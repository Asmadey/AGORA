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05557" w14:textId="78963FA4" w:rsidR="00D147CF" w:rsidRDefault="00D147CF" w:rsidP="00A94BD0">
      <w:pPr>
        <w:spacing w:after="0" w:line="240" w:lineRule="auto"/>
        <w:rPr>
          <w:lang w:val="en-US"/>
        </w:rPr>
      </w:pPr>
    </w:p>
    <w:p w14:paraId="2F0B13BF" w14:textId="548FD3DB" w:rsidR="0030590F" w:rsidRPr="0082226F" w:rsidRDefault="008D0833" w:rsidP="00A94BD0">
      <w:pPr>
        <w:spacing w:after="0" w:line="240" w:lineRule="auto"/>
        <w:rPr>
          <w:lang w:val="en-US"/>
        </w:rPr>
      </w:pPr>
      <w:r>
        <w:rPr>
          <w:noProof/>
        </w:rPr>
        <w:drawing>
          <wp:inline distT="0" distB="0" distL="0" distR="0" wp14:anchorId="2CBF48F5" wp14:editId="415EB506">
            <wp:extent cx="1457325" cy="1122517"/>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122517"/>
                    </a:xfrm>
                    <a:prstGeom prst="rect">
                      <a:avLst/>
                    </a:prstGeom>
                    <a:noFill/>
                    <a:ln>
                      <a:noFill/>
                    </a:ln>
                  </pic:spPr>
                </pic:pic>
              </a:graphicData>
            </a:graphic>
          </wp:inline>
        </w:drawing>
      </w:r>
    </w:p>
    <w:p w14:paraId="57015775" w14:textId="0A4FBD98" w:rsidR="0030590F" w:rsidRPr="00AE4C7F" w:rsidRDefault="0030590F" w:rsidP="00A94BD0">
      <w:pPr>
        <w:spacing w:after="0" w:line="240" w:lineRule="auto"/>
      </w:pPr>
      <w:r w:rsidRPr="00AE4C7F">
        <w:rPr>
          <w:noProof/>
        </w:rPr>
        <w:drawing>
          <wp:anchor distT="0" distB="0" distL="114300" distR="114300" simplePos="0" relativeHeight="251661312" behindDoc="1" locked="1" layoutInCell="1" allowOverlap="1" wp14:anchorId="76492846" wp14:editId="2EF1EE23">
            <wp:simplePos x="0" y="0"/>
            <wp:positionH relativeFrom="page">
              <wp:posOffset>2893695</wp:posOffset>
            </wp:positionH>
            <wp:positionV relativeFrom="paragraph">
              <wp:posOffset>1582420</wp:posOffset>
            </wp:positionV>
            <wp:extent cx="4655185" cy="7438390"/>
            <wp:effectExtent l="0" t="0" r="0" b="0"/>
            <wp:wrapNone/>
            <wp:docPr id="13" name="Рисунок 2" descr="4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4567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5185" cy="7438390"/>
                    </a:xfrm>
                    <a:prstGeom prst="rect">
                      <a:avLst/>
                    </a:prstGeom>
                    <a:noFill/>
                    <a:ln>
                      <a:noFill/>
                    </a:ln>
                  </pic:spPr>
                </pic:pic>
              </a:graphicData>
            </a:graphic>
          </wp:anchor>
        </w:drawing>
      </w:r>
    </w:p>
    <w:p w14:paraId="698511DF" w14:textId="4C9761A3" w:rsidR="0030590F" w:rsidRPr="00AE4C7F" w:rsidRDefault="0030590F" w:rsidP="00A94BD0">
      <w:pPr>
        <w:spacing w:after="0" w:line="240" w:lineRule="auto"/>
      </w:pPr>
    </w:p>
    <w:p w14:paraId="310B8735" w14:textId="441402C1" w:rsidR="0030590F" w:rsidRPr="00AE4C7F" w:rsidRDefault="0030590F" w:rsidP="00A94BD0">
      <w:pPr>
        <w:spacing w:after="0" w:line="240" w:lineRule="auto"/>
      </w:pPr>
    </w:p>
    <w:p w14:paraId="224EC503" w14:textId="73EABDB1" w:rsidR="0030590F" w:rsidRPr="00AE4C7F" w:rsidRDefault="0030590F" w:rsidP="00A94BD0">
      <w:pPr>
        <w:spacing w:after="0" w:line="240" w:lineRule="auto"/>
      </w:pPr>
    </w:p>
    <w:p w14:paraId="42E8C5E1" w14:textId="2471983B" w:rsidR="0030590F" w:rsidRPr="00AE4C7F" w:rsidRDefault="0030590F" w:rsidP="00A94BD0">
      <w:pPr>
        <w:spacing w:after="0" w:line="240" w:lineRule="auto"/>
      </w:pPr>
    </w:p>
    <w:p w14:paraId="76FC0EA5" w14:textId="07CCE25F" w:rsidR="0030590F" w:rsidRPr="00AE4C7F" w:rsidRDefault="0030590F" w:rsidP="00A94BD0">
      <w:pPr>
        <w:spacing w:after="0" w:line="240" w:lineRule="auto"/>
      </w:pPr>
    </w:p>
    <w:p w14:paraId="3ECABBD7" w14:textId="6C373804" w:rsidR="0030590F" w:rsidRPr="00AE4C7F" w:rsidRDefault="0030590F" w:rsidP="00A94BD0">
      <w:pPr>
        <w:spacing w:after="0" w:line="240" w:lineRule="auto"/>
      </w:pPr>
    </w:p>
    <w:p w14:paraId="088339EA" w14:textId="77777777" w:rsidR="002E7759" w:rsidRDefault="002E7759" w:rsidP="00A94BD0">
      <w:pPr>
        <w:spacing w:after="0" w:line="240" w:lineRule="auto"/>
      </w:pPr>
    </w:p>
    <w:p w14:paraId="2D5177E9" w14:textId="3446E174" w:rsidR="0030590F" w:rsidRPr="00AE4C7F" w:rsidRDefault="0030590F" w:rsidP="00A94BD0">
      <w:pPr>
        <w:spacing w:after="0" w:line="240" w:lineRule="auto"/>
      </w:pPr>
    </w:p>
    <w:p w14:paraId="2971FE70" w14:textId="56884303" w:rsidR="0030590F" w:rsidRPr="00AE4C7F" w:rsidRDefault="0030590F" w:rsidP="00A94BD0">
      <w:pPr>
        <w:spacing w:after="0" w:line="240" w:lineRule="auto"/>
      </w:pPr>
    </w:p>
    <w:p w14:paraId="153ACB88" w14:textId="60F43A05" w:rsidR="0030590F" w:rsidRPr="00AE4C7F" w:rsidRDefault="0030590F" w:rsidP="00A94BD0">
      <w:pPr>
        <w:spacing w:after="0" w:line="240" w:lineRule="auto"/>
      </w:pPr>
    </w:p>
    <w:p w14:paraId="0B9EE6C4" w14:textId="666E2FB3" w:rsidR="0030590F" w:rsidRPr="00AE4C7F" w:rsidRDefault="0030590F" w:rsidP="00A94BD0">
      <w:pPr>
        <w:spacing w:after="0" w:line="240" w:lineRule="auto"/>
      </w:pPr>
    </w:p>
    <w:p w14:paraId="6A07B62E" w14:textId="6F0E158A" w:rsidR="0030590F" w:rsidRPr="00AE4C7F" w:rsidRDefault="0030590F" w:rsidP="00A94BD0">
      <w:pPr>
        <w:spacing w:after="0" w:line="240" w:lineRule="auto"/>
      </w:pPr>
    </w:p>
    <w:p w14:paraId="44E4FFC4" w14:textId="40586BB4" w:rsidR="0030590F" w:rsidRPr="00AE4C7F" w:rsidRDefault="0030590F" w:rsidP="00A94BD0">
      <w:pPr>
        <w:spacing w:after="0" w:line="240" w:lineRule="auto"/>
      </w:pPr>
    </w:p>
    <w:p w14:paraId="2034E21D" w14:textId="3E657878" w:rsidR="0030590F" w:rsidRPr="00AE4C7F" w:rsidRDefault="00F3595E" w:rsidP="00A94BD0">
      <w:pPr>
        <w:spacing w:after="0" w:line="240" w:lineRule="auto"/>
      </w:pPr>
      <w:r w:rsidRPr="00AE4C7F">
        <w:rPr>
          <w:noProof/>
        </w:rPr>
        <mc:AlternateContent>
          <mc:Choice Requires="wps">
            <w:drawing>
              <wp:anchor distT="0" distB="0" distL="114300" distR="114300" simplePos="0" relativeHeight="251658239" behindDoc="0" locked="0" layoutInCell="1" allowOverlap="1" wp14:anchorId="1428B95F" wp14:editId="57735D2F">
                <wp:simplePos x="0" y="0"/>
                <wp:positionH relativeFrom="column">
                  <wp:posOffset>-47203</wp:posOffset>
                </wp:positionH>
                <wp:positionV relativeFrom="paragraph">
                  <wp:posOffset>57150</wp:posOffset>
                </wp:positionV>
                <wp:extent cx="5698067" cy="4924425"/>
                <wp:effectExtent l="0" t="0" r="0" b="9525"/>
                <wp:wrapNone/>
                <wp:docPr id="9"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067" cy="4924425"/>
                        </a:xfrm>
                        <a:prstGeom prst="rect">
                          <a:avLst/>
                        </a:prstGeom>
                        <a:noFill/>
                        <a:ln>
                          <a:noFill/>
                        </a:ln>
                      </wps:spPr>
                      <wps:txbx>
                        <w:txbxContent>
                          <w:p w14:paraId="54763DBE" w14:textId="77777777" w:rsidR="002C3E64" w:rsidRDefault="002C3E64" w:rsidP="00652EB9">
                            <w:pPr>
                              <w:rPr>
                                <w:rFonts w:ascii="Franklin Gothic Book" w:hAnsi="Franklin Gothic Book"/>
                                <w:b/>
                                <w:bCs/>
                                <w:caps/>
                                <w:sz w:val="48"/>
                              </w:rPr>
                            </w:pPr>
                          </w:p>
                          <w:p w14:paraId="2F3BA8EE" w14:textId="1D4F7B80" w:rsidR="002C3E64" w:rsidRPr="001A45DC" w:rsidRDefault="002C3E64" w:rsidP="00652EB9">
                            <w:pPr>
                              <w:rPr>
                                <w:rFonts w:ascii="Franklin Gothic Book" w:hAnsi="Franklin Gothic Book"/>
                                <w:b/>
                                <w:bCs/>
                                <w:caps/>
                                <w:sz w:val="48"/>
                              </w:rPr>
                            </w:pPr>
                            <w:r>
                              <w:rPr>
                                <w:rFonts w:ascii="Franklin Gothic Book" w:hAnsi="Franklin Gothic Book"/>
                                <w:b/>
                                <w:bCs/>
                                <w:caps/>
                                <w:sz w:val="48"/>
                              </w:rPr>
                              <w:t>ОЦЕНКА ВОСПРИЯТИЯ СЕРИАЛА «</w:t>
                            </w:r>
                            <w:r w:rsidR="008D0833">
                              <w:rPr>
                                <w:rFonts w:ascii="Franklin Gothic Book" w:hAnsi="Franklin Gothic Book"/>
                                <w:b/>
                                <w:bCs/>
                                <w:caps/>
                                <w:sz w:val="48"/>
                              </w:rPr>
                              <w:t>СЕСТРА</w:t>
                            </w:r>
                            <w:r>
                              <w:rPr>
                                <w:rFonts w:ascii="Franklin Gothic Book" w:hAnsi="Franklin Gothic Book"/>
                                <w:b/>
                                <w:bCs/>
                                <w:caps/>
                                <w:sz w:val="48"/>
                              </w:rPr>
                              <w:t>»</w:t>
                            </w:r>
                          </w:p>
                          <w:p w14:paraId="0821D95F" w14:textId="470894A7" w:rsidR="002C3E64" w:rsidRDefault="002C3E64" w:rsidP="0075631B">
                            <w:pPr>
                              <w:rPr>
                                <w:rFonts w:ascii="Franklin Gothic Book" w:hAnsi="Franklin Gothic Book" w:cs="Times New Roman"/>
                                <w:b/>
                                <w:sz w:val="72"/>
                                <w:szCs w:val="36"/>
                              </w:rPr>
                            </w:pPr>
                          </w:p>
                          <w:p w14:paraId="159CC30B" w14:textId="04896E6C" w:rsidR="002C3E64" w:rsidRDefault="002C3E64" w:rsidP="0030590F">
                            <w:pPr>
                              <w:rPr>
                                <w:rFonts w:ascii="Franklin Gothic Book" w:hAnsi="Franklin Gothic Book"/>
                                <w:b/>
                                <w:sz w:val="40"/>
                                <w:szCs w:val="36"/>
                              </w:rPr>
                            </w:pPr>
                          </w:p>
                          <w:p w14:paraId="275DD411" w14:textId="77777777" w:rsidR="002C3E64" w:rsidRDefault="002C3E64" w:rsidP="0030590F">
                            <w:pPr>
                              <w:rPr>
                                <w:rFonts w:ascii="Franklin Gothic Book" w:hAnsi="Franklin Gothic Book"/>
                                <w:b/>
                                <w:sz w:val="40"/>
                                <w:szCs w:val="36"/>
                              </w:rPr>
                            </w:pPr>
                          </w:p>
                          <w:p w14:paraId="39F332F2" w14:textId="77777777" w:rsidR="002C3E64" w:rsidRPr="00C0698A" w:rsidRDefault="002C3E64" w:rsidP="0030590F">
                            <w:pPr>
                              <w:rPr>
                                <w:rFonts w:ascii="Franklin Gothic Book" w:hAnsi="Franklin Gothic Book"/>
                                <w:b/>
                                <w:sz w:val="40"/>
                                <w:szCs w:val="36"/>
                              </w:rPr>
                            </w:pPr>
                          </w:p>
                          <w:p w14:paraId="43A51AA9" w14:textId="77777777" w:rsidR="002C3E64" w:rsidRDefault="002C3E64" w:rsidP="0030590F">
                            <w:pPr>
                              <w:pStyle w:val="af1"/>
                              <w:jc w:val="left"/>
                              <w:rPr>
                                <w:i/>
                                <w:sz w:val="28"/>
                                <w:szCs w:val="24"/>
                              </w:rPr>
                            </w:pPr>
                            <w:r>
                              <w:rPr>
                                <w:i/>
                                <w:sz w:val="28"/>
                                <w:szCs w:val="24"/>
                              </w:rPr>
                              <w:t xml:space="preserve">Письменное изложение </w:t>
                            </w:r>
                          </w:p>
                          <w:p w14:paraId="41F63F5C" w14:textId="00EA9D67" w:rsidR="002C3E64" w:rsidRPr="00C0698A" w:rsidRDefault="002C3E64" w:rsidP="0030590F">
                            <w:pPr>
                              <w:pStyle w:val="af1"/>
                              <w:jc w:val="left"/>
                              <w:rPr>
                                <w:i/>
                                <w:sz w:val="40"/>
                              </w:rPr>
                            </w:pPr>
                            <w:proofErr w:type="spellStart"/>
                            <w:r>
                              <w:rPr>
                                <w:i/>
                                <w:sz w:val="28"/>
                                <w:szCs w:val="24"/>
                              </w:rPr>
                              <w:t>аудиофиксации</w:t>
                            </w:r>
                            <w:proofErr w:type="spellEnd"/>
                            <w:r>
                              <w:rPr>
                                <w:i/>
                                <w:sz w:val="28"/>
                                <w:szCs w:val="24"/>
                              </w:rPr>
                              <w:t xml:space="preserve"> обсуждения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8B95F" id="_x0000_t202" coordsize="21600,21600" o:spt="202" path="m,l,21600r21600,l21600,xe">
                <v:stroke joinstyle="miter"/>
                <v:path gradientshapeok="t" o:connecttype="rect"/>
              </v:shapetype>
              <v:shape id="Поле 4" o:spid="_x0000_s1026" type="#_x0000_t202" style="position:absolute;margin-left:-3.7pt;margin-top:4.5pt;width:448.65pt;height:387.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" filled="f" stroked="f">
                <v:textbox>
                  <w:txbxContent>
                    <w:p w14:paraId="54763DBE" w14:textId="77777777" w:rsidR="002C3E64" w:rsidRDefault="002C3E64" w:rsidP="00652EB9">
                      <w:pPr>
                        <w:rPr>
                          <w:rFonts w:ascii="Franklin Gothic Book" w:hAnsi="Franklin Gothic Book"/>
                          <w:b/>
                          <w:bCs/>
                          <w:caps/>
                          <w:sz w:val="48"/>
                        </w:rPr>
                      </w:pPr>
                    </w:p>
                    <w:p w14:paraId="2F3BA8EE" w14:textId="1D4F7B80" w:rsidR="002C3E64" w:rsidRPr="001A45DC" w:rsidRDefault="002C3E64" w:rsidP="00652EB9">
                      <w:pPr>
                        <w:rPr>
                          <w:rFonts w:ascii="Franklin Gothic Book" w:hAnsi="Franklin Gothic Book"/>
                          <w:b/>
                          <w:bCs/>
                          <w:caps/>
                          <w:sz w:val="48"/>
                        </w:rPr>
                      </w:pPr>
                      <w:r>
                        <w:rPr>
                          <w:rFonts w:ascii="Franklin Gothic Book" w:hAnsi="Franklin Gothic Book"/>
                          <w:b/>
                          <w:bCs/>
                          <w:caps/>
                          <w:sz w:val="48"/>
                        </w:rPr>
                        <w:t>ОЦЕНКА ВОСПРИЯТИЯ СЕРИАЛА «</w:t>
                      </w:r>
                      <w:r w:rsidR="008D0833">
                        <w:rPr>
                          <w:rFonts w:ascii="Franklin Gothic Book" w:hAnsi="Franklin Gothic Book"/>
                          <w:b/>
                          <w:bCs/>
                          <w:caps/>
                          <w:sz w:val="48"/>
                        </w:rPr>
                        <w:t>СЕСТРА</w:t>
                      </w:r>
                      <w:r>
                        <w:rPr>
                          <w:rFonts w:ascii="Franklin Gothic Book" w:hAnsi="Franklin Gothic Book"/>
                          <w:b/>
                          <w:bCs/>
                          <w:caps/>
                          <w:sz w:val="48"/>
                        </w:rPr>
                        <w:t>»</w:t>
                      </w:r>
                    </w:p>
                    <w:p w14:paraId="0821D95F" w14:textId="470894A7" w:rsidR="002C3E64" w:rsidRDefault="002C3E64" w:rsidP="0075631B">
                      <w:pPr>
                        <w:rPr>
                          <w:rFonts w:ascii="Franklin Gothic Book" w:hAnsi="Franklin Gothic Book" w:cs="Times New Roman"/>
                          <w:b/>
                          <w:sz w:val="72"/>
                          <w:szCs w:val="36"/>
                        </w:rPr>
                      </w:pPr>
                    </w:p>
                    <w:p w14:paraId="159CC30B" w14:textId="04896E6C" w:rsidR="002C3E64" w:rsidRDefault="002C3E64" w:rsidP="0030590F">
                      <w:pPr>
                        <w:rPr>
                          <w:rFonts w:ascii="Franklin Gothic Book" w:hAnsi="Franklin Gothic Book"/>
                          <w:b/>
                          <w:sz w:val="40"/>
                          <w:szCs w:val="36"/>
                        </w:rPr>
                      </w:pPr>
                    </w:p>
                    <w:p w14:paraId="275DD411" w14:textId="77777777" w:rsidR="002C3E64" w:rsidRDefault="002C3E64" w:rsidP="0030590F">
                      <w:pPr>
                        <w:rPr>
                          <w:rFonts w:ascii="Franklin Gothic Book" w:hAnsi="Franklin Gothic Book"/>
                          <w:b/>
                          <w:sz w:val="40"/>
                          <w:szCs w:val="36"/>
                        </w:rPr>
                      </w:pPr>
                    </w:p>
                    <w:p w14:paraId="39F332F2" w14:textId="77777777" w:rsidR="002C3E64" w:rsidRPr="00C0698A" w:rsidRDefault="002C3E64" w:rsidP="0030590F">
                      <w:pPr>
                        <w:rPr>
                          <w:rFonts w:ascii="Franklin Gothic Book" w:hAnsi="Franklin Gothic Book"/>
                          <w:b/>
                          <w:sz w:val="40"/>
                          <w:szCs w:val="36"/>
                        </w:rPr>
                      </w:pPr>
                    </w:p>
                    <w:p w14:paraId="43A51AA9" w14:textId="77777777" w:rsidR="002C3E64" w:rsidRDefault="002C3E64" w:rsidP="0030590F">
                      <w:pPr>
                        <w:pStyle w:val="af1"/>
                        <w:jc w:val="left"/>
                        <w:rPr>
                          <w:i/>
                          <w:sz w:val="28"/>
                          <w:szCs w:val="24"/>
                        </w:rPr>
                      </w:pPr>
                      <w:r>
                        <w:rPr>
                          <w:i/>
                          <w:sz w:val="28"/>
                          <w:szCs w:val="24"/>
                        </w:rPr>
                        <w:t xml:space="preserve">Письменное изложение </w:t>
                      </w:r>
                    </w:p>
                    <w:p w14:paraId="41F63F5C" w14:textId="00EA9D67" w:rsidR="002C3E64" w:rsidRPr="00C0698A" w:rsidRDefault="002C3E64" w:rsidP="0030590F">
                      <w:pPr>
                        <w:pStyle w:val="af1"/>
                        <w:jc w:val="left"/>
                        <w:rPr>
                          <w:i/>
                          <w:sz w:val="40"/>
                        </w:rPr>
                      </w:pPr>
                      <w:proofErr w:type="spellStart"/>
                      <w:r>
                        <w:rPr>
                          <w:i/>
                          <w:sz w:val="28"/>
                          <w:szCs w:val="24"/>
                        </w:rPr>
                        <w:t>аудиофиксации</w:t>
                      </w:r>
                      <w:proofErr w:type="spellEnd"/>
                      <w:r>
                        <w:rPr>
                          <w:i/>
                          <w:sz w:val="28"/>
                          <w:szCs w:val="24"/>
                        </w:rPr>
                        <w:t xml:space="preserve"> обсуждения</w:t>
                      </w:r>
                    </w:p>
                  </w:txbxContent>
                </v:textbox>
              </v:shape>
            </w:pict>
          </mc:Fallback>
        </mc:AlternateContent>
      </w:r>
    </w:p>
    <w:p w14:paraId="27D33932" w14:textId="3725DB2E" w:rsidR="0030590F" w:rsidRPr="00AE4C7F" w:rsidRDefault="0030590F" w:rsidP="00A94BD0">
      <w:pPr>
        <w:tabs>
          <w:tab w:val="left" w:pos="8619"/>
        </w:tabs>
        <w:spacing w:after="0" w:line="240" w:lineRule="auto"/>
      </w:pPr>
      <w:r>
        <w:tab/>
      </w:r>
    </w:p>
    <w:p w14:paraId="6D45F1A7" w14:textId="4A7D279C" w:rsidR="0030590F" w:rsidRPr="00AE4C7F" w:rsidRDefault="0030590F" w:rsidP="00A94BD0">
      <w:pPr>
        <w:spacing w:after="0" w:line="240" w:lineRule="auto"/>
      </w:pPr>
    </w:p>
    <w:p w14:paraId="2F54803E" w14:textId="498DCCA9" w:rsidR="0030590F" w:rsidRPr="00AE4C7F" w:rsidRDefault="0030590F" w:rsidP="00A94BD0">
      <w:pPr>
        <w:spacing w:after="0" w:line="240" w:lineRule="auto"/>
      </w:pPr>
    </w:p>
    <w:p w14:paraId="57C885A4" w14:textId="0DE63D82" w:rsidR="0030590F" w:rsidRPr="00AE4C7F" w:rsidRDefault="0030590F" w:rsidP="00A94BD0">
      <w:pPr>
        <w:spacing w:after="0" w:line="240" w:lineRule="auto"/>
      </w:pPr>
    </w:p>
    <w:p w14:paraId="42BBCA7B" w14:textId="77777777" w:rsidR="0030590F" w:rsidRPr="00AE4C7F" w:rsidRDefault="0030590F" w:rsidP="00A94BD0">
      <w:pPr>
        <w:spacing w:after="0" w:line="240" w:lineRule="auto"/>
      </w:pPr>
    </w:p>
    <w:p w14:paraId="3953ABB9" w14:textId="77777777" w:rsidR="0030590F" w:rsidRPr="00AE4C7F" w:rsidRDefault="0030590F" w:rsidP="00A94BD0">
      <w:pPr>
        <w:spacing w:after="0" w:line="240" w:lineRule="auto"/>
      </w:pPr>
    </w:p>
    <w:p w14:paraId="59EFA648" w14:textId="77777777" w:rsidR="0030590F" w:rsidRPr="00AE4C7F" w:rsidRDefault="0030590F" w:rsidP="00A94BD0">
      <w:pPr>
        <w:spacing w:after="0" w:line="240" w:lineRule="auto"/>
      </w:pPr>
    </w:p>
    <w:p w14:paraId="59CAFC56" w14:textId="77777777" w:rsidR="0030590F" w:rsidRPr="00AE4C7F" w:rsidRDefault="0030590F" w:rsidP="00A94BD0">
      <w:pPr>
        <w:spacing w:after="0" w:line="240" w:lineRule="auto"/>
      </w:pPr>
    </w:p>
    <w:p w14:paraId="5B3F4376" w14:textId="77777777" w:rsidR="0030590F" w:rsidRPr="00AE4C7F" w:rsidRDefault="0030590F" w:rsidP="00A94BD0">
      <w:pPr>
        <w:spacing w:after="0" w:line="240" w:lineRule="auto"/>
      </w:pPr>
    </w:p>
    <w:p w14:paraId="250BE601" w14:textId="77777777" w:rsidR="0030590F" w:rsidRPr="00AE4C7F" w:rsidRDefault="0030590F" w:rsidP="00A94BD0">
      <w:pPr>
        <w:spacing w:after="0" w:line="240" w:lineRule="auto"/>
      </w:pPr>
    </w:p>
    <w:p w14:paraId="54836990" w14:textId="77777777" w:rsidR="0030590F" w:rsidRPr="00AE4C7F" w:rsidRDefault="0030590F" w:rsidP="00A94BD0">
      <w:pPr>
        <w:spacing w:after="0" w:line="240" w:lineRule="auto"/>
      </w:pPr>
    </w:p>
    <w:p w14:paraId="507591CD" w14:textId="77777777" w:rsidR="0030590F" w:rsidRDefault="0030590F" w:rsidP="00A94BD0">
      <w:pPr>
        <w:spacing w:after="0" w:line="240" w:lineRule="auto"/>
      </w:pPr>
    </w:p>
    <w:p w14:paraId="4967532B" w14:textId="77777777" w:rsidR="0030590F" w:rsidRDefault="0030590F" w:rsidP="00A94BD0">
      <w:pPr>
        <w:spacing w:after="0" w:line="240" w:lineRule="auto"/>
      </w:pPr>
    </w:p>
    <w:p w14:paraId="1BEE6F77" w14:textId="7CD05A22" w:rsidR="0030590F" w:rsidRDefault="0030590F" w:rsidP="00A94BD0">
      <w:pPr>
        <w:spacing w:after="0" w:line="240" w:lineRule="auto"/>
      </w:pPr>
    </w:p>
    <w:p w14:paraId="2536EFB7" w14:textId="42067BB2" w:rsidR="00F73F70" w:rsidRPr="00184BDD" w:rsidRDefault="008B0918" w:rsidP="00A94BD0">
      <w:pPr>
        <w:tabs>
          <w:tab w:val="left" w:pos="4140"/>
        </w:tabs>
        <w:autoSpaceDE w:val="0"/>
        <w:autoSpaceDN w:val="0"/>
        <w:adjustRightInd w:val="0"/>
        <w:spacing w:after="0" w:line="240" w:lineRule="auto"/>
        <w:rPr>
          <w:rFonts w:ascii="Franklin Gothic Book" w:hAnsi="Franklin Gothic Book" w:cs="Times New Roman"/>
          <w:b/>
          <w:color w:val="009999"/>
          <w:lang w:val="en-US"/>
        </w:rPr>
      </w:pPr>
      <w:r>
        <w:rPr>
          <w:rFonts w:ascii="Franklin Gothic Book" w:hAnsi="Franklin Gothic Book" w:cs="Times New Roman"/>
          <w:b/>
          <w:color w:val="009999"/>
          <w:lang w:val="en-US"/>
        </w:rPr>
        <w:tab/>
      </w:r>
    </w:p>
    <w:p w14:paraId="1E620B8F" w14:textId="2C28D8E3" w:rsidR="00CB7EA4" w:rsidRDefault="00F3595E">
      <w:pPr>
        <w:spacing w:after="0" w:line="240" w:lineRule="auto"/>
        <w:rPr>
          <w:rFonts w:ascii="Franklin Gothic Book" w:hAnsi="Franklin Gothic Book" w:cs="Times New Roman"/>
          <w:b/>
          <w:smallCaps/>
          <w:color w:val="009999"/>
          <w:sz w:val="28"/>
        </w:rPr>
      </w:pPr>
      <w:r w:rsidRPr="00AE4C7F">
        <w:rPr>
          <w:noProof/>
        </w:rPr>
        <mc:AlternateContent>
          <mc:Choice Requires="wps">
            <w:drawing>
              <wp:anchor distT="0" distB="0" distL="114300" distR="114300" simplePos="0" relativeHeight="251659264" behindDoc="0" locked="0" layoutInCell="1" allowOverlap="1" wp14:anchorId="63259FFD" wp14:editId="7EC4D1BC">
                <wp:simplePos x="0" y="0"/>
                <wp:positionH relativeFrom="column">
                  <wp:posOffset>-51435</wp:posOffset>
                </wp:positionH>
                <wp:positionV relativeFrom="paragraph">
                  <wp:posOffset>3384006</wp:posOffset>
                </wp:positionV>
                <wp:extent cx="2152650" cy="352425"/>
                <wp:effectExtent l="0" t="0" r="0" b="9525"/>
                <wp:wrapNone/>
                <wp:docPr id="11"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2425"/>
                        </a:xfrm>
                        <a:prstGeom prst="rect">
                          <a:avLst/>
                        </a:prstGeom>
                        <a:noFill/>
                        <a:ln>
                          <a:noFill/>
                        </a:ln>
                      </wps:spPr>
                      <wps:txbx>
                        <w:txbxContent>
                          <w:p w14:paraId="025D0CA9" w14:textId="07453185" w:rsidR="002C3E64" w:rsidRPr="00A05FAE" w:rsidRDefault="002C3E64" w:rsidP="00CC7E38">
                            <w:pPr>
                              <w:pStyle w:val="af1"/>
                              <w:rPr>
                                <w:sz w:val="28"/>
                                <w:szCs w:val="24"/>
                              </w:rPr>
                            </w:pPr>
                            <w:r>
                              <w:rPr>
                                <w:sz w:val="28"/>
                                <w:szCs w:val="24"/>
                              </w:rPr>
                              <w:t>Москва, 2025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59FFD" id="Поле 7" o:spid="_x0000_s1027" type="#_x0000_t202" style="position:absolute;margin-left:-4.05pt;margin-top:266.45pt;width:169.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" filled="f" stroked="f">
                <v:textbox>
                  <w:txbxContent>
                    <w:p w14:paraId="025D0CA9" w14:textId="07453185" w:rsidR="002C3E64" w:rsidRPr="00A05FAE" w:rsidRDefault="002C3E64" w:rsidP="00CC7E38">
                      <w:pPr>
                        <w:pStyle w:val="af1"/>
                        <w:rPr>
                          <w:sz w:val="28"/>
                          <w:szCs w:val="24"/>
                        </w:rPr>
                      </w:pPr>
                      <w:r>
                        <w:rPr>
                          <w:sz w:val="28"/>
                          <w:szCs w:val="24"/>
                        </w:rPr>
                        <w:t>Москва, 2025</w:t>
                      </w:r>
                    </w:p>
                  </w:txbxContent>
                </v:textbox>
              </v:shape>
            </w:pict>
          </mc:Fallback>
        </mc:AlternateContent>
      </w:r>
      <w:r w:rsidR="0096689D">
        <w:rPr>
          <w:rFonts w:ascii="Franklin Gothic Book" w:hAnsi="Franklin Gothic Book" w:cs="Times New Roman"/>
          <w:b/>
          <w:smallCaps/>
          <w:color w:val="009999"/>
          <w:sz w:val="28"/>
        </w:rPr>
        <w:br w:type="page"/>
      </w:r>
    </w:p>
    <w:sdt>
      <w:sdtPr>
        <w:rPr>
          <w:rFonts w:ascii="Calibri" w:eastAsia="Times New Roman" w:hAnsi="Calibri" w:cs="Calibri"/>
          <w:color w:val="auto"/>
          <w:sz w:val="22"/>
          <w:szCs w:val="22"/>
        </w:rPr>
        <w:id w:val="-426195641"/>
        <w:docPartObj>
          <w:docPartGallery w:val="Table of Contents"/>
          <w:docPartUnique/>
        </w:docPartObj>
      </w:sdtPr>
      <w:sdtEndPr>
        <w:rPr>
          <w:b/>
          <w:bCs/>
        </w:rPr>
      </w:sdtEndPr>
      <w:sdtContent>
        <w:p w14:paraId="6955FF90" w14:textId="54A25968" w:rsidR="000F0437" w:rsidRPr="009A1F5A" w:rsidRDefault="000F0437" w:rsidP="009A1F5A">
          <w:pPr>
            <w:pStyle w:val="aff4"/>
            <w:spacing w:line="276" w:lineRule="auto"/>
            <w:rPr>
              <w:rFonts w:ascii="Franklin Gothic Book" w:hAnsi="Franklin Gothic Book"/>
              <w:b/>
              <w:color w:val="auto"/>
              <w:sz w:val="24"/>
              <w:szCs w:val="24"/>
            </w:rPr>
          </w:pPr>
          <w:r w:rsidRPr="009A1F5A">
            <w:rPr>
              <w:rFonts w:ascii="Franklin Gothic Book" w:hAnsi="Franklin Gothic Book"/>
              <w:b/>
              <w:color w:val="auto"/>
              <w:sz w:val="24"/>
              <w:szCs w:val="24"/>
            </w:rPr>
            <w:t>Оглавление</w:t>
          </w:r>
        </w:p>
        <w:p w14:paraId="1ACC0E8C" w14:textId="69BCE623" w:rsidR="009A1F5A" w:rsidRPr="009A1F5A" w:rsidRDefault="000F0437" w:rsidP="009A1F5A">
          <w:pPr>
            <w:pStyle w:val="12"/>
            <w:tabs>
              <w:tab w:val="right" w:leader="dot" w:pos="9344"/>
            </w:tabs>
            <w:rPr>
              <w:rFonts w:ascii="Franklin Gothic Book" w:eastAsiaTheme="minorEastAsia" w:hAnsi="Franklin Gothic Book" w:cstheme="minorBidi"/>
              <w:noProof/>
              <w:sz w:val="24"/>
              <w:szCs w:val="24"/>
            </w:rPr>
          </w:pPr>
          <w:r w:rsidRPr="009A1F5A">
            <w:rPr>
              <w:rFonts w:ascii="Franklin Gothic Book" w:hAnsi="Franklin Gothic Book"/>
              <w:b/>
              <w:sz w:val="24"/>
              <w:szCs w:val="24"/>
            </w:rPr>
            <w:fldChar w:fldCharType="begin"/>
          </w:r>
          <w:r w:rsidRPr="009A1F5A">
            <w:rPr>
              <w:rFonts w:ascii="Franklin Gothic Book" w:hAnsi="Franklin Gothic Book"/>
              <w:b/>
              <w:sz w:val="24"/>
              <w:szCs w:val="24"/>
            </w:rPr>
            <w:instrText xml:space="preserve"> TOC \o "1-3" \h \z \u </w:instrText>
          </w:r>
          <w:r w:rsidRPr="009A1F5A">
            <w:rPr>
              <w:rFonts w:ascii="Franklin Gothic Book" w:hAnsi="Franklin Gothic Book"/>
              <w:b/>
              <w:sz w:val="24"/>
              <w:szCs w:val="24"/>
            </w:rPr>
            <w:fldChar w:fldCharType="separate"/>
          </w:r>
          <w:hyperlink w:anchor="_Toc212893081" w:history="1">
            <w:r w:rsidR="009A1F5A" w:rsidRPr="009A1F5A">
              <w:rPr>
                <w:rStyle w:val="aff5"/>
                <w:rFonts w:ascii="Franklin Gothic Book" w:hAnsi="Franklin Gothic Book"/>
                <w:b/>
                <w:noProof/>
                <w:sz w:val="24"/>
                <w:szCs w:val="24"/>
              </w:rPr>
              <w:t>Расшифровка 1</w:t>
            </w:r>
            <w:r w:rsidR="009A1F5A" w:rsidRPr="009A1F5A">
              <w:rPr>
                <w:rFonts w:ascii="Franklin Gothic Book" w:hAnsi="Franklin Gothic Book"/>
                <w:noProof/>
                <w:webHidden/>
                <w:sz w:val="24"/>
                <w:szCs w:val="24"/>
              </w:rPr>
              <w:tab/>
            </w:r>
            <w:r w:rsidR="009A1F5A" w:rsidRPr="009A1F5A">
              <w:rPr>
                <w:rFonts w:ascii="Franklin Gothic Book" w:hAnsi="Franklin Gothic Book"/>
                <w:noProof/>
                <w:webHidden/>
                <w:sz w:val="24"/>
                <w:szCs w:val="24"/>
              </w:rPr>
              <w:fldChar w:fldCharType="begin"/>
            </w:r>
            <w:r w:rsidR="009A1F5A" w:rsidRPr="009A1F5A">
              <w:rPr>
                <w:rFonts w:ascii="Franklin Gothic Book" w:hAnsi="Franklin Gothic Book"/>
                <w:noProof/>
                <w:webHidden/>
                <w:sz w:val="24"/>
                <w:szCs w:val="24"/>
              </w:rPr>
              <w:instrText xml:space="preserve"> PAGEREF _Toc212893081 \h </w:instrText>
            </w:r>
            <w:r w:rsidR="009A1F5A" w:rsidRPr="009A1F5A">
              <w:rPr>
                <w:rFonts w:ascii="Franklin Gothic Book" w:hAnsi="Franklin Gothic Book"/>
                <w:noProof/>
                <w:webHidden/>
                <w:sz w:val="24"/>
                <w:szCs w:val="24"/>
              </w:rPr>
            </w:r>
            <w:r w:rsidR="009A1F5A" w:rsidRPr="009A1F5A">
              <w:rPr>
                <w:rFonts w:ascii="Franklin Gothic Book" w:hAnsi="Franklin Gothic Book"/>
                <w:noProof/>
                <w:webHidden/>
                <w:sz w:val="24"/>
                <w:szCs w:val="24"/>
              </w:rPr>
              <w:fldChar w:fldCharType="separate"/>
            </w:r>
            <w:r w:rsidR="005220B1">
              <w:rPr>
                <w:rFonts w:ascii="Franklin Gothic Book" w:hAnsi="Franklin Gothic Book"/>
                <w:noProof/>
                <w:webHidden/>
                <w:sz w:val="24"/>
                <w:szCs w:val="24"/>
              </w:rPr>
              <w:t>3</w:t>
            </w:r>
            <w:r w:rsidR="009A1F5A" w:rsidRPr="009A1F5A">
              <w:rPr>
                <w:rFonts w:ascii="Franklin Gothic Book" w:hAnsi="Franklin Gothic Book"/>
                <w:noProof/>
                <w:webHidden/>
                <w:sz w:val="24"/>
                <w:szCs w:val="24"/>
              </w:rPr>
              <w:fldChar w:fldCharType="end"/>
            </w:r>
          </w:hyperlink>
        </w:p>
        <w:p w14:paraId="2156D81E" w14:textId="7BA3E83E" w:rsidR="009A1F5A" w:rsidRPr="009A1F5A" w:rsidRDefault="00466826" w:rsidP="009A1F5A">
          <w:pPr>
            <w:pStyle w:val="12"/>
            <w:tabs>
              <w:tab w:val="right" w:leader="dot" w:pos="9344"/>
            </w:tabs>
            <w:rPr>
              <w:rFonts w:ascii="Franklin Gothic Book" w:eastAsiaTheme="minorEastAsia" w:hAnsi="Franklin Gothic Book" w:cstheme="minorBidi"/>
              <w:noProof/>
              <w:sz w:val="24"/>
              <w:szCs w:val="24"/>
            </w:rPr>
          </w:pPr>
          <w:hyperlink w:anchor="_Toc212893082" w:history="1">
            <w:r w:rsidR="009A1F5A" w:rsidRPr="009A1F5A">
              <w:rPr>
                <w:rStyle w:val="aff5"/>
                <w:rFonts w:ascii="Franklin Gothic Book" w:hAnsi="Franklin Gothic Book"/>
                <w:b/>
                <w:noProof/>
                <w:sz w:val="24"/>
                <w:szCs w:val="24"/>
              </w:rPr>
              <w:t>Расшифр</w:t>
            </w:r>
            <w:r w:rsidR="009A1F5A" w:rsidRPr="009A1F5A">
              <w:rPr>
                <w:rStyle w:val="aff5"/>
                <w:rFonts w:ascii="Franklin Gothic Book" w:hAnsi="Franklin Gothic Book"/>
                <w:b/>
                <w:noProof/>
                <w:sz w:val="24"/>
                <w:szCs w:val="24"/>
              </w:rPr>
              <w:t>о</w:t>
            </w:r>
            <w:r w:rsidR="009A1F5A" w:rsidRPr="009A1F5A">
              <w:rPr>
                <w:rStyle w:val="aff5"/>
                <w:rFonts w:ascii="Franklin Gothic Book" w:hAnsi="Franklin Gothic Book"/>
                <w:b/>
                <w:noProof/>
                <w:sz w:val="24"/>
                <w:szCs w:val="24"/>
              </w:rPr>
              <w:t>вка 2</w:t>
            </w:r>
            <w:r w:rsidR="009A1F5A" w:rsidRPr="009A1F5A">
              <w:rPr>
                <w:rFonts w:ascii="Franklin Gothic Book" w:hAnsi="Franklin Gothic Book"/>
                <w:noProof/>
                <w:webHidden/>
                <w:sz w:val="24"/>
                <w:szCs w:val="24"/>
              </w:rPr>
              <w:tab/>
            </w:r>
            <w:r w:rsidR="009A1F5A" w:rsidRPr="009A1F5A">
              <w:rPr>
                <w:rFonts w:ascii="Franklin Gothic Book" w:hAnsi="Franklin Gothic Book"/>
                <w:noProof/>
                <w:webHidden/>
                <w:sz w:val="24"/>
                <w:szCs w:val="24"/>
              </w:rPr>
              <w:fldChar w:fldCharType="begin"/>
            </w:r>
            <w:r w:rsidR="009A1F5A" w:rsidRPr="009A1F5A">
              <w:rPr>
                <w:rFonts w:ascii="Franklin Gothic Book" w:hAnsi="Franklin Gothic Book"/>
                <w:noProof/>
                <w:webHidden/>
                <w:sz w:val="24"/>
                <w:szCs w:val="24"/>
              </w:rPr>
              <w:instrText xml:space="preserve"> PAGEREF _Toc212893082 \h </w:instrText>
            </w:r>
            <w:r w:rsidR="009A1F5A" w:rsidRPr="009A1F5A">
              <w:rPr>
                <w:rFonts w:ascii="Franklin Gothic Book" w:hAnsi="Franklin Gothic Book"/>
                <w:noProof/>
                <w:webHidden/>
                <w:sz w:val="24"/>
                <w:szCs w:val="24"/>
              </w:rPr>
            </w:r>
            <w:r w:rsidR="009A1F5A" w:rsidRPr="009A1F5A">
              <w:rPr>
                <w:rFonts w:ascii="Franklin Gothic Book" w:hAnsi="Franklin Gothic Book"/>
                <w:noProof/>
                <w:webHidden/>
                <w:sz w:val="24"/>
                <w:szCs w:val="24"/>
              </w:rPr>
              <w:fldChar w:fldCharType="separate"/>
            </w:r>
            <w:r w:rsidR="005220B1">
              <w:rPr>
                <w:rFonts w:ascii="Franklin Gothic Book" w:hAnsi="Franklin Gothic Book"/>
                <w:noProof/>
                <w:webHidden/>
                <w:sz w:val="24"/>
                <w:szCs w:val="24"/>
              </w:rPr>
              <w:t>42</w:t>
            </w:r>
            <w:r w:rsidR="009A1F5A" w:rsidRPr="009A1F5A">
              <w:rPr>
                <w:rFonts w:ascii="Franklin Gothic Book" w:hAnsi="Franklin Gothic Book"/>
                <w:noProof/>
                <w:webHidden/>
                <w:sz w:val="24"/>
                <w:szCs w:val="24"/>
              </w:rPr>
              <w:fldChar w:fldCharType="end"/>
            </w:r>
          </w:hyperlink>
        </w:p>
        <w:p w14:paraId="1BADC6C6" w14:textId="3FB9AD06" w:rsidR="009A1F5A" w:rsidRPr="009A1F5A" w:rsidRDefault="00466826" w:rsidP="009A1F5A">
          <w:pPr>
            <w:pStyle w:val="12"/>
            <w:tabs>
              <w:tab w:val="right" w:leader="dot" w:pos="9344"/>
            </w:tabs>
            <w:rPr>
              <w:rFonts w:ascii="Franklin Gothic Book" w:eastAsiaTheme="minorEastAsia" w:hAnsi="Franklin Gothic Book" w:cstheme="minorBidi"/>
              <w:noProof/>
              <w:sz w:val="24"/>
              <w:szCs w:val="24"/>
            </w:rPr>
          </w:pPr>
          <w:hyperlink w:anchor="_Toc212893083" w:history="1">
            <w:r w:rsidR="009A1F5A" w:rsidRPr="009A1F5A">
              <w:rPr>
                <w:rStyle w:val="aff5"/>
                <w:rFonts w:ascii="Franklin Gothic Book" w:hAnsi="Franklin Gothic Book"/>
                <w:b/>
                <w:noProof/>
                <w:sz w:val="24"/>
                <w:szCs w:val="24"/>
              </w:rPr>
              <w:t>Расшифровка</w:t>
            </w:r>
            <w:r w:rsidR="009A1F5A" w:rsidRPr="009A1F5A">
              <w:rPr>
                <w:rStyle w:val="aff5"/>
                <w:rFonts w:ascii="Franklin Gothic Book" w:hAnsi="Franklin Gothic Book"/>
                <w:b/>
                <w:noProof/>
                <w:sz w:val="24"/>
                <w:szCs w:val="24"/>
              </w:rPr>
              <w:t xml:space="preserve"> </w:t>
            </w:r>
            <w:r w:rsidR="009A1F5A" w:rsidRPr="009A1F5A">
              <w:rPr>
                <w:rStyle w:val="aff5"/>
                <w:rFonts w:ascii="Franklin Gothic Book" w:hAnsi="Franklin Gothic Book"/>
                <w:b/>
                <w:noProof/>
                <w:sz w:val="24"/>
                <w:szCs w:val="24"/>
              </w:rPr>
              <w:t>3</w:t>
            </w:r>
            <w:r w:rsidR="009A1F5A" w:rsidRPr="009A1F5A">
              <w:rPr>
                <w:rFonts w:ascii="Franklin Gothic Book" w:hAnsi="Franklin Gothic Book"/>
                <w:noProof/>
                <w:webHidden/>
                <w:sz w:val="24"/>
                <w:szCs w:val="24"/>
              </w:rPr>
              <w:tab/>
            </w:r>
            <w:r w:rsidR="009A1F5A" w:rsidRPr="009A1F5A">
              <w:rPr>
                <w:rFonts w:ascii="Franklin Gothic Book" w:hAnsi="Franklin Gothic Book"/>
                <w:noProof/>
                <w:webHidden/>
                <w:sz w:val="24"/>
                <w:szCs w:val="24"/>
              </w:rPr>
              <w:fldChar w:fldCharType="begin"/>
            </w:r>
            <w:r w:rsidR="009A1F5A" w:rsidRPr="009A1F5A">
              <w:rPr>
                <w:rFonts w:ascii="Franklin Gothic Book" w:hAnsi="Franklin Gothic Book"/>
                <w:noProof/>
                <w:webHidden/>
                <w:sz w:val="24"/>
                <w:szCs w:val="24"/>
              </w:rPr>
              <w:instrText xml:space="preserve"> PAGEREF _Toc212893083 \h </w:instrText>
            </w:r>
            <w:r w:rsidR="009A1F5A" w:rsidRPr="009A1F5A">
              <w:rPr>
                <w:rFonts w:ascii="Franklin Gothic Book" w:hAnsi="Franklin Gothic Book"/>
                <w:noProof/>
                <w:webHidden/>
                <w:sz w:val="24"/>
                <w:szCs w:val="24"/>
              </w:rPr>
            </w:r>
            <w:r w:rsidR="009A1F5A" w:rsidRPr="009A1F5A">
              <w:rPr>
                <w:rFonts w:ascii="Franklin Gothic Book" w:hAnsi="Franklin Gothic Book"/>
                <w:noProof/>
                <w:webHidden/>
                <w:sz w:val="24"/>
                <w:szCs w:val="24"/>
              </w:rPr>
              <w:fldChar w:fldCharType="separate"/>
            </w:r>
            <w:r w:rsidR="005220B1">
              <w:rPr>
                <w:rFonts w:ascii="Franklin Gothic Book" w:hAnsi="Franklin Gothic Book"/>
                <w:noProof/>
                <w:webHidden/>
                <w:sz w:val="24"/>
                <w:szCs w:val="24"/>
              </w:rPr>
              <w:t>97</w:t>
            </w:r>
            <w:r w:rsidR="009A1F5A" w:rsidRPr="009A1F5A">
              <w:rPr>
                <w:rFonts w:ascii="Franklin Gothic Book" w:hAnsi="Franklin Gothic Book"/>
                <w:noProof/>
                <w:webHidden/>
                <w:sz w:val="24"/>
                <w:szCs w:val="24"/>
              </w:rPr>
              <w:fldChar w:fldCharType="end"/>
            </w:r>
          </w:hyperlink>
        </w:p>
        <w:p w14:paraId="74AF6588" w14:textId="1F1C54CF" w:rsidR="009A1F5A" w:rsidRPr="009A1F5A" w:rsidRDefault="00466826" w:rsidP="009A1F5A">
          <w:pPr>
            <w:pStyle w:val="12"/>
            <w:tabs>
              <w:tab w:val="right" w:leader="dot" w:pos="9344"/>
            </w:tabs>
            <w:rPr>
              <w:rFonts w:ascii="Franklin Gothic Book" w:eastAsiaTheme="minorEastAsia" w:hAnsi="Franklin Gothic Book" w:cstheme="minorBidi"/>
              <w:noProof/>
              <w:sz w:val="24"/>
              <w:szCs w:val="24"/>
            </w:rPr>
          </w:pPr>
          <w:hyperlink w:anchor="_Toc212893084" w:history="1">
            <w:r w:rsidR="009A1F5A" w:rsidRPr="009A1F5A">
              <w:rPr>
                <w:rStyle w:val="aff5"/>
                <w:rFonts w:ascii="Franklin Gothic Book" w:hAnsi="Franklin Gothic Book"/>
                <w:b/>
                <w:noProof/>
                <w:sz w:val="24"/>
                <w:szCs w:val="24"/>
              </w:rPr>
              <w:t>Расшифр</w:t>
            </w:r>
            <w:r w:rsidR="009A1F5A" w:rsidRPr="009A1F5A">
              <w:rPr>
                <w:rStyle w:val="aff5"/>
                <w:rFonts w:ascii="Franklin Gothic Book" w:hAnsi="Franklin Gothic Book"/>
                <w:b/>
                <w:noProof/>
                <w:sz w:val="24"/>
                <w:szCs w:val="24"/>
              </w:rPr>
              <w:t>о</w:t>
            </w:r>
            <w:r w:rsidR="009A1F5A" w:rsidRPr="009A1F5A">
              <w:rPr>
                <w:rStyle w:val="aff5"/>
                <w:rFonts w:ascii="Franklin Gothic Book" w:hAnsi="Franklin Gothic Book"/>
                <w:b/>
                <w:noProof/>
                <w:sz w:val="24"/>
                <w:szCs w:val="24"/>
              </w:rPr>
              <w:t>вка 4</w:t>
            </w:r>
            <w:r w:rsidR="009A1F5A" w:rsidRPr="009A1F5A">
              <w:rPr>
                <w:rFonts w:ascii="Franklin Gothic Book" w:hAnsi="Franklin Gothic Book"/>
                <w:noProof/>
                <w:webHidden/>
                <w:sz w:val="24"/>
                <w:szCs w:val="24"/>
              </w:rPr>
              <w:tab/>
            </w:r>
            <w:r w:rsidR="009A1F5A" w:rsidRPr="009A1F5A">
              <w:rPr>
                <w:rFonts w:ascii="Franklin Gothic Book" w:hAnsi="Franklin Gothic Book"/>
                <w:noProof/>
                <w:webHidden/>
                <w:sz w:val="24"/>
                <w:szCs w:val="24"/>
              </w:rPr>
              <w:fldChar w:fldCharType="begin"/>
            </w:r>
            <w:r w:rsidR="009A1F5A" w:rsidRPr="009A1F5A">
              <w:rPr>
                <w:rFonts w:ascii="Franklin Gothic Book" w:hAnsi="Franklin Gothic Book"/>
                <w:noProof/>
                <w:webHidden/>
                <w:sz w:val="24"/>
                <w:szCs w:val="24"/>
              </w:rPr>
              <w:instrText xml:space="preserve"> PAGEREF _Toc212893084 \h </w:instrText>
            </w:r>
            <w:r w:rsidR="009A1F5A" w:rsidRPr="009A1F5A">
              <w:rPr>
                <w:rFonts w:ascii="Franklin Gothic Book" w:hAnsi="Franklin Gothic Book"/>
                <w:noProof/>
                <w:webHidden/>
                <w:sz w:val="24"/>
                <w:szCs w:val="24"/>
              </w:rPr>
            </w:r>
            <w:r w:rsidR="009A1F5A" w:rsidRPr="009A1F5A">
              <w:rPr>
                <w:rFonts w:ascii="Franklin Gothic Book" w:hAnsi="Franklin Gothic Book"/>
                <w:noProof/>
                <w:webHidden/>
                <w:sz w:val="24"/>
                <w:szCs w:val="24"/>
              </w:rPr>
              <w:fldChar w:fldCharType="separate"/>
            </w:r>
            <w:r w:rsidR="005220B1">
              <w:rPr>
                <w:rFonts w:ascii="Franklin Gothic Book" w:hAnsi="Franklin Gothic Book"/>
                <w:noProof/>
                <w:webHidden/>
                <w:sz w:val="24"/>
                <w:szCs w:val="24"/>
              </w:rPr>
              <w:t>152</w:t>
            </w:r>
            <w:r w:rsidR="009A1F5A" w:rsidRPr="009A1F5A">
              <w:rPr>
                <w:rFonts w:ascii="Franklin Gothic Book" w:hAnsi="Franklin Gothic Book"/>
                <w:noProof/>
                <w:webHidden/>
                <w:sz w:val="24"/>
                <w:szCs w:val="24"/>
              </w:rPr>
              <w:fldChar w:fldCharType="end"/>
            </w:r>
          </w:hyperlink>
        </w:p>
        <w:p w14:paraId="07D6F6D0" w14:textId="7453BEA8" w:rsidR="009A1F5A" w:rsidRPr="009A1F5A" w:rsidRDefault="00466826" w:rsidP="009A1F5A">
          <w:pPr>
            <w:pStyle w:val="12"/>
            <w:tabs>
              <w:tab w:val="right" w:leader="dot" w:pos="9344"/>
            </w:tabs>
            <w:rPr>
              <w:rFonts w:ascii="Franklin Gothic Book" w:eastAsiaTheme="minorEastAsia" w:hAnsi="Franklin Gothic Book" w:cstheme="minorBidi"/>
              <w:noProof/>
              <w:sz w:val="24"/>
              <w:szCs w:val="24"/>
            </w:rPr>
          </w:pPr>
          <w:hyperlink w:anchor="_Toc212893085" w:history="1">
            <w:r w:rsidR="009A1F5A" w:rsidRPr="009A1F5A">
              <w:rPr>
                <w:rStyle w:val="aff5"/>
                <w:rFonts w:ascii="Franklin Gothic Book" w:hAnsi="Franklin Gothic Book"/>
                <w:b/>
                <w:noProof/>
                <w:sz w:val="24"/>
                <w:szCs w:val="24"/>
              </w:rPr>
              <w:t>Расшифровк</w:t>
            </w:r>
            <w:r w:rsidR="009A1F5A" w:rsidRPr="009A1F5A">
              <w:rPr>
                <w:rStyle w:val="aff5"/>
                <w:rFonts w:ascii="Franklin Gothic Book" w:hAnsi="Franklin Gothic Book"/>
                <w:b/>
                <w:noProof/>
                <w:sz w:val="24"/>
                <w:szCs w:val="24"/>
              </w:rPr>
              <w:t>а</w:t>
            </w:r>
            <w:r w:rsidR="009A1F5A" w:rsidRPr="009A1F5A">
              <w:rPr>
                <w:rStyle w:val="aff5"/>
                <w:rFonts w:ascii="Franklin Gothic Book" w:hAnsi="Franklin Gothic Book"/>
                <w:b/>
                <w:noProof/>
                <w:sz w:val="24"/>
                <w:szCs w:val="24"/>
              </w:rPr>
              <w:t xml:space="preserve"> 5</w:t>
            </w:r>
            <w:r w:rsidR="009A1F5A" w:rsidRPr="009A1F5A">
              <w:rPr>
                <w:rFonts w:ascii="Franklin Gothic Book" w:hAnsi="Franklin Gothic Book"/>
                <w:noProof/>
                <w:webHidden/>
                <w:sz w:val="24"/>
                <w:szCs w:val="24"/>
              </w:rPr>
              <w:tab/>
            </w:r>
            <w:r w:rsidR="009A1F5A" w:rsidRPr="009A1F5A">
              <w:rPr>
                <w:rFonts w:ascii="Franklin Gothic Book" w:hAnsi="Franklin Gothic Book"/>
                <w:noProof/>
                <w:webHidden/>
                <w:sz w:val="24"/>
                <w:szCs w:val="24"/>
              </w:rPr>
              <w:fldChar w:fldCharType="begin"/>
            </w:r>
            <w:r w:rsidR="009A1F5A" w:rsidRPr="009A1F5A">
              <w:rPr>
                <w:rFonts w:ascii="Franklin Gothic Book" w:hAnsi="Franklin Gothic Book"/>
                <w:noProof/>
                <w:webHidden/>
                <w:sz w:val="24"/>
                <w:szCs w:val="24"/>
              </w:rPr>
              <w:instrText xml:space="preserve"> PAGEREF _Toc212893085 \h </w:instrText>
            </w:r>
            <w:r w:rsidR="009A1F5A" w:rsidRPr="009A1F5A">
              <w:rPr>
                <w:rFonts w:ascii="Franklin Gothic Book" w:hAnsi="Franklin Gothic Book"/>
                <w:noProof/>
                <w:webHidden/>
                <w:sz w:val="24"/>
                <w:szCs w:val="24"/>
              </w:rPr>
            </w:r>
            <w:r w:rsidR="009A1F5A" w:rsidRPr="009A1F5A">
              <w:rPr>
                <w:rFonts w:ascii="Franklin Gothic Book" w:hAnsi="Franklin Gothic Book"/>
                <w:noProof/>
                <w:webHidden/>
                <w:sz w:val="24"/>
                <w:szCs w:val="24"/>
              </w:rPr>
              <w:fldChar w:fldCharType="separate"/>
            </w:r>
            <w:r w:rsidR="005220B1">
              <w:rPr>
                <w:rFonts w:ascii="Franklin Gothic Book" w:hAnsi="Franklin Gothic Book"/>
                <w:noProof/>
                <w:webHidden/>
                <w:sz w:val="24"/>
                <w:szCs w:val="24"/>
              </w:rPr>
              <w:t>203</w:t>
            </w:r>
            <w:r w:rsidR="009A1F5A" w:rsidRPr="009A1F5A">
              <w:rPr>
                <w:rFonts w:ascii="Franklin Gothic Book" w:hAnsi="Franklin Gothic Book"/>
                <w:noProof/>
                <w:webHidden/>
                <w:sz w:val="24"/>
                <w:szCs w:val="24"/>
              </w:rPr>
              <w:fldChar w:fldCharType="end"/>
            </w:r>
          </w:hyperlink>
        </w:p>
        <w:p w14:paraId="233A362B" w14:textId="5CC74C52" w:rsidR="000F0437" w:rsidRDefault="000F0437" w:rsidP="009A1F5A">
          <w:r w:rsidRPr="009A1F5A">
            <w:rPr>
              <w:rFonts w:ascii="Franklin Gothic Book" w:hAnsi="Franklin Gothic Book"/>
              <w:b/>
              <w:bCs/>
              <w:sz w:val="24"/>
              <w:szCs w:val="24"/>
            </w:rPr>
            <w:fldChar w:fldCharType="end"/>
          </w:r>
        </w:p>
      </w:sdtContent>
    </w:sdt>
    <w:p w14:paraId="408FA414" w14:textId="77777777" w:rsidR="000F0437" w:rsidRDefault="000F0437">
      <w:pPr>
        <w:spacing w:after="0" w:line="240" w:lineRule="auto"/>
        <w:rPr>
          <w:rFonts w:ascii="Franklin Gothic Book" w:eastAsiaTheme="majorEastAsia" w:hAnsi="Franklin Gothic Book" w:cstheme="majorBidi"/>
          <w:b/>
          <w:color w:val="009999"/>
          <w:sz w:val="28"/>
          <w:szCs w:val="28"/>
        </w:rPr>
      </w:pPr>
      <w:r>
        <w:rPr>
          <w:rFonts w:ascii="Franklin Gothic Book" w:hAnsi="Franklin Gothic Book"/>
          <w:b/>
          <w:color w:val="009999"/>
          <w:sz w:val="28"/>
          <w:szCs w:val="28"/>
        </w:rPr>
        <w:br w:type="page"/>
      </w:r>
    </w:p>
    <w:p w14:paraId="06971FCC" w14:textId="10665320" w:rsidR="00CD7A8D" w:rsidRPr="006E73D9" w:rsidRDefault="00433B7C" w:rsidP="00833734">
      <w:pPr>
        <w:pStyle w:val="1"/>
        <w:spacing w:before="0" w:after="60"/>
        <w:jc w:val="center"/>
        <w:rPr>
          <w:rFonts w:ascii="Franklin Gothic Book" w:hAnsi="Franklin Gothic Book"/>
          <w:b/>
          <w:color w:val="009999"/>
          <w:sz w:val="28"/>
          <w:szCs w:val="28"/>
        </w:rPr>
      </w:pPr>
      <w:bookmarkStart w:id="0" w:name="_Toc212893081"/>
      <w:r w:rsidRPr="006E73D9">
        <w:rPr>
          <w:rFonts w:ascii="Franklin Gothic Book" w:hAnsi="Franklin Gothic Book"/>
          <w:b/>
          <w:color w:val="009999"/>
          <w:sz w:val="28"/>
          <w:szCs w:val="28"/>
        </w:rPr>
        <w:lastRenderedPageBreak/>
        <w:t>Р</w:t>
      </w:r>
      <w:r w:rsidR="001A45DC" w:rsidRPr="006E73D9">
        <w:rPr>
          <w:rFonts w:ascii="Franklin Gothic Book" w:hAnsi="Franklin Gothic Book"/>
          <w:b/>
          <w:color w:val="009999"/>
          <w:sz w:val="28"/>
          <w:szCs w:val="28"/>
        </w:rPr>
        <w:t>асшифровка 1</w:t>
      </w:r>
      <w:bookmarkEnd w:id="0"/>
    </w:p>
    <w:p w14:paraId="48AB7D12" w14:textId="77777777" w:rsidR="00601A8D" w:rsidRPr="00CB7EA4" w:rsidRDefault="00601A8D" w:rsidP="00833734">
      <w:pPr>
        <w:spacing w:after="60"/>
        <w:ind w:right="-1"/>
        <w:jc w:val="both"/>
        <w:rPr>
          <w:rFonts w:ascii="Franklin Gothic Book" w:eastAsia="Calibri" w:hAnsi="Franklin Gothic Book"/>
          <w:b/>
          <w:bCs/>
          <w:color w:val="000000"/>
          <w:sz w:val="24"/>
          <w:szCs w:val="24"/>
        </w:rPr>
      </w:pPr>
    </w:p>
    <w:p w14:paraId="7B731B01" w14:textId="77777777" w:rsidR="001A45DC" w:rsidRPr="00CB7EA4" w:rsidRDefault="001A45DC" w:rsidP="00833734">
      <w:pPr>
        <w:spacing w:after="6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Москва.</w:t>
      </w:r>
    </w:p>
    <w:p w14:paraId="6573CDE8" w14:textId="77777777" w:rsidR="00833734" w:rsidRDefault="00833734" w:rsidP="00833734">
      <w:pPr>
        <w:spacing w:after="60"/>
        <w:jc w:val="both"/>
        <w:rPr>
          <w:rFonts w:ascii="Franklin Gothic Book" w:hAnsi="Franklin Gothic Book" w:cs="Arial"/>
          <w:b/>
          <w:sz w:val="24"/>
          <w:szCs w:val="24"/>
        </w:rPr>
      </w:pPr>
    </w:p>
    <w:p w14:paraId="04D75061" w14:textId="42201FE1"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Если попытаться в 2-3 фазах описать ваше впечатление от сериала, как вы бы его выразили, что вообще осталось после? В любом порядке. Просто говорите. Какое-то послевкусие от него. </w:t>
      </w:r>
    </w:p>
    <w:p w14:paraId="533354E1"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могу начать. Сериал очень трогательный, трагичный. Я от некоторых моментов чуть слезы не роняла, приходилось сдерживать, было грустно. Актеры хорошо играют. Особенно понравилась девочка, дочь главной героини, очень естественно, и слезы, и все эмоции. И две главные героини тоже играют очень хорошо. Маша, ей веришь, ну и Аня тоже. В целом положительное впечатление от сериала. Есть, конечно, некоторые моменты, вызывающие вопросы, есть моменты, в которые не веришь, но в целом достаточно реалистично, реалистичные события на злобу дня. </w:t>
      </w:r>
    </w:p>
    <w:p w14:paraId="734C2C0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Было трогательно, реалистично. Киваете. </w:t>
      </w:r>
    </w:p>
    <w:p w14:paraId="4C42F9A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Оксана: </w:t>
      </w:r>
      <w:r>
        <w:rPr>
          <w:rFonts w:ascii="Franklin Gothic Book" w:hAnsi="Franklin Gothic Book" w:cs="Arial"/>
          <w:bCs/>
          <w:sz w:val="24"/>
          <w:szCs w:val="24"/>
        </w:rPr>
        <w:t>Да, полностью с Леной согласна. Такой реалистичный сериал, довольно-таки жизненный.</w:t>
      </w:r>
    </w:p>
    <w:p w14:paraId="406FD96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Но растянутый очень. </w:t>
      </w:r>
    </w:p>
    <w:p w14:paraId="1DF5041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Можно было в серию уложить.</w:t>
      </w:r>
    </w:p>
    <w:p w14:paraId="5BA9AF0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посмотреть стоит, да.</w:t>
      </w:r>
    </w:p>
    <w:p w14:paraId="17ABA75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другие какие-то, может быть, чувства, впечатления, что у вас в сухом остатке?  </w:t>
      </w:r>
    </w:p>
    <w:p w14:paraId="2F4040C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Грусть.</w:t>
      </w:r>
    </w:p>
    <w:p w14:paraId="4F01C94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Сериал в общем, положительный для меня и эмоциональный. Много, конечно, в нем было такой грусти, радости, небольшую улыбку вызывал только Носков. Остальное так немного грустно. Но он более такой реалистичный, наверное, показывает то, что сейчас в мире творится, что в принципе, было в 90-е, 92 годы. Часть из показанного наполнило детство, как раз Киндеры появились, когда я была маленькая. Что там еще такое интересное было? Ну какие-то воспоминания с детства просто нахлынули. Вот там 92-93 года показывали, по-моему, как раз-таки, в эти года появилась Киндеры, я помню, мне родители все время покупали Киндеры. Потом сериал близкий по духу, потому что там две сестры, у меня тоже есть родная сестра, у нас с ней разница в 15 минут, то есть, мы постоянно вместе росли. Сейчас мы, естественно, уже по отдельности. Но вот какие-то моменты, соприкосновения в этом сериале есть. </w:t>
      </w:r>
    </w:p>
    <w:p w14:paraId="1294022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Про две сестры. Хорошо. Эту тему тоже обсудим.</w:t>
      </w:r>
    </w:p>
    <w:p w14:paraId="5323B669"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тоже положительные впечатления, у меня тоже есть сестра, тоже у нас разница в 15 минут.</w:t>
      </w:r>
    </w:p>
    <w:p w14:paraId="1C19B9FB"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Да ладно! </w:t>
      </w:r>
    </w:p>
    <w:p w14:paraId="220091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0AE900F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Вы близняшки? </w:t>
      </w:r>
    </w:p>
    <w:p w14:paraId="27D7AFB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187DF0F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То есть, вы похожи. А мы не похожи. </w:t>
      </w:r>
    </w:p>
    <w:p w14:paraId="32918DD1"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Мы похожи. И само название сразу меня привлекло. Когда я узнала, что фильм называется Сестра, подумала – это интересно. Потому что мы живем тоже в разных городах. Мне тоже сериал понравился. Мне понравилось, что показывали сцены 90-х, тоже как это было на Украине. Честно говоря, я не думала, что прям такое отношение к своим же, но тут немножко такой негатив вызвало. Вообще сам сериал интересный, тревожный.  Почему-то мне на каждой серии хотелось поплакать, потому что я впечатлительная.</w:t>
      </w:r>
    </w:p>
    <w:p w14:paraId="14FA683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поплакать хотелось как-то по-хорошему или грустно?</w:t>
      </w:r>
    </w:p>
    <w:p w14:paraId="657CBEE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По-разному. Грустно. Тревожно, страшно. </w:t>
      </w:r>
    </w:p>
    <w:p w14:paraId="7DB565BB"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было ощущение, что, когда Союз распался, многие как остались в своих странах, и здесь одна семья, в большом смысле, не их маленькие семьи, она оказалась по разные стороны баррикад, в этой ситуации, как сегодня. И тоже есть среди знакомых люди, которые так же поссорились на этом фоне, прекратили полностью контакты с очень близкими родственниками, то есть, рознь какая-то продолжилась. Кто-то трагически вспоминает эти события, кто-то передвижения начал в ту или иную страну, сторону. В целом фильм ничего. Но каких-то радостных ощущений, приятного он мне не вызвал. Грусть.</w:t>
      </w:r>
    </w:p>
    <w:p w14:paraId="330CBCC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Осталась грусть.</w:t>
      </w:r>
    </w:p>
    <w:p w14:paraId="0AB221D7"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грустно, тревожно. Потому что и сейчас многие семьи каждый день остаются без отцов, если так посмотреть. То есть, на самом деле, серьезную тему поднимает, и показывает не через мужскую, а именно через женскую призму, как это воспринимается, что происходит. Многие вещи я из детства помню, из Украины приезжал мальчик на 2 года меня старше, мне было тогда 12, и он рассказывал – "Вы знаете, я с вами сейчас общаюсь, а я домой приеду и никому не скажу, что в России был". И мы так же, как девочка в фильме, не могли понять, что он к нам так относится. А потом дошло, что на рынке там точно так же русским не продавали. Это у меня очень многие знакомые с этим столкнулись.</w:t>
      </w:r>
    </w:p>
    <w:p w14:paraId="6EC8F3E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Было такое?</w:t>
      </w:r>
    </w:p>
    <w:p w14:paraId="2E417A4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Реально было. Когда говоришь не на украинском. У меня тоже есть украинские корни, но на удивление мой дед, рожденный на Украине, сослан был в Сибирь, у него абсолютно не было желания туда уехать. И он умер, наверное, к счастью, за год до начала СВО, потому что, может быть, не пережил бы это. Ему было за 90, и он до последних дней говорил, что ему в России хорошо. Просто он знал, как там родственники были, они чуть ли не до последних дней жизни его родственников в Украине, они помогали материально ему, потому что дед уже на глубокой пенсии был. И как там люди жили, и какое там было отношение, это просто через родственников и знакомых знаю. </w:t>
      </w:r>
    </w:p>
    <w:p w14:paraId="20FCA06E"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Это тоже было, да, как-то откликалась эта тема?</w:t>
      </w:r>
    </w:p>
    <w:p w14:paraId="16A35D00"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Единственный момент, который удивил, и мне кажется, это можно прямо убрать, мальчика с таким отрубленным пальцем на баскетбол никто не возьмет. </w:t>
      </w:r>
    </w:p>
    <w:p w14:paraId="143395F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Обсудим это. Хорошо. Евгения, что у вас осталось? </w:t>
      </w:r>
    </w:p>
    <w:p w14:paraId="1A0C7A06"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sz w:val="24"/>
          <w:szCs w:val="24"/>
        </w:rPr>
        <w:t>Евгения:</w:t>
      </w:r>
      <w:r>
        <w:rPr>
          <w:rFonts w:ascii="Franklin Gothic Book" w:hAnsi="Franklin Gothic Book" w:cs="Arial"/>
          <w:bCs/>
          <w:sz w:val="24"/>
          <w:szCs w:val="24"/>
        </w:rPr>
        <w:t xml:space="preserve"> Вы знаете, я не смотрю сериалы. Я не трачу на них время. Российские. Это когда-то давно я смотрела Каменская, из этой серии. Вот этот пласт, который сейчас выходит, я это не смотрю. Ну бывает что-то попадается, но так. Как будто у меня создалось впечатление, сейчас я вот еще, как будто это какой-то как бы документальный, и туда привнесли еще художественный, чтобы не настолько это было. Чувство вызвало даже не грусть, а угнетающее, особенно в первые серии. Мне понравилось, что в конце закончилось так. Если бы убили этого парня, это бы было просто вообще. Потому что у меня ребёнок подросток. Как сказали про сестру, это откликается. Потому что у меня тоже сестра. Вначале эту девочку показывали, и мне показалось, может быть, про ее какую-то сестру. Я не поняла, про какую сестру будет. Вот еще что мне понравилось, это вот сильные женщины эти, которые решают вопросы. А мужчины вот такие у нас. Видимо, те, они там где-то воюют, которые, могут решить вопросы какие-то. Мне понравилось, что подростки, потому что у меня подросток, и вот это отношение с родителями, как они отвечают, то есть, им скажешь, они тебе 20, и как они делают, ты не знаешь, где он, и действительно ли. Еще понравилась тема, что затронули, я 10 раз говорила и еще раз скажу, сейчас это мошенничество. Естественно, это было понятно, что ему пишет не папа, но это подросток, это еще ребенок. Понятно, что сейчас все подделывают. Мошенничество. Еще раз надо все проговорить, все сказать. И они там канистры сейчас и взрывают эти петарды. Это хорошо, что он испугался. Если бы он действительно взорвал. То есть, тоже тема эта затрагивается. На это еще раз надо обратить внимание и обсудить со своими подростками. Это мне понравилось. </w:t>
      </w:r>
    </w:p>
    <w:p w14:paraId="6BB1FD7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Модератор:</w:t>
      </w:r>
      <w:r>
        <w:rPr>
          <w:rFonts w:ascii="Franklin Gothic Book" w:hAnsi="Franklin Gothic Book" w:cs="Arial"/>
          <w:b/>
          <w:sz w:val="24"/>
          <w:szCs w:val="24"/>
        </w:rPr>
        <w:t xml:space="preserve"> Это понравилось и было хорошо. Отлично. Хорошо. Олеся, как вам? </w:t>
      </w:r>
    </w:p>
    <w:p w14:paraId="26567EE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Олеся: </w:t>
      </w:r>
      <w:r>
        <w:rPr>
          <w:rFonts w:ascii="Franklin Gothic Book" w:hAnsi="Franklin Gothic Book" w:cs="Arial"/>
          <w:bCs/>
          <w:sz w:val="24"/>
          <w:szCs w:val="24"/>
        </w:rPr>
        <w:t xml:space="preserve">Такой жизненный фильм, точнее сериал. Музыкальное сопровождение очень хорошее. Что значит цепляли какие-то там моменты. Семья, ценность семьи, взаимоотношения. Со счастливым концом что ли. </w:t>
      </w:r>
    </w:p>
    <w:p w14:paraId="5F500DC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Это со счастливым концом было.</w:t>
      </w:r>
    </w:p>
    <w:p w14:paraId="1D2CA62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Олеся: </w:t>
      </w:r>
      <w:r>
        <w:rPr>
          <w:rFonts w:ascii="Franklin Gothic Book" w:hAnsi="Franklin Gothic Book" w:cs="Arial"/>
          <w:bCs/>
          <w:sz w:val="24"/>
          <w:szCs w:val="24"/>
        </w:rPr>
        <w:t>Да. И даже мальчик, который играл в баскетбол без пальца. Другой бы сидела дома и никуда не выходил, стеснялся, или не дай бог суицидом жизнь бы закончил. А он нашел в себе силы. В конце видела, как он с сестрой общался. Они более зрелые, как взрослые общались.</w:t>
      </w:r>
    </w:p>
    <w:p w14:paraId="54EE84A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Мальчик повзрослел после этой истории.</w:t>
      </w:r>
    </w:p>
    <w:p w14:paraId="5D64B344"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Олеся: </w:t>
      </w:r>
      <w:r>
        <w:rPr>
          <w:rFonts w:ascii="Franklin Gothic Book" w:hAnsi="Franklin Gothic Book" w:cs="Arial"/>
          <w:bCs/>
          <w:sz w:val="24"/>
          <w:szCs w:val="24"/>
        </w:rPr>
        <w:t xml:space="preserve">Да. </w:t>
      </w:r>
    </w:p>
    <w:p w14:paraId="7B3E306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Хорошо. Маша, что у вас осталось? </w:t>
      </w:r>
    </w:p>
    <w:p w14:paraId="1BD41DE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sz w:val="24"/>
          <w:szCs w:val="24"/>
        </w:rPr>
        <w:t>Маша:</w:t>
      </w:r>
      <w:r>
        <w:rPr>
          <w:rFonts w:ascii="Franklin Gothic Book" w:hAnsi="Franklin Gothic Book" w:cs="Arial"/>
          <w:bCs/>
          <w:sz w:val="24"/>
          <w:szCs w:val="24"/>
        </w:rPr>
        <w:t xml:space="preserve"> Мне сериал очень понравился, считаю его очень актуальным. Не жалко потраченного времени. Я считаю, его обязательно нужно показывать, и показывать поколению подростков. В принципе, он для разных поколений. Тема политики была затронута очень тонко, наверное, то есть, как бы все, что нужно показать, показали. Мне понравилась игра актеров и сам сериал, очень понравился.</w:t>
      </w:r>
    </w:p>
    <w:p w14:paraId="338B5D1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Понравилось, зашло. Хорошо. Елена.</w:t>
      </w:r>
    </w:p>
    <w:p w14:paraId="047FFE9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Елена: </w:t>
      </w:r>
      <w:r>
        <w:rPr>
          <w:rFonts w:ascii="Franklin Gothic Book" w:hAnsi="Franklin Gothic Book" w:cs="Arial"/>
          <w:bCs/>
          <w:sz w:val="24"/>
          <w:szCs w:val="24"/>
        </w:rPr>
        <w:t xml:space="preserve">Я согласна с тем, что игра актеров очень понравилась. Я очень мало смотрю именно российских сериалов. Я люблю сериалы посмотреть. Но не наши. А здесь я увидела приятные лица для себя, которые действительно хорошо играют, такие юные подростки, уже умненькие современные. Смотреть приятно. Такие развитые. У меня тоже сын взрослый. Не скажу, что это мой жанр, конечно. То есть, все-таки, стараюсь обращать внимание на более позитивные зрелища. Поэтому это не то, что я бы пересматривала, понятное дело. Но это все равно достойная работа, так скажем. И она в своем жанре. Пусть это и не мой жанр. Но она в своем жанре очень даже неплоха. </w:t>
      </w:r>
    </w:p>
    <w:p w14:paraId="3D56FDF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Хорошо. А ко всем вопрос. Я так понимаю, что разные эмоции вызывал сериал, разные там моменты. Были какие-то хорошие эмоции такие?</w:t>
      </w:r>
    </w:p>
    <w:p w14:paraId="4D5A948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конце.</w:t>
      </w:r>
    </w:p>
    <w:p w14:paraId="27019D32"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 конце. </w:t>
      </w:r>
    </w:p>
    <w:p w14:paraId="03F854F2"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что было в конце, что чувствовали?</w:t>
      </w:r>
    </w:p>
    <w:p w14:paraId="68DF69D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Добро победило зло. </w:t>
      </w:r>
    </w:p>
    <w:p w14:paraId="5DECDB4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Там еще, когда показывали детство, были позитивные моменты. Когда этот мальчик на качелях сидит и говорит – освобожу качели, если твоя сестра меня поцелует. И вот она его целует. Ну и так просто определенные моменты из их детства. Как они с родителями общаются. </w:t>
      </w:r>
    </w:p>
    <w:p w14:paraId="62A477F9"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была коллекция бегемотов, я обменивалась крокодилами и бегемотами со всеми подряд. Киндеры.</w:t>
      </w:r>
    </w:p>
    <w:p w14:paraId="5A9B751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Киндер-сюрпризы тоже. В конце были позитивные чувства?</w:t>
      </w:r>
    </w:p>
    <w:p w14:paraId="18E86AF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конце и во всех сериях, где были счастливые моменты, и где был непосредственно Носков. Он просто очень хорошо вжился в эту роль.  Такая роль не однозначная, но он где-то вызывал улыбку.</w:t>
      </w:r>
    </w:p>
    <w:p w14:paraId="275D787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забыла написать, сейчас вспомнила, Анна для меня была очень отрицательный персонаж, я аж про Башарова забыла, и позавчера буквально я с ребенком посмотрела Хроники Нарнии, и я поняла в конце, что там не было ни одного актера, которого я знала, я смотрела именно сюжет. А здесь Башаров меня очень сильно отвлекал. Потому что я его не выношу за то, как он себя ведет. И так же, например, там есть </w:t>
      </w:r>
      <w:proofErr w:type="spellStart"/>
      <w:r>
        <w:rPr>
          <w:rFonts w:ascii="Franklin Gothic Book" w:hAnsi="Franklin Gothic Book" w:cs="Arial"/>
          <w:bCs/>
          <w:sz w:val="24"/>
          <w:szCs w:val="24"/>
        </w:rPr>
        <w:t>Прилучный</w:t>
      </w:r>
      <w:proofErr w:type="spellEnd"/>
      <w:r>
        <w:rPr>
          <w:rFonts w:ascii="Franklin Gothic Book" w:hAnsi="Franklin Gothic Book" w:cs="Arial"/>
          <w:bCs/>
          <w:sz w:val="24"/>
          <w:szCs w:val="24"/>
        </w:rPr>
        <w:t xml:space="preserve">, которого я фильмы больше не смотрю, как он поступает. Если бы в этой роли здесь был неизвестный актер, как и в остальных, мне бы и шутки понравились. А тут я думаю – ну что ты говоришь? Мне он мешал, потому что сам он мне не нравится, и как актер, и как человек. Поэтому он у меня вызывал не положительные эмоции. А так бы, наверное, вызывал положительные. Кто-то смеялся, а мне было не смешно. </w:t>
      </w:r>
    </w:p>
    <w:p w14:paraId="47E3B0D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Елена: </w:t>
      </w:r>
      <w:r>
        <w:rPr>
          <w:rFonts w:ascii="Franklin Gothic Book" w:hAnsi="Franklin Gothic Book" w:cs="Arial"/>
          <w:bCs/>
          <w:sz w:val="24"/>
          <w:szCs w:val="24"/>
        </w:rPr>
        <w:t xml:space="preserve">В некоторых моментах его персонаж мне нормально. Я к Башарову отношусь нормально, но в некоторых моментах его персонаж очень раздражал, особенно когда он начал требовать, что "ты должна сказать, что я отец Леры". Ну пришел, много лет его не было, и тут еще что-то предъявляет. У меня это раздражение вызвало. Хотелось, чтобы героиня его послала подальше. </w:t>
      </w:r>
    </w:p>
    <w:p w14:paraId="0505189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чем вообще этот персонаж запомнился? </w:t>
      </w:r>
    </w:p>
    <w:p w14:paraId="2F8DB1A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Костюмами. </w:t>
      </w:r>
    </w:p>
    <w:p w14:paraId="69E40D4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Алкоголик. </w:t>
      </w:r>
    </w:p>
    <w:p w14:paraId="6CDD776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Честно говоря, я немножко не поняла, меня немножко смутило. В целом события достаточно реалистичные, но вот эта история про дочку и папу, ну не знаю. С мамой они давно дружат, он в их поле попадает, девочка не дурочка, у всех есть интернет, и он прям такой ангел весь из себя, такой послушный. В это очень плохо верится. То есть, этот момент показывает, что немножко где-то там нас надули. Я не знаю, дело в Башарове или нет, в целом я к нему отношусь нейтрально, но сам персонаж противный, потому что мы женщины, на стороне женщин, сопереживаем героине. А это отвратительный персонаж, он совершенно не семьянин, никого не сделала счастливыми, ни дочь, ни жену свою, и не себя наверное, но это его проблема. То есть, очень большое раздражение на этого персонажа. Но с другой стороны, так и должно было быть, значит, он хорошо сыграл.</w:t>
      </w:r>
    </w:p>
    <w:p w14:paraId="073B009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Какие еще чувства персонаж этот вызывает?</w:t>
      </w:r>
    </w:p>
    <w:p w14:paraId="7D91733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Тема любви раскрыта. 15 лет не виделись, но все равно любовь на протяжении всей жизни, на протяжении всех серий видим. </w:t>
      </w:r>
    </w:p>
    <w:p w14:paraId="4FFF170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я не увидела любви, мне кажется, это просто навязчивость. </w:t>
      </w:r>
    </w:p>
    <w:p w14:paraId="0823F53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Согласна. Я тоже не увидела.</w:t>
      </w:r>
    </w:p>
    <w:p w14:paraId="6682E7E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показалось, он сыграл такого персонажа нерешительного, он и в ЗАГС не приехал, без ответственности отнесся. Будущая жена приехать сказала, а он так прохладно отнесся. И вроде в фильме у них такая любовь-любовь, на расстоянии, то он на Донбасс уехал, то он на съёмках, и он вроде ее любит, и она его, но это мне странным показалось. </w:t>
      </w:r>
    </w:p>
    <w:p w14:paraId="4706F669"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есть такое что-то про этого персонажа, какие-то его поступки, мотивы непонятны, не достаточно раскрыты? </w:t>
      </w:r>
    </w:p>
    <w:p w14:paraId="7127F92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 понятно было в начале серии, а что он там за операцию сделал. </w:t>
      </w:r>
    </w:p>
    <w:p w14:paraId="258E334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 зашился. </w:t>
      </w:r>
    </w:p>
    <w:p w14:paraId="5B52B44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Вообще этот кадр можно вырезать, потому что дело далеко не идеальное.</w:t>
      </w:r>
    </w:p>
    <w:p w14:paraId="0EDA5D6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Согласна, было далеко не приятно смотреть. </w:t>
      </w:r>
    </w:p>
    <w:p w14:paraId="6A3D59C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что значит зашился?</w:t>
      </w:r>
    </w:p>
    <w:p w14:paraId="4EAA3E0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Алкоголик, ампулы себе туда. Закодировался. </w:t>
      </w:r>
    </w:p>
    <w:p w14:paraId="741B3DE1"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это тоже не поняла. Сначала когда он пришел, дочка спросила – "мама, откуда у нас такой дом?". "Почку продала". "А откуда деньги?". "Сестра тоже почку продала". А потом этот Башаров появляется и говорит, что зашился. Когда показали его, думала, он почку продал. Я не поняла. Вначале думала про кодирование. Но потом подумала про почку. Как-то недосказано. </w:t>
      </w:r>
    </w:p>
    <w:p w14:paraId="5421D3A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может быть, какие-то положительные чувства он вызывает, нравится в чем-то?</w:t>
      </w:r>
    </w:p>
    <w:p w14:paraId="30C2864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Лично у меня жалость вызывает.</w:t>
      </w:r>
    </w:p>
    <w:p w14:paraId="31A5A03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Презрение.</w:t>
      </w:r>
    </w:p>
    <w:p w14:paraId="39FF483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Тоже презрение.</w:t>
      </w:r>
    </w:p>
    <w:p w14:paraId="1181A28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Почему жалость?</w:t>
      </w:r>
    </w:p>
    <w:p w14:paraId="35459C6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Жалко смотреть. Такой несчастный, пьет, себя не нашел, ничего не добился. Семья не в порядке.</w:t>
      </w:r>
    </w:p>
    <w:p w14:paraId="4A8E7A4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успешный человек немножко не про деньги, а это когда ты успешен во всех сферах жизни.</w:t>
      </w:r>
    </w:p>
    <w:p w14:paraId="56F4F118"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Презрение, скорее.</w:t>
      </w:r>
    </w:p>
    <w:p w14:paraId="0DD20BA0"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почему? В какие моменты?</w:t>
      </w:r>
    </w:p>
    <w:p w14:paraId="4E14ADC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мужского стержня. Просто тряпка.</w:t>
      </w:r>
    </w:p>
    <w:p w14:paraId="0A5C5F8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Конечно. Инфантильный мужик обычный. </w:t>
      </w:r>
    </w:p>
    <w:p w14:paraId="14CA620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Пьет еще. </w:t>
      </w:r>
    </w:p>
    <w:p w14:paraId="331FEDD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 же приходит, она говорит "Так ты зашился", а он пьяный пришел.</w:t>
      </w:r>
    </w:p>
    <w:p w14:paraId="6AF4A45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Серьезное ответственное дело пошли – ребенка регистрировать. А потом обижается, почему там прочерк стоит, почему жена ушла.</w:t>
      </w:r>
    </w:p>
    <w:p w14:paraId="4651061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Инфантильный мужчина. Но у него есть оправдание – он творческий человек. Творческие люди действительно такие. Как сказала эта маникюрша – "Я бы жила с артистом". Ты его не вывезешь. С ними настолько надо! То есть, она немножко сильная женщина. Если бы она была за ним, не ушла бы с коляской, не забрала ребенка, то может быть. Но нет, он творческий, им надо восхищаться и за ним бегать. </w:t>
      </w:r>
    </w:p>
    <w:p w14:paraId="2D6305E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в платье специально не влезла?</w:t>
      </w:r>
    </w:p>
    <w:p w14:paraId="4AE66A8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Конечно. </w:t>
      </w:r>
    </w:p>
    <w:p w14:paraId="049271D4"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В платье специально не влезла, все-таки, да? </w:t>
      </w:r>
    </w:p>
    <w:p w14:paraId="012573E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14DB82D7"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Хотя бы интересно было смотреть, когда он появлялся, потому что так совсем тоска. С юмором.</w:t>
      </w:r>
    </w:p>
    <w:p w14:paraId="44372E80"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Этот персонаж вносил оживление.</w:t>
      </w:r>
    </w:p>
    <w:p w14:paraId="13FFB2E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шутовское.</w:t>
      </w:r>
    </w:p>
    <w:p w14:paraId="537F8509"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Приходил с букетами цветов. Смотрелось забавно. А так персонаж, конечно, слабак. </w:t>
      </w:r>
    </w:p>
    <w:p w14:paraId="5E1F95C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Нелепый, смешной. Вернемся в целом к сериалу. Сказали, что были иногда такие чувства, хотелось и поплакать, и тяжелые были. А что были за чувства, с чем они были связаны, с какими моментами?</w:t>
      </w:r>
    </w:p>
    <w:p w14:paraId="7CC25952"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 переживаниями героев. У меня мальчики подростки, этого мальчика прям ужасно жалко стало. </w:t>
      </w:r>
    </w:p>
    <w:p w14:paraId="46E9910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Когда его захватил этот.</w:t>
      </w:r>
    </w:p>
    <w:p w14:paraId="096EA01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Когда его пинали.</w:t>
      </w:r>
    </w:p>
    <w:p w14:paraId="73FFD88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Кажется, что в нашем российском сериале мне почему-то казалось, что они это, конечно, не покажут, но вот у них этот погиб там-то. Мне казалось, что они все-таки, мальчика убьют.</w:t>
      </w:r>
    </w:p>
    <w:p w14:paraId="3921EAB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тоже думала, он свалится, переживала до последнего.</w:t>
      </w:r>
    </w:p>
    <w:p w14:paraId="653723B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тоже думала.</w:t>
      </w:r>
    </w:p>
    <w:p w14:paraId="0F61C8C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сначала показалось вообще, что у него руку отрезали, а не палец.</w:t>
      </w:r>
    </w:p>
    <w:p w14:paraId="3560FF1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Какой-то трагизм. Я сижу и думаю – вы что, не могли отправить чужую картинку пальца, у вас что, пальца не было? Вы зачем вот это режете?</w:t>
      </w:r>
    </w:p>
    <w:p w14:paraId="652806E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Как-то несопоставимо. Показали руку, а в итоге – палец.</w:t>
      </w:r>
    </w:p>
    <w:p w14:paraId="4B9DA01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там кровь была. Видимо, он замотал. Но зачем это было делать? </w:t>
      </w:r>
    </w:p>
    <w:p w14:paraId="79125EF9"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Весь этот момент с </w:t>
      </w:r>
      <w:proofErr w:type="spellStart"/>
      <w:r>
        <w:rPr>
          <w:rFonts w:ascii="Franklin Gothic Book" w:hAnsi="Franklin Gothic Book" w:cs="Arial"/>
          <w:b/>
          <w:sz w:val="24"/>
          <w:szCs w:val="24"/>
        </w:rPr>
        <w:t>отрезаением</w:t>
      </w:r>
      <w:proofErr w:type="spellEnd"/>
      <w:r>
        <w:rPr>
          <w:rFonts w:ascii="Franklin Gothic Book" w:hAnsi="Franklin Gothic Book" w:cs="Arial"/>
          <w:b/>
          <w:sz w:val="24"/>
          <w:szCs w:val="24"/>
        </w:rPr>
        <w:t>.</w:t>
      </w:r>
    </w:p>
    <w:p w14:paraId="50D27C8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Ведь у них все это есть. И можете отправить. И кто проверит?</w:t>
      </w:r>
    </w:p>
    <w:p w14:paraId="35FF390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 этом моменте террористы нереалистичные, прям любители какие-то. Потому что их там легко вычислили. Рассказали бы, что деньги привозите туда, а ребенка потом отдадим. </w:t>
      </w:r>
    </w:p>
    <w:p w14:paraId="1B3C9FE9"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у них нет цели денег, у них цель – убить. </w:t>
      </w:r>
    </w:p>
    <w:p w14:paraId="7FCF6E9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Оксана, какие чувства были?</w:t>
      </w:r>
    </w:p>
    <w:p w14:paraId="53D31CA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Оксана: </w:t>
      </w:r>
      <w:r>
        <w:rPr>
          <w:rFonts w:ascii="Franklin Gothic Book" w:hAnsi="Franklin Gothic Book" w:cs="Arial"/>
          <w:bCs/>
          <w:sz w:val="24"/>
          <w:szCs w:val="24"/>
        </w:rPr>
        <w:t>Тревога, обида. Обидно за то, что убивают, конечно, и наши, и нас. Это, конечно, страшно, и за себя, и за детей, и за наше будущее.</w:t>
      </w:r>
    </w:p>
    <w:p w14:paraId="64FF25A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Скорее бы все закончилось. </w:t>
      </w:r>
    </w:p>
    <w:p w14:paraId="2B557D7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Вопрос ко всем. Кому понравился сериал?</w:t>
      </w:r>
    </w:p>
    <w:p w14:paraId="09BA543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Понравился.</w:t>
      </w:r>
    </w:p>
    <w:p w14:paraId="4C3D4E4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Понравился. </w:t>
      </w:r>
    </w:p>
    <w:p w14:paraId="66F07ED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бы еще раз посмотрела.</w:t>
      </w:r>
    </w:p>
    <w:p w14:paraId="333DD1E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нет.</w:t>
      </w:r>
    </w:p>
    <w:p w14:paraId="65AB14D6"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зачем второй раз посмотрели бы?</w:t>
      </w:r>
    </w:p>
    <w:p w14:paraId="6F4B483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с детьми бы посмотрела.</w:t>
      </w:r>
    </w:p>
    <w:p w14:paraId="361EEE4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тоже.</w:t>
      </w:r>
    </w:p>
    <w:p w14:paraId="5BA6FFF7"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Олеся, что посмотрели бы второй раз?</w:t>
      </w:r>
    </w:p>
    <w:p w14:paraId="30B6841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Олеся: </w:t>
      </w:r>
      <w:r>
        <w:rPr>
          <w:rFonts w:ascii="Franklin Gothic Book" w:hAnsi="Franklin Gothic Book" w:cs="Arial"/>
          <w:bCs/>
          <w:sz w:val="24"/>
          <w:szCs w:val="24"/>
        </w:rPr>
        <w:t>Мне запомнился момент, когда мужчина и женщина сидели около пианино, так мило общались и пели песенку. Там чувствовался союз, любовь.</w:t>
      </w:r>
    </w:p>
    <w:p w14:paraId="64F64CA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что не понравилось?</w:t>
      </w:r>
    </w:p>
    <w:p w14:paraId="57E6BA5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Большая очень растянутость, долго очень и мутно. Очень долго сюжет идет от одного к другому. Хотелось бы, чтобы переходы были быстрее, поживее бы чуть-чуть. Этот сериал второй раз буду только с детьми смотреть, сама не буду.</w:t>
      </w:r>
    </w:p>
    <w:p w14:paraId="498887F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немножко не хватило этих субтитров, потому что я не все монологи услышала. Когда они говорили на украинском языке, было непонятно совсем. Хотя хотелось понять, что друг папы сказал матери. Соответственно, все монологи непонятны, можно только догадаться. Мне этого немножко не хватило, это не понравилось. </w:t>
      </w:r>
    </w:p>
    <w:p w14:paraId="15D58E3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раза в 3 хотелось сократить, когда показывали этого Вадима, он и так неприятный, а то еще ерунду нес. В конце дядя пришел из службы безопасности. И концовка. Как героиня Анны говорила, что ты съедаешь конец, и у меня такое тоже ощущение, что они этот конец фильма съели. Логичную жирную точку я там не увидела.</w:t>
      </w:r>
    </w:p>
    <w:p w14:paraId="3CBE7CC6"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Было такое, что съели конец и хотелось логичной жирной точки?</w:t>
      </w:r>
    </w:p>
    <w:p w14:paraId="72C57DC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w:t>
      </w:r>
    </w:p>
    <w:p w14:paraId="1D7686C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я идею вообще не услышала.</w:t>
      </w:r>
    </w:p>
    <w:p w14:paraId="671D00D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Монолог Вадима, я ничего не поняла, о чем это, почему Аня плакала.</w:t>
      </w:r>
    </w:p>
    <w:p w14:paraId="5EB5362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он говорил, что за Россию стал воевать. Он перевернул ее мировоззрение.</w:t>
      </w:r>
    </w:p>
    <w:p w14:paraId="68EC5DE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Они же в Одессе жили, и все думали, что он пошел против России. А на самом деле, получается, он работал на Россию, на наши органы. Получается, что он просто под прикрытием был там. Но те украинцы не знали, что это наш российский человек, засланный туда. И там видимо узнали, соответственно, что он данные в Россию присылал, и за это его и убили. И он это ей рассказал на видео. И видео и было, наверное, в плане того, что если меня убьют, передайте моей жене, пусть она узнает правду, на кого я работал.</w:t>
      </w:r>
    </w:p>
    <w:p w14:paraId="4EDB1C9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Спасибо, что объяснили. Потому что я этого совершенно не поняла.</w:t>
      </w:r>
    </w:p>
    <w:p w14:paraId="46E3C29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мне было совершенно понятно. Как Екатерина объяснила, я так и поняла. </w:t>
      </w:r>
    </w:p>
    <w:p w14:paraId="2AADD60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по ходу просмотра менялось отношение к сериалу, к героям?</w:t>
      </w:r>
    </w:p>
    <w:p w14:paraId="69F7BD7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Наверное, к Марии. Сначала думали, она надменная немножко, а потом я ее совершенно по-другому восприняла. В ней всё вообще-то, есть, ей просто немножко не повезло, особенно с мужиком. </w:t>
      </w:r>
    </w:p>
    <w:p w14:paraId="602BE3D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больше всех понравилась.</w:t>
      </w:r>
    </w:p>
    <w:p w14:paraId="0ED124C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 итоге да, понравилась больше всех. </w:t>
      </w:r>
    </w:p>
    <w:p w14:paraId="087D7098"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Про Марию поговорим. Может быть, еще что-то менялось. </w:t>
      </w:r>
    </w:p>
    <w:p w14:paraId="4F55197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Дети. Сын этот. Изначально казалось, понятно, накручен и все такое, но в конце видимо ему рассказали правду, и отношение к нему изменилось. И к дочери тоже. Она не уважительно относилась к матери весь сериал, а в конце стало нормально.</w:t>
      </w:r>
    </w:p>
    <w:p w14:paraId="0EBE9E16"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сначала подумала, что Лера капризная, избалованная, пустая девочка, потом стала на нее смотреть, и поняла, что она довольно искренняя, приятная. </w:t>
      </w:r>
    </w:p>
    <w:p w14:paraId="41C359C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 детям отношение менялось к лучшему.</w:t>
      </w:r>
    </w:p>
    <w:p w14:paraId="7E58127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вопросики к маме. Немножко не понравилось, как эту героиню выставили. Потому что она вроде сопереживает и везде хочет успевать, но как же так она с дочкой этот момент упустила? По идее, так не должно было случиться. Мне не понравилось, как тут героиню выставили плохой мамой.</w:t>
      </w:r>
    </w:p>
    <w:p w14:paraId="13C8492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Когда ушла дочка к бабушке жить, было ощущение, что она плохая мама.</w:t>
      </w:r>
    </w:p>
    <w:p w14:paraId="05AB176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Конечно. Не доработала, не доглядела.</w:t>
      </w:r>
    </w:p>
    <w:p w14:paraId="0FAD0FF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дочки достаточно странная школа и класс странный, все сидят по одному за партой, уютно так.</w:t>
      </w:r>
    </w:p>
    <w:p w14:paraId="7D4AA99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Обычная московская частная школа.</w:t>
      </w:r>
    </w:p>
    <w:p w14:paraId="3458A91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Психолог какой-то. Психолог вредный, раз он такой совет дал, что надо с бабушкой пожить.</w:t>
      </w:r>
    </w:p>
    <w:p w14:paraId="485AFFC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мне вот понравилось. Она говорит – "Откуда у тебя деньги?". Мне нравится этим это поколение. Она говорит – "Я к школьному пошла". Ее что-то беспокоило. Нас заставляли. Я что, не нормальная, к какому-то школьному психологу идти? А они сейчас ходят. Мне это понравилось. Я эту фразу, что "Зачем мне деньги, я к школьному пошла. У нас есть специалисты в школе".</w:t>
      </w:r>
    </w:p>
    <w:p w14:paraId="6612CF1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То есть, получается, она адекватная, девочка смышленая, и героиня Мария вполне достойная, человечная, сопереживающая, везде старается. Этот момент не вяжется все равно. </w:t>
      </w:r>
    </w:p>
    <w:p w14:paraId="7A9F1A0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тоже не поняла, почему они вместе не могут жить. </w:t>
      </w:r>
    </w:p>
    <w:p w14:paraId="44B6E16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На самом деле, каждое ее воспоминание, действительно они ярко проживались и вызывали эмоции, слезы. То есть, получается, она очень эмоциональная. А здесь она дочке говорит – "Сколько тебе надо денег?". Это немножко не про нее. </w:t>
      </w:r>
    </w:p>
    <w:p w14:paraId="36F2ECB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Не состыковка какая-то.</w:t>
      </w:r>
    </w:p>
    <w:p w14:paraId="2070D5D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Слишком быстро вещи собрала и к бабушке уехала.</w:t>
      </w:r>
    </w:p>
    <w:p w14:paraId="23C8886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она же только к маме подошла и сказала про психолога, и тут же чемодан уже. Ей внимания не хватает от мамы, заботы, любви. Можно бы было сцену такую придумать, где мама действительно откладывает все про дочку на потом, а сама вся в карьере. А тут смазано. Собралась и уехала к бабушке.</w:t>
      </w:r>
    </w:p>
    <w:p w14:paraId="5F249A99"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она заранее готовилась. </w:t>
      </w:r>
    </w:p>
    <w:p w14:paraId="1A4BC39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Какая основная идея сериала? Что хотели донести до зрителей? </w:t>
      </w:r>
    </w:p>
    <w:p w14:paraId="679C245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 семье.</w:t>
      </w:r>
    </w:p>
    <w:p w14:paraId="6C2A1FC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Семья. </w:t>
      </w:r>
    </w:p>
    <w:p w14:paraId="2712D64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Семейные ценности.</w:t>
      </w:r>
    </w:p>
    <w:p w14:paraId="18B38E0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Близкие – самое важное.</w:t>
      </w:r>
    </w:p>
    <w:p w14:paraId="3B5D7944"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Родственники.</w:t>
      </w:r>
    </w:p>
    <w:p w14:paraId="0C01F8C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 семье или кому-то показалось по-другому?</w:t>
      </w:r>
    </w:p>
    <w:p w14:paraId="42B294C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Что не существуют национальностей, что все мы люди.</w:t>
      </w:r>
    </w:p>
    <w:p w14:paraId="580395D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Про семью у меня самое последнее, к сожалению, возникло из этого фильма. У меня больше про какие-то общие ценности, милосердие, уважение к своей стране, патриотизм, гражданственность. Этого было больше. Да, про семью там были какие-то моменты, но в целом не скажу, что это супер про семь., хотя и называется Сестра. Для меня конкретно так. </w:t>
      </w:r>
    </w:p>
    <w:p w14:paraId="1C989F1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было интересно следить за сюжетом, что будет дальше, узнавать? </w:t>
      </w:r>
    </w:p>
    <w:p w14:paraId="261B24F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7A66171B"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Смотреть хотелось, да.</w:t>
      </w:r>
    </w:p>
    <w:p w14:paraId="39915EE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Уже немножко говорили о том, что было убедительно про киндеры, про воспоминания детства, про 90-е, вряд ли кто-то их прям хорошо помнит, но все равно как-то это отозвалось, а было еще что-то, что показалось в фильме убедительным, реальным, что действительно это так и есть? </w:t>
      </w:r>
    </w:p>
    <w:p w14:paraId="18F33DC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вообще понравилось, что просто если бы шло это современное, если бы не вклинивалось туда. Мне, например, поступки совершенно понятны, почему она с дочкой не общается. То есть, они показали детство. Мне это понравилось. Пожалуйста, она приходит, папу убили, лежит, кровь. И так далее. И все это складывается. Она была этой старшей сестрой, которая всегда несла ответственность, Маша эта. Мне это понравилось. И даже эти нарезки, как Ельцин на танке стоял. У меня сестра родилась в 91-м как раз. Очереди эти. Скажите на камеры, что вы хотите в Америку. А мы вроде в нее не хотим. А вы скажите. Немножко не было этой свободы. Сейчас ты действительно можешь встать и сказать все, что угодно. А тогда нет. Как это вы не хотите? Вы скажите, мы вас пропустим в кабинку, но вы скажите, что хотите в Америку. Вот это еще, раз уж перешли к Америке, что есть такое. У меня сейчас брат на Украине, я много лет не общалась. И он говорит – "Вы что, не хотите в Европу?". "Нет". "Надо ехать". Я говорю – "Ну надо и езжайте, ради бога. Понятно, что у вас там кошмар. А нам не надо". У меня даже мысли нет. Зачем мне? Я никогда туда не хотела. То, что на Украине это, все-таки, идет. И как в СССР – "Вы не хотите в Америку?". И этот Матвей все время зовет уехать в Польшу. Все-таки, у них так. И еще момент, еще раз скажу, подростки, то есть, проследила эту нить для меня, насколько они внушаемы. В них закладываешь, а там неокрепшие умы. </w:t>
      </w:r>
    </w:p>
    <w:p w14:paraId="4696D8E9"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Поколение хорошо показали, да, что и к психологу ходят, и внушаемые, и с одной стороны, такие </w:t>
      </w:r>
      <w:proofErr w:type="spellStart"/>
      <w:r>
        <w:rPr>
          <w:rFonts w:ascii="Franklin Gothic Book" w:hAnsi="Franklin Gothic Book" w:cs="Arial"/>
          <w:b/>
          <w:sz w:val="24"/>
          <w:szCs w:val="24"/>
        </w:rPr>
        <w:t>прошаренные</w:t>
      </w:r>
      <w:proofErr w:type="spellEnd"/>
      <w:r>
        <w:rPr>
          <w:rFonts w:ascii="Franklin Gothic Book" w:hAnsi="Franklin Gothic Book" w:cs="Arial"/>
          <w:b/>
          <w:sz w:val="24"/>
          <w:szCs w:val="24"/>
        </w:rPr>
        <w:t xml:space="preserve">. </w:t>
      </w:r>
    </w:p>
    <w:p w14:paraId="240C2AA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01CD1181"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понравилось, что начали рассказывать, что это началось с 91-го года с Перестройки. Потому что у меня дети спрашивают, почему началась война на Украине. И здесь начинается рассказ о том, когда она началась, то есть, после развала. Я вообще бы начинала с окончания Второй Мировой рассказывать. НАТО и так далее. А здесь хотя бы видим, что в 91-м уже запретили литературу, учителя уволили, если он не будет на русском языке. Это прекрасно. Что с той стороны настраивали, в России нет. То есть, это очень тонко рассказывают, не накручивают. Отлично бы было посмотреть детям это тоже. </w:t>
      </w:r>
    </w:p>
    <w:p w14:paraId="3325244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было что-то, что показалось неправдоподобным? Говорили про палец. А еще что-то такое было?</w:t>
      </w:r>
    </w:p>
    <w:p w14:paraId="32ECB9C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Когда она на рынке стояла, черепаху покупала. Ну он же на нее наставил пистолет, типа понял, что там денег больше. Давай деньги. И деньги все. И показывают сережку. Ну так как-то. Если бы там никого не было. Но это же рынок и там очень много народу. Кажется немножко неправдоподобным.</w:t>
      </w:r>
    </w:p>
    <w:p w14:paraId="3E9F711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Мог кто-то вмешаться в ситуацию.</w:t>
      </w:r>
    </w:p>
    <w:p w14:paraId="05C3485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Конечно. </w:t>
      </w:r>
    </w:p>
    <w:p w14:paraId="2FBC080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про террористов говорила, неправдоподобное. Они слишком какие-то такие. Два каких-то рабочих маски напялили, похитили ребенка и где-то на крыше встали. Все равно план должен быть какой-то лучше.</w:t>
      </w:r>
    </w:p>
    <w:p w14:paraId="5B8CD22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вот я хочу верить, что они действительно такие. Я их так вижу. Как будто я сценарий писала. Они для меня такие. И когда наши нагрянули, я думала – ну конечно, наши службы, просто красиво все. </w:t>
      </w:r>
    </w:p>
    <w:p w14:paraId="446610C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кажется, террористы в роль нормально в принципе, вписались. Понятно, жизнь любую жалко, что ребенка, что взрослого, но он не представлял чего-то громадного и глобального. Его тетя Маша, которая если бы сказала в прямом эфире, что мы против войны. Поэтому террористы, в принципе, соответствовали тому, как они выглядели, в этих </w:t>
      </w:r>
      <w:proofErr w:type="spellStart"/>
      <w:r>
        <w:rPr>
          <w:rFonts w:ascii="Franklin Gothic Book" w:hAnsi="Franklin Gothic Book" w:cs="Arial"/>
          <w:bCs/>
          <w:sz w:val="24"/>
          <w:szCs w:val="24"/>
        </w:rPr>
        <w:t>масочках</w:t>
      </w:r>
      <w:proofErr w:type="spellEnd"/>
      <w:r>
        <w:rPr>
          <w:rFonts w:ascii="Franklin Gothic Book" w:hAnsi="Franklin Gothic Book" w:cs="Arial"/>
          <w:bCs/>
          <w:sz w:val="24"/>
          <w:szCs w:val="24"/>
        </w:rPr>
        <w:t xml:space="preserve"> даже не черных, а немножко глуповатых, где у них эти места открыты, и эта одежда не камуфляжная даже. А то эти в защите ходят, одежда специальная, у них другие сапоги, у них на их формах везде соответственно, карманы, оружие. А тут ребенок. Они в принципе, соответствует этому образу. Потому что они же тоже наемники. Это не те, которые пошли на власть какую-то кого-то захватывать, это другие террористы. </w:t>
      </w:r>
    </w:p>
    <w:p w14:paraId="1A9FA05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Согласна. В центре Москвы.</w:t>
      </w:r>
    </w:p>
    <w:p w14:paraId="78D77DA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Их кто-то нанял сверху, вот таких подобных взяли, они на эту роль подходят.</w:t>
      </w:r>
    </w:p>
    <w:p w14:paraId="7DFC4B2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Конечно.</w:t>
      </w:r>
    </w:p>
    <w:p w14:paraId="52DC0F2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Изначально эти террористы уговаривали его взорвать школу, получается, и взрывчаткой его обеспечили. Даже голос его отца как-то.</w:t>
      </w:r>
    </w:p>
    <w:p w14:paraId="5F3D377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Нейросеть это. </w:t>
      </w:r>
    </w:p>
    <w:p w14:paraId="4A86695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 должны были с этими рабочими или </w:t>
      </w:r>
      <w:proofErr w:type="spellStart"/>
      <w:r>
        <w:rPr>
          <w:rFonts w:ascii="Franklin Gothic Book" w:hAnsi="Franklin Gothic Book" w:cs="Arial"/>
          <w:bCs/>
          <w:sz w:val="24"/>
          <w:szCs w:val="24"/>
        </w:rPr>
        <w:t>ПТУшниками</w:t>
      </w:r>
      <w:proofErr w:type="spellEnd"/>
      <w:r>
        <w:rPr>
          <w:rFonts w:ascii="Franklin Gothic Book" w:hAnsi="Franklin Gothic Book" w:cs="Arial"/>
          <w:bCs/>
          <w:sz w:val="24"/>
          <w:szCs w:val="24"/>
        </w:rPr>
        <w:t>. Что-то поумнее.</w:t>
      </w:r>
    </w:p>
    <w:p w14:paraId="2184DC0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же организация, это не обязательно они вдвоем. </w:t>
      </w:r>
    </w:p>
    <w:p w14:paraId="00FA61E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Ну все равно их руководство должно было.  </w:t>
      </w:r>
    </w:p>
    <w:p w14:paraId="2089739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террористы вызвали споры, могли они такими быть или нет. А может быть еще что-то?</w:t>
      </w:r>
    </w:p>
    <w:p w14:paraId="5425327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был вопрос, как они, получается, забрали у отца телефон, как они это провернули? И создали нейросетью. А телефон они у него забрали, когда они его уже соответственно, прижучили?</w:t>
      </w:r>
    </w:p>
    <w:p w14:paraId="320CE75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Эти моменты подробно не показаны.</w:t>
      </w:r>
    </w:p>
    <w:p w14:paraId="3412CA8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Там не показано, что отец со своего телефона позвонил. Ему звонят, он спрашивает – а кто это. С другого телефона.</w:t>
      </w:r>
    </w:p>
    <w:p w14:paraId="4FF01DB7"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нейросетью можно голос изменить. </w:t>
      </w:r>
    </w:p>
    <w:p w14:paraId="49B0E7AC"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Может быть, было еще что-то неправдоподобное?</w:t>
      </w:r>
    </w:p>
    <w:p w14:paraId="22B4846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было непонятно, когда мама выписалась из больницы, кто в итоге с ней сидел.</w:t>
      </w:r>
    </w:p>
    <w:p w14:paraId="02494CBA"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ее же в санаторий отправили отдыхать. Ее же на реабилитацию. </w:t>
      </w:r>
    </w:p>
    <w:p w14:paraId="51112A1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это было такое реабилитационное специальное заведение. Это было не совсем понятно.</w:t>
      </w:r>
    </w:p>
    <w:p w14:paraId="1A88F99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13DB238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тоже не согласна. Зачем она там тарелку разбивает и прям в лицо этой женщине.</w:t>
      </w:r>
    </w:p>
    <w:p w14:paraId="58EE51B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От бессилия, от беспомощности. </w:t>
      </w:r>
    </w:p>
    <w:p w14:paraId="49C3019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та ее вроде же не обижала.</w:t>
      </w:r>
    </w:p>
    <w:p w14:paraId="5920418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считает, ее сдали в этот дом. Она беспомощная. </w:t>
      </w:r>
    </w:p>
    <w:p w14:paraId="457F1C8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причем здесь персонал? </w:t>
      </w:r>
    </w:p>
    <w:p w14:paraId="387564B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все очень по сюжету.</w:t>
      </w:r>
    </w:p>
    <w:p w14:paraId="0AA6ABB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нее же инсульт и у нее слегка тронулись мозги, а она сказать не может.  А вспомните наших детей маленьких, их капризы в 1,5 года, когда они самостоятельно стали кушать. Им ставишь тарелку, швыряет так тарелки на пол. Вот и у нее тоже. Она уже в возрасте, у нее вот так.</w:t>
      </w:r>
    </w:p>
    <w:p w14:paraId="3717158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я поняла. Она сидела, мальчик играл на фортепиано, она сидела и играла ноты. Ей дали тарелку с кашей, она сказала "Сейчас не буду". То есть, она сидела и играла, пальцами, это было показана. А та все равно. То есть, сиделка, наоборот, за ней не следила. Если бы она доиграла, она бы съела. Непонятно было, откуда все-таки, деньги появились на реабилитацию. </w:t>
      </w:r>
    </w:p>
    <w:p w14:paraId="0BA29C4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известной ведущей нет денег на реабилитацию? Маша заплатила.</w:t>
      </w:r>
    </w:p>
    <w:p w14:paraId="7852831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Конечно, Маша. Они же разные с сестрой совершенно. Маша независимая, и хоть она и без мужа, по фильму она достаточно счастливая, несмотря на это. Можно вырастить ребенка одной и быть счастливой, я считаю. Она независимая, успешная, самоуверенная, счастливая. Реализованная. Что еще для жизни надо? Сестра полная противоположность. Не работает. Только за мужем была. Муж сказал, поехать в Америку, поедем в Америку. Сказал ехать туда – еду туда. То есть, у нее ничего нету. Ну Маша, соответственно, ей обеспечила. </w:t>
      </w:r>
    </w:p>
    <w:p w14:paraId="107C231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квартиру зачем продала?</w:t>
      </w:r>
    </w:p>
    <w:p w14:paraId="055BB88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Ей же деньги нужны, уехать. У нее же денег совершенно нету. </w:t>
      </w:r>
    </w:p>
    <w:p w14:paraId="2AC2ADD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не нужна была. Она же позвонила. На Украине все. Не нужна.</w:t>
      </w:r>
    </w:p>
    <w:p w14:paraId="0994F88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порекомендовали бы вы кому-то этот сериал для просмотра, родственникам, друзьям, знакомым? </w:t>
      </w:r>
    </w:p>
    <w:p w14:paraId="330F864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759EF17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6DA31BE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25716E1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кому и почему?</w:t>
      </w:r>
    </w:p>
    <w:p w14:paraId="0B98483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бы задала сначала вопрос, интересно ли посмотреть на такую тему. Она не для всех, наверное, да? Конкретно относительно этого фильма, я бы сказала, что вот есть сериал на такую тему. Интересно бы было посмотреть? Играют хорошо. Если кому-то на эту тему смотреть интересно, то им будет интересно смотреть.</w:t>
      </w:r>
    </w:p>
    <w:p w14:paraId="6C17F944"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на какую тему фильм? </w:t>
      </w:r>
    </w:p>
    <w:p w14:paraId="6EC28C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Актуальную нашего времени.</w:t>
      </w:r>
    </w:p>
    <w:p w14:paraId="38A3723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 тему СВО.</w:t>
      </w:r>
    </w:p>
    <w:p w14:paraId="7161D07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бы сказала – фильм на тему семьи, взаимоотношений двух сестер, родителей и детей.</w:t>
      </w:r>
    </w:p>
    <w:p w14:paraId="50885F2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посоветовала бы подругам.</w:t>
      </w:r>
    </w:p>
    <w:p w14:paraId="1AB7D5F5"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людям постарше.</w:t>
      </w:r>
    </w:p>
    <w:p w14:paraId="1997C99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что интересно людям постарше?</w:t>
      </w:r>
    </w:p>
    <w:p w14:paraId="6F1E229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Про советское время посмотреть. Они его очень любят. </w:t>
      </w:r>
    </w:p>
    <w:p w14:paraId="7221C82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бы пока зала фильм родителям. Может быть, нашу аудиторию, такой возраст выделили специально. Как раз родителям, у кого дети в таком возрасте, когда их начинают штормить, они максималисты, начинают всякую ересь придумывать и вытворять. Думают, что они взрослые, все могут, что родители дураки. Родителям этих детей, и возможно и детям тоже таким. Но сначала просмотр родителям.</w:t>
      </w:r>
    </w:p>
    <w:p w14:paraId="150977F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Палец отрубленный мой 9-летка вряд ли бы выдержал. </w:t>
      </w:r>
    </w:p>
    <w:p w14:paraId="274AE2F8"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Про палец было вообще противно.</w:t>
      </w:r>
    </w:p>
    <w:p w14:paraId="7EF2011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Ребенку было бы страшно.</w:t>
      </w:r>
    </w:p>
    <w:p w14:paraId="25207D4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16-18+.</w:t>
      </w:r>
    </w:p>
    <w:p w14:paraId="6A7340B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конкретно вспомните коллег, друзей, родственникам, кому было бы интересно?</w:t>
      </w:r>
    </w:p>
    <w:p w14:paraId="6285CB1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Всем, кто постарше.</w:t>
      </w:r>
    </w:p>
    <w:p w14:paraId="41CC6CA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Кто этой темой интересуется, политикой, всей этой движухой.</w:t>
      </w:r>
    </w:p>
    <w:p w14:paraId="5A70E07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кому, наоборот, не рекомендовали бы смотреть? </w:t>
      </w:r>
    </w:p>
    <w:p w14:paraId="3761007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Может быть, очень чувствительным людям. Я по себе заметила, чем я старше становлюсь, такие фильмы вызывают больше эмоций, и иногда реально слезы. Сижу и дома смотрю, и прям слезы. 10 лет назад посмотрела бы такой фильм вообще без эмоций, глазом не моргнула бы. А с возрастом стало намного ближе, стала более переживать. И тем более тема СВО, у меня и родственники военные, у меня и одноклассник ушел туда и не вернулся.</w:t>
      </w:r>
    </w:p>
    <w:p w14:paraId="1F5C9686"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СВО все равно уйдет в историю.</w:t>
      </w:r>
    </w:p>
    <w:p w14:paraId="3E0767B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Порекомендовали бы кому-то?</w:t>
      </w:r>
    </w:p>
    <w:p w14:paraId="3D23044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конечно, своим ровесникам. Мне кажется, до 2007 года люди, которые родились. Конечно. Почему нет?</w:t>
      </w:r>
    </w:p>
    <w:p w14:paraId="0367794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Молодым смотреть. Хотя девочки говорят, что надо показать детям. Если их одних посадить и показывать, смысла нет, они не будут.</w:t>
      </w:r>
    </w:p>
    <w:p w14:paraId="33A5353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С родителями надо.</w:t>
      </w:r>
    </w:p>
    <w:p w14:paraId="63F792A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Они не будут смотреть. Только если вместе сидеть смотреть и что-то чуть-чуть объяснять. "Вот посмотри, сынок, у нас действительно так раньше было. Раньше Украина и Россия была целая одна большая страна", и это действительно было. Потому что сейчас у детей совершенно другое мировоззрение, чем у нас в их возрасте когда-то. Мы по-другому жили. У нас все было по-другому, было другое мышление. Вместе сидеть, будут смотреть, может быть, станет интересно, а отдельно они не будут смотреть.</w:t>
      </w:r>
    </w:p>
    <w:p w14:paraId="2BC25E1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Им и не надо.</w:t>
      </w:r>
    </w:p>
    <w:p w14:paraId="5AA1A75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Хорошо. Начали уже про Машу и Аню. Сначала давайте про Машу. Как вы бы ее в 2-3 словах описали, какая она?</w:t>
      </w:r>
    </w:p>
    <w:p w14:paraId="069DE43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Классная.</w:t>
      </w:r>
    </w:p>
    <w:p w14:paraId="7249C90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Сильная, волевая.</w:t>
      </w:r>
    </w:p>
    <w:p w14:paraId="13B12B3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Решительная, независимая.</w:t>
      </w:r>
    </w:p>
    <w:p w14:paraId="0ED2CC2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Красивая.</w:t>
      </w:r>
    </w:p>
    <w:p w14:paraId="47EE7D0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Адекватная.</w:t>
      </w:r>
    </w:p>
    <w:p w14:paraId="233EA03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Надежная. </w:t>
      </w:r>
    </w:p>
    <w:p w14:paraId="3494A2A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 поводу адекватности и выбора Носкова можно поспорить.</w:t>
      </w:r>
    </w:p>
    <w:p w14:paraId="4530267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 поводу того, кому рекомендовать такой сериал, мы с девочками любим такое. Если не брать такую тему, хотя ее сложно пропустить, все-таки, тему России и Украины, то это такое пособие – каких не надо выбирать. То есть, ни та, ни та сестра для меня не состоялись совершенно. То есть, та страдает, он через 15 лет пришел, я бы просто дверь не открыла. Хоть стучись. То есть, до этого она ему не открыла, через 15 лет заходит. И та же Анна, которая вот только муж, и даже мать уже, даже мать говорит "Я тебе не говорила, а сейчас скажу". Я бы порекомендовала как такое пособие. Такая сильная прекрасная женщина Маша, а зачем ты на такого тратишь время?</w:t>
      </w:r>
    </w:p>
    <w:p w14:paraId="633FDE7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она же была более молодая.</w:t>
      </w:r>
    </w:p>
    <w:p w14:paraId="24459EF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была молодая.</w:t>
      </w:r>
    </w:p>
    <w:p w14:paraId="1DF15F7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про сейчас! Зачем?</w:t>
      </w:r>
    </w:p>
    <w:p w14:paraId="4FE87FB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Кто в этой ситуации не был, тот не поймет.</w:t>
      </w:r>
    </w:p>
    <w:p w14:paraId="2577A83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сказала почему, что она адекватная – потому что она действует по ситуации. Мужик хреновый, зарабатывать не может, она пошла и сделала все сама.</w:t>
      </w:r>
    </w:p>
    <w:p w14:paraId="7A7DADB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Все правильно.</w:t>
      </w:r>
    </w:p>
    <w:p w14:paraId="427ED80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касаемо того, что ты говоришь, тут уже другая система. Мозг состоит из какой-то там умной части, из эмоциональной части и рептильной части. Вот эта ее эмоциональная часть, никак мозг не отпускал. Не знаю почему.</w:t>
      </w:r>
    </w:p>
    <w:p w14:paraId="1731FFA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просто как наваждение. Не знаю. Тем не менее, она не впадала же в какие-то розовые сопли. Пошла, она уже знает, что живет сама по себе, что она сама обеспечивает и все это может. </w:t>
      </w:r>
    </w:p>
    <w:p w14:paraId="742A4AB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В целом, ее характер, поступки?</w:t>
      </w:r>
    </w:p>
    <w:p w14:paraId="15822C0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Нормально совершенно.</w:t>
      </w:r>
    </w:p>
    <w:p w14:paraId="3DDFA34B"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очень понравилось.</w:t>
      </w:r>
    </w:p>
    <w:p w14:paraId="4788482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Не говорите, пожалуйста, одновременно. Если говорить про ее характер, поступки, понятно, логично, раскрыто?</w:t>
      </w:r>
    </w:p>
    <w:p w14:paraId="52455DE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понравилось, что она в конце, за Матвея, она как мужчина поступила. Этот режиссер программы, который ее продвигал, он взял у нее телефон, и слава богу, он ее спас. Он вырезал, включил рекламу. И видимо, он там, а сколько нужно, мне показалось, он вызвал эту группу, и она поехала решать. А эта там лежит, Аня, у нее ребенок не пришел, сутки нету, я лежу. А она поехала, действительно решать этот вопрос. Она поехала искать. Единственное, что я не люблю во всех фильмах "Сказали тебе, женщина, сидеть в машине". "Матвей!". Ну это естественно везде. Ну куда ты тут? Тут люди с оружием. Ну зачем это лишнее? По сюжету это хорошо. Правдоподобно.</w:t>
      </w:r>
    </w:p>
    <w:p w14:paraId="4A2F6CC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Правдоподобно было, что Аня лежит, а Маша поехала решать. </w:t>
      </w:r>
    </w:p>
    <w:p w14:paraId="186D320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Что она такая решительная женщина сильная.</w:t>
      </w:r>
    </w:p>
    <w:p w14:paraId="3024728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поехала, потому что у нее доказательства были, факты. Вот палец. И там запись начали уже снимать, видимо, как пинают. А та же не знала. Ну ушел и ушел.</w:t>
      </w:r>
    </w:p>
    <w:p w14:paraId="0149C1C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ушел и ушел, ну конечно.</w:t>
      </w:r>
    </w:p>
    <w:p w14:paraId="059B3C32"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В целом, характер Маши.</w:t>
      </w:r>
    </w:p>
    <w:p w14:paraId="2F61024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тот момент, когда смс пришла, это и есть кульминация фильма, мне так кажется, вообще мы через Машу очень много чего проживали, и этот максимальный накал страстей. Человек на сцене, в эфире они и так достаточно уязвим, эмоциональный, а тут ей подобное приходит. Все смогли прочувствовать. Это была кульминация.</w:t>
      </w:r>
    </w:p>
    <w:p w14:paraId="37A191B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Если сравнивать сестер, Аня постоянно Машу провоцировала на тему политики, то есть, ты должна уйти с телевидения либо высказаться за Украину, а Маша не поддавалась этим провокациям, а говорила все за семью, за семью. И в конце она даже готова была, скажем так, перечеркнуть всю свою карьеру и жизнь, сказать "нет войне" и за Матвея. Мне кажется, эта Аня никогда такое не сделала, если бы это случилось с дочкой Маши. Она на такое бы никогда не пошла. То есть, это говорит о мудрости, характере и человечности Маши, и что все-таки, она за семью. </w:t>
      </w:r>
    </w:p>
    <w:p w14:paraId="4C607A01" w14:textId="77777777" w:rsidR="00047CA4" w:rsidRPr="00161AE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Еще интересный вопрос. Почему она выдохнула, когда вышла со своей работы. Потому что ей надоело быть виноватой за то, что она там работает? Не угодно было сестре?</w:t>
      </w:r>
    </w:p>
    <w:p w14:paraId="2C354A09"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Это был непонятный момент?</w:t>
      </w:r>
    </w:p>
    <w:p w14:paraId="136614A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4E33659E"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я подумала, что она просто устала. </w:t>
      </w:r>
    </w:p>
    <w:p w14:paraId="24CE508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Характер Маши, ее поступки, все понятно, цельно, логично?</w:t>
      </w:r>
    </w:p>
    <w:p w14:paraId="19F3A3E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Понятна цель. Маша адекватная, быстро в ситуации ориентируется. Спокойно. И маму в больницу определить, и с Матвеем. То есть, адекватная сильная женщина, и мне кажется, что она воспитывала ребенка одна, была старшей сестрой, это ее таким вырастило. </w:t>
      </w:r>
    </w:p>
    <w:p w14:paraId="32E4C25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вспоминается мелкая ситуация, когда она телефон бьет. Один раз его кидает, второй раз, чтобы уж наверняка треснул. Я вот не понимаю, зачем. Она вроде такая спокойная, рассудительная, а тут ведет себя как Аня в магазине. Аня бутылку разбила, а Маша телефон.</w:t>
      </w:r>
    </w:p>
    <w:p w14:paraId="0D007E7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Иногда что-нибудь кинуть, это снимает накопленное в тебе напряжение.</w:t>
      </w:r>
    </w:p>
    <w:p w14:paraId="6701570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понятно. </w:t>
      </w:r>
    </w:p>
    <w:p w14:paraId="39757F2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Лучше что-нибудь кинуть и разбить, чем себя поранить.</w:t>
      </w:r>
    </w:p>
    <w:p w14:paraId="6B9C483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Кинула ты тарелку. Лучше тарелку, чем Айфон.</w:t>
      </w:r>
    </w:p>
    <w:p w14:paraId="658C787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же может себе позволить.</w:t>
      </w:r>
    </w:p>
    <w:p w14:paraId="58F7714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Мама немощная, ничего не может сделать. Аня к Маше подходит – "Кто будет с мамой теперь сидеть?". Маша говорит – "Я работаю. Сиделка, не знаю". Аня говорит – "Давай квартиру продадим". И мне понравилось, что сестра сказала "Да пошла ты". У Ани не было цели маме помочь, лишь бы себе денежку, что-то продать и уехать. То есть, она думала, мне кажется, больше о себе, чем о помощи. А Маша, наоборот, хотела заботиться. Она сама принимала решения.</w:t>
      </w:r>
    </w:p>
    <w:p w14:paraId="27C1CC7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Аню с самого начала такой показывают.</w:t>
      </w:r>
    </w:p>
    <w:p w14:paraId="50CEE8D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этот момент вызвал тоже какое-то недоумение. Потому что Маша стремилась вернуть маму, вернуть ее качество жизни, а эта приехала, решила, что мама уже овощ, лежачая больная, давайте ее квартиру продадим, пусть она здесь лежит, и я поехала, до свидания. То есть, такая какая-то сестра амеба, без стержня, без воли, без характера. Совершенно никакая.</w:t>
      </w:r>
    </w:p>
    <w:p w14:paraId="2CC795F7"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Мать и сказала "ты как ребенок". Она как ребенок. В 8 лет его увидела, схватилась за него, и всю жизнь жила так, как он сказал, эта Аня. Даже ребенок у тебя пропал, а ты лежишь.</w:t>
      </w:r>
    </w:p>
    <w:p w14:paraId="7FD0E2F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если говорить про политическую позицию Маши, ее политические взгляды, как вы это поняла, она за кого, против кого, есть ли у нее эта позиция?</w:t>
      </w:r>
    </w:p>
    <w:p w14:paraId="0BA1284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Убежать и спрятаться. Вот и вся позиция.</w:t>
      </w:r>
    </w:p>
    <w:p w14:paraId="4093FFE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Ну это у Ани. Давайте про Машу.</w:t>
      </w:r>
    </w:p>
    <w:p w14:paraId="08CCB99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Маша за мир во всем мире.</w:t>
      </w:r>
    </w:p>
    <w:p w14:paraId="30F81DE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как-то нейтрально, все-таки, наверное, относилась. Она же в Одессе росла, получается, она могла бы. Если бы я за мою страну, я бы больше сочувствовала своей стране, когда у тебя там была тюльпановая революция и так далее. А она против войны. Я понимаю, это правильно, что она не писала никакие посты и так далее. Она успокаивает. Но при этом она говорит – "Я бесполезна. Я хочу приносить пользу. Я поеду как военный корреспондент". Она и не против Украины. Я это так увидела. Она нейтральна, стабильно так. Жестко как-то так.</w:t>
      </w:r>
    </w:p>
    <w:p w14:paraId="399F4D01"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Какая-то очень нейтральная позиция.</w:t>
      </w:r>
    </w:p>
    <w:p w14:paraId="2F59FA6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я думаю, она совершенно не нейтральная, просто она публичный человек, и во все тяжкие бросаться, и с экранов, как предлагала сестра, трещать какие-то несуразные вещи не будет. Там была вечеринка, на контрасте с евреем, мне кажется, было показано, что он сразу быстренько собрался уезжать в Израиль. У меня, кстати, есть знакомые, которые отсюда уехали в марте 22-го года. А там в бомбоубежищах сидели. То есть, уехали, спрятались. Мне кажется, ее здесь достаточно таким взвешенным уверенным человеком показали. И позицию ее видно на примере того, как она говорит, что не хочу жить в том городе, где убили моего отца. Там это было сказано четко и понятно.</w:t>
      </w:r>
    </w:p>
    <w:p w14:paraId="29E80F7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она больше за Россию, но так как ее сестра замужем за украинцем, мне кажется, она немножко переживала, что могут убить мужа. Не знаю, может быть, в фильме она не показывала, что она больше за Россию, но переживает за сестру, что муж из другой страны. Не знаю, как объяснить.</w:t>
      </w:r>
    </w:p>
    <w:p w14:paraId="46A738F4"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кажется, четко видна позиция, что она за Россию. В двух моментах. Во-первых, когда она с сестрой разговаривала, она говорила – "ты же видишь эти фейки", которые показывают. И во-вторых, она хотела поехать в Донецк и быть военным корреспондентом либо еще что-то такое, помогать, быть полезной. То есть, это четко видно, что она четко за Россию. На мой взгляд, тут совершенно нет никакой нейтральности. </w:t>
      </w:r>
    </w:p>
    <w:p w14:paraId="1840BCD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Обсудим Аню. Пока какие-то отрицательные моменты описали. </w:t>
      </w:r>
    </w:p>
    <w:p w14:paraId="069A240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был непонятен момент, почему молодой парень Леры, он что, отслужил или что, ему 18 вообще есть? Сначала же надо пройти срочную службу, а потом только ехать на СВО. Кто его туда, собственно, приглашал? Насколько я знаю, таких не приглашают. </w:t>
      </w:r>
    </w:p>
    <w:p w14:paraId="626608A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Так его и не взяли же. </w:t>
      </w:r>
    </w:p>
    <w:p w14:paraId="7F66A0C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 же сказал "Меня не взяли". </w:t>
      </w:r>
    </w:p>
    <w:p w14:paraId="1F33797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Поэтому и не взяли. Маленький еще.</w:t>
      </w:r>
    </w:p>
    <w:p w14:paraId="14C6BAE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не поняла, взяли в итоге или нет.</w:t>
      </w:r>
    </w:p>
    <w:p w14:paraId="26FCAAA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тоже этот момент пропустила.</w:t>
      </w:r>
    </w:p>
    <w:p w14:paraId="462C6D43"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Аня, она какая?</w:t>
      </w:r>
    </w:p>
    <w:p w14:paraId="316888F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Никакая.</w:t>
      </w:r>
    </w:p>
    <w:p w14:paraId="125A6B1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Мягкотелая.</w:t>
      </w:r>
    </w:p>
    <w:p w14:paraId="31CABCD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Амеба совершенно.</w:t>
      </w:r>
    </w:p>
    <w:p w14:paraId="49BACD5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Полная противоположность Маше. Маша ответственная, думает о других, заботится о родственниках, а Аня думает исключительно о себе. Она безответственная, она живет одним днем, захотела, бросила университет, поехала к Вадиму замуж выходить, а могла бы сначала вуз закончить. </w:t>
      </w:r>
    </w:p>
    <w:p w14:paraId="1E64183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Есть такие женщины. </w:t>
      </w:r>
    </w:p>
    <w:p w14:paraId="0100A8E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Вот она и дальше так живет. Вадим сказал ехать в Россию, в Москву, она не собрала вещей даже, а так уехала. Могла бы с собой хоть что-то взять.</w:t>
      </w:r>
    </w:p>
    <w:p w14:paraId="115C79F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Лично у меня она в сериале не вызывала никаких положительных эмоций, и по отношению к ее сестре, именно в ее роли, как Аня в роль вошла, было видно, что она, не скажу, есть ли там любовь, может быть, просто как семейная уза, но видно было, что она старшей сестре во всем завидовала. Вот она удачливая, у нее жизнь лучше сложилось. То есть, у нее немножко отрицательная роль.</w:t>
      </w:r>
    </w:p>
    <w:p w14:paraId="23C0B11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Было это чувство зависти к сестре? </w:t>
      </w:r>
    </w:p>
    <w:p w14:paraId="3257481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С самого детства, когда про куртку говорили, когда куртку делили. "нет, мы вместе будем носить". С детства было.</w:t>
      </w:r>
    </w:p>
    <w:p w14:paraId="597666E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она с женщиной с Украины разговаривала, и рассказывала, что ее сестре все легко дается, все есть, а ей все тяжело достается.</w:t>
      </w:r>
    </w:p>
    <w:p w14:paraId="2E5760E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завидовала.</w:t>
      </w:r>
    </w:p>
    <w:p w14:paraId="692CAAE5"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 одной стороны, я согласна, с другой стороны, понятно, что когда девочки растут, тем более погодки, ну какая-то конкуренция может быть, что у мальчиков, что у девочек, в принципе, это не так ужасно, я к этому отнеслась достаточно спокойно, но в целом это подчеркнуто, я согласна. Больше чем. </w:t>
      </w:r>
    </w:p>
    <w:p w14:paraId="71A50980"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скорее это отрицательный персонаж?</w:t>
      </w:r>
    </w:p>
    <w:p w14:paraId="636A6C6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Жалкий. Ее жалко. Вот ее жалко, как человека. Она такая вся немощная, и вот умер муж. Мне ее жалко. Она несчастная, слабая.</w:t>
      </w:r>
    </w:p>
    <w:p w14:paraId="04CEBEC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же из себя ничего не представляет. Этот муж, она переслушивает эти голосовые. Она переехала сюда, ей надо маминой реабилитацией заниматься, заниматься этим подростком, она его перевезла в другую страну, понимать, что делать дальше, а она с этим мужем. Муж, муж. Она не о себе думает, а вот об этом муже. Странно, что они не додумались это ей слать. Она бы все сделала. Берем гранату и идем. Они немножко не тому человеку написали. </w:t>
      </w:r>
    </w:p>
    <w:p w14:paraId="0A78E98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у нее ума не хватило бы.</w:t>
      </w:r>
    </w:p>
    <w:p w14:paraId="5BA48E3A"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прям. Они же сказали все, что делать надо.</w:t>
      </w:r>
    </w:p>
    <w:p w14:paraId="52F13643"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в целом образ Анны был цельный, понятный, ее мотивы, поступки, или что-то было не раскрыто, не прояснено? </w:t>
      </w:r>
    </w:p>
    <w:p w14:paraId="0ABB977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Понятно.</w:t>
      </w:r>
    </w:p>
    <w:p w14:paraId="59AE4BA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такая, понятная, да.</w:t>
      </w:r>
    </w:p>
    <w:p w14:paraId="0E9931F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Ее поступки понятны. Просто они такие нелогичные.</w:t>
      </w:r>
    </w:p>
    <w:p w14:paraId="261DB01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Такой человек.</w:t>
      </w:r>
    </w:p>
    <w:p w14:paraId="5BF9050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Просто слабая и нерешительная.</w:t>
      </w:r>
    </w:p>
    <w:p w14:paraId="7B437B0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От нее было логично нелогичные поступки</w:t>
      </w:r>
    </w:p>
    <w:p w14:paraId="66D34A9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52E1E36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Били какие-то непроясненные моменты, связанные с Анной?</w:t>
      </w:r>
    </w:p>
    <w:p w14:paraId="3EDE41C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Все вроде понятно.</w:t>
      </w:r>
    </w:p>
    <w:p w14:paraId="6F8F760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Один момент, который тоже. Я бы на это посмотрела, как родитель. Ребенок не пришел домой, она сидит. Как-то странно.</w:t>
      </w:r>
    </w:p>
    <w:p w14:paraId="6DB067A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она же сказала, что она подумала, что ребенок узнал, что отца не стало, поэтому ушел. </w:t>
      </w:r>
    </w:p>
    <w:p w14:paraId="23853BA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Подумала, но если отца не стало, значит ребенок в кризисной ситуации. У нас в этих ситуациях полиция очень быстро помогает. </w:t>
      </w:r>
    </w:p>
    <w:p w14:paraId="494D276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Если ребенок в течение суток не пришел, можно написать заявление.</w:t>
      </w:r>
    </w:p>
    <w:p w14:paraId="2FECFEF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это очень быстро. У нас в школе была ситуация, ребенок 11 лет не пришел домой, его в 11 ночи уже начали искать, и в 2 часа ночи нашли, у друга болтался. </w:t>
      </w:r>
    </w:p>
    <w:p w14:paraId="31FF440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подумала, что не хватает в образе Ани. На самом деле, я не могу ее осуждать за то, что она своей семьей исключительно жила и занималась. Она жила в другой стране, у нее была своя жизнь. Маша была ближе к матери, они в одном городе. Понятно. Навык выживания у нее сильнее. Тут как у кого судьба сложилась. Это всего лишь навык. И немножко не показали, например. Вот Машу показывали, когда девочка маленькая родилась, какие-то у них пересечения с мужем и так далее. А про Аню, на самом деле, нам ничего такого не показали. Сразу взрослого парня.</w:t>
      </w:r>
    </w:p>
    <w:p w14:paraId="28E237C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маленького не было, сразу взрослый.</w:t>
      </w:r>
    </w:p>
    <w:p w14:paraId="0983C39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Мы обсуждали, что она ничего из себя не представляет, но она, может быть, не ударялась в какую-то карьеру, но, тем не менее, она что-то делала, работала. Нам просто мало кадров об этом показали. Если бы показали больше, мы бы больше об этом знали.</w:t>
      </w:r>
    </w:p>
    <w:p w14:paraId="1EF22A1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 почему она его сразу не побежала искать? Я бы стала бить везде и во все.</w:t>
      </w:r>
    </w:p>
    <w:p w14:paraId="4B46098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Про это да.</w:t>
      </w:r>
    </w:p>
    <w:p w14:paraId="58E850F7"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Потому что она инфантильная. С </w:t>
      </w:r>
      <w:proofErr w:type="spellStart"/>
      <w:r>
        <w:rPr>
          <w:rFonts w:ascii="Franklin Gothic Book" w:hAnsi="Franklin Gothic Book" w:cs="Arial"/>
          <w:bCs/>
          <w:sz w:val="24"/>
          <w:szCs w:val="24"/>
        </w:rPr>
        <w:t>Носковым</w:t>
      </w:r>
      <w:proofErr w:type="spellEnd"/>
      <w:r>
        <w:rPr>
          <w:rFonts w:ascii="Franklin Gothic Book" w:hAnsi="Franklin Gothic Book" w:cs="Arial"/>
          <w:bCs/>
          <w:sz w:val="24"/>
          <w:szCs w:val="24"/>
        </w:rPr>
        <w:t xml:space="preserve"> ей надо было вдвоём, было бы вообще огонь. </w:t>
      </w:r>
    </w:p>
    <w:p w14:paraId="6376F429"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понятно, какие у Анны политические взгляды?</w:t>
      </w:r>
    </w:p>
    <w:p w14:paraId="6581C05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За Украину. </w:t>
      </w:r>
    </w:p>
    <w:p w14:paraId="3DBC44E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Проукраинскую.</w:t>
      </w:r>
    </w:p>
    <w:p w14:paraId="7AAB814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у нее нет никаких политических взглядов. У нее политические взгляды ее окружения, например, мужа. Сначала она думала, что муж воюет за Украину, она была за Украину, потом узнала, что муж за Россию, она стала за Россию. А у нее самой нет.</w:t>
      </w:r>
    </w:p>
    <w:p w14:paraId="208C095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она такая.</w:t>
      </w:r>
    </w:p>
    <w:p w14:paraId="37501D0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Даже сын ее спросил, чувствует ли она себя украинкой.</w:t>
      </w:r>
    </w:p>
    <w:p w14:paraId="1775C8F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Даже ребенок 16-17 лет, у него есть позиция, он готов, а она такая, "Я не знаю".</w:t>
      </w:r>
    </w:p>
    <w:p w14:paraId="1CAB938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нее нет позиции. Есть позиция только ее ближайшего окружения.</w:t>
      </w:r>
    </w:p>
    <w:p w14:paraId="7D46ABA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Согласна.</w:t>
      </w:r>
    </w:p>
    <w:p w14:paraId="1B34262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она просто не стала обострять. То есть, как она ответила ребенку, что у тебя корни здесь, она его просто не стала обострять.</w:t>
      </w:r>
    </w:p>
    <w:p w14:paraId="3AA92D3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Анна и обострять, это рядом не стояло.</w:t>
      </w:r>
    </w:p>
    <w:p w14:paraId="07397367"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У нее просто нет никакой позиции. </w:t>
      </w:r>
    </w:p>
    <w:p w14:paraId="420CDBA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Марина, как вам кажется, есть позиция или нет, и если есть, то какая?</w:t>
      </w:r>
    </w:p>
    <w:p w14:paraId="0253A07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Как муж скажет, так и сделает. Скажет, в Питер, поедет в Питер. Своего мнения у нее нет.</w:t>
      </w:r>
    </w:p>
    <w:p w14:paraId="5D3EAB72"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Ей даже мать сказала – повзрослей.</w:t>
      </w:r>
    </w:p>
    <w:p w14:paraId="48442E8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в сериале меняется как-то политическая позиция Маши и Ани?</w:t>
      </w:r>
    </w:p>
    <w:p w14:paraId="7ABAA48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 особо видно.</w:t>
      </w:r>
    </w:p>
    <w:p w14:paraId="65477A1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У Маши не меняется, а Аня стала потом за Россию, потому что она поняла, что муж за Россию. </w:t>
      </w:r>
    </w:p>
    <w:p w14:paraId="02234EC6"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опять же, муж.</w:t>
      </w:r>
    </w:p>
    <w:p w14:paraId="1F91BEE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потому что у нее нет своего мнения.</w:t>
      </w:r>
    </w:p>
    <w:p w14:paraId="35563808"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нет, нам не показалось, изменилась ее позиция или нет. Она просто осталась жить в России. А так у нее была четкая за Украину, она и сестре это говорила. А что она не стала ребенку внушать, настраивать, мне кажется, это она правильно сделала.</w:t>
      </w:r>
    </w:p>
    <w:p w14:paraId="47B062A6"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И потом она осталась жить в России. А что с позицией, там не понятно.</w:t>
      </w:r>
    </w:p>
    <w:p w14:paraId="54C548A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не понятно. Они не показали.</w:t>
      </w:r>
    </w:p>
    <w:p w14:paraId="2F8214E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понятно. У нее позиция стала как у ее близких родственников.</w:t>
      </w:r>
    </w:p>
    <w:p w14:paraId="2C68A5A8"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Совершенно верно. У нее нет мужа, теперь будет опираться на то, как скажет Маша.</w:t>
      </w:r>
    </w:p>
    <w:p w14:paraId="45A7D94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Кто более симпатичен, Маша или Аня?</w:t>
      </w:r>
    </w:p>
    <w:p w14:paraId="53482C73" w14:textId="77777777" w:rsidR="00047CA4" w:rsidRDefault="00047CA4" w:rsidP="00833734">
      <w:pPr>
        <w:spacing w:after="60"/>
        <w:jc w:val="both"/>
        <w:rPr>
          <w:rFonts w:ascii="Franklin Gothic Book" w:hAnsi="Franklin Gothic Book" w:cs="Arial"/>
          <w:bCs/>
          <w:sz w:val="24"/>
          <w:szCs w:val="24"/>
        </w:rPr>
      </w:pPr>
      <w:r>
        <w:rPr>
          <w:rFonts w:ascii="Franklin Gothic Book" w:hAnsi="Franklin Gothic Book" w:cs="Arial"/>
          <w:bCs/>
          <w:sz w:val="24"/>
          <w:szCs w:val="24"/>
        </w:rPr>
        <w:t xml:space="preserve">Все: Конечно, Маша. </w:t>
      </w:r>
    </w:p>
    <w:p w14:paraId="12DE0A9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Однозначно.</w:t>
      </w:r>
    </w:p>
    <w:p w14:paraId="6B48783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кто больше вызывает сочувствие? </w:t>
      </w:r>
    </w:p>
    <w:p w14:paraId="5639263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Аня.</w:t>
      </w:r>
    </w:p>
    <w:p w14:paraId="697B90B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Аня.</w:t>
      </w:r>
    </w:p>
    <w:p w14:paraId="446B0D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Аня.</w:t>
      </w:r>
    </w:p>
    <w:p w14:paraId="5A0024F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w:t>
      </w:r>
    </w:p>
    <w:p w14:paraId="5296E25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w:t>
      </w:r>
    </w:p>
    <w:p w14:paraId="0176B9F8"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Обе. У всех свое.</w:t>
      </w:r>
    </w:p>
    <w:p w14:paraId="42C90AB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Маша почему больше вызывает сочувствие?</w:t>
      </w:r>
    </w:p>
    <w:p w14:paraId="35AC6A4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Сама растила ребенка, мужик бросил, сама всего добилась.</w:t>
      </w:r>
    </w:p>
    <w:p w14:paraId="3276887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 не бросил, она сама приняла решение быть без него. Это сильная женщина.</w:t>
      </w:r>
    </w:p>
    <w:p w14:paraId="085D8F6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 потому что в итоге она потеряла работу. Ей приходится обеспечивать, думать о том, как мать поднимать, как сестру обеспечивать, платная школа эта, скорее всего, а Аня сидит и витает в облаках, и все.</w:t>
      </w:r>
    </w:p>
    <w:p w14:paraId="0852296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Получается, она устроила в платную школу и сама за него опять платила. </w:t>
      </w:r>
    </w:p>
    <w:p w14:paraId="530BDC0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Получается, так. </w:t>
      </w:r>
    </w:p>
    <w:p w14:paraId="09045FBF"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Получается, что так. </w:t>
      </w:r>
    </w:p>
    <w:p w14:paraId="07D9D12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Опять же, нам не показали, что случилось бы с ней дальше. Может быть, все-таки, она бы не была совсем наглеющей сестрой. Она же приехала в гости. Сначала думала, что ненадолго. И пыталась подрабатывать. Она не могла понять, где ей быть, она была ни там, ни сям. Надо было принять решение. Если бы нам показали дальше, мы бы увидели, когда она приняла решение, что в России, в Москве, где-то что-то суетится, шевелится. Была возможность на мужа полагаться, окей, а если нет, она могла бы и перестроиться. Нам этой информации не хватило.</w:t>
      </w:r>
    </w:p>
    <w:p w14:paraId="4A39391B"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второй сезон будет?</w:t>
      </w:r>
    </w:p>
    <w:p w14:paraId="1050914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Мы даже пока про первый не знает. А у кого больше сочувствия вызывает Аня, почему? </w:t>
      </w:r>
    </w:p>
    <w:p w14:paraId="7DE2542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У меня вообще никто не вызывает сочувствие. </w:t>
      </w:r>
    </w:p>
    <w:p w14:paraId="6EC2D2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Потому что она слабая. Ей надо какой-то стерженек иметь, меньше плакать. Она же мать. </w:t>
      </w:r>
    </w:p>
    <w:p w14:paraId="4320C77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Ей надо просто сильного кого-то, и она дальше будет паразитировать. Не будет у нее никакого стержня, она просто такая.</w:t>
      </w:r>
    </w:p>
    <w:p w14:paraId="5B92312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Ольга, что скажете по этому поводу?</w:t>
      </w:r>
    </w:p>
    <w:p w14:paraId="12753D4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Ольга: </w:t>
      </w:r>
      <w:r>
        <w:rPr>
          <w:rFonts w:ascii="Franklin Gothic Book" w:hAnsi="Franklin Gothic Book" w:cs="Arial"/>
          <w:bCs/>
          <w:sz w:val="24"/>
          <w:szCs w:val="24"/>
        </w:rPr>
        <w:t xml:space="preserve">Жалости у меня она не вызывает, но она просто жалкая. Там был вопрос у нас на планшетах, я ее в негативных героях не отметила, она просто как нолик для меня. Просто без ничего. Просто жалкая. </w:t>
      </w:r>
    </w:p>
    <w:p w14:paraId="36BB990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Хорошо. Поговорим о второстепенных персонажах. Кого запомнили из второстепенных персонажей? </w:t>
      </w:r>
    </w:p>
    <w:p w14:paraId="55EAF7D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Подростков. Железняк.</w:t>
      </w:r>
    </w:p>
    <w:p w14:paraId="3232B97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Железняк. Запоминающаяся. </w:t>
      </w:r>
    </w:p>
    <w:p w14:paraId="5F01D336"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я ее вообще ждала, там было написано в титрах. И ты такая – где Олеся? Она сейчас очень хорошо будет.</w:t>
      </w:r>
    </w:p>
    <w:p w14:paraId="6410954F"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Запомнили Олесю Железняк. </w:t>
      </w:r>
    </w:p>
    <w:p w14:paraId="6B3CD79B"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 продюсер очень приятный дядечка, мне кажется, в очень многих местах. </w:t>
      </w:r>
    </w:p>
    <w:p w14:paraId="1828425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Лера и Матвей, подростки. Кто-то еще? </w:t>
      </w:r>
    </w:p>
    <w:p w14:paraId="5B857571" w14:textId="77777777" w:rsidR="00047CA4" w:rsidRDefault="00047CA4" w:rsidP="00833734">
      <w:pPr>
        <w:spacing w:after="60"/>
        <w:jc w:val="both"/>
        <w:rPr>
          <w:rFonts w:ascii="Franklin Gothic Book" w:hAnsi="Franklin Gothic Book" w:cs="Arial"/>
          <w:bCs/>
          <w:sz w:val="24"/>
          <w:szCs w:val="24"/>
        </w:rPr>
      </w:pPr>
      <w:r>
        <w:rPr>
          <w:rFonts w:ascii="Franklin Gothic Book" w:hAnsi="Franklin Gothic Book" w:cs="Arial"/>
          <w:bCs/>
          <w:sz w:val="24"/>
          <w:szCs w:val="24"/>
        </w:rPr>
        <w:t xml:space="preserve"> </w:t>
      </w: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парень Леры.</w:t>
      </w:r>
    </w:p>
    <w:p w14:paraId="29F7639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Саша. </w:t>
      </w:r>
    </w:p>
    <w:p w14:paraId="12B4752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Директор студии.</w:t>
      </w:r>
    </w:p>
    <w:p w14:paraId="2FFEC56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5BE7429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Телеканала директор он даже.</w:t>
      </w:r>
    </w:p>
    <w:p w14:paraId="51F2ED6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Персонаж Олеси Железняк чем запомнился?</w:t>
      </w:r>
    </w:p>
    <w:p w14:paraId="6F8A71F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Открытая, простая. </w:t>
      </w:r>
    </w:p>
    <w:p w14:paraId="2D43F47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Простота. </w:t>
      </w:r>
    </w:p>
    <w:p w14:paraId="230749B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Она была открытая, такая, простая.</w:t>
      </w:r>
    </w:p>
    <w:p w14:paraId="69A4817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Актриса нравится, очень приятная.</w:t>
      </w:r>
    </w:p>
    <w:p w14:paraId="6707C01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Такая маленькая роль для такой актрисы.</w:t>
      </w:r>
    </w:p>
    <w:p w14:paraId="2F60467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не соответствует. </w:t>
      </w:r>
    </w:p>
    <w:p w14:paraId="1B7BE12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Зато такая созидательная, столько всего умного сказала. </w:t>
      </w:r>
    </w:p>
    <w:p w14:paraId="7A7874AB"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чем запомнился этот персонаж, какие чувства вызывает?</w:t>
      </w:r>
    </w:p>
    <w:p w14:paraId="7A20C17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Положительные. Ее приятно видеть. </w:t>
      </w:r>
    </w:p>
    <w:p w14:paraId="55AB3AD0"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Отказалась от конвертика. Как-то неудобно, такое человеческое</w:t>
      </w:r>
    </w:p>
    <w:p w14:paraId="24FC212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она играла директрису, я правильно вас понимаю?</w:t>
      </w:r>
    </w:p>
    <w:p w14:paraId="77904B4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Коменданта играла она. </w:t>
      </w:r>
    </w:p>
    <w:p w14:paraId="75A4BD8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Коменданта.</w:t>
      </w:r>
    </w:p>
    <w:p w14:paraId="4C07E30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хотела сказать, что, ну это ее роль, понятное дело, соответственно, она ее согласовала, раз она ее играет, но немножко взят уровень такой, саморазвития, очень низкий, то есть, когда человек соглашается на то, что.</w:t>
      </w:r>
    </w:p>
    <w:p w14:paraId="659E18B3"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Немножко не сошелся масштаб этой актрисы с такой ролью.</w:t>
      </w:r>
    </w:p>
    <w:p w14:paraId="7D2686F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4A144F7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Мы ждали большего.</w:t>
      </w:r>
    </w:p>
    <w:p w14:paraId="0839D98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было понятно из этой роли ее характер, поступки, мотивы, этот персонаж?</w:t>
      </w:r>
    </w:p>
    <w:p w14:paraId="2E5A101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сыграла хорошо.</w:t>
      </w:r>
    </w:p>
    <w:p w14:paraId="50272CB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Все понятно.</w:t>
      </w:r>
    </w:p>
    <w:p w14:paraId="09EB992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Просто немножко жалко эту героиню.</w:t>
      </w:r>
    </w:p>
    <w:p w14:paraId="2E5F9F9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не поняла, зачем она ей деньги давала. Ни на лечение же. На внучку?</w:t>
      </w:r>
    </w:p>
    <w:p w14:paraId="2579908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 внучку. А в итоге у нее умер внук. Я не поняла, на что она давала деньги.</w:t>
      </w:r>
    </w:p>
    <w:p w14:paraId="43AAB235"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Сун же пошел. Сын умер. Остался внук. Она давала на девочку, внучка или племянница. </w:t>
      </w:r>
    </w:p>
    <w:p w14:paraId="06837E50"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Этот момент был не понятен. А вот сама она, такой вот комендант, человек живет так-то. Понятно ли, почему она здесь?</w:t>
      </w:r>
    </w:p>
    <w:p w14:paraId="7D917B7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Если мы говорим про то, что, например, убрать этого персонажа или оставить, то конечно, интересно, конечно, интересно, и актриса хорошая, и роль интересная. Почему нет?</w:t>
      </w:r>
    </w:p>
    <w:p w14:paraId="513B1545"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ее надо там побольше. Какая-то роль непонятная для меня.</w:t>
      </w:r>
    </w:p>
    <w:p w14:paraId="62ABCE0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если в этой роли, хотелось бы большего раскрытия этой роли, или сама роль такая, что там больше ничего не сделаешь?</w:t>
      </w:r>
    </w:p>
    <w:p w14:paraId="740B09A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Ничего не сделаешь.</w:t>
      </w:r>
    </w:p>
    <w:p w14:paraId="667F21B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Хотелось бы.</w:t>
      </w:r>
    </w:p>
    <w:p w14:paraId="363D4AA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она такая и есть. Да. Просто нам показали, что не важно, какие там социальные игры все эти, кто какую роль занимает, а человек есть человек, у него есть своя семья, свои переживания, дети, внуки. Нам дали заглянуть, увидеть, что это не просто какой-то аватар, а человек, целая Вселенная.</w:t>
      </w:r>
    </w:p>
    <w:p w14:paraId="686625C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продюсер чем запомнился?</w:t>
      </w:r>
    </w:p>
    <w:p w14:paraId="31C47B8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По-моему, он влюблен в Машу.</w:t>
      </w:r>
    </w:p>
    <w:p w14:paraId="59C4501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тоже показалось.</w:t>
      </w:r>
    </w:p>
    <w:p w14:paraId="5B40B4C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Черненький в очках. </w:t>
      </w:r>
    </w:p>
    <w:p w14:paraId="5C651CC0"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Возможно он влюблен в Машу.</w:t>
      </w:r>
    </w:p>
    <w:p w14:paraId="2E0CCA6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думала, эту линию разовьют, между ними что-то будет.</w:t>
      </w:r>
    </w:p>
    <w:p w14:paraId="3BBD339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мне тоже хотелось, чтобы она все-таки, поняла, что он в экстренной ситуации помог и вообще он ей помогает. Не вот это приходит в костюме попугая, а вот действительно солидный мужчина. Хотелось бы, мне казалось. Вот она вышла к солнышку, я думала, и он вроде тут идет, и вроде все хорошо. </w:t>
      </w:r>
    </w:p>
    <w:p w14:paraId="6471432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Вместе бы хорошо смотрелись. </w:t>
      </w:r>
    </w:p>
    <w:p w14:paraId="682B2A4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видно было, что ее не тянет абсолютно. Животная страсть там никакая не проскакала. </w:t>
      </w:r>
    </w:p>
    <w:p w14:paraId="5B02D012"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Между продюсером и Машей. </w:t>
      </w:r>
    </w:p>
    <w:p w14:paraId="15F5254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78A49784"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 сожалению, да.</w:t>
      </w:r>
    </w:p>
    <w:p w14:paraId="5D55AB0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вот какие чувства вызывает этот продюсер?</w:t>
      </w:r>
    </w:p>
    <w:p w14:paraId="3A8ED9A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Уважение.</w:t>
      </w:r>
    </w:p>
    <w:p w14:paraId="153F9DC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 нерешительный.</w:t>
      </w:r>
    </w:p>
    <w:p w14:paraId="449590A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Если честно, он скучноват.</w:t>
      </w:r>
    </w:p>
    <w:p w14:paraId="38DBF01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почему нерешительный?</w:t>
      </w:r>
    </w:p>
    <w:p w14:paraId="6896D23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она ему нравилось, а он к ней ни разу не подошел и ничего про это не сказал. Ну любишь ты его, не любишь, поспрашивал о жизни с ней, ну мог бы открыться.</w:t>
      </w:r>
    </w:p>
    <w:p w14:paraId="7D0B475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ресторан позвать.</w:t>
      </w:r>
    </w:p>
    <w:p w14:paraId="34BDD49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получается, он еще и трусливый.</w:t>
      </w:r>
    </w:p>
    <w:p w14:paraId="7192616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скучноватый в какие моменты? </w:t>
      </w:r>
    </w:p>
    <w:p w14:paraId="17B07D0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 жизни. Наверное, такой </w:t>
      </w:r>
      <w:proofErr w:type="spellStart"/>
      <w:r>
        <w:rPr>
          <w:rFonts w:ascii="Franklin Gothic Book" w:hAnsi="Franklin Gothic Book" w:cs="Arial"/>
          <w:bCs/>
          <w:sz w:val="24"/>
          <w:szCs w:val="24"/>
        </w:rPr>
        <w:t>душноватенький</w:t>
      </w:r>
      <w:proofErr w:type="spellEnd"/>
      <w:r>
        <w:rPr>
          <w:rFonts w:ascii="Franklin Gothic Book" w:hAnsi="Franklin Gothic Book" w:cs="Arial"/>
          <w:bCs/>
          <w:sz w:val="24"/>
          <w:szCs w:val="24"/>
        </w:rPr>
        <w:t>.</w:t>
      </w:r>
    </w:p>
    <w:p w14:paraId="68B819C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Это странно для продюсера на телеканале, что он такой.</w:t>
      </w:r>
    </w:p>
    <w:p w14:paraId="79C1CAA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кажется, ему никто не нужен, его все устраивает. Конечно. </w:t>
      </w:r>
    </w:p>
    <w:p w14:paraId="1A88169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То есть, брать ответственность ни за что не хочет.</w:t>
      </w:r>
    </w:p>
    <w:p w14:paraId="71D7D2C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сестра эта приехала, и дети еще эти.</w:t>
      </w:r>
    </w:p>
    <w:p w14:paraId="7FBD3AE2"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что-то было непонятное, </w:t>
      </w:r>
      <w:proofErr w:type="spellStart"/>
      <w:r>
        <w:rPr>
          <w:rFonts w:ascii="Franklin Gothic Book" w:hAnsi="Franklin Gothic Book" w:cs="Arial"/>
          <w:b/>
          <w:sz w:val="24"/>
          <w:szCs w:val="24"/>
        </w:rPr>
        <w:t>недораскрытое</w:t>
      </w:r>
      <w:proofErr w:type="spellEnd"/>
      <w:r>
        <w:rPr>
          <w:rFonts w:ascii="Franklin Gothic Book" w:hAnsi="Franklin Gothic Book" w:cs="Arial"/>
          <w:b/>
          <w:sz w:val="24"/>
          <w:szCs w:val="24"/>
        </w:rPr>
        <w:t xml:space="preserve"> в этом персонаже?</w:t>
      </w:r>
    </w:p>
    <w:p w14:paraId="1988EB3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чего-то не хватило.</w:t>
      </w:r>
    </w:p>
    <w:p w14:paraId="34B43AE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Просто такой офисный.</w:t>
      </w:r>
    </w:p>
    <w:p w14:paraId="01438F6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не он ли случайно цветы дарил другой девушке, когда они вели съемку? Он же по-моему, подошел и с днем рождения поздравил.</w:t>
      </w:r>
    </w:p>
    <w:p w14:paraId="17E1F93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 он, другой.</w:t>
      </w:r>
    </w:p>
    <w:p w14:paraId="5322FB7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Зато он выключил, включил рекламу. Так сразу показали, что он считал, что с Машей что-то не так. Все остальные снимают, им все равно. Даже эта девушка не заметила, сказала бы "Вам плохо?". То есть, понятно, что прямой эфир, но было же видно, а он сразу это увидел.</w:t>
      </w:r>
    </w:p>
    <w:p w14:paraId="0016D27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Плюс, тема с каблуками. Мне кажется, он ее принизил, что "сними". А руководитель телеканала наоборот, сказал, что ей идут. То есть, такой не очень бесхребетный.</w:t>
      </w:r>
    </w:p>
    <w:p w14:paraId="0694547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Наверное, смешной момент хотели сделать.</w:t>
      </w:r>
    </w:p>
    <w:p w14:paraId="0378B55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Зачем сделали акцент на этих туфлях, не понятно. </w:t>
      </w:r>
    </w:p>
    <w:p w14:paraId="48D1B1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я это увидела, как рабочий момент.</w:t>
      </w:r>
    </w:p>
    <w:p w14:paraId="2FA1BBE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да. </w:t>
      </w:r>
    </w:p>
    <w:p w14:paraId="6AB2794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Были какие-то юморные моменты в фильме?</w:t>
      </w:r>
    </w:p>
    <w:p w14:paraId="5BE2F23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Очень мало.</w:t>
      </w:r>
    </w:p>
    <w:p w14:paraId="2C72A031"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Их было мало, и они не очень бросались в глаза, но они вроде как были. </w:t>
      </w:r>
    </w:p>
    <w:p w14:paraId="44782F7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Был персонаж, дочка Маши – Лера. Чем она запомнилась? Какая она?</w:t>
      </w:r>
    </w:p>
    <w:p w14:paraId="51C20D3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Немного избалованная. </w:t>
      </w:r>
    </w:p>
    <w:p w14:paraId="1C821C8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Эгоизм источала.</w:t>
      </w:r>
    </w:p>
    <w:p w14:paraId="468C175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достаточно искренняя, эмоциональная, за парня своего очень переживала.</w:t>
      </w:r>
    </w:p>
    <w:p w14:paraId="0768515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За бабушку она очень переживала, когда она несколько раз спросила – "Это не из-за меня?". Стыдно ей было за Матвея, когда он это говорил "не на Украине". Я так и не запомнила, как правильно. Когда он говорил, что надо говорить "В Украине". Я филолог и не знаю, как надо говорить, даже не интересно. </w:t>
      </w:r>
    </w:p>
    <w:p w14:paraId="4804CC7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понравилось, как актриса сыграла роль, очень талантливо.</w:t>
      </w:r>
    </w:p>
    <w:p w14:paraId="7B25FAD3"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Девочка, да?</w:t>
      </w:r>
    </w:p>
    <w:p w14:paraId="7B1476E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У нее эмоции очень искренние, слезы.</w:t>
      </w:r>
    </w:p>
    <w:p w14:paraId="5B2328C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не смотрю сериалы, а ребенок меня заставляет иногда свое какое-то смотреть, и я ее видела в другом сериале, и в конце второй серии тут я ее узнала. Какой-то голос знакомый. А я тут сразу не поняла, что это она.</w:t>
      </w:r>
    </w:p>
    <w:p w14:paraId="6EDF590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перевоплощается очень хорошо.</w:t>
      </w:r>
    </w:p>
    <w:p w14:paraId="0967C82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6D771D6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мне у нее все время хотелось это бычье колечко из носа вытащить. </w:t>
      </w:r>
    </w:p>
    <w:p w14:paraId="0DB07F1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Но это уже </w:t>
      </w:r>
      <w:proofErr w:type="spellStart"/>
      <w:r>
        <w:rPr>
          <w:rFonts w:ascii="Franklin Gothic Book" w:hAnsi="Franklin Gothic Book" w:cs="Arial"/>
          <w:bCs/>
          <w:sz w:val="24"/>
          <w:szCs w:val="24"/>
        </w:rPr>
        <w:t>мамское</w:t>
      </w:r>
      <w:proofErr w:type="spellEnd"/>
      <w:r>
        <w:rPr>
          <w:rFonts w:ascii="Franklin Gothic Book" w:hAnsi="Franklin Gothic Book" w:cs="Arial"/>
          <w:bCs/>
          <w:sz w:val="24"/>
          <w:szCs w:val="24"/>
        </w:rPr>
        <w:t xml:space="preserve"> наверное, такое.</w:t>
      </w:r>
    </w:p>
    <w:p w14:paraId="47097572"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ее характер, поступки, мотивы понятны или нет?</w:t>
      </w:r>
    </w:p>
    <w:p w14:paraId="50EB5E3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Для подростка да, абсолютно понятно.</w:t>
      </w:r>
    </w:p>
    <w:p w14:paraId="70897E7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тоже такая самостоятельная, пришла, к психологу сходила, вещи собрала и поехала, и до свидания. Самостоятельная. </w:t>
      </w:r>
    </w:p>
    <w:p w14:paraId="65C4FD4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Наверное, она в мать пошла. Мать решительная, уверенная. И девочка тоже проявляет эти качества.</w:t>
      </w:r>
    </w:p>
    <w:p w14:paraId="5134B40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Ей плохо, она пошла к психологу. Дай бог, чтобы каждый так ходил, если что. </w:t>
      </w:r>
    </w:p>
    <w:p w14:paraId="6DEA5AD5"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считаю, вообще персонаж такой, не ценит мать абсолютно. В день, когда случился инсульт у бабушки, она ее как бы на матах оскорбляет, тем не менее, когда ее молодой человек куда-то собрался, а его просто не берут, она полностью переживает, плачет и так далее, а мать она не ценит, хотя та ее одна вырастила. То есть, еще и неуважительное отношение. Я бы не хотела такую дочь, честно, которая не ценит. </w:t>
      </w:r>
    </w:p>
    <w:p w14:paraId="52ABA0B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она всегда такая или меняется к лучшему?</w:t>
      </w:r>
    </w:p>
    <w:p w14:paraId="1D41E97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 каких-то моментах, может быть. </w:t>
      </w:r>
    </w:p>
    <w:p w14:paraId="04A58725"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 знаю, не понятно.</w:t>
      </w:r>
    </w:p>
    <w:p w14:paraId="5D3E49E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Матвей чем запомнился, сын Ани? </w:t>
      </w:r>
    </w:p>
    <w:p w14:paraId="39A68E0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Немножко туповат. Душноватый.</w:t>
      </w:r>
    </w:p>
    <w:p w14:paraId="45A4156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 понравился мне совершенно.</w:t>
      </w:r>
    </w:p>
    <w:p w14:paraId="42D5453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0ACC348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Лицо, наверное, сильно с гримом старались. Пытались показать, что у него правда айкью не хватает немного.</w:t>
      </w:r>
    </w:p>
    <w:p w14:paraId="5708F79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По-моему, там были одни прыщики, извините.</w:t>
      </w:r>
    </w:p>
    <w:p w14:paraId="0E0E303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515BC2A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 одной стороны, простодушный достаточно парень, не могу ничего плохого сказать. Мне только не понравилось, что, когда Лера с ним про любовь, про девочек говорила, от отплевывается, как будто ему 5 лет. Это в детском саду им </w:t>
      </w:r>
      <w:proofErr w:type="spellStart"/>
      <w:r>
        <w:rPr>
          <w:rFonts w:ascii="Franklin Gothic Book" w:hAnsi="Franklin Gothic Book" w:cs="Arial"/>
          <w:bCs/>
          <w:sz w:val="24"/>
          <w:szCs w:val="24"/>
        </w:rPr>
        <w:t>противненько</w:t>
      </w:r>
      <w:proofErr w:type="spellEnd"/>
      <w:r>
        <w:rPr>
          <w:rFonts w:ascii="Franklin Gothic Book" w:hAnsi="Franklin Gothic Book" w:cs="Arial"/>
          <w:bCs/>
          <w:sz w:val="24"/>
          <w:szCs w:val="24"/>
        </w:rPr>
        <w:t xml:space="preserve">, но в этом возрасте уже должно быть </w:t>
      </w:r>
      <w:proofErr w:type="spellStart"/>
      <w:r>
        <w:rPr>
          <w:rFonts w:ascii="Franklin Gothic Book" w:hAnsi="Franklin Gothic Book" w:cs="Arial"/>
          <w:bCs/>
          <w:sz w:val="24"/>
          <w:szCs w:val="24"/>
        </w:rPr>
        <w:t>интересненько</w:t>
      </w:r>
      <w:proofErr w:type="spellEnd"/>
      <w:r>
        <w:rPr>
          <w:rFonts w:ascii="Franklin Gothic Book" w:hAnsi="Franklin Gothic Book" w:cs="Arial"/>
          <w:bCs/>
          <w:sz w:val="24"/>
          <w:szCs w:val="24"/>
        </w:rPr>
        <w:t xml:space="preserve">. Поэтому это странно, в женскую сторону подобные выражения. </w:t>
      </w:r>
    </w:p>
    <w:p w14:paraId="4848893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Так у него мать такая.</w:t>
      </w:r>
    </w:p>
    <w:p w14:paraId="21C4F46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Хотели показать, что он незрелый. </w:t>
      </w:r>
    </w:p>
    <w:p w14:paraId="1BE1AD3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Они оба незрелые. У них папа очень патриархальный. </w:t>
      </w:r>
    </w:p>
    <w:p w14:paraId="3BBF435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Но в этом возрасте уже должны интересоваться, не плеваться. </w:t>
      </w:r>
    </w:p>
    <w:p w14:paraId="33864B9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420E156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туповат почему?</w:t>
      </w:r>
    </w:p>
    <w:p w14:paraId="3156EEF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Эта ситуация, когда на телефон ему начали приходить сообщения аудио и просто сообщения, и что он такой ведомый, и без проверки, без ничего. В это все он легко верит, садится в машину, куда-то едет. Он мог бы по-другому отреагировать на все, с мамой поделиться.</w:t>
      </w:r>
    </w:p>
    <w:p w14:paraId="6F19A96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Совершенно не согласна.</w:t>
      </w:r>
    </w:p>
    <w:p w14:paraId="4684DF6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Кстати, с мамой они тоже не близкие. Получается, девочка была со своей мамой не в близких отношениях, так же и он со своей мамой не в близких отношениях, совершенно нет доверия между ними.</w:t>
      </w:r>
    </w:p>
    <w:p w14:paraId="727B96E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понравилось, что он не пошел на это преступление, не закинул в окно, то есть, сам принял решение, не повелся на эти </w:t>
      </w:r>
      <w:proofErr w:type="spellStart"/>
      <w:r>
        <w:rPr>
          <w:rFonts w:ascii="Franklin Gothic Book" w:hAnsi="Franklin Gothic Book" w:cs="Arial"/>
          <w:bCs/>
          <w:sz w:val="24"/>
          <w:szCs w:val="24"/>
        </w:rPr>
        <w:t>смски</w:t>
      </w:r>
      <w:proofErr w:type="spellEnd"/>
      <w:r>
        <w:rPr>
          <w:rFonts w:ascii="Franklin Gothic Book" w:hAnsi="Franklin Gothic Book" w:cs="Arial"/>
          <w:bCs/>
          <w:sz w:val="24"/>
          <w:szCs w:val="24"/>
        </w:rPr>
        <w:t>, пожалел людей.</w:t>
      </w:r>
    </w:p>
    <w:p w14:paraId="0A5850D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там как бы папа настаивал "Ты что, не хочешь мне помочь?". А он такой. Вот у нас такой тоже патриархальный папа, и если бы наш патриархальный папа сказал – "Ты что, не хочешь отцу помочь?"… все-таки, нет, он такой – "Я не могу это сделать". Поэтому я не согласна, что он туповатый. Если бы так было. У нас в стране же такое постоянно. Вчера только поймали парня, который что-то поджег. У нас бабушки идут жечь Сбербанк. Что уж говорить про подростков. Тут они просто знали, на что нажать. Я еще обратила внимание, там же все фразы были общие. "Береги маму". Он, конечно, сглупил, что он не подтвердил. "Папа, а назови какой-то". Например, у меня с сыном есть какой-то типа пароля, ну не стопор, но хотя бы что-то, что можно подтвердить, что тот отец. Действительно, вот это мальчик не сделал. Но к чему всех разводят мошенники, потому что неожиданность. Вот это все.</w:t>
      </w:r>
    </w:p>
    <w:p w14:paraId="792221F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 наивный, поэтому его и развели мошенники.</w:t>
      </w:r>
    </w:p>
    <w:p w14:paraId="2D7D1296"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достаточно ли он понятен, раскрыт?</w:t>
      </w:r>
    </w:p>
    <w:p w14:paraId="323EDE0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30D8B512"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принципе, да.</w:t>
      </w:r>
    </w:p>
    <w:p w14:paraId="04A7370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Еще был Саша, который молодой человек Леры. Чем он запомнился?</w:t>
      </w:r>
    </w:p>
    <w:p w14:paraId="1DF7BA7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Герой. Патриотизм у него. Он такой молодой. </w:t>
      </w:r>
    </w:p>
    <w:p w14:paraId="43B8A79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Патриотизм.</w:t>
      </w:r>
    </w:p>
    <w:p w14:paraId="1E032A1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Отношение к своей женщине тоже.</w:t>
      </w:r>
    </w:p>
    <w:p w14:paraId="7A71CDE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и воспитанный, и отношение к своей девушке. Пример настоящего парня, из этого подрастающего поколения, с кого можно брать пример. И понятно, что мы, как родители, матери, конечно, не хотим, чтобы наши дети, когда они в таком возрасте, чтобы они шли, но на самом деле, это пример и это просто герои. Они не из тех, кто прячется. </w:t>
      </w:r>
    </w:p>
    <w:p w14:paraId="7AF5F1A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понравились слова, которые он сказал матери, что я буду брать ответственность за вашу дочь. И мать это потом подчеркнула – это тот, который за тебя хотел за тебя ответственность брать, а сам собрался на войну. Ты быть умным или красивым хочешь? Ты ответственность будешь брать или нет? То есть, с одной стороны, слова красивые, с другой стороны, он ей говорит "давай поженимся", а собрался идти. Он не слушает слова своей девушки, ему абсолютно все равно. Мне кажется, наоборот, это видно, что он ее не любит. Ну да, патриотизм. Тогда не зови замуж. Не говори про ответственность.</w:t>
      </w:r>
    </w:p>
    <w:p w14:paraId="4845B8B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здесь этот образ немножко развалился, да?</w:t>
      </w:r>
    </w:p>
    <w:p w14:paraId="35CB2A5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принципе, я считаю, что эта фраза "беру ответственность", она очень взрослая, и не по возрасту. Потому что в этом возрасте очень слабо верится, что мужчина за женщину берет ответственность. То есть, немножко это нереалистично. Не каждый взрослый мужчина еще это делает, так сказать, а здесь немножко не верится. Дозреть надо до таких вещей еще.</w:t>
      </w:r>
    </w:p>
    <w:p w14:paraId="4E24A68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Парень показан достаточно идеальный и шаблонный. Характер у героя, на самом деле, не прорисован. </w:t>
      </w:r>
    </w:p>
    <w:p w14:paraId="6F16194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его мало было.</w:t>
      </w:r>
    </w:p>
    <w:p w14:paraId="3DD3CEFF"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Он показался мужественным, но его было мало.</w:t>
      </w:r>
    </w:p>
    <w:p w14:paraId="01B8D43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мне, наоборот, этот парень очень понравился, и кстати, у меня есть реальный пример парня, который реально в 16 лет девушке такое сказал, до 200 лет ее ждал, женился, и все отлично. И голова на месте с нужного возраста, и есть такая грубая фраза -хороших мужчин с руками разбирают. Это видно, иногда с детского сада видно. Есть те, кто как-то ведет себя немножко по-другому. Например, хамов мальчиков сразу видно. Если мальчик способен отвечать за свои поступки, это видно с раннего возраста. И мне кажется, здесь это несколькими фразами было показано. Что он собирался уйти на войну, я думаю, спроси у всех женщин, у кого мужчины военнослужащие, никто не захочет, чтобы их мужья в войне участвовали, это понятное дело, тем не менее, если уж это случилось, то они идут и это делают. </w:t>
      </w:r>
    </w:p>
    <w:p w14:paraId="2AB1478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Еще был такой персонаж директор студии. Это кто, кого вы имели в виду, когда о нем говорили? </w:t>
      </w:r>
    </w:p>
    <w:p w14:paraId="6E12A757" w14:textId="77777777" w:rsidR="00047CA4" w:rsidRPr="00757960" w:rsidRDefault="00047CA4" w:rsidP="00833734">
      <w:pPr>
        <w:spacing w:after="60"/>
        <w:jc w:val="both"/>
        <w:rPr>
          <w:rFonts w:ascii="Franklin Gothic Book" w:hAnsi="Franklin Gothic Book" w:cs="Arial"/>
          <w:bCs/>
          <w:sz w:val="24"/>
          <w:szCs w:val="24"/>
        </w:rPr>
      </w:pPr>
      <w:r>
        <w:rPr>
          <w:rFonts w:ascii="Franklin Gothic Book" w:hAnsi="Franklin Gothic Book" w:cs="Arial"/>
          <w:bCs/>
          <w:sz w:val="24"/>
          <w:szCs w:val="24"/>
        </w:rPr>
        <w:t xml:space="preserve"> </w:t>
      </w: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Полненький старенький, лысый.</w:t>
      </w:r>
    </w:p>
    <w:p w14:paraId="5CAAB18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Самый такой начальник, к которому без каблуков надо было ходить. </w:t>
      </w:r>
    </w:p>
    <w:p w14:paraId="1B68C0A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Тот, который мандаринку ей дал.</w:t>
      </w:r>
    </w:p>
    <w:p w14:paraId="1CB30316"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Хорошо. Чем он запомнился, кроме мандаринки? </w:t>
      </w:r>
    </w:p>
    <w:p w14:paraId="1A8A1C9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Что он отдохнуть ей дал 3 месяца, в отпуск ее отправил, увидел ее состояние и понял, что человеку надо отдохнуть.</w:t>
      </w:r>
    </w:p>
    <w:p w14:paraId="3F7880A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Спокойный такой. Мудрость прям чувствуется от него. </w:t>
      </w:r>
    </w:p>
    <w:p w14:paraId="0CECB42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И уверенность.</w:t>
      </w:r>
    </w:p>
    <w:p w14:paraId="6FC71C9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 такой довольно добрый, позитивный человек. </w:t>
      </w:r>
    </w:p>
    <w:p w14:paraId="449FEAE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Приятной внешности.</w:t>
      </w:r>
    </w:p>
    <w:p w14:paraId="4604508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Когда она пришла и сказала, что не приносит пользы, и захотела писать заявление, он ей в моменте тут же говорит – иди. То есть, она даже забыла, что хотела заявление писать. Ему нужна эта ведущая, и он ее сразу так переключил. Говорит – "Я тебе перезвоню через 3 месяца". И я думала, что он дальше скажет – "Когда я тебе позвоню, бери трубку и точно соглашайся". То есть, такой. </w:t>
      </w:r>
    </w:p>
    <w:p w14:paraId="2E912680"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вот он понятен, раскрыт или есть в нем что-то не до конца понятное?</w:t>
      </w:r>
    </w:p>
    <w:p w14:paraId="117EDAD6"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Понятно.</w:t>
      </w:r>
    </w:p>
    <w:p w14:paraId="4A9E1184"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То есть, он как раз такой цельный. Хорошо. А как вы считаете, если про сюжет, какие темы в сериале поднимаются? Мы про это уже немножко говорили, но может быть, есть что-то, что не назвали? </w:t>
      </w:r>
    </w:p>
    <w:p w14:paraId="2D12E3A0"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Проблема взаимоотношений взрослых и детей, мне кажется, они в обоих семьях очень острые, много недосказанных слов, много недоверия и там, и там. </w:t>
      </w:r>
    </w:p>
    <w:p w14:paraId="48B32F7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Проблема недоверия взрослых и детей. Елена, что думаете?</w:t>
      </w:r>
    </w:p>
    <w:p w14:paraId="1D30C6D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Елена: </w:t>
      </w:r>
      <w:r>
        <w:rPr>
          <w:rFonts w:ascii="Franklin Gothic Book" w:hAnsi="Franklin Gothic Book" w:cs="Arial"/>
          <w:bCs/>
          <w:sz w:val="24"/>
          <w:szCs w:val="24"/>
        </w:rPr>
        <w:t>Наверное, опять про сестер. Нам на примере СВО фильм показывает, но ситуации бывают разные. А у каждого ли есть человек, к которому можно прийти, положить голову на плечо, и чтобы вообще была поддержка вне этой семейной структуры? У каждого своя семья, все разделились, как говорится. Именно об этом. Нас немножко возвращают к тому, что если пришибет, вообще есть ли такой у тебя человек. У них получается, они есть.</w:t>
      </w:r>
    </w:p>
    <w:p w14:paraId="7349F5E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близкие люди, и доверие.</w:t>
      </w:r>
    </w:p>
    <w:p w14:paraId="776CB00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И вопрос не конкретно СВО, а вообще разных ситуаций.</w:t>
      </w:r>
    </w:p>
    <w:p w14:paraId="1FA9230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сейчас подумала, наверное, тут идет такая тема, две сестры, и как бы Россия и Украина, может быть, это Маша Россия, а Аня Украина.</w:t>
      </w:r>
    </w:p>
    <w:p w14:paraId="36B0B4F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Они по разные стороны баррикад были изначально.</w:t>
      </w:r>
    </w:p>
    <w:p w14:paraId="341ADB7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 и Аня – это в чем-то взаимоотношения России и Украины.</w:t>
      </w:r>
    </w:p>
    <w:p w14:paraId="05615FF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меня родственники на Украине, и я сразу вспомнила, приехала туда давно, и там Ющенко этот был, Янукович. И они там семьями ругались. "Мы за Ющенко. Не заходите в наш дом". И когда я сейчас смотрела фильм, думала, ну что же ты так, я про Аню, ты приехала, ты в Москве, а ты все равно так реагируешь. Какой-то мозг хотя бы должен быть, чтобы это не говорить. Она же еще и митинги. Она пришла и они ей говорят – собери митинги. Она отказалась, но просто потому что она инфантильная, а так бы она согласилась.</w:t>
      </w:r>
    </w:p>
    <w:p w14:paraId="03AC0989"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Она бы не собрала митинг.</w:t>
      </w:r>
    </w:p>
    <w:p w14:paraId="79F68F1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она не собрала бы. А так ей просили митинг собрать с проукраинскими лозунгами. </w:t>
      </w:r>
    </w:p>
    <w:p w14:paraId="02DBE8F5"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Две сестры, как Россия и Украина, там действительно есть такая одна из тем. А насколько, как вам кажется, автору удалось раскрыть это, исходя из того, как они это показали, что удалось, что не удалось? Наверное, что-то удалось, если эта идея вами высказана.</w:t>
      </w:r>
    </w:p>
    <w:p w14:paraId="4984A7B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Удалось, что внушаемы сильно, что им промывают мозги, а со стороны России не промывают. То есть, это прям четко видно.</w:t>
      </w:r>
    </w:p>
    <w:p w14:paraId="0121FCF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Это мы так считаем. Они так не считают.</w:t>
      </w:r>
    </w:p>
    <w:p w14:paraId="0FF3053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другие страны не считают. Вот едешь куда-нибудь отдыхать, у них о нас совершенно другое мнение, о России и Украине. </w:t>
      </w:r>
    </w:p>
    <w:p w14:paraId="791B2B1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Как украинцы относятся к русским, как украинцы относятся к своим же. Я это увидела, эту жесткость. </w:t>
      </w:r>
    </w:p>
    <w:p w14:paraId="225164E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Они это еще мягко показали. Мне наоборот, это понравилось. Ну да, палец отрезали, ну террористы, ладно. Мягко показали.</w:t>
      </w:r>
    </w:p>
    <w:p w14:paraId="27994CC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 на счет выдачи этих продуктов. </w:t>
      </w:r>
    </w:p>
    <w:p w14:paraId="3F23847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было сто процентов. </w:t>
      </w:r>
    </w:p>
    <w:p w14:paraId="509D09E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Это было.</w:t>
      </w:r>
    </w:p>
    <w:p w14:paraId="3392438E"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со Средней Азии, мне говорили "Езжайте в свою Россию".</w:t>
      </w:r>
    </w:p>
    <w:p w14:paraId="0D36677F"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какая-то аналогия, что две сестры и две страны, было в сериале еще что-то, что позволяло провести эту аналогию, или, наоборот, может быть, эта тема была </w:t>
      </w:r>
      <w:proofErr w:type="spellStart"/>
      <w:r>
        <w:rPr>
          <w:rFonts w:ascii="Franklin Gothic Book" w:hAnsi="Franklin Gothic Book" w:cs="Arial"/>
          <w:b/>
          <w:sz w:val="24"/>
          <w:szCs w:val="24"/>
        </w:rPr>
        <w:t>недораскрыта</w:t>
      </w:r>
      <w:proofErr w:type="spellEnd"/>
      <w:r>
        <w:rPr>
          <w:rFonts w:ascii="Franklin Gothic Book" w:hAnsi="Franklin Gothic Book" w:cs="Arial"/>
          <w:b/>
          <w:sz w:val="24"/>
          <w:szCs w:val="24"/>
        </w:rPr>
        <w:t xml:space="preserve">? </w:t>
      </w:r>
    </w:p>
    <w:p w14:paraId="7B2D1C7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как страны разные их не ассоциировала абсолютно. </w:t>
      </w:r>
    </w:p>
    <w:p w14:paraId="0CAB182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Или, наоборот, не было такого, что вот это Россия, это Украина?</w:t>
      </w:r>
    </w:p>
    <w:p w14:paraId="1ACAEFF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 было. Я не увидела. </w:t>
      </w:r>
    </w:p>
    <w:p w14:paraId="7665392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увидела. </w:t>
      </w:r>
    </w:p>
    <w:p w14:paraId="244ED6F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казалось, сценаристам хотелось какой-то сплоченности. Все-таки, как украинцы на самом деле, действуют и все это они не очень освещали. То есть, если Ельцина тут на танке они показали, то про то, что там, они как-то вскользь сказали. Все-таки, миролюбиво что ли, мне показалось. Хотели сгладить эту тему, все-таки, политическую. Вот да, у нас она стоит остро, но мы ее как-то так сглаживаем.</w:t>
      </w:r>
    </w:p>
    <w:p w14:paraId="7F99084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Может быть слишком сгладили?</w:t>
      </w:r>
    </w:p>
    <w:p w14:paraId="2CDEBFF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78774776"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наоборот. Куда еще тяжелее? И так там все цвета темные. Вот они сидят, окурки, все темное. Москву они показывают серую, темную. Думаю – боже! Солнце в конце только вышло.</w:t>
      </w:r>
    </w:p>
    <w:p w14:paraId="12FD66D1"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Как вам показалась Россия в представлении Анны, какая она? Вы говорили, у нее было много претензий, когда она приехала. А как она Россию представляла, судя по сериалу, что для нее была вообще Россия?</w:t>
      </w:r>
    </w:p>
    <w:p w14:paraId="1E5E179A"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Пересидеть, перекантоваться и уехать.</w:t>
      </w:r>
    </w:p>
    <w:p w14:paraId="1ABC20D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Временное какое-то.</w:t>
      </w:r>
    </w:p>
    <w:p w14:paraId="3E44FD9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прям так не говорила, что это какой-то агрессор. Вот мальчик Матвей больше, да "Вы нас называете укропами" и так далее. Анна так прям сильно не говорила. </w:t>
      </w:r>
    </w:p>
    <w:p w14:paraId="77C29FF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подчеркивала – "Вы приехала в гости".</w:t>
      </w:r>
    </w:p>
    <w:p w14:paraId="007FB37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просто в гости.</w:t>
      </w:r>
    </w:p>
    <w:p w14:paraId="3E14323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страну не принимала. Просто в гости. Несмотря на то что ее сестра живет там постоянно. </w:t>
      </w:r>
    </w:p>
    <w:p w14:paraId="27D685D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6BD8D6E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Вообще не принимала за страну, получается, да?</w:t>
      </w:r>
    </w:p>
    <w:p w14:paraId="78B9414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Пересидела и дальше. </w:t>
      </w:r>
    </w:p>
    <w:p w14:paraId="760AD14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просто в России не хотела оставаться, она хотела в Европу, и мальчик у нее хотел в Европу. А так у нее своего мнения не было. Жила на Украине, общалась там с людьми, и у нее было мнение тех людей, а не свое какое-то. </w:t>
      </w:r>
    </w:p>
    <w:p w14:paraId="180C8F4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показалось, она и свою страну Украину тоже не ценила.</w:t>
      </w:r>
    </w:p>
    <w:p w14:paraId="34E2617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согласна.</w:t>
      </w:r>
    </w:p>
    <w:p w14:paraId="6BC168D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если многократно звучала мысль, и у сына, она же не на пустом месте родилась, что вот мы уедем в США, уедем в Европу, и как там заживем. То есть, что вам мешало сделать у себя там так, чтобы было у вас там так же хорошо. То есть, перекладывание ответственности на кого-то другого. Нам просто нужно в другом месте оказаться, вот там, и у нас будет все хорошо. А к ее стране у нее такого не было, и к России тоже.</w:t>
      </w:r>
    </w:p>
    <w:p w14:paraId="75E102A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ее сын хотел в Европу, в США, а она боялась. Уедем как беженцы. Он ей предлагал беженцами уехать, а потом, когда льготы все закончатся и пособии, что там делать будут? </w:t>
      </w:r>
    </w:p>
    <w:p w14:paraId="542FEA8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язык не знают.</w:t>
      </w:r>
    </w:p>
    <w:p w14:paraId="4D4534D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Сын говорит – "Ты пойдешь работать. Я буду учиться". Сразу это мне не понравилось.</w:t>
      </w:r>
    </w:p>
    <w:p w14:paraId="73097A0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ничего не хотела. Я говорю, даже если ей Маша дала деньги бы или продала квартиру, она все равно – "А что делать-то?".</w:t>
      </w:r>
    </w:p>
    <w:p w14:paraId="4D9BD29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Смотрите, в сериале не было такого, что, как-то по мере происходящих событий у Анны менялось отношение к России, не было такого впечатления?</w:t>
      </w:r>
    </w:p>
    <w:p w14:paraId="6DEA8F3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w:t>
      </w:r>
    </w:p>
    <w:p w14:paraId="5A844EA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Мы не заметили. </w:t>
      </w:r>
    </w:p>
    <w:p w14:paraId="20CB10B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нее же с самого детства. Россия у нее ассоциировалась с тем, что ее разлучили с любимым человеком. То есть, даже в детстве у нее сразу был негатив.</w:t>
      </w:r>
    </w:p>
    <w:p w14:paraId="294C724E"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И не было такого, что по мере развития сюжета она переставала считать, что Россия во всем виновата.</w:t>
      </w:r>
    </w:p>
    <w:p w14:paraId="74C9D48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конце может быть.</w:t>
      </w:r>
    </w:p>
    <w:p w14:paraId="7DEC2A97"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самом конце, после видео. И то мы точно не знаем.</w:t>
      </w:r>
    </w:p>
    <w:p w14:paraId="682AEF5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по сути, неубедительно это показано, да?</w:t>
      </w:r>
    </w:p>
    <w:p w14:paraId="522CF2FC"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Втроем они счастливые в конце стояли. И для меня не очень понятно, как у кого там что сложилось.</w:t>
      </w:r>
    </w:p>
    <w:p w14:paraId="21729C9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в этой картинке не сложилось что, что не было убедительно?</w:t>
      </w:r>
    </w:p>
    <w:p w14:paraId="44EE2E0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такая депрессивная была, а в конце хорошо. А почему хорошо – непонятно. </w:t>
      </w:r>
    </w:p>
    <w:p w14:paraId="0068FFA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они все вместе.</w:t>
      </w:r>
    </w:p>
    <w:p w14:paraId="5724E1E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опять же, это про ее позицию. Она узнала, что муж за Россию, ну значит и Россия хорошая, ну и ладно.</w:t>
      </w:r>
    </w:p>
    <w:p w14:paraId="3CFBC0F3"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Еще был такой небольшой сюжет, в сериале были показаны российские СМИ, телеканал, на котором, собственно, работала Маша. Как вы бы охарактеризовали? </w:t>
      </w:r>
    </w:p>
    <w:p w14:paraId="2126049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ВТВ.</w:t>
      </w:r>
    </w:p>
    <w:p w14:paraId="4A8A03CB"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Какой-то конкретно канал?</w:t>
      </w:r>
    </w:p>
    <w:p w14:paraId="2BC069C6"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ВТВ, мы запомнили.</w:t>
      </w:r>
    </w:p>
    <w:p w14:paraId="0FA6A16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Насколько убедительно были они показаны, вообще как они были показаны, российские СМИ?</w:t>
      </w:r>
    </w:p>
    <w:p w14:paraId="068AC96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Естественно, вроде, нормально.</w:t>
      </w:r>
    </w:p>
    <w:p w14:paraId="155D5E3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Жизненными как есть в жизни. </w:t>
      </w:r>
    </w:p>
    <w:p w14:paraId="39F4501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Обычные СМИ,</w:t>
      </w:r>
    </w:p>
    <w:p w14:paraId="6CB1D36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Ну СМИ и СМИ, да?</w:t>
      </w:r>
    </w:p>
    <w:p w14:paraId="7D080E1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3910F24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Они, в моем понимании, не очень реалистичные. Вот сидят они в студии, с героями, Маша им моменты задает, они несут какую-то ерунду, если честно. Впечатление, как в детском саду.</w:t>
      </w:r>
    </w:p>
    <w:p w14:paraId="5A2A6B1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Помидоры там. </w:t>
      </w:r>
    </w:p>
    <w:p w14:paraId="285C775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вы давно смотрели это Доброе Утро, которое по второму, по первому каналу? </w:t>
      </w:r>
    </w:p>
    <w:p w14:paraId="7E5B918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Там героев показывают почему-то вот так, то есть, вот так даже. Не понятно почему. Головы не было. Не поняла, почему так.</w:t>
      </w:r>
    </w:p>
    <w:p w14:paraId="19EB067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Это экран так сделан.</w:t>
      </w:r>
    </w:p>
    <w:p w14:paraId="6862F697"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тоже, экран.</w:t>
      </w:r>
    </w:p>
    <w:p w14:paraId="379ADB05"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Герои несли ерунду в эфире.</w:t>
      </w:r>
    </w:p>
    <w:p w14:paraId="4AD1125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про помидоры. </w:t>
      </w:r>
    </w:p>
    <w:p w14:paraId="51B8ED3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Директор канала же сказал, что в этом и смысл, что "Мария, вы даете отвлечь людей, какой ревень, какие помидоры". Потому что я, например, вообще не смотрю новости, потому что думать об этом, нагнетать у себя в голове зачем? Конечно, я про помидорам тоже не буду слушать, но какие-нибудь пенсионеры с удовольствием послушают. </w:t>
      </w:r>
    </w:p>
    <w:p w14:paraId="3E723D5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Как вы считаете, почему Машу уволили с телеканала? </w:t>
      </w:r>
    </w:p>
    <w:p w14:paraId="3FA8EA7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Вот это, кстати, я не поняла. </w:t>
      </w:r>
    </w:p>
    <w:p w14:paraId="4E3763E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она объявила на всю страну.</w:t>
      </w:r>
    </w:p>
    <w:p w14:paraId="3E00166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не успела, они рекламу пустили.</w:t>
      </w:r>
    </w:p>
    <w:p w14:paraId="2468D2A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 руководство все равно было в курсе.</w:t>
      </w:r>
    </w:p>
    <w:p w14:paraId="6465101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 сказал, что пытался что-то сделать, но у него не получилось. Кстати, я это действительно не поняла, почему уволили. </w:t>
      </w:r>
    </w:p>
    <w:p w14:paraId="1427965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Руководство же знало, что она сказала. Потому что она же начала говорить.</w:t>
      </w:r>
    </w:p>
    <w:p w14:paraId="4DBEE90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Получается, сорвала прямой эфир.</w:t>
      </w:r>
    </w:p>
    <w:p w14:paraId="2FFED3E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5E148316"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Слезы вообще.</w:t>
      </w:r>
    </w:p>
    <w:p w14:paraId="53F5BCF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Сорвала эфир. И руководство знала, что она сказала.</w:t>
      </w:r>
    </w:p>
    <w:p w14:paraId="155FC8C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Конечно.</w:t>
      </w:r>
    </w:p>
    <w:p w14:paraId="16A6E4E5"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Там реклама пошла, а так-то она фразу договорила.</w:t>
      </w:r>
    </w:p>
    <w:p w14:paraId="1BA7F42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Как вы считаете, вот заслужено Машу уволили или нет?</w:t>
      </w:r>
    </w:p>
    <w:p w14:paraId="154EDA5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Ей же сказали возвращаться через 2-3 месяца. Я это так восприняла, что ее не уволили. Он же сказал – отдохни и возвращайся через 2-3 месяца. Нормальный, адекватный руководитель. Как это было в моем случае, когда я психовала и пинала дверь у директора, он говорит – "Сходи, покури, через 5 минут возвращайся. Заявление я тебе не подпишу". Здесь то же самое примерно. Ты сходи отдохни. Тебе может быть отпуск? Сходи в отпуск. Потом вернешься, мы тебя ждем.</w:t>
      </w:r>
    </w:p>
    <w:p w14:paraId="0D1AB80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 телевидение такое действительно есть, они даже в программы берут, за 3 месяца этот человек уже не помнит, что он даже снимался, за это время это даже забудется.</w:t>
      </w:r>
    </w:p>
    <w:p w14:paraId="5512095B"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Вообще я бы тоже задала этот вопрос. Он для зрителя, наверное, действительно не до конца раскрыт. За что и как? И сказать не дали, и приостановили. И если по-человечески отнестись и разобраться в ситуации, то не за что увольнять. То есть, она не какая-то вся из себя бунтарка. Была такая ситуация конкретная, она была, она реальная, и все об этом знают, знают, как пострадал ее племянник. В целом, я не вижу действительно причины ее увольнения. Ну попало это в кадр, не попало, кто услышал, кто не услышал, но даже те, кто услышали, они же не первый день там все познакомились. Какой-то человеческий фактор на работе же там присутствует, какая-то человеческая часть. </w:t>
      </w:r>
    </w:p>
    <w:p w14:paraId="2FFDBFB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какие-то причины реально есть, за что ее увольнять?</w:t>
      </w:r>
    </w:p>
    <w:p w14:paraId="34B109F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Реальных я не вижу.</w:t>
      </w:r>
    </w:p>
    <w:p w14:paraId="06D899A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я вижу.</w:t>
      </w:r>
    </w:p>
    <w:p w14:paraId="3E8A9F36"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тоже вижу.</w:t>
      </w:r>
    </w:p>
    <w:p w14:paraId="670ABFC5"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какие? </w:t>
      </w:r>
    </w:p>
    <w:p w14:paraId="226BCAA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Мы, как сопереживающие люди, нам ее действительно жалко, но если говорить про директора телеканала, она должна была что делать – сообщить в полицию, это не говорить. Но, тем не менее, она пошла против. Если трезвым умом. </w:t>
      </w:r>
    </w:p>
    <w:p w14:paraId="1C4A133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Нарушила условия договора.</w:t>
      </w:r>
    </w:p>
    <w:p w14:paraId="60D0788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Если бы ее не закрыли этой рекламой, то она бы весь канал подставила. Она же не сообщила ни в какие органы, ничего не сделала, а просто начала говорить. </w:t>
      </w:r>
    </w:p>
    <w:p w14:paraId="38ABBDF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потом они бы объясняли, почему ваши ведущие так говорят.</w:t>
      </w:r>
    </w:p>
    <w:p w14:paraId="2FA26832"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По-человечески ее жалко, а так, конечно, я считаю, что правильно ее уволили. </w:t>
      </w:r>
    </w:p>
    <w:p w14:paraId="04840F00"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Подставила телеканал. Олеся, так?</w:t>
      </w:r>
    </w:p>
    <w:p w14:paraId="5940156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Олеся: </w:t>
      </w:r>
      <w:r>
        <w:rPr>
          <w:rFonts w:ascii="Franklin Gothic Book" w:hAnsi="Franklin Gothic Book" w:cs="Arial"/>
          <w:bCs/>
          <w:sz w:val="24"/>
          <w:szCs w:val="24"/>
        </w:rPr>
        <w:t xml:space="preserve">Не по сценарию, конечно. </w:t>
      </w:r>
    </w:p>
    <w:p w14:paraId="0A81857B"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Нарушила условия договора.</w:t>
      </w:r>
    </w:p>
    <w:p w14:paraId="25EA859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они что, не могут сделать скидку на человечность?</w:t>
      </w:r>
    </w:p>
    <w:p w14:paraId="3113DDC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Форс-мажор. </w:t>
      </w:r>
    </w:p>
    <w:p w14:paraId="622EFE2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нет, я имею в виду другой дубль.</w:t>
      </w:r>
    </w:p>
    <w:p w14:paraId="3FD9954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же прямой эфир. </w:t>
      </w:r>
    </w:p>
    <w:p w14:paraId="1940C6F2"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 же прямой эфир. Его можно только в моменте остановить, но все равно часть попадет. Там по-другому никак. А потом, соответственно, каналы за такие эфиры просто закрывают и все. </w:t>
      </w:r>
    </w:p>
    <w:p w14:paraId="651CF8F2"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Там был еще сюжет такой, когда сына Анны, Анна устраивает сына в московскую школу, и вот вспомните, пожалуйста, про директрису, какие чувства, эмоции она у вас вызвала? Помните этого персонажа?</w:t>
      </w:r>
    </w:p>
    <w:p w14:paraId="23873D3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На подоконнике она сидела. "Вы мне справочку, полис принесите. Она же быстро делается. 2 дня". Еще бы сказала – "Сходите купите. Ее за 30 минут продадут сейчас".</w:t>
      </w:r>
    </w:p>
    <w:p w14:paraId="164571D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Примерно так и сказала, да. </w:t>
      </w:r>
    </w:p>
    <w:p w14:paraId="012D9B7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она тоже там не главный директор. Ей что надо, такие документы и сообщает. Ну сделайте, не проблема.</w:t>
      </w:r>
    </w:p>
    <w:p w14:paraId="4DB264A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она запомнилась, как такая эффектная, стильная, симпатичная. Видно, что директриса элитной школы.</w:t>
      </w:r>
    </w:p>
    <w:p w14:paraId="4FCBF92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Надменная.</w:t>
      </w:r>
    </w:p>
    <w:p w14:paraId="5F22A2C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нет. Школа, может быть, она и красивая, детки все за отдельными партами, и мебель современная, и лестница красивая, но если говорить именно про директрису, про нее же Маша с Аней не говорили, что во директор идет и давай к ней подойдем. То есть, мы не знаем, директриса это или нет. Может быть, это специалист по кадрам, еще кто-нибудь. Директор должен у себя кабинете принимать, а не на подоконнике вот так сидеть. Это было немного нелепо, на подоконнике с этой справочкой.</w:t>
      </w:r>
    </w:p>
    <w:p w14:paraId="4ECBF3C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Сейчас так современно. </w:t>
      </w:r>
    </w:p>
    <w:p w14:paraId="0152FAD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Нормально?</w:t>
      </w:r>
    </w:p>
    <w:p w14:paraId="676D1D9B"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6015C2E9"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Какие чувства вызвала эта директриса? </w:t>
      </w:r>
    </w:p>
    <w:p w14:paraId="3DE356C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Если честно, не помню совсем. Совсем проходная роль.</w:t>
      </w:r>
    </w:p>
    <w:p w14:paraId="558442D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запомнила, что она красивая, эффектная, глаз радует.</w:t>
      </w:r>
    </w:p>
    <w:p w14:paraId="4E042CC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 каким-то пофигизмом отвечала. Особо поэтому не запомнилось.</w:t>
      </w:r>
    </w:p>
    <w:p w14:paraId="1137D5B9"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кажется, можно бы было эту сцену убрать полностью и ничего бы не изменилось. Дома между сестрами две фразы перекинулись бы и все, что справку надо. </w:t>
      </w:r>
    </w:p>
    <w:p w14:paraId="260EC97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как вам показалось, как директриса относится к украинским беженцам?</w:t>
      </w:r>
    </w:p>
    <w:p w14:paraId="20548B7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же вопрос, по-моему, задала – "вы сбежали или вы с Украины?".</w:t>
      </w:r>
    </w:p>
    <w:p w14:paraId="6678146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Она задала вопрос – почему так долго терпели.  </w:t>
      </w:r>
    </w:p>
    <w:p w14:paraId="27B36CA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да. </w:t>
      </w:r>
    </w:p>
    <w:p w14:paraId="295C86E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Вот из этого, как вам показалось, как она относится к украинским беженцам? </w:t>
      </w:r>
    </w:p>
    <w:p w14:paraId="5DB0414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 сочувствием.</w:t>
      </w:r>
    </w:p>
    <w:p w14:paraId="4DC445A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Именно к беженцам – с сочувствием. </w:t>
      </w:r>
    </w:p>
    <w:p w14:paraId="7DB23A1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Хорошо. </w:t>
      </w:r>
    </w:p>
    <w:p w14:paraId="396A82CE"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Потом она сказала преподавателю, он же не из головы это взял, что он с Донецка, а он говорит – "Я не с Донецка, я с Одессы". То есть, она. Ну может быть, не она, но как-то до преподавателя это донесли. Он же, что ему написали, то и читает. Он понятия не имеет. Он бы, может быть, и озвучил. Естественно, у нас тоже всё стараются это сгладить. Донецк у нас ассоциируется с тем, кого надо спасать. Если ты с Одессы, то подростки скажут – "В смысле? Ты что, какой-то там украинский этот? Ты к нам пришел". </w:t>
      </w:r>
    </w:p>
    <w:p w14:paraId="4628F09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Не факт, да? </w:t>
      </w:r>
    </w:p>
    <w:p w14:paraId="2BA22C2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 разжигать.</w:t>
      </w:r>
    </w:p>
    <w:p w14:paraId="07843AC5"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То есть, старалась как-то сглаживать, когда она преподавателю сказала, что мальчик с Донецка. </w:t>
      </w:r>
    </w:p>
    <w:p w14:paraId="76CF5B4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 мой взгляд, да.</w:t>
      </w:r>
    </w:p>
    <w:p w14:paraId="0BEE7A9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Наоборот, я считаю, что она провокатор. Начинать как директору вопрос, разговаривать даже с беженцами, не с беженцами, сразу в лоб.</w:t>
      </w:r>
    </w:p>
    <w:p w14:paraId="56E259D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Неэтично, да. </w:t>
      </w:r>
    </w:p>
    <w:p w14:paraId="449E26B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она спросила, почему так долго терпели и не уехали.</w:t>
      </w:r>
    </w:p>
    <w:p w14:paraId="023EF8A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 какое ей дело?</w:t>
      </w:r>
    </w:p>
    <w:p w14:paraId="44D5891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Почему это вообще надо спрашивать?</w:t>
      </w:r>
    </w:p>
    <w:p w14:paraId="4EF90535"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Конечно.</w:t>
      </w:r>
    </w:p>
    <w:p w14:paraId="4249A88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Говорили про игру актеров, что игра Леры понравилась. А в целом насколько понравилась игра актеров? Про Олесю Железняк тоже сказали. А в целом как, понравилось?</w:t>
      </w:r>
    </w:p>
    <w:p w14:paraId="1ED340E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296E7D9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Понравилось.</w:t>
      </w:r>
    </w:p>
    <w:p w14:paraId="0ED409B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Понравилось.</w:t>
      </w:r>
    </w:p>
    <w:p w14:paraId="77860D8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Скорее, да. </w:t>
      </w:r>
    </w:p>
    <w:p w14:paraId="6CC279B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Скорее, да.</w:t>
      </w:r>
    </w:p>
    <w:p w14:paraId="7BC3603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Все сыграли хорошо.</w:t>
      </w:r>
    </w:p>
    <w:p w14:paraId="114F84B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32A211E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Кто лучше был с точки зрения актерской игры?</w:t>
      </w:r>
    </w:p>
    <w:p w14:paraId="0E95AD1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 конечно.</w:t>
      </w:r>
    </w:p>
    <w:p w14:paraId="1F1D89C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w:t>
      </w:r>
    </w:p>
    <w:p w14:paraId="4B3C0D0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Маша.</w:t>
      </w:r>
    </w:p>
    <w:p w14:paraId="59CDC9E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Потому что она главная героиня, ее больше всех показывали. А так все хорошо сыграли.</w:t>
      </w:r>
    </w:p>
    <w:p w14:paraId="46C7410A"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Аня играла тоже хорошо, очень убедительной сыграла свой образ, такую ветренную, нерешительную, нелогичную. Ей веришь.</w:t>
      </w:r>
    </w:p>
    <w:p w14:paraId="6516F738"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Аня была тоже очень убедительная.</w:t>
      </w:r>
    </w:p>
    <w:p w14:paraId="3D17105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38DA89C9"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Носков прям себя, мне кажется, играл. Ну как же. Он же вам понравился.</w:t>
      </w:r>
    </w:p>
    <w:p w14:paraId="32E4B5FE"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у Маши было что-то именно с актерской точки зрения что-то хорошее, запоминающееся? Ну ее больше всех показывали.</w:t>
      </w:r>
    </w:p>
    <w:p w14:paraId="0B26A02D"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Конечно. Все ее переживания, как она все это. Вся ее мимика. </w:t>
      </w:r>
    </w:p>
    <w:p w14:paraId="63DB9C16"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Модератор:</w:t>
      </w:r>
      <w:r>
        <w:rPr>
          <w:rFonts w:ascii="Franklin Gothic Book" w:hAnsi="Franklin Gothic Book" w:cs="Arial"/>
          <w:b/>
          <w:sz w:val="24"/>
          <w:szCs w:val="24"/>
        </w:rPr>
        <w:t xml:space="preserve"> А</w:t>
      </w:r>
      <w:r w:rsidRPr="00AA2781">
        <w:rPr>
          <w:rFonts w:ascii="Franklin Gothic Book" w:hAnsi="Franklin Gothic Book" w:cs="Arial"/>
          <w:b/>
          <w:sz w:val="24"/>
          <w:szCs w:val="24"/>
        </w:rPr>
        <w:t xml:space="preserve"> </w:t>
      </w:r>
      <w:r>
        <w:rPr>
          <w:rFonts w:ascii="Franklin Gothic Book" w:hAnsi="Franklin Gothic Book" w:cs="Arial"/>
          <w:b/>
          <w:sz w:val="24"/>
          <w:szCs w:val="24"/>
        </w:rPr>
        <w:t xml:space="preserve">было, что чья-то игра не понравилась? </w:t>
      </w:r>
    </w:p>
    <w:p w14:paraId="7AFFEB9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w:t>
      </w:r>
    </w:p>
    <w:p w14:paraId="46FE7D9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w:t>
      </w:r>
    </w:p>
    <w:p w14:paraId="2C23D8A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музыка понравилась? Кто ее запомнил? </w:t>
      </w:r>
    </w:p>
    <w:p w14:paraId="763B424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Девчонка. </w:t>
      </w:r>
    </w:p>
    <w:p w14:paraId="5A698B4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Там одна и та же. </w:t>
      </w:r>
    </w:p>
    <w:p w14:paraId="1E122B7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Можно было побольше.</w:t>
      </w:r>
    </w:p>
    <w:p w14:paraId="3A1B59C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вот эта "Девчонка, девчоночка", насколько она была уместна, подходила, насколько зашло?</w:t>
      </w:r>
    </w:p>
    <w:p w14:paraId="46506C2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Мне кажется, это было неуместно.</w:t>
      </w:r>
    </w:p>
    <w:p w14:paraId="16510E5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 вот это – он не любит тебя нисколечко. Зачем это? </w:t>
      </w:r>
    </w:p>
    <w:p w14:paraId="3EA0367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Это такая песня просто есть. Девчонка, девчоночка, он не любит тебя нисколечко.</w:t>
      </w:r>
    </w:p>
    <w:p w14:paraId="235532D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Ну она мне не нравится. </w:t>
      </w:r>
    </w:p>
    <w:p w14:paraId="168B446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Осин, по-моему, поет.</w:t>
      </w:r>
    </w:p>
    <w:p w14:paraId="77CB2F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Осин? Мне кажется, это Иванушки пели?</w:t>
      </w:r>
    </w:p>
    <w:p w14:paraId="48F8A121"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Осин. </w:t>
      </w:r>
    </w:p>
    <w:p w14:paraId="054A5977"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Кроме этой песни, что-то было в музыке, что запомнилось? </w:t>
      </w:r>
    </w:p>
    <w:p w14:paraId="1056E1F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w:t>
      </w:r>
    </w:p>
    <w:p w14:paraId="7028130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вообще нет. Я в планшете, особенно когда в первый раз вопрос про музыку, я подумала – "Какая там музыка? Она там вообще была?" Все либо в напряжении, либо темные тона. Вот эта мелодия запомнилась, что они ее спели перед телекамерой. Может быть тогда действительно, сейчас тоже наши дети, особенно маленькие поют, было популярно. И почему папа с мамой, им это нравилось, ну окей. Это их. Она говорит – "Давай, наше". И мама играла на пианино. Ну может быть как связующее какое-то звено через весь сериал, а остальной музыки я вообще не увидела. Бывает, мелодия, бывает титры идут и там такая мелодия, и думаешь – боже мой, надо посмотреть, кто это. А тут нет. </w:t>
      </w:r>
    </w:p>
    <w:p w14:paraId="4C6FD4C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Почему? Там были красивые мелодии. Я просто не знаю, что это за мелодии, поэтому не вспомню. </w:t>
      </w:r>
    </w:p>
    <w:p w14:paraId="7941D3D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Почему именно эту песню в фильм внесли. Не понятно.</w:t>
      </w:r>
    </w:p>
    <w:p w14:paraId="6D68D63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да. </w:t>
      </w:r>
    </w:p>
    <w:p w14:paraId="69EFDB2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Потому что популярна была в те годы. И вот они ее принесли. </w:t>
      </w:r>
    </w:p>
    <w:p w14:paraId="31B7E7F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Иванушки ее пели. В те годы. </w:t>
      </w:r>
    </w:p>
    <w:p w14:paraId="774A1B42"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ее Осин пел, а они ее потом перепели.</w:t>
      </w:r>
    </w:p>
    <w:p w14:paraId="7104A5D7"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Если говорить о работе оператора, скорее, хорошо или, скорее, плохо?</w:t>
      </w:r>
    </w:p>
    <w:p w14:paraId="5A5B147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 хватило яркости. Или это экран такой?</w:t>
      </w:r>
    </w:p>
    <w:p w14:paraId="732D716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Много серого. Но так и хотели.</w:t>
      </w:r>
    </w:p>
    <w:p w14:paraId="3164312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кажется, это не экран, а яркости, действительно, не хватило.</w:t>
      </w:r>
    </w:p>
    <w:p w14:paraId="6BBF13A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это и есть, они хотели, мне показалось, это донести, темные эти, у них темные эти. Они в подъезд выходят. Особенно когда про те годы.</w:t>
      </w:r>
    </w:p>
    <w:p w14:paraId="1C6240D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это другая история. Там же в основном, 22-й год начали показывать, вот </w:t>
      </w:r>
      <w:proofErr w:type="spellStart"/>
      <w:r>
        <w:rPr>
          <w:rFonts w:ascii="Franklin Gothic Book" w:hAnsi="Franklin Gothic Book" w:cs="Arial"/>
          <w:bCs/>
          <w:sz w:val="24"/>
          <w:szCs w:val="24"/>
        </w:rPr>
        <w:t>поярче</w:t>
      </w:r>
      <w:proofErr w:type="spellEnd"/>
      <w:r>
        <w:rPr>
          <w:rFonts w:ascii="Franklin Gothic Book" w:hAnsi="Franklin Gothic Book" w:cs="Arial"/>
          <w:bCs/>
          <w:sz w:val="24"/>
          <w:szCs w:val="24"/>
        </w:rPr>
        <w:t xml:space="preserve">. Ладно. Понятно, когда в они в прошлое возвращаются, там другие года, там вообще блеклый цвет. Можно бы было его чуть-чуть </w:t>
      </w:r>
      <w:proofErr w:type="spellStart"/>
      <w:r>
        <w:rPr>
          <w:rFonts w:ascii="Franklin Gothic Book" w:hAnsi="Franklin Gothic Book" w:cs="Arial"/>
          <w:bCs/>
          <w:sz w:val="24"/>
          <w:szCs w:val="24"/>
        </w:rPr>
        <w:t>поярче</w:t>
      </w:r>
      <w:proofErr w:type="spellEnd"/>
      <w:r>
        <w:rPr>
          <w:rFonts w:ascii="Franklin Gothic Book" w:hAnsi="Franklin Gothic Book" w:cs="Arial"/>
          <w:bCs/>
          <w:sz w:val="24"/>
          <w:szCs w:val="24"/>
        </w:rPr>
        <w:t xml:space="preserve"> сделать, а этот еще ярче, чтобы естественно смотреть, что мы смотрим сейчас в наше время. Потому что у меня ассоциация, что все, что не яркое, это наш прошлый еще век, когда еще не было лет, когда самый младший вот так подходил к телевизору и переключал его, пульта у нас не было. И еще не хватало каких-нибудь титров, чтобы вот когда только на каком-то этапе возвращаются в прошлое, там разные года были, и разные времена года, и зиму показали, и еще что-то, вот чтобы подписывали, допустим, "год такой-то, лето", "год такой-то, такое время года". </w:t>
      </w:r>
    </w:p>
    <w:p w14:paraId="005D66A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 языки когда, чтобы были субтитры перевода. </w:t>
      </w:r>
    </w:p>
    <w:p w14:paraId="1A3898A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Еще было, что было очень хорошо снято? Может быть, вы действительно обратили внимания на это или, наоборот, что-то, что очень плохо снято? Было такое? </w:t>
      </w:r>
    </w:p>
    <w:p w14:paraId="0845BD3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 конце я сначала не поняла, это мальчик падает или не мальчик это падает. </w:t>
      </w:r>
    </w:p>
    <w:p w14:paraId="7678370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Когда террорист?</w:t>
      </w:r>
    </w:p>
    <w:p w14:paraId="7CE31FD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Я в конце только балаклаву увидела. </w:t>
      </w:r>
    </w:p>
    <w:p w14:paraId="3048B47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 этом и смысл. Мы же должны переживать.</w:t>
      </w:r>
    </w:p>
    <w:p w14:paraId="703F6EA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Ольга, что вы заметили?</w:t>
      </w:r>
    </w:p>
    <w:p w14:paraId="4C85C6F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Ольга: </w:t>
      </w:r>
      <w:r>
        <w:rPr>
          <w:rFonts w:ascii="Franklin Gothic Book" w:hAnsi="Franklin Gothic Book" w:cs="Arial"/>
          <w:bCs/>
          <w:sz w:val="24"/>
          <w:szCs w:val="24"/>
        </w:rPr>
        <w:t xml:space="preserve">Свадьба, там вообще лиц не было видно, они в какой-то черноте, свадьба в такой черноте не бывает. </w:t>
      </w:r>
    </w:p>
    <w:p w14:paraId="432E4BE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Только белое платье было.</w:t>
      </w:r>
    </w:p>
    <w:p w14:paraId="62224E1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Так там и был так в эти годы.</w:t>
      </w:r>
    </w:p>
    <w:p w14:paraId="591A56D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про фильм такой момент еще не сказали. У Ани этой, когда у нее какой-нибудь стресс, переживание, она всегда лепила эти розы. Бесит!</w:t>
      </w:r>
    </w:p>
    <w:p w14:paraId="62816BF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Кстати, да.</w:t>
      </w:r>
    </w:p>
    <w:p w14:paraId="1A16B22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Почему бесит? Она так успокаивалась. Наоборот, было видно, что она нервничает. </w:t>
      </w:r>
    </w:p>
    <w:p w14:paraId="73BC4A9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19868250"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ладно. Как у нас сейчас в жизни, даже в некоторых сериях, она бокал себе наливала крепкого, сейчас, в принципе, это норма, взять и выпить это успокаивающее, либо сходить покурить. А эта сидит, салфетку теребит, это меня раздражает.</w:t>
      </w:r>
    </w:p>
    <w:p w14:paraId="5841E97D"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Понятно, привычка Ани.</w:t>
      </w:r>
    </w:p>
    <w:p w14:paraId="73A7439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У нее эти розы, по-моему, со дня свадьбы, на свадебном платье, по-моему, красные или розовые розы вот так были. </w:t>
      </w:r>
    </w:p>
    <w:p w14:paraId="72D9CAC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Немножко неуважительно отнеслись к маме, когда выронили с коляски. </w:t>
      </w:r>
    </w:p>
    <w:p w14:paraId="28443D89"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почему-то так и думала, когда он ее покатил, что он не справится. И думала – зачем ты пришел в сериал? Какой-то </w:t>
      </w:r>
      <w:proofErr w:type="spellStart"/>
      <w:r>
        <w:rPr>
          <w:rFonts w:ascii="Franklin Gothic Book" w:hAnsi="Franklin Gothic Book" w:cs="Arial"/>
          <w:bCs/>
          <w:sz w:val="24"/>
          <w:szCs w:val="24"/>
        </w:rPr>
        <w:t>кринж</w:t>
      </w:r>
      <w:proofErr w:type="spellEnd"/>
      <w:r>
        <w:rPr>
          <w:rFonts w:ascii="Franklin Gothic Book" w:hAnsi="Franklin Gothic Book" w:cs="Arial"/>
          <w:bCs/>
          <w:sz w:val="24"/>
          <w:szCs w:val="24"/>
        </w:rPr>
        <w:t xml:space="preserve">. </w:t>
      </w:r>
    </w:p>
    <w:p w14:paraId="5CF9682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Хорошо. Последний вопрос, но он важный, он ко всем. Понятно, что мы посмотрели какую-то такую версию высокой степени готовности. А что вы бы, допустим, посоветовали создателям сериала в нем как-то изменить, добавить, убрать, чтобы его сделать лучше? Понятно, что это не про какие-нибудь глобальные вещи, мы не сделаем 3 серии из пяти, мы там не уберем какого-нибудь актера, который нам не нравится, ну вот какие-то вещи, которые хорошо бы было как-то изменить, убрать, дополнить? </w:t>
      </w:r>
    </w:p>
    <w:p w14:paraId="671D0FD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бы музыки добавила. Тут одна песня. А в какие-то моменты можно бы было повеселее, погрустнее.</w:t>
      </w:r>
    </w:p>
    <w:p w14:paraId="60F547A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Вообще поменять музыку. </w:t>
      </w:r>
    </w:p>
    <w:p w14:paraId="3CCAB36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Вырезать бы голого Башарова. </w:t>
      </w:r>
    </w:p>
    <w:p w14:paraId="47503E5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Согласна. Однозначно. </w:t>
      </w:r>
    </w:p>
    <w:p w14:paraId="6C739E7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 спины как-то бы.</w:t>
      </w:r>
    </w:p>
    <w:p w14:paraId="2A930A6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Флирта добавить. </w:t>
      </w:r>
    </w:p>
    <w:p w14:paraId="6603F7A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Все-таки, определиться, палец или руку отрубили. </w:t>
      </w:r>
    </w:p>
    <w:p w14:paraId="41408567"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в с террористами сцену сделала более правдоподобную.</w:t>
      </w:r>
    </w:p>
    <w:p w14:paraId="634AA20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А в чем более правдоподобно бы надо было сделать? </w:t>
      </w:r>
    </w:p>
    <w:p w14:paraId="41379A3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Как-то очень там все просто, по-детски. Их так хватают.</w:t>
      </w:r>
    </w:p>
    <w:p w14:paraId="0D23695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Они хотели их так показать, вот таких. Они не террористы. Они просто.</w:t>
      </w:r>
    </w:p>
    <w:p w14:paraId="228C63F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уже говорила, эта сцена с очень длинным кадром, когда Вадим объяснял. Во-первых, я не так поняла, что он там донес.</w:t>
      </w:r>
    </w:p>
    <w:p w14:paraId="7EE44AF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Кстати, да.</w:t>
      </w:r>
    </w:p>
    <w:p w14:paraId="171C6A6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И звук там настолько плохой был, и у меня так извратилось, что вообще был сломанный телефон. Я не поняла, я только со слов Екатерины поняла, что он хотел сказать. То есть, надо более четко и в 2-3 раза сделать короче, то что он там хотел сказать.</w:t>
      </w:r>
    </w:p>
    <w:p w14:paraId="3829C8E8"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уже говорила про русские субтитры. И не знаю, стоит или не стоит вырезать сцену, когда они маму, как картофельный мешок там валяется. </w:t>
      </w:r>
    </w:p>
    <w:p w14:paraId="360D3291"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Хочется эту сцену вырезать?</w:t>
      </w:r>
    </w:p>
    <w:p w14:paraId="3359A6B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захотелось.</w:t>
      </w:r>
    </w:p>
    <w:p w14:paraId="115C88C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Мне тоже. </w:t>
      </w:r>
    </w:p>
    <w:p w14:paraId="25F70D4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proofErr w:type="spellStart"/>
      <w:r>
        <w:rPr>
          <w:rFonts w:ascii="Franklin Gothic Book" w:hAnsi="Franklin Gothic Book" w:cs="Arial"/>
          <w:bCs/>
          <w:sz w:val="24"/>
          <w:szCs w:val="24"/>
        </w:rPr>
        <w:t>Кринжово</w:t>
      </w:r>
      <w:proofErr w:type="spellEnd"/>
      <w:r>
        <w:rPr>
          <w:rFonts w:ascii="Franklin Gothic Book" w:hAnsi="Franklin Gothic Book" w:cs="Arial"/>
          <w:bCs/>
          <w:sz w:val="24"/>
          <w:szCs w:val="24"/>
        </w:rPr>
        <w:t xml:space="preserve"> выглядит относительно серьезного фильма. </w:t>
      </w:r>
    </w:p>
    <w:p w14:paraId="11C573B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Ни к чему.</w:t>
      </w:r>
    </w:p>
    <w:p w14:paraId="5EF46D1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Касаемо Башарова, я бы, наверное, не стала вырезать. Потому что тут нам раскрывают образ Маши больше, потому что она любит его такого не идеального, но вот она так его любит, по-настоящему, без всяких фильтров. </w:t>
      </w:r>
    </w:p>
    <w:p w14:paraId="620B28F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Ну хорошо, ну пусть хотя бы в трусах будет. А так просто невозможно.</w:t>
      </w:r>
    </w:p>
    <w:p w14:paraId="612F320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Женщины не оценили.</w:t>
      </w:r>
    </w:p>
    <w:p w14:paraId="6A9EBCAF"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Именно голое тело?</w:t>
      </w:r>
    </w:p>
    <w:p w14:paraId="66B981B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75B2BBF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Даже пусть останется, но в конце, когда кусок, а не когда все оно бесформенное такое. </w:t>
      </w:r>
    </w:p>
    <w:p w14:paraId="64E12B06"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Поэтому нам и показывают, что она его так.</w:t>
      </w:r>
    </w:p>
    <w:p w14:paraId="2D3C659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Света, что вам бы хотелось убрать, добавить?</w:t>
      </w:r>
    </w:p>
    <w:p w14:paraId="0113091D"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Света: </w:t>
      </w:r>
      <w:r>
        <w:rPr>
          <w:rFonts w:ascii="Franklin Gothic Book" w:hAnsi="Franklin Gothic Book" w:cs="Arial"/>
          <w:bCs/>
          <w:sz w:val="24"/>
          <w:szCs w:val="24"/>
        </w:rPr>
        <w:t>Я бы, может быть, мат убрала, где дочка говорит маме.</w:t>
      </w:r>
    </w:p>
    <w:p w14:paraId="52513F2D"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Неприятно было слушать.</w:t>
      </w:r>
    </w:p>
    <w:p w14:paraId="11F1908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Света: </w:t>
      </w:r>
      <w:r>
        <w:rPr>
          <w:rFonts w:ascii="Franklin Gothic Book" w:hAnsi="Franklin Gothic Book" w:cs="Arial"/>
          <w:bCs/>
          <w:sz w:val="24"/>
          <w:szCs w:val="24"/>
        </w:rPr>
        <w:t xml:space="preserve">Да. </w:t>
      </w:r>
    </w:p>
    <w:p w14:paraId="7B42F8B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Хотя бы </w:t>
      </w:r>
      <w:proofErr w:type="spellStart"/>
      <w:r>
        <w:rPr>
          <w:rFonts w:ascii="Franklin Gothic Book" w:hAnsi="Franklin Gothic Book" w:cs="Arial"/>
          <w:bCs/>
          <w:sz w:val="24"/>
          <w:szCs w:val="24"/>
        </w:rPr>
        <w:t>запикать</w:t>
      </w:r>
      <w:proofErr w:type="spellEnd"/>
      <w:r>
        <w:rPr>
          <w:rFonts w:ascii="Franklin Gothic Book" w:hAnsi="Franklin Gothic Book" w:cs="Arial"/>
          <w:bCs/>
          <w:sz w:val="24"/>
          <w:szCs w:val="24"/>
        </w:rPr>
        <w:t>.</w:t>
      </w:r>
    </w:p>
    <w:p w14:paraId="534C649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это же для них вообще нормально. </w:t>
      </w:r>
    </w:p>
    <w:p w14:paraId="34BCB6A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Света: </w:t>
      </w:r>
      <w:r>
        <w:rPr>
          <w:rFonts w:ascii="Franklin Gothic Book" w:hAnsi="Franklin Gothic Book" w:cs="Arial"/>
          <w:bCs/>
          <w:sz w:val="24"/>
          <w:szCs w:val="24"/>
        </w:rPr>
        <w:t xml:space="preserve">Сейчас это нормально, да. </w:t>
      </w:r>
    </w:p>
    <w:p w14:paraId="46B8C3F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Конечно. А как без этого? </w:t>
      </w:r>
    </w:p>
    <w:p w14:paraId="3941DE2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Света: </w:t>
      </w:r>
      <w:r>
        <w:rPr>
          <w:rFonts w:ascii="Franklin Gothic Book" w:hAnsi="Franklin Gothic Book" w:cs="Arial"/>
          <w:bCs/>
          <w:sz w:val="24"/>
          <w:szCs w:val="24"/>
        </w:rPr>
        <w:t>Просто кто-то с детьми так мат-перемат общается, а кто-то же нет. А если ребенок посмотрит этот фильм, тоже будет так говорить.</w:t>
      </w:r>
    </w:p>
    <w:p w14:paraId="2EF348D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Этот фильм наши чувства ни в чем не жалеет. </w:t>
      </w:r>
    </w:p>
    <w:p w14:paraId="463E4A6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Этого парня Сашу в конце не показали, а хотелось бы посмотреть какую-то любовную историю в конце. Допустим, Лету с Сашей. А то получается, что вообще непонятно.</w:t>
      </w:r>
    </w:p>
    <w:p w14:paraId="5EBA2E2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не поняли мы, чем закончилось.</w:t>
      </w:r>
    </w:p>
    <w:p w14:paraId="2788B5D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И не раскрыта тема, вот ее уволили, она пошла, на солнышко, такая счастливая посмотрела, ну и что? </w:t>
      </w:r>
    </w:p>
    <w:p w14:paraId="42B459EF"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Быстрый конец. </w:t>
      </w:r>
    </w:p>
    <w:p w14:paraId="1BEB1073"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что в конце хотела бы? Не хватило чего? Каких-то слов Маши, где он выражала бы отношение к тому, что ее уволили?</w:t>
      </w:r>
    </w:p>
    <w:p w14:paraId="23E2D17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И она вышла и очень сильно выдохнула, и мне интересно, о чем она думала в этот момент. От чего у нее такое облегчение. </w:t>
      </w:r>
    </w:p>
    <w:p w14:paraId="4F8A72D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Может быть, показали бы вообще через 3 месяца, что у нее там новая должность и все наладилось.</w:t>
      </w:r>
    </w:p>
    <w:p w14:paraId="0D65375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Было бы тоже интересно.</w:t>
      </w:r>
    </w:p>
    <w:p w14:paraId="7F08E123"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была непонятна сцена со стихами.</w:t>
      </w:r>
    </w:p>
    <w:p w14:paraId="12B2086F"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Когда дети, да?</w:t>
      </w:r>
    </w:p>
    <w:p w14:paraId="52FA4298"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 когда дети стихи какие-то. Они какие-то пустые и ни о чем. И зачем, не понятно.</w:t>
      </w:r>
    </w:p>
    <w:p w14:paraId="65D9AAD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То есть, если бы убрали сцену, то без потери смысла можно бы было.</w:t>
      </w:r>
    </w:p>
    <w:p w14:paraId="6A7CE4D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не понятно, зачем они это и кому. </w:t>
      </w:r>
    </w:p>
    <w:p w14:paraId="5463A595"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Там еще на украинском.</w:t>
      </w:r>
    </w:p>
    <w:p w14:paraId="0DD415AE"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Олеся, было еще что-то, что может быть, захотелось бы изменить?</w:t>
      </w:r>
    </w:p>
    <w:p w14:paraId="1C5071CE"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Как я уже сказала, хотелось бы романа, флирта какого-то между мужчиной и женщиной.</w:t>
      </w:r>
    </w:p>
    <w:p w14:paraId="552AAB26"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Чтобы был такой хороший счастливый конец, соединить всех. Эту Леру с мальчиком. Даже если их показывать, что они в школе играют, конец же такой был, ну пусть мальчик пришел бы в конце и подарил цветы. Девочка уже большая, взрослая, можно ей и предложение уже сделать. Хотя персонаж не очень такой положительный, этот Башаров, Носков, но у них же любовь все равно, пусть будет красивое завершение, пусть они будут вместе, и преподнесут вместе этой дочке, расскажет, что "я твой папа", а не то, что он один пришел. </w:t>
      </w:r>
    </w:p>
    <w:p w14:paraId="60F4BD4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так нельзя делать.</w:t>
      </w:r>
    </w:p>
    <w:p w14:paraId="280F0D6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Почему?</w:t>
      </w:r>
    </w:p>
    <w:p w14:paraId="6482583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Категорически. Сильная Маша все-таки, с </w:t>
      </w:r>
      <w:proofErr w:type="spellStart"/>
      <w:r>
        <w:rPr>
          <w:rFonts w:ascii="Franklin Gothic Book" w:hAnsi="Franklin Gothic Book" w:cs="Arial"/>
          <w:bCs/>
          <w:sz w:val="24"/>
          <w:szCs w:val="24"/>
        </w:rPr>
        <w:t>инфантилом</w:t>
      </w:r>
      <w:proofErr w:type="spellEnd"/>
      <w:r>
        <w:rPr>
          <w:rFonts w:ascii="Franklin Gothic Book" w:hAnsi="Franklin Gothic Book" w:cs="Arial"/>
          <w:bCs/>
          <w:sz w:val="24"/>
          <w:szCs w:val="24"/>
        </w:rPr>
        <w:t xml:space="preserve"> сошлась? Этого не может быть. </w:t>
      </w:r>
    </w:p>
    <w:p w14:paraId="777E7B4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Разное всякое в жизни бывает.</w:t>
      </w:r>
    </w:p>
    <w:p w14:paraId="4A4D7D49"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Нет! Нет! </w:t>
      </w:r>
    </w:p>
    <w:p w14:paraId="19CC2F77"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Очень хорошо всё закончилось.</w:t>
      </w:r>
    </w:p>
    <w:p w14:paraId="4945A8D2"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Согласна с Леной, была бы хорошая концовка, если бы титры, и вот прошло 2-3 месяца, и Маша такая красивая, как всегда такая, и она снова на экране и уже в какой-нибудь передаче, уже не с этими помидорами и ревенем, а уже более такая серьезная передача, и она ведет эту передаче. Может быть, такой конец бы был лучше. И чтобы у нее был тот же руководитель, который ее так уволил, не уволил, чтобы она в той же компании работала.</w:t>
      </w:r>
    </w:p>
    <w:p w14:paraId="106A49CC"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А Маша и Башаров, хотелось бы в конце какую-нибудь сцену или нет?</w:t>
      </w:r>
    </w:p>
    <w:p w14:paraId="589DD1D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 нет.</w:t>
      </w:r>
    </w:p>
    <w:p w14:paraId="3988819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44E17A0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Нет.</w:t>
      </w:r>
    </w:p>
    <w:p w14:paraId="1913C433"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265AA7F4"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хотела бы сказать, что, наверное, немножко не хватило каких-то фрагментов о том, как, может быть, Башаров что-то в себе изменил, поменялся, тогда возможно мы бы захотели увидеть их вместе.</w:t>
      </w:r>
    </w:p>
    <w:p w14:paraId="7EEA03CB" w14:textId="77777777" w:rsidR="00047CA4"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После Донбасса.</w:t>
      </w:r>
    </w:p>
    <w:p w14:paraId="72A07F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12569B6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Даже если в конце фильма Башаров поменял бы свой внешний вид, стиль одежды, он бы уже не выглядел таким клоуном. Маша всегда стильная ходила.</w:t>
      </w:r>
    </w:p>
    <w:p w14:paraId="1F948EF8"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Она на то и ведущая.</w:t>
      </w:r>
    </w:p>
    <w:p w14:paraId="213D7DB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Ведущая, да, у нее должность. Правильно. Она то в костюмчике, то у нее пиджак. А этот вечно как </w:t>
      </w:r>
      <w:proofErr w:type="spellStart"/>
      <w:r>
        <w:rPr>
          <w:rFonts w:ascii="Franklin Gothic Book" w:hAnsi="Franklin Gothic Book" w:cs="Arial"/>
          <w:bCs/>
          <w:sz w:val="24"/>
          <w:szCs w:val="24"/>
        </w:rPr>
        <w:t>лохундра</w:t>
      </w:r>
      <w:proofErr w:type="spellEnd"/>
      <w:r>
        <w:rPr>
          <w:rFonts w:ascii="Franklin Gothic Book" w:hAnsi="Franklin Gothic Book" w:cs="Arial"/>
          <w:bCs/>
          <w:sz w:val="24"/>
          <w:szCs w:val="24"/>
        </w:rPr>
        <w:t xml:space="preserve"> какая-то. </w:t>
      </w:r>
    </w:p>
    <w:p w14:paraId="4F0B884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Мне вот, наоборот, понравились эти костюмы.</w:t>
      </w:r>
    </w:p>
    <w:p w14:paraId="0876EBC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Чем?</w:t>
      </w:r>
    </w:p>
    <w:p w14:paraId="553ED8D3" w14:textId="77777777" w:rsidR="00047CA4" w:rsidRPr="00667831" w:rsidRDefault="00047CA4" w:rsidP="00833734">
      <w:pPr>
        <w:spacing w:after="60"/>
        <w:jc w:val="both"/>
        <w:rPr>
          <w:rFonts w:ascii="Franklin Gothic Book" w:hAnsi="Franklin Gothic Book" w:cs="Arial"/>
          <w:bCs/>
          <w:i/>
          <w:iCs/>
          <w:sz w:val="24"/>
          <w:szCs w:val="24"/>
        </w:rPr>
      </w:pPr>
      <w:r w:rsidRPr="00667831">
        <w:rPr>
          <w:rFonts w:ascii="Franklin Gothic Book" w:hAnsi="Franklin Gothic Book" w:cs="Arial"/>
          <w:bCs/>
          <w:i/>
          <w:iCs/>
          <w:sz w:val="24"/>
          <w:szCs w:val="24"/>
        </w:rPr>
        <w:t>(Неразборчиво)</w:t>
      </w:r>
    </w:p>
    <w:p w14:paraId="6710F9B5"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У него такой имидж, да. Это соответствовало тому образу, который он играл. Он там елку через окон разбил, пытался занести.</w:t>
      </w:r>
    </w:p>
    <w:p w14:paraId="1148738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Да.</w:t>
      </w:r>
    </w:p>
    <w:p w14:paraId="2385465B"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Но в конце фильма чтобы между ними уже было. </w:t>
      </w:r>
    </w:p>
    <w:p w14:paraId="4AE8E70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елку зачем? Там же не было снега. Зачем он елку? </w:t>
      </w:r>
    </w:p>
    <w:p w14:paraId="63F2D1F3" w14:textId="77777777" w:rsidR="00047CA4" w:rsidRPr="00757960"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Я считаю, если мужчина что-то понимает и что-то переосмыслил, он меняется, во-первых, и в первую очередь, он должен пойти к Маше, а не к дочке. Не важно, что она бы ему сказала, но он должен был. </w:t>
      </w:r>
    </w:p>
    <w:p w14:paraId="756D4724"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Может быть вот такая какая-то сцена, и потом уже к дочке.</w:t>
      </w:r>
    </w:p>
    <w:p w14:paraId="7C4F378C"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Да. </w:t>
      </w:r>
    </w:p>
    <w:p w14:paraId="0612DF4A"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А он же сказал, что ходил. Дочь сказала.</w:t>
      </w:r>
    </w:p>
    <w:p w14:paraId="1D0CBCE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Ой, не надо эту сцену! </w:t>
      </w:r>
    </w:p>
    <w:p w14:paraId="0CB6B08D"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"Вам наверное, нужно к маме?". "Я у нее уже был". </w:t>
      </w:r>
    </w:p>
    <w:p w14:paraId="579FB629"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Но нам это не показали. </w:t>
      </w:r>
    </w:p>
    <w:p w14:paraId="251C31CA" w14:textId="77777777"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Если бы показали, было бы более реалистично. </w:t>
      </w:r>
    </w:p>
    <w:p w14:paraId="45AEE5A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Он бы немножко по-другому перед ней предстал, действительно не как шут гороховый.</w:t>
      </w:r>
    </w:p>
    <w:p w14:paraId="61AC23C2"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Все-таки, эта одежда играет большую роль.</w:t>
      </w:r>
    </w:p>
    <w:p w14:paraId="23E4B440"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Но она ему так не идет вообще!</w:t>
      </w:r>
    </w:p>
    <w:p w14:paraId="17E3CEDF"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Поэтому они его так и одели, правильно.</w:t>
      </w:r>
    </w:p>
    <w:p w14:paraId="19840FC4"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А если его одеть более строго и стильно, и к Маше он бы мог подойти, уже совершенно будет другой персонаж, серьезный, он одумался, принял какие-то окончательные решения в своей жизни. И все. А так его никто всерьез не воспринимает. </w:t>
      </w:r>
    </w:p>
    <w:p w14:paraId="7A5D8201" w14:textId="77777777" w:rsidR="00047CA4"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 xml:space="preserve">Человек найдет слова при желании, который хочет донести, так, чтобы его услышали. А мы этого не услышали. </w:t>
      </w:r>
    </w:p>
    <w:p w14:paraId="70515C38" w14:textId="77777777" w:rsidR="00047CA4" w:rsidRPr="00AA2781" w:rsidRDefault="00047CA4" w:rsidP="00833734">
      <w:pPr>
        <w:spacing w:after="60"/>
        <w:jc w:val="both"/>
        <w:rPr>
          <w:rFonts w:ascii="Franklin Gothic Book" w:hAnsi="Franklin Gothic Book" w:cs="Arial"/>
          <w:bCs/>
          <w:sz w:val="24"/>
          <w:szCs w:val="24"/>
        </w:rPr>
      </w:pPr>
      <w:r w:rsidRPr="008C78D1">
        <w:rPr>
          <w:rFonts w:ascii="Franklin Gothic Book" w:hAnsi="Franklin Gothic Book" w:cs="Arial"/>
          <w:b/>
          <w:bCs/>
          <w:sz w:val="24"/>
          <w:szCs w:val="24"/>
        </w:rPr>
        <w:t xml:space="preserve">Женщина: </w:t>
      </w:r>
      <w:r>
        <w:rPr>
          <w:rFonts w:ascii="Franklin Gothic Book" w:hAnsi="Franklin Gothic Book" w:cs="Arial"/>
          <w:bCs/>
          <w:sz w:val="24"/>
          <w:szCs w:val="24"/>
        </w:rPr>
        <w:t>Я его вообще не хочу. Я бы лучше какого-нибудь нового пожелала, чем его.</w:t>
      </w:r>
    </w:p>
    <w:p w14:paraId="7C4BB3EC" w14:textId="1705C22E" w:rsidR="00047CA4" w:rsidRPr="00AA2781" w:rsidRDefault="00047CA4" w:rsidP="00833734">
      <w:pPr>
        <w:spacing w:after="60"/>
        <w:jc w:val="both"/>
        <w:rPr>
          <w:rFonts w:ascii="Franklin Gothic Book" w:hAnsi="Franklin Gothic Book" w:cs="Arial"/>
          <w:b/>
          <w:sz w:val="24"/>
          <w:szCs w:val="24"/>
        </w:rPr>
      </w:pPr>
      <w:r w:rsidRPr="00AA2781">
        <w:rPr>
          <w:rFonts w:ascii="Franklin Gothic Book" w:hAnsi="Franklin Gothic Book" w:cs="Arial"/>
          <w:b/>
          <w:sz w:val="24"/>
          <w:szCs w:val="24"/>
        </w:rPr>
        <w:t xml:space="preserve">Модератор: </w:t>
      </w:r>
      <w:r>
        <w:rPr>
          <w:rFonts w:ascii="Franklin Gothic Book" w:hAnsi="Franklin Gothic Book" w:cs="Arial"/>
          <w:b/>
          <w:sz w:val="24"/>
          <w:szCs w:val="24"/>
        </w:rPr>
        <w:t xml:space="preserve">Мы с вами действительно исчерпывающе обсудили фильм. Тогда на сегодня давайте это обсуждение закончим. Огромное вам спасибо. </w:t>
      </w:r>
    </w:p>
    <w:p w14:paraId="0EF77270" w14:textId="45EDE08B" w:rsidR="00B35B7B" w:rsidRDefault="00B35B7B" w:rsidP="00833734">
      <w:pPr>
        <w:pStyle w:val="Answer"/>
        <w:spacing w:after="60"/>
        <w:ind w:firstLine="0"/>
      </w:pPr>
    </w:p>
    <w:p w14:paraId="507BE7A7" w14:textId="229A1E44" w:rsidR="00B35B7B" w:rsidRPr="00B35B7B" w:rsidRDefault="00B35B7B" w:rsidP="00833734">
      <w:pPr>
        <w:spacing w:after="60"/>
        <w:jc w:val="both"/>
        <w:rPr>
          <w:rFonts w:ascii="Franklin Gothic Book" w:hAnsi="Franklin Gothic Book" w:cs="Arial"/>
          <w:b/>
          <w:sz w:val="24"/>
          <w:szCs w:val="24"/>
        </w:rPr>
      </w:pPr>
      <w:r w:rsidRPr="00B35B7B">
        <w:rPr>
          <w:rFonts w:ascii="Franklin Gothic Book" w:hAnsi="Franklin Gothic Book" w:cs="Arial"/>
          <w:b/>
          <w:sz w:val="24"/>
          <w:szCs w:val="24"/>
        </w:rPr>
        <w:t xml:space="preserve"> </w:t>
      </w:r>
    </w:p>
    <w:p w14:paraId="29A8E8CF" w14:textId="77777777" w:rsidR="00833734" w:rsidRDefault="00833734">
      <w:pPr>
        <w:spacing w:after="0" w:line="240" w:lineRule="auto"/>
        <w:rPr>
          <w:rFonts w:ascii="Franklin Gothic Book" w:eastAsiaTheme="majorEastAsia" w:hAnsi="Franklin Gothic Book" w:cstheme="majorBidi"/>
          <w:b/>
          <w:color w:val="009999"/>
          <w:sz w:val="28"/>
          <w:szCs w:val="28"/>
        </w:rPr>
      </w:pPr>
      <w:bookmarkStart w:id="1" w:name="_Toc212893082"/>
      <w:r>
        <w:rPr>
          <w:rFonts w:ascii="Franklin Gothic Book" w:hAnsi="Franklin Gothic Book"/>
          <w:b/>
          <w:color w:val="009999"/>
          <w:sz w:val="28"/>
          <w:szCs w:val="28"/>
        </w:rPr>
        <w:br w:type="page"/>
      </w:r>
    </w:p>
    <w:p w14:paraId="22D7F66D" w14:textId="26AF2EF3" w:rsidR="001A45DC" w:rsidRPr="006E73D9" w:rsidRDefault="001A45DC" w:rsidP="00833734">
      <w:pPr>
        <w:pStyle w:val="1"/>
        <w:spacing w:before="0" w:after="60"/>
        <w:jc w:val="center"/>
        <w:rPr>
          <w:rFonts w:ascii="Franklin Gothic Book" w:hAnsi="Franklin Gothic Book"/>
          <w:b/>
          <w:color w:val="009999"/>
          <w:sz w:val="28"/>
          <w:szCs w:val="28"/>
        </w:rPr>
      </w:pPr>
      <w:r w:rsidRPr="006E73D9">
        <w:rPr>
          <w:rFonts w:ascii="Franklin Gothic Book" w:hAnsi="Franklin Gothic Book"/>
          <w:b/>
          <w:color w:val="009999"/>
          <w:sz w:val="28"/>
          <w:szCs w:val="28"/>
        </w:rPr>
        <w:t>Расшифровка 2</w:t>
      </w:r>
      <w:bookmarkEnd w:id="1"/>
    </w:p>
    <w:p w14:paraId="14F97C3E" w14:textId="77777777" w:rsidR="00833734" w:rsidRDefault="00833734" w:rsidP="00833734">
      <w:pPr>
        <w:spacing w:after="60"/>
        <w:ind w:right="-285"/>
        <w:jc w:val="both"/>
        <w:rPr>
          <w:rFonts w:ascii="Franklin Gothic Book" w:hAnsi="Franklin Gothic Book" w:cs="Arial"/>
          <w:sz w:val="24"/>
          <w:szCs w:val="24"/>
          <w:u w:val="single"/>
        </w:rPr>
      </w:pPr>
    </w:p>
    <w:p w14:paraId="0D423810" w14:textId="5A01DFF4" w:rsidR="00433B7C" w:rsidRPr="00CB7EA4" w:rsidRDefault="00433B7C" w:rsidP="00833734">
      <w:pPr>
        <w:spacing w:after="6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w:t>
      </w:r>
      <w:r w:rsidR="00775FEF">
        <w:rPr>
          <w:rFonts w:ascii="Franklin Gothic Book" w:hAnsi="Franklin Gothic Book" w:cs="Arial"/>
          <w:sz w:val="24"/>
          <w:szCs w:val="24"/>
        </w:rPr>
        <w:t>Санкт-Петербург</w:t>
      </w:r>
      <w:r w:rsidRPr="00CB7EA4">
        <w:rPr>
          <w:rFonts w:ascii="Franklin Gothic Book" w:hAnsi="Franklin Gothic Book" w:cs="Arial"/>
          <w:sz w:val="24"/>
          <w:szCs w:val="24"/>
        </w:rPr>
        <w:t>.</w:t>
      </w:r>
    </w:p>
    <w:p w14:paraId="759B9659" w14:textId="3405E762" w:rsidR="00433B7C" w:rsidRDefault="00433B7C" w:rsidP="00833734">
      <w:pPr>
        <w:spacing w:after="60"/>
        <w:jc w:val="both"/>
        <w:rPr>
          <w:rFonts w:ascii="Franklin Gothic Book" w:hAnsi="Franklin Gothic Book" w:cs="Arial"/>
          <w:sz w:val="24"/>
          <w:szCs w:val="24"/>
        </w:rPr>
      </w:pPr>
    </w:p>
    <w:p w14:paraId="4B8A30DE" w14:textId="5594DD5C" w:rsidR="00047CA4" w:rsidRPr="00984818" w:rsidRDefault="00047CA4" w:rsidP="00BE4787">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 xml:space="preserve">Если как-то попытаться описать ваше впечатление от просмотренного сериала буквально в двух-трех словах, вот что бы это были за слова? </w:t>
      </w:r>
    </w:p>
    <w:p w14:paraId="0F8187E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Тягостное впечатление было изначально. </w:t>
      </w:r>
    </w:p>
    <w:p w14:paraId="77472E7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Очень грустное. </w:t>
      </w:r>
    </w:p>
    <w:p w14:paraId="00CE4FA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Грустное очень. </w:t>
      </w:r>
    </w:p>
    <w:p w14:paraId="05D21A47" w14:textId="77777777" w:rsidR="00047CA4" w:rsidRPr="0098481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 xml:space="preserve">Давайте по кругу. Алиса? </w:t>
      </w:r>
    </w:p>
    <w:p w14:paraId="6846C52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Намешано все. </w:t>
      </w:r>
    </w:p>
    <w:p w14:paraId="7E062058" w14:textId="77777777" w:rsidR="00047CA4" w:rsidRPr="0098481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 xml:space="preserve">Намешано прям? И какое от этого впечатление? Вот оно намешано? </w:t>
      </w:r>
    </w:p>
    <w:p w14:paraId="4C13D33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Эмо</w:t>
      </w:r>
      <w:r w:rsidRPr="00800F1F">
        <w:rPr>
          <w:rFonts w:ascii="Franklin Gothic Book" w:hAnsi="Franklin Gothic Book" w:cs="Cambria"/>
          <w:sz w:val="24"/>
          <w:szCs w:val="24"/>
        </w:rPr>
        <w:t xml:space="preserve">циональный раздрай, если так возможно. То есть там много тем переплетено, очень это много в </w:t>
      </w:r>
      <w:r>
        <w:rPr>
          <w:rFonts w:ascii="Franklin Gothic Book" w:hAnsi="Franklin Gothic Book" w:cs="Cambria"/>
          <w:sz w:val="24"/>
          <w:szCs w:val="24"/>
        </w:rPr>
        <w:t>пять</w:t>
      </w:r>
      <w:r w:rsidRPr="00800F1F">
        <w:rPr>
          <w:rFonts w:ascii="Franklin Gothic Book" w:hAnsi="Franklin Gothic Book" w:cs="Cambria"/>
          <w:sz w:val="24"/>
          <w:szCs w:val="24"/>
        </w:rPr>
        <w:t xml:space="preserve"> сери</w:t>
      </w:r>
      <w:r>
        <w:rPr>
          <w:rFonts w:ascii="Franklin Gothic Book" w:hAnsi="Franklin Gothic Book" w:cs="Cambria"/>
          <w:sz w:val="24"/>
          <w:szCs w:val="24"/>
        </w:rPr>
        <w:t>й, если в двух словах</w:t>
      </w:r>
      <w:r w:rsidRPr="00800F1F">
        <w:rPr>
          <w:rFonts w:ascii="Franklin Gothic Book" w:hAnsi="Franklin Gothic Book" w:cs="Cambria"/>
          <w:sz w:val="24"/>
          <w:szCs w:val="24"/>
        </w:rPr>
        <w:t xml:space="preserve">. </w:t>
      </w:r>
    </w:p>
    <w:p w14:paraId="2F9BD45B" w14:textId="77777777" w:rsidR="00047CA4" w:rsidRPr="0098481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Это мы будем обсуждать. Такой национальный раздрай, как вы сказали? Вера?</w:t>
      </w:r>
    </w:p>
    <w:p w14:paraId="082E70F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Мне</w:t>
      </w:r>
      <w:r w:rsidRPr="00800F1F">
        <w:rPr>
          <w:rFonts w:ascii="Franklin Gothic Book" w:hAnsi="Franklin Gothic Book" w:cs="Cambria"/>
          <w:sz w:val="24"/>
          <w:szCs w:val="24"/>
        </w:rPr>
        <w:t xml:space="preserve"> показал</w:t>
      </w:r>
      <w:r>
        <w:rPr>
          <w:rFonts w:ascii="Franklin Gothic Book" w:hAnsi="Franklin Gothic Book" w:cs="Cambria"/>
          <w:sz w:val="24"/>
          <w:szCs w:val="24"/>
        </w:rPr>
        <w:t>ось</w:t>
      </w:r>
      <w:r w:rsidRPr="00800F1F">
        <w:rPr>
          <w:rFonts w:ascii="Franklin Gothic Book" w:hAnsi="Franklin Gothic Book" w:cs="Cambria"/>
          <w:sz w:val="24"/>
          <w:szCs w:val="24"/>
        </w:rPr>
        <w:t>, что это такой пропагандистско-агитационный фильм</w:t>
      </w:r>
      <w:r>
        <w:rPr>
          <w:rFonts w:ascii="Franklin Gothic Book" w:hAnsi="Franklin Gothic Book" w:cs="Cambria"/>
          <w:sz w:val="24"/>
          <w:szCs w:val="24"/>
        </w:rPr>
        <w:t xml:space="preserve">. У </w:t>
      </w:r>
      <w:r w:rsidRPr="00800F1F">
        <w:rPr>
          <w:rFonts w:ascii="Franklin Gothic Book" w:hAnsi="Franklin Gothic Book" w:cs="Cambria"/>
          <w:sz w:val="24"/>
          <w:szCs w:val="24"/>
        </w:rPr>
        <w:t xml:space="preserve">меня, скорее всего, некое недоверие. Я не буду говорить 100%, но оно, безусловно, существенное. </w:t>
      </w:r>
    </w:p>
    <w:p w14:paraId="78AF84C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Тяжеловато. </w:t>
      </w:r>
    </w:p>
    <w:p w14:paraId="008574C1" w14:textId="77777777" w:rsidR="00047CA4" w:rsidRPr="0098481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 xml:space="preserve">Так, Оля? </w:t>
      </w:r>
    </w:p>
    <w:p w14:paraId="1ADCB4E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Д</w:t>
      </w:r>
      <w:r w:rsidRPr="00800F1F">
        <w:rPr>
          <w:rFonts w:ascii="Franklin Gothic Book" w:hAnsi="Franklin Gothic Book" w:cs="Cambria"/>
          <w:sz w:val="24"/>
          <w:szCs w:val="24"/>
        </w:rPr>
        <w:t>а, фильм тяжеловат был для меня</w:t>
      </w:r>
      <w:r>
        <w:rPr>
          <w:rFonts w:ascii="Franklin Gothic Book" w:hAnsi="Franklin Gothic Book" w:cs="Cambria"/>
          <w:sz w:val="24"/>
          <w:szCs w:val="24"/>
        </w:rPr>
        <w:t>. С</w:t>
      </w:r>
      <w:r w:rsidRPr="00800F1F">
        <w:rPr>
          <w:rFonts w:ascii="Franklin Gothic Book" w:hAnsi="Franklin Gothic Book" w:cs="Cambria"/>
          <w:sz w:val="24"/>
          <w:szCs w:val="24"/>
        </w:rPr>
        <w:t xml:space="preserve"> учетом, что я сериалы вообще не смотрю, телевизор не смотрю</w:t>
      </w:r>
      <w:r>
        <w:rPr>
          <w:rFonts w:ascii="Franklin Gothic Book" w:hAnsi="Franklin Gothic Book" w:cs="Cambria"/>
          <w:sz w:val="24"/>
          <w:szCs w:val="24"/>
        </w:rPr>
        <w:t>. То</w:t>
      </w:r>
      <w:r w:rsidRPr="00800F1F">
        <w:rPr>
          <w:rFonts w:ascii="Franklin Gothic Book" w:hAnsi="Franklin Gothic Book" w:cs="Cambria"/>
          <w:sz w:val="24"/>
          <w:szCs w:val="24"/>
        </w:rPr>
        <w:t xml:space="preserve"> есть для меня в принципе стресс был сидеть, сериал смотреть. Но очень качественная, дорогая картинка. Было приятно глазам это смотреть. Не было, что я прям тут сразу</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2014E2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Два-три слова буквально. Вот ваше впечатление первое, знаете?</w:t>
      </w:r>
      <w:r w:rsidRPr="00800F1F">
        <w:rPr>
          <w:rFonts w:ascii="Franklin Gothic Book" w:hAnsi="Franklin Gothic Book" w:cs="Cambria"/>
          <w:sz w:val="24"/>
          <w:szCs w:val="24"/>
        </w:rPr>
        <w:t xml:space="preserve"> </w:t>
      </w:r>
    </w:p>
    <w:p w14:paraId="5C50925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Да их много, я не могу одн</w:t>
      </w:r>
      <w:r>
        <w:rPr>
          <w:rFonts w:ascii="Franklin Gothic Book" w:hAnsi="Franklin Gothic Book" w:cs="Cambria"/>
          <w:sz w:val="24"/>
          <w:szCs w:val="24"/>
        </w:rPr>
        <w:t>о</w:t>
      </w:r>
      <w:r w:rsidRPr="00800F1F">
        <w:rPr>
          <w:rFonts w:ascii="Franklin Gothic Book" w:hAnsi="Franklin Gothic Book" w:cs="Cambria"/>
          <w:sz w:val="24"/>
          <w:szCs w:val="24"/>
        </w:rPr>
        <w:t xml:space="preserve"> выбрать. </w:t>
      </w:r>
    </w:p>
    <w:p w14:paraId="1A0BD9F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Вот это вот, выходишь из кинозала и говоришь там: «Нормально. Плохо. Точно не буду смотреть». Вот у вас какое впечатление?</w:t>
      </w:r>
      <w:r w:rsidRPr="00800F1F">
        <w:rPr>
          <w:rFonts w:ascii="Franklin Gothic Book" w:hAnsi="Franklin Gothic Book" w:cs="Cambria"/>
          <w:sz w:val="24"/>
          <w:szCs w:val="24"/>
        </w:rPr>
        <w:t xml:space="preserve"> </w:t>
      </w:r>
    </w:p>
    <w:p w14:paraId="53B557D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Мне было очень грустно. </w:t>
      </w:r>
    </w:p>
    <w:p w14:paraId="6EF7595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Грустно? Так. Будем разбираться сейчас с вашей грустью.</w:t>
      </w:r>
      <w:r w:rsidRPr="00800F1F">
        <w:rPr>
          <w:rFonts w:ascii="Franklin Gothic Book" w:hAnsi="Franklin Gothic Book" w:cs="Cambria"/>
          <w:sz w:val="24"/>
          <w:szCs w:val="24"/>
        </w:rPr>
        <w:t xml:space="preserve"> </w:t>
      </w:r>
    </w:p>
    <w:p w14:paraId="222AA1E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Вот у меня ощущение, что я посмотрела мелодраму на актуальную тему. На актуальную современную тему. Вот так. </w:t>
      </w:r>
    </w:p>
    <w:p w14:paraId="5892630D" w14:textId="77777777" w:rsidR="00047CA4" w:rsidRPr="0098481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 xml:space="preserve">Так. Ирина? </w:t>
      </w:r>
    </w:p>
    <w:p w14:paraId="02EEC9C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Не скучн</w:t>
      </w:r>
      <w:r>
        <w:rPr>
          <w:rFonts w:ascii="Franklin Gothic Book" w:hAnsi="Franklin Gothic Book" w:cs="Cambria"/>
          <w:sz w:val="24"/>
          <w:szCs w:val="24"/>
        </w:rPr>
        <w:t>ый</w:t>
      </w:r>
      <w:r w:rsidRPr="00800F1F">
        <w:rPr>
          <w:rFonts w:ascii="Franklin Gothic Book" w:hAnsi="Franklin Gothic Book" w:cs="Cambria"/>
          <w:sz w:val="24"/>
          <w:szCs w:val="24"/>
        </w:rPr>
        <w:t xml:space="preserve">. </w:t>
      </w:r>
    </w:p>
    <w:p w14:paraId="1DBFD241" w14:textId="77777777" w:rsidR="00047CA4" w:rsidRPr="0098481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84818">
        <w:rPr>
          <w:rFonts w:ascii="Franklin Gothic Book" w:hAnsi="Franklin Gothic Book" w:cs="Cambria"/>
          <w:b/>
          <w:bCs/>
          <w:sz w:val="24"/>
          <w:szCs w:val="24"/>
        </w:rPr>
        <w:t xml:space="preserve">Спасибо. Анна? </w:t>
      </w:r>
    </w:p>
    <w:p w14:paraId="62F1BDD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Д</w:t>
      </w:r>
      <w:r w:rsidRPr="00800F1F">
        <w:rPr>
          <w:rFonts w:ascii="Franklin Gothic Book" w:hAnsi="Franklin Gothic Book" w:cs="Cambria"/>
          <w:sz w:val="24"/>
          <w:szCs w:val="24"/>
        </w:rPr>
        <w:t xml:space="preserve">ля меня эта тема такая слишком грустная, печальная. Все вместе. И счастливый </w:t>
      </w:r>
      <w:r>
        <w:rPr>
          <w:rFonts w:ascii="Franklin Gothic Book" w:hAnsi="Franklin Gothic Book" w:cs="Cambria"/>
          <w:sz w:val="24"/>
          <w:szCs w:val="24"/>
        </w:rPr>
        <w:t xml:space="preserve">все же </w:t>
      </w:r>
      <w:r w:rsidRPr="00800F1F">
        <w:rPr>
          <w:rFonts w:ascii="Franklin Gothic Book" w:hAnsi="Franklin Gothic Book" w:cs="Cambria"/>
          <w:sz w:val="24"/>
          <w:szCs w:val="24"/>
        </w:rPr>
        <w:t>финал совершенно никак не смог с</w:t>
      </w:r>
      <w:r>
        <w:rPr>
          <w:rFonts w:ascii="Franklin Gothic Book" w:hAnsi="Franklin Gothic Book" w:cs="Cambria"/>
          <w:sz w:val="24"/>
          <w:szCs w:val="24"/>
        </w:rPr>
        <w:t>кра</w:t>
      </w:r>
      <w:r w:rsidRPr="00800F1F">
        <w:rPr>
          <w:rFonts w:ascii="Franklin Gothic Book" w:hAnsi="Franklin Gothic Book" w:cs="Cambria"/>
          <w:sz w:val="24"/>
          <w:szCs w:val="24"/>
        </w:rPr>
        <w:t>сить</w:t>
      </w:r>
      <w:r>
        <w:rPr>
          <w:rFonts w:ascii="Franklin Gothic Book" w:hAnsi="Franklin Gothic Book" w:cs="Cambria"/>
          <w:sz w:val="24"/>
          <w:szCs w:val="24"/>
        </w:rPr>
        <w:t xml:space="preserve"> всей той </w:t>
      </w:r>
      <w:r w:rsidRPr="00800F1F">
        <w:rPr>
          <w:rFonts w:ascii="Franklin Gothic Book" w:hAnsi="Franklin Gothic Book" w:cs="Cambria"/>
          <w:sz w:val="24"/>
          <w:szCs w:val="24"/>
        </w:rPr>
        <w:t>тяжест</w:t>
      </w:r>
      <w:r>
        <w:rPr>
          <w:rFonts w:ascii="Franklin Gothic Book" w:hAnsi="Franklin Gothic Book" w:cs="Cambria"/>
          <w:sz w:val="24"/>
          <w:szCs w:val="24"/>
        </w:rPr>
        <w:t>и</w:t>
      </w:r>
      <w:r w:rsidRPr="00800F1F">
        <w:rPr>
          <w:rFonts w:ascii="Franklin Gothic Book" w:hAnsi="Franklin Gothic Book" w:cs="Cambria"/>
          <w:sz w:val="24"/>
          <w:szCs w:val="24"/>
        </w:rPr>
        <w:t xml:space="preserve">, которая осталась после просмотра. </w:t>
      </w:r>
    </w:p>
    <w:p w14:paraId="6F0DA53E" w14:textId="77777777" w:rsidR="00047CA4" w:rsidRPr="00130A47"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 xml:space="preserve">Хорошо. Давайте тогда поступим так. Вот впечатление у вас какое-то о фильме сложилось. И всегда, вот знаете, внутри борется между понравилось / не понравилось, да? Я сейчас попрошу поднять руку тех, кому всё-таки фильм больше понравился, чем нет. </w:t>
      </w:r>
    </w:p>
    <w:p w14:paraId="7989332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Мне б</w:t>
      </w:r>
      <w:r w:rsidRPr="00800F1F">
        <w:rPr>
          <w:rFonts w:ascii="Franklin Gothic Book" w:hAnsi="Franklin Gothic Book" w:cs="Cambria"/>
          <w:sz w:val="24"/>
          <w:szCs w:val="24"/>
        </w:rPr>
        <w:t xml:space="preserve">ольше понравился. </w:t>
      </w:r>
    </w:p>
    <w:p w14:paraId="1F7D6F1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Так, прям вот у нас, так, прям шесть человек.</w:t>
      </w:r>
      <w:r w:rsidRPr="00800F1F">
        <w:rPr>
          <w:rFonts w:ascii="Franklin Gothic Book" w:hAnsi="Franklin Gothic Book" w:cs="Cambria"/>
          <w:sz w:val="24"/>
          <w:szCs w:val="24"/>
        </w:rPr>
        <w:t xml:space="preserve"> </w:t>
      </w:r>
    </w:p>
    <w:p w14:paraId="2A1A7C5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М</w:t>
      </w:r>
      <w:r w:rsidRPr="00800F1F">
        <w:rPr>
          <w:rFonts w:ascii="Franklin Gothic Book" w:hAnsi="Franklin Gothic Book" w:cs="Cambria"/>
          <w:sz w:val="24"/>
          <w:szCs w:val="24"/>
        </w:rPr>
        <w:t>еня тоже записыва</w:t>
      </w:r>
      <w:r>
        <w:rPr>
          <w:rFonts w:ascii="Franklin Gothic Book" w:hAnsi="Franklin Gothic Book" w:cs="Cambria"/>
          <w:sz w:val="24"/>
          <w:szCs w:val="24"/>
        </w:rPr>
        <w:t xml:space="preserve">йте тогда. </w:t>
      </w:r>
    </w:p>
    <w:p w14:paraId="552048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Семь человек? Понятно. Больше понравилось?</w:t>
      </w:r>
      <w:r w:rsidRPr="00800F1F">
        <w:rPr>
          <w:rFonts w:ascii="Franklin Gothic Book" w:hAnsi="Franklin Gothic Book" w:cs="Cambria"/>
          <w:sz w:val="24"/>
          <w:szCs w:val="24"/>
        </w:rPr>
        <w:t xml:space="preserve"> </w:t>
      </w:r>
    </w:p>
    <w:p w14:paraId="5298B99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w:t>
      </w:r>
    </w:p>
    <w:p w14:paraId="48143470" w14:textId="77777777" w:rsidR="00047CA4" w:rsidRPr="00130A47"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 xml:space="preserve">Давайте тогда попробуем, так как коллективная работа, давайте попробуем объяснить - что понравилось, почему вы сейчас подняли руку? </w:t>
      </w:r>
    </w:p>
    <w:p w14:paraId="4A2C86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Мне понравилось качество съемки, если честно. </w:t>
      </w:r>
    </w:p>
    <w:p w14:paraId="29207B7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w:t>
      </w:r>
    </w:p>
    <w:p w14:paraId="5E2E5C8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И</w:t>
      </w:r>
      <w:r>
        <w:rPr>
          <w:rFonts w:ascii="Franklin Gothic Book" w:hAnsi="Franklin Gothic Book" w:cs="Cambria"/>
          <w:sz w:val="24"/>
          <w:szCs w:val="24"/>
        </w:rPr>
        <w:t xml:space="preserve">гра некоторых </w:t>
      </w:r>
      <w:r w:rsidRPr="00800F1F">
        <w:rPr>
          <w:rFonts w:ascii="Franklin Gothic Book" w:hAnsi="Franklin Gothic Book" w:cs="Cambria"/>
          <w:sz w:val="24"/>
          <w:szCs w:val="24"/>
        </w:rPr>
        <w:t xml:space="preserve">актёров. </w:t>
      </w:r>
    </w:p>
    <w:p w14:paraId="33A07305" w14:textId="77777777" w:rsidR="00047CA4" w:rsidRPr="00130A47"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Так, еще что?</w:t>
      </w:r>
    </w:p>
    <w:p w14:paraId="2D6967B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Да, прям м</w:t>
      </w:r>
      <w:r w:rsidRPr="00800F1F">
        <w:rPr>
          <w:rFonts w:ascii="Franklin Gothic Book" w:hAnsi="Franklin Gothic Book" w:cs="Cambria"/>
          <w:sz w:val="24"/>
          <w:szCs w:val="24"/>
        </w:rPr>
        <w:t>ногим вер</w:t>
      </w:r>
      <w:r>
        <w:rPr>
          <w:rFonts w:ascii="Franklin Gothic Book" w:hAnsi="Franklin Gothic Book" w:cs="Cambria"/>
          <w:sz w:val="24"/>
          <w:szCs w:val="24"/>
        </w:rPr>
        <w:t>ю</w:t>
      </w:r>
      <w:r w:rsidRPr="00800F1F">
        <w:rPr>
          <w:rFonts w:ascii="Franklin Gothic Book" w:hAnsi="Franklin Gothic Book" w:cs="Cambria"/>
          <w:sz w:val="24"/>
          <w:szCs w:val="24"/>
        </w:rPr>
        <w:t xml:space="preserve">. </w:t>
      </w:r>
    </w:p>
    <w:p w14:paraId="3FBC12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Темы, которые затронули. </w:t>
      </w:r>
    </w:p>
    <w:p w14:paraId="2D205A81" w14:textId="77777777" w:rsidR="00047CA4" w:rsidRPr="00130A47"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 xml:space="preserve">Актуальность темы, да? </w:t>
      </w:r>
    </w:p>
    <w:p w14:paraId="4D3CD1F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Да, а</w:t>
      </w:r>
      <w:r w:rsidRPr="00800F1F">
        <w:rPr>
          <w:rFonts w:ascii="Franklin Gothic Book" w:hAnsi="Franklin Gothic Book" w:cs="Cambria"/>
          <w:sz w:val="24"/>
          <w:szCs w:val="24"/>
        </w:rPr>
        <w:t xml:space="preserve">ктуальность. </w:t>
      </w:r>
    </w:p>
    <w:p w14:paraId="314EE48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130A47">
        <w:rPr>
          <w:rFonts w:ascii="Franklin Gothic Book" w:hAnsi="Franklin Gothic Book" w:cs="Cambria"/>
          <w:b/>
          <w:bCs/>
          <w:sz w:val="24"/>
          <w:szCs w:val="24"/>
        </w:rPr>
        <w:t>Ещё что?</w:t>
      </w:r>
      <w:r w:rsidRPr="00800F1F">
        <w:rPr>
          <w:rFonts w:ascii="Franklin Gothic Book" w:hAnsi="Franklin Gothic Book" w:cs="Cambria"/>
          <w:sz w:val="24"/>
          <w:szCs w:val="24"/>
        </w:rPr>
        <w:t xml:space="preserve"> </w:t>
      </w:r>
    </w:p>
    <w:p w14:paraId="3AA261B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Сюжет всё-таки. Отсылка к 90-м </w:t>
      </w:r>
      <w:r>
        <w:rPr>
          <w:rFonts w:ascii="Franklin Gothic Book" w:hAnsi="Franklin Gothic Book" w:cs="Cambria"/>
          <w:sz w:val="24"/>
          <w:szCs w:val="24"/>
        </w:rPr>
        <w:t>б</w:t>
      </w:r>
      <w:r w:rsidRPr="00800F1F">
        <w:rPr>
          <w:rFonts w:ascii="Franklin Gothic Book" w:hAnsi="Franklin Gothic Book" w:cs="Cambria"/>
          <w:sz w:val="24"/>
          <w:szCs w:val="24"/>
        </w:rPr>
        <w:t xml:space="preserve">ыла интересная. </w:t>
      </w:r>
    </w:p>
    <w:p w14:paraId="028C872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Параллель такая проведена. </w:t>
      </w:r>
    </w:p>
    <w:p w14:paraId="642A71F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Но это очень часто сейчас применяется. </w:t>
      </w:r>
    </w:p>
    <w:p w14:paraId="4B62AF14"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 xml:space="preserve">Ещё что? </w:t>
      </w:r>
    </w:p>
    <w:p w14:paraId="23E3726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Я бы просто сказала, что люди всё-таки</w:t>
      </w:r>
      <w:r>
        <w:rPr>
          <w:rFonts w:ascii="Franklin Gothic Book" w:hAnsi="Franklin Gothic Book" w:cs="Cambria"/>
          <w:sz w:val="24"/>
          <w:szCs w:val="24"/>
        </w:rPr>
        <w:t xml:space="preserve"> старались. Денег столько вложено. </w:t>
      </w:r>
      <w:r w:rsidRPr="00800F1F">
        <w:rPr>
          <w:rFonts w:ascii="Franklin Gothic Book" w:hAnsi="Franklin Gothic Book" w:cs="Cambria"/>
          <w:sz w:val="24"/>
          <w:szCs w:val="24"/>
        </w:rPr>
        <w:t xml:space="preserve"> </w:t>
      </w:r>
    </w:p>
    <w:p w14:paraId="67A88E9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Да, д</w:t>
      </w:r>
      <w:r w:rsidRPr="00800F1F">
        <w:rPr>
          <w:rFonts w:ascii="Franklin Gothic Book" w:hAnsi="Franklin Gothic Book" w:cs="Cambria"/>
          <w:sz w:val="24"/>
          <w:szCs w:val="24"/>
        </w:rPr>
        <w:t>енег</w:t>
      </w:r>
      <w:r>
        <w:rPr>
          <w:rFonts w:ascii="Franklin Gothic Book" w:hAnsi="Franklin Gothic Book" w:cs="Cambria"/>
          <w:sz w:val="24"/>
          <w:szCs w:val="24"/>
        </w:rPr>
        <w:t xml:space="preserve"> там </w:t>
      </w:r>
      <w:r w:rsidRPr="00800F1F">
        <w:rPr>
          <w:rFonts w:ascii="Franklin Gothic Book" w:hAnsi="Franklin Gothic Book" w:cs="Cambria"/>
          <w:sz w:val="24"/>
          <w:szCs w:val="24"/>
        </w:rPr>
        <w:t>много</w:t>
      </w:r>
      <w:r>
        <w:rPr>
          <w:rFonts w:ascii="Franklin Gothic Book" w:hAnsi="Franklin Gothic Book" w:cs="Cambria"/>
          <w:sz w:val="24"/>
          <w:szCs w:val="24"/>
        </w:rPr>
        <w:t xml:space="preserve"> вложено явно. </w:t>
      </w:r>
    </w:p>
    <w:p w14:paraId="48741BE3"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 xml:space="preserve">Так, еще что понравилось? </w:t>
      </w:r>
    </w:p>
    <w:p w14:paraId="295EC12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Э</w:t>
      </w:r>
      <w:r w:rsidRPr="00800F1F">
        <w:rPr>
          <w:rFonts w:ascii="Franklin Gothic Book" w:hAnsi="Franklin Gothic Book" w:cs="Cambria"/>
          <w:sz w:val="24"/>
          <w:szCs w:val="24"/>
        </w:rPr>
        <w:t xml:space="preserve">то хорошая, слаженная работа всех, и сценаристов, и актеров. </w:t>
      </w:r>
    </w:p>
    <w:p w14:paraId="332518B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Мне понравилась главная героиня. </w:t>
      </w:r>
    </w:p>
    <w:p w14:paraId="3132D22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Мне еще понравилась ностальгия, как сказать, 90-е</w:t>
      </w:r>
      <w:r>
        <w:rPr>
          <w:rFonts w:ascii="Franklin Gothic Book" w:hAnsi="Franklin Gothic Book" w:cs="Cambria"/>
          <w:sz w:val="24"/>
          <w:szCs w:val="24"/>
        </w:rPr>
        <w:t>. И</w:t>
      </w:r>
      <w:r w:rsidRPr="00800F1F">
        <w:rPr>
          <w:rFonts w:ascii="Franklin Gothic Book" w:hAnsi="Franklin Gothic Book" w:cs="Cambria"/>
          <w:sz w:val="24"/>
          <w:szCs w:val="24"/>
        </w:rPr>
        <w:t xml:space="preserve"> я немножечко опустилась в такую ностальгию какую-то. </w:t>
      </w:r>
      <w:r>
        <w:rPr>
          <w:rFonts w:ascii="Franklin Gothic Book" w:hAnsi="Franklin Gothic Book" w:cs="Cambria"/>
          <w:sz w:val="24"/>
          <w:szCs w:val="24"/>
        </w:rPr>
        <w:t>Э</w:t>
      </w:r>
      <w:r w:rsidRPr="00800F1F">
        <w:rPr>
          <w:rFonts w:ascii="Franklin Gothic Book" w:hAnsi="Franklin Gothic Book" w:cs="Cambria"/>
          <w:sz w:val="24"/>
          <w:szCs w:val="24"/>
        </w:rPr>
        <w:t>то нельзя сказать, что это ностальгия, наверное, воспоминани</w:t>
      </w:r>
      <w:r>
        <w:rPr>
          <w:rFonts w:ascii="Franklin Gothic Book" w:hAnsi="Franklin Gothic Book" w:cs="Cambria"/>
          <w:sz w:val="24"/>
          <w:szCs w:val="24"/>
        </w:rPr>
        <w:t>я</w:t>
      </w:r>
      <w:r w:rsidRPr="00800F1F">
        <w:rPr>
          <w:rFonts w:ascii="Franklin Gothic Book" w:hAnsi="Franklin Gothic Book" w:cs="Cambria"/>
          <w:sz w:val="24"/>
          <w:szCs w:val="24"/>
        </w:rPr>
        <w:t xml:space="preserve"> все-таки. </w:t>
      </w:r>
    </w:p>
    <w:p w14:paraId="05B493D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Давайте сейчас мы поподробнее о том, что вы уже накидали, поговорим. Понравилось качество съемки? Вот конкретно что понравилось?</w:t>
      </w:r>
      <w:r w:rsidRPr="00800F1F">
        <w:rPr>
          <w:rFonts w:ascii="Franklin Gothic Book" w:hAnsi="Franklin Gothic Book" w:cs="Cambria"/>
          <w:sz w:val="24"/>
          <w:szCs w:val="24"/>
        </w:rPr>
        <w:t xml:space="preserve"> </w:t>
      </w:r>
    </w:p>
    <w:p w14:paraId="7B991E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Красиво снято. </w:t>
      </w:r>
    </w:p>
    <w:p w14:paraId="3C26F06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Четкая яркая картинка. </w:t>
      </w:r>
    </w:p>
    <w:p w14:paraId="3CE23DDF"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Это что значит?</w:t>
      </w:r>
    </w:p>
    <w:p w14:paraId="4E6C574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Это сейчас для многих фильмов характерно. </w:t>
      </w:r>
    </w:p>
    <w:p w14:paraId="2D5DDCC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В каких тонах и оттенках фильм снят. </w:t>
      </w:r>
    </w:p>
    <w:p w14:paraId="04EC3DF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 точно. </w:t>
      </w:r>
    </w:p>
    <w:p w14:paraId="761163D3"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Что-что?</w:t>
      </w:r>
    </w:p>
    <w:p w14:paraId="142F799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В каких-то тонах и оттенках снят фильм. То есть приятно глазу, приятно это смотреть. </w:t>
      </w:r>
    </w:p>
    <w:p w14:paraId="7C591522"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 xml:space="preserve">Какой цвет там преобладал? </w:t>
      </w:r>
    </w:p>
    <w:p w14:paraId="008CB3C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Нет. </w:t>
      </w:r>
    </w:p>
    <w:p w14:paraId="30D9F85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Мягкий какой-то. </w:t>
      </w:r>
    </w:p>
    <w:p w14:paraId="3519F98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Тёплый, мягкий, тёплый. </w:t>
      </w:r>
    </w:p>
    <w:p w14:paraId="40868B0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Очень много было солн</w:t>
      </w:r>
      <w:r>
        <w:rPr>
          <w:rFonts w:ascii="Franklin Gothic Book" w:hAnsi="Franklin Gothic Book" w:cs="Cambria"/>
          <w:sz w:val="24"/>
          <w:szCs w:val="24"/>
        </w:rPr>
        <w:t>ечных дней</w:t>
      </w:r>
      <w:r w:rsidRPr="00800F1F">
        <w:rPr>
          <w:rFonts w:ascii="Franklin Gothic Book" w:hAnsi="Franklin Gothic Book" w:cs="Cambria"/>
          <w:sz w:val="24"/>
          <w:szCs w:val="24"/>
        </w:rPr>
        <w:t xml:space="preserve">. </w:t>
      </w:r>
    </w:p>
    <w:p w14:paraId="049102C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Синеватый такой. </w:t>
      </w:r>
    </w:p>
    <w:p w14:paraId="4A24129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То есть это тоже очень влияет на настроение. Потому что всё как</w:t>
      </w:r>
      <w:r>
        <w:rPr>
          <w:rFonts w:ascii="Franklin Gothic Book" w:hAnsi="Franklin Gothic Book" w:cs="Cambria"/>
          <w:sz w:val="24"/>
          <w:szCs w:val="24"/>
        </w:rPr>
        <w:t>.</w:t>
      </w:r>
      <w:r w:rsidRPr="00800F1F">
        <w:rPr>
          <w:rFonts w:ascii="Franklin Gothic Book" w:hAnsi="Franklin Gothic Book" w:cs="Cambria"/>
          <w:sz w:val="24"/>
          <w:szCs w:val="24"/>
        </w:rPr>
        <w:t xml:space="preserve"> Что февраль, что март</w:t>
      </w:r>
      <w:r>
        <w:rPr>
          <w:rFonts w:ascii="Franklin Gothic Book" w:hAnsi="Franklin Gothic Book" w:cs="Cambria"/>
          <w:sz w:val="24"/>
          <w:szCs w:val="24"/>
        </w:rPr>
        <w:t>,</w:t>
      </w:r>
      <w:r w:rsidRPr="00800F1F">
        <w:rPr>
          <w:rFonts w:ascii="Franklin Gothic Book" w:hAnsi="Franklin Gothic Book" w:cs="Cambria"/>
          <w:sz w:val="24"/>
          <w:szCs w:val="24"/>
        </w:rPr>
        <w:t xml:space="preserve"> все</w:t>
      </w:r>
      <w:r>
        <w:rPr>
          <w:rFonts w:ascii="Franklin Gothic Book" w:hAnsi="Franklin Gothic Book" w:cs="Cambria"/>
          <w:sz w:val="24"/>
          <w:szCs w:val="24"/>
        </w:rPr>
        <w:t xml:space="preserve"> </w:t>
      </w:r>
      <w:r w:rsidRPr="00800F1F">
        <w:rPr>
          <w:rFonts w:ascii="Franklin Gothic Book" w:hAnsi="Franklin Gothic Book" w:cs="Cambria"/>
          <w:sz w:val="24"/>
          <w:szCs w:val="24"/>
        </w:rPr>
        <w:t>таки</w:t>
      </w:r>
      <w:r>
        <w:rPr>
          <w:rFonts w:ascii="Franklin Gothic Book" w:hAnsi="Franklin Gothic Book" w:cs="Cambria"/>
          <w:sz w:val="24"/>
          <w:szCs w:val="24"/>
        </w:rPr>
        <w:t>е</w:t>
      </w:r>
      <w:r w:rsidRPr="00800F1F">
        <w:rPr>
          <w:rFonts w:ascii="Franklin Gothic Book" w:hAnsi="Franklin Gothic Book" w:cs="Cambria"/>
          <w:sz w:val="24"/>
          <w:szCs w:val="24"/>
        </w:rPr>
        <w:t xml:space="preserve"> солнечные, яркие. </w:t>
      </w:r>
      <w:r>
        <w:rPr>
          <w:rFonts w:ascii="Franklin Gothic Book" w:hAnsi="Franklin Gothic Book" w:cs="Cambria"/>
          <w:sz w:val="24"/>
          <w:szCs w:val="24"/>
        </w:rPr>
        <w:t>То</w:t>
      </w:r>
      <w:r w:rsidRPr="00800F1F">
        <w:rPr>
          <w:rFonts w:ascii="Franklin Gothic Book" w:hAnsi="Franklin Gothic Book" w:cs="Cambria"/>
          <w:sz w:val="24"/>
          <w:szCs w:val="24"/>
        </w:rPr>
        <w:t xml:space="preserve"> есть, прям задается позитив. </w:t>
      </w:r>
    </w:p>
    <w:p w14:paraId="64E9E83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Мне понравилась очень главная героиня. Как она красиво была и одета, и ее прическа, и макияж. Очень прямо такая дорогая девушка. </w:t>
      </w:r>
    </w:p>
    <w:p w14:paraId="7C7EA37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Она похожа на актрису, на Марию, Господи, </w:t>
      </w:r>
      <w:r>
        <w:rPr>
          <w:rFonts w:ascii="Franklin Gothic Book" w:hAnsi="Franklin Gothic Book" w:cs="Cambria"/>
          <w:sz w:val="24"/>
          <w:szCs w:val="24"/>
        </w:rPr>
        <w:t>фамилию</w:t>
      </w:r>
      <w:r w:rsidRPr="00800F1F">
        <w:rPr>
          <w:rFonts w:ascii="Franklin Gothic Book" w:hAnsi="Franklin Gothic Book" w:cs="Cambria"/>
          <w:sz w:val="24"/>
          <w:szCs w:val="24"/>
        </w:rPr>
        <w:t xml:space="preserve"> сейчас не вспомню. Прямо копия. Из</w:t>
      </w:r>
      <w:r>
        <w:rPr>
          <w:rFonts w:ascii="Franklin Gothic Book" w:hAnsi="Franklin Gothic Book" w:cs="Cambria"/>
          <w:sz w:val="24"/>
          <w:szCs w:val="24"/>
        </w:rPr>
        <w:t xml:space="preserve">вестная тоже. </w:t>
      </w:r>
    </w:p>
    <w:p w14:paraId="2152782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Может это она и есть?</w:t>
      </w:r>
    </w:p>
    <w:p w14:paraId="73D9561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Нет, она старше гораздо. Мария, Мария. </w:t>
      </w:r>
    </w:p>
    <w:p w14:paraId="73C8F1A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Много было выделения, красная вот эта подсветка, вот эта вот</w:t>
      </w:r>
      <w:r>
        <w:rPr>
          <w:rFonts w:ascii="Franklin Gothic Book" w:hAnsi="Franklin Gothic Book" w:cs="Cambria"/>
          <w:sz w:val="24"/>
          <w:szCs w:val="24"/>
        </w:rPr>
        <w:t>.</w:t>
      </w:r>
      <w:r w:rsidRPr="00800F1F">
        <w:rPr>
          <w:rFonts w:ascii="Franklin Gothic Book" w:hAnsi="Franklin Gothic Book" w:cs="Cambria"/>
          <w:sz w:val="24"/>
          <w:szCs w:val="24"/>
        </w:rPr>
        <w:t xml:space="preserve"> РБГТ, как эти лампы-то называются</w:t>
      </w:r>
      <w:r>
        <w:rPr>
          <w:rFonts w:ascii="Franklin Gothic Book" w:hAnsi="Franklin Gothic Book" w:cs="Cambria"/>
          <w:sz w:val="24"/>
          <w:szCs w:val="24"/>
        </w:rPr>
        <w:t xml:space="preserve"> правильно? Вот прям акцент был во многих частях, сериях либо розовое, либо красное было. </w:t>
      </w:r>
    </w:p>
    <w:p w14:paraId="7EEC1F3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Чем это вам понравилось?</w:t>
      </w:r>
      <w:r>
        <w:rPr>
          <w:rFonts w:ascii="Franklin Gothic Book" w:hAnsi="Franklin Gothic Book" w:cs="Cambria"/>
          <w:sz w:val="24"/>
          <w:szCs w:val="24"/>
        </w:rPr>
        <w:t xml:space="preserve"> </w:t>
      </w:r>
    </w:p>
    <w:p w14:paraId="4377333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Нет, это не то, что понравилось. Просто вы говорите – в каких тонах? Я не успела тогда свои пять копеек воткнуть, вот говорю сейчас. </w:t>
      </w:r>
    </w:p>
    <w:p w14:paraId="4EF4868B"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То есть вот это?</w:t>
      </w:r>
    </w:p>
    <w:p w14:paraId="15DA59D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То есть вот эти тона, они прям в каждой серии их куда-то пытались внедрить. </w:t>
      </w:r>
    </w:p>
    <w:p w14:paraId="74B6452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Всё про качество съёмки? Всё сказали? Так, игра актёров?</w:t>
      </w:r>
      <w:r w:rsidRPr="00800F1F">
        <w:rPr>
          <w:rFonts w:ascii="Franklin Gothic Book" w:hAnsi="Franklin Gothic Book" w:cs="Cambria"/>
          <w:sz w:val="24"/>
          <w:szCs w:val="24"/>
        </w:rPr>
        <w:t xml:space="preserve"> </w:t>
      </w:r>
    </w:p>
    <w:p w14:paraId="0F88E40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Можно я скажу про качество съёмки? </w:t>
      </w:r>
    </w:p>
    <w:p w14:paraId="119FE297" w14:textId="77777777" w:rsidR="00047CA4" w:rsidRPr="00A6086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A60860">
        <w:rPr>
          <w:rFonts w:ascii="Franklin Gothic Book" w:hAnsi="Franklin Gothic Book" w:cs="Cambria"/>
          <w:b/>
          <w:bCs/>
          <w:sz w:val="24"/>
          <w:szCs w:val="24"/>
        </w:rPr>
        <w:t xml:space="preserve">Да. </w:t>
      </w:r>
    </w:p>
    <w:p w14:paraId="3DC487B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Достаточно часто вот эти обычные темы, когда там прошло время или прошли года, вот они часто повторялись</w:t>
      </w:r>
      <w:r>
        <w:rPr>
          <w:rFonts w:ascii="Franklin Gothic Book" w:hAnsi="Franklin Gothic Book" w:cs="Cambria"/>
          <w:sz w:val="24"/>
          <w:szCs w:val="24"/>
        </w:rPr>
        <w:t>. Но</w:t>
      </w:r>
      <w:r w:rsidRPr="00800F1F">
        <w:rPr>
          <w:rFonts w:ascii="Franklin Gothic Book" w:hAnsi="Franklin Gothic Book" w:cs="Cambria"/>
          <w:sz w:val="24"/>
          <w:szCs w:val="24"/>
        </w:rPr>
        <w:t xml:space="preserve"> при этом вот сама работа оператора, она вот именно выстраивается, вот эта разноплановость прям узнаваемая</w:t>
      </w:r>
      <w:r>
        <w:rPr>
          <w:rFonts w:ascii="Franklin Gothic Book" w:hAnsi="Franklin Gothic Book" w:cs="Cambria"/>
          <w:sz w:val="24"/>
          <w:szCs w:val="24"/>
        </w:rPr>
        <w:t>. Я</w:t>
      </w:r>
      <w:r w:rsidRPr="00800F1F">
        <w:rPr>
          <w:rFonts w:ascii="Franklin Gothic Book" w:hAnsi="Franklin Gothic Book" w:cs="Cambria"/>
          <w:sz w:val="24"/>
          <w:szCs w:val="24"/>
        </w:rPr>
        <w:t xml:space="preserve"> не посмотрела</w:t>
      </w:r>
      <w:r>
        <w:rPr>
          <w:rFonts w:ascii="Franklin Gothic Book" w:hAnsi="Franklin Gothic Book" w:cs="Cambria"/>
          <w:sz w:val="24"/>
          <w:szCs w:val="24"/>
        </w:rPr>
        <w:t xml:space="preserve"> – кто оператор. </w:t>
      </w:r>
      <w:r w:rsidRPr="00800F1F">
        <w:rPr>
          <w:rFonts w:ascii="Franklin Gothic Book" w:hAnsi="Franklin Gothic Book" w:cs="Cambria"/>
          <w:sz w:val="24"/>
          <w:szCs w:val="24"/>
        </w:rPr>
        <w:t xml:space="preserve">Я это хочу отметить. </w:t>
      </w:r>
    </w:p>
    <w:p w14:paraId="3797F8B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Кстати, </w:t>
      </w:r>
      <w:r>
        <w:rPr>
          <w:rFonts w:ascii="Franklin Gothic Book" w:hAnsi="Franklin Gothic Book" w:cs="Cambria"/>
          <w:sz w:val="24"/>
          <w:szCs w:val="24"/>
        </w:rPr>
        <w:t xml:space="preserve">да, </w:t>
      </w:r>
      <w:r w:rsidRPr="00800F1F">
        <w:rPr>
          <w:rFonts w:ascii="Franklin Gothic Book" w:hAnsi="Franklin Gothic Book" w:cs="Cambria"/>
          <w:sz w:val="24"/>
          <w:szCs w:val="24"/>
        </w:rPr>
        <w:t xml:space="preserve">всегда можно было понять в следующий кадр, что ты </w:t>
      </w:r>
      <w:r>
        <w:rPr>
          <w:rFonts w:ascii="Franklin Gothic Book" w:hAnsi="Franklin Gothic Book" w:cs="Cambria"/>
          <w:sz w:val="24"/>
          <w:szCs w:val="24"/>
        </w:rPr>
        <w:t xml:space="preserve">попал там, </w:t>
      </w:r>
      <w:r w:rsidRPr="00800F1F">
        <w:rPr>
          <w:rFonts w:ascii="Franklin Gothic Book" w:hAnsi="Franklin Gothic Book" w:cs="Cambria"/>
          <w:sz w:val="24"/>
          <w:szCs w:val="24"/>
        </w:rPr>
        <w:t>например</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5C2D27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В 90-е. </w:t>
      </w:r>
    </w:p>
    <w:p w14:paraId="4B52FFF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Да, в 90-е</w:t>
      </w:r>
      <w:r>
        <w:rPr>
          <w:rFonts w:ascii="Franklin Gothic Book" w:hAnsi="Franklin Gothic Book" w:cs="Cambria"/>
          <w:sz w:val="24"/>
          <w:szCs w:val="24"/>
        </w:rPr>
        <w:t xml:space="preserve">. </w:t>
      </w:r>
      <w:r w:rsidRPr="00800F1F">
        <w:rPr>
          <w:rFonts w:ascii="Franklin Gothic Book" w:hAnsi="Franklin Gothic Book" w:cs="Cambria"/>
          <w:sz w:val="24"/>
          <w:szCs w:val="24"/>
        </w:rPr>
        <w:t>Не было такого, что ты сидишь и думаешь</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4A33C72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Иногда такое бывает. </w:t>
      </w:r>
    </w:p>
    <w:p w14:paraId="3F6D1EF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Выделено цветом, да. </w:t>
      </w:r>
    </w:p>
    <w:p w14:paraId="584A52E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Я в какой-то момент не могла понять – какое это время. </w:t>
      </w:r>
    </w:p>
    <w:p w14:paraId="365B7250" w14:textId="77777777" w:rsidR="00047CA4" w:rsidRPr="0070173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701734">
        <w:rPr>
          <w:rFonts w:ascii="Franklin Gothic Book" w:hAnsi="Franklin Gothic Book" w:cs="Cambria"/>
          <w:b/>
          <w:bCs/>
          <w:sz w:val="24"/>
          <w:szCs w:val="24"/>
        </w:rPr>
        <w:t xml:space="preserve">Здесь все это четко было разделено? </w:t>
      </w:r>
    </w:p>
    <w:p w14:paraId="6D3D2D5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Да, понять было несложно. </w:t>
      </w:r>
    </w:p>
    <w:p w14:paraId="5F01715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701734">
        <w:rPr>
          <w:rFonts w:ascii="Franklin Gothic Book" w:hAnsi="Franklin Gothic Book" w:cs="Cambria"/>
          <w:b/>
          <w:bCs/>
          <w:sz w:val="24"/>
          <w:szCs w:val="24"/>
        </w:rPr>
        <w:t>Хорошо. Игра актеров? Давайте в двух словах просто, сейчас такие крупные мазки сделаем. Потому что чуть дальше мы прям детально будем разбирать.</w:t>
      </w:r>
      <w:r w:rsidRPr="00800F1F">
        <w:rPr>
          <w:rFonts w:ascii="Franklin Gothic Book" w:hAnsi="Franklin Gothic Book" w:cs="Cambria"/>
          <w:sz w:val="24"/>
          <w:szCs w:val="24"/>
        </w:rPr>
        <w:t xml:space="preserve"> </w:t>
      </w:r>
    </w:p>
    <w:p w14:paraId="556617D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Выделить главную героиню Машу. То есть красивая, талантливая актриса, приятно на неё смотреть. </w:t>
      </w:r>
    </w:p>
    <w:p w14:paraId="48AE130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и говорит очень прямо так красиво. </w:t>
      </w:r>
    </w:p>
    <w:p w14:paraId="591E12D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Да, </w:t>
      </w:r>
      <w:r>
        <w:rPr>
          <w:rFonts w:ascii="Franklin Gothic Book" w:hAnsi="Franklin Gothic Book" w:cs="Cambria"/>
          <w:sz w:val="24"/>
          <w:szCs w:val="24"/>
        </w:rPr>
        <w:t>Олесю</w:t>
      </w:r>
      <w:r w:rsidRPr="00800F1F">
        <w:rPr>
          <w:rFonts w:ascii="Franklin Gothic Book" w:hAnsi="Franklin Gothic Book" w:cs="Cambria"/>
          <w:sz w:val="24"/>
          <w:szCs w:val="24"/>
        </w:rPr>
        <w:t xml:space="preserve"> Железняк хочу выделить. То есть у неё эпизод</w:t>
      </w:r>
      <w:r>
        <w:rPr>
          <w:rFonts w:ascii="Franklin Gothic Book" w:hAnsi="Franklin Gothic Book" w:cs="Cambria"/>
          <w:sz w:val="24"/>
          <w:szCs w:val="24"/>
        </w:rPr>
        <w:t>, но</w:t>
      </w:r>
      <w:r w:rsidRPr="00800F1F">
        <w:rPr>
          <w:rFonts w:ascii="Franklin Gothic Book" w:hAnsi="Franklin Gothic Book" w:cs="Cambria"/>
          <w:sz w:val="24"/>
          <w:szCs w:val="24"/>
        </w:rPr>
        <w:t xml:space="preserve"> она запоминается. </w:t>
      </w:r>
    </w:p>
    <w:p w14:paraId="71C6C87B" w14:textId="77777777" w:rsidR="00047CA4" w:rsidRPr="0070173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701734">
        <w:rPr>
          <w:rFonts w:ascii="Franklin Gothic Book" w:hAnsi="Franklin Gothic Book" w:cs="Cambria"/>
          <w:b/>
          <w:bCs/>
          <w:sz w:val="24"/>
          <w:szCs w:val="24"/>
        </w:rPr>
        <w:t>Все запомнили?</w:t>
      </w:r>
    </w:p>
    <w:p w14:paraId="7205FDD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А вот Марат </w:t>
      </w:r>
      <w:r w:rsidRPr="00800F1F">
        <w:rPr>
          <w:rFonts w:ascii="Franklin Gothic Book" w:hAnsi="Franklin Gothic Book" w:cs="Cambria"/>
          <w:sz w:val="24"/>
          <w:szCs w:val="24"/>
        </w:rPr>
        <w:t xml:space="preserve">Башаров мне не очень понравился. </w:t>
      </w:r>
    </w:p>
    <w:p w14:paraId="6AE8BF6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Нет, он к этой роли подходил, потому что он человек, он </w:t>
      </w:r>
      <w:r>
        <w:rPr>
          <w:rFonts w:ascii="Franklin Gothic Book" w:hAnsi="Franklin Gothic Book" w:cs="Cambria"/>
          <w:sz w:val="24"/>
          <w:szCs w:val="24"/>
        </w:rPr>
        <w:t xml:space="preserve">очень соответствует </w:t>
      </w:r>
      <w:r w:rsidRPr="00800F1F">
        <w:rPr>
          <w:rFonts w:ascii="Franklin Gothic Book" w:hAnsi="Franklin Gothic Book" w:cs="Cambria"/>
          <w:sz w:val="24"/>
          <w:szCs w:val="24"/>
        </w:rPr>
        <w:t xml:space="preserve">этой жизни. </w:t>
      </w:r>
    </w:p>
    <w:p w14:paraId="7E03D49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Он подходит для этой роли. (</w:t>
      </w:r>
      <w:r w:rsidRPr="00701734">
        <w:rPr>
          <w:rFonts w:ascii="Franklin Gothic Book" w:hAnsi="Franklin Gothic Book" w:cs="Cambria"/>
          <w:i/>
          <w:iCs/>
          <w:sz w:val="24"/>
          <w:szCs w:val="24"/>
        </w:rPr>
        <w:t>говорят одновременно</w:t>
      </w:r>
      <w:r>
        <w:rPr>
          <w:rFonts w:ascii="Franklin Gothic Book" w:hAnsi="Franklin Gothic Book" w:cs="Cambria"/>
          <w:sz w:val="24"/>
          <w:szCs w:val="24"/>
        </w:rPr>
        <w:t xml:space="preserve">) </w:t>
      </w:r>
    </w:p>
    <w:p w14:paraId="73FEAC25" w14:textId="77777777" w:rsidR="00047CA4" w:rsidRPr="0070173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701734">
        <w:rPr>
          <w:rFonts w:ascii="Franklin Gothic Book" w:hAnsi="Franklin Gothic Book" w:cs="Cambria"/>
          <w:b/>
          <w:bCs/>
          <w:sz w:val="24"/>
          <w:szCs w:val="24"/>
        </w:rPr>
        <w:t xml:space="preserve">Тихо-тихо-тихо. То есть, смотрите, игра актёров. Все ли актёры подходили под свои роли и наоборот? </w:t>
      </w:r>
    </w:p>
    <w:p w14:paraId="0C1EEFD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Вот по мне Башаров был неорганичен в этой роли. </w:t>
      </w:r>
    </w:p>
    <w:p w14:paraId="19E2FFD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У меня тоже Башаров. </w:t>
      </w:r>
    </w:p>
    <w:p w14:paraId="347CB51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Свадьба, когда у сестры была, типа им там по 22 года плюс-минус, и там показывают людей такие, там 40+, такое ощущение. </w:t>
      </w:r>
    </w:p>
    <w:p w14:paraId="2F3B133C" w14:textId="77777777" w:rsidR="00047CA4" w:rsidRPr="00D2158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2158C">
        <w:rPr>
          <w:rFonts w:ascii="Franklin Gothic Book" w:hAnsi="Franklin Gothic Book" w:cs="Cambria"/>
          <w:b/>
          <w:bCs/>
          <w:sz w:val="24"/>
          <w:szCs w:val="24"/>
        </w:rPr>
        <w:t xml:space="preserve">Гостей? </w:t>
      </w:r>
    </w:p>
    <w:p w14:paraId="085DB84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Нет, вообще их</w:t>
      </w:r>
      <w:r>
        <w:rPr>
          <w:rFonts w:ascii="Franklin Gothic Book" w:hAnsi="Franklin Gothic Book" w:cs="Cambria"/>
          <w:sz w:val="24"/>
          <w:szCs w:val="24"/>
        </w:rPr>
        <w:t xml:space="preserve">. </w:t>
      </w:r>
    </w:p>
    <w:p w14:paraId="0E72EFE2" w14:textId="77777777" w:rsidR="00047CA4" w:rsidRPr="00D2158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2158C">
        <w:rPr>
          <w:rFonts w:ascii="Franklin Gothic Book" w:hAnsi="Franklin Gothic Book" w:cs="Cambria"/>
          <w:b/>
          <w:bCs/>
          <w:sz w:val="24"/>
          <w:szCs w:val="24"/>
        </w:rPr>
        <w:t xml:space="preserve">Новобрачных? </w:t>
      </w:r>
    </w:p>
    <w:p w14:paraId="6A69692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Да, </w:t>
      </w:r>
      <w:r w:rsidRPr="00800F1F">
        <w:rPr>
          <w:rFonts w:ascii="Franklin Gothic Book" w:hAnsi="Franklin Gothic Book" w:cs="Cambria"/>
          <w:sz w:val="24"/>
          <w:szCs w:val="24"/>
        </w:rPr>
        <w:t>сестру с мужем</w:t>
      </w:r>
      <w:r>
        <w:rPr>
          <w:rFonts w:ascii="Franklin Gothic Book" w:hAnsi="Franklin Gothic Book" w:cs="Cambria"/>
          <w:sz w:val="24"/>
          <w:szCs w:val="24"/>
        </w:rPr>
        <w:t>. То</w:t>
      </w:r>
      <w:r w:rsidRPr="00800F1F">
        <w:rPr>
          <w:rFonts w:ascii="Franklin Gothic Book" w:hAnsi="Franklin Gothic Book" w:cs="Cambria"/>
          <w:sz w:val="24"/>
          <w:szCs w:val="24"/>
        </w:rPr>
        <w:t xml:space="preserve"> есть там, кого им явно не 22 года. </w:t>
      </w:r>
    </w:p>
    <w:p w14:paraId="68F3AB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Т</w:t>
      </w:r>
      <w:r w:rsidRPr="00800F1F">
        <w:rPr>
          <w:rFonts w:ascii="Franklin Gothic Book" w:hAnsi="Franklin Gothic Book" w:cs="Cambria"/>
          <w:sz w:val="24"/>
          <w:szCs w:val="24"/>
        </w:rPr>
        <w:t>ам замыли</w:t>
      </w:r>
      <w:r>
        <w:rPr>
          <w:rFonts w:ascii="Franklin Gothic Book" w:hAnsi="Franklin Gothic Book" w:cs="Cambria"/>
          <w:sz w:val="24"/>
          <w:szCs w:val="24"/>
        </w:rPr>
        <w:t>ли</w:t>
      </w:r>
      <w:r w:rsidRPr="00800F1F">
        <w:rPr>
          <w:rFonts w:ascii="Franklin Gothic Book" w:hAnsi="Franklin Gothic Book" w:cs="Cambria"/>
          <w:sz w:val="24"/>
          <w:szCs w:val="24"/>
        </w:rPr>
        <w:t xml:space="preserve">, там же всё. </w:t>
      </w:r>
    </w:p>
    <w:p w14:paraId="6709046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Н</w:t>
      </w:r>
      <w:r>
        <w:rPr>
          <w:rFonts w:ascii="Franklin Gothic Book" w:hAnsi="Franklin Gothic Book" w:cs="Cambria"/>
          <w:sz w:val="24"/>
          <w:szCs w:val="24"/>
        </w:rPr>
        <w:t>о</w:t>
      </w:r>
      <w:r w:rsidRPr="00800F1F">
        <w:rPr>
          <w:rFonts w:ascii="Franklin Gothic Book" w:hAnsi="Franklin Gothic Book" w:cs="Cambria"/>
          <w:sz w:val="24"/>
          <w:szCs w:val="24"/>
        </w:rPr>
        <w:t xml:space="preserve"> всё равно это, вот этот момент с возрастом, он на протяжении всего фильма идёт</w:t>
      </w:r>
      <w:r>
        <w:rPr>
          <w:rFonts w:ascii="Franklin Gothic Book" w:hAnsi="Franklin Gothic Book" w:cs="Cambria"/>
          <w:sz w:val="24"/>
          <w:szCs w:val="24"/>
        </w:rPr>
        <w:t xml:space="preserve">. Что ты </w:t>
      </w:r>
      <w:r w:rsidRPr="00800F1F">
        <w:rPr>
          <w:rFonts w:ascii="Franklin Gothic Book" w:hAnsi="Franklin Gothic Book" w:cs="Cambria"/>
          <w:sz w:val="24"/>
          <w:szCs w:val="24"/>
        </w:rPr>
        <w:t xml:space="preserve">понимаешь, какое-то такое лёгкое несоответствие по возрастам. </w:t>
      </w:r>
    </w:p>
    <w:p w14:paraId="5FFAEED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Кстати, вот когда сестра пришла и сообщила о том, что она выходит замуж за Вадима</w:t>
      </w:r>
      <w:r>
        <w:rPr>
          <w:rFonts w:ascii="Franklin Gothic Book" w:hAnsi="Franklin Gothic Book" w:cs="Cambria"/>
          <w:sz w:val="24"/>
          <w:szCs w:val="24"/>
        </w:rPr>
        <w:t xml:space="preserve">. Тоже вот </w:t>
      </w:r>
      <w:r w:rsidRPr="00800F1F">
        <w:rPr>
          <w:rFonts w:ascii="Franklin Gothic Book" w:hAnsi="Franklin Gothic Book" w:cs="Cambria"/>
          <w:sz w:val="24"/>
          <w:szCs w:val="24"/>
        </w:rPr>
        <w:t>я смотрела и думала</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она это вообще или нет? Как-то она была непохожа</w:t>
      </w:r>
      <w:r>
        <w:rPr>
          <w:rFonts w:ascii="Franklin Gothic Book" w:hAnsi="Franklin Gothic Book" w:cs="Cambria"/>
          <w:sz w:val="24"/>
          <w:szCs w:val="24"/>
        </w:rPr>
        <w:t>. Им</w:t>
      </w:r>
      <w:r w:rsidRPr="00800F1F">
        <w:rPr>
          <w:rFonts w:ascii="Franklin Gothic Book" w:hAnsi="Franklin Gothic Book" w:cs="Cambria"/>
          <w:sz w:val="24"/>
          <w:szCs w:val="24"/>
        </w:rPr>
        <w:t xml:space="preserve"> одели эти </w:t>
      </w:r>
      <w:r>
        <w:rPr>
          <w:rFonts w:ascii="Franklin Gothic Book" w:hAnsi="Franklin Gothic Book" w:cs="Cambria"/>
          <w:sz w:val="24"/>
          <w:szCs w:val="24"/>
        </w:rPr>
        <w:t>па</w:t>
      </w:r>
      <w:r w:rsidRPr="00800F1F">
        <w:rPr>
          <w:rFonts w:ascii="Franklin Gothic Book" w:hAnsi="Franklin Gothic Book" w:cs="Cambria"/>
          <w:sz w:val="24"/>
          <w:szCs w:val="24"/>
        </w:rPr>
        <w:t xml:space="preserve">рики. </w:t>
      </w:r>
    </w:p>
    <w:p w14:paraId="38AA4909" w14:textId="77777777" w:rsidR="00047CA4" w:rsidRPr="00D2158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2158C">
        <w:rPr>
          <w:rFonts w:ascii="Franklin Gothic Book" w:hAnsi="Franklin Gothic Book" w:cs="Cambria"/>
          <w:b/>
          <w:bCs/>
          <w:sz w:val="24"/>
          <w:szCs w:val="24"/>
        </w:rPr>
        <w:t>Вы все уходите.</w:t>
      </w:r>
      <w:r>
        <w:rPr>
          <w:rFonts w:ascii="Franklin Gothic Book" w:hAnsi="Franklin Gothic Book" w:cs="Cambria"/>
          <w:sz w:val="24"/>
          <w:szCs w:val="24"/>
        </w:rPr>
        <w:t xml:space="preserve"> (</w:t>
      </w:r>
      <w:r w:rsidRPr="00D2158C">
        <w:rPr>
          <w:rFonts w:ascii="Franklin Gothic Book" w:hAnsi="Franklin Gothic Book" w:cs="Cambria"/>
          <w:i/>
          <w:iCs/>
          <w:sz w:val="24"/>
          <w:szCs w:val="24"/>
        </w:rPr>
        <w:t>говорят одновременно</w:t>
      </w:r>
      <w:r>
        <w:rPr>
          <w:rFonts w:ascii="Franklin Gothic Book" w:hAnsi="Franklin Gothic Book" w:cs="Cambria"/>
          <w:sz w:val="24"/>
          <w:szCs w:val="24"/>
        </w:rPr>
        <w:t xml:space="preserve">) </w:t>
      </w:r>
      <w:r w:rsidRPr="00D2158C">
        <w:rPr>
          <w:rFonts w:ascii="Franklin Gothic Book" w:hAnsi="Franklin Gothic Book" w:cs="Cambria"/>
          <w:b/>
          <w:bCs/>
          <w:sz w:val="24"/>
          <w:szCs w:val="24"/>
        </w:rPr>
        <w:t xml:space="preserve">Девушки, вы сейчас уводите в детали. Не уводите нас в детали. Мне сейчас нужно общее впечатление. Мы просто тратим время. </w:t>
      </w:r>
    </w:p>
    <w:p w14:paraId="77C0B34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Очень хорошая игра. </w:t>
      </w:r>
    </w:p>
    <w:p w14:paraId="36ABE41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Игра актеров очень понравилась. </w:t>
      </w:r>
    </w:p>
    <w:p w14:paraId="7B5B4E0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Д</w:t>
      </w:r>
      <w:r w:rsidRPr="00800F1F">
        <w:rPr>
          <w:rFonts w:ascii="Franklin Gothic Book" w:hAnsi="Franklin Gothic Book" w:cs="Cambria"/>
          <w:sz w:val="24"/>
          <w:szCs w:val="24"/>
        </w:rPr>
        <w:t>ействительно вер</w:t>
      </w:r>
      <w:r>
        <w:rPr>
          <w:rFonts w:ascii="Franklin Gothic Book" w:hAnsi="Franklin Gothic Book" w:cs="Cambria"/>
          <w:sz w:val="24"/>
          <w:szCs w:val="24"/>
        </w:rPr>
        <w:t xml:space="preserve">ишь, </w:t>
      </w:r>
      <w:r w:rsidRPr="00800F1F">
        <w:rPr>
          <w:rFonts w:ascii="Franklin Gothic Book" w:hAnsi="Franklin Gothic Book" w:cs="Cambria"/>
          <w:sz w:val="24"/>
          <w:szCs w:val="24"/>
        </w:rPr>
        <w:t>что это действительно этот человек. Это про</w:t>
      </w:r>
      <w:r>
        <w:rPr>
          <w:rFonts w:ascii="Franklin Gothic Book" w:hAnsi="Franklin Gothic Book" w:cs="Cambria"/>
          <w:sz w:val="24"/>
          <w:szCs w:val="24"/>
        </w:rPr>
        <w:t xml:space="preserve"> него. </w:t>
      </w:r>
    </w:p>
    <w:p w14:paraId="78CC66E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Это эмоция какая-то. </w:t>
      </w:r>
    </w:p>
    <w:p w14:paraId="5494DDDF" w14:textId="77777777" w:rsidR="00047CA4" w:rsidRPr="00D2158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2158C">
        <w:rPr>
          <w:rFonts w:ascii="Franklin Gothic Book" w:hAnsi="Franklin Gothic Book" w:cs="Cambria"/>
          <w:b/>
          <w:bCs/>
          <w:sz w:val="24"/>
          <w:szCs w:val="24"/>
        </w:rPr>
        <w:t xml:space="preserve">Не перебивайте, пожалуйста. </w:t>
      </w:r>
    </w:p>
    <w:p w14:paraId="6E109D2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Это естественно показывает его жизнь. Это он проживает эту жизнь. Нет такого, что там несоответствие или недоверие. </w:t>
      </w:r>
    </w:p>
    <w:p w14:paraId="0E691B7D" w14:textId="77777777" w:rsidR="00047CA4" w:rsidRPr="00F3729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F37299">
        <w:rPr>
          <w:rFonts w:ascii="Franklin Gothic Book" w:hAnsi="Franklin Gothic Book" w:cs="Cambria"/>
          <w:b/>
          <w:bCs/>
          <w:sz w:val="24"/>
          <w:szCs w:val="24"/>
        </w:rPr>
        <w:t xml:space="preserve">Согласны с Анной? </w:t>
      </w:r>
    </w:p>
    <w:p w14:paraId="715040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Согласны. </w:t>
      </w:r>
    </w:p>
    <w:p w14:paraId="2ED5F9F7" w14:textId="77777777" w:rsidR="00047CA4" w:rsidRPr="00F3729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F37299">
        <w:rPr>
          <w:rFonts w:ascii="Franklin Gothic Book" w:hAnsi="Franklin Gothic Book" w:cs="Cambria"/>
          <w:b/>
          <w:bCs/>
          <w:sz w:val="24"/>
          <w:szCs w:val="24"/>
        </w:rPr>
        <w:t>В целом согласны?</w:t>
      </w:r>
    </w:p>
    <w:p w14:paraId="61E346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Девочки в маленьком возрасте, когда вообще шикарно играли просто. </w:t>
      </w:r>
    </w:p>
    <w:p w14:paraId="672310E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В общем, никто не переигрывал. Мне кажется, все соответствовали своим ролям. И не переигрывал, и вполне себе все было. </w:t>
      </w:r>
    </w:p>
    <w:p w14:paraId="474BA490" w14:textId="77777777" w:rsidR="00047CA4" w:rsidRPr="00F3729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F37299">
        <w:rPr>
          <w:rFonts w:ascii="Franklin Gothic Book" w:hAnsi="Franklin Gothic Book" w:cs="Cambria"/>
          <w:b/>
          <w:bCs/>
          <w:sz w:val="24"/>
          <w:szCs w:val="24"/>
        </w:rPr>
        <w:t xml:space="preserve">Понятно. Вы еще сказали, что здесь поднимались темы, я так понимаю, что важные, актуальные? Вот почему вам понравилось, что поднимались именно эти темы? Кто говорил «за»? </w:t>
      </w:r>
    </w:p>
    <w:p w14:paraId="3BF508D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Для меня актуальн</w:t>
      </w:r>
      <w:r>
        <w:rPr>
          <w:rFonts w:ascii="Franklin Gothic Book" w:hAnsi="Franklin Gothic Book" w:cs="Cambria"/>
          <w:sz w:val="24"/>
          <w:szCs w:val="24"/>
        </w:rPr>
        <w:t>ы</w:t>
      </w:r>
      <w:r w:rsidRPr="00800F1F">
        <w:rPr>
          <w:rFonts w:ascii="Franklin Gothic Book" w:hAnsi="Franklin Gothic Book" w:cs="Cambria"/>
          <w:sz w:val="24"/>
          <w:szCs w:val="24"/>
        </w:rPr>
        <w:t xml:space="preserve"> семейные ценности</w:t>
      </w:r>
      <w:r>
        <w:rPr>
          <w:rFonts w:ascii="Franklin Gothic Book" w:hAnsi="Franklin Gothic Book" w:cs="Cambria"/>
          <w:sz w:val="24"/>
          <w:szCs w:val="24"/>
        </w:rPr>
        <w:t>,</w:t>
      </w:r>
      <w:r w:rsidRPr="00800F1F">
        <w:rPr>
          <w:rFonts w:ascii="Franklin Gothic Book" w:hAnsi="Franklin Gothic Book" w:cs="Cambria"/>
          <w:sz w:val="24"/>
          <w:szCs w:val="24"/>
        </w:rPr>
        <w:t xml:space="preserve"> тема войны. </w:t>
      </w:r>
    </w:p>
    <w:p w14:paraId="4260385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Патриотизм. </w:t>
      </w:r>
    </w:p>
    <w:p w14:paraId="005DD8C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Мне понравилось, что вот как раз здесь подчеркнуты вот эти семейные ценности в том, что вот две сестры по две стороны войны</w:t>
      </w:r>
      <w:r>
        <w:rPr>
          <w:rFonts w:ascii="Franklin Gothic Book" w:hAnsi="Franklin Gothic Book" w:cs="Cambria"/>
          <w:sz w:val="24"/>
          <w:szCs w:val="24"/>
        </w:rPr>
        <w:t>. И</w:t>
      </w:r>
      <w:r w:rsidRPr="00800F1F">
        <w:rPr>
          <w:rFonts w:ascii="Franklin Gothic Book" w:hAnsi="Franklin Gothic Book" w:cs="Cambria"/>
          <w:sz w:val="24"/>
          <w:szCs w:val="24"/>
        </w:rPr>
        <w:t xml:space="preserve"> вот показано, что они сохранили отношения, любовь</w:t>
      </w:r>
      <w:r>
        <w:rPr>
          <w:rFonts w:ascii="Franklin Gothic Book" w:hAnsi="Franklin Gothic Book" w:cs="Cambria"/>
          <w:sz w:val="24"/>
          <w:szCs w:val="24"/>
        </w:rPr>
        <w:t>. И</w:t>
      </w:r>
      <w:r w:rsidRPr="00800F1F">
        <w:rPr>
          <w:rFonts w:ascii="Franklin Gothic Book" w:hAnsi="Franklin Gothic Book" w:cs="Cambria"/>
          <w:sz w:val="24"/>
          <w:szCs w:val="24"/>
        </w:rPr>
        <w:t xml:space="preserve"> это прямо четко идет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Э</w:t>
      </w:r>
      <w:r w:rsidRPr="00800F1F">
        <w:rPr>
          <w:rFonts w:ascii="Franklin Gothic Book" w:hAnsi="Franklin Gothic Book" w:cs="Cambria"/>
          <w:sz w:val="24"/>
          <w:szCs w:val="24"/>
        </w:rPr>
        <w:t xml:space="preserve">то вот прям очень круто, что показано. </w:t>
      </w:r>
    </w:p>
    <w:p w14:paraId="2B51A069" w14:textId="77777777" w:rsidR="00047CA4" w:rsidRPr="00F3729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F37299">
        <w:rPr>
          <w:rFonts w:ascii="Franklin Gothic Book" w:hAnsi="Franklin Gothic Book" w:cs="Cambria"/>
          <w:b/>
          <w:bCs/>
          <w:sz w:val="24"/>
          <w:szCs w:val="24"/>
        </w:rPr>
        <w:t>Патриотизм Вера сказала, да?</w:t>
      </w:r>
    </w:p>
    <w:p w14:paraId="7583A16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Да, он сейчас везде и в этом фильме, конечно, тоже, да. Ничего такого удивительного. </w:t>
      </w:r>
    </w:p>
    <w:p w14:paraId="55D2E82B" w14:textId="77777777" w:rsidR="00047CA4" w:rsidRPr="00F3729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F37299">
        <w:rPr>
          <w:rFonts w:ascii="Franklin Gothic Book" w:hAnsi="Franklin Gothic Book" w:cs="Cambria"/>
          <w:b/>
          <w:bCs/>
          <w:sz w:val="24"/>
          <w:szCs w:val="24"/>
        </w:rPr>
        <w:t>Так, еще что?</w:t>
      </w:r>
    </w:p>
    <w:p w14:paraId="1721A30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Для меня актуальна тема с подростком, вот этот пубертат. </w:t>
      </w:r>
    </w:p>
    <w:p w14:paraId="0078CCA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Хорошая тема. </w:t>
      </w:r>
    </w:p>
    <w:p w14:paraId="354F7BC8" w14:textId="77777777" w:rsidR="00047CA4" w:rsidRPr="000D265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D265D">
        <w:rPr>
          <w:rFonts w:ascii="Franklin Gothic Book" w:hAnsi="Franklin Gothic Book" w:cs="Cambria"/>
          <w:b/>
          <w:bCs/>
          <w:sz w:val="24"/>
          <w:szCs w:val="24"/>
        </w:rPr>
        <w:t>У многих, да, дети такого возраста? Удалось показать реально?</w:t>
      </w:r>
    </w:p>
    <w:p w14:paraId="454C771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Да-да. </w:t>
      </w:r>
    </w:p>
    <w:p w14:paraId="2181344A" w14:textId="77777777" w:rsidR="00047CA4" w:rsidRPr="000D265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D265D">
        <w:rPr>
          <w:rFonts w:ascii="Franklin Gothic Book" w:hAnsi="Franklin Gothic Book" w:cs="Cambria"/>
          <w:b/>
          <w:bCs/>
          <w:sz w:val="24"/>
          <w:szCs w:val="24"/>
        </w:rPr>
        <w:t xml:space="preserve">То есть веришь, что так оно может быть? </w:t>
      </w:r>
    </w:p>
    <w:p w14:paraId="74BFB9F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 </w:t>
      </w:r>
    </w:p>
    <w:p w14:paraId="7A4E5D0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А я, знаете, что </w:t>
      </w:r>
      <w:r w:rsidRPr="00800F1F">
        <w:rPr>
          <w:rFonts w:ascii="Franklin Gothic Book" w:hAnsi="Franklin Gothic Book" w:cs="Cambria"/>
          <w:sz w:val="24"/>
          <w:szCs w:val="24"/>
        </w:rPr>
        <w:t>заметила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Ч</w:t>
      </w:r>
      <w:r w:rsidRPr="00800F1F">
        <w:rPr>
          <w:rFonts w:ascii="Franklin Gothic Book" w:hAnsi="Franklin Gothic Book" w:cs="Cambria"/>
          <w:sz w:val="24"/>
          <w:szCs w:val="24"/>
        </w:rPr>
        <w:t xml:space="preserve">то </w:t>
      </w:r>
      <w:r>
        <w:rPr>
          <w:rFonts w:ascii="Franklin Gothic Book" w:hAnsi="Franklin Gothic Book" w:cs="Cambria"/>
          <w:sz w:val="24"/>
          <w:szCs w:val="24"/>
        </w:rPr>
        <w:t xml:space="preserve">вот именно </w:t>
      </w:r>
      <w:r w:rsidRPr="00800F1F">
        <w:rPr>
          <w:rFonts w:ascii="Franklin Gothic Book" w:hAnsi="Franklin Gothic Book" w:cs="Cambria"/>
          <w:sz w:val="24"/>
          <w:szCs w:val="24"/>
        </w:rPr>
        <w:t xml:space="preserve">отсутствие разобщенности, </w:t>
      </w:r>
      <w:r>
        <w:rPr>
          <w:rFonts w:ascii="Franklin Gothic Book" w:hAnsi="Franklin Gothic Book" w:cs="Cambria"/>
          <w:sz w:val="24"/>
          <w:szCs w:val="24"/>
        </w:rPr>
        <w:t xml:space="preserve">вообще </w:t>
      </w:r>
      <w:r w:rsidRPr="00800F1F">
        <w:rPr>
          <w:rFonts w:ascii="Franklin Gothic Book" w:hAnsi="Franklin Gothic Book" w:cs="Cambria"/>
          <w:sz w:val="24"/>
          <w:szCs w:val="24"/>
        </w:rPr>
        <w:t xml:space="preserve">без разницы семья, </w:t>
      </w:r>
      <w:r>
        <w:rPr>
          <w:rFonts w:ascii="Franklin Gothic Book" w:hAnsi="Franklin Gothic Book" w:cs="Cambria"/>
          <w:sz w:val="24"/>
          <w:szCs w:val="24"/>
        </w:rPr>
        <w:t xml:space="preserve">или </w:t>
      </w:r>
      <w:r w:rsidRPr="00800F1F">
        <w:rPr>
          <w:rFonts w:ascii="Franklin Gothic Book" w:hAnsi="Franklin Gothic Book" w:cs="Cambria"/>
          <w:sz w:val="24"/>
          <w:szCs w:val="24"/>
        </w:rPr>
        <w:t>общество</w:t>
      </w:r>
      <w:r>
        <w:rPr>
          <w:rFonts w:ascii="Franklin Gothic Book" w:hAnsi="Franklin Gothic Book" w:cs="Cambria"/>
          <w:sz w:val="24"/>
          <w:szCs w:val="24"/>
        </w:rPr>
        <w:t>,</w:t>
      </w:r>
      <w:r w:rsidRPr="00800F1F">
        <w:rPr>
          <w:rFonts w:ascii="Franklin Gothic Book" w:hAnsi="Franklin Gothic Book" w:cs="Cambria"/>
          <w:sz w:val="24"/>
          <w:szCs w:val="24"/>
        </w:rPr>
        <w:t xml:space="preserve"> или работа</w:t>
      </w:r>
      <w:r>
        <w:rPr>
          <w:rFonts w:ascii="Franklin Gothic Book" w:hAnsi="Franklin Gothic Book" w:cs="Cambria"/>
          <w:sz w:val="24"/>
          <w:szCs w:val="24"/>
        </w:rPr>
        <w:t>. Вот</w:t>
      </w:r>
      <w:r w:rsidRPr="00800F1F">
        <w:rPr>
          <w:rFonts w:ascii="Franklin Gothic Book" w:hAnsi="Franklin Gothic Book" w:cs="Cambria"/>
          <w:sz w:val="24"/>
          <w:szCs w:val="24"/>
        </w:rPr>
        <w:t xml:space="preserve"> одна из основных мыслей, это именно в общество внести, раз мы говорим про заказ, внести именно общение как минимум с самим собой</w:t>
      </w:r>
      <w:r>
        <w:rPr>
          <w:rFonts w:ascii="Franklin Gothic Book" w:hAnsi="Franklin Gothic Book" w:cs="Cambria"/>
          <w:sz w:val="24"/>
          <w:szCs w:val="24"/>
        </w:rPr>
        <w:t>. К</w:t>
      </w:r>
      <w:r w:rsidRPr="00800F1F">
        <w:rPr>
          <w:rFonts w:ascii="Franklin Gothic Book" w:hAnsi="Franklin Gothic Book" w:cs="Cambria"/>
          <w:sz w:val="24"/>
          <w:szCs w:val="24"/>
        </w:rPr>
        <w:t>огда он перед зеркалом был</w:t>
      </w:r>
      <w:r>
        <w:rPr>
          <w:rFonts w:ascii="Franklin Gothic Book" w:hAnsi="Franklin Gothic Book" w:cs="Cambria"/>
          <w:sz w:val="24"/>
          <w:szCs w:val="24"/>
        </w:rPr>
        <w:t xml:space="preserve">. Не буду </w:t>
      </w:r>
      <w:r w:rsidRPr="00800F1F">
        <w:rPr>
          <w:rFonts w:ascii="Franklin Gothic Book" w:hAnsi="Franklin Gothic Book" w:cs="Cambria"/>
          <w:sz w:val="24"/>
          <w:szCs w:val="24"/>
        </w:rPr>
        <w:t xml:space="preserve">сейчас </w:t>
      </w:r>
      <w:r>
        <w:rPr>
          <w:rFonts w:ascii="Franklin Gothic Book" w:hAnsi="Franklin Gothic Book" w:cs="Cambria"/>
          <w:sz w:val="24"/>
          <w:szCs w:val="24"/>
        </w:rPr>
        <w:t xml:space="preserve">в </w:t>
      </w:r>
      <w:r w:rsidRPr="00800F1F">
        <w:rPr>
          <w:rFonts w:ascii="Franklin Gothic Book" w:hAnsi="Franklin Gothic Book" w:cs="Cambria"/>
          <w:sz w:val="24"/>
          <w:szCs w:val="24"/>
        </w:rPr>
        <w:t>детал</w:t>
      </w:r>
      <w:r>
        <w:rPr>
          <w:rFonts w:ascii="Franklin Gothic Book" w:hAnsi="Franklin Gothic Book" w:cs="Cambria"/>
          <w:sz w:val="24"/>
          <w:szCs w:val="24"/>
        </w:rPr>
        <w:t>и. И</w:t>
      </w:r>
      <w:r w:rsidRPr="00800F1F">
        <w:rPr>
          <w:rFonts w:ascii="Franklin Gothic Book" w:hAnsi="Franklin Gothic Book" w:cs="Cambria"/>
          <w:sz w:val="24"/>
          <w:szCs w:val="24"/>
        </w:rPr>
        <w:t xml:space="preserve"> заканчивая общение с близкими и не</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близкими людьми. Мы же сейчас сами по себе в гаджетах. </w:t>
      </w:r>
    </w:p>
    <w:p w14:paraId="2B547C3D" w14:textId="77777777" w:rsidR="00047CA4" w:rsidRPr="000D265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D265D">
        <w:rPr>
          <w:rFonts w:ascii="Franklin Gothic Book" w:hAnsi="Franklin Gothic Book" w:cs="Cambria"/>
          <w:b/>
          <w:bCs/>
          <w:sz w:val="24"/>
          <w:szCs w:val="24"/>
        </w:rPr>
        <w:t xml:space="preserve">Так, хорошо. Кто-то отметил положительным, как один из положительных моментов, это </w:t>
      </w:r>
      <w:proofErr w:type="spellStart"/>
      <w:r w:rsidRPr="000D265D">
        <w:rPr>
          <w:rFonts w:ascii="Franklin Gothic Book" w:hAnsi="Franklin Gothic Book" w:cs="Cambria"/>
          <w:b/>
          <w:bCs/>
          <w:sz w:val="24"/>
          <w:szCs w:val="24"/>
        </w:rPr>
        <w:t>отсыл</w:t>
      </w:r>
      <w:proofErr w:type="spellEnd"/>
      <w:r w:rsidRPr="000D265D">
        <w:rPr>
          <w:rFonts w:ascii="Franklin Gothic Book" w:hAnsi="Franklin Gothic Book" w:cs="Cambria"/>
          <w:b/>
          <w:bCs/>
          <w:sz w:val="24"/>
          <w:szCs w:val="24"/>
        </w:rPr>
        <w:t xml:space="preserve"> к 90-м, вот эти вот волнующие нас воспоминания про 90-е? </w:t>
      </w:r>
    </w:p>
    <w:p w14:paraId="632EF2C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Возможно еще и потому, что зрители же разного возраста бывают. И кому-то будет интересен именно этот </w:t>
      </w:r>
      <w:proofErr w:type="spellStart"/>
      <w:r w:rsidRPr="00800F1F">
        <w:rPr>
          <w:rFonts w:ascii="Franklin Gothic Book" w:hAnsi="Franklin Gothic Book" w:cs="Cambria"/>
          <w:sz w:val="24"/>
          <w:szCs w:val="24"/>
        </w:rPr>
        <w:t>отсыл</w:t>
      </w:r>
      <w:proofErr w:type="spellEnd"/>
      <w:r w:rsidRPr="00800F1F">
        <w:rPr>
          <w:rFonts w:ascii="Franklin Gothic Book" w:hAnsi="Franklin Gothic Book" w:cs="Cambria"/>
          <w:sz w:val="24"/>
          <w:szCs w:val="24"/>
        </w:rPr>
        <w:t>. Он заденет кого-то, кто через это проходил. Он вспомнит и подумает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надо же, действительно так было. Значит верю тому, что будет дальше. Это такой ход, я бы сказала, кинематографический. </w:t>
      </w:r>
    </w:p>
    <w:p w14:paraId="1B245BC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подростки так вообще сейчас </w:t>
      </w:r>
      <w:r w:rsidRPr="00800F1F">
        <w:rPr>
          <w:rFonts w:ascii="Franklin Gothic Book" w:hAnsi="Franklin Gothic Book" w:cs="Cambria"/>
          <w:sz w:val="24"/>
          <w:szCs w:val="24"/>
        </w:rPr>
        <w:t>очень часто возвращаются к 90-м. Игры, спрашива</w:t>
      </w:r>
      <w:r>
        <w:rPr>
          <w:rFonts w:ascii="Franklin Gothic Book" w:hAnsi="Franklin Gothic Book" w:cs="Cambria"/>
          <w:sz w:val="24"/>
          <w:szCs w:val="24"/>
        </w:rPr>
        <w:t>е</w:t>
      </w:r>
      <w:r w:rsidRPr="00800F1F">
        <w:rPr>
          <w:rFonts w:ascii="Franklin Gothic Book" w:hAnsi="Franklin Gothic Book" w:cs="Cambria"/>
          <w:sz w:val="24"/>
          <w:szCs w:val="24"/>
        </w:rPr>
        <w:t>т очень часто у меня, например,</w:t>
      </w:r>
      <w:r>
        <w:rPr>
          <w:rFonts w:ascii="Franklin Gothic Book" w:hAnsi="Franklin Gothic Book" w:cs="Cambria"/>
          <w:sz w:val="24"/>
          <w:szCs w:val="24"/>
        </w:rPr>
        <w:t xml:space="preserve"> сын – как там что было? Да, постоянно. </w:t>
      </w:r>
    </w:p>
    <w:p w14:paraId="5CE12CC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У меня вообще никак не это. </w:t>
      </w:r>
    </w:p>
    <w:p w14:paraId="457F4EB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Вообще все время. </w:t>
      </w:r>
    </w:p>
    <w:p w14:paraId="3FFCAC4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Но здесь вот эта параллель, что </w:t>
      </w:r>
      <w:r w:rsidRPr="00800F1F">
        <w:rPr>
          <w:rFonts w:ascii="Franklin Gothic Book" w:hAnsi="Franklin Gothic Book" w:cs="Cambria"/>
          <w:sz w:val="24"/>
          <w:szCs w:val="24"/>
        </w:rPr>
        <w:t>да, что как типа перестройка</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это начало нового, так и СВО </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тоже это начало нового. Прямо, да, уже </w:t>
      </w:r>
      <w:r>
        <w:rPr>
          <w:rFonts w:ascii="Franklin Gothic Book" w:hAnsi="Franklin Gothic Book" w:cs="Cambria"/>
          <w:sz w:val="24"/>
          <w:szCs w:val="24"/>
        </w:rPr>
        <w:t xml:space="preserve">через весь фильм идет. </w:t>
      </w:r>
    </w:p>
    <w:p w14:paraId="5B6B320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Ужасы перестройки показаны, да. Раскол этот показан. Действительно, я на себе ощутила это тоже. Мне было 7 лет, на Украине я была, я ощутила ненависть к русским. </w:t>
      </w:r>
      <w:r>
        <w:rPr>
          <w:rFonts w:ascii="Franklin Gothic Book" w:hAnsi="Franklin Gothic Book" w:cs="Cambria"/>
          <w:sz w:val="24"/>
          <w:szCs w:val="24"/>
        </w:rPr>
        <w:t xml:space="preserve">Просто ощутила. </w:t>
      </w:r>
    </w:p>
    <w:p w14:paraId="3A6A525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А про тему еще можно сказать? Актуальная тема терроризма, как детей втягивают туда. Это тоже полезно посмотреть</w:t>
      </w:r>
      <w:r>
        <w:rPr>
          <w:rFonts w:ascii="Franklin Gothic Book" w:hAnsi="Franklin Gothic Book" w:cs="Cambria"/>
          <w:sz w:val="24"/>
          <w:szCs w:val="24"/>
        </w:rPr>
        <w:t>, чтобы дети</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осмотрели и увидели</w:t>
      </w:r>
      <w:r>
        <w:rPr>
          <w:rFonts w:ascii="Franklin Gothic Book" w:hAnsi="Franklin Gothic Book" w:cs="Cambria"/>
          <w:sz w:val="24"/>
          <w:szCs w:val="24"/>
        </w:rPr>
        <w:t xml:space="preserve"> вот это.</w:t>
      </w:r>
      <w:r w:rsidRPr="00800F1F">
        <w:rPr>
          <w:rFonts w:ascii="Franklin Gothic Book" w:hAnsi="Franklin Gothic Book" w:cs="Cambria"/>
          <w:sz w:val="24"/>
          <w:szCs w:val="24"/>
        </w:rPr>
        <w:t xml:space="preserve"> </w:t>
      </w:r>
    </w:p>
    <w:p w14:paraId="1BE6993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Чем мож</w:t>
      </w:r>
      <w:r>
        <w:rPr>
          <w:rFonts w:ascii="Franklin Gothic Book" w:hAnsi="Franklin Gothic Book" w:cs="Cambria"/>
          <w:sz w:val="24"/>
          <w:szCs w:val="24"/>
        </w:rPr>
        <w:t>ет</w:t>
      </w:r>
      <w:r w:rsidRPr="00800F1F">
        <w:rPr>
          <w:rFonts w:ascii="Franklin Gothic Book" w:hAnsi="Franklin Gothic Book" w:cs="Cambria"/>
          <w:sz w:val="24"/>
          <w:szCs w:val="24"/>
        </w:rPr>
        <w:t xml:space="preserve"> закончить</w:t>
      </w:r>
      <w:r>
        <w:rPr>
          <w:rFonts w:ascii="Franklin Gothic Book" w:hAnsi="Franklin Gothic Book" w:cs="Cambria"/>
          <w:sz w:val="24"/>
          <w:szCs w:val="24"/>
        </w:rPr>
        <w:t>ся.</w:t>
      </w:r>
      <w:r w:rsidRPr="00800F1F">
        <w:rPr>
          <w:rFonts w:ascii="Franklin Gothic Book" w:hAnsi="Franklin Gothic Book" w:cs="Cambria"/>
          <w:sz w:val="24"/>
          <w:szCs w:val="24"/>
        </w:rPr>
        <w:t xml:space="preserve"> </w:t>
      </w:r>
    </w:p>
    <w:p w14:paraId="7891C918" w14:textId="77777777" w:rsidR="00047CA4" w:rsidRPr="000D265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D265D">
        <w:rPr>
          <w:rFonts w:ascii="Franklin Gothic Book" w:hAnsi="Franklin Gothic Book" w:cs="Cambria"/>
          <w:b/>
          <w:bCs/>
          <w:sz w:val="24"/>
          <w:szCs w:val="24"/>
        </w:rPr>
        <w:t>Вера, вы что-то хотели?</w:t>
      </w:r>
    </w:p>
    <w:p w14:paraId="0BDC9B4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На самом деле</w:t>
      </w:r>
      <w:r>
        <w:rPr>
          <w:rFonts w:ascii="Franklin Gothic Book" w:hAnsi="Franklin Gothic Book" w:cs="Cambria"/>
          <w:sz w:val="24"/>
          <w:szCs w:val="24"/>
        </w:rPr>
        <w:t>,</w:t>
      </w:r>
      <w:r w:rsidRPr="00800F1F">
        <w:rPr>
          <w:rFonts w:ascii="Franklin Gothic Book" w:hAnsi="Franklin Gothic Book" w:cs="Cambria"/>
          <w:sz w:val="24"/>
          <w:szCs w:val="24"/>
        </w:rPr>
        <w:t xml:space="preserve"> я хотела сказать, что я езжу на Украину регулярно с </w:t>
      </w:r>
      <w:r>
        <w:rPr>
          <w:rFonts w:ascii="Franklin Gothic Book" w:hAnsi="Franklin Gothic Book" w:cs="Cambria"/>
          <w:sz w:val="24"/>
          <w:szCs w:val="24"/>
        </w:rPr>
        <w:t>20</w:t>
      </w:r>
      <w:r w:rsidRPr="00800F1F">
        <w:rPr>
          <w:rFonts w:ascii="Franklin Gothic Book" w:hAnsi="Franklin Gothic Book" w:cs="Cambria"/>
          <w:sz w:val="24"/>
          <w:szCs w:val="24"/>
        </w:rPr>
        <w:t xml:space="preserve">15-го года. Последний раз была в </w:t>
      </w:r>
      <w:r>
        <w:rPr>
          <w:rFonts w:ascii="Franklin Gothic Book" w:hAnsi="Franklin Gothic Book" w:cs="Cambria"/>
          <w:sz w:val="24"/>
          <w:szCs w:val="24"/>
        </w:rPr>
        <w:t>20</w:t>
      </w:r>
      <w:r w:rsidRPr="00800F1F">
        <w:rPr>
          <w:rFonts w:ascii="Franklin Gothic Book" w:hAnsi="Franklin Gothic Book" w:cs="Cambria"/>
          <w:sz w:val="24"/>
          <w:szCs w:val="24"/>
        </w:rPr>
        <w:t xml:space="preserve">21-м году в ноябре, незадолго до войны. Я ни разу не чувствовала недоброжелательного отношения к русским. Я не говорю по-украински, я понимаю язык, но говорю я только по-русски. Причем мы с мужем ездили в </w:t>
      </w:r>
      <w:r>
        <w:rPr>
          <w:rFonts w:ascii="Franklin Gothic Book" w:hAnsi="Franklin Gothic Book" w:cs="Cambria"/>
          <w:sz w:val="24"/>
          <w:szCs w:val="24"/>
        </w:rPr>
        <w:t xml:space="preserve">2018 </w:t>
      </w:r>
      <w:r w:rsidRPr="00800F1F">
        <w:rPr>
          <w:rFonts w:ascii="Franklin Gothic Book" w:hAnsi="Franklin Gothic Book" w:cs="Cambria"/>
          <w:sz w:val="24"/>
          <w:szCs w:val="24"/>
        </w:rPr>
        <w:t>году, мы приехали в Киев, из Киева на машине Чернигов, Одесса</w:t>
      </w:r>
      <w:r>
        <w:rPr>
          <w:rFonts w:ascii="Franklin Gothic Book" w:hAnsi="Franklin Gothic Book" w:cs="Cambria"/>
          <w:sz w:val="24"/>
          <w:szCs w:val="24"/>
        </w:rPr>
        <w:t>. И</w:t>
      </w:r>
      <w:r w:rsidRPr="00800F1F">
        <w:rPr>
          <w:rFonts w:ascii="Franklin Gothic Book" w:hAnsi="Franklin Gothic Book" w:cs="Cambria"/>
          <w:sz w:val="24"/>
          <w:szCs w:val="24"/>
        </w:rPr>
        <w:t xml:space="preserve"> на обратном пути через западную Украину мы вернулись под Чернигов. Мы везде останавливались, там ночевали, обедали, ходили в магазин, говорили только по-русски. </w:t>
      </w:r>
      <w:r>
        <w:rPr>
          <w:rFonts w:ascii="Franklin Gothic Book" w:hAnsi="Franklin Gothic Book" w:cs="Cambria"/>
          <w:sz w:val="24"/>
          <w:szCs w:val="24"/>
        </w:rPr>
        <w:t>М</w:t>
      </w:r>
      <w:r w:rsidRPr="00800F1F">
        <w:rPr>
          <w:rFonts w:ascii="Franklin Gothic Book" w:hAnsi="Franklin Gothic Book" w:cs="Cambria"/>
          <w:sz w:val="24"/>
          <w:szCs w:val="24"/>
        </w:rPr>
        <w:t>ожет</w:t>
      </w:r>
      <w:r>
        <w:rPr>
          <w:rFonts w:ascii="Franklin Gothic Book" w:hAnsi="Franklin Gothic Book" w:cs="Cambria"/>
          <w:sz w:val="24"/>
          <w:szCs w:val="24"/>
        </w:rPr>
        <w:t xml:space="preserve"> </w:t>
      </w:r>
      <w:r w:rsidRPr="00800F1F">
        <w:rPr>
          <w:rFonts w:ascii="Franklin Gothic Book" w:hAnsi="Franklin Gothic Book" w:cs="Cambria"/>
          <w:sz w:val="24"/>
          <w:szCs w:val="24"/>
        </w:rPr>
        <w:t>нам так повезло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293E9CE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Повезло. </w:t>
      </w:r>
    </w:p>
    <w:p w14:paraId="62174CF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Я</w:t>
      </w:r>
      <w:r>
        <w:rPr>
          <w:rFonts w:ascii="Franklin Gothic Book" w:hAnsi="Franklin Gothic Book" w:cs="Cambria"/>
          <w:sz w:val="24"/>
          <w:szCs w:val="24"/>
        </w:rPr>
        <w:t xml:space="preserve"> в этом не сомневаюсь. П</w:t>
      </w:r>
      <w:r w:rsidRPr="00800F1F">
        <w:rPr>
          <w:rFonts w:ascii="Franklin Gothic Book" w:hAnsi="Franklin Gothic Book" w:cs="Cambria"/>
          <w:sz w:val="24"/>
          <w:szCs w:val="24"/>
        </w:rPr>
        <w:t xml:space="preserve">отому что, еще раз, с </w:t>
      </w:r>
      <w:r>
        <w:rPr>
          <w:rFonts w:ascii="Franklin Gothic Book" w:hAnsi="Franklin Gothic Book" w:cs="Cambria"/>
          <w:sz w:val="24"/>
          <w:szCs w:val="24"/>
        </w:rPr>
        <w:t>20</w:t>
      </w:r>
      <w:r w:rsidRPr="00800F1F">
        <w:rPr>
          <w:rFonts w:ascii="Franklin Gothic Book" w:hAnsi="Franklin Gothic Book" w:cs="Cambria"/>
          <w:sz w:val="24"/>
          <w:szCs w:val="24"/>
        </w:rPr>
        <w:t xml:space="preserve">15 по </w:t>
      </w:r>
      <w:r>
        <w:rPr>
          <w:rFonts w:ascii="Franklin Gothic Book" w:hAnsi="Franklin Gothic Book" w:cs="Cambria"/>
          <w:sz w:val="24"/>
          <w:szCs w:val="24"/>
        </w:rPr>
        <w:t>20</w:t>
      </w:r>
      <w:r w:rsidRPr="00800F1F">
        <w:rPr>
          <w:rFonts w:ascii="Franklin Gothic Book" w:hAnsi="Franklin Gothic Book" w:cs="Cambria"/>
          <w:sz w:val="24"/>
          <w:szCs w:val="24"/>
        </w:rPr>
        <w:t xml:space="preserve">21 год регулярно, надолго мы там проводили время. Я там знаю огромное количество людей. </w:t>
      </w:r>
    </w:p>
    <w:p w14:paraId="32F1BA1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3766FD">
        <w:rPr>
          <w:rFonts w:ascii="Franklin Gothic Book" w:hAnsi="Franklin Gothic Book" w:cs="Cambria"/>
          <w:b/>
          <w:bCs/>
          <w:sz w:val="24"/>
          <w:szCs w:val="24"/>
        </w:rPr>
        <w:t>Все-все. Два мнения: повезло и не повезло.</w:t>
      </w:r>
      <w:r w:rsidRPr="00800F1F">
        <w:rPr>
          <w:rFonts w:ascii="Franklin Gothic Book" w:hAnsi="Franklin Gothic Book" w:cs="Cambria"/>
          <w:sz w:val="24"/>
          <w:szCs w:val="24"/>
        </w:rPr>
        <w:t xml:space="preserve"> </w:t>
      </w:r>
    </w:p>
    <w:p w14:paraId="7E7DBE7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Да, повезло и не повезло. </w:t>
      </w:r>
    </w:p>
    <w:p w14:paraId="390052C4" w14:textId="77777777" w:rsidR="00047CA4" w:rsidRPr="003766F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766FD">
        <w:rPr>
          <w:rFonts w:ascii="Franklin Gothic Book" w:hAnsi="Franklin Gothic Book" w:cs="Cambria"/>
          <w:b/>
          <w:bCs/>
          <w:sz w:val="24"/>
          <w:szCs w:val="24"/>
        </w:rPr>
        <w:t xml:space="preserve">Так, хорошо. Вы еще сказали такое, что в целом было ощущение, что вся съемочная группа реально старалась, создавая этот фильм. Вот что об этом говорит, вот об этом старании? </w:t>
      </w:r>
    </w:p>
    <w:p w14:paraId="5C73EEF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Ф</w:t>
      </w:r>
      <w:r w:rsidRPr="00800F1F">
        <w:rPr>
          <w:rFonts w:ascii="Franklin Gothic Book" w:hAnsi="Franklin Gothic Book" w:cs="Cambria"/>
          <w:sz w:val="24"/>
          <w:szCs w:val="24"/>
        </w:rPr>
        <w:t xml:space="preserve">ильм выглядит дорого. </w:t>
      </w:r>
    </w:p>
    <w:p w14:paraId="66A3315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Это работа костюмеров, осветителей. </w:t>
      </w:r>
    </w:p>
    <w:p w14:paraId="1DA834D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Оператора. </w:t>
      </w:r>
    </w:p>
    <w:p w14:paraId="58FEEC7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Оператора. режиссёра. </w:t>
      </w:r>
    </w:p>
    <w:p w14:paraId="46C2C0C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Ракурсы. </w:t>
      </w:r>
    </w:p>
    <w:p w14:paraId="386ACF4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Цвета такие выбраны. </w:t>
      </w:r>
    </w:p>
    <w:p w14:paraId="749E1AE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Монтаж, цветокоррекция, всё абсолютно. </w:t>
      </w:r>
    </w:p>
    <w:p w14:paraId="707BCAE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На соответстви</w:t>
      </w:r>
      <w:r>
        <w:rPr>
          <w:rFonts w:ascii="Franklin Gothic Book" w:hAnsi="Franklin Gothic Book" w:cs="Cambria"/>
          <w:sz w:val="24"/>
          <w:szCs w:val="24"/>
        </w:rPr>
        <w:t>е</w:t>
      </w:r>
      <w:r w:rsidRPr="00800F1F">
        <w:rPr>
          <w:rFonts w:ascii="Franklin Gothic Book" w:hAnsi="Franklin Gothic Book" w:cs="Cambria"/>
          <w:sz w:val="24"/>
          <w:szCs w:val="24"/>
        </w:rPr>
        <w:t xml:space="preserve"> актёров тоже своим ролям, пафосно или наоборот. </w:t>
      </w:r>
    </w:p>
    <w:p w14:paraId="5824648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Мне </w:t>
      </w:r>
      <w:r w:rsidRPr="00800F1F">
        <w:rPr>
          <w:rFonts w:ascii="Franklin Gothic Book" w:hAnsi="Franklin Gothic Book" w:cs="Cambria"/>
          <w:sz w:val="24"/>
          <w:szCs w:val="24"/>
        </w:rPr>
        <w:t>что понравил</w:t>
      </w:r>
      <w:r>
        <w:rPr>
          <w:rFonts w:ascii="Franklin Gothic Book" w:hAnsi="Franklin Gothic Book" w:cs="Cambria"/>
          <w:sz w:val="24"/>
          <w:szCs w:val="24"/>
        </w:rPr>
        <w:t>о</w:t>
      </w:r>
      <w:r w:rsidRPr="00800F1F">
        <w:rPr>
          <w:rFonts w:ascii="Franklin Gothic Book" w:hAnsi="Franklin Gothic Book" w:cs="Cambria"/>
          <w:sz w:val="24"/>
          <w:szCs w:val="24"/>
        </w:rPr>
        <w:t>сь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внешность актёров, что веришь, что они родственники, что они дети, что они бабушки. Мне вот я увидела. </w:t>
      </w:r>
    </w:p>
    <w:p w14:paraId="073149B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Да. </w:t>
      </w:r>
      <w:r w:rsidRPr="00800F1F">
        <w:rPr>
          <w:rFonts w:ascii="Franklin Gothic Book" w:hAnsi="Franklin Gothic Book" w:cs="Cambria"/>
          <w:sz w:val="24"/>
          <w:szCs w:val="24"/>
        </w:rPr>
        <w:t>Отбор актёров по внешности, по типу. Девочку похожую подобрали вполне, верится, что девочка его. Тут ещё надо постараться подобрать</w:t>
      </w:r>
      <w:r>
        <w:rPr>
          <w:rFonts w:ascii="Franklin Gothic Book" w:hAnsi="Franklin Gothic Book" w:cs="Cambria"/>
          <w:sz w:val="24"/>
          <w:szCs w:val="24"/>
        </w:rPr>
        <w:t xml:space="preserve"> таких</w:t>
      </w:r>
      <w:r w:rsidRPr="00800F1F">
        <w:rPr>
          <w:rFonts w:ascii="Franklin Gothic Book" w:hAnsi="Franklin Gothic Book" w:cs="Cambria"/>
          <w:sz w:val="24"/>
          <w:szCs w:val="24"/>
        </w:rPr>
        <w:t xml:space="preserve">. </w:t>
      </w:r>
    </w:p>
    <w:p w14:paraId="08E5AD9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я бы сделала ДНК. </w:t>
      </w:r>
    </w:p>
    <w:p w14:paraId="6E40ADCD" w14:textId="77777777" w:rsidR="00047CA4" w:rsidRPr="003766FD"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3766FD">
        <w:rPr>
          <w:rFonts w:ascii="Franklin Gothic Book" w:hAnsi="Franklin Gothic Book" w:cs="Cambria"/>
          <w:b/>
          <w:bCs/>
          <w:sz w:val="24"/>
          <w:szCs w:val="24"/>
        </w:rPr>
        <w:t xml:space="preserve">Хорошо. Давайте тогда, а что не понравилось? Давайте опять-таки крупные мазки, что не понравилось, и потом уже подетальнее? </w:t>
      </w:r>
      <w:r>
        <w:rPr>
          <w:rFonts w:ascii="Franklin Gothic Book" w:hAnsi="Franklin Gothic Book" w:cs="Cambria"/>
          <w:b/>
          <w:bCs/>
          <w:sz w:val="24"/>
          <w:szCs w:val="24"/>
        </w:rPr>
        <w:t>(</w:t>
      </w:r>
      <w:r w:rsidRPr="003766FD">
        <w:rPr>
          <w:rFonts w:ascii="Franklin Gothic Book" w:hAnsi="Franklin Gothic Book" w:cs="Cambria"/>
          <w:i/>
          <w:iCs/>
          <w:sz w:val="24"/>
          <w:szCs w:val="24"/>
        </w:rPr>
        <w:t>говорят одновременно</w:t>
      </w:r>
      <w:r>
        <w:rPr>
          <w:rFonts w:ascii="Franklin Gothic Book" w:hAnsi="Franklin Gothic Book" w:cs="Cambria"/>
          <w:sz w:val="24"/>
          <w:szCs w:val="24"/>
        </w:rPr>
        <w:t>)</w:t>
      </w:r>
    </w:p>
    <w:p w14:paraId="425883A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Мне не понравилось, наверное, я единственная, кому не понравилось. </w:t>
      </w:r>
      <w:r w:rsidRPr="00800F1F">
        <w:rPr>
          <w:rFonts w:ascii="Franklin Gothic Book" w:hAnsi="Franklin Gothic Book" w:cs="Cambria"/>
          <w:sz w:val="24"/>
          <w:szCs w:val="24"/>
        </w:rPr>
        <w:t xml:space="preserve">Вот вы знаете, я вообще </w:t>
      </w:r>
      <w:r>
        <w:rPr>
          <w:rFonts w:ascii="Franklin Gothic Book" w:hAnsi="Franklin Gothic Book" w:cs="Cambria"/>
          <w:sz w:val="24"/>
          <w:szCs w:val="24"/>
        </w:rPr>
        <w:t xml:space="preserve">в противовес </w:t>
      </w:r>
      <w:r w:rsidRPr="00800F1F">
        <w:rPr>
          <w:rFonts w:ascii="Franklin Gothic Book" w:hAnsi="Franklin Gothic Book" w:cs="Cambria"/>
          <w:sz w:val="24"/>
          <w:szCs w:val="24"/>
        </w:rPr>
        <w:t xml:space="preserve">всему, что вы сказали. Мне показалось, что этот фильм сделан </w:t>
      </w:r>
      <w:r>
        <w:rPr>
          <w:rFonts w:ascii="Franklin Gothic Book" w:hAnsi="Franklin Gothic Book" w:cs="Cambria"/>
          <w:sz w:val="24"/>
          <w:szCs w:val="24"/>
        </w:rPr>
        <w:t>«</w:t>
      </w:r>
      <w:r w:rsidRPr="00800F1F">
        <w:rPr>
          <w:rFonts w:ascii="Franklin Gothic Book" w:hAnsi="Franklin Gothic Book" w:cs="Cambria"/>
          <w:sz w:val="24"/>
          <w:szCs w:val="24"/>
        </w:rPr>
        <w:t>под заказ</w:t>
      </w:r>
      <w:r>
        <w:rPr>
          <w:rFonts w:ascii="Franklin Gothic Book" w:hAnsi="Franklin Gothic Book" w:cs="Cambria"/>
          <w:sz w:val="24"/>
          <w:szCs w:val="24"/>
        </w:rPr>
        <w:t>»</w:t>
      </w:r>
      <w:r w:rsidRPr="00800F1F">
        <w:rPr>
          <w:rFonts w:ascii="Franklin Gothic Book" w:hAnsi="Franklin Gothic Book" w:cs="Cambria"/>
          <w:sz w:val="24"/>
          <w:szCs w:val="24"/>
        </w:rPr>
        <w:t>, как вы справедливо заметили. Сделан быстро. Сделан совершенно не так тщательно, как вообще-то делаются хорошие фильмы. То есть это заказной фильм, но на потребу ситуации, скажем так. Актеры да, они были хорошо одеты. Кажд</w:t>
      </w:r>
      <w:r>
        <w:rPr>
          <w:rFonts w:ascii="Franklin Gothic Book" w:hAnsi="Franklin Gothic Book" w:cs="Cambria"/>
          <w:sz w:val="24"/>
          <w:szCs w:val="24"/>
        </w:rPr>
        <w:t>ый</w:t>
      </w:r>
      <w:r w:rsidRPr="00800F1F">
        <w:rPr>
          <w:rFonts w:ascii="Franklin Gothic Book" w:hAnsi="Franklin Gothic Book" w:cs="Cambria"/>
          <w:sz w:val="24"/>
          <w:szCs w:val="24"/>
        </w:rPr>
        <w:t xml:space="preserve"> из них, наверное, соответствовал той роли, которая есть. Но вот я не поверила ни одному слову. Просто ни одному слову. Возможно, это мое личное внутреннее ощущение. Б</w:t>
      </w:r>
      <w:r>
        <w:rPr>
          <w:rFonts w:ascii="Franklin Gothic Book" w:hAnsi="Franklin Gothic Book" w:cs="Cambria"/>
          <w:sz w:val="24"/>
          <w:szCs w:val="24"/>
        </w:rPr>
        <w:t>а</w:t>
      </w:r>
      <w:r w:rsidRPr="00800F1F">
        <w:rPr>
          <w:rFonts w:ascii="Franklin Gothic Book" w:hAnsi="Franklin Gothic Book" w:cs="Cambria"/>
          <w:sz w:val="24"/>
          <w:szCs w:val="24"/>
        </w:rPr>
        <w:t>шар</w:t>
      </w:r>
      <w:r>
        <w:rPr>
          <w:rFonts w:ascii="Franklin Gothic Book" w:hAnsi="Franklin Gothic Book" w:cs="Cambria"/>
          <w:sz w:val="24"/>
          <w:szCs w:val="24"/>
        </w:rPr>
        <w:t>ов</w:t>
      </w:r>
      <w:r w:rsidRPr="00800F1F">
        <w:rPr>
          <w:rFonts w:ascii="Franklin Gothic Book" w:hAnsi="Franklin Gothic Book" w:cs="Cambria"/>
          <w:sz w:val="24"/>
          <w:szCs w:val="24"/>
        </w:rPr>
        <w:t xml:space="preserve"> мне понравился больше всех хотя бы потому, что он потасканный, несчастный, одинокий человек</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А</w:t>
      </w:r>
      <w:r w:rsidRPr="00800F1F">
        <w:rPr>
          <w:rFonts w:ascii="Franklin Gothic Book" w:hAnsi="Franklin Gothic Book" w:cs="Cambria"/>
          <w:sz w:val="24"/>
          <w:szCs w:val="24"/>
        </w:rPr>
        <w:t>ктёр, у которого деньги то есть, то нет. Они так живут, актёры. Если он, так сказать, в свободном полёте, вот у него съёмка есть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он заработал, вот съёмки нет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он лапу сосёт, ему нечего в рот положить, с</w:t>
      </w:r>
      <w:r>
        <w:rPr>
          <w:rFonts w:ascii="Franklin Gothic Book" w:hAnsi="Franklin Gothic Book" w:cs="Cambria"/>
          <w:sz w:val="24"/>
          <w:szCs w:val="24"/>
        </w:rPr>
        <w:t>ъес</w:t>
      </w:r>
      <w:r w:rsidRPr="00800F1F">
        <w:rPr>
          <w:rFonts w:ascii="Franklin Gothic Book" w:hAnsi="Franklin Gothic Book" w:cs="Cambria"/>
          <w:sz w:val="24"/>
          <w:szCs w:val="24"/>
        </w:rPr>
        <w:t>ть нечего. И он и играет такого человека. Одинокий. Но вот он вспомнил прежнюю любовь и ребенок же там. Он пытается восстановить каким-то образом личные отношения. Это сложно. Еще и потому, что абсолютно равный социальный уровень. Мария, успешная барышня. Очень красив</w:t>
      </w:r>
      <w:r>
        <w:rPr>
          <w:rFonts w:ascii="Franklin Gothic Book" w:hAnsi="Franklin Gothic Book" w:cs="Cambria"/>
          <w:sz w:val="24"/>
          <w:szCs w:val="24"/>
        </w:rPr>
        <w:t>ая</w:t>
      </w:r>
      <w:r w:rsidRPr="00800F1F">
        <w:rPr>
          <w:rFonts w:ascii="Franklin Gothic Book" w:hAnsi="Franklin Gothic Book" w:cs="Cambria"/>
          <w:sz w:val="24"/>
          <w:szCs w:val="24"/>
        </w:rPr>
        <w:t xml:space="preserve">. </w:t>
      </w:r>
      <w:r>
        <w:rPr>
          <w:rFonts w:ascii="Franklin Gothic Book" w:hAnsi="Franklin Gothic Book" w:cs="Cambria"/>
          <w:sz w:val="24"/>
          <w:szCs w:val="24"/>
        </w:rPr>
        <w:t>Я</w:t>
      </w:r>
      <w:r w:rsidRPr="00800F1F">
        <w:rPr>
          <w:rFonts w:ascii="Franklin Gothic Book" w:hAnsi="Franklin Gothic Book" w:cs="Cambria"/>
          <w:sz w:val="24"/>
          <w:szCs w:val="24"/>
        </w:rPr>
        <w:t xml:space="preserve"> не могу сказать. </w:t>
      </w:r>
    </w:p>
    <w:p w14:paraId="58BFE3B4" w14:textId="77777777" w:rsidR="00047CA4" w:rsidRPr="003766F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766FD">
        <w:rPr>
          <w:rFonts w:ascii="Franklin Gothic Book" w:hAnsi="Franklin Gothic Book" w:cs="Cambria"/>
          <w:b/>
          <w:bCs/>
          <w:sz w:val="24"/>
          <w:szCs w:val="24"/>
        </w:rPr>
        <w:t>Не уходите глубо</w:t>
      </w:r>
      <w:r>
        <w:rPr>
          <w:rFonts w:ascii="Franklin Gothic Book" w:hAnsi="Franklin Gothic Book" w:cs="Cambria"/>
          <w:b/>
          <w:bCs/>
          <w:sz w:val="24"/>
          <w:szCs w:val="24"/>
        </w:rPr>
        <w:t>ко</w:t>
      </w:r>
      <w:r w:rsidRPr="003766FD">
        <w:rPr>
          <w:rFonts w:ascii="Franklin Gothic Book" w:hAnsi="Franklin Gothic Book" w:cs="Cambria"/>
          <w:b/>
          <w:bCs/>
          <w:sz w:val="24"/>
          <w:szCs w:val="24"/>
        </w:rPr>
        <w:t xml:space="preserve">. </w:t>
      </w:r>
    </w:p>
    <w:p w14:paraId="548F4D2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Нет, нет, нет. </w:t>
      </w:r>
      <w:r>
        <w:rPr>
          <w:rFonts w:ascii="Franklin Gothic Book" w:hAnsi="Franklin Gothic Book" w:cs="Cambria"/>
          <w:sz w:val="24"/>
          <w:szCs w:val="24"/>
        </w:rPr>
        <w:t>В</w:t>
      </w:r>
      <w:r w:rsidRPr="00800F1F">
        <w:rPr>
          <w:rFonts w:ascii="Franklin Gothic Book" w:hAnsi="Franklin Gothic Book" w:cs="Cambria"/>
          <w:sz w:val="24"/>
          <w:szCs w:val="24"/>
        </w:rPr>
        <w:t>ы меня поняли, да? Вот Б</w:t>
      </w:r>
      <w:r>
        <w:rPr>
          <w:rFonts w:ascii="Franklin Gothic Book" w:hAnsi="Franklin Gothic Book" w:cs="Cambria"/>
          <w:sz w:val="24"/>
          <w:szCs w:val="24"/>
        </w:rPr>
        <w:t>а</w:t>
      </w:r>
      <w:r w:rsidRPr="00800F1F">
        <w:rPr>
          <w:rFonts w:ascii="Franklin Gothic Book" w:hAnsi="Franklin Gothic Book" w:cs="Cambria"/>
          <w:sz w:val="24"/>
          <w:szCs w:val="24"/>
        </w:rPr>
        <w:t>шаров на меня произвел впечатление. Он меня</w:t>
      </w:r>
      <w:r>
        <w:rPr>
          <w:rFonts w:ascii="Franklin Gothic Book" w:hAnsi="Franklin Gothic Book" w:cs="Cambria"/>
          <w:sz w:val="24"/>
          <w:szCs w:val="24"/>
        </w:rPr>
        <w:t>.</w:t>
      </w:r>
      <w:r w:rsidRPr="00800F1F">
        <w:rPr>
          <w:rFonts w:ascii="Franklin Gothic Book" w:hAnsi="Franklin Gothic Book" w:cs="Cambria"/>
          <w:sz w:val="24"/>
          <w:szCs w:val="24"/>
        </w:rPr>
        <w:t xml:space="preserve"> Я ему верю. Он убедителе</w:t>
      </w:r>
      <w:r>
        <w:rPr>
          <w:rFonts w:ascii="Franklin Gothic Book" w:hAnsi="Franklin Gothic Book" w:cs="Cambria"/>
          <w:sz w:val="24"/>
          <w:szCs w:val="24"/>
        </w:rPr>
        <w:t>н</w:t>
      </w:r>
      <w:r w:rsidRPr="00800F1F">
        <w:rPr>
          <w:rFonts w:ascii="Franklin Gothic Book" w:hAnsi="Franklin Gothic Book" w:cs="Cambria"/>
          <w:sz w:val="24"/>
          <w:szCs w:val="24"/>
        </w:rPr>
        <w:t xml:space="preserve">. </w:t>
      </w:r>
    </w:p>
    <w:p w14:paraId="188FA611" w14:textId="77777777" w:rsidR="00047CA4" w:rsidRPr="003766F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766FD">
        <w:rPr>
          <w:rFonts w:ascii="Franklin Gothic Book" w:hAnsi="Franklin Gothic Book" w:cs="Cambria"/>
          <w:b/>
          <w:bCs/>
          <w:sz w:val="24"/>
          <w:szCs w:val="24"/>
        </w:rPr>
        <w:t xml:space="preserve">Вы считали, что этот фильм «под заказ»? </w:t>
      </w:r>
    </w:p>
    <w:p w14:paraId="59E285E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 </w:t>
      </w:r>
      <w:r w:rsidRPr="00800F1F">
        <w:rPr>
          <w:rFonts w:ascii="Franklin Gothic Book" w:hAnsi="Franklin Gothic Book" w:cs="Cambria"/>
          <w:sz w:val="24"/>
          <w:szCs w:val="24"/>
        </w:rPr>
        <w:t xml:space="preserve">Очень небрежно сделан. Он небрежно, быстро скомпонован. </w:t>
      </w:r>
    </w:p>
    <w:p w14:paraId="6238FEA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Были </w:t>
      </w:r>
      <w:r>
        <w:rPr>
          <w:rFonts w:ascii="Franklin Gothic Book" w:hAnsi="Franklin Gothic Book" w:cs="Cambria"/>
          <w:sz w:val="24"/>
          <w:szCs w:val="24"/>
        </w:rPr>
        <w:t xml:space="preserve">сжатые </w:t>
      </w:r>
      <w:r w:rsidRPr="00800F1F">
        <w:rPr>
          <w:rFonts w:ascii="Franklin Gothic Book" w:hAnsi="Franklin Gothic Book" w:cs="Cambria"/>
          <w:sz w:val="24"/>
          <w:szCs w:val="24"/>
        </w:rPr>
        <w:t xml:space="preserve">сроки, видимо, даны. </w:t>
      </w:r>
    </w:p>
    <w:p w14:paraId="3F8E754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З</w:t>
      </w:r>
      <w:r w:rsidRPr="00800F1F">
        <w:rPr>
          <w:rFonts w:ascii="Franklin Gothic Book" w:hAnsi="Franklin Gothic Book" w:cs="Cambria"/>
          <w:sz w:val="24"/>
          <w:szCs w:val="24"/>
        </w:rPr>
        <w:t xml:space="preserve">аказ, значит, наверняка сжатые сроки. И это не тот сюжет. </w:t>
      </w:r>
    </w:p>
    <w:p w14:paraId="573532FA" w14:textId="77777777" w:rsidR="00047CA4" w:rsidRPr="00652CB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52CBF">
        <w:rPr>
          <w:rFonts w:ascii="Franklin Gothic Book" w:hAnsi="Franklin Gothic Book" w:cs="Cambria"/>
          <w:b/>
          <w:bCs/>
          <w:sz w:val="24"/>
          <w:szCs w:val="24"/>
        </w:rPr>
        <w:t>Сюжет быстро скомпонован?</w:t>
      </w:r>
    </w:p>
    <w:p w14:paraId="2EF17E0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Я объясню. Это значит, что был конкретный заказ, была конкретная тема, и под эту тему нужно было сделать, как вы справедливо заметили, мелодраму на современный сюжет. </w:t>
      </w:r>
    </w:p>
    <w:p w14:paraId="017CD14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Только почему небрежно? Там</w:t>
      </w:r>
      <w:r>
        <w:rPr>
          <w:rFonts w:ascii="Franklin Gothic Book" w:hAnsi="Franklin Gothic Book" w:cs="Cambria"/>
          <w:sz w:val="24"/>
          <w:szCs w:val="24"/>
        </w:rPr>
        <w:t xml:space="preserve"> даны </w:t>
      </w:r>
      <w:r w:rsidRPr="00800F1F">
        <w:rPr>
          <w:rFonts w:ascii="Franklin Gothic Book" w:hAnsi="Franklin Gothic Book" w:cs="Cambria"/>
          <w:sz w:val="24"/>
          <w:szCs w:val="24"/>
        </w:rPr>
        <w:t xml:space="preserve">наверняка хорошие темы. </w:t>
      </w:r>
      <w:r>
        <w:rPr>
          <w:rFonts w:ascii="Franklin Gothic Book" w:hAnsi="Franklin Gothic Book" w:cs="Cambria"/>
          <w:sz w:val="24"/>
          <w:szCs w:val="24"/>
        </w:rPr>
        <w:t>(</w:t>
      </w:r>
      <w:r w:rsidRPr="00652CBF">
        <w:rPr>
          <w:rFonts w:ascii="Franklin Gothic Book" w:hAnsi="Franklin Gothic Book" w:cs="Cambria"/>
          <w:i/>
          <w:iCs/>
          <w:sz w:val="24"/>
          <w:szCs w:val="24"/>
        </w:rPr>
        <w:t>говорят одновременно</w:t>
      </w:r>
      <w:r>
        <w:rPr>
          <w:rFonts w:ascii="Franklin Gothic Book" w:hAnsi="Franklin Gothic Book" w:cs="Cambria"/>
          <w:sz w:val="24"/>
          <w:szCs w:val="24"/>
        </w:rPr>
        <w:t xml:space="preserve">) </w:t>
      </w:r>
    </w:p>
    <w:p w14:paraId="2C743DA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Нет, это просто мое мнение. Небрежно, потому что я там не увидела совершенно ничего, что говорило бы о скрупулезности выполнения кино</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заказа. </w:t>
      </w:r>
      <w:r>
        <w:rPr>
          <w:rFonts w:ascii="Franklin Gothic Book" w:hAnsi="Franklin Gothic Book" w:cs="Cambria"/>
          <w:sz w:val="24"/>
          <w:szCs w:val="24"/>
        </w:rPr>
        <w:t xml:space="preserve">Я </w:t>
      </w:r>
      <w:r w:rsidRPr="00800F1F">
        <w:rPr>
          <w:rFonts w:ascii="Franklin Gothic Book" w:hAnsi="Franklin Gothic Book" w:cs="Cambria"/>
          <w:sz w:val="24"/>
          <w:szCs w:val="24"/>
        </w:rPr>
        <w:t xml:space="preserve">почему так говорю? Я иногда участвую в съёмках, и я вижу, как делаются хорошие фильмы. Это совсем другое. Это правда другое. </w:t>
      </w:r>
    </w:p>
    <w:p w14:paraId="026DC208" w14:textId="77777777" w:rsidR="00047CA4" w:rsidRPr="00652CB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52CBF">
        <w:rPr>
          <w:rFonts w:ascii="Franklin Gothic Book" w:hAnsi="Franklin Gothic Book" w:cs="Cambria"/>
          <w:b/>
          <w:bCs/>
          <w:sz w:val="24"/>
          <w:szCs w:val="24"/>
        </w:rPr>
        <w:t xml:space="preserve">Хорошо. </w:t>
      </w:r>
    </w:p>
    <w:p w14:paraId="47B958C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Всё, извините</w:t>
      </w:r>
      <w:r>
        <w:rPr>
          <w:rFonts w:ascii="Franklin Gothic Book" w:hAnsi="Franklin Gothic Book" w:cs="Cambria"/>
          <w:sz w:val="24"/>
          <w:szCs w:val="24"/>
        </w:rPr>
        <w:t xml:space="preserve">. Я просто </w:t>
      </w:r>
      <w:r w:rsidRPr="00800F1F">
        <w:rPr>
          <w:rFonts w:ascii="Franklin Gothic Book" w:hAnsi="Franklin Gothic Book" w:cs="Cambria"/>
          <w:sz w:val="24"/>
          <w:szCs w:val="24"/>
        </w:rPr>
        <w:t>разгов</w:t>
      </w:r>
      <w:r>
        <w:rPr>
          <w:rFonts w:ascii="Franklin Gothic Book" w:hAnsi="Franklin Gothic Book" w:cs="Cambria"/>
          <w:sz w:val="24"/>
          <w:szCs w:val="24"/>
        </w:rPr>
        <w:t xml:space="preserve">орилась. </w:t>
      </w:r>
    </w:p>
    <w:p w14:paraId="2C8F9E6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652CBF">
        <w:rPr>
          <w:rFonts w:ascii="Franklin Gothic Book" w:hAnsi="Franklin Gothic Book" w:cs="Cambria"/>
          <w:b/>
          <w:bCs/>
          <w:sz w:val="24"/>
          <w:szCs w:val="24"/>
        </w:rPr>
        <w:t>Что еще не понравилось? Татьяна, вы хотели что-то сказать?</w:t>
      </w:r>
      <w:r w:rsidRPr="00800F1F">
        <w:rPr>
          <w:rFonts w:ascii="Franklin Gothic Book" w:hAnsi="Franklin Gothic Book" w:cs="Cambria"/>
          <w:sz w:val="24"/>
          <w:szCs w:val="24"/>
        </w:rPr>
        <w:t xml:space="preserve"> </w:t>
      </w:r>
    </w:p>
    <w:p w14:paraId="1CBCAEE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Вот, я хотела сказать </w:t>
      </w:r>
      <w:r>
        <w:rPr>
          <w:rFonts w:ascii="Franklin Gothic Book" w:hAnsi="Franklin Gothic Book" w:cs="Cambria"/>
          <w:sz w:val="24"/>
          <w:szCs w:val="24"/>
        </w:rPr>
        <w:t>две</w:t>
      </w:r>
      <w:r w:rsidRPr="00800F1F">
        <w:rPr>
          <w:rFonts w:ascii="Franklin Gothic Book" w:hAnsi="Franklin Gothic Book" w:cs="Cambria"/>
          <w:sz w:val="24"/>
          <w:szCs w:val="24"/>
        </w:rPr>
        <w:t xml:space="preserve"> странные вещи, которые мне не понравились. Они касаются внешности. Мне очень не понравилась причёска мамы дочек в 90-е. Она как будто бы какая-то </w:t>
      </w:r>
      <w:r>
        <w:rPr>
          <w:rFonts w:ascii="Franklin Gothic Book" w:hAnsi="Franklin Gothic Book" w:cs="Cambria"/>
          <w:sz w:val="24"/>
          <w:szCs w:val="24"/>
        </w:rPr>
        <w:t>«</w:t>
      </w:r>
      <w:proofErr w:type="spellStart"/>
      <w:r>
        <w:rPr>
          <w:rFonts w:ascii="Franklin Gothic Book" w:hAnsi="Franklin Gothic Book" w:cs="Cambria"/>
          <w:sz w:val="24"/>
          <w:szCs w:val="24"/>
        </w:rPr>
        <w:t>Б</w:t>
      </w:r>
      <w:r w:rsidRPr="00800F1F">
        <w:rPr>
          <w:rFonts w:ascii="Franklin Gothic Book" w:hAnsi="Franklin Gothic Book" w:cs="Cambria"/>
          <w:sz w:val="24"/>
          <w:szCs w:val="24"/>
        </w:rPr>
        <w:t>абет</w:t>
      </w:r>
      <w:r>
        <w:rPr>
          <w:rFonts w:ascii="Franklin Gothic Book" w:hAnsi="Franklin Gothic Book" w:cs="Cambria"/>
          <w:sz w:val="24"/>
          <w:szCs w:val="24"/>
        </w:rPr>
        <w:t>т</w:t>
      </w:r>
      <w:r w:rsidRPr="00800F1F">
        <w:rPr>
          <w:rFonts w:ascii="Franklin Gothic Book" w:hAnsi="Franklin Gothic Book" w:cs="Cambria"/>
          <w:sz w:val="24"/>
          <w:szCs w:val="24"/>
        </w:rPr>
        <w:t>а</w:t>
      </w:r>
      <w:proofErr w:type="spellEnd"/>
      <w:r>
        <w:rPr>
          <w:rFonts w:ascii="Franklin Gothic Book" w:hAnsi="Franklin Gothic Book" w:cs="Cambria"/>
          <w:sz w:val="24"/>
          <w:szCs w:val="24"/>
        </w:rPr>
        <w:t>»</w:t>
      </w:r>
      <w:r w:rsidRPr="00800F1F">
        <w:rPr>
          <w:rFonts w:ascii="Franklin Gothic Book" w:hAnsi="Franklin Gothic Book" w:cs="Cambria"/>
          <w:sz w:val="24"/>
          <w:szCs w:val="24"/>
        </w:rPr>
        <w:t xml:space="preserve"> из 60-х. Вот я смотрю, и я не верю, что мама может так тщательно уложить волосы и потом делать</w:t>
      </w:r>
      <w:r>
        <w:rPr>
          <w:rFonts w:ascii="Franklin Gothic Book" w:hAnsi="Franklin Gothic Book" w:cs="Cambria"/>
          <w:sz w:val="24"/>
          <w:szCs w:val="24"/>
        </w:rPr>
        <w:t>. В</w:t>
      </w:r>
      <w:r w:rsidRPr="00800F1F">
        <w:rPr>
          <w:rFonts w:ascii="Franklin Gothic Book" w:hAnsi="Franklin Gothic Book" w:cs="Cambria"/>
          <w:sz w:val="24"/>
          <w:szCs w:val="24"/>
        </w:rPr>
        <w:t>от как-то вот эт</w:t>
      </w:r>
      <w:r>
        <w:rPr>
          <w:rFonts w:ascii="Franklin Gothic Book" w:hAnsi="Franklin Gothic Book" w:cs="Cambria"/>
          <w:sz w:val="24"/>
          <w:szCs w:val="24"/>
        </w:rPr>
        <w:t>ой</w:t>
      </w:r>
      <w:r w:rsidRPr="00800F1F">
        <w:rPr>
          <w:rFonts w:ascii="Franklin Gothic Book" w:hAnsi="Franklin Gothic Book" w:cs="Cambria"/>
          <w:sz w:val="24"/>
          <w:szCs w:val="24"/>
        </w:rPr>
        <w:t xml:space="preserve"> прическ</w:t>
      </w:r>
      <w:r>
        <w:rPr>
          <w:rFonts w:ascii="Franklin Gothic Book" w:hAnsi="Franklin Gothic Book" w:cs="Cambria"/>
          <w:sz w:val="24"/>
          <w:szCs w:val="24"/>
        </w:rPr>
        <w:t>е я не верю</w:t>
      </w:r>
      <w:r w:rsidRPr="00800F1F">
        <w:rPr>
          <w:rFonts w:ascii="Franklin Gothic Book" w:hAnsi="Franklin Gothic Book" w:cs="Cambria"/>
          <w:sz w:val="24"/>
          <w:szCs w:val="24"/>
        </w:rPr>
        <w:t xml:space="preserve">. </w:t>
      </w:r>
    </w:p>
    <w:p w14:paraId="0D8DE94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Это была</w:t>
      </w:r>
      <w:r>
        <w:rPr>
          <w:rFonts w:ascii="Franklin Gothic Book" w:hAnsi="Franklin Gothic Book" w:cs="Cambria"/>
          <w:sz w:val="24"/>
          <w:szCs w:val="24"/>
        </w:rPr>
        <w:t xml:space="preserve"> модная</w:t>
      </w:r>
      <w:r w:rsidRPr="00800F1F">
        <w:rPr>
          <w:rFonts w:ascii="Franklin Gothic Book" w:hAnsi="Franklin Gothic Book" w:cs="Cambria"/>
          <w:sz w:val="24"/>
          <w:szCs w:val="24"/>
        </w:rPr>
        <w:t xml:space="preserve"> химическая завивка. </w:t>
      </w:r>
    </w:p>
    <w:p w14:paraId="183BD03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это была химическая завивка, но как она уложена, извините. Видно, что как она уложена, </w:t>
      </w:r>
      <w:r>
        <w:rPr>
          <w:rFonts w:ascii="Franklin Gothic Book" w:hAnsi="Franklin Gothic Book" w:cs="Cambria"/>
          <w:sz w:val="24"/>
          <w:szCs w:val="24"/>
        </w:rPr>
        <w:t>она</w:t>
      </w:r>
      <w:r w:rsidRPr="00800F1F">
        <w:rPr>
          <w:rFonts w:ascii="Franklin Gothic Book" w:hAnsi="Franklin Gothic Book" w:cs="Cambria"/>
          <w:sz w:val="24"/>
          <w:szCs w:val="24"/>
        </w:rPr>
        <w:t xml:space="preserve"> уложена никак. </w:t>
      </w:r>
    </w:p>
    <w:p w14:paraId="49B0A6E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Гримеры попутали. </w:t>
      </w:r>
    </w:p>
    <w:p w14:paraId="18FEBCB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И что еще мне не понравилось? Мне очень не понравились такие странные вещи, как голый Башаров. Хотелось одеть его в халат </w:t>
      </w:r>
      <w:r>
        <w:rPr>
          <w:rFonts w:ascii="Franklin Gothic Book" w:hAnsi="Franklin Gothic Book" w:cs="Cambria"/>
          <w:sz w:val="24"/>
          <w:szCs w:val="24"/>
        </w:rPr>
        <w:t>в</w:t>
      </w:r>
      <w:r w:rsidRPr="00800F1F">
        <w:rPr>
          <w:rFonts w:ascii="Franklin Gothic Book" w:hAnsi="Franklin Gothic Book" w:cs="Cambria"/>
          <w:sz w:val="24"/>
          <w:szCs w:val="24"/>
        </w:rPr>
        <w:t>от мах</w:t>
      </w:r>
      <w:r>
        <w:rPr>
          <w:rFonts w:ascii="Franklin Gothic Book" w:hAnsi="Franklin Gothic Book" w:cs="Cambria"/>
          <w:sz w:val="24"/>
          <w:szCs w:val="24"/>
        </w:rPr>
        <w:t>р</w:t>
      </w:r>
      <w:r w:rsidRPr="00800F1F">
        <w:rPr>
          <w:rFonts w:ascii="Franklin Gothic Book" w:hAnsi="Franklin Gothic Book" w:cs="Cambria"/>
          <w:sz w:val="24"/>
          <w:szCs w:val="24"/>
        </w:rPr>
        <w:t xml:space="preserve">овый какой-нибудь актерский дорогой. Еще скажу, да. Потом мне не понравились поцелуи вот эти открытые. Мне кажется, они не в теме. </w:t>
      </w:r>
      <w:r>
        <w:rPr>
          <w:rFonts w:ascii="Franklin Gothic Book" w:hAnsi="Franklin Gothic Book" w:cs="Cambria"/>
          <w:sz w:val="24"/>
          <w:szCs w:val="24"/>
        </w:rPr>
        <w:t xml:space="preserve">Ханжески </w:t>
      </w:r>
      <w:r w:rsidRPr="00800F1F">
        <w:rPr>
          <w:rFonts w:ascii="Franklin Gothic Book" w:hAnsi="Franklin Gothic Book" w:cs="Cambria"/>
          <w:sz w:val="24"/>
          <w:szCs w:val="24"/>
        </w:rPr>
        <w:t xml:space="preserve">звучит, но именно с Башаровым нет. Еще мне не понравилось как раз </w:t>
      </w:r>
      <w:r>
        <w:rPr>
          <w:rFonts w:ascii="Franklin Gothic Book" w:hAnsi="Franklin Gothic Book" w:cs="Cambria"/>
          <w:sz w:val="24"/>
          <w:szCs w:val="24"/>
        </w:rPr>
        <w:t xml:space="preserve">постельные сцены </w:t>
      </w:r>
      <w:r w:rsidRPr="00800F1F">
        <w:rPr>
          <w:rFonts w:ascii="Franklin Gothic Book" w:hAnsi="Franklin Gothic Book" w:cs="Cambria"/>
          <w:sz w:val="24"/>
          <w:szCs w:val="24"/>
        </w:rPr>
        <w:t xml:space="preserve">с Башаровым. Мне кажется, это было не нужно. Могли бы показать </w:t>
      </w:r>
      <w:r>
        <w:rPr>
          <w:rFonts w:ascii="Franklin Gothic Book" w:hAnsi="Franklin Gothic Book" w:cs="Cambria"/>
          <w:sz w:val="24"/>
          <w:szCs w:val="24"/>
        </w:rPr>
        <w:t xml:space="preserve">с </w:t>
      </w:r>
      <w:r w:rsidRPr="00800F1F">
        <w:rPr>
          <w:rFonts w:ascii="Franklin Gothic Book" w:hAnsi="Franklin Gothic Book" w:cs="Cambria"/>
          <w:sz w:val="24"/>
          <w:szCs w:val="24"/>
        </w:rPr>
        <w:t>другими персонажами</w:t>
      </w:r>
      <w:r>
        <w:rPr>
          <w:rFonts w:ascii="Franklin Gothic Book" w:hAnsi="Franklin Gothic Book" w:cs="Cambria"/>
          <w:sz w:val="24"/>
          <w:szCs w:val="24"/>
        </w:rPr>
        <w:t>. (</w:t>
      </w:r>
      <w:r w:rsidRPr="00652CBF">
        <w:rPr>
          <w:rFonts w:ascii="Franklin Gothic Book" w:hAnsi="Franklin Gothic Book" w:cs="Cambria"/>
          <w:i/>
          <w:iCs/>
          <w:sz w:val="24"/>
          <w:szCs w:val="24"/>
        </w:rPr>
        <w:t>говорят одновременно</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w:t>
      </w:r>
    </w:p>
    <w:p w14:paraId="7F9B5E9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Там </w:t>
      </w:r>
      <w:r>
        <w:rPr>
          <w:rFonts w:ascii="Franklin Gothic Book" w:hAnsi="Franklin Gothic Book" w:cs="Cambria"/>
          <w:sz w:val="24"/>
          <w:szCs w:val="24"/>
        </w:rPr>
        <w:t xml:space="preserve">она </w:t>
      </w:r>
      <w:r w:rsidRPr="00800F1F">
        <w:rPr>
          <w:rFonts w:ascii="Franklin Gothic Book" w:hAnsi="Franklin Gothic Book" w:cs="Cambria"/>
          <w:sz w:val="24"/>
          <w:szCs w:val="24"/>
        </w:rPr>
        <w:t>была, но она как-то так вот прошла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Т</w:t>
      </w:r>
      <w:r w:rsidRPr="00800F1F">
        <w:rPr>
          <w:rFonts w:ascii="Franklin Gothic Book" w:hAnsi="Franklin Gothic Book" w:cs="Cambria"/>
          <w:sz w:val="24"/>
          <w:szCs w:val="24"/>
        </w:rPr>
        <w:t>акой полумрак, и непонятно, там их двое или один. Огромная постель, один человек очевид</w:t>
      </w:r>
      <w:r>
        <w:rPr>
          <w:rFonts w:ascii="Franklin Gothic Book" w:hAnsi="Franklin Gothic Book" w:cs="Cambria"/>
          <w:sz w:val="24"/>
          <w:szCs w:val="24"/>
        </w:rPr>
        <w:t>ен</w:t>
      </w:r>
      <w:r w:rsidRPr="00800F1F">
        <w:rPr>
          <w:rFonts w:ascii="Franklin Gothic Book" w:hAnsi="Franklin Gothic Book" w:cs="Cambria"/>
          <w:sz w:val="24"/>
          <w:szCs w:val="24"/>
        </w:rPr>
        <w:t xml:space="preserve">, второй нет. </w:t>
      </w:r>
    </w:p>
    <w:p w14:paraId="068804E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Ф</w:t>
      </w:r>
      <w:r w:rsidRPr="00800F1F">
        <w:rPr>
          <w:rFonts w:ascii="Franklin Gothic Book" w:hAnsi="Franklin Gothic Book" w:cs="Cambria"/>
          <w:sz w:val="24"/>
          <w:szCs w:val="24"/>
        </w:rPr>
        <w:t>акт в том, что это</w:t>
      </w:r>
      <w:r>
        <w:rPr>
          <w:rFonts w:ascii="Franklin Gothic Book" w:hAnsi="Franklin Gothic Book" w:cs="Cambria"/>
          <w:sz w:val="24"/>
          <w:szCs w:val="24"/>
        </w:rPr>
        <w:t>му</w:t>
      </w:r>
      <w:r w:rsidRPr="00800F1F">
        <w:rPr>
          <w:rFonts w:ascii="Franklin Gothic Book" w:hAnsi="Franklin Gothic Book" w:cs="Cambria"/>
          <w:sz w:val="24"/>
          <w:szCs w:val="24"/>
        </w:rPr>
        <w:t xml:space="preserve"> уделил</w:t>
      </w:r>
      <w:r>
        <w:rPr>
          <w:rFonts w:ascii="Franklin Gothic Book" w:hAnsi="Franklin Gothic Book" w:cs="Cambria"/>
          <w:sz w:val="24"/>
          <w:szCs w:val="24"/>
        </w:rPr>
        <w:t>и</w:t>
      </w:r>
      <w:r w:rsidRPr="00800F1F">
        <w:rPr>
          <w:rFonts w:ascii="Franklin Gothic Book" w:hAnsi="Franklin Gothic Book" w:cs="Cambria"/>
          <w:sz w:val="24"/>
          <w:szCs w:val="24"/>
        </w:rPr>
        <w:t xml:space="preserve"> больше внимания, чем, например, отношени</w:t>
      </w:r>
      <w:r>
        <w:rPr>
          <w:rFonts w:ascii="Franklin Gothic Book" w:hAnsi="Franklin Gothic Book" w:cs="Cambria"/>
          <w:sz w:val="24"/>
          <w:szCs w:val="24"/>
        </w:rPr>
        <w:t>ям</w:t>
      </w:r>
      <w:r w:rsidRPr="00800F1F">
        <w:rPr>
          <w:rFonts w:ascii="Franklin Gothic Book" w:hAnsi="Franklin Gothic Book" w:cs="Cambria"/>
          <w:sz w:val="24"/>
          <w:szCs w:val="24"/>
        </w:rPr>
        <w:t xml:space="preserve"> други</w:t>
      </w:r>
      <w:r>
        <w:rPr>
          <w:rFonts w:ascii="Franklin Gothic Book" w:hAnsi="Franklin Gothic Book" w:cs="Cambria"/>
          <w:sz w:val="24"/>
          <w:szCs w:val="24"/>
        </w:rPr>
        <w:t>х</w:t>
      </w:r>
      <w:r w:rsidRPr="00800F1F">
        <w:rPr>
          <w:rFonts w:ascii="Franklin Gothic Book" w:hAnsi="Franklin Gothic Book" w:cs="Cambria"/>
          <w:sz w:val="24"/>
          <w:szCs w:val="24"/>
        </w:rPr>
        <w:t xml:space="preserve"> геро</w:t>
      </w:r>
      <w:r>
        <w:rPr>
          <w:rFonts w:ascii="Franklin Gothic Book" w:hAnsi="Franklin Gothic Book" w:cs="Cambria"/>
          <w:sz w:val="24"/>
          <w:szCs w:val="24"/>
        </w:rPr>
        <w:t>ев</w:t>
      </w:r>
      <w:r w:rsidRPr="00800F1F">
        <w:rPr>
          <w:rFonts w:ascii="Franklin Gothic Book" w:hAnsi="Franklin Gothic Book" w:cs="Cambria"/>
          <w:sz w:val="24"/>
          <w:szCs w:val="24"/>
        </w:rPr>
        <w:t xml:space="preserve">. </w:t>
      </w:r>
    </w:p>
    <w:p w14:paraId="2B318B35" w14:textId="77777777" w:rsidR="00047CA4" w:rsidRPr="00652CB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52CBF">
        <w:rPr>
          <w:rFonts w:ascii="Franklin Gothic Book" w:hAnsi="Franklin Gothic Book" w:cs="Cambria"/>
          <w:b/>
          <w:bCs/>
          <w:sz w:val="24"/>
          <w:szCs w:val="24"/>
        </w:rPr>
        <w:t>Хорошо. Еще есть что-то такое, что не понравилось?</w:t>
      </w:r>
    </w:p>
    <w:p w14:paraId="26B62FF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Во</w:t>
      </w:r>
      <w:r w:rsidRPr="00800F1F">
        <w:rPr>
          <w:rFonts w:ascii="Franklin Gothic Book" w:hAnsi="Franklin Gothic Book" w:cs="Cambria"/>
          <w:sz w:val="24"/>
          <w:szCs w:val="24"/>
        </w:rPr>
        <w:t xml:space="preserve">т я говорила то, что перегрузили эмоциями, перегрузили событиями. И хотелось, конечно, все струны и струны души задеть, я так понимаю. Хотелось </w:t>
      </w:r>
      <w:r>
        <w:rPr>
          <w:rFonts w:ascii="Franklin Gothic Book" w:hAnsi="Franklin Gothic Book" w:cs="Cambria"/>
          <w:sz w:val="24"/>
          <w:szCs w:val="24"/>
        </w:rPr>
        <w:t>вз</w:t>
      </w:r>
      <w:r w:rsidRPr="00800F1F">
        <w:rPr>
          <w:rFonts w:ascii="Franklin Gothic Book" w:hAnsi="Franklin Gothic Book" w:cs="Cambria"/>
          <w:sz w:val="24"/>
          <w:szCs w:val="24"/>
        </w:rPr>
        <w:t>будоражить, чтобы выползали, может быть, из кинозала, как вариант</w:t>
      </w:r>
      <w:r>
        <w:rPr>
          <w:rFonts w:ascii="Franklin Gothic Book" w:hAnsi="Franklin Gothic Book" w:cs="Cambria"/>
          <w:sz w:val="24"/>
          <w:szCs w:val="24"/>
        </w:rPr>
        <w:t>. Но</w:t>
      </w:r>
      <w:r w:rsidRPr="00800F1F">
        <w:rPr>
          <w:rFonts w:ascii="Franklin Gothic Book" w:hAnsi="Franklin Gothic Book" w:cs="Cambria"/>
          <w:sz w:val="24"/>
          <w:szCs w:val="24"/>
        </w:rPr>
        <w:t xml:space="preserve"> это перегруз на пять серий. То есть </w:t>
      </w:r>
      <w:r>
        <w:rPr>
          <w:rFonts w:ascii="Franklin Gothic Book" w:hAnsi="Franklin Gothic Book" w:cs="Cambria"/>
          <w:sz w:val="24"/>
          <w:szCs w:val="24"/>
        </w:rPr>
        <w:t>п</w:t>
      </w:r>
      <w:r w:rsidRPr="00800F1F">
        <w:rPr>
          <w:rFonts w:ascii="Franklin Gothic Book" w:hAnsi="Franklin Gothic Book" w:cs="Cambria"/>
          <w:sz w:val="24"/>
          <w:szCs w:val="24"/>
        </w:rPr>
        <w:t>огружение можно было поверхностное в эмоции</w:t>
      </w:r>
      <w:r>
        <w:rPr>
          <w:rFonts w:ascii="Franklin Gothic Book" w:hAnsi="Franklin Gothic Book" w:cs="Cambria"/>
          <w:sz w:val="24"/>
          <w:szCs w:val="24"/>
        </w:rPr>
        <w:t>. Но</w:t>
      </w:r>
      <w:r w:rsidRPr="00800F1F">
        <w:rPr>
          <w:rFonts w:ascii="Franklin Gothic Book" w:hAnsi="Franklin Gothic Book" w:cs="Cambria"/>
          <w:sz w:val="24"/>
          <w:szCs w:val="24"/>
        </w:rPr>
        <w:t xml:space="preserve"> вот так вот окунать</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65A198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Не знаю, я не окуналась, я постоянно грустила. </w:t>
      </w:r>
    </w:p>
    <w:p w14:paraId="399215E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Я про себя говорю. </w:t>
      </w:r>
      <w:r>
        <w:rPr>
          <w:rFonts w:ascii="Franklin Gothic Book" w:hAnsi="Franklin Gothic Book" w:cs="Cambria"/>
          <w:sz w:val="24"/>
          <w:szCs w:val="24"/>
        </w:rPr>
        <w:t xml:space="preserve">Мы же каждый про себя. </w:t>
      </w:r>
    </w:p>
    <w:p w14:paraId="345E174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Может быть, это и есть постоянное. </w:t>
      </w:r>
    </w:p>
    <w:p w14:paraId="18B0D88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Так я про себя и говорю. Грусть, вот </w:t>
      </w:r>
      <w:r>
        <w:rPr>
          <w:rFonts w:ascii="Franklin Gothic Book" w:hAnsi="Franklin Gothic Book" w:cs="Cambria"/>
          <w:sz w:val="24"/>
          <w:szCs w:val="24"/>
        </w:rPr>
        <w:t xml:space="preserve">мы </w:t>
      </w:r>
      <w:r w:rsidRPr="00800F1F">
        <w:rPr>
          <w:rFonts w:ascii="Franklin Gothic Book" w:hAnsi="Franklin Gothic Book" w:cs="Cambria"/>
          <w:sz w:val="24"/>
          <w:szCs w:val="24"/>
        </w:rPr>
        <w:t xml:space="preserve">окунулись. То есть я все 5 серий сидела и страдала. </w:t>
      </w:r>
    </w:p>
    <w:p w14:paraId="536EF6E0" w14:textId="77777777" w:rsidR="00047CA4" w:rsidRPr="00652CB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52CBF">
        <w:rPr>
          <w:rFonts w:ascii="Franklin Gothic Book" w:hAnsi="Franklin Gothic Book" w:cs="Cambria"/>
          <w:b/>
          <w:bCs/>
          <w:sz w:val="24"/>
          <w:szCs w:val="24"/>
        </w:rPr>
        <w:t xml:space="preserve">Грусть по поводу чего? </w:t>
      </w:r>
    </w:p>
    <w:p w14:paraId="6301CEA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Мне постоянно хотелось плакать все 5 серий. Вот я сидела, я иногда еле сдерживалась. То есть мне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5762EB36" w14:textId="77777777" w:rsidR="00047CA4" w:rsidRPr="00652CB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52CBF">
        <w:rPr>
          <w:rFonts w:ascii="Franklin Gothic Book" w:hAnsi="Franklin Gothic Book" w:cs="Cambria"/>
          <w:b/>
          <w:bCs/>
          <w:sz w:val="24"/>
          <w:szCs w:val="24"/>
        </w:rPr>
        <w:t xml:space="preserve">Плохо? </w:t>
      </w:r>
    </w:p>
    <w:p w14:paraId="08E656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Мне хотелось, чтобы меня окунали. Меня не окунали, мне было грустно. </w:t>
      </w:r>
    </w:p>
    <w:p w14:paraId="0781007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Хорошо, когда</w:t>
      </w:r>
      <w:r>
        <w:rPr>
          <w:rFonts w:ascii="Franklin Gothic Book" w:hAnsi="Franklin Gothic Book" w:cs="Cambria"/>
          <w:sz w:val="24"/>
          <w:szCs w:val="24"/>
        </w:rPr>
        <w:t xml:space="preserve"> это в меру. </w:t>
      </w:r>
    </w:p>
    <w:p w14:paraId="7AFC1F8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Да, качели такие. Сидишь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радуешься, сидишь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смеешься, сидишь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плачешь. То есть разные эмоции. А у меня была одна эмоция. Мне было грустно. </w:t>
      </w:r>
    </w:p>
    <w:p w14:paraId="3552B518" w14:textId="77777777" w:rsidR="00047CA4" w:rsidRPr="0006075B"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075B">
        <w:rPr>
          <w:rFonts w:ascii="Franklin Gothic Book" w:hAnsi="Franklin Gothic Book" w:cs="Cambria"/>
          <w:b/>
          <w:bCs/>
          <w:sz w:val="24"/>
          <w:szCs w:val="24"/>
        </w:rPr>
        <w:t xml:space="preserve">Давайте тогда про эмоции. У Ольги постоянная эмоция была грусть, и она никак не менялась. </w:t>
      </w:r>
    </w:p>
    <w:p w14:paraId="40FA29F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Нет, в начале, в начале первой серии были моменты, когда я улыбалась, там шутки были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ричем шутки, очень хороший юмор в сериале, вот кстати. Не было тупых шуток</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В</w:t>
      </w:r>
      <w:r w:rsidRPr="00800F1F">
        <w:rPr>
          <w:rFonts w:ascii="Franklin Gothic Book" w:hAnsi="Franklin Gothic Book" w:cs="Cambria"/>
          <w:sz w:val="24"/>
          <w:szCs w:val="24"/>
        </w:rPr>
        <w:t>се были шутки легкие, смешные и прям приятные реально</w:t>
      </w:r>
      <w:r>
        <w:rPr>
          <w:rFonts w:ascii="Franklin Gothic Book" w:hAnsi="Franklin Gothic Book" w:cs="Cambria"/>
          <w:sz w:val="24"/>
          <w:szCs w:val="24"/>
        </w:rPr>
        <w:t xml:space="preserve">. Вот </w:t>
      </w:r>
      <w:r w:rsidRPr="00800F1F">
        <w:rPr>
          <w:rFonts w:ascii="Franklin Gothic Book" w:hAnsi="Franklin Gothic Book" w:cs="Cambria"/>
          <w:sz w:val="24"/>
          <w:szCs w:val="24"/>
        </w:rPr>
        <w:t xml:space="preserve">что у молодежи такие </w:t>
      </w:r>
      <w:proofErr w:type="spellStart"/>
      <w:r w:rsidRPr="00800F1F">
        <w:rPr>
          <w:rFonts w:ascii="Franklin Gothic Book" w:hAnsi="Franklin Gothic Book" w:cs="Cambria"/>
          <w:sz w:val="24"/>
          <w:szCs w:val="24"/>
        </w:rPr>
        <w:t>прикольчики</w:t>
      </w:r>
      <w:proofErr w:type="spellEnd"/>
      <w:r w:rsidRPr="00800F1F">
        <w:rPr>
          <w:rFonts w:ascii="Franklin Gothic Book" w:hAnsi="Franklin Gothic Book" w:cs="Cambria"/>
          <w:sz w:val="24"/>
          <w:szCs w:val="24"/>
        </w:rPr>
        <w:t xml:space="preserve"> были, что вот</w:t>
      </w:r>
      <w:r>
        <w:rPr>
          <w:rFonts w:ascii="Franklin Gothic Book" w:hAnsi="Franklin Gothic Book" w:cs="Cambria"/>
          <w:sz w:val="24"/>
          <w:szCs w:val="24"/>
        </w:rPr>
        <w:t>. А</w:t>
      </w:r>
      <w:r w:rsidRPr="00800F1F">
        <w:rPr>
          <w:rFonts w:ascii="Franklin Gothic Book" w:hAnsi="Franklin Gothic Book" w:cs="Cambria"/>
          <w:sz w:val="24"/>
          <w:szCs w:val="24"/>
        </w:rPr>
        <w:t xml:space="preserve"> потом</w:t>
      </w:r>
      <w:r>
        <w:rPr>
          <w:rFonts w:ascii="Franklin Gothic Book" w:hAnsi="Franklin Gothic Book" w:cs="Cambria"/>
          <w:sz w:val="24"/>
          <w:szCs w:val="24"/>
        </w:rPr>
        <w:t>,</w:t>
      </w:r>
      <w:r w:rsidRPr="00800F1F">
        <w:rPr>
          <w:rFonts w:ascii="Franklin Gothic Book" w:hAnsi="Franklin Gothic Book" w:cs="Cambria"/>
          <w:sz w:val="24"/>
          <w:szCs w:val="24"/>
        </w:rPr>
        <w:t xml:space="preserve"> чем дальше, тем я сидела и </w:t>
      </w:r>
      <w:r>
        <w:rPr>
          <w:rFonts w:ascii="Franklin Gothic Book" w:hAnsi="Franklin Gothic Book" w:cs="Cambria"/>
          <w:sz w:val="24"/>
          <w:szCs w:val="24"/>
        </w:rPr>
        <w:t>все,</w:t>
      </w:r>
      <w:r w:rsidRPr="00800F1F">
        <w:rPr>
          <w:rFonts w:ascii="Franklin Gothic Book" w:hAnsi="Franklin Gothic Book" w:cs="Cambria"/>
          <w:sz w:val="24"/>
          <w:szCs w:val="24"/>
        </w:rPr>
        <w:t xml:space="preserve"> и страдала. </w:t>
      </w:r>
    </w:p>
    <w:p w14:paraId="5828D72C" w14:textId="77777777" w:rsidR="00047CA4" w:rsidRPr="0006075B"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075B">
        <w:rPr>
          <w:rFonts w:ascii="Franklin Gothic Book" w:hAnsi="Franklin Gothic Book" w:cs="Cambria"/>
          <w:b/>
          <w:bCs/>
          <w:sz w:val="24"/>
          <w:szCs w:val="24"/>
        </w:rPr>
        <w:t>Татьяна, у вас какие эмоции были на протяжении всего сериала? Вот если вспомнить от первой серии до конца?</w:t>
      </w:r>
    </w:p>
    <w:p w14:paraId="31D3A92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Меня </w:t>
      </w:r>
      <w:r w:rsidRPr="00800F1F">
        <w:rPr>
          <w:rFonts w:ascii="Franklin Gothic Book" w:hAnsi="Franklin Gothic Book" w:cs="Cambria"/>
          <w:sz w:val="24"/>
          <w:szCs w:val="24"/>
        </w:rPr>
        <w:t xml:space="preserve">трясло, я бы так сказала. Потому что я переживала за героев, особенно как мама подростка, наверное, за подростка. Потому что я все время боялась, что его сейчас втянут и все такое. </w:t>
      </w:r>
    </w:p>
    <w:p w14:paraId="200CDB7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12CD4">
        <w:rPr>
          <w:rFonts w:ascii="Franklin Gothic Book" w:hAnsi="Franklin Gothic Book" w:cs="Cambria"/>
          <w:b/>
          <w:bCs/>
          <w:sz w:val="24"/>
          <w:szCs w:val="24"/>
        </w:rPr>
        <w:t>Понятно. Ирина, у вас какие эмоции?</w:t>
      </w:r>
      <w:r w:rsidRPr="00800F1F">
        <w:rPr>
          <w:rFonts w:ascii="Franklin Gothic Book" w:hAnsi="Franklin Gothic Book" w:cs="Cambria"/>
          <w:sz w:val="24"/>
          <w:szCs w:val="24"/>
        </w:rPr>
        <w:t xml:space="preserve"> </w:t>
      </w:r>
    </w:p>
    <w:p w14:paraId="284B403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С</w:t>
      </w:r>
      <w:r w:rsidRPr="00800F1F">
        <w:rPr>
          <w:rFonts w:ascii="Franklin Gothic Book" w:hAnsi="Franklin Gothic Book" w:cs="Cambria"/>
          <w:sz w:val="24"/>
          <w:szCs w:val="24"/>
        </w:rPr>
        <w:t>держанные. То есть слез</w:t>
      </w:r>
      <w:r>
        <w:rPr>
          <w:rFonts w:ascii="Franklin Gothic Book" w:hAnsi="Franklin Gothic Book" w:cs="Cambria"/>
          <w:sz w:val="24"/>
          <w:szCs w:val="24"/>
        </w:rPr>
        <w:t xml:space="preserve"> однозначно у меня </w:t>
      </w:r>
      <w:r w:rsidRPr="00800F1F">
        <w:rPr>
          <w:rFonts w:ascii="Franklin Gothic Book" w:hAnsi="Franklin Gothic Book" w:cs="Cambria"/>
          <w:sz w:val="24"/>
          <w:szCs w:val="24"/>
        </w:rPr>
        <w:t xml:space="preserve">этот фильм не вызвал абсолютно. То есть очень спокойно я его смотрела. </w:t>
      </w:r>
    </w:p>
    <w:p w14:paraId="69EB405D" w14:textId="77777777" w:rsidR="00047CA4" w:rsidRPr="00012CD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12CD4">
        <w:rPr>
          <w:rFonts w:ascii="Franklin Gothic Book" w:hAnsi="Franklin Gothic Book" w:cs="Cambria"/>
          <w:b/>
          <w:bCs/>
          <w:sz w:val="24"/>
          <w:szCs w:val="24"/>
        </w:rPr>
        <w:t>Так, хорошо. Анна?</w:t>
      </w:r>
    </w:p>
    <w:p w14:paraId="01112D7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С</w:t>
      </w:r>
      <w:r w:rsidRPr="00800F1F">
        <w:rPr>
          <w:rFonts w:ascii="Franklin Gothic Book" w:hAnsi="Franklin Gothic Book" w:cs="Cambria"/>
          <w:sz w:val="24"/>
          <w:szCs w:val="24"/>
        </w:rPr>
        <w:t>овершенно неспокойно, и печаль, и грусть, и все это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B0912FC" w14:textId="77777777" w:rsidR="00047CA4" w:rsidRPr="00012CD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12CD4">
        <w:rPr>
          <w:rFonts w:ascii="Franklin Gothic Book" w:hAnsi="Franklin Gothic Book" w:cs="Cambria"/>
          <w:b/>
          <w:bCs/>
          <w:sz w:val="24"/>
          <w:szCs w:val="24"/>
        </w:rPr>
        <w:t>А как ваши эмоции трансформировались от первой серии к последней? Скажите, с чего началось?</w:t>
      </w:r>
    </w:p>
    <w:p w14:paraId="7629F33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В </w:t>
      </w:r>
      <w:r w:rsidRPr="00800F1F">
        <w:rPr>
          <w:rFonts w:ascii="Franklin Gothic Book" w:hAnsi="Franklin Gothic Book" w:cs="Cambria"/>
          <w:sz w:val="24"/>
          <w:szCs w:val="24"/>
        </w:rPr>
        <w:t xml:space="preserve">какой-то тяжести все это прошло. </w:t>
      </w:r>
      <w:r>
        <w:rPr>
          <w:rFonts w:ascii="Franklin Gothic Book" w:hAnsi="Franklin Gothic Book" w:cs="Cambria"/>
          <w:sz w:val="24"/>
          <w:szCs w:val="24"/>
        </w:rPr>
        <w:t>Ч</w:t>
      </w:r>
      <w:r w:rsidRPr="00800F1F">
        <w:rPr>
          <w:rFonts w:ascii="Franklin Gothic Book" w:hAnsi="Franklin Gothic Book" w:cs="Cambria"/>
          <w:sz w:val="24"/>
          <w:szCs w:val="24"/>
        </w:rPr>
        <w:t xml:space="preserve">естно говоря, даже второй раз бы не посмотрела </w:t>
      </w:r>
      <w:r>
        <w:rPr>
          <w:rFonts w:ascii="Franklin Gothic Book" w:hAnsi="Franklin Gothic Book" w:cs="Cambria"/>
          <w:sz w:val="24"/>
          <w:szCs w:val="24"/>
        </w:rPr>
        <w:t xml:space="preserve">это </w:t>
      </w:r>
      <w:r w:rsidRPr="00800F1F">
        <w:rPr>
          <w:rFonts w:ascii="Franklin Gothic Book" w:hAnsi="Franklin Gothic Book" w:cs="Cambria"/>
          <w:sz w:val="24"/>
          <w:szCs w:val="24"/>
        </w:rPr>
        <w:t xml:space="preserve">кино. Родителям </w:t>
      </w:r>
      <w:r>
        <w:rPr>
          <w:rFonts w:ascii="Franklin Gothic Book" w:hAnsi="Franklin Gothic Book" w:cs="Cambria"/>
          <w:sz w:val="24"/>
          <w:szCs w:val="24"/>
        </w:rPr>
        <w:t xml:space="preserve">своим тоже точно не посоветую. </w:t>
      </w:r>
      <w:r w:rsidRPr="00800F1F">
        <w:rPr>
          <w:rFonts w:ascii="Franklin Gothic Book" w:hAnsi="Franklin Gothic Book" w:cs="Cambria"/>
          <w:sz w:val="24"/>
          <w:szCs w:val="24"/>
        </w:rPr>
        <w:t xml:space="preserve">Мама очень эмоциональная. </w:t>
      </w:r>
      <w:r>
        <w:rPr>
          <w:rFonts w:ascii="Franklin Gothic Book" w:hAnsi="Franklin Gothic Book" w:cs="Cambria"/>
          <w:sz w:val="24"/>
          <w:szCs w:val="24"/>
        </w:rPr>
        <w:t>Э</w:t>
      </w:r>
      <w:r w:rsidRPr="00800F1F">
        <w:rPr>
          <w:rFonts w:ascii="Franklin Gothic Book" w:hAnsi="Franklin Gothic Book" w:cs="Cambria"/>
          <w:sz w:val="24"/>
          <w:szCs w:val="24"/>
        </w:rPr>
        <w:t>моционально меняет взросл</w:t>
      </w:r>
      <w:r>
        <w:rPr>
          <w:rFonts w:ascii="Franklin Gothic Book" w:hAnsi="Franklin Gothic Book" w:cs="Cambria"/>
          <w:sz w:val="24"/>
          <w:szCs w:val="24"/>
        </w:rPr>
        <w:t>ого</w:t>
      </w:r>
      <w:r w:rsidRPr="00800F1F">
        <w:rPr>
          <w:rFonts w:ascii="Franklin Gothic Book" w:hAnsi="Franklin Gothic Book" w:cs="Cambria"/>
          <w:sz w:val="24"/>
          <w:szCs w:val="24"/>
        </w:rPr>
        <w:t xml:space="preserve"> человек</w:t>
      </w:r>
      <w:r>
        <w:rPr>
          <w:rFonts w:ascii="Franklin Gothic Book" w:hAnsi="Franklin Gothic Book" w:cs="Cambria"/>
          <w:sz w:val="24"/>
          <w:szCs w:val="24"/>
        </w:rPr>
        <w:t>а</w:t>
      </w:r>
      <w:r w:rsidRPr="00800F1F">
        <w:rPr>
          <w:rFonts w:ascii="Franklin Gothic Book" w:hAnsi="Franklin Gothic Book" w:cs="Cambria"/>
          <w:sz w:val="24"/>
          <w:szCs w:val="24"/>
        </w:rPr>
        <w:t xml:space="preserve">. Она сразу там начнет переживать. </w:t>
      </w:r>
    </w:p>
    <w:p w14:paraId="42653826" w14:textId="77777777" w:rsidR="00047CA4" w:rsidRPr="00012CD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12CD4">
        <w:rPr>
          <w:rFonts w:ascii="Franklin Gothic Book" w:hAnsi="Franklin Gothic Book" w:cs="Cambria"/>
          <w:b/>
          <w:bCs/>
          <w:sz w:val="24"/>
          <w:szCs w:val="24"/>
        </w:rPr>
        <w:t xml:space="preserve">Людмила, у вас какие эмоции? </w:t>
      </w:r>
    </w:p>
    <w:p w14:paraId="4027E8E4" w14:textId="77777777" w:rsidR="00047CA4" w:rsidRDefault="00047CA4" w:rsidP="00833734">
      <w:pPr>
        <w:spacing w:after="60"/>
        <w:jc w:val="both"/>
        <w:rPr>
          <w:rFonts w:ascii="Franklin Gothic Book" w:hAnsi="Franklin Gothic Book" w:cs="Cambria"/>
          <w:i/>
          <w:iCs/>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Тоже самое, печаль и грусть, и за ре</w:t>
      </w:r>
      <w:r>
        <w:rPr>
          <w:rFonts w:ascii="Franklin Gothic Book" w:hAnsi="Franklin Gothic Book" w:cs="Cambria"/>
          <w:sz w:val="24"/>
          <w:szCs w:val="24"/>
        </w:rPr>
        <w:t>д</w:t>
      </w:r>
      <w:r w:rsidRPr="00800F1F">
        <w:rPr>
          <w:rFonts w:ascii="Franklin Gothic Book" w:hAnsi="Franklin Gothic Book" w:cs="Cambria"/>
          <w:sz w:val="24"/>
          <w:szCs w:val="24"/>
        </w:rPr>
        <w:t>кими шутками. Некоторые шутки вызывали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w:t>
      </w:r>
      <w:r>
        <w:rPr>
          <w:rFonts w:ascii="Franklin Gothic Book" w:hAnsi="Franklin Gothic Book" w:cs="Cambria"/>
          <w:i/>
          <w:iCs/>
          <w:sz w:val="24"/>
          <w:szCs w:val="24"/>
        </w:rPr>
        <w:t xml:space="preserve">говорят одновременно) </w:t>
      </w:r>
    </w:p>
    <w:p w14:paraId="561E398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12CD4">
        <w:rPr>
          <w:rFonts w:ascii="Franklin Gothic Book" w:hAnsi="Franklin Gothic Book" w:cs="Cambria"/>
          <w:b/>
          <w:bCs/>
          <w:sz w:val="24"/>
          <w:szCs w:val="24"/>
        </w:rPr>
        <w:t>Давайте этот вопрос для Алисы? У вас эмоции ваши?</w:t>
      </w:r>
      <w:r w:rsidRPr="00800F1F">
        <w:rPr>
          <w:rFonts w:ascii="Franklin Gothic Book" w:hAnsi="Franklin Gothic Book" w:cs="Cambria"/>
          <w:sz w:val="24"/>
          <w:szCs w:val="24"/>
        </w:rPr>
        <w:t xml:space="preserve"> </w:t>
      </w:r>
    </w:p>
    <w:p w14:paraId="60930EC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Почему я </w:t>
      </w:r>
      <w:r>
        <w:rPr>
          <w:rFonts w:ascii="Franklin Gothic Book" w:hAnsi="Franklin Gothic Book" w:cs="Cambria"/>
          <w:sz w:val="24"/>
          <w:szCs w:val="24"/>
        </w:rPr>
        <w:t xml:space="preserve">и </w:t>
      </w:r>
      <w:r w:rsidRPr="00800F1F">
        <w:rPr>
          <w:rFonts w:ascii="Franklin Gothic Book" w:hAnsi="Franklin Gothic Book" w:cs="Cambria"/>
          <w:sz w:val="24"/>
          <w:szCs w:val="24"/>
        </w:rPr>
        <w:t>сказала, что погружал</w:t>
      </w:r>
      <w:r>
        <w:rPr>
          <w:rFonts w:ascii="Franklin Gothic Book" w:hAnsi="Franklin Gothic Book" w:cs="Cambria"/>
          <w:sz w:val="24"/>
          <w:szCs w:val="24"/>
        </w:rPr>
        <w:t>о</w:t>
      </w:r>
      <w:r w:rsidRPr="00800F1F">
        <w:rPr>
          <w:rFonts w:ascii="Franklin Gothic Book" w:hAnsi="Franklin Gothic Book" w:cs="Cambria"/>
          <w:sz w:val="24"/>
          <w:szCs w:val="24"/>
        </w:rPr>
        <w:t xml:space="preserve"> на разных эмоциях </w:t>
      </w:r>
      <w:r>
        <w:rPr>
          <w:rFonts w:ascii="Franklin Gothic Book" w:hAnsi="Franklin Gothic Book" w:cs="Cambria"/>
          <w:sz w:val="24"/>
          <w:szCs w:val="24"/>
        </w:rPr>
        <w:t>п</w:t>
      </w:r>
      <w:r w:rsidRPr="00800F1F">
        <w:rPr>
          <w:rFonts w:ascii="Franklin Gothic Book" w:hAnsi="Franklin Gothic Book" w:cs="Cambria"/>
          <w:sz w:val="24"/>
          <w:szCs w:val="24"/>
        </w:rPr>
        <w:t>остоянно, вот как сейчас сказали, что не вздохнуть. Оно тяжело было выносить именно из одного сразу же в другое. Эмоций много. Эмоции связаны в основном, я так понимаю, как минимум у меня, с тем, что у меня не прожито и не проработано. Он</w:t>
      </w:r>
      <w:r>
        <w:rPr>
          <w:rFonts w:ascii="Franklin Gothic Book" w:hAnsi="Franklin Gothic Book" w:cs="Cambria"/>
          <w:sz w:val="24"/>
          <w:szCs w:val="24"/>
        </w:rPr>
        <w:t>о</w:t>
      </w:r>
      <w:r w:rsidRPr="00800F1F">
        <w:rPr>
          <w:rFonts w:ascii="Franklin Gothic Book" w:hAnsi="Franklin Gothic Book" w:cs="Cambria"/>
          <w:sz w:val="24"/>
          <w:szCs w:val="24"/>
        </w:rPr>
        <w:t xml:space="preserve"> меня цеплял</w:t>
      </w:r>
      <w:r>
        <w:rPr>
          <w:rFonts w:ascii="Franklin Gothic Book" w:hAnsi="Franklin Gothic Book" w:cs="Cambria"/>
          <w:sz w:val="24"/>
          <w:szCs w:val="24"/>
        </w:rPr>
        <w:t>о</w:t>
      </w:r>
      <w:r w:rsidRPr="00800F1F">
        <w:rPr>
          <w:rFonts w:ascii="Franklin Gothic Book" w:hAnsi="Franklin Gothic Book" w:cs="Cambria"/>
          <w:sz w:val="24"/>
          <w:szCs w:val="24"/>
        </w:rPr>
        <w:t xml:space="preserve">. А раздражение, если детально про эмоции говорить, раздражение опять на работу, наверное, сценариста и вот эти все сроки в команде. </w:t>
      </w:r>
    </w:p>
    <w:p w14:paraId="04AA840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B91010">
        <w:rPr>
          <w:rFonts w:ascii="Franklin Gothic Book" w:hAnsi="Franklin Gothic Book" w:cs="Cambria"/>
          <w:b/>
          <w:bCs/>
          <w:sz w:val="24"/>
          <w:szCs w:val="24"/>
        </w:rPr>
        <w:t>Сейчас Вера, потом вы.</w:t>
      </w:r>
      <w:r>
        <w:rPr>
          <w:rFonts w:ascii="Franklin Gothic Book" w:hAnsi="Franklin Gothic Book" w:cs="Cambria"/>
          <w:sz w:val="24"/>
          <w:szCs w:val="24"/>
        </w:rPr>
        <w:t xml:space="preserve"> </w:t>
      </w:r>
    </w:p>
    <w:p w14:paraId="1C976F3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У меня</w:t>
      </w:r>
      <w:r>
        <w:rPr>
          <w:rFonts w:ascii="Franklin Gothic Book" w:hAnsi="Franklin Gothic Book" w:cs="Cambria"/>
          <w:sz w:val="24"/>
          <w:szCs w:val="24"/>
        </w:rPr>
        <w:t>, наверное,</w:t>
      </w:r>
      <w:r w:rsidRPr="00800F1F">
        <w:rPr>
          <w:rFonts w:ascii="Franklin Gothic Book" w:hAnsi="Franklin Gothic Book" w:cs="Cambria"/>
          <w:sz w:val="24"/>
          <w:szCs w:val="24"/>
        </w:rPr>
        <w:t xml:space="preserve"> была эмоция такая, сожалени</w:t>
      </w:r>
      <w:r>
        <w:rPr>
          <w:rFonts w:ascii="Franklin Gothic Book" w:hAnsi="Franklin Gothic Book" w:cs="Cambria"/>
          <w:sz w:val="24"/>
          <w:szCs w:val="24"/>
        </w:rPr>
        <w:t>е</w:t>
      </w:r>
      <w:r w:rsidRPr="00800F1F">
        <w:rPr>
          <w:rFonts w:ascii="Franklin Gothic Book" w:hAnsi="Franklin Gothic Book" w:cs="Cambria"/>
          <w:sz w:val="24"/>
          <w:szCs w:val="24"/>
        </w:rPr>
        <w:t xml:space="preserve"> о том, что в стране вынуждены делать фильм по такому заказу. Ситуация в стране такова, что заказ на эту тему. Вот я бы так сказала. </w:t>
      </w:r>
    </w:p>
    <w:p w14:paraId="78932C3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B91010">
        <w:rPr>
          <w:rFonts w:ascii="Franklin Gothic Book" w:hAnsi="Franklin Gothic Book" w:cs="Cambria"/>
          <w:b/>
          <w:bCs/>
          <w:sz w:val="24"/>
          <w:szCs w:val="24"/>
        </w:rPr>
        <w:t>Спасибо. Марина?</w:t>
      </w:r>
      <w:r w:rsidRPr="00800F1F">
        <w:rPr>
          <w:rFonts w:ascii="Franklin Gothic Book" w:hAnsi="Franklin Gothic Book" w:cs="Cambria"/>
          <w:sz w:val="24"/>
          <w:szCs w:val="24"/>
        </w:rPr>
        <w:t xml:space="preserve"> </w:t>
      </w:r>
    </w:p>
    <w:p w14:paraId="4113DE2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В</w:t>
      </w:r>
      <w:r w:rsidRPr="00800F1F">
        <w:rPr>
          <w:rFonts w:ascii="Franklin Gothic Book" w:hAnsi="Franklin Gothic Book" w:cs="Cambria"/>
          <w:sz w:val="24"/>
          <w:szCs w:val="24"/>
        </w:rPr>
        <w:t>се-таки итог по фильму – это тяжеловато, да. То есть сидишь, и все тяжеловато-тяжеловато. Думаешь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когда </w:t>
      </w:r>
      <w:r>
        <w:rPr>
          <w:rFonts w:ascii="Franklin Gothic Book" w:hAnsi="Franklin Gothic Book" w:cs="Cambria"/>
          <w:sz w:val="24"/>
          <w:szCs w:val="24"/>
        </w:rPr>
        <w:t>же</w:t>
      </w:r>
      <w:r w:rsidRPr="00800F1F">
        <w:rPr>
          <w:rFonts w:ascii="Franklin Gothic Book" w:hAnsi="Franklin Gothic Book" w:cs="Cambria"/>
          <w:sz w:val="24"/>
          <w:szCs w:val="24"/>
        </w:rPr>
        <w:t xml:space="preserve"> действительно вздохнуть можно? И надежда на то, что что-то же хорошее должно сейчас что-то произойти. </w:t>
      </w:r>
      <w:r>
        <w:rPr>
          <w:rFonts w:ascii="Franklin Gothic Book" w:hAnsi="Franklin Gothic Book" w:cs="Cambria"/>
          <w:sz w:val="24"/>
          <w:szCs w:val="24"/>
        </w:rPr>
        <w:t>В</w:t>
      </w:r>
      <w:r w:rsidRPr="00800F1F">
        <w:rPr>
          <w:rFonts w:ascii="Franklin Gothic Book" w:hAnsi="Franklin Gothic Book" w:cs="Cambria"/>
          <w:sz w:val="24"/>
          <w:szCs w:val="24"/>
        </w:rPr>
        <w:t>от-вот сейчас, вот уже сейчас, вот-вот сейчас, вот следующее, уже куда-то должно на подъем пойти. И оно не шло на подъем. Оно уже в конце, в самом уже</w:t>
      </w:r>
      <w:r>
        <w:rPr>
          <w:rFonts w:ascii="Franklin Gothic Book" w:hAnsi="Franklin Gothic Book" w:cs="Cambria"/>
          <w:sz w:val="24"/>
          <w:szCs w:val="24"/>
        </w:rPr>
        <w:t xml:space="preserve"> </w:t>
      </w:r>
      <w:r w:rsidRPr="00800F1F">
        <w:rPr>
          <w:rFonts w:ascii="Franklin Gothic Book" w:hAnsi="Franklin Gothic Book" w:cs="Cambria"/>
          <w:sz w:val="24"/>
          <w:szCs w:val="24"/>
        </w:rPr>
        <w:t>думаешь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ладно, хоть так закончилось, хорошо. То есть весь фильм </w:t>
      </w:r>
      <w:r>
        <w:rPr>
          <w:rFonts w:ascii="Franklin Gothic Book" w:hAnsi="Franklin Gothic Book" w:cs="Cambria"/>
          <w:sz w:val="24"/>
          <w:szCs w:val="24"/>
        </w:rPr>
        <w:t xml:space="preserve">- </w:t>
      </w:r>
      <w:r w:rsidRPr="00800F1F">
        <w:rPr>
          <w:rFonts w:ascii="Franklin Gothic Book" w:hAnsi="Franklin Gothic Book" w:cs="Cambria"/>
          <w:sz w:val="24"/>
          <w:szCs w:val="24"/>
        </w:rPr>
        <w:t>ожидани</w:t>
      </w:r>
      <w:r>
        <w:rPr>
          <w:rFonts w:ascii="Franklin Gothic Book" w:hAnsi="Franklin Gothic Book" w:cs="Cambria"/>
          <w:sz w:val="24"/>
          <w:szCs w:val="24"/>
        </w:rPr>
        <w:t>е</w:t>
      </w:r>
      <w:r w:rsidRPr="00800F1F">
        <w:rPr>
          <w:rFonts w:ascii="Franklin Gothic Book" w:hAnsi="Franklin Gothic Book" w:cs="Cambria"/>
          <w:sz w:val="24"/>
          <w:szCs w:val="24"/>
        </w:rPr>
        <w:t xml:space="preserve"> чего-то хорошего, но его не было. </w:t>
      </w:r>
      <w:r>
        <w:rPr>
          <w:rFonts w:ascii="Franklin Gothic Book" w:hAnsi="Franklin Gothic Book" w:cs="Cambria"/>
          <w:sz w:val="24"/>
          <w:szCs w:val="24"/>
        </w:rPr>
        <w:t>Ч</w:t>
      </w:r>
      <w:r w:rsidRPr="00800F1F">
        <w:rPr>
          <w:rFonts w:ascii="Franklin Gothic Book" w:hAnsi="Franklin Gothic Book" w:cs="Cambria"/>
          <w:sz w:val="24"/>
          <w:szCs w:val="24"/>
        </w:rPr>
        <w:t xml:space="preserve">его-то полегче, чего-то позитивного. </w:t>
      </w:r>
      <w:r>
        <w:rPr>
          <w:rFonts w:ascii="Franklin Gothic Book" w:hAnsi="Franklin Gothic Book" w:cs="Cambria"/>
          <w:sz w:val="24"/>
          <w:szCs w:val="24"/>
        </w:rPr>
        <w:t>А оно все д</w:t>
      </w:r>
      <w:r w:rsidRPr="00800F1F">
        <w:rPr>
          <w:rFonts w:ascii="Franklin Gothic Book" w:hAnsi="Franklin Gothic Book" w:cs="Cambria"/>
          <w:sz w:val="24"/>
          <w:szCs w:val="24"/>
        </w:rPr>
        <w:t>авит</w:t>
      </w:r>
      <w:r>
        <w:rPr>
          <w:rFonts w:ascii="Franklin Gothic Book" w:hAnsi="Franklin Gothic Book" w:cs="Cambria"/>
          <w:sz w:val="24"/>
          <w:szCs w:val="24"/>
        </w:rPr>
        <w:t xml:space="preserve"> и </w:t>
      </w:r>
      <w:r w:rsidRPr="00800F1F">
        <w:rPr>
          <w:rFonts w:ascii="Franklin Gothic Book" w:hAnsi="Franklin Gothic Book" w:cs="Cambria"/>
          <w:sz w:val="24"/>
          <w:szCs w:val="24"/>
        </w:rPr>
        <w:t xml:space="preserve">давит. </w:t>
      </w:r>
    </w:p>
    <w:p w14:paraId="323F0DA2" w14:textId="77777777" w:rsidR="00047CA4" w:rsidRPr="00B9101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91010">
        <w:rPr>
          <w:rFonts w:ascii="Franklin Gothic Book" w:hAnsi="Franklin Gothic Book" w:cs="Cambria"/>
          <w:b/>
          <w:bCs/>
          <w:sz w:val="24"/>
          <w:szCs w:val="24"/>
        </w:rPr>
        <w:t>Понятно, спасибо. Ирина?</w:t>
      </w:r>
    </w:p>
    <w:p w14:paraId="37FADCE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Я почувствовала спокойную эмоцию, потому что, видимо, война идёт очень давно, и я просто уже к этому состоянию привыкла. Уже не удивить просто ничем. Никакими терактами, ничем просто уже не удивить. Это уже как норма воспринимается. И финал был ожидаемый, что финал будет хороший</w:t>
      </w:r>
      <w:r>
        <w:rPr>
          <w:rFonts w:ascii="Franklin Gothic Book" w:hAnsi="Franklin Gothic Book" w:cs="Cambria"/>
          <w:sz w:val="24"/>
          <w:szCs w:val="24"/>
        </w:rPr>
        <w:t xml:space="preserve">, раз фильм на заказ. </w:t>
      </w:r>
      <w:r w:rsidRPr="00800F1F">
        <w:rPr>
          <w:rFonts w:ascii="Franklin Gothic Book" w:hAnsi="Franklin Gothic Book" w:cs="Cambria"/>
          <w:sz w:val="24"/>
          <w:szCs w:val="24"/>
        </w:rPr>
        <w:t xml:space="preserve">То есть, иначе смысла тогда не было. </w:t>
      </w:r>
    </w:p>
    <w:p w14:paraId="2DF9C76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А можно я тоже добавлю? Обратная сторона заказного фильма. Есть действительно и такая вероятность. Либо сценаристы-режиссеры просто решили </w:t>
      </w:r>
      <w:proofErr w:type="spellStart"/>
      <w:r w:rsidRPr="00800F1F">
        <w:rPr>
          <w:rFonts w:ascii="Franklin Gothic Book" w:hAnsi="Franklin Gothic Book" w:cs="Cambria"/>
          <w:sz w:val="24"/>
          <w:szCs w:val="24"/>
        </w:rPr>
        <w:t>пропиариться</w:t>
      </w:r>
      <w:proofErr w:type="spellEnd"/>
      <w:r w:rsidRPr="00800F1F">
        <w:rPr>
          <w:rFonts w:ascii="Franklin Gothic Book" w:hAnsi="Franklin Gothic Book" w:cs="Cambria"/>
          <w:sz w:val="24"/>
          <w:szCs w:val="24"/>
        </w:rPr>
        <w:t xml:space="preserve"> на этой теме. Поднять актуальную тему, которая сейчас актуальна, и на этом повысить рейтинг фильма и </w:t>
      </w:r>
      <w:proofErr w:type="spellStart"/>
      <w:r w:rsidRPr="00800F1F">
        <w:rPr>
          <w:rFonts w:ascii="Franklin Gothic Book" w:hAnsi="Franklin Gothic Book" w:cs="Cambria"/>
          <w:sz w:val="24"/>
          <w:szCs w:val="24"/>
        </w:rPr>
        <w:t>просматриваемость</w:t>
      </w:r>
      <w:proofErr w:type="spellEnd"/>
      <w:r w:rsidRPr="00800F1F">
        <w:rPr>
          <w:rFonts w:ascii="Franklin Gothic Book" w:hAnsi="Franklin Gothic Book" w:cs="Cambria"/>
          <w:sz w:val="24"/>
          <w:szCs w:val="24"/>
        </w:rPr>
        <w:t xml:space="preserve">. Тут две стороны. И заказная, и чисто актуальность для пиара. </w:t>
      </w:r>
    </w:p>
    <w:p w14:paraId="6263EF25" w14:textId="77777777" w:rsidR="00047CA4" w:rsidRPr="00C34FB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34FBA">
        <w:rPr>
          <w:rFonts w:ascii="Franklin Gothic Book" w:hAnsi="Franklin Gothic Book" w:cs="Cambria"/>
          <w:b/>
          <w:bCs/>
          <w:sz w:val="24"/>
          <w:szCs w:val="24"/>
        </w:rPr>
        <w:t xml:space="preserve">Хорошо. Я сейчас попрошу вас в своей голове прокрутить сериал и попробовать ответить на следующий вопрос. Менялось ли ваше отношение к сериалу в целом, к каким-то героям, может быть, к каким-то ситуациям на протяжении сериала? Условно говоря, мы какого-то героя в начале сериала восприняли как какого-то положительного героя. К концу пятой серии мы поняли, что это законченный мерзавец, или наоборот. Понятно я описала? Вот сейчас у каждого что-то будет свое. И что вот менялось в вашем восприятии того, что я озвучила на протяжении сериала? Давайте, кто первый готов? Может быть, у кого-то и не было такого, а у кого было, расскажите, давайте? </w:t>
      </w:r>
    </w:p>
    <w:p w14:paraId="2EDA3CC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Просто мне сначала не понравил</w:t>
      </w:r>
      <w:r>
        <w:rPr>
          <w:rFonts w:ascii="Franklin Gothic Book" w:hAnsi="Franklin Gothic Book" w:cs="Cambria"/>
          <w:sz w:val="24"/>
          <w:szCs w:val="24"/>
        </w:rPr>
        <w:t>ся Б</w:t>
      </w:r>
      <w:r w:rsidRPr="00800F1F">
        <w:rPr>
          <w:rFonts w:ascii="Franklin Gothic Book" w:hAnsi="Franklin Gothic Book" w:cs="Cambria"/>
          <w:sz w:val="24"/>
          <w:szCs w:val="24"/>
        </w:rPr>
        <w:t>ашаров</w:t>
      </w:r>
      <w:r>
        <w:rPr>
          <w:rFonts w:ascii="Franklin Gothic Book" w:hAnsi="Franklin Gothic Book" w:cs="Cambria"/>
          <w:sz w:val="24"/>
          <w:szCs w:val="24"/>
        </w:rPr>
        <w:t xml:space="preserve"> в</w:t>
      </w:r>
      <w:r w:rsidRPr="00800F1F">
        <w:rPr>
          <w:rFonts w:ascii="Franklin Gothic Book" w:hAnsi="Franklin Gothic Book" w:cs="Cambria"/>
          <w:sz w:val="24"/>
          <w:szCs w:val="24"/>
        </w:rPr>
        <w:t xml:space="preserve"> данн</w:t>
      </w:r>
      <w:r>
        <w:rPr>
          <w:rFonts w:ascii="Franklin Gothic Book" w:hAnsi="Franklin Gothic Book" w:cs="Cambria"/>
          <w:sz w:val="24"/>
          <w:szCs w:val="24"/>
        </w:rPr>
        <w:t>ой</w:t>
      </w:r>
      <w:r w:rsidRPr="00800F1F">
        <w:rPr>
          <w:rFonts w:ascii="Franklin Gothic Book" w:hAnsi="Franklin Gothic Book" w:cs="Cambria"/>
          <w:sz w:val="24"/>
          <w:szCs w:val="24"/>
        </w:rPr>
        <w:t xml:space="preserve"> рол</w:t>
      </w:r>
      <w:r>
        <w:rPr>
          <w:rFonts w:ascii="Franklin Gothic Book" w:hAnsi="Franklin Gothic Book" w:cs="Cambria"/>
          <w:sz w:val="24"/>
          <w:szCs w:val="24"/>
        </w:rPr>
        <w:t>и</w:t>
      </w:r>
      <w:r w:rsidRPr="00800F1F">
        <w:rPr>
          <w:rFonts w:ascii="Franklin Gothic Book" w:hAnsi="Franklin Gothic Book" w:cs="Cambria"/>
          <w:sz w:val="24"/>
          <w:szCs w:val="24"/>
        </w:rPr>
        <w:t>. Но потом, посмотрев несколько серий, я поняла, что именно такой человек должен быть играть эту роль</w:t>
      </w:r>
      <w:r>
        <w:rPr>
          <w:rFonts w:ascii="Franklin Gothic Book" w:hAnsi="Franklin Gothic Book" w:cs="Cambria"/>
          <w:sz w:val="24"/>
          <w:szCs w:val="24"/>
        </w:rPr>
        <w:t>. Ч</w:t>
      </w:r>
      <w:r w:rsidRPr="00800F1F">
        <w:rPr>
          <w:rFonts w:ascii="Franklin Gothic Book" w:hAnsi="Franklin Gothic Book" w:cs="Cambria"/>
          <w:sz w:val="24"/>
          <w:szCs w:val="24"/>
        </w:rPr>
        <w:t xml:space="preserve">то действительно такой несчастный, пьющий человек, пытающийся завязать, у него не получается. </w:t>
      </w:r>
      <w:r>
        <w:rPr>
          <w:rFonts w:ascii="Franklin Gothic Book" w:hAnsi="Franklin Gothic Book" w:cs="Cambria"/>
          <w:sz w:val="24"/>
          <w:szCs w:val="24"/>
        </w:rPr>
        <w:t>Э</w:t>
      </w:r>
      <w:r w:rsidRPr="00800F1F">
        <w:rPr>
          <w:rFonts w:ascii="Franklin Gothic Book" w:hAnsi="Franklin Gothic Book" w:cs="Cambria"/>
          <w:sz w:val="24"/>
          <w:szCs w:val="24"/>
        </w:rPr>
        <w:t>то ему характерно</w:t>
      </w:r>
      <w:r>
        <w:rPr>
          <w:rFonts w:ascii="Franklin Gothic Book" w:hAnsi="Franklin Gothic Book" w:cs="Cambria"/>
          <w:sz w:val="24"/>
          <w:szCs w:val="24"/>
        </w:rPr>
        <w:t>,</w:t>
      </w:r>
      <w:r w:rsidRPr="00800F1F">
        <w:rPr>
          <w:rFonts w:ascii="Franklin Gothic Book" w:hAnsi="Franklin Gothic Book" w:cs="Cambria"/>
          <w:sz w:val="24"/>
          <w:szCs w:val="24"/>
        </w:rPr>
        <w:t xml:space="preserve"> этому актеру</w:t>
      </w:r>
      <w:r>
        <w:rPr>
          <w:rFonts w:ascii="Franklin Gothic Book" w:hAnsi="Franklin Gothic Book" w:cs="Cambria"/>
          <w:sz w:val="24"/>
          <w:szCs w:val="24"/>
        </w:rPr>
        <w:t>. П</w:t>
      </w:r>
      <w:r w:rsidRPr="00800F1F">
        <w:rPr>
          <w:rFonts w:ascii="Franklin Gothic Book" w:hAnsi="Franklin Gothic Book" w:cs="Cambria"/>
          <w:sz w:val="24"/>
          <w:szCs w:val="24"/>
        </w:rPr>
        <w:t>оэтому он подходит</w:t>
      </w:r>
      <w:r>
        <w:rPr>
          <w:rFonts w:ascii="Franklin Gothic Book" w:hAnsi="Franklin Gothic Book" w:cs="Cambria"/>
          <w:sz w:val="24"/>
          <w:szCs w:val="24"/>
        </w:rPr>
        <w:t>. И</w:t>
      </w:r>
      <w:r w:rsidRPr="00800F1F">
        <w:rPr>
          <w:rFonts w:ascii="Franklin Gothic Book" w:hAnsi="Franklin Gothic Book" w:cs="Cambria"/>
          <w:sz w:val="24"/>
          <w:szCs w:val="24"/>
        </w:rPr>
        <w:t xml:space="preserve"> он выглядит таким потасканным и хуже</w:t>
      </w:r>
      <w:r>
        <w:rPr>
          <w:rFonts w:ascii="Franklin Gothic Book" w:hAnsi="Franklin Gothic Book" w:cs="Cambria"/>
          <w:sz w:val="24"/>
          <w:szCs w:val="24"/>
        </w:rPr>
        <w:t>,</w:t>
      </w:r>
      <w:r w:rsidRPr="00800F1F">
        <w:rPr>
          <w:rFonts w:ascii="Franklin Gothic Book" w:hAnsi="Franklin Gothic Book" w:cs="Cambria"/>
          <w:sz w:val="24"/>
          <w:szCs w:val="24"/>
        </w:rPr>
        <w:t xml:space="preserve"> чем вот эта актриса, потому что действительно пьющий человек не может выглядеть лучше. </w:t>
      </w:r>
    </w:p>
    <w:p w14:paraId="055A6C13" w14:textId="77777777" w:rsidR="00047CA4" w:rsidRPr="00C34FB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34FBA">
        <w:rPr>
          <w:rFonts w:ascii="Franklin Gothic Book" w:hAnsi="Franklin Gothic Book" w:cs="Cambria"/>
          <w:b/>
          <w:bCs/>
          <w:sz w:val="24"/>
          <w:szCs w:val="24"/>
        </w:rPr>
        <w:t>Не знаю, Башаров будет доволен такому мнению?</w:t>
      </w:r>
    </w:p>
    <w:p w14:paraId="78F0B6D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Он был лучше. </w:t>
      </w:r>
      <w:r>
        <w:rPr>
          <w:rFonts w:ascii="Franklin Gothic Book" w:hAnsi="Franklin Gothic Book" w:cs="Cambria"/>
          <w:i/>
          <w:iCs/>
          <w:sz w:val="24"/>
          <w:szCs w:val="24"/>
        </w:rPr>
        <w:t xml:space="preserve">(говорят одновременно) </w:t>
      </w:r>
    </w:p>
    <w:p w14:paraId="45A3612C" w14:textId="77777777" w:rsidR="00047CA4" w:rsidRPr="00C34FB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34FBA">
        <w:rPr>
          <w:rFonts w:ascii="Franklin Gothic Book" w:hAnsi="Franklin Gothic Book" w:cs="Cambria"/>
          <w:b/>
          <w:bCs/>
          <w:sz w:val="24"/>
          <w:szCs w:val="24"/>
        </w:rPr>
        <w:t xml:space="preserve">Хорошо. </w:t>
      </w:r>
    </w:p>
    <w:p w14:paraId="27D3B39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Я последний раз увидела, что Матвей там </w:t>
      </w:r>
      <w:proofErr w:type="spellStart"/>
      <w:r w:rsidRPr="00800F1F">
        <w:rPr>
          <w:rFonts w:ascii="Franklin Gothic Book" w:hAnsi="Franklin Gothic Book" w:cs="Cambria"/>
          <w:sz w:val="24"/>
          <w:szCs w:val="24"/>
        </w:rPr>
        <w:t>прорыдался</w:t>
      </w:r>
      <w:proofErr w:type="spellEnd"/>
      <w:r w:rsidRPr="00800F1F">
        <w:rPr>
          <w:rFonts w:ascii="Franklin Gothic Book" w:hAnsi="Franklin Gothic Book" w:cs="Cambria"/>
          <w:sz w:val="24"/>
          <w:szCs w:val="24"/>
        </w:rPr>
        <w:t xml:space="preserve">. Я решила, что нет, помогать не буду. Наверное, это все-таки мошенники. Меня не расколешь. И когда он пошел на эту стройку или </w:t>
      </w:r>
      <w:r>
        <w:rPr>
          <w:rFonts w:ascii="Franklin Gothic Book" w:hAnsi="Franklin Gothic Book" w:cs="Cambria"/>
          <w:sz w:val="24"/>
          <w:szCs w:val="24"/>
        </w:rPr>
        <w:t xml:space="preserve">что это, </w:t>
      </w:r>
      <w:proofErr w:type="spellStart"/>
      <w:r w:rsidRPr="00800F1F">
        <w:rPr>
          <w:rFonts w:ascii="Franklin Gothic Book" w:hAnsi="Franklin Gothic Book" w:cs="Cambria"/>
          <w:sz w:val="24"/>
          <w:szCs w:val="24"/>
        </w:rPr>
        <w:t>заброшку</w:t>
      </w:r>
      <w:proofErr w:type="spellEnd"/>
      <w:r w:rsidRPr="00800F1F">
        <w:rPr>
          <w:rFonts w:ascii="Franklin Gothic Book" w:hAnsi="Franklin Gothic Book" w:cs="Cambria"/>
          <w:sz w:val="24"/>
          <w:szCs w:val="24"/>
        </w:rPr>
        <w:t xml:space="preserve">, конечно, было очень печально. Я не раскрылась, я просто очень сильно пожалела его. </w:t>
      </w:r>
      <w:r>
        <w:rPr>
          <w:rFonts w:ascii="Franklin Gothic Book" w:hAnsi="Franklin Gothic Book" w:cs="Cambria"/>
          <w:sz w:val="24"/>
          <w:szCs w:val="24"/>
        </w:rPr>
        <w:t>И</w:t>
      </w:r>
      <w:r w:rsidRPr="00800F1F">
        <w:rPr>
          <w:rFonts w:ascii="Franklin Gothic Book" w:hAnsi="Franklin Gothic Book" w:cs="Cambria"/>
          <w:sz w:val="24"/>
          <w:szCs w:val="24"/>
        </w:rPr>
        <w:t xml:space="preserve"> надеялась, конечно, на то, что там все будет все равно с ним хорошо. </w:t>
      </w:r>
      <w:r>
        <w:rPr>
          <w:rFonts w:ascii="Franklin Gothic Book" w:hAnsi="Franklin Gothic Book" w:cs="Cambria"/>
          <w:sz w:val="24"/>
          <w:szCs w:val="24"/>
        </w:rPr>
        <w:t>П</w:t>
      </w:r>
      <w:r w:rsidRPr="00800F1F">
        <w:rPr>
          <w:rFonts w:ascii="Franklin Gothic Book" w:hAnsi="Franklin Gothic Book" w:cs="Cambria"/>
          <w:sz w:val="24"/>
          <w:szCs w:val="24"/>
        </w:rPr>
        <w:t xml:space="preserve">онятно, что его спасли, конечно. </w:t>
      </w:r>
    </w:p>
    <w:p w14:paraId="7F9E9E0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Вот знаете, наверное, Анна с ее метаниями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что получается так, что с одной стороны муж</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О</w:t>
      </w:r>
      <w:r w:rsidRPr="00800F1F">
        <w:rPr>
          <w:rFonts w:ascii="Franklin Gothic Book" w:hAnsi="Franklin Gothic Book" w:cs="Cambria"/>
          <w:sz w:val="24"/>
          <w:szCs w:val="24"/>
        </w:rPr>
        <w:t>на же не знает детали, чем он занимается, кто он</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С</w:t>
      </w:r>
      <w:r w:rsidRPr="00800F1F">
        <w:rPr>
          <w:rFonts w:ascii="Franklin Gothic Book" w:hAnsi="Franklin Gothic Book" w:cs="Cambria"/>
          <w:sz w:val="24"/>
          <w:szCs w:val="24"/>
        </w:rPr>
        <w:t xml:space="preserve"> другой стороны, сын</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И с</w:t>
      </w:r>
      <w:r w:rsidRPr="00800F1F">
        <w:rPr>
          <w:rFonts w:ascii="Franklin Gothic Book" w:hAnsi="Franklin Gothic Book" w:cs="Cambria"/>
          <w:sz w:val="24"/>
          <w:szCs w:val="24"/>
        </w:rPr>
        <w:t xml:space="preserve"> третьей сестра. То есть у нее сложная ситуация. Она хочет на родину, с одной стороны. С другой Вадим ей говорит о том, что возвращаться не надо, потому что, условно говоря, это небезопасно. Сын говорит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адо уезжать в Европу</w:t>
      </w:r>
      <w:r>
        <w:rPr>
          <w:rFonts w:ascii="Franklin Gothic Book" w:hAnsi="Franklin Gothic Book" w:cs="Cambria"/>
          <w:sz w:val="24"/>
          <w:szCs w:val="24"/>
        </w:rPr>
        <w:t>»</w:t>
      </w:r>
      <w:r w:rsidRPr="00800F1F">
        <w:rPr>
          <w:rFonts w:ascii="Franklin Gothic Book" w:hAnsi="Franklin Gothic Book" w:cs="Cambria"/>
          <w:sz w:val="24"/>
          <w:szCs w:val="24"/>
        </w:rPr>
        <w:t>. Сестра старшая говорит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икакой Европы, ты что с ума сошла?</w:t>
      </w:r>
      <w:r>
        <w:rPr>
          <w:rFonts w:ascii="Franklin Gothic Book" w:hAnsi="Franklin Gothic Book" w:cs="Cambria"/>
          <w:sz w:val="24"/>
          <w:szCs w:val="24"/>
        </w:rPr>
        <w:t>!</w:t>
      </w:r>
      <w:r w:rsidRPr="00800F1F">
        <w:rPr>
          <w:rFonts w:ascii="Franklin Gothic Book" w:hAnsi="Franklin Gothic Book" w:cs="Cambria"/>
          <w:sz w:val="24"/>
          <w:szCs w:val="24"/>
        </w:rPr>
        <w:t xml:space="preserve"> Денег я тебе не дам, оставайся здесь</w:t>
      </w:r>
      <w:r>
        <w:rPr>
          <w:rFonts w:ascii="Franklin Gothic Book" w:hAnsi="Franklin Gothic Book" w:cs="Cambria"/>
          <w:sz w:val="24"/>
          <w:szCs w:val="24"/>
        </w:rPr>
        <w:t>»</w:t>
      </w:r>
      <w:r w:rsidRPr="00800F1F">
        <w:rPr>
          <w:rFonts w:ascii="Franklin Gothic Book" w:hAnsi="Franklin Gothic Book" w:cs="Cambria"/>
          <w:sz w:val="24"/>
          <w:szCs w:val="24"/>
        </w:rPr>
        <w:t>. И получается, что она разрывается между всеми вот этими вот лебедь, рак и щука. Сама принять решение не может, потому что у нее мало возможностей. Денег нет, возможностей нет, мужчины рядом нет. И мне ее было жаль, да. Я не знаю, насколько, так сказать, объективно и убедительно вот это ее мировоззренческое превращение</w:t>
      </w:r>
      <w:r>
        <w:rPr>
          <w:rFonts w:ascii="Franklin Gothic Book" w:hAnsi="Franklin Gothic Book" w:cs="Cambria"/>
          <w:sz w:val="24"/>
          <w:szCs w:val="24"/>
        </w:rPr>
        <w:t>. Но</w:t>
      </w:r>
      <w:r w:rsidRPr="00800F1F">
        <w:rPr>
          <w:rFonts w:ascii="Franklin Gothic Book" w:hAnsi="Franklin Gothic Book" w:cs="Cambria"/>
          <w:sz w:val="24"/>
          <w:szCs w:val="24"/>
        </w:rPr>
        <w:t xml:space="preserve"> будем считать, что сюжет такой, да, у нее все поменялось внутри, мировоззрение изменилось. Мужа не стало, и она решила, что все, я в Москве вместе с сестрой. Мне ее жаль, просто по-человечески жаль, потому что ситуация очень сложная. </w:t>
      </w:r>
    </w:p>
    <w:p w14:paraId="032210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Меня разочаровала Анна, когда она предложила продать квартиру. </w:t>
      </w:r>
      <w:r>
        <w:rPr>
          <w:rFonts w:ascii="Franklin Gothic Book" w:hAnsi="Franklin Gothic Book" w:cs="Cambria"/>
          <w:sz w:val="24"/>
          <w:szCs w:val="24"/>
        </w:rPr>
        <w:t>То есть я</w:t>
      </w:r>
      <w:r w:rsidRPr="00800F1F">
        <w:rPr>
          <w:rFonts w:ascii="Franklin Gothic Book" w:hAnsi="Franklin Gothic Book" w:cs="Cambria"/>
          <w:sz w:val="24"/>
          <w:szCs w:val="24"/>
        </w:rPr>
        <w:t xml:space="preserve"> таких очевидных причин продавать мамину квартиру не увидела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 xml:space="preserve">оэтому она меня </w:t>
      </w:r>
      <w:r>
        <w:rPr>
          <w:rFonts w:ascii="Franklin Gothic Book" w:hAnsi="Franklin Gothic Book" w:cs="Cambria"/>
          <w:sz w:val="24"/>
          <w:szCs w:val="24"/>
        </w:rPr>
        <w:t xml:space="preserve">прям </w:t>
      </w:r>
      <w:r w:rsidRPr="00800F1F">
        <w:rPr>
          <w:rFonts w:ascii="Franklin Gothic Book" w:hAnsi="Franklin Gothic Book" w:cs="Cambria"/>
          <w:sz w:val="24"/>
          <w:szCs w:val="24"/>
        </w:rPr>
        <w:t xml:space="preserve">этим предложением разочаровала. </w:t>
      </w:r>
      <w:r>
        <w:rPr>
          <w:rFonts w:ascii="Franklin Gothic Book" w:hAnsi="Franklin Gothic Book" w:cs="Cambria"/>
          <w:sz w:val="24"/>
          <w:szCs w:val="24"/>
        </w:rPr>
        <w:t>То есть она такая вроде с</w:t>
      </w:r>
      <w:r w:rsidRPr="00800F1F">
        <w:rPr>
          <w:rFonts w:ascii="Franklin Gothic Book" w:hAnsi="Franklin Gothic Book" w:cs="Cambria"/>
          <w:sz w:val="24"/>
          <w:szCs w:val="24"/>
        </w:rPr>
        <w:t>емейная была, а тут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давайте мы все поделим, продадим. </w:t>
      </w:r>
    </w:p>
    <w:p w14:paraId="4CE18AC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Она хотела уехать. </w:t>
      </w:r>
    </w:p>
    <w:p w14:paraId="0395A57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Как-то так жутко было. </w:t>
      </w:r>
    </w:p>
    <w:p w14:paraId="1EF8FD4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Да, какое-то вот </w:t>
      </w:r>
      <w:r w:rsidRPr="00800F1F">
        <w:rPr>
          <w:rFonts w:ascii="Franklin Gothic Book" w:hAnsi="Franklin Gothic Book" w:cs="Cambria"/>
          <w:sz w:val="24"/>
          <w:szCs w:val="24"/>
        </w:rPr>
        <w:t>это наплевательство было на маму, что мам</w:t>
      </w:r>
      <w:r>
        <w:rPr>
          <w:rFonts w:ascii="Franklin Gothic Book" w:hAnsi="Franklin Gothic Book" w:cs="Cambria"/>
          <w:sz w:val="24"/>
          <w:szCs w:val="24"/>
        </w:rPr>
        <w:t>а</w:t>
      </w:r>
      <w:r w:rsidRPr="00800F1F">
        <w:rPr>
          <w:rFonts w:ascii="Franklin Gothic Book" w:hAnsi="Franklin Gothic Book" w:cs="Cambria"/>
          <w:sz w:val="24"/>
          <w:szCs w:val="24"/>
        </w:rPr>
        <w:t xml:space="preserve"> выздорове</w:t>
      </w:r>
      <w:r>
        <w:rPr>
          <w:rFonts w:ascii="Franklin Gothic Book" w:hAnsi="Franklin Gothic Book" w:cs="Cambria"/>
          <w:sz w:val="24"/>
          <w:szCs w:val="24"/>
        </w:rPr>
        <w:t>е</w:t>
      </w:r>
      <w:r w:rsidRPr="00800F1F">
        <w:rPr>
          <w:rFonts w:ascii="Franklin Gothic Book" w:hAnsi="Franklin Gothic Book" w:cs="Cambria"/>
          <w:sz w:val="24"/>
          <w:szCs w:val="24"/>
        </w:rPr>
        <w:t>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В</w:t>
      </w:r>
      <w:r w:rsidRPr="00800F1F">
        <w:rPr>
          <w:rFonts w:ascii="Franklin Gothic Book" w:hAnsi="Franklin Gothic Book" w:cs="Cambria"/>
          <w:sz w:val="24"/>
          <w:szCs w:val="24"/>
        </w:rPr>
        <w:t>ыздор</w:t>
      </w:r>
      <w:r>
        <w:rPr>
          <w:rFonts w:ascii="Franklin Gothic Book" w:hAnsi="Franklin Gothic Book" w:cs="Cambria"/>
          <w:sz w:val="24"/>
          <w:szCs w:val="24"/>
        </w:rPr>
        <w:t>а</w:t>
      </w:r>
      <w:r w:rsidRPr="00800F1F">
        <w:rPr>
          <w:rFonts w:ascii="Franklin Gothic Book" w:hAnsi="Franklin Gothic Book" w:cs="Cambria"/>
          <w:sz w:val="24"/>
          <w:szCs w:val="24"/>
        </w:rPr>
        <w:t>в</w:t>
      </w:r>
      <w:r>
        <w:rPr>
          <w:rFonts w:ascii="Franklin Gothic Book" w:hAnsi="Franklin Gothic Book" w:cs="Cambria"/>
          <w:sz w:val="24"/>
          <w:szCs w:val="24"/>
        </w:rPr>
        <w:t>лива</w:t>
      </w:r>
      <w:r w:rsidRPr="00800F1F">
        <w:rPr>
          <w:rFonts w:ascii="Franklin Gothic Book" w:hAnsi="Franklin Gothic Book" w:cs="Cambria"/>
          <w:sz w:val="24"/>
          <w:szCs w:val="24"/>
        </w:rPr>
        <w:t>ют после инсульта хоть как-то</w:t>
      </w:r>
      <w:r>
        <w:rPr>
          <w:rFonts w:ascii="Franklin Gothic Book" w:hAnsi="Franklin Gothic Book" w:cs="Cambria"/>
          <w:sz w:val="24"/>
          <w:szCs w:val="24"/>
        </w:rPr>
        <w:t xml:space="preserve">. А </w:t>
      </w:r>
      <w:r w:rsidRPr="00800F1F">
        <w:rPr>
          <w:rFonts w:ascii="Franklin Gothic Book" w:hAnsi="Franklin Gothic Book" w:cs="Cambria"/>
          <w:sz w:val="24"/>
          <w:szCs w:val="24"/>
        </w:rPr>
        <w:t xml:space="preserve">куда она пойдет? </w:t>
      </w:r>
    </w:p>
    <w:p w14:paraId="51185D3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Да, да, то есть причин нет, а он</w:t>
      </w:r>
      <w:r>
        <w:rPr>
          <w:rFonts w:ascii="Franklin Gothic Book" w:hAnsi="Franklin Gothic Book" w:cs="Cambria"/>
          <w:sz w:val="24"/>
          <w:szCs w:val="24"/>
        </w:rPr>
        <w:t xml:space="preserve">а – давайте продавать. </w:t>
      </w:r>
      <w:r w:rsidRPr="00800F1F">
        <w:rPr>
          <w:rFonts w:ascii="Franklin Gothic Book" w:hAnsi="Franklin Gothic Book" w:cs="Cambria"/>
          <w:sz w:val="24"/>
          <w:szCs w:val="24"/>
        </w:rPr>
        <w:t>Там человек лежит, вроде надо другое решение принимать</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Д</w:t>
      </w:r>
      <w:r w:rsidRPr="00800F1F">
        <w:rPr>
          <w:rFonts w:ascii="Franklin Gothic Book" w:hAnsi="Franklin Gothic Book" w:cs="Cambria"/>
          <w:sz w:val="24"/>
          <w:szCs w:val="24"/>
        </w:rPr>
        <w:t>авайте заберем, давайте выхаживать</w:t>
      </w:r>
      <w:r>
        <w:rPr>
          <w:rFonts w:ascii="Franklin Gothic Book" w:hAnsi="Franklin Gothic Book" w:cs="Cambria"/>
          <w:sz w:val="24"/>
          <w:szCs w:val="24"/>
        </w:rPr>
        <w:t>. А</w:t>
      </w:r>
      <w:r w:rsidRPr="00800F1F">
        <w:rPr>
          <w:rFonts w:ascii="Franklin Gothic Book" w:hAnsi="Franklin Gothic Book" w:cs="Cambria"/>
          <w:sz w:val="24"/>
          <w:szCs w:val="24"/>
        </w:rPr>
        <w:t xml:space="preserve"> тут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давайте все продадим и деньги поделим. </w:t>
      </w:r>
      <w:r>
        <w:rPr>
          <w:rFonts w:ascii="Franklin Gothic Book" w:hAnsi="Franklin Gothic Book" w:cs="Cambria"/>
          <w:sz w:val="24"/>
          <w:szCs w:val="24"/>
        </w:rPr>
        <w:t xml:space="preserve">То есть вот спад </w:t>
      </w:r>
      <w:r w:rsidRPr="00800F1F">
        <w:rPr>
          <w:rFonts w:ascii="Franklin Gothic Book" w:hAnsi="Franklin Gothic Book" w:cs="Cambria"/>
          <w:sz w:val="24"/>
          <w:szCs w:val="24"/>
        </w:rPr>
        <w:t xml:space="preserve">здесь был в ней. </w:t>
      </w:r>
    </w:p>
    <w:p w14:paraId="2EBDB099" w14:textId="77777777" w:rsidR="00047CA4" w:rsidRPr="00BB22C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B22C8">
        <w:rPr>
          <w:rFonts w:ascii="Franklin Gothic Book" w:hAnsi="Franklin Gothic Book" w:cs="Cambria"/>
          <w:b/>
          <w:bCs/>
          <w:sz w:val="24"/>
          <w:szCs w:val="24"/>
        </w:rPr>
        <w:t xml:space="preserve">Так, еще что-то, были какие-то моменты? </w:t>
      </w:r>
    </w:p>
    <w:p w14:paraId="3E2CA35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Вот</w:t>
      </w:r>
      <w:r w:rsidRPr="00800F1F">
        <w:rPr>
          <w:rFonts w:ascii="Franklin Gothic Book" w:hAnsi="Franklin Gothic Book" w:cs="Cambria"/>
          <w:sz w:val="24"/>
          <w:szCs w:val="24"/>
        </w:rPr>
        <w:t xml:space="preserve"> меня немножко удивило, что </w:t>
      </w:r>
      <w:r>
        <w:rPr>
          <w:rFonts w:ascii="Franklin Gothic Book" w:hAnsi="Franklin Gothic Book" w:cs="Cambria"/>
          <w:sz w:val="24"/>
          <w:szCs w:val="24"/>
        </w:rPr>
        <w:t xml:space="preserve">фильм, </w:t>
      </w:r>
      <w:r w:rsidRPr="00800F1F">
        <w:rPr>
          <w:rFonts w:ascii="Franklin Gothic Book" w:hAnsi="Franklin Gothic Book" w:cs="Cambria"/>
          <w:sz w:val="24"/>
          <w:szCs w:val="24"/>
        </w:rPr>
        <w:t>сериал называется «Сестра</w:t>
      </w:r>
      <w:r>
        <w:rPr>
          <w:rFonts w:ascii="Franklin Gothic Book" w:hAnsi="Franklin Gothic Book" w:cs="Cambria"/>
          <w:sz w:val="24"/>
          <w:szCs w:val="24"/>
        </w:rPr>
        <w:t>»</w:t>
      </w:r>
      <w:r w:rsidRPr="00800F1F">
        <w:rPr>
          <w:rFonts w:ascii="Franklin Gothic Book" w:hAnsi="Franklin Gothic Book" w:cs="Cambria"/>
          <w:sz w:val="24"/>
          <w:szCs w:val="24"/>
        </w:rPr>
        <w:t xml:space="preserve">, а не </w:t>
      </w:r>
      <w:r>
        <w:rPr>
          <w:rFonts w:ascii="Franklin Gothic Book" w:hAnsi="Franklin Gothic Book" w:cs="Cambria"/>
          <w:sz w:val="24"/>
          <w:szCs w:val="24"/>
        </w:rPr>
        <w:t>«С</w:t>
      </w:r>
      <w:r w:rsidRPr="00800F1F">
        <w:rPr>
          <w:rFonts w:ascii="Franklin Gothic Book" w:hAnsi="Franklin Gothic Book" w:cs="Cambria"/>
          <w:sz w:val="24"/>
          <w:szCs w:val="24"/>
        </w:rPr>
        <w:t xml:space="preserve">ёстры», потому что, мне кажется, у обоих произошла трансформация внутренняя. </w:t>
      </w:r>
    </w:p>
    <w:p w14:paraId="51831E9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Поддержива</w:t>
      </w:r>
      <w:r>
        <w:rPr>
          <w:rFonts w:ascii="Franklin Gothic Book" w:hAnsi="Franklin Gothic Book" w:cs="Cambria"/>
          <w:sz w:val="24"/>
          <w:szCs w:val="24"/>
        </w:rPr>
        <w:t>ю, да. Т</w:t>
      </w:r>
      <w:r w:rsidRPr="00800F1F">
        <w:rPr>
          <w:rFonts w:ascii="Franklin Gothic Book" w:hAnsi="Franklin Gothic Book" w:cs="Cambria"/>
          <w:sz w:val="24"/>
          <w:szCs w:val="24"/>
        </w:rPr>
        <w:t xml:space="preserve">оже такое было. </w:t>
      </w:r>
    </w:p>
    <w:p w14:paraId="2E3871F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Старшая сестра, она как-то совсем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46793A5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Которая</w:t>
      </w:r>
      <w:r>
        <w:rPr>
          <w:rFonts w:ascii="Franklin Gothic Book" w:hAnsi="Franklin Gothic Book" w:cs="Cambria"/>
          <w:sz w:val="24"/>
          <w:szCs w:val="24"/>
        </w:rPr>
        <w:t xml:space="preserve"> из них</w:t>
      </w:r>
      <w:r w:rsidRPr="00800F1F">
        <w:rPr>
          <w:rFonts w:ascii="Franklin Gothic Book" w:hAnsi="Franklin Gothic Book" w:cs="Cambria"/>
          <w:sz w:val="24"/>
          <w:szCs w:val="24"/>
        </w:rPr>
        <w:t xml:space="preserve">? Старшая? </w:t>
      </w:r>
    </w:p>
    <w:p w14:paraId="33C10AF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Нет, мне кажется, что более главную роль играет вот эта Маша, поэтому так и назва</w:t>
      </w:r>
      <w:r>
        <w:rPr>
          <w:rFonts w:ascii="Franklin Gothic Book" w:hAnsi="Franklin Gothic Book" w:cs="Cambria"/>
          <w:sz w:val="24"/>
          <w:szCs w:val="24"/>
        </w:rPr>
        <w:t>но</w:t>
      </w:r>
      <w:r w:rsidRPr="00800F1F">
        <w:rPr>
          <w:rFonts w:ascii="Franklin Gothic Book" w:hAnsi="Franklin Gothic Book" w:cs="Cambria"/>
          <w:sz w:val="24"/>
          <w:szCs w:val="24"/>
        </w:rPr>
        <w:t>. Лидирующая,</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успешная женщина, поэтому так и названо. </w:t>
      </w:r>
    </w:p>
    <w:p w14:paraId="0FCF091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Мария, кстати, чуть разочаровала тем, что она до сих пор любит </w:t>
      </w:r>
      <w:r>
        <w:rPr>
          <w:rFonts w:ascii="Franklin Gothic Book" w:hAnsi="Franklin Gothic Book" w:cs="Cambria"/>
          <w:sz w:val="24"/>
          <w:szCs w:val="24"/>
        </w:rPr>
        <w:t xml:space="preserve">Башарова. </w:t>
      </w:r>
      <w:r w:rsidRPr="00800F1F">
        <w:rPr>
          <w:rFonts w:ascii="Franklin Gothic Book" w:hAnsi="Franklin Gothic Book" w:cs="Cambria"/>
          <w:sz w:val="24"/>
          <w:szCs w:val="24"/>
        </w:rPr>
        <w:t>То есть она такая вроде успешная и должна на другой уровень выйти</w:t>
      </w:r>
      <w:r>
        <w:rPr>
          <w:rFonts w:ascii="Franklin Gothic Book" w:hAnsi="Franklin Gothic Book" w:cs="Cambria"/>
          <w:sz w:val="24"/>
          <w:szCs w:val="24"/>
        </w:rPr>
        <w:t>. А</w:t>
      </w:r>
      <w:r w:rsidRPr="00800F1F">
        <w:rPr>
          <w:rFonts w:ascii="Franklin Gothic Book" w:hAnsi="Franklin Gothic Book" w:cs="Cambria"/>
          <w:sz w:val="24"/>
          <w:szCs w:val="24"/>
        </w:rPr>
        <w:t xml:space="preserve"> она вот всё что-то вот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149B886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BB22C8">
        <w:rPr>
          <w:rFonts w:ascii="Franklin Gothic Book" w:hAnsi="Franklin Gothic Book" w:cs="Cambria"/>
          <w:b/>
          <w:bCs/>
          <w:sz w:val="24"/>
          <w:szCs w:val="24"/>
        </w:rPr>
        <w:t>Роман.</w:t>
      </w:r>
      <w:r w:rsidRPr="00800F1F">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2DCC85E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Роман, да. Но все его знают, как Башарова. </w:t>
      </w:r>
      <w:r w:rsidRPr="00800F1F">
        <w:rPr>
          <w:rFonts w:ascii="Franklin Gothic Book" w:hAnsi="Franklin Gothic Book" w:cs="Cambria"/>
          <w:sz w:val="24"/>
          <w:szCs w:val="24"/>
        </w:rPr>
        <w:t xml:space="preserve">То есть Романа </w:t>
      </w:r>
      <w:r>
        <w:rPr>
          <w:rFonts w:ascii="Franklin Gothic Book" w:hAnsi="Franklin Gothic Book" w:cs="Cambria"/>
          <w:sz w:val="24"/>
          <w:szCs w:val="24"/>
        </w:rPr>
        <w:t>У</w:t>
      </w:r>
      <w:r w:rsidRPr="00800F1F">
        <w:rPr>
          <w:rFonts w:ascii="Franklin Gothic Book" w:hAnsi="Franklin Gothic Book" w:cs="Cambria"/>
          <w:sz w:val="24"/>
          <w:szCs w:val="24"/>
        </w:rPr>
        <w:t xml:space="preserve">сков, что она все еще застряла там, хотя </w:t>
      </w:r>
      <w:r>
        <w:rPr>
          <w:rFonts w:ascii="Franklin Gothic Book" w:hAnsi="Franklin Gothic Book" w:cs="Cambria"/>
          <w:sz w:val="24"/>
          <w:szCs w:val="24"/>
        </w:rPr>
        <w:t xml:space="preserve">она на </w:t>
      </w:r>
      <w:r w:rsidRPr="00800F1F">
        <w:rPr>
          <w:rFonts w:ascii="Franklin Gothic Book" w:hAnsi="Franklin Gothic Book" w:cs="Cambria"/>
          <w:sz w:val="24"/>
          <w:szCs w:val="24"/>
        </w:rPr>
        <w:t xml:space="preserve">уровень выше. Я до последнего не думала, что она </w:t>
      </w:r>
      <w:r>
        <w:rPr>
          <w:rFonts w:ascii="Franklin Gothic Book" w:hAnsi="Franklin Gothic Book" w:cs="Cambria"/>
          <w:sz w:val="24"/>
          <w:szCs w:val="24"/>
        </w:rPr>
        <w:t xml:space="preserve">прямо вот </w:t>
      </w:r>
      <w:r w:rsidRPr="00800F1F">
        <w:rPr>
          <w:rFonts w:ascii="Franklin Gothic Book" w:hAnsi="Franklin Gothic Book" w:cs="Cambria"/>
          <w:sz w:val="24"/>
          <w:szCs w:val="24"/>
        </w:rPr>
        <w:t xml:space="preserve">настолько его любит. </w:t>
      </w:r>
    </w:p>
    <w:p w14:paraId="1A38AD8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Проработала себя. </w:t>
      </w:r>
    </w:p>
    <w:p w14:paraId="0B65F50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В общем, да. Как-то она со своим уровнем застряла где-то внизу. Вот это немножко тоже</w:t>
      </w:r>
      <w:r>
        <w:rPr>
          <w:rFonts w:ascii="Franklin Gothic Book" w:hAnsi="Franklin Gothic Book" w:cs="Cambria"/>
          <w:sz w:val="24"/>
          <w:szCs w:val="24"/>
        </w:rPr>
        <w:t xml:space="preserve"> так</w:t>
      </w:r>
      <w:r w:rsidRPr="00800F1F">
        <w:rPr>
          <w:rFonts w:ascii="Franklin Gothic Book" w:hAnsi="Franklin Gothic Book" w:cs="Cambria"/>
          <w:sz w:val="24"/>
          <w:szCs w:val="24"/>
        </w:rPr>
        <w:t xml:space="preserve"> </w:t>
      </w:r>
      <w:r>
        <w:rPr>
          <w:rFonts w:ascii="Franklin Gothic Book" w:hAnsi="Franklin Gothic Book" w:cs="Cambria"/>
          <w:sz w:val="24"/>
          <w:szCs w:val="24"/>
        </w:rPr>
        <w:t>раз</w:t>
      </w:r>
      <w:r w:rsidRPr="00800F1F">
        <w:rPr>
          <w:rFonts w:ascii="Franklin Gothic Book" w:hAnsi="Franklin Gothic Book" w:cs="Cambria"/>
          <w:sz w:val="24"/>
          <w:szCs w:val="24"/>
        </w:rPr>
        <w:t>очаровало</w:t>
      </w:r>
      <w:r>
        <w:rPr>
          <w:rFonts w:ascii="Franklin Gothic Book" w:hAnsi="Franklin Gothic Book" w:cs="Cambria"/>
          <w:sz w:val="24"/>
          <w:szCs w:val="24"/>
        </w:rPr>
        <w:t xml:space="preserve"> в ней</w:t>
      </w:r>
      <w:r w:rsidRPr="00800F1F">
        <w:rPr>
          <w:rFonts w:ascii="Franklin Gothic Book" w:hAnsi="Franklin Gothic Book" w:cs="Cambria"/>
          <w:sz w:val="24"/>
          <w:szCs w:val="24"/>
        </w:rPr>
        <w:t xml:space="preserve">. Это выглядело неправдоподобно. </w:t>
      </w:r>
    </w:p>
    <w:p w14:paraId="6174DC7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Неправдоподобно на счет того, что она </w:t>
      </w:r>
      <w:r>
        <w:rPr>
          <w:rFonts w:ascii="Franklin Gothic Book" w:hAnsi="Franklin Gothic Book" w:cs="Cambria"/>
          <w:sz w:val="24"/>
          <w:szCs w:val="24"/>
        </w:rPr>
        <w:t xml:space="preserve">к Башарову </w:t>
      </w:r>
      <w:r w:rsidRPr="00800F1F">
        <w:rPr>
          <w:rFonts w:ascii="Franklin Gothic Book" w:hAnsi="Franklin Gothic Book" w:cs="Cambria"/>
          <w:sz w:val="24"/>
          <w:szCs w:val="24"/>
        </w:rPr>
        <w:t>вернулась. Это не ее уровень</w:t>
      </w:r>
      <w:r>
        <w:rPr>
          <w:rFonts w:ascii="Franklin Gothic Book" w:hAnsi="Franklin Gothic Book" w:cs="Cambria"/>
          <w:sz w:val="24"/>
          <w:szCs w:val="24"/>
        </w:rPr>
        <w:t>, мне кажется</w:t>
      </w:r>
      <w:r w:rsidRPr="00800F1F">
        <w:rPr>
          <w:rFonts w:ascii="Franklin Gothic Book" w:hAnsi="Franklin Gothic Book" w:cs="Cambria"/>
          <w:sz w:val="24"/>
          <w:szCs w:val="24"/>
        </w:rPr>
        <w:t xml:space="preserve">. </w:t>
      </w:r>
    </w:p>
    <w:p w14:paraId="5B3B78E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Он так стал меняться. </w:t>
      </w:r>
      <w:r w:rsidRPr="00800F1F">
        <w:rPr>
          <w:rFonts w:ascii="Franklin Gothic Book" w:hAnsi="Franklin Gothic Book" w:cs="Cambria"/>
          <w:sz w:val="24"/>
          <w:szCs w:val="24"/>
        </w:rPr>
        <w:t xml:space="preserve">Это произвело на нее впечатление. </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139B344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Они очень разные уже стали. </w:t>
      </w:r>
    </w:p>
    <w:p w14:paraId="44315E43" w14:textId="77777777" w:rsidR="00047CA4" w:rsidRPr="00BB22C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B22C8">
        <w:rPr>
          <w:rFonts w:ascii="Franklin Gothic Book" w:hAnsi="Franklin Gothic Book" w:cs="Cambria"/>
          <w:b/>
          <w:bCs/>
          <w:sz w:val="24"/>
          <w:szCs w:val="24"/>
        </w:rPr>
        <w:t>На эту тему даже есть такой анекдот, да? Как говорит «умный начитанный так друг, а как алкаш</w:t>
      </w:r>
      <w:r>
        <w:rPr>
          <w:rFonts w:ascii="Franklin Gothic Book" w:hAnsi="Franklin Gothic Book" w:cs="Cambria"/>
          <w:b/>
          <w:bCs/>
          <w:sz w:val="24"/>
          <w:szCs w:val="24"/>
        </w:rPr>
        <w:t>.</w:t>
      </w:r>
      <w:r w:rsidRPr="00BB22C8">
        <w:rPr>
          <w:rFonts w:ascii="Franklin Gothic Book" w:hAnsi="Franklin Gothic Book" w:cs="Cambria"/>
          <w:b/>
          <w:bCs/>
          <w:sz w:val="24"/>
          <w:szCs w:val="24"/>
        </w:rPr>
        <w:t xml:space="preserve">». </w:t>
      </w:r>
    </w:p>
    <w:p w14:paraId="34F9FB5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Любовь до гроба. </w:t>
      </w:r>
    </w:p>
    <w:p w14:paraId="752C31F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Но так и есть. </w:t>
      </w:r>
    </w:p>
    <w:p w14:paraId="3B869AA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Так и есть, да. </w:t>
      </w:r>
    </w:p>
    <w:p w14:paraId="35E7566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А я, знаете, </w:t>
      </w:r>
      <w:r w:rsidRPr="00800F1F">
        <w:rPr>
          <w:rFonts w:ascii="Franklin Gothic Book" w:hAnsi="Franklin Gothic Book" w:cs="Cambria"/>
          <w:sz w:val="24"/>
          <w:szCs w:val="24"/>
        </w:rPr>
        <w:t>что могу сказать</w:t>
      </w:r>
      <w:r>
        <w:rPr>
          <w:rFonts w:ascii="Franklin Gothic Book" w:hAnsi="Franklin Gothic Book" w:cs="Cambria"/>
          <w:sz w:val="24"/>
          <w:szCs w:val="24"/>
        </w:rPr>
        <w:t>?</w:t>
      </w:r>
      <w:r w:rsidRPr="00800F1F">
        <w:rPr>
          <w:rFonts w:ascii="Franklin Gothic Book" w:hAnsi="Franklin Gothic Book" w:cs="Cambria"/>
          <w:sz w:val="24"/>
          <w:szCs w:val="24"/>
        </w:rPr>
        <w:t xml:space="preserve"> У меня ко многим героям вообще менялось отношение, именно как зрителя. Но в итоге я просто сделала вывод не про то, что там все ошибаются и так далее. </w:t>
      </w:r>
      <w:r>
        <w:rPr>
          <w:rFonts w:ascii="Franklin Gothic Book" w:hAnsi="Franklin Gothic Book" w:cs="Cambria"/>
          <w:sz w:val="24"/>
          <w:szCs w:val="24"/>
        </w:rPr>
        <w:t>И</w:t>
      </w:r>
      <w:r w:rsidRPr="00800F1F">
        <w:rPr>
          <w:rFonts w:ascii="Franklin Gothic Book" w:hAnsi="Franklin Gothic Book" w:cs="Cambria"/>
          <w:sz w:val="24"/>
          <w:szCs w:val="24"/>
        </w:rPr>
        <w:t>менно про Анну</w:t>
      </w:r>
      <w:r>
        <w:rPr>
          <w:rFonts w:ascii="Franklin Gothic Book" w:hAnsi="Franklin Gothic Book" w:cs="Cambria"/>
          <w:sz w:val="24"/>
          <w:szCs w:val="24"/>
        </w:rPr>
        <w:t>. В</w:t>
      </w:r>
      <w:r w:rsidRPr="00800F1F">
        <w:rPr>
          <w:rFonts w:ascii="Franklin Gothic Book" w:hAnsi="Franklin Gothic Book" w:cs="Cambria"/>
          <w:sz w:val="24"/>
          <w:szCs w:val="24"/>
        </w:rPr>
        <w:t>от просто, как ей мама говорила</w:t>
      </w:r>
      <w:r>
        <w:rPr>
          <w:rFonts w:ascii="Franklin Gothic Book" w:hAnsi="Franklin Gothic Book" w:cs="Cambria"/>
          <w:sz w:val="24"/>
          <w:szCs w:val="24"/>
        </w:rPr>
        <w:t xml:space="preserve"> повзрослеть. В</w:t>
      </w:r>
      <w:r w:rsidRPr="00800F1F">
        <w:rPr>
          <w:rFonts w:ascii="Franklin Gothic Book" w:hAnsi="Franklin Gothic Book" w:cs="Cambria"/>
          <w:sz w:val="24"/>
          <w:szCs w:val="24"/>
        </w:rPr>
        <w:t>от просто глупость от, где-то инфантилизма, где-то априори вот-вот глупая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Е</w:t>
      </w:r>
      <w:r w:rsidRPr="00800F1F">
        <w:rPr>
          <w:rFonts w:ascii="Franklin Gothic Book" w:hAnsi="Franklin Gothic Book" w:cs="Cambria"/>
          <w:sz w:val="24"/>
          <w:szCs w:val="24"/>
        </w:rPr>
        <w:t>сть вот глупые, что животные, что люди, вот глупые, еще не выросшие, вот на мой взгляд</w:t>
      </w:r>
      <w:r>
        <w:rPr>
          <w:rFonts w:ascii="Franklin Gothic Book" w:hAnsi="Franklin Gothic Book" w:cs="Cambria"/>
          <w:sz w:val="24"/>
          <w:szCs w:val="24"/>
        </w:rPr>
        <w:t>. А</w:t>
      </w:r>
      <w:r w:rsidRPr="00800F1F">
        <w:rPr>
          <w:rFonts w:ascii="Franklin Gothic Book" w:hAnsi="Franklin Gothic Book" w:cs="Cambria"/>
          <w:sz w:val="24"/>
          <w:szCs w:val="24"/>
        </w:rPr>
        <w:t xml:space="preserve"> есть уже понимающие</w:t>
      </w:r>
      <w:r>
        <w:rPr>
          <w:rFonts w:ascii="Franklin Gothic Book" w:hAnsi="Franklin Gothic Book" w:cs="Cambria"/>
          <w:sz w:val="24"/>
          <w:szCs w:val="24"/>
        </w:rPr>
        <w:t>. И</w:t>
      </w:r>
      <w:r w:rsidRPr="00800F1F">
        <w:rPr>
          <w:rFonts w:ascii="Franklin Gothic Book" w:hAnsi="Franklin Gothic Book" w:cs="Cambria"/>
          <w:sz w:val="24"/>
          <w:szCs w:val="24"/>
        </w:rPr>
        <w:t xml:space="preserve"> вот там вот уровень</w:t>
      </w:r>
      <w:r>
        <w:rPr>
          <w:rFonts w:ascii="Franklin Gothic Book" w:hAnsi="Franklin Gothic Book" w:cs="Cambria"/>
          <w:sz w:val="24"/>
          <w:szCs w:val="24"/>
        </w:rPr>
        <w:t>. Вот</w:t>
      </w:r>
      <w:r w:rsidRPr="00800F1F">
        <w:rPr>
          <w:rFonts w:ascii="Franklin Gothic Book" w:hAnsi="Franklin Gothic Book" w:cs="Cambria"/>
          <w:sz w:val="24"/>
          <w:szCs w:val="24"/>
        </w:rPr>
        <w:t xml:space="preserve"> она же говорит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«С</w:t>
      </w:r>
      <w:r w:rsidRPr="00800F1F">
        <w:rPr>
          <w:rFonts w:ascii="Franklin Gothic Book" w:hAnsi="Franklin Gothic Book" w:cs="Cambria"/>
          <w:sz w:val="24"/>
          <w:szCs w:val="24"/>
        </w:rPr>
        <w:t>емья, мама</w:t>
      </w:r>
      <w:r>
        <w:rPr>
          <w:rFonts w:ascii="Franklin Gothic Book" w:hAnsi="Franklin Gothic Book" w:cs="Cambria"/>
          <w:sz w:val="24"/>
          <w:szCs w:val="24"/>
        </w:rPr>
        <w:t>»</w:t>
      </w:r>
      <w:r w:rsidRPr="00800F1F">
        <w:rPr>
          <w:rFonts w:ascii="Franklin Gothic Book" w:hAnsi="Franklin Gothic Book" w:cs="Cambria"/>
          <w:sz w:val="24"/>
          <w:szCs w:val="24"/>
        </w:rPr>
        <w:t>, да</w:t>
      </w:r>
      <w:r>
        <w:rPr>
          <w:rFonts w:ascii="Franklin Gothic Book" w:hAnsi="Franklin Gothic Book" w:cs="Cambria"/>
          <w:sz w:val="24"/>
          <w:szCs w:val="24"/>
        </w:rPr>
        <w:t>. То</w:t>
      </w:r>
      <w:r w:rsidRPr="00800F1F">
        <w:rPr>
          <w:rFonts w:ascii="Franklin Gothic Book" w:hAnsi="Franklin Gothic Book" w:cs="Cambria"/>
          <w:sz w:val="24"/>
          <w:szCs w:val="24"/>
        </w:rPr>
        <w:t xml:space="preserve"> есть вот-вот этот уровень</w:t>
      </w:r>
      <w:r>
        <w:rPr>
          <w:rFonts w:ascii="Franklin Gothic Book" w:hAnsi="Franklin Gothic Book" w:cs="Cambria"/>
          <w:sz w:val="24"/>
          <w:szCs w:val="24"/>
        </w:rPr>
        <w:t>. И</w:t>
      </w:r>
      <w:r w:rsidRPr="00800F1F">
        <w:rPr>
          <w:rFonts w:ascii="Franklin Gothic Book" w:hAnsi="Franklin Gothic Book" w:cs="Cambria"/>
          <w:sz w:val="24"/>
          <w:szCs w:val="24"/>
        </w:rPr>
        <w:t xml:space="preserve"> у меня, в принципе, сначала менялось, прям до раздражения, что </w:t>
      </w:r>
      <w:r>
        <w:rPr>
          <w:rFonts w:ascii="Franklin Gothic Book" w:hAnsi="Franklin Gothic Book" w:cs="Cambria"/>
          <w:sz w:val="24"/>
          <w:szCs w:val="24"/>
        </w:rPr>
        <w:t>а</w:t>
      </w:r>
      <w:r w:rsidRPr="00800F1F">
        <w:rPr>
          <w:rFonts w:ascii="Franklin Gothic Book" w:hAnsi="Franklin Gothic Book" w:cs="Cambria"/>
          <w:sz w:val="24"/>
          <w:szCs w:val="24"/>
        </w:rPr>
        <w:t xml:space="preserve">ж </w:t>
      </w:r>
      <w:r>
        <w:rPr>
          <w:rFonts w:ascii="Franklin Gothic Book" w:hAnsi="Franklin Gothic Book" w:cs="Cambria"/>
          <w:sz w:val="24"/>
          <w:szCs w:val="24"/>
        </w:rPr>
        <w:t>х</w:t>
      </w:r>
      <w:r w:rsidRPr="00800F1F">
        <w:rPr>
          <w:rFonts w:ascii="Franklin Gothic Book" w:hAnsi="Franklin Gothic Book" w:cs="Cambria"/>
          <w:sz w:val="24"/>
          <w:szCs w:val="24"/>
        </w:rPr>
        <w:t xml:space="preserve">отелось прям зайти в экран. Да. </w:t>
      </w:r>
    </w:p>
    <w:p w14:paraId="06EB6D1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C5E20">
        <w:rPr>
          <w:rFonts w:ascii="Franklin Gothic Book" w:hAnsi="Franklin Gothic Book" w:cs="Cambria"/>
          <w:b/>
          <w:bCs/>
          <w:sz w:val="24"/>
          <w:szCs w:val="24"/>
        </w:rPr>
        <w:t>И что сказать?</w:t>
      </w:r>
      <w:r w:rsidRPr="00800F1F">
        <w:rPr>
          <w:rFonts w:ascii="Franklin Gothic Book" w:hAnsi="Franklin Gothic Book" w:cs="Cambria"/>
          <w:sz w:val="24"/>
          <w:szCs w:val="24"/>
        </w:rPr>
        <w:t xml:space="preserve"> </w:t>
      </w:r>
    </w:p>
    <w:p w14:paraId="10C3D40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То</w:t>
      </w:r>
      <w:r w:rsidRPr="00800F1F">
        <w:rPr>
          <w:rFonts w:ascii="Franklin Gothic Book" w:hAnsi="Franklin Gothic Book" w:cs="Cambria"/>
          <w:sz w:val="24"/>
          <w:szCs w:val="24"/>
        </w:rPr>
        <w:t xml:space="preserve"> же самое и сказать. Про глупости и всё остальное. </w:t>
      </w:r>
      <w:r>
        <w:rPr>
          <w:rFonts w:ascii="Franklin Gothic Book" w:hAnsi="Franklin Gothic Book" w:cs="Cambria"/>
          <w:sz w:val="24"/>
          <w:szCs w:val="24"/>
        </w:rPr>
        <w:t>Н</w:t>
      </w:r>
      <w:r w:rsidRPr="00800F1F">
        <w:rPr>
          <w:rFonts w:ascii="Franklin Gothic Book" w:hAnsi="Franklin Gothic Book" w:cs="Cambria"/>
          <w:sz w:val="24"/>
          <w:szCs w:val="24"/>
        </w:rPr>
        <w:t>е надо лезть везде, где тебе хочется</w:t>
      </w:r>
      <w:r>
        <w:rPr>
          <w:rFonts w:ascii="Franklin Gothic Book" w:hAnsi="Franklin Gothic Book" w:cs="Cambria"/>
          <w:sz w:val="24"/>
          <w:szCs w:val="24"/>
        </w:rPr>
        <w:t>,</w:t>
      </w:r>
      <w:r w:rsidRPr="00800F1F">
        <w:rPr>
          <w:rFonts w:ascii="Franklin Gothic Book" w:hAnsi="Franklin Gothic Book" w:cs="Cambria"/>
          <w:sz w:val="24"/>
          <w:szCs w:val="24"/>
        </w:rPr>
        <w:t xml:space="preserve"> что-то сделать, вот просто</w:t>
      </w:r>
      <w:r>
        <w:rPr>
          <w:rFonts w:ascii="Franklin Gothic Book" w:hAnsi="Franklin Gothic Book" w:cs="Cambria"/>
          <w:sz w:val="24"/>
          <w:szCs w:val="24"/>
        </w:rPr>
        <w:t>.</w:t>
      </w:r>
      <w:r w:rsidRPr="00800F1F">
        <w:rPr>
          <w:rFonts w:ascii="Franklin Gothic Book" w:hAnsi="Franklin Gothic Book" w:cs="Cambria"/>
          <w:sz w:val="24"/>
          <w:szCs w:val="24"/>
        </w:rPr>
        <w:t xml:space="preserve"> Потому что я знакома с политикой, и мне это очень неприятно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м</w:t>
      </w:r>
      <w:r w:rsidRPr="00800F1F">
        <w:rPr>
          <w:rFonts w:ascii="Franklin Gothic Book" w:hAnsi="Franklin Gothic Book" w:cs="Cambria"/>
          <w:sz w:val="24"/>
          <w:szCs w:val="24"/>
        </w:rPr>
        <w:t>ягко говоря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к</w:t>
      </w:r>
      <w:r w:rsidRPr="00800F1F">
        <w:rPr>
          <w:rFonts w:ascii="Franklin Gothic Book" w:hAnsi="Franklin Gothic Book" w:cs="Cambria"/>
          <w:sz w:val="24"/>
          <w:szCs w:val="24"/>
        </w:rPr>
        <w:t>огда</w:t>
      </w:r>
      <w:r>
        <w:rPr>
          <w:rFonts w:ascii="Franklin Gothic Book" w:hAnsi="Franklin Gothic Book" w:cs="Cambria"/>
          <w:sz w:val="24"/>
          <w:szCs w:val="24"/>
        </w:rPr>
        <w:t>,</w:t>
      </w:r>
      <w:r w:rsidRPr="00800F1F">
        <w:rPr>
          <w:rFonts w:ascii="Franklin Gothic Book" w:hAnsi="Franklin Gothic Book" w:cs="Cambria"/>
          <w:sz w:val="24"/>
          <w:szCs w:val="24"/>
        </w:rPr>
        <w:t xml:space="preserve"> не понимая, куда</w:t>
      </w:r>
      <w:r>
        <w:rPr>
          <w:rFonts w:ascii="Franklin Gothic Book" w:hAnsi="Franklin Gothic Book" w:cs="Cambria"/>
          <w:sz w:val="24"/>
          <w:szCs w:val="24"/>
        </w:rPr>
        <w:t xml:space="preserve">-то лезут. </w:t>
      </w:r>
    </w:p>
    <w:p w14:paraId="43A9185C" w14:textId="77777777" w:rsidR="00047CA4" w:rsidRPr="000C5E2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C5E20">
        <w:rPr>
          <w:rFonts w:ascii="Franklin Gothic Book" w:hAnsi="Franklin Gothic Book" w:cs="Cambria"/>
          <w:b/>
          <w:bCs/>
          <w:sz w:val="24"/>
          <w:szCs w:val="24"/>
        </w:rPr>
        <w:t xml:space="preserve">Так. Какие-то ситуации, может быть, которые меняли отношение к сериалу? Что-то происходило на экране и менялось отношение к сериалу? Вот если так по-русски сказать. </w:t>
      </w:r>
    </w:p>
    <w:p w14:paraId="49184DC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Ой, мне очень понравилось, кстати, да, когда те приехали </w:t>
      </w:r>
      <w:proofErr w:type="spellStart"/>
      <w:r w:rsidRPr="00800F1F">
        <w:rPr>
          <w:rFonts w:ascii="Franklin Gothic Book" w:hAnsi="Franklin Gothic Book" w:cs="Cambria"/>
          <w:sz w:val="24"/>
          <w:szCs w:val="24"/>
        </w:rPr>
        <w:t>ФСБшники</w:t>
      </w:r>
      <w:proofErr w:type="spellEnd"/>
      <w:r w:rsidRPr="00800F1F">
        <w:rPr>
          <w:rFonts w:ascii="Franklin Gothic Book" w:hAnsi="Franklin Gothic Book" w:cs="Cambria"/>
          <w:sz w:val="24"/>
          <w:szCs w:val="24"/>
        </w:rPr>
        <w:t xml:space="preserve"> или кто там</w:t>
      </w:r>
      <w:r>
        <w:rPr>
          <w:rFonts w:ascii="Franklin Gothic Book" w:hAnsi="Franklin Gothic Book" w:cs="Cambria"/>
          <w:sz w:val="24"/>
          <w:szCs w:val="24"/>
        </w:rPr>
        <w:t>.</w:t>
      </w:r>
      <w:r w:rsidRPr="00800F1F">
        <w:rPr>
          <w:rFonts w:ascii="Franklin Gothic Book" w:hAnsi="Franklin Gothic Book" w:cs="Cambria"/>
          <w:sz w:val="24"/>
          <w:szCs w:val="24"/>
        </w:rPr>
        <w:t xml:space="preserve"> Нет, не ФСБ, наверное, СОБР или какой-то</w:t>
      </w:r>
      <w:r>
        <w:rPr>
          <w:rFonts w:ascii="Franklin Gothic Book" w:hAnsi="Franklin Gothic Book" w:cs="Cambria"/>
          <w:sz w:val="24"/>
          <w:szCs w:val="24"/>
        </w:rPr>
        <w:t xml:space="preserve"> там.</w:t>
      </w:r>
      <w:r w:rsidRPr="00800F1F">
        <w:rPr>
          <w:rFonts w:ascii="Franklin Gothic Book" w:hAnsi="Franklin Gothic Book" w:cs="Cambria"/>
          <w:sz w:val="24"/>
          <w:szCs w:val="24"/>
        </w:rPr>
        <w:t xml:space="preserve"> Ой, это было так круто! Мне кажется, первый раз поймала</w:t>
      </w:r>
      <w:r>
        <w:rPr>
          <w:rFonts w:ascii="Franklin Gothic Book" w:hAnsi="Franklin Gothic Book" w:cs="Cambria"/>
          <w:sz w:val="24"/>
          <w:szCs w:val="24"/>
        </w:rPr>
        <w:t xml:space="preserve"> свою эмоцию</w:t>
      </w:r>
      <w:r w:rsidRPr="00800F1F">
        <w:rPr>
          <w:rFonts w:ascii="Franklin Gothic Book" w:hAnsi="Franklin Gothic Book" w:cs="Cambria"/>
          <w:sz w:val="24"/>
          <w:szCs w:val="24"/>
        </w:rPr>
        <w:t xml:space="preserve">. </w:t>
      </w:r>
      <w:r>
        <w:rPr>
          <w:rFonts w:ascii="Franklin Gothic Book" w:hAnsi="Franklin Gothic Book" w:cs="Cambria"/>
          <w:sz w:val="24"/>
          <w:szCs w:val="24"/>
        </w:rPr>
        <w:t xml:space="preserve">Надо же, </w:t>
      </w:r>
      <w:r w:rsidRPr="00800F1F">
        <w:rPr>
          <w:rFonts w:ascii="Franklin Gothic Book" w:hAnsi="Franklin Gothic Book" w:cs="Cambria"/>
          <w:sz w:val="24"/>
          <w:szCs w:val="24"/>
        </w:rPr>
        <w:t>наши так здорово сняли, что приехала машина</w:t>
      </w:r>
      <w:r>
        <w:rPr>
          <w:rFonts w:ascii="Franklin Gothic Book" w:hAnsi="Franklin Gothic Book" w:cs="Cambria"/>
          <w:sz w:val="24"/>
          <w:szCs w:val="24"/>
        </w:rPr>
        <w:t>,</w:t>
      </w:r>
      <w:r w:rsidRPr="00800F1F">
        <w:rPr>
          <w:rFonts w:ascii="Franklin Gothic Book" w:hAnsi="Franklin Gothic Book" w:cs="Cambria"/>
          <w:sz w:val="24"/>
          <w:szCs w:val="24"/>
        </w:rPr>
        <w:t xml:space="preserve"> не какие-то там все крутые, а обычные нормальные ребята, которые действительно там работают, служат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С</w:t>
      </w:r>
      <w:r w:rsidRPr="00800F1F">
        <w:rPr>
          <w:rFonts w:ascii="Franklin Gothic Book" w:hAnsi="Franklin Gothic Book" w:cs="Cambria"/>
          <w:sz w:val="24"/>
          <w:szCs w:val="24"/>
        </w:rPr>
        <w:t xml:space="preserve">пасали этого Матвея. И спасали, причем аккуратно, спокойно. </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r w:rsidRPr="00800F1F">
        <w:rPr>
          <w:rFonts w:ascii="Franklin Gothic Book" w:hAnsi="Franklin Gothic Book" w:cs="Cambria"/>
          <w:sz w:val="24"/>
          <w:szCs w:val="24"/>
        </w:rPr>
        <w:t xml:space="preserve">Да. И показали, вот как это обычно в жизни бывает. </w:t>
      </w:r>
    </w:p>
    <w:p w14:paraId="446C824A" w14:textId="77777777" w:rsidR="00047CA4" w:rsidRPr="000C5E2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C5E20">
        <w:rPr>
          <w:rFonts w:ascii="Franklin Gothic Book" w:hAnsi="Franklin Gothic Book" w:cs="Cambria"/>
          <w:b/>
          <w:bCs/>
          <w:sz w:val="24"/>
          <w:szCs w:val="24"/>
        </w:rPr>
        <w:t xml:space="preserve">Это было очень реально, да? </w:t>
      </w:r>
    </w:p>
    <w:p w14:paraId="11CF372A" w14:textId="77777777" w:rsidR="00047CA4" w:rsidRDefault="00047CA4" w:rsidP="00833734">
      <w:pPr>
        <w:spacing w:after="60"/>
        <w:jc w:val="both"/>
        <w:rPr>
          <w:rFonts w:ascii="Franklin Gothic Book" w:hAnsi="Franklin Gothic Book" w:cs="Cambria"/>
          <w:i/>
          <w:iCs/>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Очень реально, очень похоже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 xml:space="preserve">аконец-то не то, что </w:t>
      </w:r>
      <w:r>
        <w:rPr>
          <w:rFonts w:ascii="Franklin Gothic Book" w:hAnsi="Franklin Gothic Book" w:cs="Cambria"/>
          <w:sz w:val="24"/>
          <w:szCs w:val="24"/>
        </w:rPr>
        <w:t>«</w:t>
      </w:r>
      <w:r w:rsidRPr="00800F1F">
        <w:rPr>
          <w:rFonts w:ascii="Franklin Gothic Book" w:hAnsi="Franklin Gothic Book" w:cs="Cambria"/>
          <w:sz w:val="24"/>
          <w:szCs w:val="24"/>
        </w:rPr>
        <w:t>мы</w:t>
      </w:r>
      <w:r>
        <w:rPr>
          <w:rFonts w:ascii="Franklin Gothic Book" w:hAnsi="Franklin Gothic Book" w:cs="Cambria"/>
          <w:sz w:val="24"/>
          <w:szCs w:val="24"/>
        </w:rPr>
        <w:t xml:space="preserve"> - герои». </w:t>
      </w:r>
      <w:r>
        <w:rPr>
          <w:rFonts w:ascii="Franklin Gothic Book" w:hAnsi="Franklin Gothic Book" w:cs="Cambria"/>
          <w:i/>
          <w:iCs/>
          <w:sz w:val="24"/>
          <w:szCs w:val="24"/>
        </w:rPr>
        <w:t xml:space="preserve">(говорят одновременно) </w:t>
      </w:r>
    </w:p>
    <w:p w14:paraId="5583F76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C5E20">
        <w:rPr>
          <w:rFonts w:ascii="Franklin Gothic Book" w:hAnsi="Franklin Gothic Book" w:cs="Cambria"/>
          <w:b/>
          <w:bCs/>
          <w:sz w:val="24"/>
          <w:szCs w:val="24"/>
        </w:rPr>
        <w:t>Так, сейчас я вам</w:t>
      </w:r>
      <w:r>
        <w:rPr>
          <w:rFonts w:ascii="Franklin Gothic Book" w:hAnsi="Franklin Gothic Book" w:cs="Cambria"/>
          <w:b/>
          <w:bCs/>
          <w:sz w:val="24"/>
          <w:szCs w:val="24"/>
        </w:rPr>
        <w:t>.</w:t>
      </w:r>
      <w:r w:rsidRPr="000C5E20">
        <w:rPr>
          <w:rFonts w:ascii="Franklin Gothic Book" w:hAnsi="Franklin Gothic Book" w:cs="Cambria"/>
          <w:b/>
          <w:bCs/>
          <w:sz w:val="24"/>
          <w:szCs w:val="24"/>
        </w:rPr>
        <w:t xml:space="preserve"> Анна, вы хотели что-то сказать?</w:t>
      </w:r>
    </w:p>
    <w:p w14:paraId="42B756F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Да нет. </w:t>
      </w:r>
    </w:p>
    <w:p w14:paraId="0E909AE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Можно я скажу, но быстро?</w:t>
      </w:r>
    </w:p>
    <w:p w14:paraId="5C9245FC" w14:textId="77777777" w:rsidR="00047CA4" w:rsidRPr="000C5E20"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C5E20">
        <w:rPr>
          <w:rFonts w:ascii="Franklin Gothic Book" w:hAnsi="Franklin Gothic Book" w:cs="Cambria"/>
          <w:b/>
          <w:bCs/>
          <w:sz w:val="24"/>
          <w:szCs w:val="24"/>
        </w:rPr>
        <w:t xml:space="preserve">Да, можно. </w:t>
      </w:r>
    </w:p>
    <w:p w14:paraId="7293C0B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Просто мне кажется, что</w:t>
      </w:r>
      <w:r>
        <w:rPr>
          <w:rFonts w:ascii="Franklin Gothic Book" w:hAnsi="Franklin Gothic Book" w:cs="Cambria"/>
          <w:sz w:val="24"/>
          <w:szCs w:val="24"/>
        </w:rPr>
        <w:t>,</w:t>
      </w:r>
      <w:r w:rsidRPr="00800F1F">
        <w:rPr>
          <w:rFonts w:ascii="Franklin Gothic Book" w:hAnsi="Franklin Gothic Book" w:cs="Cambria"/>
          <w:sz w:val="24"/>
          <w:szCs w:val="24"/>
        </w:rPr>
        <w:t xml:space="preserve"> если кто-то из нас обратится за помощью для того, чтобы спасти кого-то, то с вероятностью 99% к нам не приедет такой профессионально обученный СОБР и вряд ли нам поможет. Извините, возможно</w:t>
      </w:r>
      <w:r>
        <w:rPr>
          <w:rFonts w:ascii="Franklin Gothic Book" w:hAnsi="Franklin Gothic Book" w:cs="Cambria"/>
          <w:sz w:val="24"/>
          <w:szCs w:val="24"/>
        </w:rPr>
        <w:t>,</w:t>
      </w:r>
      <w:r w:rsidRPr="00800F1F">
        <w:rPr>
          <w:rFonts w:ascii="Franklin Gothic Book" w:hAnsi="Franklin Gothic Book" w:cs="Cambria"/>
          <w:sz w:val="24"/>
          <w:szCs w:val="24"/>
        </w:rPr>
        <w:t xml:space="preserve"> я ошибаюсь. То есть это все-таки кино. И нам показали</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как это должно быть, или как это красиво. Теория без практики. </w:t>
      </w:r>
    </w:p>
    <w:p w14:paraId="29561DF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Нет, это как оно должно быть. </w:t>
      </w:r>
      <w:r>
        <w:rPr>
          <w:rFonts w:ascii="Franklin Gothic Book" w:hAnsi="Franklin Gothic Book" w:cs="Cambria"/>
          <w:i/>
          <w:iCs/>
          <w:sz w:val="24"/>
          <w:szCs w:val="24"/>
        </w:rPr>
        <w:t xml:space="preserve">(говорят одновременно) </w:t>
      </w:r>
    </w:p>
    <w:p w14:paraId="67C7E6E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Нет. </w:t>
      </w:r>
      <w:r w:rsidRPr="00800F1F">
        <w:rPr>
          <w:rFonts w:ascii="Franklin Gothic Book" w:hAnsi="Franklin Gothic Book" w:cs="Cambria"/>
          <w:sz w:val="24"/>
          <w:szCs w:val="24"/>
        </w:rPr>
        <w:t>Там известный человек, и сестра, что она там подняла всех на уши, а дочка-дочка говорила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7AF19D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А если нет возможности поднять всех на уши? Если вы даже вообще не знаете, кого поднимать на уши? Вот один из нас пошел и попросил. И что? </w:t>
      </w:r>
    </w:p>
    <w:p w14:paraId="222409D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Не</w:t>
      </w:r>
      <w:r>
        <w:rPr>
          <w:rFonts w:ascii="Franklin Gothic Book" w:hAnsi="Franklin Gothic Book" w:cs="Cambria"/>
          <w:sz w:val="24"/>
          <w:szCs w:val="24"/>
        </w:rPr>
        <w:t>т</w:t>
      </w:r>
      <w:r w:rsidRPr="00800F1F">
        <w:rPr>
          <w:rFonts w:ascii="Franklin Gothic Book" w:hAnsi="Franklin Gothic Book" w:cs="Cambria"/>
          <w:sz w:val="24"/>
          <w:szCs w:val="24"/>
        </w:rPr>
        <w:t xml:space="preserve">, так бы не приехали. </w:t>
      </w:r>
    </w:p>
    <w:p w14:paraId="5B99730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Все, все</w:t>
      </w:r>
      <w:r>
        <w:rPr>
          <w:rFonts w:ascii="Franklin Gothic Book" w:hAnsi="Franklin Gothic Book" w:cs="Cambria"/>
          <w:sz w:val="24"/>
          <w:szCs w:val="24"/>
        </w:rPr>
        <w:t xml:space="preserve">. </w:t>
      </w:r>
    </w:p>
    <w:p w14:paraId="28DE1CF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Этот полковник ФСБ, который пришел, вообще никак не подходит. Т</w:t>
      </w:r>
      <w:r w:rsidRPr="00800F1F">
        <w:rPr>
          <w:rFonts w:ascii="Franklin Gothic Book" w:hAnsi="Franklin Gothic Book" w:cs="Cambria"/>
          <w:sz w:val="24"/>
          <w:szCs w:val="24"/>
        </w:rPr>
        <w:t xml:space="preserve">орговец </w:t>
      </w:r>
      <w:r>
        <w:rPr>
          <w:rFonts w:ascii="Franklin Gothic Book" w:hAnsi="Franklin Gothic Book" w:cs="Cambria"/>
          <w:sz w:val="24"/>
          <w:szCs w:val="24"/>
        </w:rPr>
        <w:t xml:space="preserve">с </w:t>
      </w:r>
      <w:r w:rsidRPr="00800F1F">
        <w:rPr>
          <w:rFonts w:ascii="Franklin Gothic Book" w:hAnsi="Franklin Gothic Book" w:cs="Cambria"/>
          <w:sz w:val="24"/>
          <w:szCs w:val="24"/>
        </w:rPr>
        <w:t xml:space="preserve">кузнечного рынка. </w:t>
      </w:r>
    </w:p>
    <w:p w14:paraId="6C0B337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Я вообще сначала подумала, что это из СБУ, наоборот, со стороны Украины. </w:t>
      </w:r>
      <w:r>
        <w:rPr>
          <w:rFonts w:ascii="Franklin Gothic Book" w:hAnsi="Franklin Gothic Book" w:cs="Cambria"/>
          <w:i/>
          <w:iCs/>
          <w:sz w:val="24"/>
          <w:szCs w:val="24"/>
        </w:rPr>
        <w:t xml:space="preserve">(говорят одновременно) </w:t>
      </w:r>
      <w:r w:rsidRPr="00800F1F">
        <w:rPr>
          <w:rFonts w:ascii="Franklin Gothic Book" w:hAnsi="Franklin Gothic Book" w:cs="Cambria"/>
          <w:sz w:val="24"/>
          <w:szCs w:val="24"/>
        </w:rPr>
        <w:t xml:space="preserve">Я думала, что что-то с ней сделают. </w:t>
      </w:r>
    </w:p>
    <w:p w14:paraId="04C2F58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Я могу сказать, что я удивилась, что она не спросила</w:t>
      </w:r>
      <w:r>
        <w:rPr>
          <w:rFonts w:ascii="Franklin Gothic Book" w:hAnsi="Franklin Gothic Book" w:cs="Cambria"/>
          <w:sz w:val="24"/>
          <w:szCs w:val="24"/>
        </w:rPr>
        <w:t xml:space="preserve"> – с какой он стороны. </w:t>
      </w:r>
    </w:p>
    <w:p w14:paraId="465177E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Документы</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E72E16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Он сказал с ФСБ, но он не сказал. </w:t>
      </w:r>
    </w:p>
    <w:p w14:paraId="583DA3C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Служба безопасности. </w:t>
      </w:r>
    </w:p>
    <w:p w14:paraId="4FC1CD95"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 xml:space="preserve">Хорошо. Что ж, давайте тогда про задание. Я попрошу вас кратко изложить основную мысль, основную идею и основную мысль этого сериала. Вот что хотели сказать этим произведением авторы? Вот какую идею хотели до нас донести? Одна фраза, еще раз повторяю. Давайте, Ирина, вы первая? </w:t>
      </w:r>
    </w:p>
    <w:p w14:paraId="58F8AC5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Обоснованность спецоперации. </w:t>
      </w:r>
    </w:p>
    <w:p w14:paraId="56F9407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Так, Людмила?</w:t>
      </w:r>
      <w:r w:rsidRPr="00800F1F">
        <w:rPr>
          <w:rFonts w:ascii="Franklin Gothic Book" w:hAnsi="Franklin Gothic Book" w:cs="Cambria"/>
          <w:sz w:val="24"/>
          <w:szCs w:val="24"/>
        </w:rPr>
        <w:t xml:space="preserve"> </w:t>
      </w:r>
    </w:p>
    <w:p w14:paraId="332A85B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Мы все делаем правильно. </w:t>
      </w:r>
    </w:p>
    <w:p w14:paraId="0158CD0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Так.</w:t>
      </w:r>
      <w:r w:rsidRPr="00800F1F">
        <w:rPr>
          <w:rFonts w:ascii="Franklin Gothic Book" w:hAnsi="Franklin Gothic Book" w:cs="Cambria"/>
          <w:sz w:val="24"/>
          <w:szCs w:val="24"/>
        </w:rPr>
        <w:t xml:space="preserve"> </w:t>
      </w:r>
    </w:p>
    <w:p w14:paraId="46BEF9B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По</w:t>
      </w:r>
      <w:r>
        <w:rPr>
          <w:rFonts w:ascii="Franklin Gothic Book" w:hAnsi="Franklin Gothic Book" w:cs="Cambria"/>
          <w:sz w:val="24"/>
          <w:szCs w:val="24"/>
        </w:rPr>
        <w:t xml:space="preserve">дчеркнуть </w:t>
      </w:r>
      <w:r w:rsidRPr="00800F1F">
        <w:rPr>
          <w:rFonts w:ascii="Franklin Gothic Book" w:hAnsi="Franklin Gothic Book" w:cs="Cambria"/>
          <w:sz w:val="24"/>
          <w:szCs w:val="24"/>
        </w:rPr>
        <w:t>ценности семьи</w:t>
      </w:r>
      <w:r>
        <w:rPr>
          <w:rFonts w:ascii="Franklin Gothic Book" w:hAnsi="Franklin Gothic Book" w:cs="Cambria"/>
          <w:sz w:val="24"/>
          <w:szCs w:val="24"/>
        </w:rPr>
        <w:t xml:space="preserve">, сплоченность. </w:t>
      </w:r>
    </w:p>
    <w:p w14:paraId="277F79DD"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 xml:space="preserve">Дальше кто? Татьяна, готовы? </w:t>
      </w:r>
    </w:p>
    <w:p w14:paraId="6072ED0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Ой, у меня много слов. </w:t>
      </w:r>
      <w:r>
        <w:rPr>
          <w:rFonts w:ascii="Franklin Gothic Book" w:hAnsi="Franklin Gothic Book" w:cs="Cambria"/>
          <w:sz w:val="24"/>
          <w:szCs w:val="24"/>
        </w:rPr>
        <w:t xml:space="preserve">Не знаю, что выбрать. </w:t>
      </w:r>
    </w:p>
    <w:p w14:paraId="33FCD66D"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 xml:space="preserve">Давайте начнём с первых. </w:t>
      </w:r>
    </w:p>
    <w:p w14:paraId="05BAF11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Н</w:t>
      </w:r>
      <w:r w:rsidRPr="00800F1F">
        <w:rPr>
          <w:rFonts w:ascii="Franklin Gothic Book" w:hAnsi="Franklin Gothic Book" w:cs="Cambria"/>
          <w:sz w:val="24"/>
          <w:szCs w:val="24"/>
        </w:rPr>
        <w:t xml:space="preserve">аверное, сплочённость, патриотизм. И что же ещё? Сплочённость, патриотизм и семейственность, наверное, всё-таки. </w:t>
      </w:r>
    </w:p>
    <w:p w14:paraId="6FC08D05"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Так, Марин?</w:t>
      </w:r>
    </w:p>
    <w:p w14:paraId="48EEEE7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Какая-то</w:t>
      </w:r>
      <w:r w:rsidRPr="00800F1F">
        <w:rPr>
          <w:rFonts w:ascii="Franklin Gothic Book" w:hAnsi="Franklin Gothic Book" w:cs="Cambria"/>
          <w:sz w:val="24"/>
          <w:szCs w:val="24"/>
        </w:rPr>
        <w:t xml:space="preserve"> реалистичность, мне кажется. Сейчас в нашей жизни показывают именно диалоги людей, именно поведение из жизни. </w:t>
      </w:r>
    </w:p>
    <w:p w14:paraId="113EB8E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Обращение с подружками, с родителями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т</w:t>
      </w:r>
      <w:r w:rsidRPr="00800F1F">
        <w:rPr>
          <w:rFonts w:ascii="Franklin Gothic Book" w:hAnsi="Franklin Gothic Book" w:cs="Cambria"/>
          <w:sz w:val="24"/>
          <w:szCs w:val="24"/>
        </w:rPr>
        <w:t xml:space="preserve">акая тема. </w:t>
      </w:r>
    </w:p>
    <w:p w14:paraId="2E472FF5"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Так, хорошо. Давайте, Вера?</w:t>
      </w:r>
    </w:p>
    <w:p w14:paraId="7C07A7E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Я бы сделала другой акцент. Мне кажется, акцент такой </w:t>
      </w:r>
      <w:r>
        <w:rPr>
          <w:rFonts w:ascii="Franklin Gothic Book" w:hAnsi="Franklin Gothic Book" w:cs="Cambria"/>
          <w:sz w:val="24"/>
          <w:szCs w:val="24"/>
        </w:rPr>
        <w:t>- «</w:t>
      </w:r>
      <w:r w:rsidRPr="00800F1F">
        <w:rPr>
          <w:rFonts w:ascii="Franklin Gothic Book" w:hAnsi="Franklin Gothic Book" w:cs="Cambria"/>
          <w:sz w:val="24"/>
          <w:szCs w:val="24"/>
        </w:rPr>
        <w:t>Правильно делаем только мы</w:t>
      </w:r>
      <w:r>
        <w:rPr>
          <w:rFonts w:ascii="Franklin Gothic Book" w:hAnsi="Franklin Gothic Book" w:cs="Cambria"/>
          <w:sz w:val="24"/>
          <w:szCs w:val="24"/>
        </w:rPr>
        <w:t>»</w:t>
      </w:r>
      <w:r w:rsidRPr="00800F1F">
        <w:rPr>
          <w:rFonts w:ascii="Franklin Gothic Book" w:hAnsi="Franklin Gothic Book" w:cs="Cambria"/>
          <w:sz w:val="24"/>
          <w:szCs w:val="24"/>
        </w:rPr>
        <w:t xml:space="preserve">. Пусть в моих словах будет доля скепсиса, но вот </w:t>
      </w:r>
      <w:r>
        <w:rPr>
          <w:rFonts w:ascii="Franklin Gothic Book" w:hAnsi="Franklin Gothic Book" w:cs="Cambria"/>
          <w:sz w:val="24"/>
          <w:szCs w:val="24"/>
        </w:rPr>
        <w:t>«</w:t>
      </w:r>
      <w:r w:rsidRPr="00800F1F">
        <w:rPr>
          <w:rFonts w:ascii="Franklin Gothic Book" w:hAnsi="Franklin Gothic Book" w:cs="Cambria"/>
          <w:sz w:val="24"/>
          <w:szCs w:val="24"/>
        </w:rPr>
        <w:t>правильно делаем только мы</w:t>
      </w:r>
      <w:r>
        <w:rPr>
          <w:rFonts w:ascii="Franklin Gothic Book" w:hAnsi="Franklin Gothic Book" w:cs="Cambria"/>
          <w:sz w:val="24"/>
          <w:szCs w:val="24"/>
        </w:rPr>
        <w:t>»</w:t>
      </w:r>
      <w:r w:rsidRPr="00800F1F">
        <w:rPr>
          <w:rFonts w:ascii="Franklin Gothic Book" w:hAnsi="Franklin Gothic Book" w:cs="Cambria"/>
          <w:sz w:val="24"/>
          <w:szCs w:val="24"/>
        </w:rPr>
        <w:t xml:space="preserve">. И в этом фильме это совершенно просматривается на </w:t>
      </w:r>
      <w:r>
        <w:rPr>
          <w:rFonts w:ascii="Franklin Gothic Book" w:hAnsi="Franklin Gothic Book" w:cs="Cambria"/>
          <w:sz w:val="24"/>
          <w:szCs w:val="24"/>
        </w:rPr>
        <w:t xml:space="preserve">100%. </w:t>
      </w:r>
    </w:p>
    <w:p w14:paraId="4CC0A0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Правильным путем идем, товарищи. </w:t>
      </w:r>
    </w:p>
    <w:p w14:paraId="14CCFF9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Только мы. А все остальные нет. </w:t>
      </w:r>
    </w:p>
    <w:p w14:paraId="177519C5"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 xml:space="preserve">Так, Алиса? </w:t>
      </w:r>
    </w:p>
    <w:p w14:paraId="026A67F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То, что я увидела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С</w:t>
      </w:r>
      <w:r w:rsidRPr="00800F1F">
        <w:rPr>
          <w:rFonts w:ascii="Franklin Gothic Book" w:hAnsi="Franklin Gothic Book" w:cs="Cambria"/>
          <w:sz w:val="24"/>
          <w:szCs w:val="24"/>
        </w:rPr>
        <w:t>ейчас</w:t>
      </w:r>
      <w:r>
        <w:rPr>
          <w:rFonts w:ascii="Franklin Gothic Book" w:hAnsi="Franklin Gothic Book" w:cs="Cambria"/>
          <w:sz w:val="24"/>
          <w:szCs w:val="24"/>
        </w:rPr>
        <w:t>,</w:t>
      </w:r>
      <w:r w:rsidRPr="00800F1F">
        <w:rPr>
          <w:rFonts w:ascii="Franklin Gothic Book" w:hAnsi="Franklin Gothic Book" w:cs="Cambria"/>
          <w:sz w:val="24"/>
          <w:szCs w:val="24"/>
        </w:rPr>
        <w:t xml:space="preserve"> сбил</w:t>
      </w:r>
      <w:r>
        <w:rPr>
          <w:rFonts w:ascii="Franklin Gothic Book" w:hAnsi="Franklin Gothic Book" w:cs="Cambria"/>
          <w:sz w:val="24"/>
          <w:szCs w:val="24"/>
        </w:rPr>
        <w:t>а</w:t>
      </w:r>
      <w:r w:rsidRPr="00800F1F">
        <w:rPr>
          <w:rFonts w:ascii="Franklin Gothic Book" w:hAnsi="Franklin Gothic Book" w:cs="Cambria"/>
          <w:sz w:val="24"/>
          <w:szCs w:val="24"/>
        </w:rPr>
        <w:t>сь. Подождите. Можно минутку? Сейчас отвлек</w:t>
      </w:r>
      <w:r>
        <w:rPr>
          <w:rFonts w:ascii="Franklin Gothic Book" w:hAnsi="Franklin Gothic Book" w:cs="Cambria"/>
          <w:sz w:val="24"/>
          <w:szCs w:val="24"/>
        </w:rPr>
        <w:t xml:space="preserve">лась вот на эту мысль. </w:t>
      </w:r>
    </w:p>
    <w:p w14:paraId="472360E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Пока я водички себе налью, а вы думайте.</w:t>
      </w:r>
      <w:r>
        <w:rPr>
          <w:rFonts w:ascii="Franklin Gothic Book" w:hAnsi="Franklin Gothic Book" w:cs="Cambria"/>
          <w:sz w:val="24"/>
          <w:szCs w:val="24"/>
        </w:rPr>
        <w:t xml:space="preserve"> </w:t>
      </w:r>
    </w:p>
    <w:p w14:paraId="334A10A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Спасибо. Опять же, каждый говорит о том, что </w:t>
      </w:r>
      <w:r>
        <w:rPr>
          <w:rFonts w:ascii="Franklin Gothic Book" w:hAnsi="Franklin Gothic Book" w:cs="Cambria"/>
          <w:sz w:val="24"/>
          <w:szCs w:val="24"/>
        </w:rPr>
        <w:t xml:space="preserve">у него </w:t>
      </w:r>
      <w:r w:rsidRPr="00800F1F">
        <w:rPr>
          <w:rFonts w:ascii="Franklin Gothic Book" w:hAnsi="Franklin Gothic Book" w:cs="Cambria"/>
          <w:sz w:val="24"/>
          <w:szCs w:val="24"/>
        </w:rPr>
        <w:t xml:space="preserve">перекликается. Я вижу то, что государство заинтересовано в нужных ему людях. Тут подчеркнуть </w:t>
      </w:r>
      <w:r>
        <w:rPr>
          <w:rFonts w:ascii="Franklin Gothic Book" w:hAnsi="Franklin Gothic Book" w:cs="Cambria"/>
          <w:sz w:val="24"/>
          <w:szCs w:val="24"/>
        </w:rPr>
        <w:t>«</w:t>
      </w:r>
      <w:r w:rsidRPr="00800F1F">
        <w:rPr>
          <w:rFonts w:ascii="Franklin Gothic Book" w:hAnsi="Franklin Gothic Book" w:cs="Cambria"/>
          <w:sz w:val="24"/>
          <w:szCs w:val="24"/>
        </w:rPr>
        <w:t>нужных</w:t>
      </w:r>
      <w:r>
        <w:rPr>
          <w:rFonts w:ascii="Franklin Gothic Book" w:hAnsi="Franklin Gothic Book" w:cs="Cambria"/>
          <w:sz w:val="24"/>
          <w:szCs w:val="24"/>
        </w:rPr>
        <w:t>»</w:t>
      </w:r>
      <w:r w:rsidRPr="00800F1F">
        <w:rPr>
          <w:rFonts w:ascii="Franklin Gothic Book" w:hAnsi="Franklin Gothic Book" w:cs="Cambria"/>
          <w:sz w:val="24"/>
          <w:szCs w:val="24"/>
        </w:rPr>
        <w:t>. И я это наблюдаю не только через сериал,</w:t>
      </w:r>
      <w:r>
        <w:rPr>
          <w:rFonts w:ascii="Franklin Gothic Book" w:hAnsi="Franklin Gothic Book" w:cs="Cambria"/>
          <w:sz w:val="24"/>
          <w:szCs w:val="24"/>
        </w:rPr>
        <w:t xml:space="preserve"> а</w:t>
      </w:r>
      <w:r w:rsidRPr="00800F1F">
        <w:rPr>
          <w:rFonts w:ascii="Franklin Gothic Book" w:hAnsi="Franklin Gothic Book" w:cs="Cambria"/>
          <w:sz w:val="24"/>
          <w:szCs w:val="24"/>
        </w:rPr>
        <w:t xml:space="preserve"> в принципе, через </w:t>
      </w:r>
      <w:r>
        <w:rPr>
          <w:rFonts w:ascii="Franklin Gothic Book" w:hAnsi="Franklin Gothic Book" w:cs="Cambria"/>
          <w:sz w:val="24"/>
          <w:szCs w:val="24"/>
        </w:rPr>
        <w:t xml:space="preserve">призму </w:t>
      </w:r>
      <w:r w:rsidRPr="00800F1F">
        <w:rPr>
          <w:rFonts w:ascii="Franklin Gothic Book" w:hAnsi="Franklin Gothic Book" w:cs="Cambria"/>
          <w:sz w:val="24"/>
          <w:szCs w:val="24"/>
        </w:rPr>
        <w:t xml:space="preserve">своей жизни. </w:t>
      </w:r>
    </w:p>
    <w:p w14:paraId="3B6ED6F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Да, </w:t>
      </w:r>
      <w:r>
        <w:rPr>
          <w:rFonts w:ascii="Franklin Gothic Book" w:hAnsi="Franklin Gothic Book" w:cs="Cambria"/>
          <w:sz w:val="24"/>
          <w:szCs w:val="24"/>
        </w:rPr>
        <w:t xml:space="preserve">все </w:t>
      </w:r>
      <w:r w:rsidRPr="00800F1F">
        <w:rPr>
          <w:rFonts w:ascii="Franklin Gothic Book" w:hAnsi="Franklin Gothic Book" w:cs="Cambria"/>
          <w:sz w:val="24"/>
          <w:szCs w:val="24"/>
        </w:rPr>
        <w:t xml:space="preserve">правильно, да. </w:t>
      </w:r>
    </w:p>
    <w:p w14:paraId="263A00A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Так, хорошо. Двигаемся тогда дальше. Я спрашивала - понравился сериал или нет. А вот следить за сюжетом в целом, интересно было или нет? Вот поднимите руку, кому интересно было следить за сюжетом? Это практически все, да?</w:t>
      </w:r>
      <w:r w:rsidRPr="00800F1F">
        <w:rPr>
          <w:rFonts w:ascii="Franklin Gothic Book" w:hAnsi="Franklin Gothic Book" w:cs="Cambria"/>
          <w:sz w:val="24"/>
          <w:szCs w:val="24"/>
        </w:rPr>
        <w:t xml:space="preserve"> </w:t>
      </w:r>
    </w:p>
    <w:p w14:paraId="1A37B34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Мы одну серию </w:t>
      </w:r>
      <w:r>
        <w:rPr>
          <w:rFonts w:ascii="Franklin Gothic Book" w:hAnsi="Franklin Gothic Book" w:cs="Cambria"/>
          <w:sz w:val="24"/>
          <w:szCs w:val="24"/>
        </w:rPr>
        <w:t>по</w:t>
      </w:r>
      <w:r w:rsidRPr="00800F1F">
        <w:rPr>
          <w:rFonts w:ascii="Franklin Gothic Book" w:hAnsi="Franklin Gothic Book" w:cs="Cambria"/>
          <w:sz w:val="24"/>
          <w:szCs w:val="24"/>
        </w:rPr>
        <w:t>смотрели и уже хочется понять</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что там дальше. </w:t>
      </w:r>
    </w:p>
    <w:p w14:paraId="65E47B0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Чем кончится. </w:t>
      </w:r>
    </w:p>
    <w:p w14:paraId="094FF6F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У меня было ожидание чуда. Чего-то позитивного, да. </w:t>
      </w:r>
    </w:p>
    <w:p w14:paraId="5BC2F3A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И развеять </w:t>
      </w:r>
      <w:r w:rsidRPr="00800F1F">
        <w:rPr>
          <w:rFonts w:ascii="Franklin Gothic Book" w:hAnsi="Franklin Gothic Book" w:cs="Cambria"/>
          <w:sz w:val="24"/>
          <w:szCs w:val="24"/>
        </w:rPr>
        <w:t>действительно</w:t>
      </w:r>
      <w:r>
        <w:rPr>
          <w:rFonts w:ascii="Franklin Gothic Book" w:hAnsi="Franklin Gothic Book" w:cs="Cambria"/>
          <w:sz w:val="24"/>
          <w:szCs w:val="24"/>
        </w:rPr>
        <w:t xml:space="preserve"> этот негатив. </w:t>
      </w:r>
    </w:p>
    <w:p w14:paraId="610AC3F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Все хотели чуда в конце?</w:t>
      </w:r>
      <w:r w:rsidRPr="00800F1F">
        <w:rPr>
          <w:rFonts w:ascii="Franklin Gothic Book" w:hAnsi="Franklin Gothic Book" w:cs="Cambria"/>
          <w:sz w:val="24"/>
          <w:szCs w:val="24"/>
        </w:rPr>
        <w:t xml:space="preserve"> </w:t>
      </w:r>
    </w:p>
    <w:p w14:paraId="750C69D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Да. </w:t>
      </w:r>
    </w:p>
    <w:p w14:paraId="784637A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Нет. </w:t>
      </w:r>
    </w:p>
    <w:p w14:paraId="38D1B897" w14:textId="77777777" w:rsidR="00047CA4" w:rsidRPr="00064431"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064431">
        <w:rPr>
          <w:rFonts w:ascii="Franklin Gothic Book" w:hAnsi="Franklin Gothic Book" w:cs="Cambria"/>
          <w:b/>
          <w:bCs/>
          <w:sz w:val="24"/>
          <w:szCs w:val="24"/>
        </w:rPr>
        <w:t xml:space="preserve">Чего вы ждали в концерте? </w:t>
      </w:r>
    </w:p>
    <w:p w14:paraId="60A3583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А я по названи</w:t>
      </w:r>
      <w:r>
        <w:rPr>
          <w:rFonts w:ascii="Franklin Gothic Book" w:hAnsi="Franklin Gothic Book" w:cs="Cambria"/>
          <w:sz w:val="24"/>
          <w:szCs w:val="24"/>
        </w:rPr>
        <w:t>ю</w:t>
      </w:r>
      <w:r w:rsidRPr="00800F1F">
        <w:rPr>
          <w:rFonts w:ascii="Franklin Gothic Book" w:hAnsi="Franklin Gothic Book" w:cs="Cambria"/>
          <w:sz w:val="24"/>
          <w:szCs w:val="24"/>
        </w:rPr>
        <w:t xml:space="preserve"> была уверена, что идёт на</w:t>
      </w:r>
      <w:r>
        <w:rPr>
          <w:rFonts w:ascii="Franklin Gothic Book" w:hAnsi="Franklin Gothic Book" w:cs="Cambria"/>
          <w:sz w:val="24"/>
          <w:szCs w:val="24"/>
        </w:rPr>
        <w:t>.</w:t>
      </w:r>
      <w:r w:rsidRPr="00800F1F">
        <w:rPr>
          <w:rFonts w:ascii="Franklin Gothic Book" w:hAnsi="Franklin Gothic Book" w:cs="Cambria"/>
          <w:sz w:val="24"/>
          <w:szCs w:val="24"/>
        </w:rPr>
        <w:t>, моя мысль</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и</w:t>
      </w:r>
      <w:r w:rsidRPr="00800F1F">
        <w:rPr>
          <w:rFonts w:ascii="Franklin Gothic Book" w:hAnsi="Franklin Gothic Book" w:cs="Cambria"/>
          <w:sz w:val="24"/>
          <w:szCs w:val="24"/>
        </w:rPr>
        <w:t>дёт уклон сюжета на то, что одна сестра всё-таки будет, хоть и во взаимоотношениях нормальных, но не в этой стране. То есть такой противовес</w:t>
      </w:r>
      <w:r>
        <w:rPr>
          <w:rFonts w:ascii="Franklin Gothic Book" w:hAnsi="Franklin Gothic Book" w:cs="Cambria"/>
          <w:sz w:val="24"/>
          <w:szCs w:val="24"/>
        </w:rPr>
        <w:t>,</w:t>
      </w:r>
      <w:r w:rsidRPr="00800F1F">
        <w:rPr>
          <w:rFonts w:ascii="Franklin Gothic Book" w:hAnsi="Franklin Gothic Book" w:cs="Cambria"/>
          <w:sz w:val="24"/>
          <w:szCs w:val="24"/>
        </w:rPr>
        <w:t xml:space="preserve"> я почему-то думала, что будет. </w:t>
      </w:r>
    </w:p>
    <w:p w14:paraId="757CFEC3" w14:textId="77777777" w:rsidR="00047CA4" w:rsidRPr="00B84A1B"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84A1B">
        <w:rPr>
          <w:rFonts w:ascii="Franklin Gothic Book" w:hAnsi="Franklin Gothic Book" w:cs="Cambria"/>
          <w:b/>
          <w:bCs/>
          <w:sz w:val="24"/>
          <w:szCs w:val="24"/>
        </w:rPr>
        <w:t>Так, Вера?</w:t>
      </w:r>
    </w:p>
    <w:p w14:paraId="5746808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Я дополню. Знаете, к чему? Чтобы все-таки взаимоотношения, опять же, за политику я, взаимоотношения с теми людьми, которые не живут с нами в стране родственники, друзья, без разницы, чтобы не было этого, я говорю, противодействия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что мне, допустим, из разных стран пишут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е хотим больше их слушать</w:t>
      </w:r>
      <w:r>
        <w:rPr>
          <w:rFonts w:ascii="Franklin Gothic Book" w:hAnsi="Franklin Gothic Book" w:cs="Cambria"/>
          <w:sz w:val="24"/>
          <w:szCs w:val="24"/>
        </w:rPr>
        <w:t xml:space="preserve">». Мне </w:t>
      </w:r>
      <w:r w:rsidRPr="00800F1F">
        <w:rPr>
          <w:rFonts w:ascii="Franklin Gothic Book" w:hAnsi="Franklin Gothic Book" w:cs="Cambria"/>
          <w:sz w:val="24"/>
          <w:szCs w:val="24"/>
        </w:rPr>
        <w:t>это неприятно</w:t>
      </w:r>
      <w:r>
        <w:rPr>
          <w:rFonts w:ascii="Franklin Gothic Book" w:hAnsi="Franklin Gothic Book" w:cs="Cambria"/>
          <w:sz w:val="24"/>
          <w:szCs w:val="24"/>
        </w:rPr>
        <w:t>. И</w:t>
      </w:r>
      <w:r w:rsidRPr="00800F1F">
        <w:rPr>
          <w:rFonts w:ascii="Franklin Gothic Book" w:hAnsi="Franklin Gothic Book" w:cs="Cambria"/>
          <w:sz w:val="24"/>
          <w:szCs w:val="24"/>
        </w:rPr>
        <w:t xml:space="preserve"> я вижу это тако</w:t>
      </w:r>
      <w:r>
        <w:rPr>
          <w:rFonts w:ascii="Franklin Gothic Book" w:hAnsi="Franklin Gothic Book" w:cs="Cambria"/>
          <w:sz w:val="24"/>
          <w:szCs w:val="24"/>
        </w:rPr>
        <w:t>е</w:t>
      </w:r>
      <w:r w:rsidRPr="00800F1F">
        <w:rPr>
          <w:rFonts w:ascii="Franklin Gothic Book" w:hAnsi="Franklin Gothic Book" w:cs="Cambria"/>
          <w:sz w:val="24"/>
          <w:szCs w:val="24"/>
        </w:rPr>
        <w:t xml:space="preserve">, да. </w:t>
      </w:r>
    </w:p>
    <w:p w14:paraId="46BE1828" w14:textId="77777777" w:rsidR="00047CA4" w:rsidRPr="00B84A1B"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84A1B">
        <w:rPr>
          <w:rFonts w:ascii="Franklin Gothic Book" w:hAnsi="Franklin Gothic Book" w:cs="Cambria"/>
          <w:b/>
          <w:bCs/>
          <w:sz w:val="24"/>
          <w:szCs w:val="24"/>
        </w:rPr>
        <w:t>Так, Вера?</w:t>
      </w:r>
    </w:p>
    <w:p w14:paraId="05B1913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Слушайте, я уже сбилась. </w:t>
      </w:r>
      <w:r w:rsidRPr="00800F1F">
        <w:rPr>
          <w:rFonts w:ascii="Franklin Gothic Book" w:hAnsi="Franklin Gothic Book" w:cs="Cambria"/>
          <w:sz w:val="24"/>
          <w:szCs w:val="24"/>
        </w:rPr>
        <w:t>На самом деле</w:t>
      </w:r>
      <w:r>
        <w:rPr>
          <w:rFonts w:ascii="Franklin Gothic Book" w:hAnsi="Franklin Gothic Book" w:cs="Cambria"/>
          <w:sz w:val="24"/>
          <w:szCs w:val="24"/>
        </w:rPr>
        <w:t>,</w:t>
      </w:r>
      <w:r w:rsidRPr="00800F1F">
        <w:rPr>
          <w:rFonts w:ascii="Franklin Gothic Book" w:hAnsi="Franklin Gothic Book" w:cs="Cambria"/>
          <w:sz w:val="24"/>
          <w:szCs w:val="24"/>
        </w:rPr>
        <w:t xml:space="preserve"> я не ожидала ничего другого. Для меня конец вполне себе позитивный, хотя бы потому что родственные связи были в какой-то степени восстановлены. Не было больше никакого раздрая между близкими родственниками, между сестрами. А я ничего другого не ждала. Вообще ничего другого. Я правда тоже надеялась, что </w:t>
      </w:r>
      <w:r>
        <w:rPr>
          <w:rFonts w:ascii="Franklin Gothic Book" w:hAnsi="Franklin Gothic Book" w:cs="Cambria"/>
          <w:sz w:val="24"/>
          <w:szCs w:val="24"/>
        </w:rPr>
        <w:t xml:space="preserve">они уедут, извините. </w:t>
      </w:r>
      <w:r w:rsidRPr="00800F1F">
        <w:rPr>
          <w:rFonts w:ascii="Franklin Gothic Book" w:hAnsi="Franklin Gothic Book" w:cs="Cambria"/>
          <w:sz w:val="24"/>
          <w:szCs w:val="24"/>
        </w:rPr>
        <w:t xml:space="preserve">Но не срослось. </w:t>
      </w:r>
    </w:p>
    <w:p w14:paraId="081BFCC4" w14:textId="77777777" w:rsidR="00047CA4" w:rsidRPr="00B84A1B"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84A1B">
        <w:rPr>
          <w:rFonts w:ascii="Franklin Gothic Book" w:hAnsi="Franklin Gothic Book" w:cs="Cambria"/>
          <w:b/>
          <w:bCs/>
          <w:sz w:val="24"/>
          <w:szCs w:val="24"/>
        </w:rPr>
        <w:t xml:space="preserve">Скажите, пожалуйста, вот что в этом сериале было показано достаточно убедительно и достаточно правдоподобно? </w:t>
      </w:r>
    </w:p>
    <w:p w14:paraId="34BC974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Ситуация в 90-е. Действительно так было все плохо. </w:t>
      </w:r>
    </w:p>
    <w:p w14:paraId="4203B7B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Я хочу сказать, что в 90-е годы была надежда. Я в 90-е годы очень даже здесь жила, и вполне себе работала, и мы растили детей. Всё правда. И на железнодорожной станции зарплату выдавали, если не мячиками, то какими-нибудь там игрушками или ещё какой-нибудь ерундой. Но была надежда, что всё поменяется. Я эту надежду очень хорошо помню. 90-е показан</w:t>
      </w:r>
      <w:r>
        <w:rPr>
          <w:rFonts w:ascii="Franklin Gothic Book" w:hAnsi="Franklin Gothic Book" w:cs="Cambria"/>
          <w:sz w:val="24"/>
          <w:szCs w:val="24"/>
        </w:rPr>
        <w:t>ы</w:t>
      </w:r>
      <w:r w:rsidRPr="00800F1F">
        <w:rPr>
          <w:rFonts w:ascii="Franklin Gothic Book" w:hAnsi="Franklin Gothic Book" w:cs="Cambria"/>
          <w:sz w:val="24"/>
          <w:szCs w:val="24"/>
        </w:rPr>
        <w:t xml:space="preserve"> шикарно. </w:t>
      </w:r>
      <w:r>
        <w:rPr>
          <w:rFonts w:ascii="Franklin Gothic Book" w:hAnsi="Franklin Gothic Book" w:cs="Cambria"/>
          <w:sz w:val="24"/>
          <w:szCs w:val="24"/>
        </w:rPr>
        <w:t>П</w:t>
      </w:r>
      <w:r w:rsidRPr="00800F1F">
        <w:rPr>
          <w:rFonts w:ascii="Franklin Gothic Book" w:hAnsi="Franklin Gothic Book" w:cs="Cambria"/>
          <w:sz w:val="24"/>
          <w:szCs w:val="24"/>
        </w:rPr>
        <w:t xml:space="preserve">о крайней мере, я поверила. Да. </w:t>
      </w:r>
    </w:p>
    <w:p w14:paraId="23AAA651" w14:textId="77777777" w:rsidR="00047CA4" w:rsidRPr="00B84A1B"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B84A1B">
        <w:rPr>
          <w:rFonts w:ascii="Franklin Gothic Book" w:hAnsi="Franklin Gothic Book" w:cs="Cambria"/>
          <w:b/>
          <w:bCs/>
          <w:sz w:val="24"/>
          <w:szCs w:val="24"/>
        </w:rPr>
        <w:t xml:space="preserve">Так. </w:t>
      </w:r>
    </w:p>
    <w:p w14:paraId="64BB40E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Вспомнила </w:t>
      </w:r>
      <w:r>
        <w:rPr>
          <w:rFonts w:ascii="Franklin Gothic Book" w:hAnsi="Franklin Gothic Book" w:cs="Cambria"/>
          <w:sz w:val="24"/>
          <w:szCs w:val="24"/>
        </w:rPr>
        <w:t xml:space="preserve">гуманитарную </w:t>
      </w:r>
      <w:r w:rsidRPr="00800F1F">
        <w:rPr>
          <w:rFonts w:ascii="Franklin Gothic Book" w:hAnsi="Franklin Gothic Book" w:cs="Cambria"/>
          <w:sz w:val="24"/>
          <w:szCs w:val="24"/>
        </w:rPr>
        <w:t>помощь, котор</w:t>
      </w:r>
      <w:r>
        <w:rPr>
          <w:rFonts w:ascii="Franklin Gothic Book" w:hAnsi="Franklin Gothic Book" w:cs="Cambria"/>
          <w:sz w:val="24"/>
          <w:szCs w:val="24"/>
        </w:rPr>
        <w:t xml:space="preserve">ую нам Америка оказывала. </w:t>
      </w:r>
    </w:p>
    <w:p w14:paraId="7EB6933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Это</w:t>
      </w:r>
      <w:r>
        <w:rPr>
          <w:rFonts w:ascii="Franklin Gothic Book" w:hAnsi="Franklin Gothic Book" w:cs="Cambria"/>
          <w:sz w:val="24"/>
          <w:szCs w:val="24"/>
        </w:rPr>
        <w:t xml:space="preserve"> тоже</w:t>
      </w:r>
      <w:r w:rsidRPr="00800F1F">
        <w:rPr>
          <w:rFonts w:ascii="Franklin Gothic Book" w:hAnsi="Franklin Gothic Book" w:cs="Cambria"/>
          <w:sz w:val="24"/>
          <w:szCs w:val="24"/>
        </w:rPr>
        <w:t xml:space="preserve"> было</w:t>
      </w:r>
      <w:r>
        <w:rPr>
          <w:rFonts w:ascii="Franklin Gothic Book" w:hAnsi="Franklin Gothic Book" w:cs="Cambria"/>
          <w:sz w:val="24"/>
          <w:szCs w:val="24"/>
        </w:rPr>
        <w:t xml:space="preserve">, да-да. </w:t>
      </w:r>
    </w:p>
    <w:p w14:paraId="3D3AC45A" w14:textId="77777777" w:rsidR="00047CA4" w:rsidRPr="002C05C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C05CD">
        <w:rPr>
          <w:rFonts w:ascii="Franklin Gothic Book" w:hAnsi="Franklin Gothic Book" w:cs="Cambria"/>
          <w:b/>
          <w:bCs/>
          <w:sz w:val="24"/>
          <w:szCs w:val="24"/>
        </w:rPr>
        <w:t xml:space="preserve">Еще? </w:t>
      </w:r>
    </w:p>
    <w:p w14:paraId="128B980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Тогда это было важно. Было </w:t>
      </w:r>
      <w:r w:rsidRPr="00800F1F">
        <w:rPr>
          <w:rFonts w:ascii="Franklin Gothic Book" w:hAnsi="Franklin Gothic Book" w:cs="Cambria"/>
          <w:sz w:val="24"/>
          <w:szCs w:val="24"/>
        </w:rPr>
        <w:t xml:space="preserve">важно. </w:t>
      </w:r>
    </w:p>
    <w:p w14:paraId="1053E42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Что до</w:t>
      </w:r>
      <w:r>
        <w:rPr>
          <w:rFonts w:ascii="Franklin Gothic Book" w:hAnsi="Franklin Gothic Book" w:cs="Cambria"/>
          <w:sz w:val="24"/>
          <w:szCs w:val="24"/>
        </w:rPr>
        <w:t xml:space="preserve">нашивали вещи друг за дружкой, потому что все плохо жили. То, что сестры, если вот. </w:t>
      </w:r>
    </w:p>
    <w:p w14:paraId="7D64EBC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Перешивали, что только не делали. </w:t>
      </w:r>
      <w:r w:rsidRPr="00800F1F">
        <w:rPr>
          <w:rFonts w:ascii="Franklin Gothic Book" w:hAnsi="Franklin Gothic Book" w:cs="Cambria"/>
          <w:sz w:val="24"/>
          <w:szCs w:val="24"/>
        </w:rPr>
        <w:t xml:space="preserve">Конфетку делали </w:t>
      </w:r>
      <w:r>
        <w:rPr>
          <w:rFonts w:ascii="Franklin Gothic Book" w:hAnsi="Franklin Gothic Book" w:cs="Cambria"/>
          <w:sz w:val="24"/>
          <w:szCs w:val="24"/>
        </w:rPr>
        <w:t xml:space="preserve">из всего. </w:t>
      </w:r>
    </w:p>
    <w:p w14:paraId="23B55CC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Да, то, что в машине продавали эти товары, очеред</w:t>
      </w:r>
      <w:r>
        <w:rPr>
          <w:rFonts w:ascii="Franklin Gothic Book" w:hAnsi="Franklin Gothic Book" w:cs="Cambria"/>
          <w:sz w:val="24"/>
          <w:szCs w:val="24"/>
        </w:rPr>
        <w:t xml:space="preserve">ь стоит. </w:t>
      </w:r>
    </w:p>
    <w:p w14:paraId="7FB4F5F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Американские. </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5C4CDCF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Кстати, я </w:t>
      </w:r>
      <w:r w:rsidRPr="00800F1F">
        <w:rPr>
          <w:rFonts w:ascii="Franklin Gothic Book" w:hAnsi="Franklin Gothic Book" w:cs="Cambria"/>
          <w:sz w:val="24"/>
          <w:szCs w:val="24"/>
        </w:rPr>
        <w:t xml:space="preserve">ждала, когда Матвея начали мошенники уводить, я </w:t>
      </w:r>
      <w:r>
        <w:rPr>
          <w:rFonts w:ascii="Franklin Gothic Book" w:hAnsi="Franklin Gothic Book" w:cs="Cambria"/>
          <w:sz w:val="24"/>
          <w:szCs w:val="24"/>
        </w:rPr>
        <w:t xml:space="preserve">все-таки </w:t>
      </w:r>
      <w:r w:rsidRPr="00800F1F">
        <w:rPr>
          <w:rFonts w:ascii="Franklin Gothic Book" w:hAnsi="Franklin Gothic Book" w:cs="Cambria"/>
          <w:sz w:val="24"/>
          <w:szCs w:val="24"/>
        </w:rPr>
        <w:t>ждала, что авторы фильма раскроют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почему он поверил, что применен искусственный интеллект и что как-то это было затронуто в фильме</w:t>
      </w:r>
      <w:r>
        <w:rPr>
          <w:rFonts w:ascii="Franklin Gothic Book" w:hAnsi="Franklin Gothic Book" w:cs="Cambria"/>
          <w:sz w:val="24"/>
          <w:szCs w:val="24"/>
        </w:rPr>
        <w:t>. То</w:t>
      </w:r>
      <w:r w:rsidRPr="00800F1F">
        <w:rPr>
          <w:rFonts w:ascii="Franklin Gothic Book" w:hAnsi="Franklin Gothic Book" w:cs="Cambria"/>
          <w:sz w:val="24"/>
          <w:szCs w:val="24"/>
        </w:rPr>
        <w:t xml:space="preserve"> есть оставили на </w:t>
      </w:r>
      <w:proofErr w:type="spellStart"/>
      <w:r w:rsidRPr="00800F1F">
        <w:rPr>
          <w:rFonts w:ascii="Franklin Gothic Book" w:hAnsi="Franklin Gothic Book" w:cs="Cambria"/>
          <w:sz w:val="24"/>
          <w:szCs w:val="24"/>
        </w:rPr>
        <w:t>додумывание</w:t>
      </w:r>
      <w:proofErr w:type="spellEnd"/>
      <w:r w:rsidRPr="00800F1F">
        <w:rPr>
          <w:rFonts w:ascii="Franklin Gothic Book" w:hAnsi="Franklin Gothic Book" w:cs="Cambria"/>
          <w:sz w:val="24"/>
          <w:szCs w:val="24"/>
        </w:rPr>
        <w:t>. То есть те, кто понимают, они поняли, почему так произошло. А там может какая-то молодёжь посмотрит, которая ещё не понимает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почему мальчик поверил</w:t>
      </w:r>
      <w:r>
        <w:rPr>
          <w:rFonts w:ascii="Franklin Gothic Book" w:hAnsi="Franklin Gothic Book" w:cs="Cambria"/>
          <w:sz w:val="24"/>
          <w:szCs w:val="24"/>
        </w:rPr>
        <w:t>?</w:t>
      </w:r>
      <w:r w:rsidRPr="00800F1F">
        <w:rPr>
          <w:rFonts w:ascii="Franklin Gothic Book" w:hAnsi="Franklin Gothic Book" w:cs="Cambria"/>
          <w:sz w:val="24"/>
          <w:szCs w:val="24"/>
        </w:rPr>
        <w:t xml:space="preserve"> То есть чтобы это как-то было, немного подчеркнули, почему он поверил и пошёл. Что там это не его оте</w:t>
      </w:r>
      <w:r>
        <w:rPr>
          <w:rFonts w:ascii="Franklin Gothic Book" w:hAnsi="Franklin Gothic Book" w:cs="Cambria"/>
          <w:sz w:val="24"/>
          <w:szCs w:val="24"/>
        </w:rPr>
        <w:t>ц на</w:t>
      </w:r>
      <w:r w:rsidRPr="00800F1F">
        <w:rPr>
          <w:rFonts w:ascii="Franklin Gothic Book" w:hAnsi="Franklin Gothic Book" w:cs="Cambria"/>
          <w:sz w:val="24"/>
          <w:szCs w:val="24"/>
        </w:rPr>
        <w:t xml:space="preserve"> видео было, что голос подделан был с помощью искусственного интеллекта. И вот ни капли вообще слова не упоминалось об этом. </w:t>
      </w:r>
    </w:p>
    <w:p w14:paraId="0BC6FB9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Г</w:t>
      </w:r>
      <w:r w:rsidRPr="00800F1F">
        <w:rPr>
          <w:rFonts w:ascii="Franklin Gothic Book" w:hAnsi="Franklin Gothic Book" w:cs="Cambria"/>
          <w:sz w:val="24"/>
          <w:szCs w:val="24"/>
        </w:rPr>
        <w:t xml:space="preserve">рубо говоря, как подсветить работу оперативных органов, чтобы обывателю было понятно. </w:t>
      </w:r>
    </w:p>
    <w:p w14:paraId="6BAE278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А еще показано, что проблема из-за того, что люди друг другу что-то не до</w:t>
      </w:r>
      <w:r>
        <w:rPr>
          <w:rFonts w:ascii="Franklin Gothic Book" w:hAnsi="Franklin Gothic Book" w:cs="Cambria"/>
          <w:sz w:val="24"/>
          <w:szCs w:val="24"/>
        </w:rPr>
        <w:t>с</w:t>
      </w:r>
      <w:r w:rsidRPr="00800F1F">
        <w:rPr>
          <w:rFonts w:ascii="Franklin Gothic Book" w:hAnsi="Franklin Gothic Book" w:cs="Cambria"/>
          <w:sz w:val="24"/>
          <w:szCs w:val="24"/>
        </w:rPr>
        <w:t xml:space="preserve">казывают. Если бы мама ему рассказала, то этого бы не случилось. </w:t>
      </w:r>
    </w:p>
    <w:p w14:paraId="132FE3F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Да-да. </w:t>
      </w:r>
      <w:r w:rsidRPr="00800F1F">
        <w:rPr>
          <w:rFonts w:ascii="Franklin Gothic Book" w:hAnsi="Franklin Gothic Book" w:cs="Cambria"/>
          <w:sz w:val="24"/>
          <w:szCs w:val="24"/>
        </w:rPr>
        <w:t>Недоверие, недосказанность</w:t>
      </w:r>
      <w:r>
        <w:rPr>
          <w:rFonts w:ascii="Franklin Gothic Book" w:hAnsi="Franklin Gothic Book" w:cs="Cambria"/>
          <w:sz w:val="24"/>
          <w:szCs w:val="24"/>
        </w:rPr>
        <w:t>. То есть</w:t>
      </w:r>
      <w:r w:rsidRPr="00800F1F">
        <w:rPr>
          <w:rFonts w:ascii="Franklin Gothic Book" w:hAnsi="Franklin Gothic Book" w:cs="Cambria"/>
          <w:sz w:val="24"/>
          <w:szCs w:val="24"/>
        </w:rPr>
        <w:t xml:space="preserve"> что бывает, когда люди не открыты друг перед другом полностью. </w:t>
      </w:r>
    </w:p>
    <w:p w14:paraId="2F49B7A0" w14:textId="77777777" w:rsidR="00047CA4" w:rsidRPr="002D798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D7988">
        <w:rPr>
          <w:rFonts w:ascii="Franklin Gothic Book" w:hAnsi="Franklin Gothic Book" w:cs="Cambria"/>
          <w:b/>
          <w:bCs/>
          <w:sz w:val="24"/>
          <w:szCs w:val="24"/>
        </w:rPr>
        <w:t>Это нам, мне куда это отнести? В правдоподобное или в неправдоподобное?</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r w:rsidRPr="002D7988">
        <w:rPr>
          <w:rFonts w:ascii="Franklin Gothic Book" w:hAnsi="Franklin Gothic Book" w:cs="Cambria"/>
          <w:b/>
          <w:bCs/>
          <w:sz w:val="24"/>
          <w:szCs w:val="24"/>
        </w:rPr>
        <w:t>То есть все время хотелось ей сказать: «Да скажи уже»?</w:t>
      </w:r>
    </w:p>
    <w:p w14:paraId="3A164BBE" w14:textId="77777777" w:rsidR="00047CA4" w:rsidRPr="002D7988"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Да-да. </w:t>
      </w:r>
    </w:p>
    <w:p w14:paraId="046490F8" w14:textId="77777777" w:rsidR="00047CA4" w:rsidRPr="002D798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D7988">
        <w:rPr>
          <w:rFonts w:ascii="Franklin Gothic Book" w:hAnsi="Franklin Gothic Book" w:cs="Cambria"/>
          <w:b/>
          <w:bCs/>
          <w:sz w:val="24"/>
          <w:szCs w:val="24"/>
        </w:rPr>
        <w:t>И мальчик бы остался?</w:t>
      </w:r>
    </w:p>
    <w:p w14:paraId="211A1E8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Взрослое поколение тоже наверняка не все поймут</w:t>
      </w:r>
      <w:r>
        <w:rPr>
          <w:rFonts w:ascii="Franklin Gothic Book" w:hAnsi="Franklin Gothic Book" w:cs="Cambria"/>
          <w:sz w:val="24"/>
          <w:szCs w:val="24"/>
        </w:rPr>
        <w:t xml:space="preserve"> - </w:t>
      </w:r>
      <w:r w:rsidRPr="00800F1F">
        <w:rPr>
          <w:rFonts w:ascii="Franklin Gothic Book" w:hAnsi="Franklin Gothic Book" w:cs="Cambria"/>
          <w:sz w:val="24"/>
          <w:szCs w:val="24"/>
        </w:rPr>
        <w:t>почему мальчик поверил и почему это не его папа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21145B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То есть надо как-то показать отдельным кадр</w:t>
      </w:r>
      <w:r>
        <w:rPr>
          <w:rFonts w:ascii="Franklin Gothic Book" w:hAnsi="Franklin Gothic Book" w:cs="Cambria"/>
          <w:sz w:val="24"/>
          <w:szCs w:val="24"/>
        </w:rPr>
        <w:t>о</w:t>
      </w:r>
      <w:r w:rsidRPr="00800F1F">
        <w:rPr>
          <w:rFonts w:ascii="Franklin Gothic Book" w:hAnsi="Franklin Gothic Book" w:cs="Cambria"/>
          <w:sz w:val="24"/>
          <w:szCs w:val="24"/>
        </w:rPr>
        <w:t xml:space="preserve">м. </w:t>
      </w:r>
    </w:p>
    <w:p w14:paraId="6BABFA7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Да, потому что мы среднего возраста, мы понимаем, что это. А посмотрит тому там 65</w:t>
      </w:r>
      <w:r>
        <w:rPr>
          <w:rFonts w:ascii="Franklin Gothic Book" w:hAnsi="Franklin Gothic Book" w:cs="Cambria"/>
          <w:sz w:val="24"/>
          <w:szCs w:val="24"/>
        </w:rPr>
        <w:t>+,</w:t>
      </w:r>
      <w:r w:rsidRPr="00800F1F">
        <w:rPr>
          <w:rFonts w:ascii="Franklin Gothic Book" w:hAnsi="Franklin Gothic Book" w:cs="Cambria"/>
          <w:sz w:val="24"/>
          <w:szCs w:val="24"/>
        </w:rPr>
        <w:t xml:space="preserve"> 70, они будут типа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FB536B3" w14:textId="77777777" w:rsidR="00047CA4" w:rsidRPr="002D798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D7988">
        <w:rPr>
          <w:rFonts w:ascii="Franklin Gothic Book" w:hAnsi="Franklin Gothic Book" w:cs="Cambria"/>
          <w:b/>
          <w:bCs/>
          <w:sz w:val="24"/>
          <w:szCs w:val="24"/>
        </w:rPr>
        <w:t xml:space="preserve">Да, да. </w:t>
      </w:r>
    </w:p>
    <w:p w14:paraId="26003EB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proofErr w:type="spellStart"/>
      <w:r>
        <w:rPr>
          <w:rFonts w:ascii="Franklin Gothic Book" w:hAnsi="Franklin Gothic Book" w:cs="Cambria"/>
          <w:sz w:val="24"/>
          <w:szCs w:val="24"/>
        </w:rPr>
        <w:t>Ф</w:t>
      </w:r>
      <w:r w:rsidRPr="00800F1F">
        <w:rPr>
          <w:rFonts w:ascii="Franklin Gothic Book" w:hAnsi="Franklin Gothic Book" w:cs="Cambria"/>
          <w:sz w:val="24"/>
          <w:szCs w:val="24"/>
        </w:rPr>
        <w:t>СБшники</w:t>
      </w:r>
      <w:proofErr w:type="spellEnd"/>
      <w:r w:rsidRPr="00800F1F">
        <w:rPr>
          <w:rFonts w:ascii="Franklin Gothic Book" w:hAnsi="Franklin Gothic Book" w:cs="Cambria"/>
          <w:sz w:val="24"/>
          <w:szCs w:val="24"/>
        </w:rPr>
        <w:t>, которые до сих пор носят деньги курьерам</w:t>
      </w:r>
      <w:r>
        <w:rPr>
          <w:rFonts w:ascii="Franklin Gothic Book" w:hAnsi="Franklin Gothic Book" w:cs="Cambria"/>
          <w:sz w:val="24"/>
          <w:szCs w:val="24"/>
        </w:rPr>
        <w:t xml:space="preserve">. </w:t>
      </w:r>
    </w:p>
    <w:p w14:paraId="72734D4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Да, да. Чтобы эта тема была подсвечена. Потому что это тоже актуально насчет мошенничества, вот этого искусственного интеллекта. </w:t>
      </w:r>
    </w:p>
    <w:p w14:paraId="4C6838E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Мне казалось как раз </w:t>
      </w:r>
      <w:r>
        <w:rPr>
          <w:rFonts w:ascii="Franklin Gothic Book" w:hAnsi="Franklin Gothic Book" w:cs="Cambria"/>
          <w:sz w:val="24"/>
          <w:szCs w:val="24"/>
        </w:rPr>
        <w:t xml:space="preserve">правдоподобно, </w:t>
      </w:r>
      <w:r w:rsidRPr="00800F1F">
        <w:rPr>
          <w:rFonts w:ascii="Franklin Gothic Book" w:hAnsi="Franklin Gothic Book" w:cs="Cambria"/>
          <w:sz w:val="24"/>
          <w:szCs w:val="24"/>
        </w:rPr>
        <w:t xml:space="preserve">когда еще мальчик в кружок вот </w:t>
      </w:r>
      <w:r>
        <w:rPr>
          <w:rFonts w:ascii="Franklin Gothic Book" w:hAnsi="Franklin Gothic Book" w:cs="Cambria"/>
          <w:sz w:val="24"/>
          <w:szCs w:val="24"/>
        </w:rPr>
        <w:t xml:space="preserve">с </w:t>
      </w:r>
      <w:r w:rsidRPr="00800F1F">
        <w:rPr>
          <w:rFonts w:ascii="Franklin Gothic Book" w:hAnsi="Franklin Gothic Book" w:cs="Cambria"/>
          <w:sz w:val="24"/>
          <w:szCs w:val="24"/>
        </w:rPr>
        <w:t>головой говорящ</w:t>
      </w:r>
      <w:r>
        <w:rPr>
          <w:rFonts w:ascii="Franklin Gothic Book" w:hAnsi="Franklin Gothic Book" w:cs="Cambria"/>
          <w:sz w:val="24"/>
          <w:szCs w:val="24"/>
        </w:rPr>
        <w:t>его</w:t>
      </w:r>
      <w:r w:rsidRPr="00800F1F">
        <w:rPr>
          <w:rFonts w:ascii="Franklin Gothic Book" w:hAnsi="Franklin Gothic Book" w:cs="Cambria"/>
          <w:sz w:val="24"/>
          <w:szCs w:val="24"/>
        </w:rPr>
        <w:t xml:space="preserve"> отца. Мне показалось, что это видно, что это говорящая фотография. Специально было показано. Мне показалось, что </w:t>
      </w:r>
      <w:r>
        <w:rPr>
          <w:rFonts w:ascii="Franklin Gothic Book" w:hAnsi="Franklin Gothic Book" w:cs="Cambria"/>
          <w:sz w:val="24"/>
          <w:szCs w:val="24"/>
        </w:rPr>
        <w:t xml:space="preserve">верхняя часть </w:t>
      </w:r>
      <w:r w:rsidRPr="00800F1F">
        <w:rPr>
          <w:rFonts w:ascii="Franklin Gothic Book" w:hAnsi="Franklin Gothic Book" w:cs="Cambria"/>
          <w:sz w:val="24"/>
          <w:szCs w:val="24"/>
        </w:rPr>
        <w:t xml:space="preserve">лица у него </w:t>
      </w:r>
      <w:r>
        <w:rPr>
          <w:rFonts w:ascii="Franklin Gothic Book" w:hAnsi="Franklin Gothic Book" w:cs="Cambria"/>
          <w:sz w:val="24"/>
          <w:szCs w:val="24"/>
        </w:rPr>
        <w:t xml:space="preserve">неподвижная. </w:t>
      </w:r>
      <w:r w:rsidRPr="00800F1F">
        <w:rPr>
          <w:rFonts w:ascii="Franklin Gothic Book" w:hAnsi="Franklin Gothic Book" w:cs="Cambria"/>
          <w:sz w:val="24"/>
          <w:szCs w:val="24"/>
        </w:rPr>
        <w:t>И только вот эта вот нижняя работа</w:t>
      </w:r>
      <w:r>
        <w:rPr>
          <w:rFonts w:ascii="Franklin Gothic Book" w:hAnsi="Franklin Gothic Book" w:cs="Cambria"/>
          <w:sz w:val="24"/>
          <w:szCs w:val="24"/>
        </w:rPr>
        <w:t xml:space="preserve">ет. И как-то так фальшиво. </w:t>
      </w:r>
      <w:r w:rsidRPr="00800F1F">
        <w:rPr>
          <w:rFonts w:ascii="Franklin Gothic Book" w:hAnsi="Franklin Gothic Book" w:cs="Cambria"/>
          <w:sz w:val="24"/>
          <w:szCs w:val="24"/>
        </w:rPr>
        <w:t>Мальчик поверил. Я списываю это на эмоции. Что он был такой воодушевлённый, что он поверил</w:t>
      </w:r>
      <w:r>
        <w:rPr>
          <w:rFonts w:ascii="Franklin Gothic Book" w:hAnsi="Franklin Gothic Book" w:cs="Cambria"/>
          <w:sz w:val="24"/>
          <w:szCs w:val="24"/>
        </w:rPr>
        <w:t xml:space="preserve"> бы</w:t>
      </w:r>
      <w:r w:rsidRPr="00800F1F">
        <w:rPr>
          <w:rFonts w:ascii="Franklin Gothic Book" w:hAnsi="Franklin Gothic Book" w:cs="Cambria"/>
          <w:sz w:val="24"/>
          <w:szCs w:val="24"/>
        </w:rPr>
        <w:t xml:space="preserve"> чему угодно</w:t>
      </w:r>
      <w:r>
        <w:rPr>
          <w:rFonts w:ascii="Franklin Gothic Book" w:hAnsi="Franklin Gothic Book" w:cs="Cambria"/>
          <w:sz w:val="24"/>
          <w:szCs w:val="24"/>
        </w:rPr>
        <w:t xml:space="preserve">, что с ним папа. </w:t>
      </w:r>
      <w:r w:rsidRPr="00800F1F">
        <w:rPr>
          <w:rFonts w:ascii="Franklin Gothic Book" w:hAnsi="Franklin Gothic Book" w:cs="Cambria"/>
          <w:sz w:val="24"/>
          <w:szCs w:val="24"/>
        </w:rPr>
        <w:t xml:space="preserve">Папа с ним общается и даёт ему задание. </w:t>
      </w:r>
    </w:p>
    <w:p w14:paraId="555B6129" w14:textId="77777777" w:rsidR="00047CA4" w:rsidRPr="0020032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0032F">
        <w:rPr>
          <w:rFonts w:ascii="Franklin Gothic Book" w:hAnsi="Franklin Gothic Book" w:cs="Cambria"/>
          <w:b/>
          <w:bCs/>
          <w:sz w:val="24"/>
          <w:szCs w:val="24"/>
        </w:rPr>
        <w:t xml:space="preserve">Что еще было убедительно и правдоподобно в сериале? </w:t>
      </w:r>
    </w:p>
    <w:p w14:paraId="2DAB560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Эмоции. </w:t>
      </w:r>
    </w:p>
    <w:p w14:paraId="21105F9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П</w:t>
      </w:r>
      <w:r w:rsidRPr="00800F1F">
        <w:rPr>
          <w:rFonts w:ascii="Franklin Gothic Book" w:hAnsi="Franklin Gothic Book" w:cs="Cambria"/>
          <w:sz w:val="24"/>
          <w:szCs w:val="24"/>
        </w:rPr>
        <w:t>равдоподобная реакция</w:t>
      </w:r>
      <w:r>
        <w:rPr>
          <w:rFonts w:ascii="Franklin Gothic Book" w:hAnsi="Franklin Gothic Book" w:cs="Cambria"/>
          <w:sz w:val="24"/>
          <w:szCs w:val="24"/>
        </w:rPr>
        <w:t xml:space="preserve"> </w:t>
      </w:r>
      <w:r w:rsidRPr="00800F1F">
        <w:rPr>
          <w:rFonts w:ascii="Franklin Gothic Book" w:hAnsi="Franklin Gothic Book" w:cs="Cambria"/>
          <w:sz w:val="24"/>
          <w:szCs w:val="24"/>
        </w:rPr>
        <w:t>в конце</w:t>
      </w:r>
      <w:r>
        <w:rPr>
          <w:rFonts w:ascii="Franklin Gothic Book" w:hAnsi="Franklin Gothic Book" w:cs="Cambria"/>
          <w:sz w:val="24"/>
          <w:szCs w:val="24"/>
        </w:rPr>
        <w:t>. То есть</w:t>
      </w:r>
      <w:r w:rsidRPr="00800F1F">
        <w:rPr>
          <w:rFonts w:ascii="Franklin Gothic Book" w:hAnsi="Franklin Gothic Book" w:cs="Cambria"/>
          <w:sz w:val="24"/>
          <w:szCs w:val="24"/>
        </w:rPr>
        <w:t xml:space="preserve"> возможно даже</w:t>
      </w:r>
      <w:r>
        <w:rPr>
          <w:rFonts w:ascii="Franklin Gothic Book" w:hAnsi="Franklin Gothic Book" w:cs="Cambria"/>
          <w:sz w:val="24"/>
          <w:szCs w:val="24"/>
        </w:rPr>
        <w:t>,</w:t>
      </w:r>
      <w:r w:rsidRPr="00800F1F">
        <w:rPr>
          <w:rFonts w:ascii="Franklin Gothic Book" w:hAnsi="Franklin Gothic Book" w:cs="Cambria"/>
          <w:sz w:val="24"/>
          <w:szCs w:val="24"/>
        </w:rPr>
        <w:t xml:space="preserve"> когда отец говорит что </w:t>
      </w:r>
      <w:r>
        <w:rPr>
          <w:rFonts w:ascii="Franklin Gothic Book" w:hAnsi="Franklin Gothic Book" w:cs="Cambria"/>
          <w:sz w:val="24"/>
          <w:szCs w:val="24"/>
        </w:rPr>
        <w:t>«Э</w:t>
      </w:r>
      <w:r w:rsidRPr="00800F1F">
        <w:rPr>
          <w:rFonts w:ascii="Franklin Gothic Book" w:hAnsi="Franklin Gothic Book" w:cs="Cambria"/>
          <w:sz w:val="24"/>
          <w:szCs w:val="24"/>
        </w:rPr>
        <w:t>то все</w:t>
      </w:r>
      <w:r>
        <w:rPr>
          <w:rFonts w:ascii="Franklin Gothic Book" w:hAnsi="Franklin Gothic Book" w:cs="Cambria"/>
          <w:sz w:val="24"/>
          <w:szCs w:val="24"/>
        </w:rPr>
        <w:t xml:space="preserve">», он говорит: «Да, </w:t>
      </w:r>
      <w:r w:rsidRPr="00800F1F">
        <w:rPr>
          <w:rFonts w:ascii="Franklin Gothic Book" w:hAnsi="Franklin Gothic Book" w:cs="Cambria"/>
          <w:sz w:val="24"/>
          <w:szCs w:val="24"/>
        </w:rPr>
        <w:t>все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ока</w:t>
      </w:r>
      <w:r>
        <w:rPr>
          <w:rFonts w:ascii="Franklin Gothic Book" w:hAnsi="Franklin Gothic Book" w:cs="Cambria"/>
          <w:sz w:val="24"/>
          <w:szCs w:val="24"/>
        </w:rPr>
        <w:t xml:space="preserve">». И </w:t>
      </w:r>
      <w:r w:rsidRPr="00800F1F">
        <w:rPr>
          <w:rFonts w:ascii="Franklin Gothic Book" w:hAnsi="Franklin Gothic Book" w:cs="Cambria"/>
          <w:sz w:val="24"/>
          <w:szCs w:val="24"/>
        </w:rPr>
        <w:t>реально подростки так реагируют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что они сначала внутри так немножко закрываются, уходят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И</w:t>
      </w:r>
      <w:r w:rsidRPr="00800F1F">
        <w:rPr>
          <w:rFonts w:ascii="Franklin Gothic Book" w:hAnsi="Franklin Gothic Book" w:cs="Cambria"/>
          <w:sz w:val="24"/>
          <w:szCs w:val="24"/>
        </w:rPr>
        <w:t xml:space="preserve"> говорят правду, которую они не знали до этого</w:t>
      </w:r>
      <w:r>
        <w:rPr>
          <w:rFonts w:ascii="Franklin Gothic Book" w:hAnsi="Franklin Gothic Book" w:cs="Cambria"/>
          <w:sz w:val="24"/>
          <w:szCs w:val="24"/>
        </w:rPr>
        <w:t xml:space="preserve">, не </w:t>
      </w:r>
      <w:r w:rsidRPr="00800F1F">
        <w:rPr>
          <w:rFonts w:ascii="Franklin Gothic Book" w:hAnsi="Franklin Gothic Book" w:cs="Cambria"/>
          <w:sz w:val="24"/>
          <w:szCs w:val="24"/>
        </w:rPr>
        <w:t>догадывались</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C2F6F1C" w14:textId="77777777" w:rsidR="00047CA4" w:rsidRPr="0020032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0032F">
        <w:rPr>
          <w:rFonts w:ascii="Franklin Gothic Book" w:hAnsi="Franklin Gothic Book" w:cs="Cambria"/>
          <w:b/>
          <w:bCs/>
          <w:sz w:val="24"/>
          <w:szCs w:val="24"/>
        </w:rPr>
        <w:t xml:space="preserve">А в принципе, раз уж мы заговорили про подростков, вот эти взаимоотношения детей в таком подростковом возрасте с родителями, они правдоподобны, убедительно показаны? </w:t>
      </w:r>
    </w:p>
    <w:p w14:paraId="12C63D7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Да. </w:t>
      </w:r>
    </w:p>
    <w:p w14:paraId="5A3001B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Правдоподобны. </w:t>
      </w:r>
    </w:p>
    <w:p w14:paraId="7EBE0E3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В</w:t>
      </w:r>
      <w:r w:rsidRPr="00800F1F">
        <w:rPr>
          <w:rFonts w:ascii="Franklin Gothic Book" w:hAnsi="Franklin Gothic Book" w:cs="Cambria"/>
          <w:sz w:val="24"/>
          <w:szCs w:val="24"/>
        </w:rPr>
        <w:t>ы именно в одну сторону сейчас спрашиваете</w:t>
      </w:r>
      <w:r>
        <w:rPr>
          <w:rFonts w:ascii="Franklin Gothic Book" w:hAnsi="Franklin Gothic Book" w:cs="Cambria"/>
          <w:sz w:val="24"/>
          <w:szCs w:val="24"/>
        </w:rPr>
        <w:t>?</w:t>
      </w:r>
      <w:r w:rsidRPr="00800F1F">
        <w:rPr>
          <w:rFonts w:ascii="Franklin Gothic Book" w:hAnsi="Franklin Gothic Book" w:cs="Cambria"/>
          <w:sz w:val="24"/>
          <w:szCs w:val="24"/>
        </w:rPr>
        <w:t xml:space="preserve"> У меня такой вопрос. Или у родителей с детьми более правдоподобно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Я</w:t>
      </w:r>
      <w:r w:rsidRPr="00800F1F">
        <w:rPr>
          <w:rFonts w:ascii="Franklin Gothic Book" w:hAnsi="Franklin Gothic Book" w:cs="Cambria"/>
          <w:sz w:val="24"/>
          <w:szCs w:val="24"/>
        </w:rPr>
        <w:t xml:space="preserve"> даже такой акцент сделала бы. </w:t>
      </w:r>
    </w:p>
    <w:p w14:paraId="5C3413D1" w14:textId="77777777" w:rsidR="00047CA4" w:rsidRPr="0020032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20032F">
        <w:rPr>
          <w:rFonts w:ascii="Franklin Gothic Book" w:hAnsi="Franklin Gothic Book" w:cs="Cambria"/>
          <w:b/>
          <w:bCs/>
          <w:sz w:val="24"/>
          <w:szCs w:val="24"/>
        </w:rPr>
        <w:t xml:space="preserve">Да. </w:t>
      </w:r>
    </w:p>
    <w:p w14:paraId="54E92FD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Дети подстраиваются под родителей. </w:t>
      </w:r>
      <w:r>
        <w:rPr>
          <w:rFonts w:ascii="Franklin Gothic Book" w:hAnsi="Franklin Gothic Book" w:cs="Cambria"/>
          <w:sz w:val="24"/>
          <w:szCs w:val="24"/>
        </w:rPr>
        <w:t>М</w:t>
      </w:r>
      <w:r w:rsidRPr="00800F1F">
        <w:rPr>
          <w:rFonts w:ascii="Franklin Gothic Book" w:hAnsi="Franklin Gothic Book" w:cs="Cambria"/>
          <w:sz w:val="24"/>
          <w:szCs w:val="24"/>
        </w:rPr>
        <w:t>ы же все это прекрасно понимаем, модели поведения. И я просто отслеживаю не только за своими детьми. Родители выстраивают модели поведения, под что дети подстраиваются</w:t>
      </w:r>
      <w:r>
        <w:rPr>
          <w:rFonts w:ascii="Franklin Gothic Book" w:hAnsi="Franklin Gothic Book" w:cs="Cambria"/>
          <w:sz w:val="24"/>
          <w:szCs w:val="24"/>
        </w:rPr>
        <w:t>. И</w:t>
      </w:r>
      <w:r w:rsidRPr="00800F1F">
        <w:rPr>
          <w:rFonts w:ascii="Franklin Gothic Book" w:hAnsi="Franklin Gothic Book" w:cs="Cambria"/>
          <w:sz w:val="24"/>
          <w:szCs w:val="24"/>
        </w:rPr>
        <w:t xml:space="preserve"> потом родители, не замечая себя, свое поведение</w:t>
      </w:r>
      <w:r>
        <w:rPr>
          <w:rFonts w:ascii="Franklin Gothic Book" w:hAnsi="Franklin Gothic Book" w:cs="Cambria"/>
          <w:sz w:val="24"/>
          <w:szCs w:val="24"/>
        </w:rPr>
        <w:t>.</w:t>
      </w:r>
      <w:r w:rsidRPr="00800F1F">
        <w:rPr>
          <w:rFonts w:ascii="Franklin Gothic Book" w:hAnsi="Franklin Gothic Book" w:cs="Cambria"/>
          <w:sz w:val="24"/>
          <w:szCs w:val="24"/>
        </w:rPr>
        <w:t xml:space="preserve"> Я бы сказала, что больше прослеживается вот эта отстраненность родительск</w:t>
      </w:r>
      <w:r>
        <w:rPr>
          <w:rFonts w:ascii="Franklin Gothic Book" w:hAnsi="Franklin Gothic Book" w:cs="Cambria"/>
          <w:sz w:val="24"/>
          <w:szCs w:val="24"/>
        </w:rPr>
        <w:t>ая</w:t>
      </w:r>
      <w:r w:rsidRPr="00800F1F">
        <w:rPr>
          <w:rFonts w:ascii="Franklin Gothic Book" w:hAnsi="Franklin Gothic Book" w:cs="Cambria"/>
          <w:sz w:val="24"/>
          <w:szCs w:val="24"/>
        </w:rPr>
        <w:t>, даже в самом начале сериала</w:t>
      </w:r>
      <w:r>
        <w:rPr>
          <w:rFonts w:ascii="Franklin Gothic Book" w:hAnsi="Franklin Gothic Book" w:cs="Cambria"/>
          <w:sz w:val="24"/>
          <w:szCs w:val="24"/>
        </w:rPr>
        <w:t xml:space="preserve">, нежели </w:t>
      </w:r>
      <w:r w:rsidRPr="00800F1F">
        <w:rPr>
          <w:rFonts w:ascii="Franklin Gothic Book" w:hAnsi="Franklin Gothic Book" w:cs="Cambria"/>
          <w:sz w:val="24"/>
          <w:szCs w:val="24"/>
        </w:rPr>
        <w:t>детская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Д</w:t>
      </w:r>
      <w:r w:rsidRPr="00800F1F">
        <w:rPr>
          <w:rFonts w:ascii="Franklin Gothic Book" w:hAnsi="Franklin Gothic Book" w:cs="Cambria"/>
          <w:sz w:val="24"/>
          <w:szCs w:val="24"/>
        </w:rPr>
        <w:t xml:space="preserve">ети </w:t>
      </w:r>
      <w:r>
        <w:rPr>
          <w:rFonts w:ascii="Franklin Gothic Book" w:hAnsi="Franklin Gothic Book" w:cs="Cambria"/>
          <w:sz w:val="24"/>
          <w:szCs w:val="24"/>
        </w:rPr>
        <w:t xml:space="preserve">же </w:t>
      </w:r>
      <w:r w:rsidRPr="00800F1F">
        <w:rPr>
          <w:rFonts w:ascii="Franklin Gothic Book" w:hAnsi="Franklin Gothic Book" w:cs="Cambria"/>
          <w:sz w:val="24"/>
          <w:szCs w:val="24"/>
        </w:rPr>
        <w:t xml:space="preserve">все ищут, все ищут контакта. </w:t>
      </w:r>
    </w:p>
    <w:p w14:paraId="10DD08B3" w14:textId="77777777" w:rsidR="00047CA4" w:rsidRPr="003A439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A439A">
        <w:rPr>
          <w:rFonts w:ascii="Franklin Gothic Book" w:hAnsi="Franklin Gothic Book" w:cs="Cambria"/>
          <w:b/>
          <w:bCs/>
          <w:sz w:val="24"/>
          <w:szCs w:val="24"/>
        </w:rPr>
        <w:t xml:space="preserve">То есть вы поверили, да, что такие отношения могут быть? Отношения матери с дочерями как? Правдоподобно показано, нет? Верите, поверили вы или нет в это? </w:t>
      </w:r>
    </w:p>
    <w:p w14:paraId="0AA37A5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Мудро, мудро, на мой взгляд, мудро. Вот именно вот это вот, потеряв мужа и воспитывая, зная правду, как она потеряла мужа, воспитыва</w:t>
      </w:r>
      <w:r>
        <w:rPr>
          <w:rFonts w:ascii="Franklin Gothic Book" w:hAnsi="Franklin Gothic Book" w:cs="Cambria"/>
          <w:sz w:val="24"/>
          <w:szCs w:val="24"/>
        </w:rPr>
        <w:t>ет двух дочек</w:t>
      </w:r>
      <w:r w:rsidRPr="00800F1F">
        <w:rPr>
          <w:rFonts w:ascii="Franklin Gothic Book" w:hAnsi="Franklin Gothic Book" w:cs="Cambria"/>
          <w:sz w:val="24"/>
          <w:szCs w:val="24"/>
        </w:rPr>
        <w:t xml:space="preserve"> практически там же. Потом уже в Москве, конечно, меня удивил уровень жизни и квартиры одиноких женщин. Но то, что постоянно </w:t>
      </w:r>
      <w:r>
        <w:rPr>
          <w:rFonts w:ascii="Franklin Gothic Book" w:hAnsi="Franklin Gothic Book" w:cs="Cambria"/>
          <w:sz w:val="24"/>
          <w:szCs w:val="24"/>
        </w:rPr>
        <w:t>вот это вот – «</w:t>
      </w:r>
      <w:r w:rsidRPr="00800F1F">
        <w:rPr>
          <w:rFonts w:ascii="Franklin Gothic Book" w:hAnsi="Franklin Gothic Book" w:cs="Cambria"/>
          <w:sz w:val="24"/>
          <w:szCs w:val="24"/>
        </w:rPr>
        <w:t>повзросле</w:t>
      </w:r>
      <w:r>
        <w:rPr>
          <w:rFonts w:ascii="Franklin Gothic Book" w:hAnsi="Franklin Gothic Book" w:cs="Cambria"/>
          <w:sz w:val="24"/>
          <w:szCs w:val="24"/>
        </w:rPr>
        <w:t>й»</w:t>
      </w:r>
      <w:r w:rsidRPr="00800F1F">
        <w:rPr>
          <w:rFonts w:ascii="Franklin Gothic Book" w:hAnsi="Franklin Gothic Book" w:cs="Cambria"/>
          <w:sz w:val="24"/>
          <w:szCs w:val="24"/>
        </w:rPr>
        <w:t xml:space="preserve">, </w:t>
      </w:r>
      <w:r>
        <w:rPr>
          <w:rFonts w:ascii="Franklin Gothic Book" w:hAnsi="Franklin Gothic Book" w:cs="Cambria"/>
          <w:sz w:val="24"/>
          <w:szCs w:val="24"/>
        </w:rPr>
        <w:t>или «</w:t>
      </w:r>
      <w:r w:rsidRPr="00800F1F">
        <w:rPr>
          <w:rFonts w:ascii="Franklin Gothic Book" w:hAnsi="Franklin Gothic Book" w:cs="Cambria"/>
          <w:sz w:val="24"/>
          <w:szCs w:val="24"/>
        </w:rPr>
        <w:t>помолчи</w:t>
      </w:r>
      <w:r>
        <w:rPr>
          <w:rFonts w:ascii="Franklin Gothic Book" w:hAnsi="Franklin Gothic Book" w:cs="Cambria"/>
          <w:sz w:val="24"/>
          <w:szCs w:val="24"/>
        </w:rPr>
        <w:t>»</w:t>
      </w:r>
      <w:r w:rsidRPr="00800F1F">
        <w:rPr>
          <w:rFonts w:ascii="Franklin Gothic Book" w:hAnsi="Franklin Gothic Book" w:cs="Cambria"/>
          <w:sz w:val="24"/>
          <w:szCs w:val="24"/>
        </w:rPr>
        <w:t xml:space="preserve">, еще что-то, то есть больше работать с собой, она призывала к этому. Наверное, из той же серии, что </w:t>
      </w:r>
      <w:r>
        <w:rPr>
          <w:rFonts w:ascii="Franklin Gothic Book" w:hAnsi="Franklin Gothic Book" w:cs="Cambria"/>
          <w:sz w:val="24"/>
          <w:szCs w:val="24"/>
        </w:rPr>
        <w:t>«</w:t>
      </w:r>
      <w:r w:rsidRPr="00800F1F">
        <w:rPr>
          <w:rFonts w:ascii="Franklin Gothic Book" w:hAnsi="Franklin Gothic Book" w:cs="Cambria"/>
          <w:sz w:val="24"/>
          <w:szCs w:val="24"/>
        </w:rPr>
        <w:t>с</w:t>
      </w:r>
      <w:r>
        <w:rPr>
          <w:rFonts w:ascii="Franklin Gothic Book" w:hAnsi="Franklin Gothic Book" w:cs="Cambria"/>
          <w:sz w:val="24"/>
          <w:szCs w:val="24"/>
        </w:rPr>
        <w:t>частье</w:t>
      </w:r>
      <w:r w:rsidRPr="00800F1F">
        <w:rPr>
          <w:rFonts w:ascii="Franklin Gothic Book" w:hAnsi="Franklin Gothic Book" w:cs="Cambria"/>
          <w:sz w:val="24"/>
          <w:szCs w:val="24"/>
        </w:rPr>
        <w:t xml:space="preserve"> люб</w:t>
      </w:r>
      <w:r>
        <w:rPr>
          <w:rFonts w:ascii="Franklin Gothic Book" w:hAnsi="Franklin Gothic Book" w:cs="Cambria"/>
          <w:sz w:val="24"/>
          <w:szCs w:val="24"/>
        </w:rPr>
        <w:t>и</w:t>
      </w:r>
      <w:r w:rsidRPr="00800F1F">
        <w:rPr>
          <w:rFonts w:ascii="Franklin Gothic Book" w:hAnsi="Franklin Gothic Book" w:cs="Cambria"/>
          <w:sz w:val="24"/>
          <w:szCs w:val="24"/>
        </w:rPr>
        <w:t>т тишину</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C99481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3A439A">
        <w:rPr>
          <w:rFonts w:ascii="Franklin Gothic Book" w:hAnsi="Franklin Gothic Book" w:cs="Cambria"/>
          <w:b/>
          <w:bCs/>
          <w:sz w:val="24"/>
          <w:szCs w:val="24"/>
        </w:rPr>
        <w:t>Так. Что еще мы там? Взаимоотношения какие? Насколько правдоподобно или неправдоподобно там выглядели между мужчинами и женщинами?</w:t>
      </w:r>
      <w:r w:rsidRPr="00800F1F">
        <w:rPr>
          <w:rFonts w:ascii="Franklin Gothic Book" w:hAnsi="Franklin Gothic Book" w:cs="Cambria"/>
          <w:sz w:val="24"/>
          <w:szCs w:val="24"/>
        </w:rPr>
        <w:t xml:space="preserve"> </w:t>
      </w:r>
    </w:p>
    <w:p w14:paraId="5F6FE7E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Просто мне не понравилось, что она скрывала отца</w:t>
      </w:r>
      <w:r>
        <w:rPr>
          <w:rFonts w:ascii="Franklin Gothic Book" w:hAnsi="Franklin Gothic Book" w:cs="Cambria"/>
          <w:sz w:val="24"/>
          <w:szCs w:val="24"/>
        </w:rPr>
        <w:t xml:space="preserve"> от своей дочери</w:t>
      </w:r>
      <w:r w:rsidRPr="00800F1F">
        <w:rPr>
          <w:rFonts w:ascii="Franklin Gothic Book" w:hAnsi="Franklin Gothic Book" w:cs="Cambria"/>
          <w:sz w:val="24"/>
          <w:szCs w:val="24"/>
        </w:rPr>
        <w:t xml:space="preserve">, показывая его ничтожность, что </w:t>
      </w:r>
      <w:r>
        <w:rPr>
          <w:rFonts w:ascii="Franklin Gothic Book" w:hAnsi="Franklin Gothic Book" w:cs="Cambria"/>
          <w:sz w:val="24"/>
          <w:szCs w:val="24"/>
        </w:rPr>
        <w:t>он не</w:t>
      </w:r>
      <w:r w:rsidRPr="00800F1F">
        <w:rPr>
          <w:rFonts w:ascii="Franklin Gothic Book" w:hAnsi="Franklin Gothic Book" w:cs="Cambria"/>
          <w:sz w:val="24"/>
          <w:szCs w:val="24"/>
        </w:rPr>
        <w:t xml:space="preserve"> нужен все это время. Но потом, когда он решил поехать в Донецк, </w:t>
      </w:r>
      <w:r>
        <w:rPr>
          <w:rFonts w:ascii="Franklin Gothic Book" w:hAnsi="Franklin Gothic Book" w:cs="Cambria"/>
          <w:sz w:val="24"/>
          <w:szCs w:val="24"/>
        </w:rPr>
        <w:t>о</w:t>
      </w:r>
      <w:r w:rsidRPr="00800F1F">
        <w:rPr>
          <w:rFonts w:ascii="Franklin Gothic Book" w:hAnsi="Franklin Gothic Book" w:cs="Cambria"/>
          <w:sz w:val="24"/>
          <w:szCs w:val="24"/>
        </w:rPr>
        <w:t>на вдруг ему говорит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«У</w:t>
      </w:r>
      <w:r w:rsidRPr="00800F1F">
        <w:rPr>
          <w:rFonts w:ascii="Franklin Gothic Book" w:hAnsi="Franklin Gothic Book" w:cs="Cambria"/>
          <w:sz w:val="24"/>
          <w:szCs w:val="24"/>
        </w:rPr>
        <w:t xml:space="preserve"> тебя же есть дочь, у тебя же там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 xml:space="preserve">Вот это было вообще. </w:t>
      </w:r>
      <w:r w:rsidRPr="00800F1F">
        <w:rPr>
          <w:rFonts w:ascii="Franklin Gothic Book" w:hAnsi="Franklin Gothic Book" w:cs="Cambria"/>
          <w:sz w:val="24"/>
          <w:szCs w:val="24"/>
        </w:rPr>
        <w:t xml:space="preserve">Что вот </w:t>
      </w:r>
      <w:r>
        <w:rPr>
          <w:rFonts w:ascii="Franklin Gothic Book" w:hAnsi="Franklin Gothic Book" w:cs="Cambria"/>
          <w:sz w:val="24"/>
          <w:szCs w:val="24"/>
        </w:rPr>
        <w:t>«</w:t>
      </w:r>
      <w:r w:rsidRPr="00800F1F">
        <w:rPr>
          <w:rFonts w:ascii="Franklin Gothic Book" w:hAnsi="Franklin Gothic Book" w:cs="Cambria"/>
          <w:sz w:val="24"/>
          <w:szCs w:val="24"/>
        </w:rPr>
        <w:t>все, я хочу, чтобы у нее был отец</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631FAC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Мне сначала это тоже показалось неправдоподобным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я поняла, что она просто не хотела повторени</w:t>
      </w:r>
      <w:r>
        <w:rPr>
          <w:rFonts w:ascii="Franklin Gothic Book" w:hAnsi="Franklin Gothic Book" w:cs="Cambria"/>
          <w:sz w:val="24"/>
          <w:szCs w:val="24"/>
        </w:rPr>
        <w:t>я</w:t>
      </w:r>
      <w:r w:rsidRPr="00800F1F">
        <w:rPr>
          <w:rFonts w:ascii="Franklin Gothic Book" w:hAnsi="Franklin Gothic Book" w:cs="Cambria"/>
          <w:sz w:val="24"/>
          <w:szCs w:val="24"/>
        </w:rPr>
        <w:t xml:space="preserve"> сценария. То есть у нее вот это вот </w:t>
      </w:r>
      <w:proofErr w:type="spellStart"/>
      <w:r w:rsidRPr="00800F1F">
        <w:rPr>
          <w:rFonts w:ascii="Franklin Gothic Book" w:hAnsi="Franklin Gothic Book" w:cs="Cambria"/>
          <w:sz w:val="24"/>
          <w:szCs w:val="24"/>
        </w:rPr>
        <w:t>триггернуло</w:t>
      </w:r>
      <w:proofErr w:type="spellEnd"/>
      <w:r w:rsidRPr="00800F1F">
        <w:rPr>
          <w:rFonts w:ascii="Franklin Gothic Book" w:hAnsi="Franklin Gothic Book" w:cs="Cambria"/>
          <w:sz w:val="24"/>
          <w:szCs w:val="24"/>
        </w:rPr>
        <w:t>, что ее отца убили</w:t>
      </w:r>
      <w:r>
        <w:rPr>
          <w:rFonts w:ascii="Franklin Gothic Book" w:hAnsi="Franklin Gothic Book" w:cs="Cambria"/>
          <w:sz w:val="24"/>
          <w:szCs w:val="24"/>
        </w:rPr>
        <w:t xml:space="preserve">. И она </w:t>
      </w:r>
      <w:r w:rsidRPr="00800F1F">
        <w:rPr>
          <w:rFonts w:ascii="Franklin Gothic Book" w:hAnsi="Franklin Gothic Book" w:cs="Cambria"/>
          <w:sz w:val="24"/>
          <w:szCs w:val="24"/>
        </w:rPr>
        <w:t>это сама сообщает</w:t>
      </w:r>
      <w:r>
        <w:rPr>
          <w:rFonts w:ascii="Franklin Gothic Book" w:hAnsi="Franklin Gothic Book" w:cs="Cambria"/>
          <w:sz w:val="24"/>
          <w:szCs w:val="24"/>
        </w:rPr>
        <w:t xml:space="preserve"> просто.</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 xml:space="preserve">оэтому я и поняла, что </w:t>
      </w:r>
      <w:r>
        <w:rPr>
          <w:rFonts w:ascii="Franklin Gothic Book" w:hAnsi="Franklin Gothic Book" w:cs="Cambria"/>
          <w:sz w:val="24"/>
          <w:szCs w:val="24"/>
        </w:rPr>
        <w:t>«</w:t>
      </w:r>
      <w:r w:rsidRPr="00800F1F">
        <w:rPr>
          <w:rFonts w:ascii="Franklin Gothic Book" w:hAnsi="Franklin Gothic Book" w:cs="Cambria"/>
          <w:sz w:val="24"/>
          <w:szCs w:val="24"/>
        </w:rPr>
        <w:t xml:space="preserve">вот моего отца убили, я не хочу, чтобы </w:t>
      </w:r>
      <w:r>
        <w:rPr>
          <w:rFonts w:ascii="Franklin Gothic Book" w:hAnsi="Franklin Gothic Book" w:cs="Cambria"/>
          <w:sz w:val="24"/>
          <w:szCs w:val="24"/>
        </w:rPr>
        <w:t xml:space="preserve">у </w:t>
      </w:r>
      <w:r w:rsidRPr="00800F1F">
        <w:rPr>
          <w:rFonts w:ascii="Franklin Gothic Book" w:hAnsi="Franklin Gothic Book" w:cs="Cambria"/>
          <w:sz w:val="24"/>
          <w:szCs w:val="24"/>
        </w:rPr>
        <w:t>моей дочери</w:t>
      </w:r>
      <w:r>
        <w:rPr>
          <w:rFonts w:ascii="Franklin Gothic Book" w:hAnsi="Franklin Gothic Book" w:cs="Cambria"/>
          <w:sz w:val="24"/>
          <w:szCs w:val="24"/>
        </w:rPr>
        <w:t xml:space="preserve"> так»</w:t>
      </w:r>
      <w:r w:rsidRPr="00800F1F">
        <w:rPr>
          <w:rFonts w:ascii="Franklin Gothic Book" w:hAnsi="Franklin Gothic Book" w:cs="Cambria"/>
          <w:sz w:val="24"/>
          <w:szCs w:val="24"/>
        </w:rPr>
        <w:t xml:space="preserve">. </w:t>
      </w:r>
    </w:p>
    <w:p w14:paraId="511C595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Так она и так </w:t>
      </w:r>
      <w:r w:rsidRPr="00800F1F">
        <w:rPr>
          <w:rFonts w:ascii="Franklin Gothic Book" w:hAnsi="Franklin Gothic Book" w:cs="Cambria"/>
          <w:sz w:val="24"/>
          <w:szCs w:val="24"/>
        </w:rPr>
        <w:t>о</w:t>
      </w:r>
      <w:r>
        <w:rPr>
          <w:rFonts w:ascii="Franklin Gothic Book" w:hAnsi="Franklin Gothic Book" w:cs="Cambria"/>
          <w:sz w:val="24"/>
          <w:szCs w:val="24"/>
        </w:rPr>
        <w:t>т</w:t>
      </w:r>
      <w:r w:rsidRPr="00800F1F">
        <w:rPr>
          <w:rFonts w:ascii="Franklin Gothic Book" w:hAnsi="Franklin Gothic Book" w:cs="Cambria"/>
          <w:sz w:val="24"/>
          <w:szCs w:val="24"/>
        </w:rPr>
        <w:t xml:space="preserve">няла у нее отца. </w:t>
      </w:r>
    </w:p>
    <w:p w14:paraId="479B49A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Н</w:t>
      </w:r>
      <w:r>
        <w:rPr>
          <w:rFonts w:ascii="Franklin Gothic Book" w:hAnsi="Franklin Gothic Book" w:cs="Cambria"/>
          <w:sz w:val="24"/>
          <w:szCs w:val="24"/>
        </w:rPr>
        <w:t>о</w:t>
      </w:r>
      <w:r w:rsidRPr="00800F1F">
        <w:rPr>
          <w:rFonts w:ascii="Franklin Gothic Book" w:hAnsi="Franklin Gothic Book" w:cs="Cambria"/>
          <w:sz w:val="24"/>
          <w:szCs w:val="24"/>
        </w:rPr>
        <w:t xml:space="preserve"> он же живой</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2B653B4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Ну и что? О</w:t>
      </w:r>
      <w:r w:rsidRPr="00800F1F">
        <w:rPr>
          <w:rFonts w:ascii="Franklin Gothic Book" w:hAnsi="Franklin Gothic Book" w:cs="Cambria"/>
          <w:sz w:val="24"/>
          <w:szCs w:val="24"/>
        </w:rPr>
        <w:t xml:space="preserve">на выросла уже без него. </w:t>
      </w:r>
      <w:r>
        <w:rPr>
          <w:rFonts w:ascii="Franklin Gothic Book" w:hAnsi="Franklin Gothic Book" w:cs="Cambria"/>
          <w:sz w:val="24"/>
          <w:szCs w:val="24"/>
        </w:rPr>
        <w:t xml:space="preserve">Прочерк в свидетельстве. </w:t>
      </w:r>
    </w:p>
    <w:p w14:paraId="659EC6D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Вот это как раз </w:t>
      </w:r>
      <w:r>
        <w:rPr>
          <w:rFonts w:ascii="Franklin Gothic Book" w:hAnsi="Franklin Gothic Book" w:cs="Cambria"/>
          <w:sz w:val="24"/>
          <w:szCs w:val="24"/>
        </w:rPr>
        <w:t xml:space="preserve">и правдоподобно, </w:t>
      </w:r>
      <w:r w:rsidRPr="00800F1F">
        <w:rPr>
          <w:rFonts w:ascii="Franklin Gothic Book" w:hAnsi="Franklin Gothic Book" w:cs="Cambria"/>
          <w:sz w:val="24"/>
          <w:szCs w:val="24"/>
        </w:rPr>
        <w:t>что такая женщина</w:t>
      </w:r>
      <w:r>
        <w:rPr>
          <w:rFonts w:ascii="Franklin Gothic Book" w:hAnsi="Franklin Gothic Book" w:cs="Cambria"/>
          <w:sz w:val="24"/>
          <w:szCs w:val="24"/>
        </w:rPr>
        <w:t xml:space="preserve"> противоречивая, настоящая. </w:t>
      </w:r>
    </w:p>
    <w:p w14:paraId="173EEF9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B4303">
        <w:rPr>
          <w:rFonts w:ascii="Franklin Gothic Book" w:hAnsi="Franklin Gothic Book" w:cs="Cambria"/>
          <w:b/>
          <w:bCs/>
          <w:sz w:val="24"/>
          <w:szCs w:val="24"/>
        </w:rPr>
        <w:t>Были ли еще какие-то моменты такие неправдоподобные, некорректные? Вот здесь вот какое-то сомнение, уже такое неоднозначное отношение?</w:t>
      </w:r>
      <w:r w:rsidRPr="00800F1F">
        <w:rPr>
          <w:rFonts w:ascii="Franklin Gothic Book" w:hAnsi="Franklin Gothic Book" w:cs="Cambria"/>
          <w:sz w:val="24"/>
          <w:szCs w:val="24"/>
        </w:rPr>
        <w:t xml:space="preserve"> </w:t>
      </w:r>
    </w:p>
    <w:p w14:paraId="647B14C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Вот я хотела как раз сказать. </w:t>
      </w:r>
      <w:r w:rsidRPr="00800F1F">
        <w:rPr>
          <w:rFonts w:ascii="Franklin Gothic Book" w:hAnsi="Franklin Gothic Book" w:cs="Cambria"/>
          <w:sz w:val="24"/>
          <w:szCs w:val="24"/>
        </w:rPr>
        <w:t>Вот эта вот сцена м</w:t>
      </w:r>
      <w:r>
        <w:rPr>
          <w:rFonts w:ascii="Franklin Gothic Book" w:hAnsi="Franklin Gothic Book" w:cs="Cambria"/>
          <w:sz w:val="24"/>
          <w:szCs w:val="24"/>
        </w:rPr>
        <w:t>еня</w:t>
      </w:r>
      <w:r w:rsidRPr="00800F1F">
        <w:rPr>
          <w:rFonts w:ascii="Franklin Gothic Book" w:hAnsi="Franklin Gothic Book" w:cs="Cambria"/>
          <w:sz w:val="24"/>
          <w:szCs w:val="24"/>
        </w:rPr>
        <w:t xml:space="preserve"> вообще прям потрясла, где </w:t>
      </w:r>
      <w:r>
        <w:rPr>
          <w:rFonts w:ascii="Franklin Gothic Book" w:hAnsi="Franklin Gothic Book" w:cs="Cambria"/>
          <w:sz w:val="24"/>
          <w:szCs w:val="24"/>
        </w:rPr>
        <w:t>он: «О</w:t>
      </w:r>
      <w:r w:rsidRPr="00800F1F">
        <w:rPr>
          <w:rFonts w:ascii="Franklin Gothic Book" w:hAnsi="Franklin Gothic Book" w:cs="Cambria"/>
          <w:sz w:val="24"/>
          <w:szCs w:val="24"/>
        </w:rPr>
        <w:t>на</w:t>
      </w:r>
      <w:r>
        <w:rPr>
          <w:rFonts w:ascii="Franklin Gothic Book" w:hAnsi="Franklin Gothic Book" w:cs="Cambria"/>
          <w:sz w:val="24"/>
          <w:szCs w:val="24"/>
        </w:rPr>
        <w:t>, Мария,</w:t>
      </w:r>
      <w:r w:rsidRPr="00800F1F">
        <w:rPr>
          <w:rFonts w:ascii="Franklin Gothic Book" w:hAnsi="Franklin Gothic Book" w:cs="Cambria"/>
          <w:sz w:val="24"/>
          <w:szCs w:val="24"/>
        </w:rPr>
        <w:t xml:space="preserve"> очень сильно любит свою маму</w:t>
      </w:r>
      <w:r>
        <w:rPr>
          <w:rFonts w:ascii="Franklin Gothic Book" w:hAnsi="Franklin Gothic Book" w:cs="Cambria"/>
          <w:sz w:val="24"/>
          <w:szCs w:val="24"/>
        </w:rPr>
        <w:t xml:space="preserve">». Везет </w:t>
      </w:r>
      <w:r w:rsidRPr="00800F1F">
        <w:rPr>
          <w:rFonts w:ascii="Franklin Gothic Book" w:hAnsi="Franklin Gothic Book" w:cs="Cambria"/>
          <w:sz w:val="24"/>
          <w:szCs w:val="24"/>
        </w:rPr>
        <w:t>ее в колясочк</w:t>
      </w:r>
      <w:r>
        <w:rPr>
          <w:rFonts w:ascii="Franklin Gothic Book" w:hAnsi="Franklin Gothic Book" w:cs="Cambria"/>
          <w:sz w:val="24"/>
          <w:szCs w:val="24"/>
        </w:rPr>
        <w:t>е</w:t>
      </w:r>
      <w:r w:rsidRPr="00800F1F">
        <w:rPr>
          <w:rFonts w:ascii="Franklin Gothic Book" w:hAnsi="Franklin Gothic Book" w:cs="Cambria"/>
          <w:sz w:val="24"/>
          <w:szCs w:val="24"/>
        </w:rPr>
        <w:t>, доверяет ненадежному мужчине, который в общем-то прочерк</w:t>
      </w:r>
      <w:r>
        <w:rPr>
          <w:rFonts w:ascii="Franklin Gothic Book" w:hAnsi="Franklin Gothic Book" w:cs="Cambria"/>
          <w:sz w:val="24"/>
          <w:szCs w:val="24"/>
        </w:rPr>
        <w:t>.</w:t>
      </w:r>
      <w:r w:rsidRPr="00800F1F">
        <w:rPr>
          <w:rFonts w:ascii="Franklin Gothic Book" w:hAnsi="Franklin Gothic Book" w:cs="Cambria"/>
          <w:sz w:val="24"/>
          <w:szCs w:val="24"/>
        </w:rPr>
        <w:t xml:space="preserve"> Он ее роняет. И она вот этот, держа огромный букет, начинает поднимать маму, потом этот букет она не выпускает из рук. </w:t>
      </w:r>
    </w:p>
    <w:p w14:paraId="60D8FFB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Да, я тоже на это обратила свое внимание. </w:t>
      </w:r>
    </w:p>
    <w:p w14:paraId="7FD6FF1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То есть мне кажется, что это естественно, что она ему просто по</w:t>
      </w:r>
      <w:r>
        <w:rPr>
          <w:rFonts w:ascii="Franklin Gothic Book" w:hAnsi="Franklin Gothic Book" w:cs="Cambria"/>
          <w:sz w:val="24"/>
          <w:szCs w:val="24"/>
        </w:rPr>
        <w:t xml:space="preserve"> мордасам надавала бы. </w:t>
      </w:r>
    </w:p>
    <w:p w14:paraId="76063AD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Э</w:t>
      </w:r>
      <w:r w:rsidRPr="00800F1F">
        <w:rPr>
          <w:rFonts w:ascii="Franklin Gothic Book" w:hAnsi="Franklin Gothic Book" w:cs="Cambria"/>
          <w:sz w:val="24"/>
          <w:szCs w:val="24"/>
        </w:rPr>
        <w:t xml:space="preserve">то дорогой букет. </w:t>
      </w:r>
    </w:p>
    <w:p w14:paraId="680BA68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Да, что этот реквизит просто кому-то еще подарить хотели. </w:t>
      </w:r>
      <w:r>
        <w:rPr>
          <w:rFonts w:ascii="Franklin Gothic Book" w:hAnsi="Franklin Gothic Book" w:cs="Cambria"/>
          <w:sz w:val="24"/>
          <w:szCs w:val="24"/>
        </w:rPr>
        <w:t xml:space="preserve">Вот отношение к этому букету. </w:t>
      </w:r>
    </w:p>
    <w:p w14:paraId="21FFE5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Я подумала, может быть, это букет от него, и он ей все-таки совершенно не безразличен несмотря на то, что она делает </w:t>
      </w:r>
      <w:r>
        <w:rPr>
          <w:rFonts w:ascii="Franklin Gothic Book" w:hAnsi="Franklin Gothic Book" w:cs="Cambria"/>
          <w:sz w:val="24"/>
          <w:szCs w:val="24"/>
        </w:rPr>
        <w:t xml:space="preserve">вид, что ей на него наплевать, он пустое место. </w:t>
      </w:r>
      <w:r w:rsidRPr="00800F1F">
        <w:rPr>
          <w:rFonts w:ascii="Franklin Gothic Book" w:hAnsi="Franklin Gothic Book" w:cs="Cambria"/>
          <w:sz w:val="24"/>
          <w:szCs w:val="24"/>
        </w:rPr>
        <w:t xml:space="preserve">И букет, да, и она не поняла, то ли </w:t>
      </w:r>
      <w:r>
        <w:rPr>
          <w:rFonts w:ascii="Franklin Gothic Book" w:hAnsi="Franklin Gothic Book" w:cs="Cambria"/>
          <w:sz w:val="24"/>
          <w:szCs w:val="24"/>
        </w:rPr>
        <w:t xml:space="preserve">маму держать, то ли </w:t>
      </w:r>
      <w:r w:rsidRPr="00800F1F">
        <w:rPr>
          <w:rFonts w:ascii="Franklin Gothic Book" w:hAnsi="Franklin Gothic Book" w:cs="Cambria"/>
          <w:sz w:val="24"/>
          <w:szCs w:val="24"/>
        </w:rPr>
        <w:t>букет крепче</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7106E2C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Мы сейчас там найдем такое, что режиссеры не вкладывали там. </w:t>
      </w:r>
    </w:p>
    <w:p w14:paraId="3036F5C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Короче, у меня было ощущение, вот именно как раз</w:t>
      </w:r>
      <w:r>
        <w:rPr>
          <w:rFonts w:ascii="Franklin Gothic Book" w:hAnsi="Franklin Gothic Book" w:cs="Cambria"/>
          <w:sz w:val="24"/>
          <w:szCs w:val="24"/>
        </w:rPr>
        <w:t xml:space="preserve"> не</w:t>
      </w:r>
      <w:r w:rsidRPr="00800F1F">
        <w:rPr>
          <w:rFonts w:ascii="Franklin Gothic Book" w:hAnsi="Franklin Gothic Book" w:cs="Cambria"/>
          <w:sz w:val="24"/>
          <w:szCs w:val="24"/>
        </w:rPr>
        <w:t xml:space="preserve">естественности в этом, что этот букет как будто был кому-то там за кадром обещан. </w:t>
      </w:r>
      <w:r>
        <w:rPr>
          <w:rFonts w:ascii="Franklin Gothic Book" w:hAnsi="Franklin Gothic Book" w:cs="Cambria"/>
          <w:sz w:val="24"/>
          <w:szCs w:val="24"/>
        </w:rPr>
        <w:t>«</w:t>
      </w:r>
      <w:r w:rsidRPr="00800F1F">
        <w:rPr>
          <w:rFonts w:ascii="Franklin Gothic Book" w:hAnsi="Franklin Gothic Book" w:cs="Cambria"/>
          <w:sz w:val="24"/>
          <w:szCs w:val="24"/>
        </w:rPr>
        <w:t>Вы там букетик берегите</w:t>
      </w:r>
      <w:r>
        <w:rPr>
          <w:rFonts w:ascii="Franklin Gothic Book" w:hAnsi="Franklin Gothic Book" w:cs="Cambria"/>
          <w:sz w:val="24"/>
          <w:szCs w:val="24"/>
        </w:rPr>
        <w:t>»</w:t>
      </w:r>
      <w:r w:rsidRPr="00800F1F">
        <w:rPr>
          <w:rFonts w:ascii="Franklin Gothic Book" w:hAnsi="Franklin Gothic Book" w:cs="Cambria"/>
          <w:sz w:val="24"/>
          <w:szCs w:val="24"/>
        </w:rPr>
        <w:t>. А</w:t>
      </w:r>
      <w:r>
        <w:rPr>
          <w:rFonts w:ascii="Franklin Gothic Book" w:hAnsi="Franklin Gothic Book" w:cs="Cambria"/>
          <w:sz w:val="24"/>
          <w:szCs w:val="24"/>
        </w:rPr>
        <w:t xml:space="preserve"> маму еще раз поднимем, раз пять там. </w:t>
      </w:r>
    </w:p>
    <w:p w14:paraId="478005D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Не любить бить тарелки и кидаться цветами, для меня тоже </w:t>
      </w:r>
      <w:r>
        <w:rPr>
          <w:rFonts w:ascii="Franklin Gothic Book" w:hAnsi="Franklin Gothic Book" w:cs="Cambria"/>
          <w:sz w:val="24"/>
          <w:szCs w:val="24"/>
        </w:rPr>
        <w:t xml:space="preserve">было настолько. </w:t>
      </w:r>
    </w:p>
    <w:p w14:paraId="156D29E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Как она догадалась еще, что убил вот этот друг мужа ее</w:t>
      </w:r>
      <w:r>
        <w:rPr>
          <w:rFonts w:ascii="Franklin Gothic Book" w:hAnsi="Franklin Gothic Book" w:cs="Cambria"/>
          <w:sz w:val="24"/>
          <w:szCs w:val="24"/>
        </w:rPr>
        <w:t>? Вот</w:t>
      </w:r>
      <w:r w:rsidRPr="00800F1F">
        <w:rPr>
          <w:rFonts w:ascii="Franklin Gothic Book" w:hAnsi="Franklin Gothic Book" w:cs="Cambria"/>
          <w:sz w:val="24"/>
          <w:szCs w:val="24"/>
        </w:rPr>
        <w:t xml:space="preserve"> как она об этом догадалась? </w:t>
      </w:r>
      <w:r>
        <w:rPr>
          <w:rFonts w:ascii="Franklin Gothic Book" w:hAnsi="Franklin Gothic Book" w:cs="Cambria"/>
          <w:sz w:val="24"/>
          <w:szCs w:val="24"/>
        </w:rPr>
        <w:t>Н</w:t>
      </w:r>
      <w:r w:rsidRPr="00800F1F">
        <w:rPr>
          <w:rFonts w:ascii="Franklin Gothic Book" w:hAnsi="Franklin Gothic Book" w:cs="Cambria"/>
          <w:sz w:val="24"/>
          <w:szCs w:val="24"/>
        </w:rPr>
        <w:t>епонятно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17ED551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Не</w:t>
      </w:r>
      <w:r w:rsidRPr="00800F1F">
        <w:rPr>
          <w:rFonts w:ascii="Franklin Gothic Book" w:hAnsi="Franklin Gothic Book" w:cs="Cambria"/>
          <w:sz w:val="24"/>
          <w:szCs w:val="24"/>
        </w:rPr>
        <w:t xml:space="preserve"> подсветили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Не</w:t>
      </w:r>
      <w:r w:rsidRPr="00800F1F">
        <w:rPr>
          <w:rFonts w:ascii="Franklin Gothic Book" w:hAnsi="Franklin Gothic Book" w:cs="Cambria"/>
          <w:sz w:val="24"/>
          <w:szCs w:val="24"/>
        </w:rPr>
        <w:t xml:space="preserve"> подсветили этот вопрос</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6E71D5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Д</w:t>
      </w:r>
      <w:r w:rsidRPr="00800F1F">
        <w:rPr>
          <w:rFonts w:ascii="Franklin Gothic Book" w:hAnsi="Franklin Gothic Book" w:cs="Cambria"/>
          <w:sz w:val="24"/>
          <w:szCs w:val="24"/>
        </w:rPr>
        <w:t>а</w:t>
      </w:r>
      <w:r>
        <w:rPr>
          <w:rFonts w:ascii="Franklin Gothic Book" w:hAnsi="Franklin Gothic Book" w:cs="Cambria"/>
          <w:sz w:val="24"/>
          <w:szCs w:val="24"/>
        </w:rPr>
        <w:t>. О</w:t>
      </w:r>
      <w:r w:rsidRPr="00800F1F">
        <w:rPr>
          <w:rFonts w:ascii="Franklin Gothic Book" w:hAnsi="Franklin Gothic Book" w:cs="Cambria"/>
          <w:sz w:val="24"/>
          <w:szCs w:val="24"/>
        </w:rPr>
        <w:t xml:space="preserve">ткуда она узнала? </w:t>
      </w:r>
    </w:p>
    <w:p w14:paraId="6B5D6A5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Ей же </w:t>
      </w:r>
      <w:r w:rsidRPr="00800F1F">
        <w:rPr>
          <w:rFonts w:ascii="Franklin Gothic Book" w:hAnsi="Franklin Gothic Book" w:cs="Cambria"/>
          <w:sz w:val="24"/>
          <w:szCs w:val="24"/>
        </w:rPr>
        <w:t>сказали, что папа</w:t>
      </w:r>
      <w:r>
        <w:rPr>
          <w:rFonts w:ascii="Franklin Gothic Book" w:hAnsi="Franklin Gothic Book" w:cs="Cambria"/>
          <w:sz w:val="24"/>
          <w:szCs w:val="24"/>
        </w:rPr>
        <w:t>, куда</w:t>
      </w:r>
      <w:r w:rsidRPr="00800F1F">
        <w:rPr>
          <w:rFonts w:ascii="Franklin Gothic Book" w:hAnsi="Franklin Gothic Book" w:cs="Cambria"/>
          <w:sz w:val="24"/>
          <w:szCs w:val="24"/>
        </w:rPr>
        <w:t xml:space="preserve"> уехал так рано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К</w:t>
      </w:r>
      <w:r w:rsidRPr="00800F1F">
        <w:rPr>
          <w:rFonts w:ascii="Franklin Gothic Book" w:hAnsi="Franklin Gothic Book" w:cs="Cambria"/>
          <w:sz w:val="24"/>
          <w:szCs w:val="24"/>
        </w:rPr>
        <w:t>огда они уходили из подъезда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79C5A6B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То есть </w:t>
      </w:r>
      <w:r w:rsidRPr="00800F1F">
        <w:rPr>
          <w:rFonts w:ascii="Franklin Gothic Book" w:hAnsi="Franklin Gothic Book" w:cs="Cambria"/>
          <w:sz w:val="24"/>
          <w:szCs w:val="24"/>
        </w:rPr>
        <w:t xml:space="preserve">они не знали, что он встречается с другом? </w:t>
      </w:r>
    </w:p>
    <w:p w14:paraId="2E99479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Н</w:t>
      </w:r>
      <w:r w:rsidRPr="00800F1F">
        <w:rPr>
          <w:rFonts w:ascii="Franklin Gothic Book" w:hAnsi="Franklin Gothic Book" w:cs="Cambria"/>
          <w:sz w:val="24"/>
          <w:szCs w:val="24"/>
        </w:rPr>
        <w:t>ет, они не знали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495C63F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B4303">
        <w:rPr>
          <w:rFonts w:ascii="Franklin Gothic Book" w:hAnsi="Franklin Gothic Book" w:cs="Cambria"/>
          <w:b/>
          <w:bCs/>
          <w:sz w:val="24"/>
          <w:szCs w:val="24"/>
        </w:rPr>
        <w:t>То есть тема оказалась не раскрыта?</w:t>
      </w:r>
      <w:r w:rsidRPr="00800F1F">
        <w:rPr>
          <w:rFonts w:ascii="Franklin Gothic Book" w:hAnsi="Franklin Gothic Book" w:cs="Cambria"/>
          <w:sz w:val="24"/>
          <w:szCs w:val="24"/>
        </w:rPr>
        <w:t xml:space="preserve"> </w:t>
      </w:r>
    </w:p>
    <w:p w14:paraId="7873DB1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Да-да. </w:t>
      </w:r>
    </w:p>
    <w:p w14:paraId="0FA8CB7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B4303">
        <w:rPr>
          <w:rFonts w:ascii="Franklin Gothic Book" w:hAnsi="Franklin Gothic Book" w:cs="Cambria"/>
          <w:b/>
          <w:bCs/>
          <w:sz w:val="24"/>
          <w:szCs w:val="24"/>
        </w:rPr>
        <w:t>Может быть, еще какие-то такие непонятки возникли по фильму? Какую информацию нам дали, но мы не знаем ее начала, конца и она осталась непонятной?</w:t>
      </w:r>
      <w:r w:rsidRPr="00800F1F">
        <w:rPr>
          <w:rFonts w:ascii="Franklin Gothic Book" w:hAnsi="Franklin Gothic Book" w:cs="Cambria"/>
          <w:sz w:val="24"/>
          <w:szCs w:val="24"/>
        </w:rPr>
        <w:t xml:space="preserve"> </w:t>
      </w:r>
    </w:p>
    <w:p w14:paraId="59923A1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Мне хотелось бы, например, показать, что вот этого, как сказать, </w:t>
      </w:r>
      <w:proofErr w:type="spellStart"/>
      <w:r w:rsidRPr="00800F1F">
        <w:rPr>
          <w:rFonts w:ascii="Franklin Gothic Book" w:hAnsi="Franklin Gothic Book" w:cs="Cambria"/>
          <w:sz w:val="24"/>
          <w:szCs w:val="24"/>
        </w:rPr>
        <w:t>псевдодруга</w:t>
      </w:r>
      <w:proofErr w:type="spellEnd"/>
      <w:r w:rsidRPr="00800F1F">
        <w:rPr>
          <w:rFonts w:ascii="Franklin Gothic Book" w:hAnsi="Franklin Gothic Book" w:cs="Cambria"/>
          <w:sz w:val="24"/>
          <w:szCs w:val="24"/>
        </w:rPr>
        <w:t xml:space="preserve"> убили все-таки. Вот мне бы хотелось это. </w:t>
      </w:r>
    </w:p>
    <w:p w14:paraId="59CA93F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или посадили, но не показали. </w:t>
      </w:r>
      <w:r>
        <w:rPr>
          <w:rFonts w:ascii="Franklin Gothic Book" w:hAnsi="Franklin Gothic Book" w:cs="Cambria"/>
          <w:i/>
          <w:iCs/>
          <w:sz w:val="24"/>
          <w:szCs w:val="24"/>
        </w:rPr>
        <w:t xml:space="preserve">(говорят одновременно) </w:t>
      </w:r>
    </w:p>
    <w:p w14:paraId="4B9B32E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Либо показали, что не наказан. </w:t>
      </w:r>
      <w:r>
        <w:rPr>
          <w:rFonts w:ascii="Franklin Gothic Book" w:hAnsi="Franklin Gothic Book" w:cs="Cambria"/>
          <w:sz w:val="24"/>
          <w:szCs w:val="24"/>
        </w:rPr>
        <w:t>Д</w:t>
      </w:r>
      <w:r w:rsidRPr="00800F1F">
        <w:rPr>
          <w:rFonts w:ascii="Franklin Gothic Book" w:hAnsi="Franklin Gothic Book" w:cs="Cambria"/>
          <w:sz w:val="24"/>
          <w:szCs w:val="24"/>
        </w:rPr>
        <w:t xml:space="preserve">а, раскрыли. </w:t>
      </w:r>
    </w:p>
    <w:p w14:paraId="1BFC053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Что </w:t>
      </w:r>
      <w:r>
        <w:rPr>
          <w:rFonts w:ascii="Franklin Gothic Book" w:hAnsi="Franklin Gothic Book" w:cs="Cambria"/>
          <w:sz w:val="24"/>
          <w:szCs w:val="24"/>
        </w:rPr>
        <w:t xml:space="preserve">живет хорошо за границей, например, да. </w:t>
      </w:r>
    </w:p>
    <w:p w14:paraId="2E618F5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А тут мы сами можем д</w:t>
      </w:r>
      <w:r>
        <w:rPr>
          <w:rFonts w:ascii="Franklin Gothic Book" w:hAnsi="Franklin Gothic Book" w:cs="Cambria"/>
          <w:sz w:val="24"/>
          <w:szCs w:val="24"/>
        </w:rPr>
        <w:t>омыслить что-то</w:t>
      </w:r>
      <w:r w:rsidRPr="00800F1F">
        <w:rPr>
          <w:rFonts w:ascii="Franklin Gothic Book" w:hAnsi="Franklin Gothic Book" w:cs="Cambria"/>
          <w:sz w:val="24"/>
          <w:szCs w:val="24"/>
        </w:rPr>
        <w:t xml:space="preserve">. </w:t>
      </w:r>
    </w:p>
    <w:p w14:paraId="6FC3B29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Что с такими бывает. </w:t>
      </w:r>
    </w:p>
    <w:p w14:paraId="41A77CC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Мне не верилось, что молодой человек дочери стремился </w:t>
      </w:r>
      <w:r>
        <w:rPr>
          <w:rFonts w:ascii="Franklin Gothic Book" w:hAnsi="Franklin Gothic Book" w:cs="Cambria"/>
          <w:sz w:val="24"/>
          <w:szCs w:val="24"/>
        </w:rPr>
        <w:t>на</w:t>
      </w:r>
      <w:r w:rsidRPr="00800F1F">
        <w:rPr>
          <w:rFonts w:ascii="Franklin Gothic Book" w:hAnsi="Franklin Gothic Book" w:cs="Cambria"/>
          <w:sz w:val="24"/>
          <w:szCs w:val="24"/>
        </w:rPr>
        <w:t xml:space="preserve"> войну</w:t>
      </w:r>
      <w:r>
        <w:rPr>
          <w:rFonts w:ascii="Franklin Gothic Book" w:hAnsi="Franklin Gothic Book" w:cs="Cambria"/>
          <w:sz w:val="24"/>
          <w:szCs w:val="24"/>
        </w:rPr>
        <w:t>, на фронт</w:t>
      </w:r>
      <w:r w:rsidRPr="00800F1F">
        <w:rPr>
          <w:rFonts w:ascii="Franklin Gothic Book" w:hAnsi="Franklin Gothic Book" w:cs="Cambria"/>
          <w:sz w:val="24"/>
          <w:szCs w:val="24"/>
        </w:rPr>
        <w:t xml:space="preserve">. </w:t>
      </w:r>
    </w:p>
    <w:p w14:paraId="516BFA53" w14:textId="77777777" w:rsidR="00047CA4" w:rsidRPr="00D827B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827B8">
        <w:rPr>
          <w:rFonts w:ascii="Franklin Gothic Book" w:hAnsi="Franklin Gothic Book" w:cs="Cambria"/>
          <w:b/>
          <w:bCs/>
          <w:sz w:val="24"/>
          <w:szCs w:val="24"/>
        </w:rPr>
        <w:t xml:space="preserve">Почему нет? </w:t>
      </w:r>
    </w:p>
    <w:p w14:paraId="366F15E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Почему? Есть такие. </w:t>
      </w:r>
    </w:p>
    <w:p w14:paraId="5EA8DB6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Он слишком молод. </w:t>
      </w:r>
    </w:p>
    <w:p w14:paraId="0EF68C2A" w14:textId="77777777" w:rsidR="00047CA4" w:rsidRPr="00D827B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827B8">
        <w:rPr>
          <w:rFonts w:ascii="Franklin Gothic Book" w:hAnsi="Franklin Gothic Book" w:cs="Cambria"/>
          <w:b/>
          <w:bCs/>
          <w:sz w:val="24"/>
          <w:szCs w:val="24"/>
        </w:rPr>
        <w:t>В фильме это было неубедительно?</w:t>
      </w:r>
    </w:p>
    <w:p w14:paraId="236BD724" w14:textId="77777777" w:rsidR="00047CA4" w:rsidRPr="00D827B8"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Неубедительно</w:t>
      </w:r>
      <w:r>
        <w:rPr>
          <w:rFonts w:ascii="Franklin Gothic Book" w:hAnsi="Franklin Gothic Book" w:cs="Cambria"/>
          <w:sz w:val="24"/>
          <w:szCs w:val="24"/>
        </w:rPr>
        <w:t>, да</w:t>
      </w:r>
      <w:r w:rsidRPr="00800F1F">
        <w:rPr>
          <w:rFonts w:ascii="Franklin Gothic Book" w:hAnsi="Franklin Gothic Book" w:cs="Cambria"/>
          <w:sz w:val="24"/>
          <w:szCs w:val="24"/>
        </w:rPr>
        <w:t xml:space="preserve">. Причины, мотивация. </w:t>
      </w:r>
      <w:r>
        <w:rPr>
          <w:rFonts w:ascii="Franklin Gothic Book" w:hAnsi="Franklin Gothic Book" w:cs="Cambria"/>
          <w:i/>
          <w:iCs/>
          <w:sz w:val="24"/>
          <w:szCs w:val="24"/>
        </w:rPr>
        <w:t xml:space="preserve">(говорят одновременно) </w:t>
      </w:r>
    </w:p>
    <w:p w14:paraId="7B29362C" w14:textId="77777777" w:rsidR="00047CA4" w:rsidRPr="00D827B8"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827B8">
        <w:rPr>
          <w:rFonts w:ascii="Franklin Gothic Book" w:hAnsi="Franklin Gothic Book" w:cs="Cambria"/>
          <w:b/>
          <w:bCs/>
          <w:sz w:val="24"/>
          <w:szCs w:val="24"/>
        </w:rPr>
        <w:t xml:space="preserve">Кто-то один. Кто-то один. </w:t>
      </w:r>
    </w:p>
    <w:p w14:paraId="77103BB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То есть причины, мотивация. </w:t>
      </w:r>
      <w:r w:rsidRPr="00800F1F">
        <w:rPr>
          <w:rFonts w:ascii="Franklin Gothic Book" w:hAnsi="Franklin Gothic Book" w:cs="Cambria"/>
          <w:sz w:val="24"/>
          <w:szCs w:val="24"/>
        </w:rPr>
        <w:t>Может быть</w:t>
      </w:r>
      <w:r>
        <w:rPr>
          <w:rFonts w:ascii="Franklin Gothic Book" w:hAnsi="Franklin Gothic Book" w:cs="Cambria"/>
          <w:sz w:val="24"/>
          <w:szCs w:val="24"/>
        </w:rPr>
        <w:t>,</w:t>
      </w:r>
      <w:r w:rsidRPr="00800F1F">
        <w:rPr>
          <w:rFonts w:ascii="Franklin Gothic Book" w:hAnsi="Franklin Gothic Book" w:cs="Cambria"/>
          <w:sz w:val="24"/>
          <w:szCs w:val="24"/>
        </w:rPr>
        <w:t xml:space="preserve"> у него там кто-то, и он так решил. Может быть</w:t>
      </w:r>
      <w:r>
        <w:rPr>
          <w:rFonts w:ascii="Franklin Gothic Book" w:hAnsi="Franklin Gothic Book" w:cs="Cambria"/>
          <w:sz w:val="24"/>
          <w:szCs w:val="24"/>
        </w:rPr>
        <w:t>,</w:t>
      </w:r>
      <w:r w:rsidRPr="00800F1F">
        <w:rPr>
          <w:rFonts w:ascii="Franklin Gothic Book" w:hAnsi="Franklin Gothic Book" w:cs="Cambria"/>
          <w:sz w:val="24"/>
          <w:szCs w:val="24"/>
        </w:rPr>
        <w:t xml:space="preserve"> там</w:t>
      </w:r>
      <w:r>
        <w:rPr>
          <w:rFonts w:ascii="Franklin Gothic Book" w:hAnsi="Franklin Gothic Book" w:cs="Cambria"/>
          <w:sz w:val="24"/>
          <w:szCs w:val="24"/>
        </w:rPr>
        <w:t>.</w:t>
      </w:r>
    </w:p>
    <w:p w14:paraId="44D0579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Он говорил. </w:t>
      </w:r>
    </w:p>
    <w:p w14:paraId="07BE046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У него там отец. </w:t>
      </w:r>
    </w:p>
    <w:p w14:paraId="1FBC434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D827B8">
        <w:rPr>
          <w:rFonts w:ascii="Franklin Gothic Book" w:hAnsi="Franklin Gothic Book" w:cs="Cambria"/>
          <w:b/>
          <w:bCs/>
          <w:sz w:val="24"/>
          <w:szCs w:val="24"/>
        </w:rPr>
        <w:t>Он сказал, что его отец прошел Чечню.</w:t>
      </w:r>
      <w:r w:rsidRPr="00800F1F">
        <w:rPr>
          <w:rFonts w:ascii="Franklin Gothic Book" w:hAnsi="Franklin Gothic Book" w:cs="Cambria"/>
          <w:sz w:val="24"/>
          <w:szCs w:val="24"/>
        </w:rPr>
        <w:t xml:space="preserve"> </w:t>
      </w:r>
    </w:p>
    <w:p w14:paraId="146ED74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Это да-да. </w:t>
      </w:r>
      <w:r>
        <w:rPr>
          <w:rFonts w:ascii="Franklin Gothic Book" w:hAnsi="Franklin Gothic Book" w:cs="Cambria"/>
          <w:i/>
          <w:iCs/>
          <w:sz w:val="24"/>
          <w:szCs w:val="24"/>
        </w:rPr>
        <w:t xml:space="preserve">(говорят одновременно) </w:t>
      </w:r>
    </w:p>
    <w:p w14:paraId="7B45DE1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Это то, что он потомственный военный, это да. </w:t>
      </w:r>
      <w:r w:rsidRPr="00800F1F">
        <w:rPr>
          <w:rFonts w:ascii="Franklin Gothic Book" w:hAnsi="Franklin Gothic Book" w:cs="Cambria"/>
          <w:sz w:val="24"/>
          <w:szCs w:val="24"/>
        </w:rPr>
        <w:t xml:space="preserve">Но именно, что его сейчас </w:t>
      </w:r>
      <w:r>
        <w:rPr>
          <w:rFonts w:ascii="Franklin Gothic Book" w:hAnsi="Franklin Gothic Book" w:cs="Cambria"/>
          <w:sz w:val="24"/>
          <w:szCs w:val="24"/>
        </w:rPr>
        <w:t xml:space="preserve">прям </w:t>
      </w:r>
      <w:r w:rsidRPr="00800F1F">
        <w:rPr>
          <w:rFonts w:ascii="Franklin Gothic Book" w:hAnsi="Franklin Gothic Book" w:cs="Cambria"/>
          <w:sz w:val="24"/>
          <w:szCs w:val="24"/>
        </w:rPr>
        <w:t xml:space="preserve">заставляет, </w:t>
      </w:r>
      <w:r>
        <w:rPr>
          <w:rFonts w:ascii="Franklin Gothic Book" w:hAnsi="Franklin Gothic Book" w:cs="Cambria"/>
          <w:sz w:val="24"/>
          <w:szCs w:val="24"/>
        </w:rPr>
        <w:t xml:space="preserve">прям </w:t>
      </w:r>
      <w:r w:rsidRPr="00800F1F">
        <w:rPr>
          <w:rFonts w:ascii="Franklin Gothic Book" w:hAnsi="Franklin Gothic Book" w:cs="Cambria"/>
          <w:sz w:val="24"/>
          <w:szCs w:val="24"/>
        </w:rPr>
        <w:t xml:space="preserve">он так рвется. </w:t>
      </w:r>
    </w:p>
    <w:p w14:paraId="4265F8A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DB585F">
        <w:rPr>
          <w:rFonts w:ascii="Franklin Gothic Book" w:hAnsi="Franklin Gothic Book" w:cs="Cambria"/>
          <w:b/>
          <w:bCs/>
          <w:sz w:val="24"/>
          <w:szCs w:val="24"/>
        </w:rPr>
        <w:t>То есть не раскрыли вот это, причину?</w:t>
      </w:r>
      <w:r w:rsidRPr="00800F1F">
        <w:rPr>
          <w:rFonts w:ascii="Franklin Gothic Book" w:hAnsi="Franklin Gothic Book" w:cs="Cambria"/>
          <w:sz w:val="24"/>
          <w:szCs w:val="24"/>
        </w:rPr>
        <w:t xml:space="preserve"> </w:t>
      </w:r>
    </w:p>
    <w:p w14:paraId="5D006EC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Я не поняла. </w:t>
      </w:r>
    </w:p>
    <w:p w14:paraId="74A7129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Какой-то типа </w:t>
      </w:r>
      <w:r>
        <w:rPr>
          <w:rFonts w:ascii="Franklin Gothic Book" w:hAnsi="Franklin Gothic Book" w:cs="Cambria"/>
          <w:sz w:val="24"/>
          <w:szCs w:val="24"/>
        </w:rPr>
        <w:t>ак</w:t>
      </w:r>
      <w:r w:rsidRPr="00800F1F">
        <w:rPr>
          <w:rFonts w:ascii="Franklin Gothic Book" w:hAnsi="Franklin Gothic Book" w:cs="Cambria"/>
          <w:sz w:val="24"/>
          <w:szCs w:val="24"/>
        </w:rPr>
        <w:t>тера</w:t>
      </w:r>
      <w:r>
        <w:rPr>
          <w:rFonts w:ascii="Franklin Gothic Book" w:hAnsi="Franklin Gothic Book" w:cs="Cambria"/>
          <w:sz w:val="24"/>
          <w:szCs w:val="24"/>
        </w:rPr>
        <w:t>,</w:t>
      </w:r>
      <w:r w:rsidRPr="00800F1F">
        <w:rPr>
          <w:rFonts w:ascii="Franklin Gothic Book" w:hAnsi="Franklin Gothic Book" w:cs="Cambria"/>
          <w:sz w:val="24"/>
          <w:szCs w:val="24"/>
        </w:rPr>
        <w:t xml:space="preserve"> на него смотришь и </w:t>
      </w:r>
      <w:r>
        <w:rPr>
          <w:rFonts w:ascii="Franklin Gothic Book" w:hAnsi="Franklin Gothic Book" w:cs="Cambria"/>
          <w:sz w:val="24"/>
          <w:szCs w:val="24"/>
        </w:rPr>
        <w:t xml:space="preserve">не </w:t>
      </w:r>
      <w:r w:rsidRPr="00800F1F">
        <w:rPr>
          <w:rFonts w:ascii="Franklin Gothic Book" w:hAnsi="Franklin Gothic Book" w:cs="Cambria"/>
          <w:sz w:val="24"/>
          <w:szCs w:val="24"/>
        </w:rPr>
        <w:t xml:space="preserve">веришь его словам. </w:t>
      </w:r>
    </w:p>
    <w:p w14:paraId="488161E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вот этот акцент мне тоже не очень. </w:t>
      </w:r>
    </w:p>
    <w:p w14:paraId="2695D18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Вот из-за этого так и получилось. </w:t>
      </w:r>
    </w:p>
    <w:p w14:paraId="5C94167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он не подходит. </w:t>
      </w:r>
    </w:p>
    <w:p w14:paraId="382F893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Более </w:t>
      </w:r>
      <w:proofErr w:type="spellStart"/>
      <w:r>
        <w:rPr>
          <w:rFonts w:ascii="Franklin Gothic Book" w:hAnsi="Franklin Gothic Book" w:cs="Cambria"/>
          <w:sz w:val="24"/>
          <w:szCs w:val="24"/>
        </w:rPr>
        <w:t>побрутальнее</w:t>
      </w:r>
      <w:proofErr w:type="spellEnd"/>
      <w:r>
        <w:rPr>
          <w:rFonts w:ascii="Franklin Gothic Book" w:hAnsi="Franklin Gothic Book" w:cs="Cambria"/>
          <w:sz w:val="24"/>
          <w:szCs w:val="24"/>
        </w:rPr>
        <w:t xml:space="preserve"> так уж пусть будет. </w:t>
      </w:r>
    </w:p>
    <w:p w14:paraId="12AFA14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Он девушке этой не подходит. Они какие-то очень разные. Он какой-то очень простоват для нее. Она такая вся </w:t>
      </w:r>
      <w:proofErr w:type="spellStart"/>
      <w:r w:rsidRPr="00800F1F">
        <w:rPr>
          <w:rFonts w:ascii="Franklin Gothic Book" w:hAnsi="Franklin Gothic Book" w:cs="Cambria"/>
          <w:sz w:val="24"/>
          <w:szCs w:val="24"/>
        </w:rPr>
        <w:t>интересненькая</w:t>
      </w:r>
      <w:proofErr w:type="spellEnd"/>
      <w:r w:rsidRPr="00800F1F">
        <w:rPr>
          <w:rFonts w:ascii="Franklin Gothic Book" w:hAnsi="Franklin Gothic Book" w:cs="Cambria"/>
          <w:sz w:val="24"/>
          <w:szCs w:val="24"/>
        </w:rPr>
        <w:t xml:space="preserve">, а он слишком для нее простоват. То есть здесь что-то не стыкуется. </w:t>
      </w:r>
    </w:p>
    <w:p w14:paraId="76C9FCC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Вот мне как раз стыкуется в том плане, что, мне кажется, выбрали мальчика, похожего на её отца в юности. Она как будто пытается вот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DF320A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Вообще не похож. </w:t>
      </w:r>
    </w:p>
    <w:p w14:paraId="33398AA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Похож-похож. </w:t>
      </w:r>
    </w:p>
    <w:p w14:paraId="4189018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Башаров. </w:t>
      </w:r>
    </w:p>
    <w:p w14:paraId="400CA89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Носков. </w:t>
      </w:r>
      <w:r>
        <w:rPr>
          <w:rFonts w:ascii="Franklin Gothic Book" w:hAnsi="Franklin Gothic Book" w:cs="Cambria"/>
          <w:i/>
          <w:iCs/>
          <w:sz w:val="24"/>
          <w:szCs w:val="24"/>
        </w:rPr>
        <w:t xml:space="preserve">(говорят одновременно) </w:t>
      </w:r>
    </w:p>
    <w:p w14:paraId="40AC1E5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Мне кажется, он вообще не похож, абсолютно. </w:t>
      </w:r>
    </w:p>
    <w:p w14:paraId="2615C58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Вот именно. А дедушка такой спортивный толстоватый типаж. </w:t>
      </w:r>
    </w:p>
    <w:p w14:paraId="2C46B90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А этот темный. </w:t>
      </w:r>
    </w:p>
    <w:p w14:paraId="3035599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но они оба тонкие, звонкие, простоватые. </w:t>
      </w:r>
      <w:r w:rsidRPr="00800F1F">
        <w:rPr>
          <w:rFonts w:ascii="Franklin Gothic Book" w:hAnsi="Franklin Gothic Book" w:cs="Cambria"/>
          <w:sz w:val="24"/>
          <w:szCs w:val="24"/>
        </w:rPr>
        <w:t>То есть мне показалось, что вот как-то вот политически она как будто бы</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9BA24F0" w14:textId="77777777" w:rsidR="00047CA4" w:rsidRPr="00DB585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B585F">
        <w:rPr>
          <w:rFonts w:ascii="Franklin Gothic Book" w:hAnsi="Franklin Gothic Book" w:cs="Cambria"/>
          <w:b/>
          <w:bCs/>
          <w:sz w:val="24"/>
          <w:szCs w:val="24"/>
        </w:rPr>
        <w:t xml:space="preserve">Так, еще что-то было такое некорректное, неправдоподобное, на что вы обратили внимание? </w:t>
      </w:r>
    </w:p>
    <w:p w14:paraId="4527B81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Когда вот </w:t>
      </w:r>
      <w:r w:rsidRPr="00800F1F">
        <w:rPr>
          <w:rFonts w:ascii="Franklin Gothic Book" w:hAnsi="Franklin Gothic Book" w:cs="Cambria"/>
          <w:sz w:val="24"/>
          <w:szCs w:val="24"/>
        </w:rPr>
        <w:t xml:space="preserve">Матвей подошел к нему после того, как у него там был </w:t>
      </w:r>
      <w:r>
        <w:rPr>
          <w:rFonts w:ascii="Franklin Gothic Book" w:hAnsi="Franklin Gothic Book" w:cs="Cambria"/>
          <w:sz w:val="24"/>
          <w:szCs w:val="24"/>
        </w:rPr>
        <w:t xml:space="preserve">конфуз </w:t>
      </w:r>
      <w:r w:rsidRPr="00800F1F">
        <w:rPr>
          <w:rFonts w:ascii="Franklin Gothic Book" w:hAnsi="Franklin Gothic Book" w:cs="Cambria"/>
          <w:sz w:val="24"/>
          <w:szCs w:val="24"/>
        </w:rPr>
        <w:t>такой</w:t>
      </w:r>
      <w:r>
        <w:rPr>
          <w:rFonts w:ascii="Franklin Gothic Book" w:hAnsi="Franklin Gothic Book" w:cs="Cambria"/>
          <w:sz w:val="24"/>
          <w:szCs w:val="24"/>
        </w:rPr>
        <w:t xml:space="preserve"> </w:t>
      </w:r>
      <w:r w:rsidRPr="00800F1F">
        <w:rPr>
          <w:rFonts w:ascii="Franklin Gothic Book" w:hAnsi="Franklin Gothic Book" w:cs="Cambria"/>
          <w:sz w:val="24"/>
          <w:szCs w:val="24"/>
        </w:rPr>
        <w:t>в классе</w:t>
      </w:r>
      <w:r>
        <w:rPr>
          <w:rFonts w:ascii="Franklin Gothic Book" w:hAnsi="Franklin Gothic Book" w:cs="Cambria"/>
          <w:sz w:val="24"/>
          <w:szCs w:val="24"/>
        </w:rPr>
        <w:t>,</w:t>
      </w:r>
      <w:r w:rsidRPr="00800F1F">
        <w:rPr>
          <w:rFonts w:ascii="Franklin Gothic Book" w:hAnsi="Franklin Gothic Book" w:cs="Cambria"/>
          <w:sz w:val="24"/>
          <w:szCs w:val="24"/>
        </w:rPr>
        <w:t xml:space="preserve"> там</w:t>
      </w:r>
      <w:r>
        <w:rPr>
          <w:rFonts w:ascii="Franklin Gothic Book" w:hAnsi="Franklin Gothic Book" w:cs="Cambria"/>
          <w:sz w:val="24"/>
          <w:szCs w:val="24"/>
        </w:rPr>
        <w:t xml:space="preserve"> он нахамил у</w:t>
      </w:r>
      <w:r w:rsidRPr="00800F1F">
        <w:rPr>
          <w:rFonts w:ascii="Franklin Gothic Book" w:hAnsi="Franklin Gothic Book" w:cs="Cambria"/>
          <w:sz w:val="24"/>
          <w:szCs w:val="24"/>
        </w:rPr>
        <w:t>чител</w:t>
      </w:r>
      <w:r>
        <w:rPr>
          <w:rFonts w:ascii="Franklin Gothic Book" w:hAnsi="Franklin Gothic Book" w:cs="Cambria"/>
          <w:sz w:val="24"/>
          <w:szCs w:val="24"/>
        </w:rPr>
        <w:t>ю</w:t>
      </w:r>
      <w:r w:rsidRPr="00800F1F">
        <w:rPr>
          <w:rFonts w:ascii="Franklin Gothic Book" w:hAnsi="Franklin Gothic Book" w:cs="Cambria"/>
          <w:sz w:val="24"/>
          <w:szCs w:val="24"/>
        </w:rPr>
        <w:t xml:space="preserve"> и так далее</w:t>
      </w:r>
      <w:r>
        <w:rPr>
          <w:rFonts w:ascii="Franklin Gothic Book" w:hAnsi="Franklin Gothic Book" w:cs="Cambria"/>
          <w:sz w:val="24"/>
          <w:szCs w:val="24"/>
        </w:rPr>
        <w:t>. И</w:t>
      </w:r>
      <w:r w:rsidRPr="00800F1F">
        <w:rPr>
          <w:rFonts w:ascii="Franklin Gothic Book" w:hAnsi="Franklin Gothic Book" w:cs="Cambria"/>
          <w:sz w:val="24"/>
          <w:szCs w:val="24"/>
        </w:rPr>
        <w:t xml:space="preserve"> когда он подошел на улице, и что-то там у них какой-то диалог произошел, как-то уж больно спокойно этот молодой человек реагировал</w:t>
      </w:r>
      <w:r>
        <w:rPr>
          <w:rFonts w:ascii="Franklin Gothic Book" w:hAnsi="Franklin Gothic Book" w:cs="Cambria"/>
          <w:sz w:val="24"/>
          <w:szCs w:val="24"/>
        </w:rPr>
        <w:t>. К</w:t>
      </w:r>
      <w:r w:rsidRPr="00800F1F">
        <w:rPr>
          <w:rFonts w:ascii="Franklin Gothic Book" w:hAnsi="Franklin Gothic Book" w:cs="Cambria"/>
          <w:sz w:val="24"/>
          <w:szCs w:val="24"/>
        </w:rPr>
        <w:t xml:space="preserve">ак будто </w:t>
      </w:r>
      <w:r>
        <w:rPr>
          <w:rFonts w:ascii="Franklin Gothic Book" w:hAnsi="Franklin Gothic Book" w:cs="Cambria"/>
          <w:sz w:val="24"/>
          <w:szCs w:val="24"/>
        </w:rPr>
        <w:t>п</w:t>
      </w:r>
      <w:r w:rsidRPr="00800F1F">
        <w:rPr>
          <w:rFonts w:ascii="Franklin Gothic Book" w:hAnsi="Franklin Gothic Book" w:cs="Cambria"/>
          <w:sz w:val="24"/>
          <w:szCs w:val="24"/>
        </w:rPr>
        <w:t>ринял каких-то препаратов.</w:t>
      </w:r>
      <w:r>
        <w:rPr>
          <w:rFonts w:ascii="Franklin Gothic Book" w:hAnsi="Franklin Gothic Book" w:cs="Cambria"/>
          <w:sz w:val="24"/>
          <w:szCs w:val="24"/>
        </w:rPr>
        <w:t xml:space="preserve"> Т</w:t>
      </w:r>
      <w:r w:rsidRPr="00800F1F">
        <w:rPr>
          <w:rFonts w:ascii="Franklin Gothic Book" w:hAnsi="Franklin Gothic Book" w:cs="Cambria"/>
          <w:sz w:val="24"/>
          <w:szCs w:val="24"/>
        </w:rPr>
        <w:t xml:space="preserve">акого не бывает. Потому что </w:t>
      </w:r>
      <w:r>
        <w:rPr>
          <w:rFonts w:ascii="Franklin Gothic Book" w:hAnsi="Franklin Gothic Book" w:cs="Cambria"/>
          <w:sz w:val="24"/>
          <w:szCs w:val="24"/>
        </w:rPr>
        <w:t xml:space="preserve">подростки сразу </w:t>
      </w:r>
      <w:r w:rsidRPr="00800F1F">
        <w:rPr>
          <w:rFonts w:ascii="Franklin Gothic Book" w:hAnsi="Franklin Gothic Book" w:cs="Cambria"/>
          <w:sz w:val="24"/>
          <w:szCs w:val="24"/>
        </w:rPr>
        <w:t xml:space="preserve">как-то загораются. И если начинают толкать друг друга, то точно там кто-то разнимает. </w:t>
      </w:r>
      <w:r>
        <w:rPr>
          <w:rFonts w:ascii="Franklin Gothic Book" w:hAnsi="Franklin Gothic Book" w:cs="Cambria"/>
          <w:sz w:val="24"/>
          <w:szCs w:val="24"/>
        </w:rPr>
        <w:t>То есть</w:t>
      </w:r>
      <w:r w:rsidRPr="00800F1F">
        <w:rPr>
          <w:rFonts w:ascii="Franklin Gothic Book" w:hAnsi="Franklin Gothic Book" w:cs="Cambria"/>
          <w:sz w:val="24"/>
          <w:szCs w:val="24"/>
        </w:rPr>
        <w:t xml:space="preserve"> не так. Тем более на такой почве. </w:t>
      </w:r>
    </w:p>
    <w:p w14:paraId="1FCD5CD0" w14:textId="77777777" w:rsidR="00047CA4" w:rsidRPr="005F47C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5F47C6">
        <w:rPr>
          <w:rFonts w:ascii="Franklin Gothic Book" w:hAnsi="Franklin Gothic Book" w:cs="Cambria"/>
          <w:b/>
          <w:bCs/>
          <w:sz w:val="24"/>
          <w:szCs w:val="24"/>
        </w:rPr>
        <w:t xml:space="preserve">То есть кажется, что очень спокойно? </w:t>
      </w:r>
    </w:p>
    <w:p w14:paraId="246E5BF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Очень. </w:t>
      </w:r>
    </w:p>
    <w:p w14:paraId="38CB33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5F47C6">
        <w:rPr>
          <w:rFonts w:ascii="Franklin Gothic Book" w:hAnsi="Franklin Gothic Book" w:cs="Cambria"/>
          <w:b/>
          <w:bCs/>
          <w:sz w:val="24"/>
          <w:szCs w:val="24"/>
        </w:rPr>
        <w:t>Хорошо. Если еще что-то вспомним, то мы добавим?</w:t>
      </w:r>
    </w:p>
    <w:p w14:paraId="6673550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Можно я скажу?</w:t>
      </w:r>
    </w:p>
    <w:p w14:paraId="7191509E" w14:textId="77777777" w:rsidR="00047CA4" w:rsidRPr="005F47C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5F47C6">
        <w:rPr>
          <w:rFonts w:ascii="Franklin Gothic Book" w:hAnsi="Franklin Gothic Book" w:cs="Cambria"/>
          <w:b/>
          <w:bCs/>
          <w:sz w:val="24"/>
          <w:szCs w:val="24"/>
        </w:rPr>
        <w:t xml:space="preserve">Давайте. </w:t>
      </w:r>
    </w:p>
    <w:p w14:paraId="6ECEB94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Час</w:t>
      </w:r>
      <w:r>
        <w:rPr>
          <w:rFonts w:ascii="Franklin Gothic Book" w:hAnsi="Franklin Gothic Book" w:cs="Cambria"/>
          <w:sz w:val="24"/>
          <w:szCs w:val="24"/>
        </w:rPr>
        <w:t>то</w:t>
      </w:r>
      <w:r w:rsidRPr="00800F1F">
        <w:rPr>
          <w:rFonts w:ascii="Franklin Gothic Book" w:hAnsi="Franklin Gothic Book" w:cs="Cambria"/>
          <w:sz w:val="24"/>
          <w:szCs w:val="24"/>
        </w:rPr>
        <w:t xml:space="preserve"> из-за начала,</w:t>
      </w:r>
      <w:r>
        <w:rPr>
          <w:rFonts w:ascii="Franklin Gothic Book" w:hAnsi="Franklin Gothic Book" w:cs="Cambria"/>
          <w:sz w:val="24"/>
          <w:szCs w:val="24"/>
        </w:rPr>
        <w:t xml:space="preserve"> и</w:t>
      </w:r>
      <w:r w:rsidRPr="00800F1F">
        <w:rPr>
          <w:rFonts w:ascii="Franklin Gothic Book" w:hAnsi="Franklin Gothic Book" w:cs="Cambria"/>
          <w:sz w:val="24"/>
          <w:szCs w:val="24"/>
        </w:rPr>
        <w:t xml:space="preserve"> не в одной только серии </w:t>
      </w:r>
      <w:r>
        <w:rPr>
          <w:rFonts w:ascii="Franklin Gothic Book" w:hAnsi="Franklin Gothic Book" w:cs="Cambria"/>
          <w:sz w:val="24"/>
          <w:szCs w:val="24"/>
        </w:rPr>
        <w:t>п</w:t>
      </w:r>
      <w:r w:rsidRPr="00800F1F">
        <w:rPr>
          <w:rFonts w:ascii="Franklin Gothic Book" w:hAnsi="Franklin Gothic Book" w:cs="Cambria"/>
          <w:sz w:val="24"/>
          <w:szCs w:val="24"/>
        </w:rPr>
        <w:t>рям от этого смысла терялся. Съедали слова. И без разницы, кто играл. Прям нет слова, что там</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что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еремотать</w:t>
      </w:r>
      <w:r>
        <w:rPr>
          <w:rFonts w:ascii="Franklin Gothic Book" w:hAnsi="Franklin Gothic Book" w:cs="Cambria"/>
          <w:sz w:val="24"/>
          <w:szCs w:val="24"/>
        </w:rPr>
        <w:t>?</w:t>
      </w:r>
      <w:r w:rsidRPr="00800F1F">
        <w:rPr>
          <w:rFonts w:ascii="Franklin Gothic Book" w:hAnsi="Franklin Gothic Book" w:cs="Cambria"/>
          <w:sz w:val="24"/>
          <w:szCs w:val="24"/>
        </w:rPr>
        <w:t xml:space="preserve"> Это ненормально</w:t>
      </w:r>
      <w:r>
        <w:rPr>
          <w:rFonts w:ascii="Franklin Gothic Book" w:hAnsi="Franklin Gothic Book" w:cs="Cambria"/>
          <w:sz w:val="24"/>
          <w:szCs w:val="24"/>
        </w:rPr>
        <w:t xml:space="preserve"> в просмотре. </w:t>
      </w:r>
    </w:p>
    <w:p w14:paraId="0BA5D632" w14:textId="77777777" w:rsidR="00047CA4" w:rsidRPr="005F47C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5F47C6">
        <w:rPr>
          <w:rFonts w:ascii="Franklin Gothic Book" w:hAnsi="Franklin Gothic Book" w:cs="Cambria"/>
          <w:b/>
          <w:bCs/>
          <w:sz w:val="24"/>
          <w:szCs w:val="24"/>
        </w:rPr>
        <w:t xml:space="preserve">То есть звука не хватило? </w:t>
      </w:r>
    </w:p>
    <w:p w14:paraId="7416FF1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Да, то есть, извиняюсь. </w:t>
      </w:r>
    </w:p>
    <w:p w14:paraId="31445D9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Четкост</w:t>
      </w:r>
      <w:r>
        <w:rPr>
          <w:rFonts w:ascii="Franklin Gothic Book" w:hAnsi="Franklin Gothic Book" w:cs="Cambria"/>
          <w:sz w:val="24"/>
          <w:szCs w:val="24"/>
        </w:rPr>
        <w:t>и</w:t>
      </w:r>
      <w:r w:rsidRPr="00800F1F">
        <w:rPr>
          <w:rFonts w:ascii="Franklin Gothic Book" w:hAnsi="Franklin Gothic Book" w:cs="Cambria"/>
          <w:sz w:val="24"/>
          <w:szCs w:val="24"/>
        </w:rPr>
        <w:t xml:space="preserve">. </w:t>
      </w:r>
    </w:p>
    <w:p w14:paraId="26C7FE1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Иногда такая четкости не хватало, иногда слова угадывал по</w:t>
      </w:r>
      <w:r>
        <w:rPr>
          <w:rFonts w:ascii="Franklin Gothic Book" w:hAnsi="Franklin Gothic Book" w:cs="Cambria"/>
          <w:sz w:val="24"/>
          <w:szCs w:val="24"/>
        </w:rPr>
        <w:t xml:space="preserve"> смыслу</w:t>
      </w:r>
      <w:r w:rsidRPr="00800F1F">
        <w:rPr>
          <w:rFonts w:ascii="Franklin Gothic Book" w:hAnsi="Franklin Gothic Book" w:cs="Cambria"/>
          <w:sz w:val="24"/>
          <w:szCs w:val="24"/>
        </w:rPr>
        <w:t xml:space="preserve">, а не слышал. </w:t>
      </w:r>
    </w:p>
    <w:p w14:paraId="616C9392"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Тогда следующий вопрос. Я сейчас попрошу поднять руку тех, кто порекомендовал бы этот сериал своим друзьям, родственникам, знакомым? Раз, два, три, четыре, пять человек. </w:t>
      </w:r>
    </w:p>
    <w:p w14:paraId="1D663D9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Ольга:</w:t>
      </w:r>
      <w:r w:rsidRPr="00800F1F">
        <w:rPr>
          <w:rFonts w:ascii="Franklin Gothic Book" w:hAnsi="Franklin Gothic Book" w:cs="Cambria"/>
          <w:sz w:val="24"/>
          <w:szCs w:val="24"/>
        </w:rPr>
        <w:t xml:space="preserve"> Однозначно, вот прям не знаю, такое</w:t>
      </w:r>
      <w:r>
        <w:rPr>
          <w:rFonts w:ascii="Franklin Gothic Book" w:hAnsi="Franklin Gothic Book" w:cs="Cambria"/>
          <w:sz w:val="24"/>
          <w:szCs w:val="24"/>
        </w:rPr>
        <w:t xml:space="preserve">. </w:t>
      </w:r>
    </w:p>
    <w:p w14:paraId="7656168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Кому-то точно надо. </w:t>
      </w:r>
    </w:p>
    <w:p w14:paraId="5FAC4F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Кому-то бы сказала, но точно бы не всем. </w:t>
      </w:r>
    </w:p>
    <w:p w14:paraId="7062981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Да, естественно. </w:t>
      </w:r>
    </w:p>
    <w:p w14:paraId="1171A4CB"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Вот кому бы вы порекомендовали, Ольга?</w:t>
      </w:r>
    </w:p>
    <w:p w14:paraId="4FCBABB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С подружкой бы обсудила, с молодым человеком</w:t>
      </w:r>
      <w:r>
        <w:rPr>
          <w:rFonts w:ascii="Franklin Gothic Book" w:hAnsi="Franklin Gothic Book" w:cs="Cambria"/>
          <w:sz w:val="24"/>
          <w:szCs w:val="24"/>
        </w:rPr>
        <w:t>. Но</w:t>
      </w:r>
      <w:r w:rsidRPr="00800F1F">
        <w:rPr>
          <w:rFonts w:ascii="Franklin Gothic Book" w:hAnsi="Franklin Gothic Book" w:cs="Cambria"/>
          <w:sz w:val="24"/>
          <w:szCs w:val="24"/>
        </w:rPr>
        <w:t xml:space="preserve"> вот</w:t>
      </w:r>
      <w:r>
        <w:rPr>
          <w:rFonts w:ascii="Franklin Gothic Book" w:hAnsi="Franklin Gothic Book" w:cs="Cambria"/>
          <w:sz w:val="24"/>
          <w:szCs w:val="24"/>
        </w:rPr>
        <w:t>,</w:t>
      </w:r>
      <w:r w:rsidRPr="00800F1F">
        <w:rPr>
          <w:rFonts w:ascii="Franklin Gothic Book" w:hAnsi="Franklin Gothic Book" w:cs="Cambria"/>
          <w:sz w:val="24"/>
          <w:szCs w:val="24"/>
        </w:rPr>
        <w:t xml:space="preserve"> чтобы прям там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5387F05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А вот что бы вы обсудили? Какие бы темы вы обсуждали?</w:t>
      </w:r>
      <w:r w:rsidRPr="00800F1F">
        <w:rPr>
          <w:rFonts w:ascii="Franklin Gothic Book" w:hAnsi="Franklin Gothic Book" w:cs="Cambria"/>
          <w:sz w:val="24"/>
          <w:szCs w:val="24"/>
        </w:rPr>
        <w:t xml:space="preserve"> </w:t>
      </w:r>
    </w:p>
    <w:p w14:paraId="211AFC9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В смысле, какие темы? Просто бы сказала, что я смотрела, что интересно. </w:t>
      </w:r>
      <w:r>
        <w:rPr>
          <w:rFonts w:ascii="Franklin Gothic Book" w:hAnsi="Franklin Gothic Book" w:cs="Cambria"/>
          <w:sz w:val="24"/>
          <w:szCs w:val="24"/>
        </w:rPr>
        <w:t>Но п</w:t>
      </w:r>
      <w:r w:rsidRPr="00800F1F">
        <w:rPr>
          <w:rFonts w:ascii="Franklin Gothic Book" w:hAnsi="Franklin Gothic Book" w:cs="Cambria"/>
          <w:sz w:val="24"/>
          <w:szCs w:val="24"/>
        </w:rPr>
        <w:t>рямо</w:t>
      </w:r>
      <w:r>
        <w:rPr>
          <w:rFonts w:ascii="Franklin Gothic Book" w:hAnsi="Franklin Gothic Book" w:cs="Cambria"/>
          <w:sz w:val="24"/>
          <w:szCs w:val="24"/>
        </w:rPr>
        <w:t xml:space="preserve"> вот</w:t>
      </w:r>
      <w:r w:rsidRPr="00800F1F">
        <w:rPr>
          <w:rFonts w:ascii="Franklin Gothic Book" w:hAnsi="Franklin Gothic Book" w:cs="Cambria"/>
          <w:sz w:val="24"/>
          <w:szCs w:val="24"/>
        </w:rPr>
        <w:t xml:space="preserve">, чтобы идти на эмоциях, всем рассказывать, что </w:t>
      </w:r>
      <w:r>
        <w:rPr>
          <w:rFonts w:ascii="Franklin Gothic Book" w:hAnsi="Franklin Gothic Book" w:cs="Cambria"/>
          <w:sz w:val="24"/>
          <w:szCs w:val="24"/>
        </w:rPr>
        <w:t>«</w:t>
      </w:r>
      <w:r w:rsidRPr="00800F1F">
        <w:rPr>
          <w:rFonts w:ascii="Franklin Gothic Book" w:hAnsi="Franklin Gothic Book" w:cs="Cambria"/>
          <w:sz w:val="24"/>
          <w:szCs w:val="24"/>
        </w:rPr>
        <w:t>я посмотрела такой крутой сериал, обязательно посмотрите</w:t>
      </w:r>
      <w:r>
        <w:rPr>
          <w:rFonts w:ascii="Franklin Gothic Book" w:hAnsi="Franklin Gothic Book" w:cs="Cambria"/>
          <w:sz w:val="24"/>
          <w:szCs w:val="24"/>
        </w:rPr>
        <w:t xml:space="preserve">», нет. </w:t>
      </w:r>
      <w:r w:rsidRPr="00800F1F">
        <w:rPr>
          <w:rFonts w:ascii="Franklin Gothic Book" w:hAnsi="Franklin Gothic Book" w:cs="Cambria"/>
          <w:sz w:val="24"/>
          <w:szCs w:val="24"/>
        </w:rPr>
        <w:t>Если бы во время диалога зашла речь, чем я занималась на выходных</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р</w:t>
      </w:r>
      <w:r w:rsidRPr="00800F1F">
        <w:rPr>
          <w:rFonts w:ascii="Franklin Gothic Book" w:hAnsi="Franklin Gothic Book" w:cs="Cambria"/>
          <w:sz w:val="24"/>
          <w:szCs w:val="24"/>
        </w:rPr>
        <w:t xml:space="preserve">ассказала бы, допустим, чем я занималась. Дала бы, наверное, обратную связь по сериалу. Что-то вкратце рассказала. Не знаю точно. </w:t>
      </w:r>
    </w:p>
    <w:p w14:paraId="2357EF70"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И как бы вы порекомендовали? Сказали бы: «Будешь мыть посуду – включи»? Или нет? «Будет свободное время – посмотри»? Или «Посмотри вечером». Вот как бы вы посоветовали? </w:t>
      </w:r>
    </w:p>
    <w:p w14:paraId="7F896E5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Я даже не знаю. </w:t>
      </w:r>
    </w:p>
    <w:p w14:paraId="565A9A21"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Так. Ничего страшного. Кто? Татьяна следующая? </w:t>
      </w:r>
    </w:p>
    <w:p w14:paraId="6CD7C98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Давайте. </w:t>
      </w:r>
    </w:p>
    <w:p w14:paraId="2D5AAB84"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Да. Вы порекомендовали бы? </w:t>
      </w:r>
    </w:p>
    <w:p w14:paraId="0A72A36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Я </w:t>
      </w:r>
      <w:r>
        <w:rPr>
          <w:rFonts w:ascii="Franklin Gothic Book" w:hAnsi="Franklin Gothic Book" w:cs="Cambria"/>
          <w:sz w:val="24"/>
          <w:szCs w:val="24"/>
        </w:rPr>
        <w:t xml:space="preserve">бы </w:t>
      </w:r>
      <w:r w:rsidRPr="00800F1F">
        <w:rPr>
          <w:rFonts w:ascii="Franklin Gothic Book" w:hAnsi="Franklin Gothic Book" w:cs="Cambria"/>
          <w:sz w:val="24"/>
          <w:szCs w:val="24"/>
        </w:rPr>
        <w:t xml:space="preserve">порекомендовала. </w:t>
      </w:r>
    </w:p>
    <w:p w14:paraId="6AF4301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Как?</w:t>
      </w:r>
      <w:r w:rsidRPr="00800F1F">
        <w:rPr>
          <w:rFonts w:ascii="Franklin Gothic Book" w:hAnsi="Franklin Gothic Book" w:cs="Cambria"/>
          <w:sz w:val="24"/>
          <w:szCs w:val="24"/>
        </w:rPr>
        <w:t xml:space="preserve"> </w:t>
      </w:r>
    </w:p>
    <w:p w14:paraId="34E6A61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К</w:t>
      </w:r>
      <w:r w:rsidRPr="00800F1F">
        <w:rPr>
          <w:rFonts w:ascii="Franklin Gothic Book" w:hAnsi="Franklin Gothic Book" w:cs="Cambria"/>
          <w:sz w:val="24"/>
          <w:szCs w:val="24"/>
        </w:rPr>
        <w:t xml:space="preserve">ому и как. </w:t>
      </w:r>
    </w:p>
    <w:p w14:paraId="0F7FC829"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И кому и как? </w:t>
      </w:r>
    </w:p>
    <w:p w14:paraId="342E78A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Значит, кому бы ты рекомендовала? Сотрудникам, друзьям и родственникам. </w:t>
      </w:r>
    </w:p>
    <w:p w14:paraId="75D77B80"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Что бы сказали? </w:t>
      </w:r>
    </w:p>
    <w:p w14:paraId="66A9DFB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Я бы сказала, что </w:t>
      </w:r>
      <w:r>
        <w:rPr>
          <w:rFonts w:ascii="Franklin Gothic Book" w:hAnsi="Franklin Gothic Book" w:cs="Cambria"/>
          <w:sz w:val="24"/>
          <w:szCs w:val="24"/>
        </w:rPr>
        <w:t>«</w:t>
      </w:r>
      <w:r w:rsidRPr="00800F1F">
        <w:rPr>
          <w:rFonts w:ascii="Franklin Gothic Book" w:hAnsi="Franklin Gothic Book" w:cs="Cambria"/>
          <w:sz w:val="24"/>
          <w:szCs w:val="24"/>
        </w:rPr>
        <w:t>вот появился первый сериал на такую тему. И посмотрите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1DF8B0B9"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На какую тему? </w:t>
      </w:r>
    </w:p>
    <w:p w14:paraId="68A06DF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На какую тему? На современную, актуальную тему. </w:t>
      </w:r>
      <w:r>
        <w:rPr>
          <w:rFonts w:ascii="Franklin Gothic Book" w:hAnsi="Franklin Gothic Book" w:cs="Cambria"/>
          <w:sz w:val="24"/>
          <w:szCs w:val="24"/>
        </w:rPr>
        <w:t>«</w:t>
      </w:r>
      <w:r w:rsidRPr="00800F1F">
        <w:rPr>
          <w:rFonts w:ascii="Franklin Gothic Book" w:hAnsi="Franklin Gothic Book" w:cs="Cambria"/>
          <w:sz w:val="24"/>
          <w:szCs w:val="24"/>
        </w:rPr>
        <w:t>И посмотрите, и скажите свое мнение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6DA8795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Pr>
          <w:rFonts w:ascii="Franklin Gothic Book" w:hAnsi="Franklin Gothic Book" w:cs="Cambria"/>
          <w:sz w:val="24"/>
          <w:szCs w:val="24"/>
        </w:rPr>
        <w:t>Ирина, в</w:t>
      </w:r>
      <w:r w:rsidRPr="00800F1F">
        <w:rPr>
          <w:rFonts w:ascii="Franklin Gothic Book" w:hAnsi="Franklin Gothic Book" w:cs="Cambria"/>
          <w:sz w:val="24"/>
          <w:szCs w:val="24"/>
        </w:rPr>
        <w:t>ы</w:t>
      </w:r>
      <w:r>
        <w:rPr>
          <w:rFonts w:ascii="Franklin Gothic Book" w:hAnsi="Franklin Gothic Book" w:cs="Cambria"/>
          <w:sz w:val="24"/>
          <w:szCs w:val="24"/>
        </w:rPr>
        <w:t xml:space="preserve"> бы</w:t>
      </w:r>
      <w:r w:rsidRPr="00800F1F">
        <w:rPr>
          <w:rFonts w:ascii="Franklin Gothic Book" w:hAnsi="Franklin Gothic Book" w:cs="Cambria"/>
          <w:sz w:val="24"/>
          <w:szCs w:val="24"/>
        </w:rPr>
        <w:t xml:space="preserve"> посоветовали, да? </w:t>
      </w:r>
    </w:p>
    <w:p w14:paraId="7345120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Посоветовала </w:t>
      </w:r>
      <w:r>
        <w:rPr>
          <w:rFonts w:ascii="Franklin Gothic Book" w:hAnsi="Franklin Gothic Book" w:cs="Cambria"/>
          <w:sz w:val="24"/>
          <w:szCs w:val="24"/>
        </w:rPr>
        <w:t xml:space="preserve">бы </w:t>
      </w:r>
      <w:r w:rsidRPr="00800F1F">
        <w:rPr>
          <w:rFonts w:ascii="Franklin Gothic Book" w:hAnsi="Franklin Gothic Book" w:cs="Cambria"/>
          <w:sz w:val="24"/>
          <w:szCs w:val="24"/>
        </w:rPr>
        <w:t xml:space="preserve">подругам, наверное, только то, что на актуальную тему. </w:t>
      </w:r>
    </w:p>
    <w:p w14:paraId="3BD121D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Так. Кто еще поднимал руку?</w:t>
      </w:r>
      <w:r w:rsidRPr="00800F1F">
        <w:rPr>
          <w:rFonts w:ascii="Franklin Gothic Book" w:hAnsi="Franklin Gothic Book" w:cs="Cambria"/>
          <w:sz w:val="24"/>
          <w:szCs w:val="24"/>
        </w:rPr>
        <w:t xml:space="preserve"> </w:t>
      </w:r>
    </w:p>
    <w:p w14:paraId="610CB8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Тоже подругам. </w:t>
      </w:r>
    </w:p>
    <w:p w14:paraId="401D8646"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А что бы вы им сказали? </w:t>
      </w:r>
    </w:p>
    <w:p w14:paraId="47B512E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Ч</w:t>
      </w:r>
      <w:r w:rsidRPr="00800F1F">
        <w:rPr>
          <w:rFonts w:ascii="Franklin Gothic Book" w:hAnsi="Franklin Gothic Book" w:cs="Cambria"/>
          <w:sz w:val="24"/>
          <w:szCs w:val="24"/>
        </w:rPr>
        <w:t xml:space="preserve">тобы посмотрели и тоже сказали свое мнение. Как им. </w:t>
      </w:r>
    </w:p>
    <w:p w14:paraId="08A32234" w14:textId="77777777" w:rsidR="00047CA4" w:rsidRPr="00C0163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C0163D">
        <w:rPr>
          <w:rFonts w:ascii="Franklin Gothic Book" w:hAnsi="Franklin Gothic Book" w:cs="Cambria"/>
          <w:b/>
          <w:bCs/>
          <w:sz w:val="24"/>
          <w:szCs w:val="24"/>
        </w:rPr>
        <w:t xml:space="preserve">Они скажут: «Про что сериал?» А вы что скажете? </w:t>
      </w:r>
    </w:p>
    <w:p w14:paraId="7563E92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На тему вот войны. </w:t>
      </w:r>
    </w:p>
    <w:p w14:paraId="14F442D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Начало</w:t>
      </w:r>
      <w:r>
        <w:rPr>
          <w:rFonts w:ascii="Franklin Gothic Book" w:hAnsi="Franklin Gothic Book" w:cs="Cambria"/>
          <w:sz w:val="24"/>
          <w:szCs w:val="24"/>
        </w:rPr>
        <w:t xml:space="preserve"> СВО. </w:t>
      </w:r>
    </w:p>
    <w:p w14:paraId="79B57C5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Тут </w:t>
      </w:r>
      <w:r w:rsidRPr="00800F1F">
        <w:rPr>
          <w:rFonts w:ascii="Franklin Gothic Book" w:hAnsi="Franklin Gothic Book" w:cs="Cambria"/>
          <w:sz w:val="24"/>
          <w:szCs w:val="24"/>
        </w:rPr>
        <w:t xml:space="preserve">не совсем, мне кажется. </w:t>
      </w:r>
    </w:p>
    <w:p w14:paraId="426FD29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В том числе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56EF0C0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В том числе, да. </w:t>
      </w:r>
    </w:p>
    <w:p w14:paraId="2BAD373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D55545">
        <w:rPr>
          <w:rFonts w:ascii="Franklin Gothic Book" w:hAnsi="Franklin Gothic Book" w:cs="Cambria"/>
          <w:b/>
          <w:bCs/>
          <w:sz w:val="24"/>
          <w:szCs w:val="24"/>
        </w:rPr>
        <w:t>Нет, но все равно же мы, когда кому-то рекомендуем что-то, мы же озвучиваем - о чем этот сериал, чтобы как-то их заинтересовать?</w:t>
      </w:r>
      <w:r w:rsidRPr="00800F1F">
        <w:rPr>
          <w:rFonts w:ascii="Franklin Gothic Book" w:hAnsi="Franklin Gothic Book" w:cs="Cambria"/>
          <w:sz w:val="24"/>
          <w:szCs w:val="24"/>
        </w:rPr>
        <w:t xml:space="preserve"> </w:t>
      </w:r>
    </w:p>
    <w:p w14:paraId="2F2C2E8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Как сказать, жизнь людей на фоне войны, вот нас и их. </w:t>
      </w:r>
    </w:p>
    <w:p w14:paraId="4D02641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Я бы</w:t>
      </w:r>
      <w:r>
        <w:rPr>
          <w:rFonts w:ascii="Franklin Gothic Book" w:hAnsi="Franklin Gothic Book" w:cs="Cambria"/>
          <w:sz w:val="24"/>
          <w:szCs w:val="24"/>
        </w:rPr>
        <w:t>,</w:t>
      </w:r>
      <w:r w:rsidRPr="00800F1F">
        <w:rPr>
          <w:rFonts w:ascii="Franklin Gothic Book" w:hAnsi="Franklin Gothic Book" w:cs="Cambria"/>
          <w:sz w:val="24"/>
          <w:szCs w:val="24"/>
        </w:rPr>
        <w:t xml:space="preserve"> в общем и целом</w:t>
      </w:r>
      <w:r>
        <w:rPr>
          <w:rFonts w:ascii="Franklin Gothic Book" w:hAnsi="Franklin Gothic Book" w:cs="Cambria"/>
          <w:sz w:val="24"/>
          <w:szCs w:val="24"/>
        </w:rPr>
        <w:t>,</w:t>
      </w:r>
      <w:r w:rsidRPr="00800F1F">
        <w:rPr>
          <w:rFonts w:ascii="Franklin Gothic Book" w:hAnsi="Franklin Gothic Book" w:cs="Cambria"/>
          <w:sz w:val="24"/>
          <w:szCs w:val="24"/>
        </w:rPr>
        <w:t xml:space="preserve"> не порекомендовала все-таки</w:t>
      </w:r>
      <w:r>
        <w:rPr>
          <w:rFonts w:ascii="Franklin Gothic Book" w:hAnsi="Franklin Gothic Book" w:cs="Cambria"/>
          <w:sz w:val="24"/>
          <w:szCs w:val="24"/>
        </w:rPr>
        <w:t>. Но</w:t>
      </w:r>
      <w:r w:rsidRPr="00800F1F">
        <w:rPr>
          <w:rFonts w:ascii="Franklin Gothic Book" w:hAnsi="Franklin Gothic Book" w:cs="Cambria"/>
          <w:sz w:val="24"/>
          <w:szCs w:val="24"/>
        </w:rPr>
        <w:t xml:space="preserve"> вот в одном может быть каком-то случае, если вот в семье с разных, как говорится, стран люди все-таки </w:t>
      </w:r>
      <w:r>
        <w:rPr>
          <w:rFonts w:ascii="Franklin Gothic Book" w:hAnsi="Franklin Gothic Book" w:cs="Cambria"/>
          <w:sz w:val="24"/>
          <w:szCs w:val="24"/>
        </w:rPr>
        <w:t xml:space="preserve">вот так </w:t>
      </w:r>
      <w:r w:rsidRPr="00800F1F">
        <w:rPr>
          <w:rFonts w:ascii="Franklin Gothic Book" w:hAnsi="Franklin Gothic Book" w:cs="Cambria"/>
          <w:sz w:val="24"/>
          <w:szCs w:val="24"/>
        </w:rPr>
        <w:t>объединились, и они именно ссорятся, с</w:t>
      </w:r>
      <w:r>
        <w:rPr>
          <w:rFonts w:ascii="Franklin Gothic Book" w:hAnsi="Franklin Gothic Book" w:cs="Cambria"/>
          <w:sz w:val="24"/>
          <w:szCs w:val="24"/>
        </w:rPr>
        <w:t>п</w:t>
      </w:r>
      <w:r w:rsidRPr="00800F1F">
        <w:rPr>
          <w:rFonts w:ascii="Franklin Gothic Book" w:hAnsi="Franklin Gothic Book" w:cs="Cambria"/>
          <w:sz w:val="24"/>
          <w:szCs w:val="24"/>
        </w:rPr>
        <w:t>орят, и не могут именно там сво</w:t>
      </w:r>
      <w:r>
        <w:rPr>
          <w:rFonts w:ascii="Franklin Gothic Book" w:hAnsi="Franklin Gothic Book" w:cs="Cambria"/>
          <w:sz w:val="24"/>
          <w:szCs w:val="24"/>
        </w:rPr>
        <w:t>ей</w:t>
      </w:r>
      <w:r w:rsidRPr="00800F1F">
        <w:rPr>
          <w:rFonts w:ascii="Franklin Gothic Book" w:hAnsi="Franklin Gothic Book" w:cs="Cambria"/>
          <w:sz w:val="24"/>
          <w:szCs w:val="24"/>
        </w:rPr>
        <w:t xml:space="preserve"> правд</w:t>
      </w:r>
      <w:r>
        <w:rPr>
          <w:rFonts w:ascii="Franklin Gothic Book" w:hAnsi="Franklin Gothic Book" w:cs="Cambria"/>
          <w:sz w:val="24"/>
          <w:szCs w:val="24"/>
        </w:rPr>
        <w:t>ы</w:t>
      </w:r>
      <w:r w:rsidRPr="00800F1F">
        <w:rPr>
          <w:rFonts w:ascii="Franklin Gothic Book" w:hAnsi="Franklin Gothic Book" w:cs="Cambria"/>
          <w:sz w:val="24"/>
          <w:szCs w:val="24"/>
        </w:rPr>
        <w:t xml:space="preserve"> добиться, пытаются доказать друг другу, кто прав, кто виноват</w:t>
      </w:r>
      <w:r>
        <w:rPr>
          <w:rFonts w:ascii="Franklin Gothic Book" w:hAnsi="Franklin Gothic Book" w:cs="Cambria"/>
          <w:sz w:val="24"/>
          <w:szCs w:val="24"/>
        </w:rPr>
        <w:t>. То</w:t>
      </w:r>
      <w:r w:rsidRPr="00800F1F">
        <w:rPr>
          <w:rFonts w:ascii="Franklin Gothic Book" w:hAnsi="Franklin Gothic Book" w:cs="Cambria"/>
          <w:sz w:val="24"/>
          <w:szCs w:val="24"/>
        </w:rPr>
        <w:t xml:space="preserve"> есть посмотреть им этот фильм, может быть какой-то компромисс они из него почерпнут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 xml:space="preserve">отому что все-таки в итоге можно как-то жить на разных лагерях, но </w:t>
      </w:r>
      <w:r>
        <w:rPr>
          <w:rFonts w:ascii="Franklin Gothic Book" w:hAnsi="Franklin Gothic Book" w:cs="Cambria"/>
          <w:sz w:val="24"/>
          <w:szCs w:val="24"/>
        </w:rPr>
        <w:t xml:space="preserve">здесь </w:t>
      </w:r>
      <w:r w:rsidRPr="00800F1F">
        <w:rPr>
          <w:rFonts w:ascii="Franklin Gothic Book" w:hAnsi="Franklin Gothic Book" w:cs="Cambria"/>
          <w:sz w:val="24"/>
          <w:szCs w:val="24"/>
        </w:rPr>
        <w:t xml:space="preserve">объединяет семья. То есть может быть он им поможет, но только вот в этом каком-то вот таком случае, когда люди не могут общий язык с семьей внутри найти. </w:t>
      </w:r>
    </w:p>
    <w:p w14:paraId="6FC7694D" w14:textId="77777777" w:rsidR="00047CA4" w:rsidRPr="00D5554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55545">
        <w:rPr>
          <w:rFonts w:ascii="Franklin Gothic Book" w:hAnsi="Franklin Gothic Book" w:cs="Cambria"/>
          <w:b/>
          <w:bCs/>
          <w:sz w:val="24"/>
          <w:szCs w:val="24"/>
        </w:rPr>
        <w:t xml:space="preserve">Так, хорошо. Кто-то еще есть, кто порекомендовал бы? Алиса, почему? </w:t>
      </w:r>
    </w:p>
    <w:p w14:paraId="501F94B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В первую очередь я </w:t>
      </w:r>
      <w:r>
        <w:rPr>
          <w:rFonts w:ascii="Franklin Gothic Book" w:hAnsi="Franklin Gothic Book" w:cs="Cambria"/>
          <w:sz w:val="24"/>
          <w:szCs w:val="24"/>
        </w:rPr>
        <w:t xml:space="preserve">бы </w:t>
      </w:r>
      <w:r w:rsidRPr="00800F1F">
        <w:rPr>
          <w:rFonts w:ascii="Franklin Gothic Book" w:hAnsi="Franklin Gothic Book" w:cs="Cambria"/>
          <w:sz w:val="24"/>
          <w:szCs w:val="24"/>
        </w:rPr>
        <w:t>порекомендовала коллегам, кто участвовал в этом фильме, как пример, что надо и что не надо. Учебный материал. Это однозначно номер один. А во вторую очередь</w:t>
      </w:r>
      <w:r>
        <w:rPr>
          <w:rFonts w:ascii="Franklin Gothic Book" w:hAnsi="Franklin Gothic Book" w:cs="Cambria"/>
          <w:sz w:val="24"/>
          <w:szCs w:val="24"/>
        </w:rPr>
        <w:t>,</w:t>
      </w:r>
      <w:r w:rsidRPr="00800F1F">
        <w:rPr>
          <w:rFonts w:ascii="Franklin Gothic Book" w:hAnsi="Franklin Gothic Book" w:cs="Cambria"/>
          <w:sz w:val="24"/>
          <w:szCs w:val="24"/>
        </w:rPr>
        <w:t xml:space="preserve"> уже с точки зрения любых людей, с кем я общаюсь, и с кем у меня нет конфликтов на политические темы</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что не со всеми я могу общаться о том, что я считаю правильным, неправильным. Я бы именно пообщалась бы дальше, что видят они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о</w:t>
      </w:r>
      <w:r w:rsidRPr="00800F1F">
        <w:rPr>
          <w:rFonts w:ascii="Franklin Gothic Book" w:hAnsi="Franklin Gothic Book" w:cs="Cambria"/>
          <w:sz w:val="24"/>
          <w:szCs w:val="24"/>
        </w:rPr>
        <w:t>тличн</w:t>
      </w:r>
      <w:r>
        <w:rPr>
          <w:rFonts w:ascii="Franklin Gothic Book" w:hAnsi="Franklin Gothic Book" w:cs="Cambria"/>
          <w:sz w:val="24"/>
          <w:szCs w:val="24"/>
        </w:rPr>
        <w:t>о</w:t>
      </w:r>
      <w:r w:rsidRPr="00800F1F">
        <w:rPr>
          <w:rFonts w:ascii="Franklin Gothic Book" w:hAnsi="Franklin Gothic Book" w:cs="Cambria"/>
          <w:sz w:val="24"/>
          <w:szCs w:val="24"/>
        </w:rPr>
        <w:t xml:space="preserve">е </w:t>
      </w:r>
      <w:r>
        <w:rPr>
          <w:rFonts w:ascii="Franklin Gothic Book" w:hAnsi="Franklin Gothic Book" w:cs="Cambria"/>
          <w:sz w:val="24"/>
          <w:szCs w:val="24"/>
        </w:rPr>
        <w:t xml:space="preserve">от моего мнения. </w:t>
      </w:r>
    </w:p>
    <w:p w14:paraId="669970D2" w14:textId="77777777" w:rsidR="00047CA4" w:rsidRPr="00D5554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55545">
        <w:rPr>
          <w:rFonts w:ascii="Franklin Gothic Book" w:hAnsi="Franklin Gothic Book" w:cs="Cambria"/>
          <w:b/>
          <w:bCs/>
          <w:sz w:val="24"/>
          <w:szCs w:val="24"/>
        </w:rPr>
        <w:t>Так, понятно. Анна, вы бы не порекомендовали?</w:t>
      </w:r>
    </w:p>
    <w:p w14:paraId="278A0C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Нет. </w:t>
      </w:r>
    </w:p>
    <w:p w14:paraId="76100BAE" w14:textId="77777777" w:rsidR="00047CA4" w:rsidRPr="00D5554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55545">
        <w:rPr>
          <w:rFonts w:ascii="Franklin Gothic Book" w:hAnsi="Franklin Gothic Book" w:cs="Cambria"/>
          <w:b/>
          <w:bCs/>
          <w:sz w:val="24"/>
          <w:szCs w:val="24"/>
        </w:rPr>
        <w:t xml:space="preserve">Почему? </w:t>
      </w:r>
    </w:p>
    <w:p w14:paraId="609D149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Я</w:t>
      </w:r>
      <w:r w:rsidRPr="00800F1F">
        <w:rPr>
          <w:rFonts w:ascii="Franklin Gothic Book" w:hAnsi="Franklin Gothic Book" w:cs="Cambria"/>
          <w:sz w:val="24"/>
          <w:szCs w:val="24"/>
        </w:rPr>
        <w:t xml:space="preserve"> не хочу, чтобы </w:t>
      </w:r>
      <w:r>
        <w:rPr>
          <w:rFonts w:ascii="Franklin Gothic Book" w:hAnsi="Franklin Gothic Book" w:cs="Cambria"/>
          <w:sz w:val="24"/>
          <w:szCs w:val="24"/>
        </w:rPr>
        <w:t xml:space="preserve">испытывали те же эмоции, что и я. </w:t>
      </w:r>
      <w:r w:rsidRPr="00800F1F">
        <w:rPr>
          <w:rFonts w:ascii="Franklin Gothic Book" w:hAnsi="Franklin Gothic Book" w:cs="Cambria"/>
          <w:sz w:val="24"/>
          <w:szCs w:val="24"/>
        </w:rPr>
        <w:t>Это первое. Второе</w:t>
      </w:r>
      <w:r>
        <w:rPr>
          <w:rFonts w:ascii="Franklin Gothic Book" w:hAnsi="Franklin Gothic Book" w:cs="Cambria"/>
          <w:sz w:val="24"/>
          <w:szCs w:val="24"/>
        </w:rPr>
        <w:t>,</w:t>
      </w:r>
      <w:r w:rsidRPr="00800F1F">
        <w:rPr>
          <w:rFonts w:ascii="Franklin Gothic Book" w:hAnsi="Franklin Gothic Book" w:cs="Cambria"/>
          <w:sz w:val="24"/>
          <w:szCs w:val="24"/>
        </w:rPr>
        <w:t xml:space="preserve"> среди моих друзей, знакомых, есть люди и по т</w:t>
      </w:r>
      <w:r>
        <w:rPr>
          <w:rFonts w:ascii="Franklin Gothic Book" w:hAnsi="Franklin Gothic Book" w:cs="Cambria"/>
          <w:sz w:val="24"/>
          <w:szCs w:val="24"/>
        </w:rPr>
        <w:t>у</w:t>
      </w:r>
      <w:r w:rsidRPr="00800F1F">
        <w:rPr>
          <w:rFonts w:ascii="Franklin Gothic Book" w:hAnsi="Franklin Gothic Book" w:cs="Cambria"/>
          <w:sz w:val="24"/>
          <w:szCs w:val="24"/>
        </w:rPr>
        <w:t>, и по друг</w:t>
      </w:r>
      <w:r>
        <w:rPr>
          <w:rFonts w:ascii="Franklin Gothic Book" w:hAnsi="Franklin Gothic Book" w:cs="Cambria"/>
          <w:sz w:val="24"/>
          <w:szCs w:val="24"/>
        </w:rPr>
        <w:t>ую</w:t>
      </w:r>
      <w:r w:rsidRPr="00800F1F">
        <w:rPr>
          <w:rFonts w:ascii="Franklin Gothic Book" w:hAnsi="Franklin Gothic Book" w:cs="Cambria"/>
          <w:sz w:val="24"/>
          <w:szCs w:val="24"/>
        </w:rPr>
        <w:t xml:space="preserve"> сторон</w:t>
      </w:r>
      <w:r>
        <w:rPr>
          <w:rFonts w:ascii="Franklin Gothic Book" w:hAnsi="Franklin Gothic Book" w:cs="Cambria"/>
          <w:sz w:val="24"/>
          <w:szCs w:val="24"/>
        </w:rPr>
        <w:t>у</w:t>
      </w:r>
      <w:r w:rsidRPr="00800F1F">
        <w:rPr>
          <w:rFonts w:ascii="Franklin Gothic Book" w:hAnsi="Franklin Gothic Book" w:cs="Cambria"/>
          <w:sz w:val="24"/>
          <w:szCs w:val="24"/>
        </w:rPr>
        <w:t xml:space="preserve">, скажем так. Поэтому </w:t>
      </w:r>
      <w:r>
        <w:rPr>
          <w:rFonts w:ascii="Franklin Gothic Book" w:hAnsi="Franklin Gothic Book" w:cs="Cambria"/>
          <w:sz w:val="24"/>
          <w:szCs w:val="24"/>
        </w:rPr>
        <w:t>з</w:t>
      </w:r>
      <w:r w:rsidRPr="00800F1F">
        <w:rPr>
          <w:rFonts w:ascii="Franklin Gothic Book" w:hAnsi="Franklin Gothic Book" w:cs="Cambria"/>
          <w:sz w:val="24"/>
          <w:szCs w:val="24"/>
        </w:rPr>
        <w:t xml:space="preserve">ачем? Это фильм </w:t>
      </w:r>
      <w:proofErr w:type="spellStart"/>
      <w:r w:rsidRPr="00800F1F">
        <w:rPr>
          <w:rFonts w:ascii="Franklin Gothic Book" w:hAnsi="Franklin Gothic Book" w:cs="Cambria"/>
          <w:sz w:val="24"/>
          <w:szCs w:val="24"/>
        </w:rPr>
        <w:t>пропагандического</w:t>
      </w:r>
      <w:proofErr w:type="spellEnd"/>
      <w:r w:rsidRPr="00800F1F">
        <w:rPr>
          <w:rFonts w:ascii="Franklin Gothic Book" w:hAnsi="Franklin Gothic Book" w:cs="Cambria"/>
          <w:sz w:val="24"/>
          <w:szCs w:val="24"/>
        </w:rPr>
        <w:t xml:space="preserve">, такого пропагандистского все-таки характера больше, мне кажется. </w:t>
      </w:r>
    </w:p>
    <w:p w14:paraId="052B9A6F" w14:textId="77777777" w:rsidR="00047CA4" w:rsidRPr="00D5554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55545">
        <w:rPr>
          <w:rFonts w:ascii="Franklin Gothic Book" w:hAnsi="Franklin Gothic Book" w:cs="Cambria"/>
          <w:b/>
          <w:bCs/>
          <w:sz w:val="24"/>
          <w:szCs w:val="24"/>
        </w:rPr>
        <w:t>Вера?</w:t>
      </w:r>
    </w:p>
    <w:p w14:paraId="74D042E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Я </w:t>
      </w:r>
      <w:r w:rsidRPr="00800F1F">
        <w:rPr>
          <w:rFonts w:ascii="Franklin Gothic Book" w:hAnsi="Franklin Gothic Book" w:cs="Cambria"/>
          <w:sz w:val="24"/>
          <w:szCs w:val="24"/>
        </w:rPr>
        <w:t>бы тоже не рекомендовала. Согласн</w:t>
      </w:r>
      <w:r>
        <w:rPr>
          <w:rFonts w:ascii="Franklin Gothic Book" w:hAnsi="Franklin Gothic Book" w:cs="Cambria"/>
          <w:sz w:val="24"/>
          <w:szCs w:val="24"/>
        </w:rPr>
        <w:t xml:space="preserve">а с Анной. Я </w:t>
      </w:r>
      <w:r w:rsidRPr="00800F1F">
        <w:rPr>
          <w:rFonts w:ascii="Franklin Gothic Book" w:hAnsi="Franklin Gothic Book" w:cs="Cambria"/>
          <w:sz w:val="24"/>
          <w:szCs w:val="24"/>
        </w:rPr>
        <w:t xml:space="preserve">в самом начале говорила о том, что это безусловно пропагандистский фильм. В моем окружении есть люди по </w:t>
      </w:r>
      <w:r>
        <w:rPr>
          <w:rFonts w:ascii="Franklin Gothic Book" w:hAnsi="Franklin Gothic Book" w:cs="Cambria"/>
          <w:sz w:val="24"/>
          <w:szCs w:val="24"/>
        </w:rPr>
        <w:t xml:space="preserve">ту и по </w:t>
      </w:r>
      <w:r w:rsidRPr="00800F1F">
        <w:rPr>
          <w:rFonts w:ascii="Franklin Gothic Book" w:hAnsi="Franklin Gothic Book" w:cs="Cambria"/>
          <w:sz w:val="24"/>
          <w:szCs w:val="24"/>
        </w:rPr>
        <w:t>другую сторону. Этот фильм не убедил бы ни тех, ни других. А время было бы потрачено, и времени было бы много. А потом мы не смотрим телевизор</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правда интернет, извините. </w:t>
      </w:r>
    </w:p>
    <w:p w14:paraId="74A47D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D55545">
        <w:rPr>
          <w:rFonts w:ascii="Franklin Gothic Book" w:hAnsi="Franklin Gothic Book" w:cs="Cambria"/>
          <w:b/>
          <w:bCs/>
          <w:sz w:val="24"/>
          <w:szCs w:val="24"/>
        </w:rPr>
        <w:t>Так, хорошо. Двинемся с вами дальше. Сейчас мы с вами будем говорить о персонажах. Тут у меня есть прямо список вопросов. И начнем мы, понятное дело</w:t>
      </w:r>
      <w:r>
        <w:rPr>
          <w:rFonts w:ascii="Franklin Gothic Book" w:hAnsi="Franklin Gothic Book" w:cs="Cambria"/>
          <w:b/>
          <w:bCs/>
          <w:sz w:val="24"/>
          <w:szCs w:val="24"/>
        </w:rPr>
        <w:t>.</w:t>
      </w:r>
      <w:r w:rsidRPr="00D55545">
        <w:rPr>
          <w:rFonts w:ascii="Franklin Gothic Book" w:hAnsi="Franklin Gothic Book" w:cs="Cambria"/>
          <w:b/>
          <w:bCs/>
          <w:sz w:val="24"/>
          <w:szCs w:val="24"/>
        </w:rPr>
        <w:t xml:space="preserve"> Кстати, как вам кажется, кто главная героиня в этом фильме?</w:t>
      </w:r>
      <w:r w:rsidRPr="00800F1F">
        <w:rPr>
          <w:rFonts w:ascii="Franklin Gothic Book" w:hAnsi="Franklin Gothic Book" w:cs="Cambria"/>
          <w:sz w:val="24"/>
          <w:szCs w:val="24"/>
        </w:rPr>
        <w:t xml:space="preserve"> </w:t>
      </w:r>
    </w:p>
    <w:p w14:paraId="6571630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Мария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49F04D5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Очень сложный выбор был у Анны. </w:t>
      </w:r>
      <w:r>
        <w:rPr>
          <w:rFonts w:ascii="Franklin Gothic Book" w:hAnsi="Franklin Gothic Book" w:cs="Cambria"/>
          <w:sz w:val="24"/>
          <w:szCs w:val="24"/>
        </w:rPr>
        <w:t>Мне кажется</w:t>
      </w:r>
      <w:r w:rsidRPr="00800F1F">
        <w:rPr>
          <w:rFonts w:ascii="Franklin Gothic Book" w:hAnsi="Franklin Gothic Book" w:cs="Cambria"/>
          <w:sz w:val="24"/>
          <w:szCs w:val="24"/>
        </w:rPr>
        <w:t>, что с точки зрения существенности выбора и ситуации, Анна гораздо более масштабн</w:t>
      </w:r>
      <w:r>
        <w:rPr>
          <w:rFonts w:ascii="Franklin Gothic Book" w:hAnsi="Franklin Gothic Book" w:cs="Cambria"/>
          <w:sz w:val="24"/>
          <w:szCs w:val="24"/>
        </w:rPr>
        <w:t>а</w:t>
      </w:r>
      <w:r w:rsidRPr="00800F1F">
        <w:rPr>
          <w:rFonts w:ascii="Franklin Gothic Book" w:hAnsi="Franklin Gothic Book" w:cs="Cambria"/>
          <w:sz w:val="24"/>
          <w:szCs w:val="24"/>
        </w:rPr>
        <w:t xml:space="preserve"> по сравнению с Марией. Мария успешная женщина, принимающая решения. Или у нее вывеска такая</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успешная женщина. То, что она одинокая. В общем, несчастна по сути. А во</w:t>
      </w:r>
      <w:r>
        <w:rPr>
          <w:rFonts w:ascii="Franklin Gothic Book" w:hAnsi="Franklin Gothic Book" w:cs="Cambria"/>
          <w:sz w:val="24"/>
          <w:szCs w:val="24"/>
        </w:rPr>
        <w:t>т</w:t>
      </w:r>
      <w:r w:rsidRPr="00800F1F">
        <w:rPr>
          <w:rFonts w:ascii="Franklin Gothic Book" w:hAnsi="Franklin Gothic Book" w:cs="Cambria"/>
          <w:sz w:val="24"/>
          <w:szCs w:val="24"/>
        </w:rPr>
        <w:t xml:space="preserve"> второй вопрос. </w:t>
      </w:r>
    </w:p>
    <w:p w14:paraId="22D502D7" w14:textId="77777777" w:rsidR="00047CA4" w:rsidRPr="009D2B0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D2B0C">
        <w:rPr>
          <w:rFonts w:ascii="Franklin Gothic Book" w:hAnsi="Franklin Gothic Book" w:cs="Cambria"/>
          <w:b/>
          <w:bCs/>
          <w:sz w:val="24"/>
          <w:szCs w:val="24"/>
        </w:rPr>
        <w:t>Давайте проголосуем. Кто считает, что главная героиня Мария? Раз, два, три, четыре. Остальные считают?</w:t>
      </w:r>
    </w:p>
    <w:p w14:paraId="60DAB6F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Анна. </w:t>
      </w:r>
    </w:p>
    <w:p w14:paraId="41A9F8C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Я вообще считаю, что здесь</w:t>
      </w:r>
      <w:r>
        <w:rPr>
          <w:rFonts w:ascii="Franklin Gothic Book" w:hAnsi="Franklin Gothic Book" w:cs="Cambria"/>
          <w:sz w:val="24"/>
          <w:szCs w:val="24"/>
        </w:rPr>
        <w:t xml:space="preserve"> </w:t>
      </w:r>
      <w:r w:rsidRPr="00800F1F">
        <w:rPr>
          <w:rFonts w:ascii="Franklin Gothic Book" w:hAnsi="Franklin Gothic Book" w:cs="Cambria"/>
          <w:sz w:val="24"/>
          <w:szCs w:val="24"/>
        </w:rPr>
        <w:t>я бы выделила больше из главных героев, если это по названию фильма только мы размышляем о главных героях, то да, там можно выбрать Анну или Мари</w:t>
      </w:r>
      <w:r>
        <w:rPr>
          <w:rFonts w:ascii="Franklin Gothic Book" w:hAnsi="Franklin Gothic Book" w:cs="Cambria"/>
          <w:sz w:val="24"/>
          <w:szCs w:val="24"/>
        </w:rPr>
        <w:t>ю</w:t>
      </w:r>
      <w:r w:rsidRPr="00800F1F">
        <w:rPr>
          <w:rFonts w:ascii="Franklin Gothic Book" w:hAnsi="Franklin Gothic Book" w:cs="Cambria"/>
          <w:sz w:val="24"/>
          <w:szCs w:val="24"/>
        </w:rPr>
        <w:t>. Мне кажется, что тут больше Ма</w:t>
      </w:r>
      <w:r>
        <w:rPr>
          <w:rFonts w:ascii="Franklin Gothic Book" w:hAnsi="Franklin Gothic Book" w:cs="Cambria"/>
          <w:sz w:val="24"/>
          <w:szCs w:val="24"/>
        </w:rPr>
        <w:t>т</w:t>
      </w:r>
      <w:r w:rsidRPr="00800F1F">
        <w:rPr>
          <w:rFonts w:ascii="Franklin Gothic Book" w:hAnsi="Franklin Gothic Book" w:cs="Cambria"/>
          <w:sz w:val="24"/>
          <w:szCs w:val="24"/>
        </w:rPr>
        <w:t>вей. Не потому</w:t>
      </w:r>
      <w:r>
        <w:rPr>
          <w:rFonts w:ascii="Franklin Gothic Book" w:hAnsi="Franklin Gothic Book" w:cs="Cambria"/>
          <w:sz w:val="24"/>
          <w:szCs w:val="24"/>
        </w:rPr>
        <w:t>,</w:t>
      </w:r>
      <w:r w:rsidRPr="00800F1F">
        <w:rPr>
          <w:rFonts w:ascii="Franklin Gothic Book" w:hAnsi="Franklin Gothic Book" w:cs="Cambria"/>
          <w:sz w:val="24"/>
          <w:szCs w:val="24"/>
        </w:rPr>
        <w:t xml:space="preserve"> что там мне понравился тот юноша на экране</w:t>
      </w:r>
      <w:r>
        <w:rPr>
          <w:rFonts w:ascii="Franklin Gothic Book" w:hAnsi="Franklin Gothic Book" w:cs="Cambria"/>
          <w:sz w:val="24"/>
          <w:szCs w:val="24"/>
        </w:rPr>
        <w:t>. П</w:t>
      </w:r>
      <w:r w:rsidRPr="00800F1F">
        <w:rPr>
          <w:rFonts w:ascii="Franklin Gothic Book" w:hAnsi="Franklin Gothic Book" w:cs="Cambria"/>
          <w:sz w:val="24"/>
          <w:szCs w:val="24"/>
        </w:rPr>
        <w:t xml:space="preserve">росто он столько переживал эмоций, и столько было именно такого, знаете, каких-то неразделённых и недоговорённых со взрослыми. У взрослых всё понятно, </w:t>
      </w:r>
      <w:r>
        <w:rPr>
          <w:rFonts w:ascii="Franklin Gothic Book" w:hAnsi="Franklin Gothic Book" w:cs="Cambria"/>
          <w:sz w:val="24"/>
          <w:szCs w:val="24"/>
        </w:rPr>
        <w:t xml:space="preserve">там </w:t>
      </w:r>
      <w:r w:rsidRPr="00800F1F">
        <w:rPr>
          <w:rFonts w:ascii="Franklin Gothic Book" w:hAnsi="Franklin Gothic Book" w:cs="Cambria"/>
          <w:sz w:val="24"/>
          <w:szCs w:val="24"/>
        </w:rPr>
        <w:t>есть какой-то выбор всегда</w:t>
      </w:r>
      <w:r>
        <w:rPr>
          <w:rFonts w:ascii="Franklin Gothic Book" w:hAnsi="Franklin Gothic Book" w:cs="Cambria"/>
          <w:sz w:val="24"/>
          <w:szCs w:val="24"/>
        </w:rPr>
        <w:t>. А</w:t>
      </w:r>
      <w:r w:rsidRPr="00800F1F">
        <w:rPr>
          <w:rFonts w:ascii="Franklin Gothic Book" w:hAnsi="Franklin Gothic Book" w:cs="Cambria"/>
          <w:sz w:val="24"/>
          <w:szCs w:val="24"/>
        </w:rPr>
        <w:t xml:space="preserve"> у подростка, у которого ещё не всё сформировано, скажем так, как такового выбора нет. Он поддаётся очень своим эмоциям. </w:t>
      </w:r>
      <w:r>
        <w:rPr>
          <w:rFonts w:ascii="Franklin Gothic Book" w:hAnsi="Franklin Gothic Book" w:cs="Cambria"/>
          <w:sz w:val="24"/>
          <w:szCs w:val="24"/>
        </w:rPr>
        <w:t>Поэтому ж</w:t>
      </w:r>
      <w:r w:rsidRPr="00800F1F">
        <w:rPr>
          <w:rFonts w:ascii="Franklin Gothic Book" w:hAnsi="Franklin Gothic Book" w:cs="Cambria"/>
          <w:sz w:val="24"/>
          <w:szCs w:val="24"/>
        </w:rPr>
        <w:t xml:space="preserve">уть, что с ней происходило. Мне кажется, что он там вообще </w:t>
      </w:r>
      <w:r>
        <w:rPr>
          <w:rFonts w:ascii="Franklin Gothic Book" w:hAnsi="Franklin Gothic Book" w:cs="Cambria"/>
          <w:sz w:val="24"/>
          <w:szCs w:val="24"/>
        </w:rPr>
        <w:t xml:space="preserve">основной. </w:t>
      </w:r>
    </w:p>
    <w:p w14:paraId="30BA867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Мо</w:t>
      </w:r>
      <w:r>
        <w:rPr>
          <w:rFonts w:ascii="Franklin Gothic Book" w:hAnsi="Franklin Gothic Book" w:cs="Cambria"/>
          <w:sz w:val="24"/>
          <w:szCs w:val="24"/>
        </w:rPr>
        <w:t>жно</w:t>
      </w:r>
      <w:r w:rsidRPr="00800F1F">
        <w:rPr>
          <w:rFonts w:ascii="Franklin Gothic Book" w:hAnsi="Franklin Gothic Book" w:cs="Cambria"/>
          <w:sz w:val="24"/>
          <w:szCs w:val="24"/>
        </w:rPr>
        <w:t xml:space="preserve"> я чуть-чуть дополню? Я согласна с </w:t>
      </w:r>
      <w:r>
        <w:rPr>
          <w:rFonts w:ascii="Franklin Gothic Book" w:hAnsi="Franklin Gothic Book" w:cs="Cambria"/>
          <w:sz w:val="24"/>
          <w:szCs w:val="24"/>
        </w:rPr>
        <w:t xml:space="preserve">Анной. </w:t>
      </w:r>
    </w:p>
    <w:p w14:paraId="7EC68E8C" w14:textId="77777777" w:rsidR="00047CA4" w:rsidRPr="009D2B0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D2B0C">
        <w:rPr>
          <w:rFonts w:ascii="Franklin Gothic Book" w:hAnsi="Franklin Gothic Book" w:cs="Cambria"/>
          <w:b/>
          <w:bCs/>
          <w:sz w:val="24"/>
          <w:szCs w:val="24"/>
        </w:rPr>
        <w:t xml:space="preserve">Ладно, давайте. </w:t>
      </w:r>
    </w:p>
    <w:p w14:paraId="22579DF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Смотрите, у меня такая точка зрения, что нынешняя ситуация, она в первую очередь отразится на тех, кто будет после нас. На нынешних подростках. И поэтому с этой точки зрения, конечно, </w:t>
      </w:r>
      <w:r>
        <w:rPr>
          <w:rFonts w:ascii="Franklin Gothic Book" w:hAnsi="Franklin Gothic Book" w:cs="Cambria"/>
          <w:sz w:val="24"/>
          <w:szCs w:val="24"/>
        </w:rPr>
        <w:t>Анна</w:t>
      </w:r>
      <w:r w:rsidRPr="00800F1F">
        <w:rPr>
          <w:rFonts w:ascii="Franklin Gothic Book" w:hAnsi="Franklin Gothic Book" w:cs="Cambria"/>
          <w:sz w:val="24"/>
          <w:szCs w:val="24"/>
        </w:rPr>
        <w:t xml:space="preserve"> права на </w:t>
      </w:r>
      <w:r>
        <w:rPr>
          <w:rFonts w:ascii="Franklin Gothic Book" w:hAnsi="Franklin Gothic Book" w:cs="Cambria"/>
          <w:sz w:val="24"/>
          <w:szCs w:val="24"/>
        </w:rPr>
        <w:t xml:space="preserve">100%. </w:t>
      </w:r>
      <w:r w:rsidRPr="00800F1F">
        <w:rPr>
          <w:rFonts w:ascii="Franklin Gothic Book" w:hAnsi="Franklin Gothic Book" w:cs="Cambria"/>
          <w:sz w:val="24"/>
          <w:szCs w:val="24"/>
        </w:rPr>
        <w:t>Этот фильм касается, и главны</w:t>
      </w:r>
      <w:r>
        <w:rPr>
          <w:rFonts w:ascii="Franklin Gothic Book" w:hAnsi="Franklin Gothic Book" w:cs="Cambria"/>
          <w:sz w:val="24"/>
          <w:szCs w:val="24"/>
        </w:rPr>
        <w:t>е</w:t>
      </w:r>
      <w:r w:rsidRPr="00800F1F">
        <w:rPr>
          <w:rFonts w:ascii="Franklin Gothic Book" w:hAnsi="Franklin Gothic Book" w:cs="Cambria"/>
          <w:sz w:val="24"/>
          <w:szCs w:val="24"/>
        </w:rPr>
        <w:t xml:space="preserve"> геро</w:t>
      </w:r>
      <w:r>
        <w:rPr>
          <w:rFonts w:ascii="Franklin Gothic Book" w:hAnsi="Franklin Gothic Book" w:cs="Cambria"/>
          <w:sz w:val="24"/>
          <w:szCs w:val="24"/>
        </w:rPr>
        <w:t>и</w:t>
      </w:r>
      <w:r w:rsidRPr="00800F1F">
        <w:rPr>
          <w:rFonts w:ascii="Franklin Gothic Book" w:hAnsi="Franklin Gothic Book" w:cs="Cambria"/>
          <w:sz w:val="24"/>
          <w:szCs w:val="24"/>
        </w:rPr>
        <w:t xml:space="preserve"> в этом фильме, это именно те, кто сейчас растет. Не те, кто вырос</w:t>
      </w:r>
      <w:r>
        <w:rPr>
          <w:rFonts w:ascii="Franklin Gothic Book" w:hAnsi="Franklin Gothic Book" w:cs="Cambria"/>
          <w:sz w:val="24"/>
          <w:szCs w:val="24"/>
        </w:rPr>
        <w:t>. В</w:t>
      </w:r>
      <w:r w:rsidRPr="00800F1F">
        <w:rPr>
          <w:rFonts w:ascii="Franklin Gothic Book" w:hAnsi="Franklin Gothic Book" w:cs="Cambria"/>
          <w:sz w:val="24"/>
          <w:szCs w:val="24"/>
        </w:rPr>
        <w:t xml:space="preserve">от мы с вами </w:t>
      </w:r>
      <w:r>
        <w:rPr>
          <w:rFonts w:ascii="Franklin Gothic Book" w:hAnsi="Franklin Gothic Book" w:cs="Cambria"/>
          <w:sz w:val="24"/>
          <w:szCs w:val="24"/>
        </w:rPr>
        <w:t>б</w:t>
      </w:r>
      <w:r w:rsidRPr="00800F1F">
        <w:rPr>
          <w:rFonts w:ascii="Franklin Gothic Book" w:hAnsi="Franklin Gothic Book" w:cs="Cambria"/>
          <w:sz w:val="24"/>
          <w:szCs w:val="24"/>
        </w:rPr>
        <w:t xml:space="preserve">олее-менее сформировались. Кто-то уже вообще </w:t>
      </w:r>
      <w:r>
        <w:rPr>
          <w:rFonts w:ascii="Franklin Gothic Book" w:hAnsi="Franklin Gothic Book" w:cs="Cambria"/>
          <w:sz w:val="24"/>
          <w:szCs w:val="24"/>
        </w:rPr>
        <w:t>о</w:t>
      </w:r>
      <w:r w:rsidRPr="00800F1F">
        <w:rPr>
          <w:rFonts w:ascii="Franklin Gothic Book" w:hAnsi="Franklin Gothic Book" w:cs="Cambria"/>
          <w:sz w:val="24"/>
          <w:szCs w:val="24"/>
        </w:rPr>
        <w:t xml:space="preserve">чень </w:t>
      </w:r>
      <w:r>
        <w:rPr>
          <w:rFonts w:ascii="Franklin Gothic Book" w:hAnsi="Franklin Gothic Book" w:cs="Cambria"/>
          <w:sz w:val="24"/>
          <w:szCs w:val="24"/>
        </w:rPr>
        <w:t>с</w:t>
      </w:r>
      <w:r w:rsidRPr="00800F1F">
        <w:rPr>
          <w:rFonts w:ascii="Franklin Gothic Book" w:hAnsi="Franklin Gothic Book" w:cs="Cambria"/>
          <w:sz w:val="24"/>
          <w:szCs w:val="24"/>
        </w:rPr>
        <w:t>формировал</w:t>
      </w:r>
      <w:r>
        <w:rPr>
          <w:rFonts w:ascii="Franklin Gothic Book" w:hAnsi="Franklin Gothic Book" w:cs="Cambria"/>
          <w:sz w:val="24"/>
          <w:szCs w:val="24"/>
        </w:rPr>
        <w:t>ся</w:t>
      </w:r>
      <w:r w:rsidRPr="00800F1F">
        <w:rPr>
          <w:rFonts w:ascii="Franklin Gothic Book" w:hAnsi="Franklin Gothic Book" w:cs="Cambria"/>
          <w:sz w:val="24"/>
          <w:szCs w:val="24"/>
        </w:rPr>
        <w:t xml:space="preserve">. Поэтому, конечно, это молодые люди. Для них это очень тяжелая ситуация. </w:t>
      </w:r>
    </w:p>
    <w:p w14:paraId="16534E5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Вообще надо назвать фильм «Матвей» и все. </w:t>
      </w:r>
    </w:p>
    <w:p w14:paraId="14F04781" w14:textId="77777777" w:rsidR="00047CA4" w:rsidRPr="009D2B0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D2B0C">
        <w:rPr>
          <w:rFonts w:ascii="Franklin Gothic Book" w:hAnsi="Franklin Gothic Book" w:cs="Cambria"/>
          <w:b/>
          <w:bCs/>
          <w:sz w:val="24"/>
          <w:szCs w:val="24"/>
        </w:rPr>
        <w:t xml:space="preserve">Мы сейчас с вами поговорим про Машу все-таки. Давайте мы ее попробуем охарактеризовать в двух-трех словах. Мы уже про нее много говорили. Мы говорили, что она успешная. </w:t>
      </w:r>
    </w:p>
    <w:p w14:paraId="60F3DDA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Красивая. </w:t>
      </w:r>
    </w:p>
    <w:p w14:paraId="068C306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Одинокая. </w:t>
      </w:r>
    </w:p>
    <w:p w14:paraId="4B2ACC1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Сильная. </w:t>
      </w:r>
    </w:p>
    <w:p w14:paraId="43E4904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Старшая. </w:t>
      </w:r>
    </w:p>
    <w:p w14:paraId="327FF2A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Самодостаточная. </w:t>
      </w:r>
    </w:p>
    <w:p w14:paraId="718C91A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Одинокая, уставшая. Извините. </w:t>
      </w:r>
    </w:p>
    <w:p w14:paraId="38BBF10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Слушайте, мне вообще кажется, какая-то она как нарцисс</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ч</w:t>
      </w:r>
      <w:r w:rsidRPr="00800F1F">
        <w:rPr>
          <w:rFonts w:ascii="Franklin Gothic Book" w:hAnsi="Franklin Gothic Book" w:cs="Cambria"/>
          <w:sz w:val="24"/>
          <w:szCs w:val="24"/>
        </w:rPr>
        <w:t>естно говоря</w:t>
      </w:r>
      <w:r>
        <w:rPr>
          <w:rFonts w:ascii="Franklin Gothic Book" w:hAnsi="Franklin Gothic Book" w:cs="Cambria"/>
          <w:sz w:val="24"/>
          <w:szCs w:val="24"/>
        </w:rPr>
        <w:t xml:space="preserve">. Вот </w:t>
      </w:r>
      <w:r w:rsidRPr="00800F1F">
        <w:rPr>
          <w:rFonts w:ascii="Franklin Gothic Book" w:hAnsi="Franklin Gothic Book" w:cs="Cambria"/>
          <w:sz w:val="24"/>
          <w:szCs w:val="24"/>
        </w:rPr>
        <w:t>даже с сестрой ситуация. Ведь у сестры реально прям проблема. Она говорит об этом, что денег нет и так далее. Не</w:t>
      </w:r>
      <w:r>
        <w:rPr>
          <w:rFonts w:ascii="Franklin Gothic Book" w:hAnsi="Franklin Gothic Book" w:cs="Cambria"/>
          <w:sz w:val="24"/>
          <w:szCs w:val="24"/>
        </w:rPr>
        <w:t>т</w:t>
      </w:r>
      <w:r w:rsidRPr="00800F1F">
        <w:rPr>
          <w:rFonts w:ascii="Franklin Gothic Book" w:hAnsi="Franklin Gothic Book" w:cs="Cambria"/>
          <w:sz w:val="24"/>
          <w:szCs w:val="24"/>
        </w:rPr>
        <w:t>-не</w:t>
      </w:r>
      <w:r>
        <w:rPr>
          <w:rFonts w:ascii="Franklin Gothic Book" w:hAnsi="Franklin Gothic Book" w:cs="Cambria"/>
          <w:sz w:val="24"/>
          <w:szCs w:val="24"/>
        </w:rPr>
        <w:t>т</w:t>
      </w:r>
      <w:r w:rsidRPr="00800F1F">
        <w:rPr>
          <w:rFonts w:ascii="Franklin Gothic Book" w:hAnsi="Franklin Gothic Book" w:cs="Cambria"/>
          <w:sz w:val="24"/>
          <w:szCs w:val="24"/>
        </w:rPr>
        <w:t>-не</w:t>
      </w:r>
      <w:r>
        <w:rPr>
          <w:rFonts w:ascii="Franklin Gothic Book" w:hAnsi="Franklin Gothic Book" w:cs="Cambria"/>
          <w:sz w:val="24"/>
          <w:szCs w:val="24"/>
        </w:rPr>
        <w:t>т</w:t>
      </w:r>
      <w:r w:rsidRPr="00800F1F">
        <w:rPr>
          <w:rFonts w:ascii="Franklin Gothic Book" w:hAnsi="Franklin Gothic Book" w:cs="Cambria"/>
          <w:sz w:val="24"/>
          <w:szCs w:val="24"/>
        </w:rPr>
        <w:t>, вот про деньги, да</w:t>
      </w:r>
      <w:r>
        <w:rPr>
          <w:rFonts w:ascii="Franklin Gothic Book" w:hAnsi="Franklin Gothic Book" w:cs="Cambria"/>
          <w:sz w:val="24"/>
          <w:szCs w:val="24"/>
        </w:rPr>
        <w:t>.</w:t>
      </w:r>
      <w:r w:rsidRPr="00800F1F">
        <w:rPr>
          <w:rFonts w:ascii="Franklin Gothic Book" w:hAnsi="Franklin Gothic Book" w:cs="Cambria"/>
          <w:sz w:val="24"/>
          <w:szCs w:val="24"/>
        </w:rPr>
        <w:t xml:space="preserve"> Сестра пришла</w:t>
      </w:r>
      <w:r>
        <w:rPr>
          <w:rFonts w:ascii="Franklin Gothic Book" w:hAnsi="Franklin Gothic Book" w:cs="Cambria"/>
          <w:sz w:val="24"/>
          <w:szCs w:val="24"/>
        </w:rPr>
        <w:t>,</w:t>
      </w:r>
      <w:r w:rsidRPr="00800F1F">
        <w:rPr>
          <w:rFonts w:ascii="Franklin Gothic Book" w:hAnsi="Franklin Gothic Book" w:cs="Cambria"/>
          <w:sz w:val="24"/>
          <w:szCs w:val="24"/>
        </w:rPr>
        <w:t xml:space="preserve"> когда в больницу и говорила об этом, что </w:t>
      </w:r>
      <w:r>
        <w:rPr>
          <w:rFonts w:ascii="Franklin Gothic Book" w:hAnsi="Franklin Gothic Book" w:cs="Cambria"/>
          <w:sz w:val="24"/>
          <w:szCs w:val="24"/>
        </w:rPr>
        <w:t>«</w:t>
      </w:r>
      <w:r w:rsidRPr="00800F1F">
        <w:rPr>
          <w:rFonts w:ascii="Franklin Gothic Book" w:hAnsi="Franklin Gothic Book" w:cs="Cambria"/>
          <w:sz w:val="24"/>
          <w:szCs w:val="24"/>
        </w:rPr>
        <w:t>у меня нет денег</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о</w:t>
      </w:r>
      <w:r w:rsidRPr="00800F1F">
        <w:rPr>
          <w:rFonts w:ascii="Franklin Gothic Book" w:hAnsi="Franklin Gothic Book" w:cs="Cambria"/>
          <w:sz w:val="24"/>
          <w:szCs w:val="24"/>
        </w:rPr>
        <w:t>на ведь ей не предложила</w:t>
      </w:r>
      <w:r>
        <w:rPr>
          <w:rFonts w:ascii="Franklin Gothic Book" w:hAnsi="Franklin Gothic Book" w:cs="Cambria"/>
          <w:sz w:val="24"/>
          <w:szCs w:val="24"/>
        </w:rPr>
        <w:t xml:space="preserve">. Она </w:t>
      </w:r>
      <w:r w:rsidRPr="00800F1F">
        <w:rPr>
          <w:rFonts w:ascii="Franklin Gothic Book" w:hAnsi="Franklin Gothic Book" w:cs="Cambria"/>
          <w:sz w:val="24"/>
          <w:szCs w:val="24"/>
        </w:rPr>
        <w:t>не сказала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«Ань, н</w:t>
      </w:r>
      <w:r w:rsidRPr="00800F1F">
        <w:rPr>
          <w:rFonts w:ascii="Franklin Gothic Book" w:hAnsi="Franklin Gothic Book" w:cs="Cambria"/>
          <w:sz w:val="24"/>
          <w:szCs w:val="24"/>
        </w:rPr>
        <w:t>икаких проблем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М</w:t>
      </w:r>
      <w:r w:rsidRPr="00800F1F">
        <w:rPr>
          <w:rFonts w:ascii="Franklin Gothic Book" w:hAnsi="Franklin Gothic Book" w:cs="Cambria"/>
          <w:sz w:val="24"/>
          <w:szCs w:val="24"/>
        </w:rPr>
        <w:t>ы сможем, я тебе помогу</w:t>
      </w:r>
      <w:r>
        <w:rPr>
          <w:rFonts w:ascii="Franklin Gothic Book" w:hAnsi="Franklin Gothic Book" w:cs="Cambria"/>
          <w:sz w:val="24"/>
          <w:szCs w:val="24"/>
        </w:rPr>
        <w:t>»</w:t>
      </w:r>
      <w:r w:rsidRPr="00800F1F">
        <w:rPr>
          <w:rFonts w:ascii="Franklin Gothic Book" w:hAnsi="Franklin Gothic Book" w:cs="Cambria"/>
          <w:sz w:val="24"/>
          <w:szCs w:val="24"/>
        </w:rPr>
        <w:t xml:space="preserve">. Такого не было. </w:t>
      </w:r>
    </w:p>
    <w:p w14:paraId="1D1B940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Даже одежду свою не предложила, хотя у них раз</w:t>
      </w:r>
      <w:r>
        <w:rPr>
          <w:rFonts w:ascii="Franklin Gothic Book" w:hAnsi="Franklin Gothic Book" w:cs="Cambria"/>
          <w:sz w:val="24"/>
          <w:szCs w:val="24"/>
        </w:rPr>
        <w:t xml:space="preserve">мер один. </w:t>
      </w:r>
    </w:p>
    <w:p w14:paraId="4609D61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Она сказала</w:t>
      </w:r>
      <w:r>
        <w:rPr>
          <w:rFonts w:ascii="Franklin Gothic Book" w:hAnsi="Franklin Gothic Book" w:cs="Cambria"/>
          <w:sz w:val="24"/>
          <w:szCs w:val="24"/>
        </w:rPr>
        <w:t>: «Д</w:t>
      </w:r>
      <w:r w:rsidRPr="00800F1F">
        <w:rPr>
          <w:rFonts w:ascii="Franklin Gothic Book" w:hAnsi="Franklin Gothic Book" w:cs="Cambria"/>
          <w:sz w:val="24"/>
          <w:szCs w:val="24"/>
        </w:rPr>
        <w:t>авай купим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 xml:space="preserve">очему? Она помогла ей квартирой, она ее у себя поселила. Чем она не помогла? Она не </w:t>
      </w:r>
      <w:r>
        <w:rPr>
          <w:rFonts w:ascii="Franklin Gothic Book" w:hAnsi="Franklin Gothic Book" w:cs="Cambria"/>
          <w:sz w:val="24"/>
          <w:szCs w:val="24"/>
        </w:rPr>
        <w:t xml:space="preserve">помогла ей </w:t>
      </w:r>
      <w:r w:rsidRPr="00800F1F">
        <w:rPr>
          <w:rFonts w:ascii="Franklin Gothic Book" w:hAnsi="Franklin Gothic Book" w:cs="Cambria"/>
          <w:sz w:val="24"/>
          <w:szCs w:val="24"/>
        </w:rPr>
        <w:t xml:space="preserve">за границу поехать. </w:t>
      </w:r>
    </w:p>
    <w:p w14:paraId="0267D1A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Это понятно</w:t>
      </w:r>
      <w:r>
        <w:rPr>
          <w:rFonts w:ascii="Franklin Gothic Book" w:hAnsi="Franklin Gothic Book" w:cs="Cambria"/>
          <w:sz w:val="24"/>
          <w:szCs w:val="24"/>
        </w:rPr>
        <w:t>. Но</w:t>
      </w:r>
      <w:r w:rsidRPr="00800F1F">
        <w:rPr>
          <w:rFonts w:ascii="Franklin Gothic Book" w:hAnsi="Franklin Gothic Book" w:cs="Cambria"/>
          <w:sz w:val="24"/>
          <w:szCs w:val="24"/>
        </w:rPr>
        <w:t xml:space="preserve"> она видела, в какой ситуации </w:t>
      </w:r>
      <w:r>
        <w:rPr>
          <w:rFonts w:ascii="Franklin Gothic Book" w:hAnsi="Franklin Gothic Book" w:cs="Cambria"/>
          <w:sz w:val="24"/>
          <w:szCs w:val="24"/>
        </w:rPr>
        <w:t xml:space="preserve">находится </w:t>
      </w:r>
      <w:r w:rsidRPr="00800F1F">
        <w:rPr>
          <w:rFonts w:ascii="Franklin Gothic Book" w:hAnsi="Franklin Gothic Book" w:cs="Cambria"/>
          <w:sz w:val="24"/>
          <w:szCs w:val="24"/>
        </w:rPr>
        <w:t>сестр</w:t>
      </w:r>
      <w:r>
        <w:rPr>
          <w:rFonts w:ascii="Franklin Gothic Book" w:hAnsi="Franklin Gothic Book" w:cs="Cambria"/>
          <w:sz w:val="24"/>
          <w:szCs w:val="24"/>
        </w:rPr>
        <w:t>а</w:t>
      </w:r>
      <w:r w:rsidRPr="00800F1F">
        <w:rPr>
          <w:rFonts w:ascii="Franklin Gothic Book" w:hAnsi="Franklin Gothic Book" w:cs="Cambria"/>
          <w:sz w:val="24"/>
          <w:szCs w:val="24"/>
        </w:rPr>
        <w:t xml:space="preserve">. </w:t>
      </w:r>
    </w:p>
    <w:p w14:paraId="63E2D99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Так, хорошо.</w:t>
      </w:r>
      <w:r w:rsidRPr="00800F1F">
        <w:rPr>
          <w:rFonts w:ascii="Franklin Gothic Book" w:hAnsi="Franklin Gothic Book" w:cs="Cambria"/>
          <w:sz w:val="24"/>
          <w:szCs w:val="24"/>
        </w:rPr>
        <w:t xml:space="preserve"> </w:t>
      </w:r>
    </w:p>
    <w:p w14:paraId="10C1911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А вы </w:t>
      </w:r>
      <w:r>
        <w:rPr>
          <w:rFonts w:ascii="Franklin Gothic Book" w:hAnsi="Franklin Gothic Book" w:cs="Cambria"/>
          <w:sz w:val="24"/>
          <w:szCs w:val="24"/>
        </w:rPr>
        <w:t>в</w:t>
      </w:r>
      <w:r w:rsidRPr="00800F1F">
        <w:rPr>
          <w:rFonts w:ascii="Franklin Gothic Book" w:hAnsi="Franklin Gothic Book" w:cs="Cambria"/>
          <w:sz w:val="24"/>
          <w:szCs w:val="24"/>
        </w:rPr>
        <w:t>писали, да,</w:t>
      </w:r>
      <w:r>
        <w:rPr>
          <w:rFonts w:ascii="Franklin Gothic Book" w:hAnsi="Franklin Gothic Book" w:cs="Cambria"/>
          <w:sz w:val="24"/>
          <w:szCs w:val="24"/>
        </w:rPr>
        <w:t xml:space="preserve"> что</w:t>
      </w:r>
      <w:r w:rsidRPr="00800F1F">
        <w:rPr>
          <w:rFonts w:ascii="Franklin Gothic Book" w:hAnsi="Franklin Gothic Book" w:cs="Cambria"/>
          <w:sz w:val="24"/>
          <w:szCs w:val="24"/>
        </w:rPr>
        <w:t xml:space="preserve"> старш</w:t>
      </w:r>
      <w:r>
        <w:rPr>
          <w:rFonts w:ascii="Franklin Gothic Book" w:hAnsi="Franklin Gothic Book" w:cs="Cambria"/>
          <w:sz w:val="24"/>
          <w:szCs w:val="24"/>
        </w:rPr>
        <w:t>ая</w:t>
      </w:r>
      <w:r w:rsidRPr="00800F1F">
        <w:rPr>
          <w:rFonts w:ascii="Franklin Gothic Book" w:hAnsi="Franklin Gothic Book" w:cs="Cambria"/>
          <w:sz w:val="24"/>
          <w:szCs w:val="24"/>
        </w:rPr>
        <w:t>? Основополагающ</w:t>
      </w:r>
      <w:r>
        <w:rPr>
          <w:rFonts w:ascii="Franklin Gothic Book" w:hAnsi="Franklin Gothic Book" w:cs="Cambria"/>
          <w:sz w:val="24"/>
          <w:szCs w:val="24"/>
        </w:rPr>
        <w:t xml:space="preserve">ее, что </w:t>
      </w:r>
      <w:r w:rsidRPr="00800F1F">
        <w:rPr>
          <w:rFonts w:ascii="Franklin Gothic Book" w:hAnsi="Franklin Gothic Book" w:cs="Cambria"/>
          <w:sz w:val="24"/>
          <w:szCs w:val="24"/>
        </w:rPr>
        <w:t xml:space="preserve">она старшая? </w:t>
      </w:r>
    </w:p>
    <w:p w14:paraId="6CE79157" w14:textId="77777777" w:rsidR="00047CA4" w:rsidRPr="00803BD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 xml:space="preserve">Она старшая. </w:t>
      </w:r>
    </w:p>
    <w:p w14:paraId="0ABFB81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Она там и за маму. </w:t>
      </w:r>
    </w:p>
    <w:p w14:paraId="7805D2AB" w14:textId="77777777" w:rsidR="00047CA4" w:rsidRPr="00803BD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 xml:space="preserve">Да, она старшая. Вот какие чувства вызывает Маша? Какие основные чувства она вызывает? </w:t>
      </w:r>
    </w:p>
    <w:p w14:paraId="126FF0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Позитивные. </w:t>
      </w:r>
    </w:p>
    <w:p w14:paraId="6B6BD93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Вот на чём основан вот этот позитив?</w:t>
      </w:r>
      <w:r w:rsidRPr="00800F1F">
        <w:rPr>
          <w:rFonts w:ascii="Franklin Gothic Book" w:hAnsi="Franklin Gothic Book" w:cs="Cambria"/>
          <w:sz w:val="24"/>
          <w:szCs w:val="24"/>
        </w:rPr>
        <w:t xml:space="preserve"> </w:t>
      </w:r>
    </w:p>
    <w:p w14:paraId="2379E3B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На её самодостаточности и, как сказать, я даже не знаю, как сказать, умение принимать решения. </w:t>
      </w:r>
    </w:p>
    <w:p w14:paraId="16217BF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Мудрость. </w:t>
      </w:r>
    </w:p>
    <w:p w14:paraId="1D9E353C" w14:textId="77777777" w:rsidR="00047CA4" w:rsidRPr="00803BDA"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Уверенность. </w:t>
      </w:r>
    </w:p>
    <w:p w14:paraId="596D0B9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уверенность в себе. И её силой. </w:t>
      </w:r>
    </w:p>
    <w:p w14:paraId="4762CD6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Мне не понравилось. Она ударила ребёнка по лицу </w:t>
      </w:r>
      <w:r>
        <w:rPr>
          <w:rFonts w:ascii="Franklin Gothic Book" w:hAnsi="Franklin Gothic Book" w:cs="Cambria"/>
          <w:sz w:val="24"/>
          <w:szCs w:val="24"/>
        </w:rPr>
        <w:t>п</w:t>
      </w:r>
      <w:r w:rsidRPr="00800F1F">
        <w:rPr>
          <w:rFonts w:ascii="Franklin Gothic Book" w:hAnsi="Franklin Gothic Book" w:cs="Cambria"/>
          <w:sz w:val="24"/>
          <w:szCs w:val="24"/>
        </w:rPr>
        <w:t xml:space="preserve">ри сестре и при брате </w:t>
      </w:r>
      <w:r>
        <w:rPr>
          <w:rFonts w:ascii="Franklin Gothic Book" w:hAnsi="Franklin Gothic Book" w:cs="Cambria"/>
          <w:sz w:val="24"/>
          <w:szCs w:val="24"/>
        </w:rPr>
        <w:t xml:space="preserve">двоюродном. </w:t>
      </w:r>
    </w:p>
    <w:p w14:paraId="346E42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Но она не прям ударила. Она так шлёпнула. Шлёпнула не по лицу, а по губам. Она по губам. Она её не втащила. </w:t>
      </w:r>
    </w:p>
    <w:p w14:paraId="05088B8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Подождите про это. Значит, эмоции позитивные у Татьяны. Какие ещё эмоции она вызывает?</w:t>
      </w:r>
      <w:r w:rsidRPr="00800F1F">
        <w:rPr>
          <w:rFonts w:ascii="Franklin Gothic Book" w:hAnsi="Franklin Gothic Book" w:cs="Cambria"/>
          <w:sz w:val="24"/>
          <w:szCs w:val="24"/>
        </w:rPr>
        <w:t xml:space="preserve"> </w:t>
      </w:r>
    </w:p>
    <w:p w14:paraId="33DC9E9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Вдохновля</w:t>
      </w:r>
      <w:r>
        <w:rPr>
          <w:rFonts w:ascii="Franklin Gothic Book" w:hAnsi="Franklin Gothic Book" w:cs="Cambria"/>
          <w:sz w:val="24"/>
          <w:szCs w:val="24"/>
        </w:rPr>
        <w:t xml:space="preserve">ющие. Тоже, допустим, </w:t>
      </w:r>
      <w:r w:rsidRPr="00800F1F">
        <w:rPr>
          <w:rFonts w:ascii="Franklin Gothic Book" w:hAnsi="Franklin Gothic Book" w:cs="Cambria"/>
          <w:sz w:val="24"/>
          <w:szCs w:val="24"/>
        </w:rPr>
        <w:t xml:space="preserve">вдохновляешься, что женщина может сама достигнуть такого. </w:t>
      </w:r>
    </w:p>
    <w:p w14:paraId="31BBFE3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Купить такую квартиру, так </w:t>
      </w:r>
      <w:r>
        <w:rPr>
          <w:rFonts w:ascii="Franklin Gothic Book" w:hAnsi="Franklin Gothic Book" w:cs="Cambria"/>
          <w:sz w:val="24"/>
          <w:szCs w:val="24"/>
        </w:rPr>
        <w:t xml:space="preserve">обставить. </w:t>
      </w:r>
    </w:p>
    <w:p w14:paraId="1413454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Т</w:t>
      </w:r>
      <w:r w:rsidRPr="00800F1F">
        <w:rPr>
          <w:rFonts w:ascii="Franklin Gothic Book" w:hAnsi="Franklin Gothic Book" w:cs="Cambria"/>
          <w:sz w:val="24"/>
          <w:szCs w:val="24"/>
        </w:rPr>
        <w:t xml:space="preserve">ак жить. </w:t>
      </w:r>
    </w:p>
    <w:p w14:paraId="4255F7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Но </w:t>
      </w:r>
      <w:r w:rsidRPr="00800F1F">
        <w:rPr>
          <w:rFonts w:ascii="Franklin Gothic Book" w:hAnsi="Franklin Gothic Book" w:cs="Cambria"/>
          <w:sz w:val="24"/>
          <w:szCs w:val="24"/>
        </w:rPr>
        <w:t xml:space="preserve">это же все </w:t>
      </w:r>
      <w:r>
        <w:rPr>
          <w:rFonts w:ascii="Franklin Gothic Book" w:hAnsi="Franklin Gothic Book" w:cs="Cambria"/>
          <w:sz w:val="24"/>
          <w:szCs w:val="24"/>
        </w:rPr>
        <w:t xml:space="preserve">о </w:t>
      </w:r>
      <w:r w:rsidRPr="00800F1F">
        <w:rPr>
          <w:rFonts w:ascii="Franklin Gothic Book" w:hAnsi="Franklin Gothic Book" w:cs="Cambria"/>
          <w:sz w:val="24"/>
          <w:szCs w:val="24"/>
        </w:rPr>
        <w:t>материально</w:t>
      </w:r>
      <w:r>
        <w:rPr>
          <w:rFonts w:ascii="Franklin Gothic Book" w:hAnsi="Franklin Gothic Book" w:cs="Cambria"/>
          <w:sz w:val="24"/>
          <w:szCs w:val="24"/>
        </w:rPr>
        <w:t>м</w:t>
      </w:r>
      <w:r w:rsidRPr="00800F1F">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76F79A1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А почему? </w:t>
      </w:r>
    </w:p>
    <w:p w14:paraId="13E029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Это же совсем другое. Нет, карьера. Нет, это очень важно. Карьера. От нее ушла дочь. От нее ушла дочь к бабушке. Правильно? </w:t>
      </w:r>
    </w:p>
    <w:p w14:paraId="19A69FA0" w14:textId="77777777" w:rsidR="00047CA4" w:rsidRPr="00803BD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 xml:space="preserve">Это негативная эмоция? </w:t>
      </w:r>
    </w:p>
    <w:p w14:paraId="284686B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Это не негативн</w:t>
      </w:r>
      <w:r>
        <w:rPr>
          <w:rFonts w:ascii="Franklin Gothic Book" w:hAnsi="Franklin Gothic Book" w:cs="Cambria"/>
          <w:sz w:val="24"/>
          <w:szCs w:val="24"/>
        </w:rPr>
        <w:t>ая</w:t>
      </w:r>
      <w:r w:rsidRPr="00800F1F">
        <w:rPr>
          <w:rFonts w:ascii="Franklin Gothic Book" w:hAnsi="Franklin Gothic Book" w:cs="Cambria"/>
          <w:sz w:val="24"/>
          <w:szCs w:val="24"/>
        </w:rPr>
        <w:t xml:space="preserve">. Это скорее сочувствие. Я бы сказала, что она вызывает некое сочувствие. Все понятно. Внешний, так сказать, антураж, он прекрасен. Но ребенок ушел. Значит отношение с ребенком каким-то образом </w:t>
      </w:r>
      <w:r>
        <w:rPr>
          <w:rFonts w:ascii="Franklin Gothic Book" w:hAnsi="Franklin Gothic Book" w:cs="Cambria"/>
          <w:sz w:val="24"/>
          <w:szCs w:val="24"/>
        </w:rPr>
        <w:t>с</w:t>
      </w:r>
      <w:r w:rsidRPr="00800F1F">
        <w:rPr>
          <w:rFonts w:ascii="Franklin Gothic Book" w:hAnsi="Franklin Gothic Book" w:cs="Cambria"/>
          <w:sz w:val="24"/>
          <w:szCs w:val="24"/>
        </w:rPr>
        <w:t>ломан</w:t>
      </w:r>
      <w:r>
        <w:rPr>
          <w:rFonts w:ascii="Franklin Gothic Book" w:hAnsi="Franklin Gothic Book" w:cs="Cambria"/>
          <w:sz w:val="24"/>
          <w:szCs w:val="24"/>
        </w:rPr>
        <w:t>о</w:t>
      </w:r>
      <w:r w:rsidRPr="00800F1F">
        <w:rPr>
          <w:rFonts w:ascii="Franklin Gothic Book" w:hAnsi="Franklin Gothic Book" w:cs="Cambria"/>
          <w:sz w:val="24"/>
          <w:szCs w:val="24"/>
        </w:rPr>
        <w:t xml:space="preserve">. Личной жизни нет никакой. Значит, это тоже все поломано. </w:t>
      </w:r>
      <w:r>
        <w:rPr>
          <w:rFonts w:ascii="Franklin Gothic Book" w:hAnsi="Franklin Gothic Book" w:cs="Cambria"/>
          <w:sz w:val="24"/>
          <w:szCs w:val="24"/>
        </w:rPr>
        <w:t>Х</w:t>
      </w:r>
      <w:r w:rsidRPr="00800F1F">
        <w:rPr>
          <w:rFonts w:ascii="Franklin Gothic Book" w:hAnsi="Franklin Gothic Book" w:cs="Cambria"/>
          <w:sz w:val="24"/>
          <w:szCs w:val="24"/>
        </w:rPr>
        <w:t xml:space="preserve">орошо, ты пришел домой в эту шикарную квартиру. Это здорово. Ничего не могу сказать. Но ты же один? Один. </w:t>
      </w:r>
      <w:r>
        <w:rPr>
          <w:rFonts w:ascii="Franklin Gothic Book" w:hAnsi="Franklin Gothic Book" w:cs="Cambria"/>
          <w:sz w:val="24"/>
          <w:szCs w:val="24"/>
        </w:rPr>
        <w:t>Д</w:t>
      </w:r>
      <w:r w:rsidRPr="00800F1F">
        <w:rPr>
          <w:rFonts w:ascii="Franklin Gothic Book" w:hAnsi="Franklin Gothic Book" w:cs="Cambria"/>
          <w:sz w:val="24"/>
          <w:szCs w:val="24"/>
        </w:rPr>
        <w:t>а, ты работаешь</w:t>
      </w:r>
      <w:r>
        <w:rPr>
          <w:rFonts w:ascii="Franklin Gothic Book" w:hAnsi="Franklin Gothic Book" w:cs="Cambria"/>
          <w:sz w:val="24"/>
          <w:szCs w:val="24"/>
        </w:rPr>
        <w:t>,</w:t>
      </w:r>
      <w:r w:rsidRPr="00800F1F">
        <w:rPr>
          <w:rFonts w:ascii="Franklin Gothic Book" w:hAnsi="Franklin Gothic Book" w:cs="Cambria"/>
          <w:sz w:val="24"/>
          <w:szCs w:val="24"/>
        </w:rPr>
        <w:t xml:space="preserve"> прекрасно. Н</w:t>
      </w:r>
      <w:r>
        <w:rPr>
          <w:rFonts w:ascii="Franklin Gothic Book" w:hAnsi="Franklin Gothic Book" w:cs="Cambria"/>
          <w:sz w:val="24"/>
          <w:szCs w:val="24"/>
        </w:rPr>
        <w:t>о</w:t>
      </w:r>
      <w:r w:rsidRPr="00800F1F">
        <w:rPr>
          <w:rFonts w:ascii="Franklin Gothic Book" w:hAnsi="Franklin Gothic Book" w:cs="Cambria"/>
          <w:sz w:val="24"/>
          <w:szCs w:val="24"/>
        </w:rPr>
        <w:t xml:space="preserve"> и работа, ты понимаешь, что ты даже сказать не можешь то, что у тебя в голове происходит. Она же сама говорит, что </w:t>
      </w:r>
      <w:r>
        <w:rPr>
          <w:rFonts w:ascii="Franklin Gothic Book" w:hAnsi="Franklin Gothic Book" w:cs="Cambria"/>
          <w:sz w:val="24"/>
          <w:szCs w:val="24"/>
        </w:rPr>
        <w:t>«</w:t>
      </w:r>
      <w:r w:rsidRPr="00800F1F">
        <w:rPr>
          <w:rFonts w:ascii="Franklin Gothic Book" w:hAnsi="Franklin Gothic Book" w:cs="Cambria"/>
          <w:sz w:val="24"/>
          <w:szCs w:val="24"/>
        </w:rPr>
        <w:t xml:space="preserve">я больше не могу про эти там помидоры, еще какие-то там безумные растения, которые помогут </w:t>
      </w:r>
      <w:r>
        <w:rPr>
          <w:rFonts w:ascii="Franklin Gothic Book" w:hAnsi="Franklin Gothic Book" w:cs="Cambria"/>
          <w:sz w:val="24"/>
          <w:szCs w:val="24"/>
        </w:rPr>
        <w:t xml:space="preserve">и вылечат от </w:t>
      </w:r>
      <w:r w:rsidRPr="00800F1F">
        <w:rPr>
          <w:rFonts w:ascii="Franklin Gothic Book" w:hAnsi="Franklin Gothic Book" w:cs="Cambria"/>
          <w:sz w:val="24"/>
          <w:szCs w:val="24"/>
        </w:rPr>
        <w:t>все</w:t>
      </w:r>
      <w:r>
        <w:rPr>
          <w:rFonts w:ascii="Franklin Gothic Book" w:hAnsi="Franklin Gothic Book" w:cs="Cambria"/>
          <w:sz w:val="24"/>
          <w:szCs w:val="24"/>
        </w:rPr>
        <w:t>го»</w:t>
      </w:r>
      <w:r w:rsidRPr="00800F1F">
        <w:rPr>
          <w:rFonts w:ascii="Franklin Gothic Book" w:hAnsi="Franklin Gothic Book" w:cs="Cambria"/>
          <w:sz w:val="24"/>
          <w:szCs w:val="24"/>
        </w:rPr>
        <w:t>. То есть это безусловно ее тяготит. Она же думающий человек. То есть то, что внешне, это понятно</w:t>
      </w:r>
      <w:r>
        <w:rPr>
          <w:rFonts w:ascii="Franklin Gothic Book" w:hAnsi="Franklin Gothic Book" w:cs="Cambria"/>
          <w:sz w:val="24"/>
          <w:szCs w:val="24"/>
        </w:rPr>
        <w:t>. А</w:t>
      </w:r>
      <w:r w:rsidRPr="00800F1F">
        <w:rPr>
          <w:rFonts w:ascii="Franklin Gothic Book" w:hAnsi="Franklin Gothic Book" w:cs="Cambria"/>
          <w:sz w:val="24"/>
          <w:szCs w:val="24"/>
        </w:rPr>
        <w:t xml:space="preserve"> ее внутреннее переживани</w:t>
      </w:r>
      <w:r>
        <w:rPr>
          <w:rFonts w:ascii="Franklin Gothic Book" w:hAnsi="Franklin Gothic Book" w:cs="Cambria"/>
          <w:sz w:val="24"/>
          <w:szCs w:val="24"/>
        </w:rPr>
        <w:t>я</w:t>
      </w:r>
      <w:r w:rsidRPr="00800F1F">
        <w:rPr>
          <w:rFonts w:ascii="Franklin Gothic Book" w:hAnsi="Franklin Gothic Book" w:cs="Cambria"/>
          <w:sz w:val="24"/>
          <w:szCs w:val="24"/>
        </w:rPr>
        <w:t xml:space="preserve">, она же живая? Живая. </w:t>
      </w:r>
      <w:r>
        <w:rPr>
          <w:rFonts w:ascii="Franklin Gothic Book" w:hAnsi="Franklin Gothic Book" w:cs="Cambria"/>
          <w:sz w:val="24"/>
          <w:szCs w:val="24"/>
        </w:rPr>
        <w:t xml:space="preserve">Мне кажется. это </w:t>
      </w:r>
      <w:r w:rsidRPr="00800F1F">
        <w:rPr>
          <w:rFonts w:ascii="Franklin Gothic Book" w:hAnsi="Franklin Gothic Book" w:cs="Cambria"/>
          <w:sz w:val="24"/>
          <w:szCs w:val="24"/>
        </w:rPr>
        <w:t>очень важн</w:t>
      </w:r>
      <w:r>
        <w:rPr>
          <w:rFonts w:ascii="Franklin Gothic Book" w:hAnsi="Franklin Gothic Book" w:cs="Cambria"/>
          <w:sz w:val="24"/>
          <w:szCs w:val="24"/>
        </w:rPr>
        <w:t>ый момент</w:t>
      </w:r>
      <w:r w:rsidRPr="00800F1F">
        <w:rPr>
          <w:rFonts w:ascii="Franklin Gothic Book" w:hAnsi="Franklin Gothic Book" w:cs="Cambria"/>
          <w:sz w:val="24"/>
          <w:szCs w:val="24"/>
        </w:rPr>
        <w:t xml:space="preserve">. </w:t>
      </w:r>
    </w:p>
    <w:p w14:paraId="34AA8F78" w14:textId="77777777" w:rsidR="00047CA4" w:rsidRPr="00803BD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803BDA">
        <w:rPr>
          <w:rFonts w:ascii="Franklin Gothic Book" w:hAnsi="Franklin Gothic Book" w:cs="Cambria"/>
          <w:b/>
          <w:bCs/>
          <w:sz w:val="24"/>
          <w:szCs w:val="24"/>
        </w:rPr>
        <w:t>Анна, вы хотели что-то добавить?</w:t>
      </w:r>
    </w:p>
    <w:p w14:paraId="0E4EAD8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Я сейчас потеряла мысль. </w:t>
      </w:r>
      <w:r>
        <w:rPr>
          <w:rFonts w:ascii="Franklin Gothic Book" w:hAnsi="Franklin Gothic Book" w:cs="Cambria"/>
          <w:sz w:val="24"/>
          <w:szCs w:val="24"/>
        </w:rPr>
        <w:t>То есть показана с</w:t>
      </w:r>
      <w:r w:rsidRPr="00800F1F">
        <w:rPr>
          <w:rFonts w:ascii="Franklin Gothic Book" w:hAnsi="Franklin Gothic Book" w:cs="Cambria"/>
          <w:sz w:val="24"/>
          <w:szCs w:val="24"/>
        </w:rPr>
        <w:t>итуация большинств</w:t>
      </w:r>
      <w:r>
        <w:rPr>
          <w:rFonts w:ascii="Franklin Gothic Book" w:hAnsi="Franklin Gothic Book" w:cs="Cambria"/>
          <w:sz w:val="24"/>
          <w:szCs w:val="24"/>
        </w:rPr>
        <w:t>а</w:t>
      </w:r>
      <w:r w:rsidRPr="00800F1F">
        <w:rPr>
          <w:rFonts w:ascii="Franklin Gothic Book" w:hAnsi="Franklin Gothic Book" w:cs="Cambria"/>
          <w:sz w:val="24"/>
          <w:szCs w:val="24"/>
        </w:rPr>
        <w:t xml:space="preserve"> успешных женщин, также у них проблемы. Они одиноки, проблемы с ребенком</w:t>
      </w:r>
      <w:r>
        <w:rPr>
          <w:rFonts w:ascii="Franklin Gothic Book" w:hAnsi="Franklin Gothic Book" w:cs="Cambria"/>
          <w:sz w:val="24"/>
          <w:szCs w:val="24"/>
        </w:rPr>
        <w:t>. Это</w:t>
      </w:r>
      <w:r w:rsidRPr="00800F1F">
        <w:rPr>
          <w:rFonts w:ascii="Franklin Gothic Book" w:hAnsi="Franklin Gothic Book" w:cs="Cambria"/>
          <w:sz w:val="24"/>
          <w:szCs w:val="24"/>
        </w:rPr>
        <w:t xml:space="preserve"> очень распространенная ситуация. Тоже актуальная очень тема. </w:t>
      </w:r>
    </w:p>
    <w:p w14:paraId="7B642A6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Да, я видно, что она очень переживает, что она не до конца реализована, что она не там, где она хотел</w:t>
      </w:r>
      <w:r>
        <w:rPr>
          <w:rFonts w:ascii="Franklin Gothic Book" w:hAnsi="Franklin Gothic Book" w:cs="Cambria"/>
          <w:sz w:val="24"/>
          <w:szCs w:val="24"/>
        </w:rPr>
        <w:t>а</w:t>
      </w:r>
      <w:r w:rsidRPr="00800F1F">
        <w:rPr>
          <w:rFonts w:ascii="Franklin Gothic Book" w:hAnsi="Franklin Gothic Book" w:cs="Cambria"/>
          <w:sz w:val="24"/>
          <w:szCs w:val="24"/>
        </w:rPr>
        <w:t xml:space="preserve"> бы быть. Даже в комментариях в соцсетях</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w:t>
      </w:r>
      <w:r>
        <w:rPr>
          <w:rFonts w:ascii="Franklin Gothic Book" w:hAnsi="Franklin Gothic Book" w:cs="Cambria"/>
          <w:sz w:val="24"/>
          <w:szCs w:val="24"/>
        </w:rPr>
        <w:t>«</w:t>
      </w:r>
      <w:r w:rsidRPr="00800F1F">
        <w:rPr>
          <w:rFonts w:ascii="Franklin Gothic Book" w:hAnsi="Franklin Gothic Book" w:cs="Cambria"/>
          <w:sz w:val="24"/>
          <w:szCs w:val="24"/>
        </w:rPr>
        <w:t>пустышка</w:t>
      </w:r>
      <w:r>
        <w:rPr>
          <w:rFonts w:ascii="Franklin Gothic Book" w:hAnsi="Franklin Gothic Book" w:cs="Cambria"/>
          <w:sz w:val="24"/>
          <w:szCs w:val="24"/>
        </w:rPr>
        <w:t>»</w:t>
      </w:r>
      <w:r w:rsidRPr="00800F1F">
        <w:rPr>
          <w:rFonts w:ascii="Franklin Gothic Book" w:hAnsi="Franklin Gothic Book" w:cs="Cambria"/>
          <w:sz w:val="24"/>
          <w:szCs w:val="24"/>
        </w:rPr>
        <w:t xml:space="preserve">, ее это очень задело, что она </w:t>
      </w:r>
      <w:r>
        <w:rPr>
          <w:rFonts w:ascii="Franklin Gothic Book" w:hAnsi="Franklin Gothic Book" w:cs="Cambria"/>
          <w:sz w:val="24"/>
          <w:szCs w:val="24"/>
        </w:rPr>
        <w:t xml:space="preserve">так вот какими-то </w:t>
      </w:r>
      <w:r w:rsidRPr="00800F1F">
        <w:rPr>
          <w:rFonts w:ascii="Franklin Gothic Book" w:hAnsi="Franklin Gothic Book" w:cs="Cambria"/>
          <w:sz w:val="24"/>
          <w:szCs w:val="24"/>
        </w:rPr>
        <w:t>глупост</w:t>
      </w:r>
      <w:r>
        <w:rPr>
          <w:rFonts w:ascii="Franklin Gothic Book" w:hAnsi="Franklin Gothic Book" w:cs="Cambria"/>
          <w:sz w:val="24"/>
          <w:szCs w:val="24"/>
        </w:rPr>
        <w:t>ями</w:t>
      </w:r>
      <w:r w:rsidRPr="00800F1F">
        <w:rPr>
          <w:rFonts w:ascii="Franklin Gothic Book" w:hAnsi="Franklin Gothic Book" w:cs="Cambria"/>
          <w:sz w:val="24"/>
          <w:szCs w:val="24"/>
        </w:rPr>
        <w:t xml:space="preserve"> занимается. Пусть на </w:t>
      </w:r>
      <w:r>
        <w:rPr>
          <w:rFonts w:ascii="Franklin Gothic Book" w:hAnsi="Franklin Gothic Book" w:cs="Cambria"/>
          <w:sz w:val="24"/>
          <w:szCs w:val="24"/>
        </w:rPr>
        <w:t>«П</w:t>
      </w:r>
      <w:r w:rsidRPr="00800F1F">
        <w:rPr>
          <w:rFonts w:ascii="Franklin Gothic Book" w:hAnsi="Franklin Gothic Book" w:cs="Cambria"/>
          <w:sz w:val="24"/>
          <w:szCs w:val="24"/>
        </w:rPr>
        <w:t>ервом канале</w:t>
      </w:r>
      <w:r>
        <w:rPr>
          <w:rFonts w:ascii="Franklin Gothic Book" w:hAnsi="Franklin Gothic Book" w:cs="Cambria"/>
          <w:sz w:val="24"/>
          <w:szCs w:val="24"/>
        </w:rPr>
        <w:t>»</w:t>
      </w:r>
      <w:r w:rsidRPr="00800F1F">
        <w:rPr>
          <w:rFonts w:ascii="Franklin Gothic Book" w:hAnsi="Franklin Gothic Book" w:cs="Cambria"/>
          <w:sz w:val="24"/>
          <w:szCs w:val="24"/>
        </w:rPr>
        <w:t xml:space="preserve">, допустим, да, но </w:t>
      </w:r>
      <w:r>
        <w:rPr>
          <w:rFonts w:ascii="Franklin Gothic Book" w:hAnsi="Franklin Gothic Book" w:cs="Cambria"/>
          <w:sz w:val="24"/>
          <w:szCs w:val="24"/>
        </w:rPr>
        <w:t xml:space="preserve">в </w:t>
      </w:r>
      <w:r w:rsidRPr="00800F1F">
        <w:rPr>
          <w:rFonts w:ascii="Franklin Gothic Book" w:hAnsi="Franklin Gothic Book" w:cs="Cambria"/>
          <w:sz w:val="24"/>
          <w:szCs w:val="24"/>
        </w:rPr>
        <w:t>какой-то ерунде</w:t>
      </w:r>
      <w:r>
        <w:rPr>
          <w:rFonts w:ascii="Franklin Gothic Book" w:hAnsi="Franklin Gothic Book" w:cs="Cambria"/>
          <w:sz w:val="24"/>
          <w:szCs w:val="24"/>
        </w:rPr>
        <w:t>. Не</w:t>
      </w:r>
      <w:r w:rsidRPr="00800F1F">
        <w:rPr>
          <w:rFonts w:ascii="Franklin Gothic Book" w:hAnsi="Franklin Gothic Book" w:cs="Cambria"/>
          <w:sz w:val="24"/>
          <w:szCs w:val="24"/>
        </w:rPr>
        <w:t xml:space="preserve"> так полезн</w:t>
      </w:r>
      <w:r>
        <w:rPr>
          <w:rFonts w:ascii="Franklin Gothic Book" w:hAnsi="Franklin Gothic Book" w:cs="Cambria"/>
          <w:sz w:val="24"/>
          <w:szCs w:val="24"/>
        </w:rPr>
        <w:t>а</w:t>
      </w:r>
      <w:r w:rsidRPr="00800F1F">
        <w:rPr>
          <w:rFonts w:ascii="Franklin Gothic Book" w:hAnsi="Franklin Gothic Book" w:cs="Cambria"/>
          <w:sz w:val="24"/>
          <w:szCs w:val="24"/>
        </w:rPr>
        <w:t>, как могл</w:t>
      </w:r>
      <w:r>
        <w:rPr>
          <w:rFonts w:ascii="Franklin Gothic Book" w:hAnsi="Franklin Gothic Book" w:cs="Cambria"/>
          <w:sz w:val="24"/>
          <w:szCs w:val="24"/>
        </w:rPr>
        <w:t>а</w:t>
      </w:r>
      <w:r w:rsidRPr="00800F1F">
        <w:rPr>
          <w:rFonts w:ascii="Franklin Gothic Book" w:hAnsi="Franklin Gothic Book" w:cs="Cambria"/>
          <w:sz w:val="24"/>
          <w:szCs w:val="24"/>
        </w:rPr>
        <w:t xml:space="preserve"> бы быть. </w:t>
      </w:r>
    </w:p>
    <w:p w14:paraId="4CBC6047" w14:textId="77777777" w:rsidR="00047CA4" w:rsidRPr="00DD1F3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D1F3A">
        <w:rPr>
          <w:rFonts w:ascii="Franklin Gothic Book" w:hAnsi="Franklin Gothic Book" w:cs="Cambria"/>
          <w:b/>
          <w:bCs/>
          <w:sz w:val="24"/>
          <w:szCs w:val="24"/>
        </w:rPr>
        <w:t xml:space="preserve">Удел активных людей, да, все время искать и сомневаться? Так, скажите, пожалуйста, вот поступки, характер, мотивация Маши, она понятна? Удалось авторам вот это всё нам разложить по полочкам? Остались ли какие-то незакрытые окошечки? </w:t>
      </w:r>
    </w:p>
    <w:p w14:paraId="71C6651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Всё разложи</w:t>
      </w:r>
      <w:r>
        <w:rPr>
          <w:rFonts w:ascii="Franklin Gothic Book" w:hAnsi="Franklin Gothic Book" w:cs="Cambria"/>
          <w:sz w:val="24"/>
          <w:szCs w:val="24"/>
        </w:rPr>
        <w:t>ли</w:t>
      </w:r>
      <w:r w:rsidRPr="00800F1F">
        <w:rPr>
          <w:rFonts w:ascii="Franklin Gothic Book" w:hAnsi="Franklin Gothic Book" w:cs="Cambria"/>
          <w:sz w:val="24"/>
          <w:szCs w:val="24"/>
        </w:rPr>
        <w:t xml:space="preserve">. </w:t>
      </w:r>
    </w:p>
    <w:p w14:paraId="6322549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Знаете, что непонятно было? Вот я для себя даже отметила. Они все как будто какие-то, я бы не сказала, как зачарованные, как потерянные, ходят по всему фильму, что-то ходят, ничего не делают, ходят</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Х</w:t>
      </w:r>
      <w:r w:rsidRPr="00800F1F">
        <w:rPr>
          <w:rFonts w:ascii="Franklin Gothic Book" w:hAnsi="Franklin Gothic Book" w:cs="Cambria"/>
          <w:sz w:val="24"/>
          <w:szCs w:val="24"/>
        </w:rPr>
        <w:t>одят по городу, ходят там, вызывают куда-то вверх-вниз. И при этом, вот оно вязкое такое состояние, и не двигается сам герой вот в моих глазах ни туда, ни сюда. Разве только словами озвучивают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w:t>
      </w:r>
      <w:r>
        <w:rPr>
          <w:rFonts w:ascii="Franklin Gothic Book" w:hAnsi="Franklin Gothic Book" w:cs="Cambria"/>
          <w:sz w:val="24"/>
          <w:szCs w:val="24"/>
        </w:rPr>
        <w:t>«</w:t>
      </w:r>
      <w:r w:rsidRPr="00800F1F">
        <w:rPr>
          <w:rFonts w:ascii="Franklin Gothic Book" w:hAnsi="Franklin Gothic Book" w:cs="Cambria"/>
          <w:sz w:val="24"/>
          <w:szCs w:val="24"/>
        </w:rPr>
        <w:t>вот я туда, или я туда</w:t>
      </w:r>
      <w:r>
        <w:rPr>
          <w:rFonts w:ascii="Franklin Gothic Book" w:hAnsi="Franklin Gothic Book" w:cs="Cambria"/>
          <w:sz w:val="24"/>
          <w:szCs w:val="24"/>
        </w:rPr>
        <w:t>»</w:t>
      </w:r>
      <w:r w:rsidRPr="00800F1F">
        <w:rPr>
          <w:rFonts w:ascii="Franklin Gothic Book" w:hAnsi="Franklin Gothic Book" w:cs="Cambria"/>
          <w:sz w:val="24"/>
          <w:szCs w:val="24"/>
        </w:rPr>
        <w:t xml:space="preserve">, потому что самоценность, вот тоже канатом через весь сериал. </w:t>
      </w:r>
      <w:r>
        <w:rPr>
          <w:rFonts w:ascii="Franklin Gothic Book" w:hAnsi="Franklin Gothic Book" w:cs="Cambria"/>
          <w:sz w:val="24"/>
          <w:szCs w:val="24"/>
        </w:rPr>
        <w:t>«</w:t>
      </w:r>
      <w:r w:rsidRPr="00800F1F">
        <w:rPr>
          <w:rFonts w:ascii="Franklin Gothic Book" w:hAnsi="Franklin Gothic Book" w:cs="Cambria"/>
          <w:sz w:val="24"/>
          <w:szCs w:val="24"/>
        </w:rPr>
        <w:t>Кто</w:t>
      </w:r>
      <w:r>
        <w:rPr>
          <w:rFonts w:ascii="Franklin Gothic Book" w:hAnsi="Franklin Gothic Book" w:cs="Cambria"/>
          <w:sz w:val="24"/>
          <w:szCs w:val="24"/>
        </w:rPr>
        <w:t xml:space="preserve">, если </w:t>
      </w:r>
      <w:r w:rsidRPr="00800F1F">
        <w:rPr>
          <w:rFonts w:ascii="Franklin Gothic Book" w:hAnsi="Franklin Gothic Book" w:cs="Cambria"/>
          <w:sz w:val="24"/>
          <w:szCs w:val="24"/>
        </w:rPr>
        <w:t>не 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На</w:t>
      </w:r>
      <w:r w:rsidRPr="00800F1F">
        <w:rPr>
          <w:rFonts w:ascii="Franklin Gothic Book" w:hAnsi="Franklin Gothic Book" w:cs="Cambria"/>
          <w:sz w:val="24"/>
          <w:szCs w:val="24"/>
        </w:rPr>
        <w:t xml:space="preserve"> работе </w:t>
      </w:r>
      <w:r>
        <w:rPr>
          <w:rFonts w:ascii="Franklin Gothic Book" w:hAnsi="Franklin Gothic Book" w:cs="Cambria"/>
          <w:sz w:val="24"/>
          <w:szCs w:val="24"/>
        </w:rPr>
        <w:t>ей</w:t>
      </w:r>
      <w:r w:rsidRPr="00800F1F">
        <w:rPr>
          <w:rFonts w:ascii="Franklin Gothic Book" w:hAnsi="Franklin Gothic Book" w:cs="Cambria"/>
          <w:sz w:val="24"/>
          <w:szCs w:val="24"/>
        </w:rPr>
        <w:t xml:space="preserve"> то же самое сказали. Непонятно. </w:t>
      </w:r>
    </w:p>
    <w:p w14:paraId="37140849" w14:textId="77777777" w:rsidR="00047CA4" w:rsidRPr="00DD1F3A"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DD1F3A">
        <w:rPr>
          <w:rFonts w:ascii="Franklin Gothic Book" w:hAnsi="Franklin Gothic Book" w:cs="Cambria"/>
          <w:b/>
          <w:bCs/>
          <w:sz w:val="24"/>
          <w:szCs w:val="24"/>
        </w:rPr>
        <w:t xml:space="preserve">Так. Что еще непонятно в характере, в образе Маши? Что не проясняется? </w:t>
      </w:r>
    </w:p>
    <w:p w14:paraId="168EB3C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Они грубые очень. Постоянно вот это вот, что я хотела сказать. Не только как</w:t>
      </w:r>
      <w:r>
        <w:rPr>
          <w:rFonts w:ascii="Franklin Gothic Book" w:hAnsi="Franklin Gothic Book" w:cs="Cambria"/>
          <w:sz w:val="24"/>
          <w:szCs w:val="24"/>
        </w:rPr>
        <w:t>.</w:t>
      </w:r>
      <w:r w:rsidRPr="00800F1F">
        <w:rPr>
          <w:rFonts w:ascii="Franklin Gothic Book" w:hAnsi="Franklin Gothic Book" w:cs="Cambria"/>
          <w:sz w:val="24"/>
          <w:szCs w:val="24"/>
        </w:rPr>
        <w:t xml:space="preserve"> Как будто их все откуда-то выгрузили </w:t>
      </w:r>
      <w:r>
        <w:rPr>
          <w:rFonts w:ascii="Franklin Gothic Book" w:hAnsi="Franklin Gothic Book" w:cs="Cambria"/>
          <w:sz w:val="24"/>
          <w:szCs w:val="24"/>
        </w:rPr>
        <w:t>вот</w:t>
      </w:r>
      <w:r w:rsidRPr="00800F1F">
        <w:rPr>
          <w:rFonts w:ascii="Franklin Gothic Book" w:hAnsi="Franklin Gothic Book" w:cs="Cambria"/>
          <w:sz w:val="24"/>
          <w:szCs w:val="24"/>
        </w:rPr>
        <w:t xml:space="preserve"> скопом</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р</w:t>
      </w:r>
      <w:r w:rsidRPr="00800F1F">
        <w:rPr>
          <w:rFonts w:ascii="Franklin Gothic Book" w:hAnsi="Franklin Gothic Book" w:cs="Cambria"/>
          <w:sz w:val="24"/>
          <w:szCs w:val="24"/>
        </w:rPr>
        <w:t>аскидали вот. И они все пошли вот как зомби, знаете. И мы не понимаем, что происходит, но надо что-то играть. То есть вот она потерянность эт</w:t>
      </w:r>
      <w:r>
        <w:rPr>
          <w:rFonts w:ascii="Franklin Gothic Book" w:hAnsi="Franklin Gothic Book" w:cs="Cambria"/>
          <w:sz w:val="24"/>
          <w:szCs w:val="24"/>
        </w:rPr>
        <w:t>а</w:t>
      </w:r>
      <w:r w:rsidRPr="00800F1F">
        <w:rPr>
          <w:rFonts w:ascii="Franklin Gothic Book" w:hAnsi="Franklin Gothic Book" w:cs="Cambria"/>
          <w:sz w:val="24"/>
          <w:szCs w:val="24"/>
        </w:rPr>
        <w:t xml:space="preserve"> все равно присутствует. </w:t>
      </w:r>
    </w:p>
    <w:p w14:paraId="7B93E2A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Вот разумность ее</w:t>
      </w:r>
      <w:r>
        <w:rPr>
          <w:rFonts w:ascii="Franklin Gothic Book" w:hAnsi="Franklin Gothic Book" w:cs="Cambria"/>
          <w:sz w:val="24"/>
          <w:szCs w:val="24"/>
        </w:rPr>
        <w:t>. Она</w:t>
      </w:r>
      <w:r w:rsidRPr="00800F1F">
        <w:rPr>
          <w:rFonts w:ascii="Franklin Gothic Book" w:hAnsi="Franklin Gothic Book" w:cs="Cambria"/>
          <w:sz w:val="24"/>
          <w:szCs w:val="24"/>
        </w:rPr>
        <w:t xml:space="preserve"> в детстве всегда такая была, </w:t>
      </w:r>
      <w:proofErr w:type="spellStart"/>
      <w:r w:rsidRPr="00800F1F">
        <w:rPr>
          <w:rFonts w:ascii="Franklin Gothic Book" w:hAnsi="Franklin Gothic Book" w:cs="Cambria"/>
          <w:sz w:val="24"/>
          <w:szCs w:val="24"/>
        </w:rPr>
        <w:t>смышлен</w:t>
      </w:r>
      <w:r>
        <w:rPr>
          <w:rFonts w:ascii="Franklin Gothic Book" w:hAnsi="Franklin Gothic Book" w:cs="Cambria"/>
          <w:sz w:val="24"/>
          <w:szCs w:val="24"/>
        </w:rPr>
        <w:t>ыш</w:t>
      </w:r>
      <w:proofErr w:type="spellEnd"/>
      <w:r w:rsidRPr="00800F1F">
        <w:rPr>
          <w:rFonts w:ascii="Franklin Gothic Book" w:hAnsi="Franklin Gothic Book" w:cs="Cambria"/>
          <w:sz w:val="24"/>
          <w:szCs w:val="24"/>
        </w:rPr>
        <w:t xml:space="preserve"> такая. Да, вот эта вот такая какая-то ответственность за всех. И когда она говорила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«В</w:t>
      </w:r>
      <w:r w:rsidRPr="00800F1F">
        <w:rPr>
          <w:rFonts w:ascii="Franklin Gothic Book" w:hAnsi="Franklin Gothic Book" w:cs="Cambria"/>
          <w:sz w:val="24"/>
          <w:szCs w:val="24"/>
        </w:rPr>
        <w:t>ы что</w:t>
      </w:r>
      <w:r>
        <w:rPr>
          <w:rFonts w:ascii="Franklin Gothic Book" w:hAnsi="Franklin Gothic Book" w:cs="Cambria"/>
          <w:sz w:val="24"/>
          <w:szCs w:val="24"/>
        </w:rPr>
        <w:t>,</w:t>
      </w:r>
      <w:r w:rsidRPr="00800F1F">
        <w:rPr>
          <w:rFonts w:ascii="Franklin Gothic Book" w:hAnsi="Franklin Gothic Book" w:cs="Cambria"/>
          <w:sz w:val="24"/>
          <w:szCs w:val="24"/>
        </w:rPr>
        <w:t xml:space="preserve"> не видите</w:t>
      </w:r>
      <w:r>
        <w:rPr>
          <w:rFonts w:ascii="Franklin Gothic Book" w:hAnsi="Franklin Gothic Book" w:cs="Cambria"/>
          <w:sz w:val="24"/>
          <w:szCs w:val="24"/>
        </w:rPr>
        <w:t xml:space="preserve">? Ведь она </w:t>
      </w:r>
      <w:r w:rsidRPr="00800F1F">
        <w:rPr>
          <w:rFonts w:ascii="Franklin Gothic Book" w:hAnsi="Franklin Gothic Book" w:cs="Cambria"/>
          <w:sz w:val="24"/>
          <w:szCs w:val="24"/>
        </w:rPr>
        <w:t>учебу бросает</w:t>
      </w:r>
      <w:r>
        <w:rPr>
          <w:rFonts w:ascii="Franklin Gothic Book" w:hAnsi="Franklin Gothic Book" w:cs="Cambria"/>
          <w:sz w:val="24"/>
          <w:szCs w:val="24"/>
        </w:rPr>
        <w:t>. П</w:t>
      </w:r>
      <w:r w:rsidRPr="00800F1F">
        <w:rPr>
          <w:rFonts w:ascii="Franklin Gothic Book" w:hAnsi="Franklin Gothic Book" w:cs="Cambria"/>
          <w:sz w:val="24"/>
          <w:szCs w:val="24"/>
        </w:rPr>
        <w:t>осмотрите же, что, скажите кто-нибудь</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И</w:t>
      </w:r>
      <w:r w:rsidRPr="00800F1F">
        <w:rPr>
          <w:rFonts w:ascii="Franklin Gothic Book" w:hAnsi="Franklin Gothic Book" w:cs="Cambria"/>
          <w:sz w:val="24"/>
          <w:szCs w:val="24"/>
        </w:rPr>
        <w:t xml:space="preserve"> то есть прослеживается ее вот эта вот логичность, разумность и какая-то вот</w:t>
      </w:r>
      <w:r>
        <w:rPr>
          <w:rFonts w:ascii="Franklin Gothic Book" w:hAnsi="Franklin Gothic Book" w:cs="Cambria"/>
          <w:sz w:val="24"/>
          <w:szCs w:val="24"/>
        </w:rPr>
        <w:t xml:space="preserve"> дальновидность. И </w:t>
      </w:r>
      <w:r w:rsidRPr="00800F1F">
        <w:rPr>
          <w:rFonts w:ascii="Franklin Gothic Book" w:hAnsi="Franklin Gothic Book" w:cs="Cambria"/>
          <w:sz w:val="24"/>
          <w:szCs w:val="24"/>
        </w:rPr>
        <w:t>тут же она любит этого Носков</w:t>
      </w:r>
      <w:r>
        <w:rPr>
          <w:rFonts w:ascii="Franklin Gothic Book" w:hAnsi="Franklin Gothic Book" w:cs="Cambria"/>
          <w:sz w:val="24"/>
          <w:szCs w:val="24"/>
        </w:rPr>
        <w:t>а</w:t>
      </w:r>
      <w:r w:rsidRPr="00800F1F">
        <w:rPr>
          <w:rFonts w:ascii="Franklin Gothic Book" w:hAnsi="Franklin Gothic Book" w:cs="Cambria"/>
          <w:sz w:val="24"/>
          <w:szCs w:val="24"/>
        </w:rPr>
        <w:t>, он же Б</w:t>
      </w:r>
      <w:r>
        <w:rPr>
          <w:rFonts w:ascii="Franklin Gothic Book" w:hAnsi="Franklin Gothic Book" w:cs="Cambria"/>
          <w:sz w:val="24"/>
          <w:szCs w:val="24"/>
        </w:rPr>
        <w:t>а</w:t>
      </w:r>
      <w:r w:rsidRPr="00800F1F">
        <w:rPr>
          <w:rFonts w:ascii="Franklin Gothic Book" w:hAnsi="Franklin Gothic Book" w:cs="Cambria"/>
          <w:sz w:val="24"/>
          <w:szCs w:val="24"/>
        </w:rPr>
        <w:t>шар</w:t>
      </w:r>
      <w:r>
        <w:rPr>
          <w:rFonts w:ascii="Franklin Gothic Book" w:hAnsi="Franklin Gothic Book" w:cs="Cambria"/>
          <w:sz w:val="24"/>
          <w:szCs w:val="24"/>
        </w:rPr>
        <w:t>ов</w:t>
      </w:r>
      <w:r w:rsidRPr="00800F1F">
        <w:rPr>
          <w:rFonts w:ascii="Franklin Gothic Book" w:hAnsi="Franklin Gothic Book" w:cs="Cambria"/>
          <w:sz w:val="24"/>
          <w:szCs w:val="24"/>
        </w:rPr>
        <w:t>. Мне вот это не вяжется с ее разумностью. Вот это выбивает</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ее зря. </w:t>
      </w:r>
    </w:p>
    <w:p w14:paraId="736A5F0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Зачем они такую некрасивую </w:t>
      </w:r>
      <w:r>
        <w:rPr>
          <w:rFonts w:ascii="Franklin Gothic Book" w:hAnsi="Franklin Gothic Book" w:cs="Cambria"/>
          <w:sz w:val="24"/>
          <w:szCs w:val="24"/>
        </w:rPr>
        <w:t xml:space="preserve">фамилию ему сделали? </w:t>
      </w:r>
      <w:r>
        <w:rPr>
          <w:rFonts w:ascii="Franklin Gothic Book" w:hAnsi="Franklin Gothic Book" w:cs="Cambria"/>
          <w:i/>
          <w:iCs/>
          <w:sz w:val="24"/>
          <w:szCs w:val="24"/>
        </w:rPr>
        <w:t xml:space="preserve">(говорят одновременно) </w:t>
      </w:r>
    </w:p>
    <w:p w14:paraId="52CC8B4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Вот</w:t>
      </w:r>
      <w:r>
        <w:rPr>
          <w:rFonts w:ascii="Franklin Gothic Book" w:hAnsi="Franklin Gothic Book" w:cs="Cambria"/>
          <w:sz w:val="24"/>
          <w:szCs w:val="24"/>
        </w:rPr>
        <w:t xml:space="preserve"> не вяжется</w:t>
      </w:r>
      <w:r w:rsidRPr="00800F1F">
        <w:rPr>
          <w:rFonts w:ascii="Franklin Gothic Book" w:hAnsi="Franklin Gothic Book" w:cs="Cambria"/>
          <w:sz w:val="24"/>
          <w:szCs w:val="24"/>
        </w:rPr>
        <w:t xml:space="preserve"> с этой разумной, успешной, хорошей во всех планах правильной женщиной, вот это безумный</w:t>
      </w:r>
      <w:r>
        <w:rPr>
          <w:rFonts w:ascii="Franklin Gothic Book" w:hAnsi="Franklin Gothic Book" w:cs="Cambria"/>
          <w:sz w:val="24"/>
          <w:szCs w:val="24"/>
        </w:rPr>
        <w:t xml:space="preserve"> пьянчуга </w:t>
      </w:r>
      <w:r w:rsidRPr="00800F1F">
        <w:rPr>
          <w:rFonts w:ascii="Franklin Gothic Book" w:hAnsi="Franklin Gothic Book" w:cs="Cambria"/>
          <w:sz w:val="24"/>
          <w:szCs w:val="24"/>
        </w:rPr>
        <w:t xml:space="preserve">какой-то. </w:t>
      </w:r>
    </w:p>
    <w:p w14:paraId="0C06EBE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Таланова</w:t>
      </w:r>
      <w:r>
        <w:rPr>
          <w:rFonts w:ascii="Franklin Gothic Book" w:hAnsi="Franklin Gothic Book" w:cs="Cambria"/>
          <w:sz w:val="24"/>
          <w:szCs w:val="24"/>
        </w:rPr>
        <w:t xml:space="preserve">, то </w:t>
      </w:r>
      <w:r w:rsidRPr="00800F1F">
        <w:rPr>
          <w:rFonts w:ascii="Franklin Gothic Book" w:hAnsi="Franklin Gothic Book" w:cs="Cambria"/>
          <w:sz w:val="24"/>
          <w:szCs w:val="24"/>
        </w:rPr>
        <w:t xml:space="preserve">есть вот такая фамилия есть, </w:t>
      </w:r>
      <w:r>
        <w:rPr>
          <w:rFonts w:ascii="Franklin Gothic Book" w:hAnsi="Franklin Gothic Book" w:cs="Cambria"/>
          <w:sz w:val="24"/>
          <w:szCs w:val="24"/>
        </w:rPr>
        <w:t xml:space="preserve">и тут Носкова. </w:t>
      </w:r>
    </w:p>
    <w:p w14:paraId="00947B4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То </w:t>
      </w:r>
      <w:r w:rsidRPr="00800F1F">
        <w:rPr>
          <w:rFonts w:ascii="Franklin Gothic Book" w:hAnsi="Franklin Gothic Book" w:cs="Cambria"/>
          <w:sz w:val="24"/>
          <w:szCs w:val="24"/>
        </w:rPr>
        <w:t>есть тут прям совсем не верится</w:t>
      </w:r>
      <w:r>
        <w:rPr>
          <w:rFonts w:ascii="Franklin Gothic Book" w:hAnsi="Franklin Gothic Book" w:cs="Cambria"/>
          <w:sz w:val="24"/>
          <w:szCs w:val="24"/>
        </w:rPr>
        <w:t xml:space="preserve"> в это все</w:t>
      </w:r>
      <w:r w:rsidRPr="00800F1F">
        <w:rPr>
          <w:rFonts w:ascii="Franklin Gothic Book" w:hAnsi="Franklin Gothic Book" w:cs="Cambria"/>
          <w:sz w:val="24"/>
          <w:szCs w:val="24"/>
        </w:rPr>
        <w:t xml:space="preserve">. </w:t>
      </w:r>
    </w:p>
    <w:p w14:paraId="5B49E00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DD1F3A">
        <w:rPr>
          <w:rFonts w:ascii="Franklin Gothic Book" w:hAnsi="Franklin Gothic Book" w:cs="Cambria"/>
          <w:b/>
          <w:bCs/>
          <w:sz w:val="24"/>
          <w:szCs w:val="24"/>
        </w:rPr>
        <w:t>В это вообще не верится?</w:t>
      </w:r>
    </w:p>
    <w:p w14:paraId="3C2558B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Не верится, да. </w:t>
      </w:r>
    </w:p>
    <w:p w14:paraId="7FC8814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DD1F3A">
        <w:rPr>
          <w:rFonts w:ascii="Franklin Gothic Book" w:hAnsi="Franklin Gothic Book" w:cs="Cambria"/>
          <w:b/>
          <w:bCs/>
          <w:sz w:val="24"/>
          <w:szCs w:val="24"/>
        </w:rPr>
        <w:t>Так, хорошо. Давайте мы с вами</w:t>
      </w:r>
      <w:r>
        <w:rPr>
          <w:rFonts w:ascii="Franklin Gothic Book" w:hAnsi="Franklin Gothic Book" w:cs="Cambria"/>
          <w:b/>
          <w:bCs/>
          <w:sz w:val="24"/>
          <w:szCs w:val="24"/>
        </w:rPr>
        <w:t>.</w:t>
      </w:r>
      <w:r w:rsidRPr="00800F1F">
        <w:rPr>
          <w:rFonts w:ascii="Franklin Gothic Book" w:hAnsi="Franklin Gothic Book" w:cs="Cambria"/>
          <w:sz w:val="24"/>
          <w:szCs w:val="24"/>
        </w:rPr>
        <w:t xml:space="preserve"> </w:t>
      </w:r>
    </w:p>
    <w:p w14:paraId="4A1447C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А можно я спрошу</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Я</w:t>
      </w:r>
      <w:r w:rsidRPr="00800F1F">
        <w:rPr>
          <w:rFonts w:ascii="Franklin Gothic Book" w:hAnsi="Franklin Gothic Book" w:cs="Cambria"/>
          <w:sz w:val="24"/>
          <w:szCs w:val="24"/>
        </w:rPr>
        <w:t xml:space="preserve"> одн</w:t>
      </w:r>
      <w:r>
        <w:rPr>
          <w:rFonts w:ascii="Franklin Gothic Book" w:hAnsi="Franklin Gothic Book" w:cs="Cambria"/>
          <w:sz w:val="24"/>
          <w:szCs w:val="24"/>
        </w:rPr>
        <w:t>а</w:t>
      </w:r>
      <w:r w:rsidRPr="00800F1F">
        <w:rPr>
          <w:rFonts w:ascii="Franklin Gothic Book" w:hAnsi="Franklin Gothic Book" w:cs="Cambria"/>
          <w:sz w:val="24"/>
          <w:szCs w:val="24"/>
        </w:rPr>
        <w:t xml:space="preserve"> в самом начале сериала перепутала, когда их показывали взрослыми, что для меня они были напутаны</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7116B3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Да, я долго тоже пыталась понять, кто </w:t>
      </w:r>
      <w:r>
        <w:rPr>
          <w:rFonts w:ascii="Franklin Gothic Book" w:hAnsi="Franklin Gothic Book" w:cs="Cambria"/>
          <w:sz w:val="24"/>
          <w:szCs w:val="24"/>
        </w:rPr>
        <w:t>из них -</w:t>
      </w:r>
      <w:r w:rsidRPr="00800F1F">
        <w:rPr>
          <w:rFonts w:ascii="Franklin Gothic Book" w:hAnsi="Franklin Gothic Book" w:cs="Cambria"/>
          <w:sz w:val="24"/>
          <w:szCs w:val="24"/>
        </w:rPr>
        <w:t xml:space="preserve"> кто. </w:t>
      </w:r>
    </w:p>
    <w:p w14:paraId="4249F37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Которая поцеловала, я была уверена, что это Маша внешне. А вот эта вот с</w:t>
      </w:r>
      <w:r>
        <w:rPr>
          <w:rFonts w:ascii="Franklin Gothic Book" w:hAnsi="Franklin Gothic Book" w:cs="Cambria"/>
          <w:sz w:val="24"/>
          <w:szCs w:val="24"/>
        </w:rPr>
        <w:t xml:space="preserve"> бровками </w:t>
      </w:r>
      <w:r w:rsidRPr="00800F1F">
        <w:rPr>
          <w:rFonts w:ascii="Franklin Gothic Book" w:hAnsi="Franklin Gothic Book" w:cs="Cambria"/>
          <w:sz w:val="24"/>
          <w:szCs w:val="24"/>
        </w:rPr>
        <w:t>лохмат</w:t>
      </w:r>
      <w:r>
        <w:rPr>
          <w:rFonts w:ascii="Franklin Gothic Book" w:hAnsi="Franklin Gothic Book" w:cs="Cambria"/>
          <w:sz w:val="24"/>
          <w:szCs w:val="24"/>
        </w:rPr>
        <w:t>ы</w:t>
      </w:r>
      <w:r w:rsidRPr="00800F1F">
        <w:rPr>
          <w:rFonts w:ascii="Franklin Gothic Book" w:hAnsi="Franklin Gothic Book" w:cs="Cambria"/>
          <w:sz w:val="24"/>
          <w:szCs w:val="24"/>
        </w:rPr>
        <w:t xml:space="preserve">ми, это вот младшенькая </w:t>
      </w:r>
      <w:proofErr w:type="spellStart"/>
      <w:r w:rsidRPr="00800F1F">
        <w:rPr>
          <w:rFonts w:ascii="Franklin Gothic Book" w:hAnsi="Franklin Gothic Book" w:cs="Cambria"/>
          <w:sz w:val="24"/>
          <w:szCs w:val="24"/>
        </w:rPr>
        <w:t>стрёмненькая</w:t>
      </w:r>
      <w:proofErr w:type="spellEnd"/>
      <w:r w:rsidRPr="00800F1F">
        <w:rPr>
          <w:rFonts w:ascii="Franklin Gothic Book" w:hAnsi="Franklin Gothic Book" w:cs="Cambria"/>
          <w:sz w:val="24"/>
          <w:szCs w:val="24"/>
        </w:rPr>
        <w:t xml:space="preserve">. </w:t>
      </w:r>
    </w:p>
    <w:p w14:paraId="2A0F078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Они</w:t>
      </w:r>
      <w:r>
        <w:rPr>
          <w:rFonts w:ascii="Franklin Gothic Book" w:hAnsi="Franklin Gothic Book" w:cs="Cambria"/>
          <w:sz w:val="24"/>
          <w:szCs w:val="24"/>
        </w:rPr>
        <w:t xml:space="preserve">, кстати, </w:t>
      </w:r>
      <w:r w:rsidRPr="00800F1F">
        <w:rPr>
          <w:rFonts w:ascii="Franklin Gothic Book" w:hAnsi="Franklin Gothic Book" w:cs="Cambria"/>
          <w:sz w:val="24"/>
          <w:szCs w:val="24"/>
        </w:rPr>
        <w:t>даже больше подходят друг другу по внешн</w:t>
      </w:r>
      <w:r>
        <w:rPr>
          <w:rFonts w:ascii="Franklin Gothic Book" w:hAnsi="Franklin Gothic Book" w:cs="Cambria"/>
          <w:sz w:val="24"/>
          <w:szCs w:val="24"/>
        </w:rPr>
        <w:t>ости</w:t>
      </w:r>
      <w:r w:rsidRPr="00800F1F">
        <w:rPr>
          <w:rFonts w:ascii="Franklin Gothic Book" w:hAnsi="Franklin Gothic Book" w:cs="Cambria"/>
          <w:sz w:val="24"/>
          <w:szCs w:val="24"/>
        </w:rPr>
        <w:t xml:space="preserve">. </w:t>
      </w:r>
    </w:p>
    <w:p w14:paraId="1DA1CA2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Здесь, да, я тоже долго разбиралась</w:t>
      </w:r>
      <w:r>
        <w:rPr>
          <w:rFonts w:ascii="Franklin Gothic Book" w:hAnsi="Franklin Gothic Book" w:cs="Cambria"/>
          <w:sz w:val="24"/>
          <w:szCs w:val="24"/>
        </w:rPr>
        <w:t>, кто из них - кто</w:t>
      </w:r>
      <w:r w:rsidRPr="00800F1F">
        <w:rPr>
          <w:rFonts w:ascii="Franklin Gothic Book" w:hAnsi="Franklin Gothic Book" w:cs="Cambria"/>
          <w:sz w:val="24"/>
          <w:szCs w:val="24"/>
        </w:rPr>
        <w:t xml:space="preserve">. </w:t>
      </w:r>
    </w:p>
    <w:p w14:paraId="62D5CFE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И от основного сюжета тоже это отводил</w:t>
      </w:r>
      <w:r>
        <w:rPr>
          <w:rFonts w:ascii="Franklin Gothic Book" w:hAnsi="Franklin Gothic Book" w:cs="Cambria"/>
          <w:sz w:val="24"/>
          <w:szCs w:val="24"/>
        </w:rPr>
        <w:t>о</w:t>
      </w:r>
      <w:r w:rsidRPr="00800F1F">
        <w:rPr>
          <w:rFonts w:ascii="Franklin Gothic Book" w:hAnsi="Franklin Gothic Book" w:cs="Cambria"/>
          <w:sz w:val="24"/>
          <w:szCs w:val="24"/>
        </w:rPr>
        <w:t xml:space="preserve">. Я не сразу тоже поняла. </w:t>
      </w:r>
    </w:p>
    <w:p w14:paraId="3F969E0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Это</w:t>
      </w:r>
      <w:r>
        <w:rPr>
          <w:rFonts w:ascii="Franklin Gothic Book" w:hAnsi="Franklin Gothic Book" w:cs="Cambria"/>
          <w:sz w:val="24"/>
          <w:szCs w:val="24"/>
        </w:rPr>
        <w:t xml:space="preserve"> надо</w:t>
      </w:r>
      <w:r w:rsidRPr="00800F1F">
        <w:rPr>
          <w:rFonts w:ascii="Franklin Gothic Book" w:hAnsi="Franklin Gothic Book" w:cs="Cambria"/>
          <w:sz w:val="24"/>
          <w:szCs w:val="24"/>
        </w:rPr>
        <w:t xml:space="preserve"> было мысл</w:t>
      </w:r>
      <w:r>
        <w:rPr>
          <w:rFonts w:ascii="Franklin Gothic Book" w:hAnsi="Franklin Gothic Book" w:cs="Cambria"/>
          <w:sz w:val="24"/>
          <w:szCs w:val="24"/>
        </w:rPr>
        <w:t>ь</w:t>
      </w:r>
      <w:r w:rsidRPr="00800F1F">
        <w:rPr>
          <w:rFonts w:ascii="Franklin Gothic Book" w:hAnsi="Franklin Gothic Book" w:cs="Cambria"/>
          <w:sz w:val="24"/>
          <w:szCs w:val="24"/>
        </w:rPr>
        <w:t xml:space="preserve"> </w:t>
      </w:r>
      <w:r>
        <w:rPr>
          <w:rFonts w:ascii="Franklin Gothic Book" w:hAnsi="Franklin Gothic Book" w:cs="Cambria"/>
          <w:sz w:val="24"/>
          <w:szCs w:val="24"/>
        </w:rPr>
        <w:t>на</w:t>
      </w:r>
      <w:r w:rsidRPr="00800F1F">
        <w:rPr>
          <w:rFonts w:ascii="Franklin Gothic Book" w:hAnsi="Franklin Gothic Book" w:cs="Cambria"/>
          <w:sz w:val="24"/>
          <w:szCs w:val="24"/>
        </w:rPr>
        <w:t xml:space="preserve">прячь. </w:t>
      </w:r>
    </w:p>
    <w:p w14:paraId="103A223B" w14:textId="77777777" w:rsidR="00047CA4" w:rsidRPr="00337B0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37B0D">
        <w:rPr>
          <w:rFonts w:ascii="Franklin Gothic Book" w:hAnsi="Franklin Gothic Book" w:cs="Cambria"/>
          <w:b/>
          <w:bCs/>
          <w:sz w:val="24"/>
          <w:szCs w:val="24"/>
        </w:rPr>
        <w:t xml:space="preserve">Как бы вы сформулировали политическую позицию, политические взгляды Маши? Вот увидели ли вы это в сериале? Считали ли вы это? И как вы бы это озвучили? </w:t>
      </w:r>
    </w:p>
    <w:p w14:paraId="213FEC2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У нее ярко выраженных нет. Она колеблющая. </w:t>
      </w:r>
    </w:p>
    <w:p w14:paraId="2C5463C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Нейтральное отношение. </w:t>
      </w:r>
    </w:p>
    <w:p w14:paraId="3C846C3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Вот именно вот эта разумность опять, </w:t>
      </w:r>
      <w:r>
        <w:rPr>
          <w:rFonts w:ascii="Franklin Gothic Book" w:hAnsi="Franklin Gothic Book" w:cs="Cambria"/>
          <w:sz w:val="24"/>
          <w:szCs w:val="24"/>
        </w:rPr>
        <w:t>то есть</w:t>
      </w:r>
      <w:r w:rsidRPr="00800F1F">
        <w:rPr>
          <w:rFonts w:ascii="Franklin Gothic Book" w:hAnsi="Franklin Gothic Book" w:cs="Cambria"/>
          <w:sz w:val="24"/>
          <w:szCs w:val="24"/>
        </w:rPr>
        <w:t xml:space="preserve"> не делать поспешных выводов. </w:t>
      </w:r>
    </w:p>
    <w:p w14:paraId="3F381FD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Нет, у нее приоритет работа, карьера. </w:t>
      </w:r>
      <w:r>
        <w:rPr>
          <w:rFonts w:ascii="Franklin Gothic Book" w:hAnsi="Franklin Gothic Book" w:cs="Cambria"/>
          <w:sz w:val="24"/>
          <w:szCs w:val="24"/>
        </w:rPr>
        <w:t>И</w:t>
      </w:r>
      <w:r w:rsidRPr="00800F1F">
        <w:rPr>
          <w:rFonts w:ascii="Franklin Gothic Book" w:hAnsi="Franklin Gothic Book" w:cs="Cambria"/>
          <w:sz w:val="24"/>
          <w:szCs w:val="24"/>
        </w:rPr>
        <w:t xml:space="preserve"> то есть все, что за кадром карьеры, ее не сильно волнует, пока не начались проблемы там с Матвеем и со всем. </w:t>
      </w:r>
    </w:p>
    <w:p w14:paraId="67298AB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Соответственно, он благополучный. </w:t>
      </w:r>
    </w:p>
    <w:p w14:paraId="3FBB56A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Кстати, говоря по поводу Украины, она тоже</w:t>
      </w:r>
      <w:r>
        <w:rPr>
          <w:rFonts w:ascii="Franklin Gothic Book" w:hAnsi="Franklin Gothic Book" w:cs="Cambria"/>
          <w:sz w:val="24"/>
          <w:szCs w:val="24"/>
        </w:rPr>
        <w:t>.</w:t>
      </w:r>
      <w:r w:rsidRPr="00800F1F">
        <w:rPr>
          <w:rFonts w:ascii="Franklin Gothic Book" w:hAnsi="Franklin Gothic Book" w:cs="Cambria"/>
          <w:sz w:val="24"/>
          <w:szCs w:val="24"/>
        </w:rPr>
        <w:t xml:space="preserve"> Почему она не переехала в Одессу? Не потому, что это Украина, а потому, что там убили отца. </w:t>
      </w:r>
    </w:p>
    <w:p w14:paraId="10F781F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Да, она об этом сказала. </w:t>
      </w:r>
    </w:p>
    <w:p w14:paraId="0242611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Как это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а</w:t>
      </w:r>
      <w:r w:rsidRPr="00800F1F">
        <w:rPr>
          <w:rFonts w:ascii="Franklin Gothic Book" w:hAnsi="Franklin Gothic Book" w:cs="Cambria"/>
          <w:sz w:val="24"/>
          <w:szCs w:val="24"/>
        </w:rPr>
        <w:t>политичн</w:t>
      </w:r>
      <w:r>
        <w:rPr>
          <w:rFonts w:ascii="Franklin Gothic Book" w:hAnsi="Franklin Gothic Book" w:cs="Cambria"/>
          <w:sz w:val="24"/>
          <w:szCs w:val="24"/>
        </w:rPr>
        <w:t>о</w:t>
      </w:r>
      <w:r w:rsidRPr="00800F1F">
        <w:rPr>
          <w:rFonts w:ascii="Franklin Gothic Book" w:hAnsi="Franklin Gothic Book" w:cs="Cambria"/>
          <w:sz w:val="24"/>
          <w:szCs w:val="24"/>
        </w:rPr>
        <w:t xml:space="preserve"> называется</w:t>
      </w:r>
      <w:r>
        <w:rPr>
          <w:rFonts w:ascii="Franklin Gothic Book" w:hAnsi="Franklin Gothic Book" w:cs="Cambria"/>
          <w:sz w:val="24"/>
          <w:szCs w:val="24"/>
        </w:rPr>
        <w:t xml:space="preserve">, когда вне </w:t>
      </w:r>
      <w:r w:rsidRPr="00800F1F">
        <w:rPr>
          <w:rFonts w:ascii="Franklin Gothic Book" w:hAnsi="Franklin Gothic Book" w:cs="Cambria"/>
          <w:sz w:val="24"/>
          <w:szCs w:val="24"/>
        </w:rPr>
        <w:t xml:space="preserve">политики как будто бы. И, в принципе, из-за Матвея она могла сказать в прямом эфире, что </w:t>
      </w:r>
      <w:r>
        <w:rPr>
          <w:rFonts w:ascii="Franklin Gothic Book" w:hAnsi="Franklin Gothic Book" w:cs="Cambria"/>
          <w:sz w:val="24"/>
          <w:szCs w:val="24"/>
        </w:rPr>
        <w:t>«Я</w:t>
      </w:r>
      <w:r w:rsidRPr="00800F1F">
        <w:rPr>
          <w:rFonts w:ascii="Franklin Gothic Book" w:hAnsi="Franklin Gothic Book" w:cs="Cambria"/>
          <w:sz w:val="24"/>
          <w:szCs w:val="24"/>
        </w:rPr>
        <w:t xml:space="preserve"> против войны</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4792655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Т</w:t>
      </w:r>
      <w:r w:rsidRPr="00800F1F">
        <w:rPr>
          <w:rFonts w:ascii="Franklin Gothic Book" w:hAnsi="Franklin Gothic Book" w:cs="Cambria"/>
          <w:sz w:val="24"/>
          <w:szCs w:val="24"/>
        </w:rPr>
        <w:t xml:space="preserve">о есть для нее семья на </w:t>
      </w:r>
      <w:r>
        <w:rPr>
          <w:rFonts w:ascii="Franklin Gothic Book" w:hAnsi="Franklin Gothic Book" w:cs="Cambria"/>
          <w:sz w:val="24"/>
          <w:szCs w:val="24"/>
        </w:rPr>
        <w:t xml:space="preserve">первом месте. </w:t>
      </w:r>
    </w:p>
    <w:p w14:paraId="5646EC9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Конечно. </w:t>
      </w:r>
    </w:p>
    <w:p w14:paraId="79EE2A00" w14:textId="77777777" w:rsidR="00047CA4" w:rsidRPr="00337B0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37B0D">
        <w:rPr>
          <w:rFonts w:ascii="Franklin Gothic Book" w:hAnsi="Franklin Gothic Book" w:cs="Cambria"/>
          <w:b/>
          <w:bCs/>
          <w:sz w:val="24"/>
          <w:szCs w:val="24"/>
        </w:rPr>
        <w:t>Что вообще</w:t>
      </w:r>
      <w:r>
        <w:rPr>
          <w:rFonts w:ascii="Franklin Gothic Book" w:hAnsi="Franklin Gothic Book" w:cs="Cambria"/>
          <w:b/>
          <w:bCs/>
          <w:sz w:val="24"/>
          <w:szCs w:val="24"/>
        </w:rPr>
        <w:t>.</w:t>
      </w:r>
      <w:r w:rsidRPr="00337B0D">
        <w:rPr>
          <w:rFonts w:ascii="Franklin Gothic Book" w:hAnsi="Franklin Gothic Book" w:cs="Cambria"/>
          <w:b/>
          <w:bCs/>
          <w:sz w:val="24"/>
          <w:szCs w:val="24"/>
        </w:rPr>
        <w:t xml:space="preserve"> Вы, собственно говоря, ответили на этот вопрос, вот на формирование ее вот этой аполитичности, вот такой, знаете, я бы даже сказала, даже не четкой позиции, что на нее повлияло? То есть это преданность работе, да, наверное? </w:t>
      </w:r>
    </w:p>
    <w:p w14:paraId="40CE2C1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 в первую очередь это. </w:t>
      </w:r>
    </w:p>
    <w:p w14:paraId="407E9CB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337B0D">
        <w:rPr>
          <w:rFonts w:ascii="Franklin Gothic Book" w:hAnsi="Franklin Gothic Book" w:cs="Cambria"/>
          <w:b/>
          <w:bCs/>
          <w:sz w:val="24"/>
          <w:szCs w:val="24"/>
        </w:rPr>
        <w:t xml:space="preserve">Вы сказали, что она все время в работе. Преданность работе. Что еще? </w:t>
      </w:r>
    </w:p>
    <w:p w14:paraId="544EE5F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То, что у нее </w:t>
      </w:r>
      <w:r>
        <w:rPr>
          <w:rFonts w:ascii="Franklin Gothic Book" w:hAnsi="Franklin Gothic Book" w:cs="Cambria"/>
          <w:sz w:val="24"/>
          <w:szCs w:val="24"/>
        </w:rPr>
        <w:t>родня</w:t>
      </w:r>
      <w:r w:rsidRPr="00800F1F">
        <w:rPr>
          <w:rFonts w:ascii="Franklin Gothic Book" w:hAnsi="Franklin Gothic Book" w:cs="Cambria"/>
          <w:sz w:val="24"/>
          <w:szCs w:val="24"/>
        </w:rPr>
        <w:t xml:space="preserve"> </w:t>
      </w:r>
      <w:r>
        <w:rPr>
          <w:rFonts w:ascii="Franklin Gothic Book" w:hAnsi="Franklin Gothic Book" w:cs="Cambria"/>
          <w:sz w:val="24"/>
          <w:szCs w:val="24"/>
        </w:rPr>
        <w:t>на</w:t>
      </w:r>
      <w:r w:rsidRPr="00800F1F">
        <w:rPr>
          <w:rFonts w:ascii="Franklin Gothic Book" w:hAnsi="Franklin Gothic Book" w:cs="Cambria"/>
          <w:sz w:val="24"/>
          <w:szCs w:val="24"/>
        </w:rPr>
        <w:t xml:space="preserve"> Украине. Она не могла занять противоположную позицию, тогда бы она к этим</w:t>
      </w:r>
      <w:r>
        <w:rPr>
          <w:rFonts w:ascii="Franklin Gothic Book" w:hAnsi="Franklin Gothic Book" w:cs="Cambria"/>
          <w:sz w:val="24"/>
          <w:szCs w:val="24"/>
        </w:rPr>
        <w:t xml:space="preserve">, к своей родне бы плохо относилась. </w:t>
      </w:r>
    </w:p>
    <w:p w14:paraId="71D8BACC" w14:textId="77777777" w:rsidR="00047CA4" w:rsidRPr="00337B0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37B0D">
        <w:rPr>
          <w:rFonts w:ascii="Franklin Gothic Book" w:hAnsi="Franklin Gothic Book" w:cs="Cambria"/>
          <w:b/>
          <w:bCs/>
          <w:sz w:val="24"/>
          <w:szCs w:val="24"/>
        </w:rPr>
        <w:t xml:space="preserve">Так, еще что? </w:t>
      </w:r>
    </w:p>
    <w:p w14:paraId="2283194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Я имела ввиду, что карьера и материальный быт съедает очень много энергии. </w:t>
      </w:r>
    </w:p>
    <w:p w14:paraId="1A6E55B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Да, если </w:t>
      </w:r>
      <w:r>
        <w:rPr>
          <w:rFonts w:ascii="Franklin Gothic Book" w:hAnsi="Franklin Gothic Book" w:cs="Cambria"/>
          <w:sz w:val="24"/>
          <w:szCs w:val="24"/>
        </w:rPr>
        <w:t xml:space="preserve">то, как </w:t>
      </w:r>
      <w:r w:rsidRPr="00800F1F">
        <w:rPr>
          <w:rFonts w:ascii="Franklin Gothic Book" w:hAnsi="Franklin Gothic Book" w:cs="Cambria"/>
          <w:sz w:val="24"/>
          <w:szCs w:val="24"/>
        </w:rPr>
        <w:t>они с сестрой поговорили в магазине, когда раз</w:t>
      </w:r>
      <w:r>
        <w:rPr>
          <w:rFonts w:ascii="Franklin Gothic Book" w:hAnsi="Franklin Gothic Book" w:cs="Cambria"/>
          <w:sz w:val="24"/>
          <w:szCs w:val="24"/>
        </w:rPr>
        <w:t xml:space="preserve">билась </w:t>
      </w:r>
      <w:r w:rsidRPr="00800F1F">
        <w:rPr>
          <w:rFonts w:ascii="Franklin Gothic Book" w:hAnsi="Franklin Gothic Book" w:cs="Cambria"/>
          <w:sz w:val="24"/>
          <w:szCs w:val="24"/>
        </w:rPr>
        <w:t>бутылка вина</w:t>
      </w:r>
      <w:r>
        <w:rPr>
          <w:rFonts w:ascii="Franklin Gothic Book" w:hAnsi="Franklin Gothic Book" w:cs="Cambria"/>
          <w:sz w:val="24"/>
          <w:szCs w:val="24"/>
        </w:rPr>
        <w:t xml:space="preserve"> в руках у сестры.</w:t>
      </w:r>
      <w:r w:rsidRPr="00800F1F">
        <w:rPr>
          <w:rFonts w:ascii="Franklin Gothic Book" w:hAnsi="Franklin Gothic Book" w:cs="Cambria"/>
          <w:sz w:val="24"/>
          <w:szCs w:val="24"/>
        </w:rPr>
        <w:t xml:space="preserve"> </w:t>
      </w:r>
      <w:r>
        <w:rPr>
          <w:rFonts w:ascii="Franklin Gothic Book" w:hAnsi="Franklin Gothic Book" w:cs="Cambria"/>
          <w:sz w:val="24"/>
          <w:szCs w:val="24"/>
        </w:rPr>
        <w:t>О</w:t>
      </w:r>
      <w:r w:rsidRPr="00800F1F">
        <w:rPr>
          <w:rFonts w:ascii="Franklin Gothic Book" w:hAnsi="Franklin Gothic Book" w:cs="Cambria"/>
          <w:sz w:val="24"/>
          <w:szCs w:val="24"/>
        </w:rPr>
        <w:t xml:space="preserve"> том, что </w:t>
      </w:r>
      <w:r>
        <w:rPr>
          <w:rFonts w:ascii="Franklin Gothic Book" w:hAnsi="Franklin Gothic Book" w:cs="Cambria"/>
          <w:sz w:val="24"/>
          <w:szCs w:val="24"/>
        </w:rPr>
        <w:t>«</w:t>
      </w:r>
      <w:r w:rsidRPr="00800F1F">
        <w:rPr>
          <w:rFonts w:ascii="Franklin Gothic Book" w:hAnsi="Franklin Gothic Book" w:cs="Cambria"/>
          <w:sz w:val="24"/>
          <w:szCs w:val="24"/>
        </w:rPr>
        <w:t>ты с ума сошла</w:t>
      </w:r>
      <w:r>
        <w:rPr>
          <w:rFonts w:ascii="Franklin Gothic Book" w:hAnsi="Franklin Gothic Book" w:cs="Cambria"/>
          <w:sz w:val="24"/>
          <w:szCs w:val="24"/>
        </w:rPr>
        <w:t>?!»,</w:t>
      </w:r>
      <w:r w:rsidRPr="00800F1F">
        <w:rPr>
          <w:rFonts w:ascii="Franklin Gothic Book" w:hAnsi="Franklin Gothic Book" w:cs="Cambria"/>
          <w:sz w:val="24"/>
          <w:szCs w:val="24"/>
        </w:rPr>
        <w:t xml:space="preserve"> когда она попросила ее уйти на другой канал или что-то такое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что это может помешать ее мужу. То есть она сказала, что для нее это совершенно никак не важно. Эт</w:t>
      </w:r>
      <w:r>
        <w:rPr>
          <w:rFonts w:ascii="Franklin Gothic Book" w:hAnsi="Franklin Gothic Book" w:cs="Cambria"/>
          <w:sz w:val="24"/>
          <w:szCs w:val="24"/>
        </w:rPr>
        <w:t>а</w:t>
      </w:r>
      <w:r w:rsidRPr="00800F1F">
        <w:rPr>
          <w:rFonts w:ascii="Franklin Gothic Book" w:hAnsi="Franklin Gothic Book" w:cs="Cambria"/>
          <w:sz w:val="24"/>
          <w:szCs w:val="24"/>
        </w:rPr>
        <w:t xml:space="preserve"> политическая </w:t>
      </w:r>
      <w:r>
        <w:rPr>
          <w:rFonts w:ascii="Franklin Gothic Book" w:hAnsi="Franklin Gothic Book" w:cs="Cambria"/>
          <w:sz w:val="24"/>
          <w:szCs w:val="24"/>
        </w:rPr>
        <w:t xml:space="preserve">история. </w:t>
      </w:r>
      <w:r w:rsidRPr="00800F1F">
        <w:rPr>
          <w:rFonts w:ascii="Franklin Gothic Book" w:hAnsi="Franklin Gothic Book" w:cs="Cambria"/>
          <w:sz w:val="24"/>
          <w:szCs w:val="24"/>
        </w:rPr>
        <w:t>Она больше за свою карьеру</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15DC51C3" w14:textId="77777777" w:rsidR="00047CA4" w:rsidRPr="00337B0D"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37B0D">
        <w:rPr>
          <w:rFonts w:ascii="Franklin Gothic Book" w:hAnsi="Franklin Gothic Book" w:cs="Cambria"/>
          <w:b/>
          <w:bCs/>
          <w:sz w:val="24"/>
          <w:szCs w:val="24"/>
        </w:rPr>
        <w:t xml:space="preserve">Карьера, работа, благополучие, собственно говоря, она вне политики? И даже передача ее была, показали эту тему? Понятно. Так, хорошо. Давайте тогда мы с вами поговорим про Анну. Вот она что за человек? Как ее можно было бы охарактеризовать? Тоже так кратенько. </w:t>
      </w:r>
    </w:p>
    <w:p w14:paraId="4039635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Семейная такая женщина, которая только вся в семье. </w:t>
      </w:r>
    </w:p>
    <w:p w14:paraId="74A578C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Простая. </w:t>
      </w:r>
    </w:p>
    <w:p w14:paraId="0B16E7D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Ее волнует ребенок, муж. Мужа очень любит. </w:t>
      </w:r>
    </w:p>
    <w:p w14:paraId="08C83D6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Любящая. </w:t>
      </w:r>
    </w:p>
    <w:p w14:paraId="04E96C2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Она состоялась именно как семейная</w:t>
      </w:r>
      <w:r>
        <w:rPr>
          <w:rFonts w:ascii="Franklin Gothic Book" w:hAnsi="Franklin Gothic Book" w:cs="Cambria"/>
          <w:sz w:val="24"/>
          <w:szCs w:val="24"/>
        </w:rPr>
        <w:t>.</w:t>
      </w:r>
      <w:r w:rsidRPr="00800F1F">
        <w:rPr>
          <w:rFonts w:ascii="Franklin Gothic Book" w:hAnsi="Franklin Gothic Book" w:cs="Cambria"/>
          <w:sz w:val="24"/>
          <w:szCs w:val="24"/>
        </w:rPr>
        <w:t xml:space="preserve"> Как</w:t>
      </w:r>
      <w:r>
        <w:rPr>
          <w:rFonts w:ascii="Franklin Gothic Book" w:hAnsi="Franklin Gothic Book" w:cs="Cambria"/>
          <w:sz w:val="24"/>
          <w:szCs w:val="24"/>
        </w:rPr>
        <w:t xml:space="preserve"> такая, не знаю,</w:t>
      </w:r>
      <w:r w:rsidRPr="00800F1F">
        <w:rPr>
          <w:rFonts w:ascii="Franklin Gothic Book" w:hAnsi="Franklin Gothic Book" w:cs="Cambria"/>
          <w:sz w:val="24"/>
          <w:szCs w:val="24"/>
        </w:rPr>
        <w:t xml:space="preserve"> творчес</w:t>
      </w:r>
      <w:r>
        <w:rPr>
          <w:rFonts w:ascii="Franklin Gothic Book" w:hAnsi="Franklin Gothic Book" w:cs="Cambria"/>
          <w:sz w:val="24"/>
          <w:szCs w:val="24"/>
        </w:rPr>
        <w:t xml:space="preserve">кая </w:t>
      </w:r>
      <w:r w:rsidRPr="00800F1F">
        <w:rPr>
          <w:rFonts w:ascii="Franklin Gothic Book" w:hAnsi="Franklin Gothic Book" w:cs="Cambria"/>
          <w:sz w:val="24"/>
          <w:szCs w:val="24"/>
        </w:rPr>
        <w:t>личность или что-то подобное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с</w:t>
      </w:r>
      <w:r w:rsidRPr="00800F1F">
        <w:rPr>
          <w:rFonts w:ascii="Franklin Gothic Book" w:hAnsi="Franklin Gothic Book" w:cs="Cambria"/>
          <w:sz w:val="24"/>
          <w:szCs w:val="24"/>
        </w:rPr>
        <w:t>пециалисты или еще что-то</w:t>
      </w:r>
      <w:r>
        <w:rPr>
          <w:rFonts w:ascii="Franklin Gothic Book" w:hAnsi="Franklin Gothic Book" w:cs="Cambria"/>
          <w:sz w:val="24"/>
          <w:szCs w:val="24"/>
        </w:rPr>
        <w:t>, нет.</w:t>
      </w:r>
      <w:r w:rsidRPr="00800F1F">
        <w:rPr>
          <w:rFonts w:ascii="Franklin Gothic Book" w:hAnsi="Franklin Gothic Book" w:cs="Cambria"/>
          <w:sz w:val="24"/>
          <w:szCs w:val="24"/>
        </w:rPr>
        <w:t xml:space="preserve"> </w:t>
      </w:r>
    </w:p>
    <w:p w14:paraId="09E6905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Обычная. </w:t>
      </w:r>
    </w:p>
    <w:p w14:paraId="6D3C760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Домохозяйка. </w:t>
      </w:r>
    </w:p>
    <w:p w14:paraId="4389DB1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Домохозяйка, да. </w:t>
      </w:r>
    </w:p>
    <w:p w14:paraId="1AA7D44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Более эмоциональная, мне кажется, она. </w:t>
      </w:r>
    </w:p>
    <w:p w14:paraId="3386B0F5" w14:textId="77777777" w:rsidR="00047CA4" w:rsidRPr="00685584" w:rsidRDefault="00047CA4" w:rsidP="00833734">
      <w:pPr>
        <w:spacing w:after="60"/>
        <w:jc w:val="both"/>
        <w:rPr>
          <w:rFonts w:ascii="Franklin Gothic Book" w:hAnsi="Franklin Gothic Book" w:cs="Cambria"/>
          <w:b/>
          <w:bCs/>
          <w:sz w:val="24"/>
          <w:szCs w:val="24"/>
        </w:rPr>
      </w:pPr>
      <w:r w:rsidRPr="00685584">
        <w:rPr>
          <w:rFonts w:ascii="Franklin Gothic Book" w:hAnsi="Franklin Gothic Book" w:cs="Cambria"/>
          <w:b/>
          <w:bCs/>
          <w:sz w:val="24"/>
          <w:szCs w:val="24"/>
        </w:rPr>
        <w:t xml:space="preserve">Модератор: Какие чувства она вызывает? </w:t>
      </w:r>
    </w:p>
    <w:p w14:paraId="513F7DB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Жалость, сочувствие. </w:t>
      </w:r>
    </w:p>
    <w:p w14:paraId="0BC5F59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Сочувствие. </w:t>
      </w:r>
    </w:p>
    <w:p w14:paraId="446ACF0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У меня гнев и негатив. </w:t>
      </w:r>
    </w:p>
    <w:p w14:paraId="5096574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685584">
        <w:rPr>
          <w:rFonts w:ascii="Franklin Gothic Book" w:hAnsi="Franklin Gothic Book" w:cs="Cambria"/>
          <w:b/>
          <w:bCs/>
          <w:sz w:val="24"/>
          <w:szCs w:val="24"/>
        </w:rPr>
        <w:t>Жалость, сочувствие, а, с другой стороны, напишем негатив? Почему она вызывает жалость, сочувствие?</w:t>
      </w:r>
      <w:r w:rsidRPr="00800F1F">
        <w:rPr>
          <w:rFonts w:ascii="Franklin Gothic Book" w:hAnsi="Franklin Gothic Book" w:cs="Cambria"/>
          <w:sz w:val="24"/>
          <w:szCs w:val="24"/>
        </w:rPr>
        <w:t xml:space="preserve"> </w:t>
      </w:r>
    </w:p>
    <w:p w14:paraId="32A0118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Она ж</w:t>
      </w:r>
      <w:r w:rsidRPr="00800F1F">
        <w:rPr>
          <w:rFonts w:ascii="Franklin Gothic Book" w:hAnsi="Franklin Gothic Book" w:cs="Cambria"/>
          <w:sz w:val="24"/>
          <w:szCs w:val="24"/>
        </w:rPr>
        <w:t xml:space="preserve">ертва обстоятельств. Она попала в ситуацию, когда с одной стороны семья, а с другой стороны </w:t>
      </w:r>
      <w:r>
        <w:rPr>
          <w:rFonts w:ascii="Franklin Gothic Book" w:hAnsi="Franklin Gothic Book" w:cs="Cambria"/>
          <w:sz w:val="24"/>
          <w:szCs w:val="24"/>
        </w:rPr>
        <w:t>л</w:t>
      </w:r>
      <w:r w:rsidRPr="00800F1F">
        <w:rPr>
          <w:rFonts w:ascii="Franklin Gothic Book" w:hAnsi="Franklin Gothic Book" w:cs="Cambria"/>
          <w:sz w:val="24"/>
          <w:szCs w:val="24"/>
        </w:rPr>
        <w:t>юбим</w:t>
      </w:r>
      <w:r>
        <w:rPr>
          <w:rFonts w:ascii="Franklin Gothic Book" w:hAnsi="Franklin Gothic Book" w:cs="Cambria"/>
          <w:sz w:val="24"/>
          <w:szCs w:val="24"/>
        </w:rPr>
        <w:t>ый</w:t>
      </w:r>
      <w:r w:rsidRPr="00800F1F">
        <w:rPr>
          <w:rFonts w:ascii="Franklin Gothic Book" w:hAnsi="Franklin Gothic Book" w:cs="Cambria"/>
          <w:sz w:val="24"/>
          <w:szCs w:val="24"/>
        </w:rPr>
        <w:t xml:space="preserve"> муж. </w:t>
      </w:r>
    </w:p>
    <w:p w14:paraId="41CDE2E7" w14:textId="77777777" w:rsidR="00047CA4" w:rsidRPr="0068558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85584">
        <w:rPr>
          <w:rFonts w:ascii="Franklin Gothic Book" w:hAnsi="Franklin Gothic Book" w:cs="Cambria"/>
          <w:b/>
          <w:bCs/>
          <w:sz w:val="24"/>
          <w:szCs w:val="24"/>
        </w:rPr>
        <w:t xml:space="preserve">Я потом то, что Вера сказала, я там использую. Так, хорошо. Алис, почему гнев и негатив все-таки? </w:t>
      </w:r>
    </w:p>
    <w:p w14:paraId="128696D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Она же с детства в себя ведет то, что считает нужным, то и делает. Можно этим самым подвести не только семью. </w:t>
      </w:r>
    </w:p>
    <w:p w14:paraId="5056085B" w14:textId="77777777" w:rsidR="00047CA4" w:rsidRPr="00685584"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685584">
        <w:rPr>
          <w:rFonts w:ascii="Franklin Gothic Book" w:hAnsi="Franklin Gothic Book" w:cs="Cambria"/>
          <w:b/>
          <w:bCs/>
          <w:sz w:val="24"/>
          <w:szCs w:val="24"/>
        </w:rPr>
        <w:t xml:space="preserve">Например? </w:t>
      </w:r>
    </w:p>
    <w:p w14:paraId="0F8B58C3" w14:textId="77777777" w:rsidR="00047CA4" w:rsidRPr="0068558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К</w:t>
      </w:r>
      <w:r w:rsidRPr="00800F1F">
        <w:rPr>
          <w:rFonts w:ascii="Franklin Gothic Book" w:hAnsi="Franklin Gothic Book" w:cs="Cambria"/>
          <w:sz w:val="24"/>
          <w:szCs w:val="24"/>
        </w:rPr>
        <w:t>огда ей сказали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ойдем</w:t>
      </w:r>
      <w:r>
        <w:rPr>
          <w:rFonts w:ascii="Franklin Gothic Book" w:hAnsi="Franklin Gothic Book" w:cs="Cambria"/>
          <w:sz w:val="24"/>
          <w:szCs w:val="24"/>
        </w:rPr>
        <w:t>»,</w:t>
      </w:r>
      <w:r w:rsidRPr="00800F1F">
        <w:rPr>
          <w:rFonts w:ascii="Franklin Gothic Book" w:hAnsi="Franklin Gothic Book" w:cs="Cambria"/>
          <w:sz w:val="24"/>
          <w:szCs w:val="24"/>
        </w:rPr>
        <w:t xml:space="preserve"> она поцеловала своего будущего жениха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икто не знал</w:t>
      </w:r>
      <w:r>
        <w:rPr>
          <w:rFonts w:ascii="Franklin Gothic Book" w:hAnsi="Franklin Gothic Book" w:cs="Cambria"/>
          <w:sz w:val="24"/>
          <w:szCs w:val="24"/>
        </w:rPr>
        <w:t>,</w:t>
      </w:r>
      <w:r w:rsidRPr="00800F1F">
        <w:rPr>
          <w:rFonts w:ascii="Franklin Gothic Book" w:hAnsi="Franklin Gothic Book" w:cs="Cambria"/>
          <w:sz w:val="24"/>
          <w:szCs w:val="24"/>
        </w:rPr>
        <w:t xml:space="preserve"> что это будущ</w:t>
      </w:r>
      <w:r>
        <w:rPr>
          <w:rFonts w:ascii="Franklin Gothic Book" w:hAnsi="Franklin Gothic Book" w:cs="Cambria"/>
          <w:sz w:val="24"/>
          <w:szCs w:val="24"/>
        </w:rPr>
        <w:t>ий,</w:t>
      </w:r>
      <w:r w:rsidRPr="00800F1F">
        <w:rPr>
          <w:rFonts w:ascii="Franklin Gothic Book" w:hAnsi="Franklin Gothic Book" w:cs="Cambria"/>
          <w:sz w:val="24"/>
          <w:szCs w:val="24"/>
        </w:rPr>
        <w:t xml:space="preserve"> может быть</w:t>
      </w:r>
      <w:r>
        <w:rPr>
          <w:rFonts w:ascii="Franklin Gothic Book" w:hAnsi="Franklin Gothic Book" w:cs="Cambria"/>
          <w:sz w:val="24"/>
          <w:szCs w:val="24"/>
        </w:rPr>
        <w:t>,</w:t>
      </w:r>
      <w:r w:rsidRPr="00800F1F">
        <w:rPr>
          <w:rFonts w:ascii="Franklin Gothic Book" w:hAnsi="Franklin Gothic Book" w:cs="Cambria"/>
          <w:sz w:val="24"/>
          <w:szCs w:val="24"/>
        </w:rPr>
        <w:t xml:space="preserve"> даже она не знала</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М</w:t>
      </w:r>
      <w:r w:rsidRPr="00800F1F">
        <w:rPr>
          <w:rFonts w:ascii="Franklin Gothic Book" w:hAnsi="Franklin Gothic Book" w:cs="Cambria"/>
          <w:sz w:val="24"/>
          <w:szCs w:val="24"/>
        </w:rPr>
        <w:t>оменты такие</w:t>
      </w:r>
      <w:r>
        <w:rPr>
          <w:rFonts w:ascii="Franklin Gothic Book" w:hAnsi="Franklin Gothic Book" w:cs="Cambria"/>
          <w:sz w:val="24"/>
          <w:szCs w:val="24"/>
        </w:rPr>
        <w:t>,</w:t>
      </w:r>
      <w:r w:rsidRPr="00800F1F">
        <w:rPr>
          <w:rFonts w:ascii="Franklin Gothic Book" w:hAnsi="Franklin Gothic Book" w:cs="Cambria"/>
          <w:sz w:val="24"/>
          <w:szCs w:val="24"/>
        </w:rPr>
        <w:t xml:space="preserve"> они все равно прослеживаются</w:t>
      </w:r>
      <w:r>
        <w:rPr>
          <w:rFonts w:ascii="Franklin Gothic Book" w:hAnsi="Franklin Gothic Book" w:cs="Cambria"/>
          <w:sz w:val="24"/>
          <w:szCs w:val="24"/>
        </w:rPr>
        <w:t>,</w:t>
      </w:r>
      <w:r w:rsidRPr="00800F1F">
        <w:rPr>
          <w:rFonts w:ascii="Franklin Gothic Book" w:hAnsi="Franklin Gothic Book" w:cs="Cambria"/>
          <w:sz w:val="24"/>
          <w:szCs w:val="24"/>
        </w:rPr>
        <w:t xml:space="preserve"> характерн</w:t>
      </w:r>
      <w:r>
        <w:rPr>
          <w:rFonts w:ascii="Franklin Gothic Book" w:hAnsi="Franklin Gothic Book" w:cs="Cambria"/>
          <w:sz w:val="24"/>
          <w:szCs w:val="24"/>
        </w:rPr>
        <w:t>ые</w:t>
      </w:r>
      <w:r w:rsidRPr="00800F1F">
        <w:rPr>
          <w:rFonts w:ascii="Franklin Gothic Book" w:hAnsi="Franklin Gothic Book" w:cs="Cambria"/>
          <w:sz w:val="24"/>
          <w:szCs w:val="24"/>
        </w:rPr>
        <w:t xml:space="preserve"> у всех людей</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Л</w:t>
      </w:r>
      <w:r w:rsidRPr="00800F1F">
        <w:rPr>
          <w:rFonts w:ascii="Franklin Gothic Book" w:hAnsi="Franklin Gothic Book" w:cs="Cambria"/>
          <w:sz w:val="24"/>
          <w:szCs w:val="24"/>
        </w:rPr>
        <w:t>юбой человек прислушивается к опытным</w:t>
      </w:r>
      <w:r>
        <w:rPr>
          <w:rFonts w:ascii="Franklin Gothic Book" w:hAnsi="Franklin Gothic Book" w:cs="Cambria"/>
          <w:sz w:val="24"/>
          <w:szCs w:val="24"/>
        </w:rPr>
        <w:t>,</w:t>
      </w:r>
      <w:r w:rsidRPr="00800F1F">
        <w:rPr>
          <w:rFonts w:ascii="Franklin Gothic Book" w:hAnsi="Franklin Gothic Book" w:cs="Cambria"/>
          <w:sz w:val="24"/>
          <w:szCs w:val="24"/>
        </w:rPr>
        <w:t xml:space="preserve"> допустим</w:t>
      </w:r>
      <w:r>
        <w:rPr>
          <w:rFonts w:ascii="Franklin Gothic Book" w:hAnsi="Franklin Gothic Book" w:cs="Cambria"/>
          <w:sz w:val="24"/>
          <w:szCs w:val="24"/>
        </w:rPr>
        <w:t>,</w:t>
      </w:r>
      <w:r w:rsidRPr="00800F1F">
        <w:rPr>
          <w:rFonts w:ascii="Franklin Gothic Book" w:hAnsi="Franklin Gothic Book" w:cs="Cambria"/>
          <w:sz w:val="24"/>
          <w:szCs w:val="24"/>
        </w:rPr>
        <w:t xml:space="preserve"> даже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 xml:space="preserve"> И</w:t>
      </w:r>
      <w:r w:rsidRPr="00800F1F">
        <w:rPr>
          <w:rFonts w:ascii="Franklin Gothic Book" w:hAnsi="Franklin Gothic Book" w:cs="Cambria"/>
          <w:sz w:val="24"/>
          <w:szCs w:val="24"/>
        </w:rPr>
        <w:t xml:space="preserve"> делает то</w:t>
      </w:r>
      <w:r>
        <w:rPr>
          <w:rFonts w:ascii="Franklin Gothic Book" w:hAnsi="Franklin Gothic Book" w:cs="Cambria"/>
          <w:sz w:val="24"/>
          <w:szCs w:val="24"/>
        </w:rPr>
        <w:t>,</w:t>
      </w:r>
      <w:r w:rsidRPr="00800F1F">
        <w:rPr>
          <w:rFonts w:ascii="Franklin Gothic Book" w:hAnsi="Franklin Gothic Book" w:cs="Cambria"/>
          <w:sz w:val="24"/>
          <w:szCs w:val="24"/>
        </w:rPr>
        <w:t xml:space="preserve"> что ему порекомендуют</w:t>
      </w:r>
      <w:r>
        <w:rPr>
          <w:rFonts w:ascii="Franklin Gothic Book" w:hAnsi="Franklin Gothic Book" w:cs="Cambria"/>
          <w:sz w:val="24"/>
          <w:szCs w:val="24"/>
        </w:rPr>
        <w:t>. Л</w:t>
      </w:r>
      <w:r w:rsidRPr="00800F1F">
        <w:rPr>
          <w:rFonts w:ascii="Franklin Gothic Book" w:hAnsi="Franklin Gothic Book" w:cs="Cambria"/>
          <w:sz w:val="24"/>
          <w:szCs w:val="24"/>
        </w:rPr>
        <w:t>ибо нет</w:t>
      </w:r>
      <w:r>
        <w:rPr>
          <w:rFonts w:ascii="Franklin Gothic Book" w:hAnsi="Franklin Gothic Book" w:cs="Cambria"/>
          <w:sz w:val="24"/>
          <w:szCs w:val="24"/>
        </w:rPr>
        <w:t>, я</w:t>
      </w:r>
      <w:r w:rsidRPr="00800F1F">
        <w:rPr>
          <w:rFonts w:ascii="Franklin Gothic Book" w:hAnsi="Franklin Gothic Book" w:cs="Cambria"/>
          <w:sz w:val="24"/>
          <w:szCs w:val="24"/>
        </w:rPr>
        <w:t xml:space="preserve"> все равно сделаю</w:t>
      </w:r>
      <w:r>
        <w:rPr>
          <w:rFonts w:ascii="Franklin Gothic Book" w:hAnsi="Franklin Gothic Book" w:cs="Cambria"/>
          <w:sz w:val="24"/>
          <w:szCs w:val="24"/>
        </w:rPr>
        <w:t>,</w:t>
      </w:r>
      <w:r w:rsidRPr="00800F1F">
        <w:rPr>
          <w:rFonts w:ascii="Franklin Gothic Book" w:hAnsi="Franklin Gothic Book" w:cs="Cambria"/>
          <w:sz w:val="24"/>
          <w:szCs w:val="24"/>
        </w:rPr>
        <w:t xml:space="preserve"> как нужно</w:t>
      </w:r>
      <w:r>
        <w:rPr>
          <w:rFonts w:ascii="Franklin Gothic Book" w:hAnsi="Franklin Gothic Book" w:cs="Cambria"/>
          <w:sz w:val="24"/>
          <w:szCs w:val="24"/>
        </w:rPr>
        <w:t xml:space="preserve">. То </w:t>
      </w:r>
      <w:r w:rsidRPr="00800F1F">
        <w:rPr>
          <w:rFonts w:ascii="Franklin Gothic Book" w:hAnsi="Franklin Gothic Book" w:cs="Cambria"/>
          <w:sz w:val="24"/>
          <w:szCs w:val="24"/>
        </w:rPr>
        <w:t>же самое</w:t>
      </w:r>
      <w:r>
        <w:rPr>
          <w:rFonts w:ascii="Franklin Gothic Book" w:hAnsi="Franklin Gothic Book" w:cs="Cambria"/>
          <w:sz w:val="24"/>
          <w:szCs w:val="24"/>
        </w:rPr>
        <w:t>,</w:t>
      </w:r>
      <w:r w:rsidRPr="00800F1F">
        <w:rPr>
          <w:rFonts w:ascii="Franklin Gothic Book" w:hAnsi="Franklin Gothic Book" w:cs="Cambria"/>
          <w:sz w:val="24"/>
          <w:szCs w:val="24"/>
        </w:rPr>
        <w:t xml:space="preserve"> что </w:t>
      </w:r>
      <w:r>
        <w:rPr>
          <w:rFonts w:ascii="Franklin Gothic Book" w:hAnsi="Franklin Gothic Book" w:cs="Cambria"/>
          <w:sz w:val="24"/>
          <w:szCs w:val="24"/>
        </w:rPr>
        <w:t xml:space="preserve">она хлопнула дверью и все оставила. Там мама, не мама, без разницы. </w:t>
      </w:r>
      <w:r w:rsidRPr="00800F1F">
        <w:rPr>
          <w:rFonts w:ascii="Franklin Gothic Book" w:hAnsi="Franklin Gothic Book" w:cs="Cambria"/>
          <w:sz w:val="24"/>
          <w:szCs w:val="24"/>
        </w:rPr>
        <w:t xml:space="preserve">Сестра не сестра. </w:t>
      </w:r>
      <w:r>
        <w:rPr>
          <w:rFonts w:ascii="Franklin Gothic Book" w:hAnsi="Franklin Gothic Book" w:cs="Cambria"/>
          <w:sz w:val="24"/>
          <w:szCs w:val="24"/>
        </w:rPr>
        <w:t>То есть вот я и я</w:t>
      </w:r>
      <w:r w:rsidRPr="00800F1F">
        <w:rPr>
          <w:rFonts w:ascii="Franklin Gothic Book" w:hAnsi="Franklin Gothic Book" w:cs="Cambria"/>
          <w:sz w:val="24"/>
          <w:szCs w:val="24"/>
        </w:rPr>
        <w:t xml:space="preserve"> понеслась</w:t>
      </w:r>
      <w:r>
        <w:rPr>
          <w:rFonts w:ascii="Franklin Gothic Book" w:hAnsi="Franklin Gothic Book" w:cs="Cambria"/>
          <w:sz w:val="24"/>
          <w:szCs w:val="24"/>
        </w:rPr>
        <w:t>. Мне</w:t>
      </w:r>
      <w:r w:rsidRPr="00800F1F">
        <w:rPr>
          <w:rFonts w:ascii="Franklin Gothic Book" w:hAnsi="Franklin Gothic Book" w:cs="Cambria"/>
          <w:sz w:val="24"/>
          <w:szCs w:val="24"/>
        </w:rPr>
        <w:t xml:space="preserve"> неплохо, </w:t>
      </w:r>
      <w:r>
        <w:rPr>
          <w:rFonts w:ascii="Franklin Gothic Book" w:hAnsi="Franklin Gothic Book" w:cs="Cambria"/>
          <w:sz w:val="24"/>
          <w:szCs w:val="24"/>
        </w:rPr>
        <w:t xml:space="preserve">и </w:t>
      </w:r>
      <w:r w:rsidRPr="00800F1F">
        <w:rPr>
          <w:rFonts w:ascii="Franklin Gothic Book" w:hAnsi="Franklin Gothic Book" w:cs="Cambria"/>
          <w:sz w:val="24"/>
          <w:szCs w:val="24"/>
        </w:rPr>
        <w:t xml:space="preserve">значит вы вокруг меня должны танцевать. </w:t>
      </w:r>
      <w:r>
        <w:rPr>
          <w:rFonts w:ascii="Franklin Gothic Book" w:hAnsi="Franklin Gothic Book" w:cs="Cambria"/>
          <w:sz w:val="24"/>
          <w:szCs w:val="24"/>
        </w:rPr>
        <w:t>Я</w:t>
      </w:r>
      <w:r w:rsidRPr="00800F1F">
        <w:rPr>
          <w:rFonts w:ascii="Franklin Gothic Book" w:hAnsi="Franklin Gothic Book" w:cs="Cambria"/>
          <w:sz w:val="24"/>
          <w:szCs w:val="24"/>
        </w:rPr>
        <w:t xml:space="preserve"> вот это вот. </w:t>
      </w:r>
      <w:r>
        <w:rPr>
          <w:rFonts w:ascii="Franklin Gothic Book" w:hAnsi="Franklin Gothic Book" w:cs="Cambria"/>
          <w:i/>
          <w:iCs/>
          <w:sz w:val="24"/>
          <w:szCs w:val="24"/>
        </w:rPr>
        <w:t xml:space="preserve">(говорят одновременно) </w:t>
      </w:r>
    </w:p>
    <w:p w14:paraId="6FD8F22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Она хотела выйти замуж и быть замужем. </w:t>
      </w:r>
    </w:p>
    <w:p w14:paraId="70CF912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С восьми лет. </w:t>
      </w:r>
    </w:p>
    <w:p w14:paraId="6601235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С восьми лет, да. </w:t>
      </w:r>
      <w:r>
        <w:rPr>
          <w:rFonts w:ascii="Franklin Gothic Book" w:hAnsi="Franklin Gothic Book" w:cs="Cambria"/>
          <w:sz w:val="24"/>
          <w:szCs w:val="24"/>
        </w:rPr>
        <w:t xml:space="preserve">Это четко прослеживается. Что ничего больше не надо. </w:t>
      </w:r>
    </w:p>
    <w:p w14:paraId="54B4CEA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Нет, но </w:t>
      </w:r>
      <w:r>
        <w:rPr>
          <w:rFonts w:ascii="Franklin Gothic Book" w:hAnsi="Franklin Gothic Book" w:cs="Cambria"/>
          <w:sz w:val="24"/>
          <w:szCs w:val="24"/>
        </w:rPr>
        <w:t xml:space="preserve">она </w:t>
      </w:r>
      <w:r w:rsidRPr="00800F1F">
        <w:rPr>
          <w:rFonts w:ascii="Franklin Gothic Book" w:hAnsi="Franklin Gothic Book" w:cs="Cambria"/>
          <w:sz w:val="24"/>
          <w:szCs w:val="24"/>
        </w:rPr>
        <w:t>же там какое-то образование</w:t>
      </w:r>
      <w:r>
        <w:rPr>
          <w:rFonts w:ascii="Franklin Gothic Book" w:hAnsi="Franklin Gothic Book" w:cs="Cambria"/>
          <w:sz w:val="24"/>
          <w:szCs w:val="24"/>
        </w:rPr>
        <w:t xml:space="preserve"> все-таки</w:t>
      </w:r>
      <w:r w:rsidRPr="00800F1F">
        <w:rPr>
          <w:rFonts w:ascii="Franklin Gothic Book" w:hAnsi="Franklin Gothic Book" w:cs="Cambria"/>
          <w:sz w:val="24"/>
          <w:szCs w:val="24"/>
        </w:rPr>
        <w:t xml:space="preserve">. </w:t>
      </w:r>
    </w:p>
    <w:p w14:paraId="376838D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Так он</w:t>
      </w:r>
      <w:r>
        <w:rPr>
          <w:rFonts w:ascii="Franklin Gothic Book" w:hAnsi="Franklin Gothic Book" w:cs="Cambria"/>
          <w:sz w:val="24"/>
          <w:szCs w:val="24"/>
        </w:rPr>
        <w:t>о</w:t>
      </w:r>
      <w:r w:rsidRPr="00800F1F">
        <w:rPr>
          <w:rFonts w:ascii="Franklin Gothic Book" w:hAnsi="Franklin Gothic Book" w:cs="Cambria"/>
          <w:sz w:val="24"/>
          <w:szCs w:val="24"/>
        </w:rPr>
        <w:t xml:space="preserve"> же не законченн</w:t>
      </w:r>
      <w:r>
        <w:rPr>
          <w:rFonts w:ascii="Franklin Gothic Book" w:hAnsi="Franklin Gothic Book" w:cs="Cambria"/>
          <w:sz w:val="24"/>
          <w:szCs w:val="24"/>
        </w:rPr>
        <w:t>ое</w:t>
      </w:r>
      <w:r w:rsidRPr="00800F1F">
        <w:rPr>
          <w:rFonts w:ascii="Franklin Gothic Book" w:hAnsi="Franklin Gothic Book" w:cs="Cambria"/>
          <w:sz w:val="24"/>
          <w:szCs w:val="24"/>
        </w:rPr>
        <w:t>, она же бро</w:t>
      </w:r>
      <w:r>
        <w:rPr>
          <w:rFonts w:ascii="Franklin Gothic Book" w:hAnsi="Franklin Gothic Book" w:cs="Cambria"/>
          <w:sz w:val="24"/>
          <w:szCs w:val="24"/>
        </w:rPr>
        <w:t>сила</w:t>
      </w:r>
      <w:r w:rsidRPr="00800F1F">
        <w:rPr>
          <w:rFonts w:ascii="Franklin Gothic Book" w:hAnsi="Franklin Gothic Book" w:cs="Cambria"/>
          <w:sz w:val="24"/>
          <w:szCs w:val="24"/>
        </w:rPr>
        <w:t>.</w:t>
      </w:r>
    </w:p>
    <w:p w14:paraId="3459E3C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 после третьего курса ушла. </w:t>
      </w:r>
    </w:p>
    <w:p w14:paraId="7784284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Модератор:</w:t>
      </w:r>
      <w:r w:rsidRPr="00800F1F">
        <w:rPr>
          <w:rFonts w:ascii="Franklin Gothic Book" w:hAnsi="Franklin Gothic Book" w:cs="Cambria"/>
          <w:sz w:val="24"/>
          <w:szCs w:val="24"/>
        </w:rPr>
        <w:t xml:space="preserve"> </w:t>
      </w:r>
      <w:r w:rsidRPr="00685584">
        <w:rPr>
          <w:rFonts w:ascii="Franklin Gothic Book" w:hAnsi="Franklin Gothic Book" w:cs="Cambria"/>
          <w:b/>
          <w:bCs/>
          <w:sz w:val="24"/>
          <w:szCs w:val="24"/>
        </w:rPr>
        <w:t>Вот эта цель, выйти замуж, быть замужем, это негативное качество?</w:t>
      </w:r>
      <w:r>
        <w:rPr>
          <w:rFonts w:ascii="Franklin Gothic Book" w:hAnsi="Franklin Gothic Book" w:cs="Cambria"/>
          <w:sz w:val="24"/>
          <w:szCs w:val="24"/>
        </w:rPr>
        <w:t xml:space="preserve"> (</w:t>
      </w:r>
      <w:r w:rsidRPr="00685584">
        <w:rPr>
          <w:rFonts w:ascii="Franklin Gothic Book" w:hAnsi="Franklin Gothic Book" w:cs="Cambria"/>
          <w:i/>
          <w:iCs/>
          <w:sz w:val="24"/>
          <w:szCs w:val="24"/>
        </w:rPr>
        <w:t>говорят одновременно</w:t>
      </w:r>
      <w:r>
        <w:rPr>
          <w:rFonts w:ascii="Franklin Gothic Book" w:hAnsi="Franklin Gothic Book" w:cs="Cambria"/>
          <w:sz w:val="24"/>
          <w:szCs w:val="24"/>
        </w:rPr>
        <w:t xml:space="preserve">) </w:t>
      </w:r>
    </w:p>
    <w:p w14:paraId="240AF81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Это в том числе. </w:t>
      </w:r>
      <w:r w:rsidRPr="00800F1F">
        <w:rPr>
          <w:rFonts w:ascii="Franklin Gothic Book" w:hAnsi="Franklin Gothic Book" w:cs="Cambria"/>
          <w:sz w:val="24"/>
          <w:szCs w:val="24"/>
        </w:rPr>
        <w:t xml:space="preserve"> качественность? </w:t>
      </w:r>
    </w:p>
    <w:p w14:paraId="53DCC71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Есть такие люди. </w:t>
      </w:r>
    </w:p>
    <w:p w14:paraId="57CEF92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Завтра, его просто нет. Недальновидность. </w:t>
      </w:r>
    </w:p>
    <w:p w14:paraId="3A3821C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Не просто выйти замуж. </w:t>
      </w:r>
      <w:r w:rsidRPr="00800F1F">
        <w:rPr>
          <w:rFonts w:ascii="Franklin Gothic Book" w:hAnsi="Franklin Gothic Book" w:cs="Cambria"/>
          <w:sz w:val="24"/>
          <w:szCs w:val="24"/>
        </w:rPr>
        <w:t xml:space="preserve">Она же его любила, любила </w:t>
      </w:r>
      <w:r>
        <w:rPr>
          <w:rFonts w:ascii="Franklin Gothic Book" w:hAnsi="Franklin Gothic Book" w:cs="Cambria"/>
          <w:sz w:val="24"/>
          <w:szCs w:val="24"/>
        </w:rPr>
        <w:t xml:space="preserve">она его. </w:t>
      </w:r>
    </w:p>
    <w:p w14:paraId="1675CC3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И верная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отому что она пошла не за первого встречного, а эту любовь она пр</w:t>
      </w:r>
      <w:r>
        <w:rPr>
          <w:rFonts w:ascii="Franklin Gothic Book" w:hAnsi="Franklin Gothic Book" w:cs="Cambria"/>
          <w:sz w:val="24"/>
          <w:szCs w:val="24"/>
        </w:rPr>
        <w:t>о</w:t>
      </w:r>
      <w:r w:rsidRPr="00800F1F">
        <w:rPr>
          <w:rFonts w:ascii="Franklin Gothic Book" w:hAnsi="Franklin Gothic Book" w:cs="Cambria"/>
          <w:sz w:val="24"/>
          <w:szCs w:val="24"/>
        </w:rPr>
        <w:t xml:space="preserve">несла с 8 лет. </w:t>
      </w:r>
      <w:r>
        <w:rPr>
          <w:rFonts w:ascii="Franklin Gothic Book" w:hAnsi="Franklin Gothic Book" w:cs="Cambria"/>
          <w:sz w:val="24"/>
          <w:szCs w:val="24"/>
        </w:rPr>
        <w:t xml:space="preserve">То есть тут, я считаю, что это характер. </w:t>
      </w:r>
    </w:p>
    <w:p w14:paraId="4028B89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И какая боль, когда он погиб</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Д</w:t>
      </w:r>
      <w:r w:rsidRPr="00800F1F">
        <w:rPr>
          <w:rFonts w:ascii="Franklin Gothic Book" w:hAnsi="Franklin Gothic Book" w:cs="Cambria"/>
          <w:sz w:val="24"/>
          <w:szCs w:val="24"/>
        </w:rPr>
        <w:t>ля нее</w:t>
      </w:r>
      <w:r>
        <w:rPr>
          <w:rFonts w:ascii="Franklin Gothic Book" w:hAnsi="Franklin Gothic Book" w:cs="Cambria"/>
          <w:sz w:val="24"/>
          <w:szCs w:val="24"/>
        </w:rPr>
        <w:t xml:space="preserve"> это было</w:t>
      </w:r>
      <w:r w:rsidRPr="00800F1F">
        <w:rPr>
          <w:rFonts w:ascii="Franklin Gothic Book" w:hAnsi="Franklin Gothic Book" w:cs="Cambria"/>
          <w:sz w:val="24"/>
          <w:szCs w:val="24"/>
        </w:rPr>
        <w:t xml:space="preserve">. </w:t>
      </w:r>
    </w:p>
    <w:p w14:paraId="753E6BC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Жизнь закончилась </w:t>
      </w:r>
      <w:r>
        <w:rPr>
          <w:rFonts w:ascii="Franklin Gothic Book" w:hAnsi="Franklin Gothic Book" w:cs="Cambria"/>
          <w:sz w:val="24"/>
          <w:szCs w:val="24"/>
        </w:rPr>
        <w:t xml:space="preserve">для нее и все. </w:t>
      </w:r>
    </w:p>
    <w:p w14:paraId="76BA3D0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Так оно так и есть. Конечно закончилась. </w:t>
      </w:r>
    </w:p>
    <w:p w14:paraId="61C376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Сейчас государство очень хочет таких женщин, которые замуж, родят, вообще все что угодно. </w:t>
      </w:r>
    </w:p>
    <w:p w14:paraId="2295BCF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EE5443">
        <w:rPr>
          <w:rFonts w:ascii="Franklin Gothic Book" w:hAnsi="Franklin Gothic Book" w:cs="Cambria"/>
          <w:b/>
          <w:bCs/>
          <w:sz w:val="24"/>
          <w:szCs w:val="24"/>
        </w:rPr>
        <w:t>Повестка дня?</w:t>
      </w:r>
      <w:r w:rsidRPr="00800F1F">
        <w:rPr>
          <w:rFonts w:ascii="Franklin Gothic Book" w:hAnsi="Franklin Gothic Book" w:cs="Cambria"/>
          <w:sz w:val="24"/>
          <w:szCs w:val="24"/>
        </w:rPr>
        <w:t xml:space="preserve"> </w:t>
      </w:r>
    </w:p>
    <w:p w14:paraId="657E8E6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Повестка дня, да. До 16-ти, да хоть со </w:t>
      </w:r>
      <w:proofErr w:type="spellStart"/>
      <w:r>
        <w:rPr>
          <w:rFonts w:ascii="Franklin Gothic Book" w:hAnsi="Franklin Gothic Book" w:cs="Cambria"/>
          <w:sz w:val="24"/>
          <w:szCs w:val="24"/>
        </w:rPr>
        <w:t>скольки</w:t>
      </w:r>
      <w:proofErr w:type="spellEnd"/>
      <w:r>
        <w:rPr>
          <w:rFonts w:ascii="Franklin Gothic Book" w:hAnsi="Franklin Gothic Book" w:cs="Cambria"/>
          <w:sz w:val="24"/>
          <w:szCs w:val="24"/>
        </w:rPr>
        <w:t xml:space="preserve">. С 8-ми прекрасно. </w:t>
      </w:r>
    </w:p>
    <w:p w14:paraId="4329838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Еще хочу отметить, что она не стала собирать подростков на митинги. То есть она здравомыслящая при всем этом. </w:t>
      </w:r>
    </w:p>
    <w:p w14:paraId="2AA856F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Здравомыслящая домохозяйка. Так и запишем.  </w:t>
      </w:r>
    </w:p>
    <w:p w14:paraId="171C4786" w14:textId="77777777" w:rsidR="00047CA4" w:rsidRPr="00EE5443"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EE5443">
        <w:rPr>
          <w:rFonts w:ascii="Franklin Gothic Book" w:hAnsi="Franklin Gothic Book" w:cs="Cambria"/>
          <w:b/>
          <w:bCs/>
          <w:sz w:val="24"/>
          <w:szCs w:val="24"/>
        </w:rPr>
        <w:t xml:space="preserve">Хорошо. А вот вам лично понятны или не понятны характер, поступки, мотивация Анны? </w:t>
      </w:r>
    </w:p>
    <w:p w14:paraId="32F0AFB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Да, непонятно. </w:t>
      </w:r>
    </w:p>
    <w:p w14:paraId="569165E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Это можно принять, понять, да, почему это произошло. </w:t>
      </w:r>
    </w:p>
    <w:p w14:paraId="230037A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Они даже более, наверное, понятны большинству женщин, чем даже Мария. Она более близка. </w:t>
      </w:r>
    </w:p>
    <w:p w14:paraId="5A62B8A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Кроме продажи квартиры, идеи</w:t>
      </w:r>
      <w:r>
        <w:rPr>
          <w:rFonts w:ascii="Franklin Gothic Book" w:hAnsi="Franklin Gothic Book" w:cs="Cambria"/>
          <w:sz w:val="24"/>
          <w:szCs w:val="24"/>
        </w:rPr>
        <w:t>, остальное все понятно.</w:t>
      </w:r>
      <w:r w:rsidRPr="00800F1F">
        <w:rPr>
          <w:rFonts w:ascii="Franklin Gothic Book" w:hAnsi="Franklin Gothic Book" w:cs="Cambria"/>
          <w:sz w:val="24"/>
          <w:szCs w:val="24"/>
        </w:rPr>
        <w:t xml:space="preserve"> </w:t>
      </w:r>
    </w:p>
    <w:p w14:paraId="185211F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Да, да. </w:t>
      </w:r>
      <w:r>
        <w:rPr>
          <w:rFonts w:ascii="Franklin Gothic Book" w:hAnsi="Franklin Gothic Book" w:cs="Cambria"/>
          <w:i/>
          <w:iCs/>
          <w:sz w:val="24"/>
          <w:szCs w:val="24"/>
        </w:rPr>
        <w:t xml:space="preserve">(говорят одновременно) </w:t>
      </w:r>
    </w:p>
    <w:p w14:paraId="1F87246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Это истерика. Это надо было показать истерику. </w:t>
      </w:r>
    </w:p>
    <w:p w14:paraId="1E8BE20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Вне себя, так и сказать. </w:t>
      </w:r>
    </w:p>
    <w:p w14:paraId="7769F36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Да, это уже после эмоциональности какой-то. </w:t>
      </w:r>
    </w:p>
    <w:p w14:paraId="36AB118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Да-да, это был срыв. </w:t>
      </w:r>
    </w:p>
    <w:p w14:paraId="5BCD4056" w14:textId="77777777" w:rsidR="00047CA4" w:rsidRPr="00EE5443"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EE5443">
        <w:rPr>
          <w:rFonts w:ascii="Franklin Gothic Book" w:hAnsi="Franklin Gothic Book" w:cs="Cambria"/>
          <w:b/>
          <w:bCs/>
          <w:sz w:val="24"/>
          <w:szCs w:val="24"/>
        </w:rPr>
        <w:t xml:space="preserve">Есть ли что-то в образе Анны, что осталось непроясненным, непонятным? </w:t>
      </w:r>
    </w:p>
    <w:p w14:paraId="6C2A159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Да нет. </w:t>
      </w:r>
    </w:p>
    <w:p w14:paraId="258AD60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EE5443">
        <w:rPr>
          <w:rFonts w:ascii="Franklin Gothic Book" w:hAnsi="Franklin Gothic Book" w:cs="Cambria"/>
          <w:b/>
          <w:bCs/>
          <w:sz w:val="24"/>
          <w:szCs w:val="24"/>
        </w:rPr>
        <w:t>Все понятно? Получился целостный образ?</w:t>
      </w:r>
      <w:r w:rsidRPr="00800F1F">
        <w:rPr>
          <w:rFonts w:ascii="Franklin Gothic Book" w:hAnsi="Franklin Gothic Book" w:cs="Cambria"/>
          <w:sz w:val="24"/>
          <w:szCs w:val="24"/>
        </w:rPr>
        <w:t xml:space="preserve"> </w:t>
      </w:r>
    </w:p>
    <w:p w14:paraId="5A4105A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Да. </w:t>
      </w:r>
    </w:p>
    <w:p w14:paraId="0B83E73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Очень жаль,</w:t>
      </w:r>
      <w:r>
        <w:rPr>
          <w:rFonts w:ascii="Franklin Gothic Book" w:hAnsi="Franklin Gothic Book" w:cs="Cambria"/>
          <w:sz w:val="24"/>
          <w:szCs w:val="24"/>
        </w:rPr>
        <w:t xml:space="preserve"> кстати говоря,</w:t>
      </w:r>
      <w:r w:rsidRPr="00800F1F">
        <w:rPr>
          <w:rFonts w:ascii="Franklin Gothic Book" w:hAnsi="Franklin Gothic Book" w:cs="Cambria"/>
          <w:sz w:val="24"/>
          <w:szCs w:val="24"/>
        </w:rPr>
        <w:t xml:space="preserve"> что она не знала, что у нее </w:t>
      </w:r>
      <w:r>
        <w:rPr>
          <w:rFonts w:ascii="Franklin Gothic Book" w:hAnsi="Franklin Gothic Book" w:cs="Cambria"/>
          <w:sz w:val="24"/>
          <w:szCs w:val="24"/>
        </w:rPr>
        <w:t xml:space="preserve">супруг двойной агент. Вот это, конечно. </w:t>
      </w:r>
    </w:p>
    <w:p w14:paraId="5E48E36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Это никто не знал. </w:t>
      </w:r>
      <w:r>
        <w:rPr>
          <w:rFonts w:ascii="Franklin Gothic Book" w:hAnsi="Franklin Gothic Book" w:cs="Cambria"/>
          <w:i/>
          <w:iCs/>
          <w:sz w:val="24"/>
          <w:szCs w:val="24"/>
        </w:rPr>
        <w:t xml:space="preserve">(говорят одновременно) </w:t>
      </w:r>
    </w:p>
    <w:p w14:paraId="2D48740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Тогда бы было совсем по-другому. </w:t>
      </w:r>
    </w:p>
    <w:p w14:paraId="4F99192C" w14:textId="77777777" w:rsidR="00047CA4" w:rsidRPr="00EE5443"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EE5443">
        <w:rPr>
          <w:rFonts w:ascii="Franklin Gothic Book" w:hAnsi="Franklin Gothic Book" w:cs="Cambria"/>
          <w:b/>
          <w:bCs/>
          <w:sz w:val="24"/>
          <w:szCs w:val="24"/>
        </w:rPr>
        <w:t xml:space="preserve">Да, это как раз, по-моему, Людмила говорила, что было много моментов, когда люди не досказывали друг другу какую-то информацию. В результате тогда бы не было кино, наверное? Скажите, пожалуйста, если говорить о политической позиции, политических взглядах Анны, то они какие? Они отличаются от взглядов Маши? Или у них разные политические позиции? </w:t>
      </w:r>
    </w:p>
    <w:p w14:paraId="3F678FE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Так как у нее муж, она думала, что он за тех, то и у нее</w:t>
      </w:r>
      <w:r>
        <w:rPr>
          <w:rFonts w:ascii="Franklin Gothic Book" w:hAnsi="Franklin Gothic Book" w:cs="Cambria"/>
          <w:sz w:val="24"/>
          <w:szCs w:val="24"/>
        </w:rPr>
        <w:t>, соответственно,</w:t>
      </w:r>
      <w:r w:rsidRPr="00800F1F">
        <w:rPr>
          <w:rFonts w:ascii="Franklin Gothic Book" w:hAnsi="Franklin Gothic Book" w:cs="Cambria"/>
          <w:sz w:val="24"/>
          <w:szCs w:val="24"/>
        </w:rPr>
        <w:t xml:space="preserve"> была позиция за тех. Хотя, конечно, она </w:t>
      </w:r>
      <w:r>
        <w:rPr>
          <w:rFonts w:ascii="Franklin Gothic Book" w:hAnsi="Franklin Gothic Book" w:cs="Cambria"/>
          <w:sz w:val="24"/>
          <w:szCs w:val="24"/>
        </w:rPr>
        <w:t>к</w:t>
      </w:r>
      <w:r w:rsidRPr="00800F1F">
        <w:rPr>
          <w:rFonts w:ascii="Franklin Gothic Book" w:hAnsi="Franklin Gothic Book" w:cs="Cambria"/>
          <w:sz w:val="24"/>
          <w:szCs w:val="24"/>
        </w:rPr>
        <w:t xml:space="preserve">олебалась из-за того, что у нее мама и сестра в России. </w:t>
      </w:r>
    </w:p>
    <w:p w14:paraId="0307EEA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Честно говоря, где бы н</w:t>
      </w:r>
      <w:r>
        <w:rPr>
          <w:rFonts w:ascii="Franklin Gothic Book" w:hAnsi="Franklin Gothic Book" w:cs="Cambria"/>
          <w:sz w:val="24"/>
          <w:szCs w:val="24"/>
        </w:rPr>
        <w:t>и</w:t>
      </w:r>
      <w:r w:rsidRPr="00800F1F">
        <w:rPr>
          <w:rFonts w:ascii="Franklin Gothic Book" w:hAnsi="Franklin Gothic Book" w:cs="Cambria"/>
          <w:sz w:val="24"/>
          <w:szCs w:val="24"/>
        </w:rPr>
        <w:t xml:space="preserve"> находился муж, из-за каких бы </w:t>
      </w:r>
      <w:r>
        <w:rPr>
          <w:rFonts w:ascii="Franklin Gothic Book" w:hAnsi="Franklin Gothic Book" w:cs="Cambria"/>
          <w:sz w:val="24"/>
          <w:szCs w:val="24"/>
        </w:rPr>
        <w:t xml:space="preserve">он «тех» ни был, </w:t>
      </w:r>
      <w:r w:rsidRPr="00800F1F">
        <w:rPr>
          <w:rFonts w:ascii="Franklin Gothic Book" w:hAnsi="Franklin Gothic Book" w:cs="Cambria"/>
          <w:sz w:val="24"/>
          <w:szCs w:val="24"/>
        </w:rPr>
        <w:t xml:space="preserve">она бы </w:t>
      </w:r>
      <w:r>
        <w:rPr>
          <w:rFonts w:ascii="Franklin Gothic Book" w:hAnsi="Franklin Gothic Book" w:cs="Cambria"/>
          <w:sz w:val="24"/>
          <w:szCs w:val="24"/>
        </w:rPr>
        <w:t xml:space="preserve">топила </w:t>
      </w:r>
      <w:r w:rsidRPr="00800F1F">
        <w:rPr>
          <w:rFonts w:ascii="Franklin Gothic Book" w:hAnsi="Franklin Gothic Book" w:cs="Cambria"/>
          <w:sz w:val="24"/>
          <w:szCs w:val="24"/>
        </w:rPr>
        <w:t>только за</w:t>
      </w:r>
      <w:r>
        <w:rPr>
          <w:rFonts w:ascii="Franklin Gothic Book" w:hAnsi="Franklin Gothic Book" w:cs="Cambria"/>
          <w:sz w:val="24"/>
          <w:szCs w:val="24"/>
        </w:rPr>
        <w:t xml:space="preserve"> супруга, </w:t>
      </w:r>
      <w:r w:rsidRPr="00800F1F">
        <w:rPr>
          <w:rFonts w:ascii="Franklin Gothic Book" w:hAnsi="Franklin Gothic Book" w:cs="Cambria"/>
          <w:sz w:val="24"/>
          <w:szCs w:val="24"/>
        </w:rPr>
        <w:t xml:space="preserve">за ту сторону. Без разницы, кто бы там был. </w:t>
      </w:r>
    </w:p>
    <w:p w14:paraId="625C3C4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Немного, конечно, у нее были, мне кажется, какие-то </w:t>
      </w:r>
      <w:r>
        <w:rPr>
          <w:rFonts w:ascii="Franklin Gothic Book" w:hAnsi="Franklin Gothic Book" w:cs="Cambria"/>
          <w:sz w:val="24"/>
          <w:szCs w:val="24"/>
        </w:rPr>
        <w:t xml:space="preserve">понимания все-таки. </w:t>
      </w:r>
    </w:p>
    <w:p w14:paraId="07829E43" w14:textId="77777777" w:rsidR="00047CA4" w:rsidRPr="00EE5443"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EE5443">
        <w:rPr>
          <w:rFonts w:ascii="Franklin Gothic Book" w:hAnsi="Franklin Gothic Book" w:cs="Cambria"/>
          <w:b/>
          <w:bCs/>
          <w:sz w:val="24"/>
          <w:szCs w:val="24"/>
        </w:rPr>
        <w:t xml:space="preserve">Есть еще какая-то точка зрения, </w:t>
      </w:r>
      <w:r>
        <w:rPr>
          <w:rFonts w:ascii="Franklin Gothic Book" w:hAnsi="Franklin Gothic Book" w:cs="Cambria"/>
          <w:b/>
          <w:bCs/>
          <w:sz w:val="24"/>
          <w:szCs w:val="24"/>
        </w:rPr>
        <w:t>не</w:t>
      </w:r>
      <w:r w:rsidRPr="00EE5443">
        <w:rPr>
          <w:rFonts w:ascii="Franklin Gothic Book" w:hAnsi="Franklin Gothic Book" w:cs="Cambria"/>
          <w:b/>
          <w:bCs/>
          <w:sz w:val="24"/>
          <w:szCs w:val="24"/>
        </w:rPr>
        <w:t xml:space="preserve"> согласн</w:t>
      </w:r>
      <w:r>
        <w:rPr>
          <w:rFonts w:ascii="Franklin Gothic Book" w:hAnsi="Franklin Gothic Book" w:cs="Cambria"/>
          <w:b/>
          <w:bCs/>
          <w:sz w:val="24"/>
          <w:szCs w:val="24"/>
        </w:rPr>
        <w:t>ы?</w:t>
      </w:r>
      <w:r w:rsidRPr="00EE5443">
        <w:rPr>
          <w:rFonts w:ascii="Franklin Gothic Book" w:hAnsi="Franklin Gothic Book" w:cs="Cambria"/>
          <w:b/>
          <w:bCs/>
          <w:sz w:val="24"/>
          <w:szCs w:val="24"/>
        </w:rPr>
        <w:t xml:space="preserve"> </w:t>
      </w:r>
    </w:p>
    <w:p w14:paraId="38FE289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Она не хотела уезжать в Европу. Она хотела находиться либо в Украине, либо в Москве. </w:t>
      </w:r>
    </w:p>
    <w:p w14:paraId="0968D25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Нет, она почему</w:t>
      </w:r>
      <w:r>
        <w:rPr>
          <w:rFonts w:ascii="Franklin Gothic Book" w:hAnsi="Franklin Gothic Book" w:cs="Cambria"/>
          <w:sz w:val="24"/>
          <w:szCs w:val="24"/>
        </w:rPr>
        <w:t xml:space="preserve">? Она говорила, что денег нет. </w:t>
      </w:r>
    </w:p>
    <w:p w14:paraId="155971F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Но родиной она считала Украину все-таки. То есть у</w:t>
      </w:r>
      <w:r w:rsidRPr="00800F1F">
        <w:rPr>
          <w:rFonts w:ascii="Franklin Gothic Book" w:hAnsi="Franklin Gothic Book" w:cs="Cambria"/>
          <w:sz w:val="24"/>
          <w:szCs w:val="24"/>
        </w:rPr>
        <w:t xml:space="preserve"> них разные были политические взгляды. </w:t>
      </w:r>
    </w:p>
    <w:p w14:paraId="237643A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Это сын хотел. </w:t>
      </w:r>
    </w:p>
    <w:p w14:paraId="0B0E7AF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Сын </w:t>
      </w:r>
      <w:r>
        <w:rPr>
          <w:rFonts w:ascii="Franklin Gothic Book" w:hAnsi="Franklin Gothic Book" w:cs="Cambria"/>
          <w:sz w:val="24"/>
          <w:szCs w:val="24"/>
        </w:rPr>
        <w:t xml:space="preserve">в </w:t>
      </w:r>
      <w:r w:rsidRPr="00800F1F">
        <w:rPr>
          <w:rFonts w:ascii="Franklin Gothic Book" w:hAnsi="Franklin Gothic Book" w:cs="Cambria"/>
          <w:sz w:val="24"/>
          <w:szCs w:val="24"/>
        </w:rPr>
        <w:t xml:space="preserve">Европу хотел. </w:t>
      </w:r>
    </w:p>
    <w:p w14:paraId="458F538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Да, она не очень хотела</w:t>
      </w:r>
      <w:r>
        <w:rPr>
          <w:rFonts w:ascii="Franklin Gothic Book" w:hAnsi="Franklin Gothic Book" w:cs="Cambria"/>
          <w:sz w:val="24"/>
          <w:szCs w:val="24"/>
        </w:rPr>
        <w:t xml:space="preserve"> туда</w:t>
      </w:r>
      <w:r w:rsidRPr="00800F1F">
        <w:rPr>
          <w:rFonts w:ascii="Franklin Gothic Book" w:hAnsi="Franklin Gothic Book" w:cs="Cambria"/>
          <w:sz w:val="24"/>
          <w:szCs w:val="24"/>
        </w:rPr>
        <w:t xml:space="preserve">. Она бы нашла. </w:t>
      </w:r>
    </w:p>
    <w:p w14:paraId="2683618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Она понимала. Она </w:t>
      </w:r>
      <w:r>
        <w:rPr>
          <w:rFonts w:ascii="Franklin Gothic Book" w:hAnsi="Franklin Gothic Book" w:cs="Cambria"/>
          <w:sz w:val="24"/>
          <w:szCs w:val="24"/>
        </w:rPr>
        <w:t>к тому же так и сказала: «А у тебя есть?»</w:t>
      </w:r>
    </w:p>
    <w:p w14:paraId="1941D7A2" w14:textId="77777777" w:rsidR="00047CA4" w:rsidRPr="0091194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Несмотря на то, что они были русские? </w:t>
      </w:r>
    </w:p>
    <w:p w14:paraId="0DFA15E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Д</w:t>
      </w:r>
      <w:r w:rsidRPr="00800F1F">
        <w:rPr>
          <w:rFonts w:ascii="Franklin Gothic Book" w:hAnsi="Franklin Gothic Book" w:cs="Cambria"/>
          <w:sz w:val="24"/>
          <w:szCs w:val="24"/>
        </w:rPr>
        <w:t xml:space="preserve">а, они были тогда, потому что </w:t>
      </w:r>
      <w:r>
        <w:rPr>
          <w:rFonts w:ascii="Franklin Gothic Book" w:hAnsi="Franklin Gothic Book" w:cs="Cambria"/>
          <w:sz w:val="24"/>
          <w:szCs w:val="24"/>
        </w:rPr>
        <w:t xml:space="preserve">это было </w:t>
      </w:r>
      <w:r w:rsidRPr="00800F1F">
        <w:rPr>
          <w:rFonts w:ascii="Franklin Gothic Book" w:hAnsi="Franklin Gothic Book" w:cs="Cambria"/>
          <w:sz w:val="24"/>
          <w:szCs w:val="24"/>
        </w:rPr>
        <w:t>давно</w:t>
      </w:r>
      <w:r>
        <w:rPr>
          <w:rFonts w:ascii="Franklin Gothic Book" w:hAnsi="Franklin Gothic Book" w:cs="Cambria"/>
          <w:sz w:val="24"/>
          <w:szCs w:val="24"/>
        </w:rPr>
        <w:t>,</w:t>
      </w:r>
      <w:r w:rsidRPr="00800F1F">
        <w:rPr>
          <w:rFonts w:ascii="Franklin Gothic Book" w:hAnsi="Franklin Gothic Book" w:cs="Cambria"/>
          <w:sz w:val="24"/>
          <w:szCs w:val="24"/>
        </w:rPr>
        <w:t xml:space="preserve"> они родились в Одессе, когда еще была </w:t>
      </w:r>
      <w:r>
        <w:rPr>
          <w:rFonts w:ascii="Franklin Gothic Book" w:hAnsi="Franklin Gothic Book" w:cs="Cambria"/>
          <w:sz w:val="24"/>
          <w:szCs w:val="24"/>
        </w:rPr>
        <w:t>одна страна</w:t>
      </w:r>
      <w:r w:rsidRPr="00800F1F">
        <w:rPr>
          <w:rFonts w:ascii="Franklin Gothic Book" w:hAnsi="Franklin Gothic Book" w:cs="Cambria"/>
          <w:sz w:val="24"/>
          <w:szCs w:val="24"/>
        </w:rPr>
        <w:t xml:space="preserve">. </w:t>
      </w:r>
    </w:p>
    <w:p w14:paraId="4E28082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Мне кажется, </w:t>
      </w:r>
      <w:r>
        <w:rPr>
          <w:rFonts w:ascii="Franklin Gothic Book" w:hAnsi="Franklin Gothic Book" w:cs="Cambria"/>
          <w:sz w:val="24"/>
          <w:szCs w:val="24"/>
        </w:rPr>
        <w:t>она</w:t>
      </w:r>
      <w:r w:rsidRPr="00800F1F">
        <w:rPr>
          <w:rFonts w:ascii="Franklin Gothic Book" w:hAnsi="Franklin Gothic Book" w:cs="Cambria"/>
          <w:sz w:val="24"/>
          <w:szCs w:val="24"/>
        </w:rPr>
        <w:t xml:space="preserve"> все-таки аполитичн</w:t>
      </w:r>
      <w:r>
        <w:rPr>
          <w:rFonts w:ascii="Franklin Gothic Book" w:hAnsi="Franklin Gothic Book" w:cs="Cambria"/>
          <w:sz w:val="24"/>
          <w:szCs w:val="24"/>
        </w:rPr>
        <w:t>а</w:t>
      </w:r>
      <w:r w:rsidRPr="00800F1F">
        <w:rPr>
          <w:rFonts w:ascii="Franklin Gothic Book" w:hAnsi="Franklin Gothic Book" w:cs="Cambria"/>
          <w:sz w:val="24"/>
          <w:szCs w:val="24"/>
        </w:rPr>
        <w:t xml:space="preserve">. </w:t>
      </w:r>
    </w:p>
    <w:p w14:paraId="70CD9EF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Аполитичн</w:t>
      </w:r>
      <w:r>
        <w:rPr>
          <w:rFonts w:ascii="Franklin Gothic Book" w:hAnsi="Franklin Gothic Book" w:cs="Cambria"/>
          <w:sz w:val="24"/>
          <w:szCs w:val="24"/>
        </w:rPr>
        <w:t>а</w:t>
      </w:r>
      <w:r w:rsidRPr="00800F1F">
        <w:rPr>
          <w:rFonts w:ascii="Franklin Gothic Book" w:hAnsi="Franklin Gothic Book" w:cs="Cambria"/>
          <w:sz w:val="24"/>
          <w:szCs w:val="24"/>
        </w:rPr>
        <w:t>, конечно. И сын</w:t>
      </w:r>
      <w:r>
        <w:rPr>
          <w:rFonts w:ascii="Franklin Gothic Book" w:hAnsi="Franklin Gothic Book" w:cs="Cambria"/>
          <w:sz w:val="24"/>
          <w:szCs w:val="24"/>
        </w:rPr>
        <w:t>у</w:t>
      </w:r>
      <w:r w:rsidRPr="00800F1F">
        <w:rPr>
          <w:rFonts w:ascii="Franklin Gothic Book" w:hAnsi="Franklin Gothic Book" w:cs="Cambria"/>
          <w:sz w:val="24"/>
          <w:szCs w:val="24"/>
        </w:rPr>
        <w:t xml:space="preserve"> она сказала, что </w:t>
      </w:r>
      <w:r>
        <w:rPr>
          <w:rFonts w:ascii="Franklin Gothic Book" w:hAnsi="Franklin Gothic Book" w:cs="Cambria"/>
          <w:sz w:val="24"/>
          <w:szCs w:val="24"/>
        </w:rPr>
        <w:t>«твои</w:t>
      </w:r>
      <w:r w:rsidRPr="00800F1F">
        <w:rPr>
          <w:rFonts w:ascii="Franklin Gothic Book" w:hAnsi="Franklin Gothic Book" w:cs="Cambria"/>
          <w:sz w:val="24"/>
          <w:szCs w:val="24"/>
        </w:rPr>
        <w:t xml:space="preserve"> дедушка и бабушка русские</w:t>
      </w:r>
      <w:r>
        <w:rPr>
          <w:rFonts w:ascii="Franklin Gothic Book" w:hAnsi="Franklin Gothic Book" w:cs="Cambria"/>
          <w:sz w:val="24"/>
          <w:szCs w:val="24"/>
        </w:rPr>
        <w:t xml:space="preserve">», а не </w:t>
      </w:r>
      <w:r w:rsidRPr="00800F1F">
        <w:rPr>
          <w:rFonts w:ascii="Franklin Gothic Book" w:hAnsi="Franklin Gothic Book" w:cs="Cambria"/>
          <w:sz w:val="24"/>
          <w:szCs w:val="24"/>
        </w:rPr>
        <w:t>шептал</w:t>
      </w:r>
      <w:r>
        <w:rPr>
          <w:rFonts w:ascii="Franklin Gothic Book" w:hAnsi="Franklin Gothic Book" w:cs="Cambria"/>
          <w:sz w:val="24"/>
          <w:szCs w:val="24"/>
        </w:rPr>
        <w:t>а ему на ухо «</w:t>
      </w:r>
      <w:r w:rsidRPr="00800F1F">
        <w:rPr>
          <w:rFonts w:ascii="Franklin Gothic Book" w:hAnsi="Franklin Gothic Book" w:cs="Cambria"/>
          <w:sz w:val="24"/>
          <w:szCs w:val="24"/>
        </w:rPr>
        <w:t xml:space="preserve">Нет, </w:t>
      </w:r>
      <w:r>
        <w:rPr>
          <w:rFonts w:ascii="Franklin Gothic Book" w:hAnsi="Franklin Gothic Book" w:cs="Cambria"/>
          <w:sz w:val="24"/>
          <w:szCs w:val="24"/>
        </w:rPr>
        <w:t>мы</w:t>
      </w:r>
      <w:r w:rsidRPr="00800F1F">
        <w:rPr>
          <w:rFonts w:ascii="Franklin Gothic Book" w:hAnsi="Franklin Gothic Book" w:cs="Cambria"/>
          <w:sz w:val="24"/>
          <w:szCs w:val="24"/>
        </w:rPr>
        <w:t xml:space="preserve"> все-таки украинцы</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1B57C7D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800F1F">
        <w:rPr>
          <w:rFonts w:ascii="Franklin Gothic Book" w:hAnsi="Franklin Gothic Book" w:cs="Cambria"/>
          <w:sz w:val="24"/>
          <w:szCs w:val="24"/>
        </w:rPr>
        <w:t>То есть тоже</w:t>
      </w:r>
      <w:r>
        <w:rPr>
          <w:rFonts w:ascii="Franklin Gothic Book" w:hAnsi="Franklin Gothic Book" w:cs="Cambria"/>
          <w:sz w:val="24"/>
          <w:szCs w:val="24"/>
        </w:rPr>
        <w:t xml:space="preserve"> </w:t>
      </w:r>
      <w:r w:rsidRPr="00800F1F">
        <w:rPr>
          <w:rFonts w:ascii="Franklin Gothic Book" w:hAnsi="Franklin Gothic Book" w:cs="Cambria"/>
          <w:sz w:val="24"/>
          <w:szCs w:val="24"/>
        </w:rPr>
        <w:t>более аполитичн</w:t>
      </w:r>
      <w:r>
        <w:rPr>
          <w:rFonts w:ascii="Franklin Gothic Book" w:hAnsi="Franklin Gothic Book" w:cs="Cambria"/>
          <w:sz w:val="24"/>
          <w:szCs w:val="24"/>
        </w:rPr>
        <w:t>а</w:t>
      </w:r>
      <w:r w:rsidRPr="00800F1F">
        <w:rPr>
          <w:rFonts w:ascii="Franklin Gothic Book" w:hAnsi="Franklin Gothic Book" w:cs="Cambria"/>
          <w:sz w:val="24"/>
          <w:szCs w:val="24"/>
        </w:rPr>
        <w:t xml:space="preserve">, чем Мария, или менее? </w:t>
      </w:r>
    </w:p>
    <w:p w14:paraId="119B3F3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Менее. </w:t>
      </w:r>
    </w:p>
    <w:p w14:paraId="0BD57B06" w14:textId="77777777" w:rsidR="00047CA4" w:rsidRDefault="00047CA4" w:rsidP="00833734">
      <w:pPr>
        <w:spacing w:after="60"/>
        <w:jc w:val="both"/>
        <w:rPr>
          <w:rFonts w:ascii="Franklin Gothic Book" w:hAnsi="Franklin Gothic Book" w:cs="Cambria"/>
          <w:sz w:val="24"/>
          <w:szCs w:val="24"/>
        </w:rPr>
      </w:pPr>
      <w:r w:rsidRPr="00911949">
        <w:rPr>
          <w:rFonts w:ascii="Franklin Gothic Book" w:hAnsi="Franklin Gothic Book" w:cs="Cambria"/>
          <w:b/>
          <w:bCs/>
          <w:sz w:val="24"/>
          <w:szCs w:val="24"/>
        </w:rPr>
        <w:t>Ольга:</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Она колеблющая сейчас. С одной стороны сестра, муж, сын. Ей было трудно принять решение. </w:t>
      </w:r>
    </w:p>
    <w:p w14:paraId="17DD5EB0" w14:textId="77777777" w:rsidR="00047CA4" w:rsidRPr="0091194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Вы знаете, у меня такой вопрос. Вот эти два образа таких вот. С одной стороны, такая успешная, аполитичная женщина, для которой главное - работа, ее собственное благосостояние, ее собственное положение в этом пространстве. И вторая женщина, которая тоже аполитична, но она меньше всего думает о своем собственном положении. Для нее важно наличие вот этой стены, которую она любит, которая для нее все. Мысль забыла. </w:t>
      </w:r>
    </w:p>
    <w:p w14:paraId="228640A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Насколько они счастливы</w:t>
      </w:r>
      <w:r>
        <w:rPr>
          <w:rFonts w:ascii="Franklin Gothic Book" w:hAnsi="Franklin Gothic Book" w:cs="Cambria"/>
          <w:sz w:val="24"/>
          <w:szCs w:val="24"/>
        </w:rPr>
        <w:t xml:space="preserve"> </w:t>
      </w:r>
      <w:r w:rsidRPr="00800F1F">
        <w:rPr>
          <w:rFonts w:ascii="Franklin Gothic Book" w:hAnsi="Franklin Gothic Book" w:cs="Cambria"/>
          <w:sz w:val="24"/>
          <w:szCs w:val="24"/>
        </w:rPr>
        <w:t>об</w:t>
      </w:r>
      <w:r>
        <w:rPr>
          <w:rFonts w:ascii="Franklin Gothic Book" w:hAnsi="Franklin Gothic Book" w:cs="Cambria"/>
          <w:sz w:val="24"/>
          <w:szCs w:val="24"/>
        </w:rPr>
        <w:t>е</w:t>
      </w:r>
      <w:r w:rsidRPr="00800F1F">
        <w:rPr>
          <w:rFonts w:ascii="Franklin Gothic Book" w:hAnsi="Franklin Gothic Book" w:cs="Cambria"/>
          <w:sz w:val="24"/>
          <w:szCs w:val="24"/>
        </w:rPr>
        <w:t xml:space="preserve"> одинаков</w:t>
      </w:r>
      <w:r>
        <w:rPr>
          <w:rFonts w:ascii="Franklin Gothic Book" w:hAnsi="Franklin Gothic Book" w:cs="Cambria"/>
          <w:sz w:val="24"/>
          <w:szCs w:val="24"/>
        </w:rPr>
        <w:t>о</w:t>
      </w:r>
      <w:r w:rsidRPr="00800F1F">
        <w:rPr>
          <w:rFonts w:ascii="Franklin Gothic Book" w:hAnsi="Franklin Gothic Book" w:cs="Cambria"/>
          <w:sz w:val="24"/>
          <w:szCs w:val="24"/>
        </w:rPr>
        <w:t xml:space="preserve"> или что-нибудь тако</w:t>
      </w:r>
      <w:r>
        <w:rPr>
          <w:rFonts w:ascii="Franklin Gothic Book" w:hAnsi="Franklin Gothic Book" w:cs="Cambria"/>
          <w:sz w:val="24"/>
          <w:szCs w:val="24"/>
        </w:rPr>
        <w:t>е</w:t>
      </w:r>
      <w:r w:rsidRPr="00800F1F">
        <w:rPr>
          <w:rFonts w:ascii="Franklin Gothic Book" w:hAnsi="Franklin Gothic Book" w:cs="Cambria"/>
          <w:sz w:val="24"/>
          <w:szCs w:val="24"/>
        </w:rPr>
        <w:t xml:space="preserve">? </w:t>
      </w:r>
    </w:p>
    <w:p w14:paraId="136C3CA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Нет, нет. Вот как вам кажется, большинство женщин вот такие, как они, или всё-таки отличаются от них? Вот мы с вами, мы такие? Или мы отличаемся от них? Вот мы больше такие?</w:t>
      </w:r>
      <w:r w:rsidRPr="00800F1F">
        <w:rPr>
          <w:rFonts w:ascii="Franklin Gothic Book" w:hAnsi="Franklin Gothic Book" w:cs="Cambria"/>
          <w:sz w:val="24"/>
          <w:szCs w:val="24"/>
        </w:rPr>
        <w:t xml:space="preserve"> </w:t>
      </w:r>
    </w:p>
    <w:p w14:paraId="3A5F027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Как Анна </w:t>
      </w:r>
      <w:r w:rsidRPr="00800F1F">
        <w:rPr>
          <w:rFonts w:ascii="Franklin Gothic Book" w:hAnsi="Franklin Gothic Book" w:cs="Cambria"/>
          <w:sz w:val="24"/>
          <w:szCs w:val="24"/>
        </w:rPr>
        <w:t>больше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69EF8E5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Как Анна, </w:t>
      </w:r>
      <w:r w:rsidRPr="00800F1F">
        <w:rPr>
          <w:rFonts w:ascii="Franklin Gothic Book" w:hAnsi="Franklin Gothic Book" w:cs="Cambria"/>
          <w:sz w:val="24"/>
          <w:szCs w:val="24"/>
        </w:rPr>
        <w:t xml:space="preserve">конечно. </w:t>
      </w:r>
    </w:p>
    <w:p w14:paraId="26346F08" w14:textId="77777777" w:rsidR="00047CA4" w:rsidRPr="0091194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То есть вот это наш такой образ, да? </w:t>
      </w:r>
    </w:p>
    <w:p w14:paraId="44944E1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Он ближе к народу. </w:t>
      </w:r>
    </w:p>
    <w:p w14:paraId="08839295" w14:textId="77777777" w:rsidR="00047CA4" w:rsidRPr="0091194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Ближе к народу, да? Ольга молчит. Почему? </w:t>
      </w:r>
    </w:p>
    <w:p w14:paraId="3A9B1EA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Перевариваю. </w:t>
      </w:r>
      <w:r w:rsidRPr="00800F1F">
        <w:rPr>
          <w:rFonts w:ascii="Franklin Gothic Book" w:hAnsi="Franklin Gothic Book" w:cs="Cambria"/>
          <w:sz w:val="24"/>
          <w:szCs w:val="24"/>
        </w:rPr>
        <w:t>Нет, на самом деле, опять же, у кого</w:t>
      </w:r>
      <w:r>
        <w:rPr>
          <w:rFonts w:ascii="Franklin Gothic Book" w:hAnsi="Franklin Gothic Book" w:cs="Cambria"/>
          <w:sz w:val="24"/>
          <w:szCs w:val="24"/>
        </w:rPr>
        <w:t>,</w:t>
      </w:r>
      <w:r w:rsidRPr="00800F1F">
        <w:rPr>
          <w:rFonts w:ascii="Franklin Gothic Book" w:hAnsi="Franklin Gothic Book" w:cs="Cambria"/>
          <w:sz w:val="24"/>
          <w:szCs w:val="24"/>
        </w:rPr>
        <w:t xml:space="preserve"> где больше родственников. То есть вот у меня на Украине никого, я ближе</w:t>
      </w:r>
      <w:r>
        <w:rPr>
          <w:rFonts w:ascii="Franklin Gothic Book" w:hAnsi="Franklin Gothic Book" w:cs="Cambria"/>
          <w:sz w:val="24"/>
          <w:szCs w:val="24"/>
        </w:rPr>
        <w:t>,</w:t>
      </w:r>
      <w:r w:rsidRPr="00800F1F">
        <w:rPr>
          <w:rFonts w:ascii="Franklin Gothic Book" w:hAnsi="Franklin Gothic Book" w:cs="Cambria"/>
          <w:sz w:val="24"/>
          <w:szCs w:val="24"/>
        </w:rPr>
        <w:t xml:space="preserve"> как Анна. Взять там каких-то знакомых, подружек, у кого много родственников на Украине, понятно, что те, кто не потеряли связь, они пытаются поддерживать эту связь и не потерять вот это родство. И они метаются. То есть они более </w:t>
      </w:r>
      <w:r>
        <w:rPr>
          <w:rFonts w:ascii="Franklin Gothic Book" w:hAnsi="Franklin Gothic Book" w:cs="Cambria"/>
          <w:sz w:val="24"/>
          <w:szCs w:val="24"/>
        </w:rPr>
        <w:t>а</w:t>
      </w:r>
      <w:r w:rsidRPr="00800F1F">
        <w:rPr>
          <w:rFonts w:ascii="Franklin Gothic Book" w:hAnsi="Franklin Gothic Book" w:cs="Cambria"/>
          <w:sz w:val="24"/>
          <w:szCs w:val="24"/>
        </w:rPr>
        <w:t xml:space="preserve">политичны. И тут зависит от изначальных точек отчета, так скажем. </w:t>
      </w:r>
    </w:p>
    <w:p w14:paraId="6BF3627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Вы знаете, в социологии есть такое понятие. Есть люди, которые всегда так очень радикально настроены, что касается политических взглядов. Есть радикально настроенные «за», есть радикально «против». И вот такая вот большая </w:t>
      </w:r>
      <w:proofErr w:type="spellStart"/>
      <w:r w:rsidRPr="00911949">
        <w:rPr>
          <w:rFonts w:ascii="Franklin Gothic Book" w:hAnsi="Franklin Gothic Book" w:cs="Cambria"/>
          <w:b/>
          <w:bCs/>
          <w:sz w:val="24"/>
          <w:szCs w:val="24"/>
        </w:rPr>
        <w:t>серединочка</w:t>
      </w:r>
      <w:proofErr w:type="spellEnd"/>
      <w:r w:rsidRPr="00911949">
        <w:rPr>
          <w:rFonts w:ascii="Franklin Gothic Book" w:hAnsi="Franklin Gothic Book" w:cs="Cambria"/>
          <w:b/>
          <w:bCs/>
          <w:sz w:val="24"/>
          <w:szCs w:val="24"/>
        </w:rPr>
        <w:t>, которая там. Вот Анна с Марией, они вот где?</w:t>
      </w:r>
      <w:r w:rsidRPr="00800F1F">
        <w:rPr>
          <w:rFonts w:ascii="Franklin Gothic Book" w:hAnsi="Franklin Gothic Book" w:cs="Cambria"/>
          <w:sz w:val="24"/>
          <w:szCs w:val="24"/>
        </w:rPr>
        <w:t xml:space="preserve"> </w:t>
      </w:r>
    </w:p>
    <w:p w14:paraId="7315C7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В </w:t>
      </w:r>
      <w:proofErr w:type="spellStart"/>
      <w:r w:rsidRPr="00800F1F">
        <w:rPr>
          <w:rFonts w:ascii="Franklin Gothic Book" w:hAnsi="Franklin Gothic Book" w:cs="Cambria"/>
          <w:sz w:val="24"/>
          <w:szCs w:val="24"/>
        </w:rPr>
        <w:t>середин</w:t>
      </w:r>
      <w:r>
        <w:rPr>
          <w:rFonts w:ascii="Franklin Gothic Book" w:hAnsi="Franklin Gothic Book" w:cs="Cambria"/>
          <w:sz w:val="24"/>
          <w:szCs w:val="24"/>
        </w:rPr>
        <w:t>очке</w:t>
      </w:r>
      <w:proofErr w:type="spellEnd"/>
      <w:r w:rsidRPr="00800F1F">
        <w:rPr>
          <w:rFonts w:ascii="Franklin Gothic Book" w:hAnsi="Franklin Gothic Book" w:cs="Cambria"/>
          <w:sz w:val="24"/>
          <w:szCs w:val="24"/>
        </w:rPr>
        <w:t xml:space="preserve">. </w:t>
      </w:r>
    </w:p>
    <w:p w14:paraId="25952EF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То есть они к нам ближе? </w:t>
      </w:r>
    </w:p>
    <w:p w14:paraId="67384D6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Да. </w:t>
      </w:r>
    </w:p>
    <w:p w14:paraId="75FDD8FB" w14:textId="77777777" w:rsidR="00047CA4" w:rsidRPr="0091194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К нам ближе, да? </w:t>
      </w:r>
    </w:p>
    <w:p w14:paraId="267A055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Да. </w:t>
      </w:r>
      <w:r>
        <w:rPr>
          <w:rFonts w:ascii="Franklin Gothic Book" w:hAnsi="Franklin Gothic Book" w:cs="Cambria"/>
          <w:sz w:val="24"/>
          <w:szCs w:val="24"/>
        </w:rPr>
        <w:t xml:space="preserve">Радикально они не настроены. </w:t>
      </w:r>
    </w:p>
    <w:p w14:paraId="322C2463" w14:textId="77777777" w:rsidR="00047CA4" w:rsidRPr="00911949"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11949">
        <w:rPr>
          <w:rFonts w:ascii="Franklin Gothic Book" w:hAnsi="Franklin Gothic Book" w:cs="Cambria"/>
          <w:b/>
          <w:bCs/>
          <w:sz w:val="24"/>
          <w:szCs w:val="24"/>
        </w:rPr>
        <w:t xml:space="preserve">Вот это я и хотела вас понять. Вот скажите, пожалуйста, вот мы сказали, что все-таки она менее аполитична, то есть вот ближе вот к этим? Либо к этим, либо к этим? То есть муж на неё влияет? Что ещё на неё влияет? </w:t>
      </w:r>
    </w:p>
    <w:p w14:paraId="627CC9D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Сын. </w:t>
      </w:r>
    </w:p>
    <w:p w14:paraId="68595D0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Так они жили в разных странах </w:t>
      </w:r>
      <w:r>
        <w:rPr>
          <w:rFonts w:ascii="Franklin Gothic Book" w:hAnsi="Franklin Gothic Book" w:cs="Cambria"/>
          <w:sz w:val="24"/>
          <w:szCs w:val="24"/>
        </w:rPr>
        <w:t>п</w:t>
      </w:r>
      <w:r w:rsidRPr="00800F1F">
        <w:rPr>
          <w:rFonts w:ascii="Franklin Gothic Book" w:hAnsi="Franklin Gothic Book" w:cs="Cambria"/>
          <w:sz w:val="24"/>
          <w:szCs w:val="24"/>
        </w:rPr>
        <w:t>отом уже. У них формирование шло совершенно в разных</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М</w:t>
      </w:r>
      <w:r w:rsidRPr="00800F1F">
        <w:rPr>
          <w:rFonts w:ascii="Franklin Gothic Book" w:hAnsi="Franklin Gothic Book" w:cs="Cambria"/>
          <w:sz w:val="24"/>
          <w:szCs w:val="24"/>
        </w:rPr>
        <w:t xml:space="preserve">ы же знаем цензуру и </w:t>
      </w:r>
      <w:proofErr w:type="spellStart"/>
      <w:r w:rsidRPr="00800F1F">
        <w:rPr>
          <w:rFonts w:ascii="Franklin Gothic Book" w:hAnsi="Franklin Gothic Book" w:cs="Cambria"/>
          <w:sz w:val="24"/>
          <w:szCs w:val="24"/>
        </w:rPr>
        <w:t>прополаскивание</w:t>
      </w:r>
      <w:proofErr w:type="spellEnd"/>
      <w:r w:rsidRPr="00800F1F">
        <w:rPr>
          <w:rFonts w:ascii="Franklin Gothic Book" w:hAnsi="Franklin Gothic Book" w:cs="Cambria"/>
          <w:sz w:val="24"/>
          <w:szCs w:val="24"/>
        </w:rPr>
        <w:t xml:space="preserve">. </w:t>
      </w:r>
    </w:p>
    <w:p w14:paraId="4752E0C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И образование. </w:t>
      </w:r>
    </w:p>
    <w:p w14:paraId="51855F0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Я про это и говорю. </w:t>
      </w:r>
    </w:p>
    <w:p w14:paraId="049C30C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Да даже если бы она знала, что муж</w:t>
      </w:r>
      <w:r>
        <w:rPr>
          <w:rFonts w:ascii="Franklin Gothic Book" w:hAnsi="Franklin Gothic Book" w:cs="Cambria"/>
          <w:sz w:val="24"/>
          <w:szCs w:val="24"/>
        </w:rPr>
        <w:t xml:space="preserve"> двойной </w:t>
      </w:r>
      <w:r w:rsidRPr="00800F1F">
        <w:rPr>
          <w:rFonts w:ascii="Franklin Gothic Book" w:hAnsi="Franklin Gothic Book" w:cs="Cambria"/>
          <w:sz w:val="24"/>
          <w:szCs w:val="24"/>
        </w:rPr>
        <w:t>агент, и когда бы он ей сказал, что я работаю за Россию, она бы сразу была</w:t>
      </w:r>
      <w:r>
        <w:rPr>
          <w:rFonts w:ascii="Franklin Gothic Book" w:hAnsi="Franklin Gothic Book" w:cs="Cambria"/>
          <w:sz w:val="24"/>
          <w:szCs w:val="24"/>
        </w:rPr>
        <w:t xml:space="preserve"> за</w:t>
      </w:r>
      <w:r w:rsidRPr="00800F1F">
        <w:rPr>
          <w:rFonts w:ascii="Franklin Gothic Book" w:hAnsi="Franklin Gothic Book" w:cs="Cambria"/>
          <w:sz w:val="24"/>
          <w:szCs w:val="24"/>
        </w:rPr>
        <w:t xml:space="preserve"> Росси</w:t>
      </w:r>
      <w:r>
        <w:rPr>
          <w:rFonts w:ascii="Franklin Gothic Book" w:hAnsi="Franklin Gothic Book" w:cs="Cambria"/>
          <w:sz w:val="24"/>
          <w:szCs w:val="24"/>
        </w:rPr>
        <w:t>ю</w:t>
      </w:r>
      <w:r w:rsidRPr="00800F1F">
        <w:rPr>
          <w:rFonts w:ascii="Franklin Gothic Book" w:hAnsi="Franklin Gothic Book" w:cs="Cambria"/>
          <w:sz w:val="24"/>
          <w:szCs w:val="24"/>
        </w:rPr>
        <w:t xml:space="preserve">, в принципе. Она исключительно туда, куда ее муж </w:t>
      </w:r>
      <w:r>
        <w:rPr>
          <w:rFonts w:ascii="Franklin Gothic Book" w:hAnsi="Franklin Gothic Book" w:cs="Cambria"/>
          <w:sz w:val="24"/>
          <w:szCs w:val="24"/>
        </w:rPr>
        <w:t xml:space="preserve">повернул. </w:t>
      </w:r>
      <w:r w:rsidRPr="00800F1F">
        <w:rPr>
          <w:rFonts w:ascii="Franklin Gothic Book" w:hAnsi="Franklin Gothic Book" w:cs="Cambria"/>
          <w:sz w:val="24"/>
          <w:szCs w:val="24"/>
        </w:rPr>
        <w:t>Там</w:t>
      </w:r>
      <w:r>
        <w:rPr>
          <w:rFonts w:ascii="Franklin Gothic Book" w:hAnsi="Franklin Gothic Book" w:cs="Cambria"/>
          <w:sz w:val="24"/>
          <w:szCs w:val="24"/>
        </w:rPr>
        <w:t xml:space="preserve"> нет в ее</w:t>
      </w:r>
      <w:r w:rsidRPr="00800F1F">
        <w:rPr>
          <w:rFonts w:ascii="Franklin Gothic Book" w:hAnsi="Franklin Gothic Book" w:cs="Cambria"/>
          <w:sz w:val="24"/>
          <w:szCs w:val="24"/>
        </w:rPr>
        <w:t xml:space="preserve"> голове, мне кажется, никаких политических взглядов, острых каких-то, не знаю</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7707AE2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Там прям нежность территориальная. Хочется быть дома. В связи с этим выстраивается </w:t>
      </w:r>
      <w:r>
        <w:rPr>
          <w:rFonts w:ascii="Franklin Gothic Book" w:hAnsi="Franklin Gothic Book" w:cs="Cambria"/>
          <w:sz w:val="24"/>
          <w:szCs w:val="24"/>
        </w:rPr>
        <w:t xml:space="preserve">мировоззрение. </w:t>
      </w:r>
      <w:r>
        <w:rPr>
          <w:rFonts w:ascii="Franklin Gothic Book" w:hAnsi="Franklin Gothic Book" w:cs="Cambria"/>
          <w:i/>
          <w:iCs/>
          <w:sz w:val="24"/>
          <w:szCs w:val="24"/>
        </w:rPr>
        <w:t xml:space="preserve">(говорят одновременно) </w:t>
      </w:r>
    </w:p>
    <w:p w14:paraId="7CB053D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Да, да, да. Дом, о</w:t>
      </w:r>
      <w:r>
        <w:rPr>
          <w:rFonts w:ascii="Franklin Gothic Book" w:hAnsi="Franklin Gothic Book" w:cs="Cambria"/>
          <w:sz w:val="24"/>
          <w:szCs w:val="24"/>
        </w:rPr>
        <w:t>чаг</w:t>
      </w:r>
      <w:r w:rsidRPr="00800F1F">
        <w:rPr>
          <w:rFonts w:ascii="Franklin Gothic Book" w:hAnsi="Franklin Gothic Book" w:cs="Cambria"/>
          <w:sz w:val="24"/>
          <w:szCs w:val="24"/>
        </w:rPr>
        <w:t>, вот эта семья, все. Нет такого, что-то там</w:t>
      </w:r>
      <w:r>
        <w:rPr>
          <w:rFonts w:ascii="Franklin Gothic Book" w:hAnsi="Franklin Gothic Book" w:cs="Cambria"/>
          <w:sz w:val="24"/>
          <w:szCs w:val="24"/>
        </w:rPr>
        <w:t xml:space="preserve"> топить за Родину или за Президента. </w:t>
      </w:r>
    </w:p>
    <w:p w14:paraId="138E863B" w14:textId="77777777" w:rsidR="00047CA4" w:rsidRPr="00931B1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31B15">
        <w:rPr>
          <w:rFonts w:ascii="Franklin Gothic Book" w:hAnsi="Franklin Gothic Book" w:cs="Cambria"/>
          <w:b/>
          <w:bCs/>
          <w:sz w:val="24"/>
          <w:szCs w:val="24"/>
        </w:rPr>
        <w:t xml:space="preserve">То есть хочется быть дома, да? Дом такое, да, важное? </w:t>
      </w:r>
    </w:p>
    <w:p w14:paraId="5DC02E6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Несмотря, что такой негатив к </w:t>
      </w:r>
      <w:r>
        <w:rPr>
          <w:rFonts w:ascii="Franklin Gothic Book" w:hAnsi="Franklin Gothic Book" w:cs="Cambria"/>
          <w:sz w:val="24"/>
          <w:szCs w:val="24"/>
        </w:rPr>
        <w:t xml:space="preserve">русским. </w:t>
      </w:r>
      <w:r w:rsidRPr="00800F1F">
        <w:rPr>
          <w:rFonts w:ascii="Franklin Gothic Book" w:hAnsi="Franklin Gothic Book" w:cs="Cambria"/>
          <w:sz w:val="24"/>
          <w:szCs w:val="24"/>
        </w:rPr>
        <w:t>Если мама уехала, получается, со старшей дочерью, то это осталось</w:t>
      </w:r>
      <w:r>
        <w:rPr>
          <w:rFonts w:ascii="Franklin Gothic Book" w:hAnsi="Franklin Gothic Book" w:cs="Cambria"/>
          <w:sz w:val="24"/>
          <w:szCs w:val="24"/>
        </w:rPr>
        <w:t>.</w:t>
      </w:r>
      <w:r w:rsidRPr="00800F1F">
        <w:rPr>
          <w:rFonts w:ascii="Franklin Gothic Book" w:hAnsi="Franklin Gothic Book" w:cs="Cambria"/>
          <w:sz w:val="24"/>
          <w:szCs w:val="24"/>
        </w:rPr>
        <w:t xml:space="preserve"> Я бы тоже не смогла, когда такой негатив</w:t>
      </w:r>
      <w:r>
        <w:rPr>
          <w:rFonts w:ascii="Franklin Gothic Book" w:hAnsi="Franklin Gothic Book" w:cs="Cambria"/>
          <w:sz w:val="24"/>
          <w:szCs w:val="24"/>
        </w:rPr>
        <w:t>,</w:t>
      </w:r>
      <w:r w:rsidRPr="00800F1F">
        <w:rPr>
          <w:rFonts w:ascii="Franklin Gothic Book" w:hAnsi="Franklin Gothic Book" w:cs="Cambria"/>
          <w:sz w:val="24"/>
          <w:szCs w:val="24"/>
        </w:rPr>
        <w:t xml:space="preserve"> там оста</w:t>
      </w:r>
      <w:r>
        <w:rPr>
          <w:rFonts w:ascii="Franklin Gothic Book" w:hAnsi="Franklin Gothic Book" w:cs="Cambria"/>
          <w:sz w:val="24"/>
          <w:szCs w:val="24"/>
        </w:rPr>
        <w:t xml:space="preserve">ваться. </w:t>
      </w:r>
      <w:r w:rsidRPr="00800F1F">
        <w:rPr>
          <w:rFonts w:ascii="Franklin Gothic Book" w:hAnsi="Franklin Gothic Book" w:cs="Cambria"/>
          <w:sz w:val="24"/>
          <w:szCs w:val="24"/>
        </w:rPr>
        <w:t>Яркий такой негатив, что её с работы уволят, потому что литератур</w:t>
      </w:r>
      <w:r>
        <w:rPr>
          <w:rFonts w:ascii="Franklin Gothic Book" w:hAnsi="Franklin Gothic Book" w:cs="Cambria"/>
          <w:sz w:val="24"/>
          <w:szCs w:val="24"/>
        </w:rPr>
        <w:t>а</w:t>
      </w:r>
      <w:r w:rsidRPr="00800F1F">
        <w:rPr>
          <w:rFonts w:ascii="Franklin Gothic Book" w:hAnsi="Franklin Gothic Book" w:cs="Cambria"/>
          <w:sz w:val="24"/>
          <w:szCs w:val="24"/>
        </w:rPr>
        <w:t xml:space="preserve"> нико</w:t>
      </w:r>
      <w:r>
        <w:rPr>
          <w:rFonts w:ascii="Franklin Gothic Book" w:hAnsi="Franklin Gothic Book" w:cs="Cambria"/>
          <w:sz w:val="24"/>
          <w:szCs w:val="24"/>
        </w:rPr>
        <w:t>му</w:t>
      </w:r>
      <w:r w:rsidRPr="00800F1F">
        <w:rPr>
          <w:rFonts w:ascii="Franklin Gothic Book" w:hAnsi="Franklin Gothic Book" w:cs="Cambria"/>
          <w:sz w:val="24"/>
          <w:szCs w:val="24"/>
        </w:rPr>
        <w:t xml:space="preserve"> не нужна. Что даже не продают вещи, если ты говоришь на русском. </w:t>
      </w:r>
    </w:p>
    <w:p w14:paraId="30C1A66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В Эстонии, кстати, такое же тоже было отношение. </w:t>
      </w:r>
    </w:p>
    <w:p w14:paraId="101A582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Э</w:t>
      </w:r>
      <w:r w:rsidRPr="00800F1F">
        <w:rPr>
          <w:rFonts w:ascii="Franklin Gothic Book" w:hAnsi="Franklin Gothic Book" w:cs="Cambria"/>
          <w:sz w:val="24"/>
          <w:szCs w:val="24"/>
        </w:rPr>
        <w:t xml:space="preserve">то все есть. </w:t>
      </w:r>
    </w:p>
    <w:p w14:paraId="5DB383C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М</w:t>
      </w:r>
      <w:r w:rsidRPr="00800F1F">
        <w:rPr>
          <w:rFonts w:ascii="Franklin Gothic Book" w:hAnsi="Franklin Gothic Book" w:cs="Cambria"/>
          <w:sz w:val="24"/>
          <w:szCs w:val="24"/>
        </w:rPr>
        <w:t>ы в Прибалтике были</w:t>
      </w:r>
      <w:r>
        <w:rPr>
          <w:rFonts w:ascii="Franklin Gothic Book" w:hAnsi="Franklin Gothic Book" w:cs="Cambria"/>
          <w:sz w:val="24"/>
          <w:szCs w:val="24"/>
        </w:rPr>
        <w:t xml:space="preserve">, то же самое. Я туда ездила каждые выходные. </w:t>
      </w:r>
      <w:r>
        <w:rPr>
          <w:rFonts w:ascii="Franklin Gothic Book" w:hAnsi="Franklin Gothic Book" w:cs="Cambria"/>
          <w:i/>
          <w:iCs/>
          <w:sz w:val="24"/>
          <w:szCs w:val="24"/>
        </w:rPr>
        <w:t xml:space="preserve">(говорят одновременно) </w:t>
      </w:r>
    </w:p>
    <w:p w14:paraId="4AD2BC4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На нас ни разу никто криво не посмотрел. </w:t>
      </w:r>
    </w:p>
    <w:p w14:paraId="118D29D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Конечно, ни разу никто. </w:t>
      </w:r>
    </w:p>
    <w:p w14:paraId="6F89D15F" w14:textId="77777777" w:rsidR="00047CA4" w:rsidRPr="00931B15"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Именно местное население очень доброжелательное всегда и везде. Политика, это политика. Обычные люди вообще никогда негатив</w:t>
      </w:r>
      <w:r>
        <w:rPr>
          <w:rFonts w:ascii="Franklin Gothic Book" w:hAnsi="Franklin Gothic Book" w:cs="Cambria"/>
          <w:sz w:val="24"/>
          <w:szCs w:val="24"/>
        </w:rPr>
        <w:t>а нет</w:t>
      </w:r>
      <w:r w:rsidRPr="00800F1F">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15322E4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Нет, есть</w:t>
      </w:r>
      <w:r>
        <w:rPr>
          <w:rFonts w:ascii="Franklin Gothic Book" w:hAnsi="Franklin Gothic Book" w:cs="Cambria"/>
          <w:sz w:val="24"/>
          <w:szCs w:val="24"/>
        </w:rPr>
        <w:t xml:space="preserve">. Есть. </w:t>
      </w:r>
    </w:p>
    <w:p w14:paraId="41267B4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31B15">
        <w:rPr>
          <w:rFonts w:ascii="Franklin Gothic Book" w:hAnsi="Franklin Gothic Book" w:cs="Cambria"/>
          <w:b/>
          <w:bCs/>
          <w:sz w:val="24"/>
          <w:szCs w:val="24"/>
        </w:rPr>
        <w:t>Смотрите, давайте так.  На дураков везде можно нарваться.</w:t>
      </w:r>
      <w:r>
        <w:rPr>
          <w:rFonts w:ascii="Franklin Gothic Book" w:hAnsi="Franklin Gothic Book" w:cs="Cambria"/>
          <w:sz w:val="24"/>
          <w:szCs w:val="24"/>
        </w:rPr>
        <w:t xml:space="preserve"> </w:t>
      </w:r>
    </w:p>
    <w:p w14:paraId="7C53A3E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Да, да, да. </w:t>
      </w:r>
    </w:p>
    <w:p w14:paraId="2FC3208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И у нас точно так же. </w:t>
      </w:r>
    </w:p>
    <w:p w14:paraId="6BC44FA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И сами ведут себя порой и так, чтобы к ним относятся плохо. Может быть такое тоже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6531C89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Я</w:t>
      </w:r>
      <w:r w:rsidRPr="00800F1F">
        <w:rPr>
          <w:rFonts w:ascii="Franklin Gothic Book" w:hAnsi="Franklin Gothic Book" w:cs="Cambria"/>
          <w:sz w:val="24"/>
          <w:szCs w:val="24"/>
        </w:rPr>
        <w:t xml:space="preserve"> могу сказать, что мне в Киеве с </w:t>
      </w:r>
      <w:r>
        <w:rPr>
          <w:rFonts w:ascii="Franklin Gothic Book" w:hAnsi="Franklin Gothic Book" w:cs="Cambria"/>
          <w:sz w:val="24"/>
          <w:szCs w:val="24"/>
        </w:rPr>
        <w:t>20</w:t>
      </w:r>
      <w:r w:rsidRPr="00800F1F">
        <w:rPr>
          <w:rFonts w:ascii="Franklin Gothic Book" w:hAnsi="Franklin Gothic Book" w:cs="Cambria"/>
          <w:sz w:val="24"/>
          <w:szCs w:val="24"/>
        </w:rPr>
        <w:t>11</w:t>
      </w:r>
      <w:r>
        <w:rPr>
          <w:rFonts w:ascii="Franklin Gothic Book" w:hAnsi="Franklin Gothic Book" w:cs="Cambria"/>
          <w:sz w:val="24"/>
          <w:szCs w:val="24"/>
        </w:rPr>
        <w:t>-го</w:t>
      </w:r>
      <w:r w:rsidRPr="00800F1F">
        <w:rPr>
          <w:rFonts w:ascii="Franklin Gothic Book" w:hAnsi="Franklin Gothic Book" w:cs="Cambria"/>
          <w:sz w:val="24"/>
          <w:szCs w:val="24"/>
        </w:rPr>
        <w:t xml:space="preserve"> на </w:t>
      </w:r>
      <w:r>
        <w:rPr>
          <w:rFonts w:ascii="Franklin Gothic Book" w:hAnsi="Franklin Gothic Book" w:cs="Cambria"/>
          <w:sz w:val="24"/>
          <w:szCs w:val="24"/>
        </w:rPr>
        <w:t>20</w:t>
      </w:r>
      <w:r w:rsidRPr="00800F1F">
        <w:rPr>
          <w:rFonts w:ascii="Franklin Gothic Book" w:hAnsi="Franklin Gothic Book" w:cs="Cambria"/>
          <w:sz w:val="24"/>
          <w:szCs w:val="24"/>
        </w:rPr>
        <w:t>12 год, я по работе уезжала на 4 месяца, мне сказали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е надо говорить по-русски, говори по-английски</w:t>
      </w:r>
      <w:r>
        <w:rPr>
          <w:rFonts w:ascii="Franklin Gothic Book" w:hAnsi="Franklin Gothic Book" w:cs="Cambria"/>
          <w:sz w:val="24"/>
          <w:szCs w:val="24"/>
        </w:rPr>
        <w:t>»</w:t>
      </w:r>
      <w:r w:rsidRPr="00800F1F">
        <w:rPr>
          <w:rFonts w:ascii="Franklin Gothic Book" w:hAnsi="Franklin Gothic Book" w:cs="Cambria"/>
          <w:sz w:val="24"/>
          <w:szCs w:val="24"/>
        </w:rPr>
        <w:t xml:space="preserve">. Все. В Киеве. </w:t>
      </w:r>
    </w:p>
    <w:p w14:paraId="41E8FE6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A743DF">
        <w:rPr>
          <w:rFonts w:ascii="Franklin Gothic Book" w:hAnsi="Franklin Gothic Book" w:cs="Cambria"/>
          <w:b/>
          <w:bCs/>
          <w:sz w:val="24"/>
          <w:szCs w:val="24"/>
        </w:rPr>
        <w:t>Хорошо. Давайте так. Смотрите, у нас две сестры - Маша и Аня. Блиц-опрос. Кто из двух вам более симпатичен? Просто коротко. Маша или Аня?</w:t>
      </w:r>
      <w:r w:rsidRPr="00800F1F">
        <w:rPr>
          <w:rFonts w:ascii="Franklin Gothic Book" w:hAnsi="Franklin Gothic Book" w:cs="Cambria"/>
          <w:sz w:val="24"/>
          <w:szCs w:val="24"/>
        </w:rPr>
        <w:t xml:space="preserve"> </w:t>
      </w:r>
    </w:p>
    <w:p w14:paraId="227596E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Маша. </w:t>
      </w:r>
    </w:p>
    <w:p w14:paraId="142C018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Маша. </w:t>
      </w:r>
    </w:p>
    <w:p w14:paraId="774456E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Анна. </w:t>
      </w:r>
    </w:p>
    <w:p w14:paraId="13C8116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Маша. </w:t>
      </w:r>
    </w:p>
    <w:p w14:paraId="7D514D2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Маша. </w:t>
      </w:r>
    </w:p>
    <w:p w14:paraId="3309A0B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Я воздержусь, потому что я </w:t>
      </w:r>
      <w:r>
        <w:rPr>
          <w:rFonts w:ascii="Franklin Gothic Book" w:hAnsi="Franklin Gothic Book" w:cs="Cambria"/>
          <w:sz w:val="24"/>
          <w:szCs w:val="24"/>
        </w:rPr>
        <w:t xml:space="preserve">их </w:t>
      </w:r>
      <w:r w:rsidRPr="00800F1F">
        <w:rPr>
          <w:rFonts w:ascii="Franklin Gothic Book" w:hAnsi="Franklin Gothic Book" w:cs="Cambria"/>
          <w:sz w:val="24"/>
          <w:szCs w:val="24"/>
        </w:rPr>
        <w:t>об</w:t>
      </w:r>
      <w:r>
        <w:rPr>
          <w:rFonts w:ascii="Franklin Gothic Book" w:hAnsi="Franklin Gothic Book" w:cs="Cambria"/>
          <w:sz w:val="24"/>
          <w:szCs w:val="24"/>
        </w:rPr>
        <w:t>е</w:t>
      </w:r>
      <w:r w:rsidRPr="00800F1F">
        <w:rPr>
          <w:rFonts w:ascii="Franklin Gothic Book" w:hAnsi="Franklin Gothic Book" w:cs="Cambria"/>
          <w:sz w:val="24"/>
          <w:szCs w:val="24"/>
        </w:rPr>
        <w:t xml:space="preserve">их понимаю. </w:t>
      </w:r>
    </w:p>
    <w:p w14:paraId="13686F45" w14:textId="77777777" w:rsidR="00047CA4" w:rsidRDefault="00047CA4" w:rsidP="00833734">
      <w:pPr>
        <w:spacing w:after="60"/>
        <w:jc w:val="both"/>
        <w:rPr>
          <w:rFonts w:ascii="Franklin Gothic Book" w:hAnsi="Franklin Gothic Book" w:cs="Cambria"/>
          <w:sz w:val="24"/>
          <w:szCs w:val="24"/>
        </w:rPr>
      </w:pPr>
      <w:r w:rsidRPr="00A743DF">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Маша. </w:t>
      </w:r>
    </w:p>
    <w:p w14:paraId="2881602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A743DF">
        <w:rPr>
          <w:rFonts w:ascii="Franklin Gothic Book" w:hAnsi="Franklin Gothic Book" w:cs="Cambria"/>
          <w:b/>
          <w:bCs/>
          <w:sz w:val="24"/>
          <w:szCs w:val="24"/>
        </w:rPr>
        <w:t xml:space="preserve">Почему Маша, девочки? Почему Маша вам понравилась больше? </w:t>
      </w:r>
    </w:p>
    <w:p w14:paraId="06530AA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Красивая она. </w:t>
      </w:r>
    </w:p>
    <w:p w14:paraId="3ACC182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Очень яркая, стильная, красивая. </w:t>
      </w:r>
    </w:p>
    <w:p w14:paraId="42C89E6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Она женщина, которая добилась в своей жизни много всего. Конечно, она нравится</w:t>
      </w:r>
      <w:r>
        <w:rPr>
          <w:rFonts w:ascii="Franklin Gothic Book" w:hAnsi="Franklin Gothic Book" w:cs="Cambria"/>
          <w:sz w:val="24"/>
          <w:szCs w:val="24"/>
        </w:rPr>
        <w:t xml:space="preserve"> больше</w:t>
      </w:r>
      <w:r w:rsidRPr="00800F1F">
        <w:rPr>
          <w:rFonts w:ascii="Franklin Gothic Book" w:hAnsi="Franklin Gothic Book" w:cs="Cambria"/>
          <w:sz w:val="24"/>
          <w:szCs w:val="24"/>
        </w:rPr>
        <w:t xml:space="preserve">. </w:t>
      </w:r>
    </w:p>
    <w:p w14:paraId="25720C1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Просто даже смотреть приятно.</w:t>
      </w:r>
      <w:r>
        <w:rPr>
          <w:rFonts w:ascii="Franklin Gothic Book" w:hAnsi="Franklin Gothic Book" w:cs="Cambria"/>
          <w:sz w:val="24"/>
          <w:szCs w:val="24"/>
        </w:rPr>
        <w:t xml:space="preserve"> Что уж тут.</w:t>
      </w:r>
      <w:r w:rsidRPr="00800F1F">
        <w:rPr>
          <w:rFonts w:ascii="Franklin Gothic Book" w:hAnsi="Franklin Gothic Book" w:cs="Cambria"/>
          <w:sz w:val="24"/>
          <w:szCs w:val="24"/>
        </w:rPr>
        <w:t xml:space="preserve"> </w:t>
      </w:r>
    </w:p>
    <w:p w14:paraId="2346C86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Я тоже первый раз ее</w:t>
      </w:r>
      <w:r>
        <w:rPr>
          <w:rFonts w:ascii="Franklin Gothic Book" w:hAnsi="Franklin Gothic Book" w:cs="Cambria"/>
          <w:sz w:val="24"/>
          <w:szCs w:val="24"/>
        </w:rPr>
        <w:t xml:space="preserve"> выбрала. Я ее уже заметила.</w:t>
      </w:r>
    </w:p>
    <w:p w14:paraId="6D83603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Меня Анна просто морально вымотала за сериал. Поэтому мне как-то на Марию приятнее было смотреть. Как-то больше позитива было от Марии. Анна</w:t>
      </w:r>
      <w:r>
        <w:rPr>
          <w:rFonts w:ascii="Franklin Gothic Book" w:hAnsi="Franklin Gothic Book" w:cs="Cambria"/>
          <w:sz w:val="24"/>
          <w:szCs w:val="24"/>
        </w:rPr>
        <w:t>,</w:t>
      </w:r>
      <w:r w:rsidRPr="00800F1F">
        <w:rPr>
          <w:rFonts w:ascii="Franklin Gothic Book" w:hAnsi="Franklin Gothic Book" w:cs="Cambria"/>
          <w:sz w:val="24"/>
          <w:szCs w:val="24"/>
        </w:rPr>
        <w:t xml:space="preserve"> это просто одно сплошное уныние</w:t>
      </w:r>
      <w:r>
        <w:rPr>
          <w:rFonts w:ascii="Franklin Gothic Book" w:hAnsi="Franklin Gothic Book" w:cs="Cambria"/>
          <w:sz w:val="24"/>
          <w:szCs w:val="24"/>
        </w:rPr>
        <w:t xml:space="preserve"> и</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 xml:space="preserve">егатив. </w:t>
      </w:r>
    </w:p>
    <w:p w14:paraId="640F631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В смысле какое-то да, уныние. </w:t>
      </w:r>
    </w:p>
    <w:p w14:paraId="3D5A4BD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Е</w:t>
      </w:r>
      <w:r w:rsidRPr="00800F1F">
        <w:rPr>
          <w:rFonts w:ascii="Franklin Gothic Book" w:hAnsi="Franklin Gothic Book" w:cs="Cambria"/>
          <w:sz w:val="24"/>
          <w:szCs w:val="24"/>
        </w:rPr>
        <w:t>й тяжело. Как она еще</w:t>
      </w:r>
      <w:r>
        <w:rPr>
          <w:rFonts w:ascii="Franklin Gothic Book" w:hAnsi="Franklin Gothic Book" w:cs="Cambria"/>
          <w:sz w:val="24"/>
          <w:szCs w:val="24"/>
        </w:rPr>
        <w:t xml:space="preserve"> должна</w:t>
      </w:r>
      <w:r w:rsidRPr="00800F1F">
        <w:rPr>
          <w:rFonts w:ascii="Franklin Gothic Book" w:hAnsi="Franklin Gothic Book" w:cs="Cambria"/>
          <w:sz w:val="24"/>
          <w:szCs w:val="24"/>
        </w:rPr>
        <w:t xml:space="preserve">? У нее очень трудная ситуация. </w:t>
      </w:r>
    </w:p>
    <w:p w14:paraId="4C1C5E0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Я устала от нее. </w:t>
      </w:r>
    </w:p>
    <w:p w14:paraId="77512EF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Устала</w:t>
      </w:r>
      <w:r>
        <w:rPr>
          <w:rFonts w:ascii="Franklin Gothic Book" w:hAnsi="Franklin Gothic Book" w:cs="Cambria"/>
          <w:sz w:val="24"/>
          <w:szCs w:val="24"/>
        </w:rPr>
        <w:t xml:space="preserve"> она,</w:t>
      </w:r>
      <w:r w:rsidRPr="00800F1F">
        <w:rPr>
          <w:rFonts w:ascii="Franklin Gothic Book" w:hAnsi="Franklin Gothic Book" w:cs="Cambria"/>
          <w:sz w:val="24"/>
          <w:szCs w:val="24"/>
        </w:rPr>
        <w:t xml:space="preserve"> видимо</w:t>
      </w:r>
      <w:r>
        <w:rPr>
          <w:rFonts w:ascii="Franklin Gothic Book" w:hAnsi="Franklin Gothic Book" w:cs="Cambria"/>
          <w:sz w:val="24"/>
          <w:szCs w:val="24"/>
        </w:rPr>
        <w:t>,</w:t>
      </w:r>
      <w:r w:rsidRPr="00800F1F">
        <w:rPr>
          <w:rFonts w:ascii="Franklin Gothic Book" w:hAnsi="Franklin Gothic Book" w:cs="Cambria"/>
          <w:sz w:val="24"/>
          <w:szCs w:val="24"/>
        </w:rPr>
        <w:t xml:space="preserve"> с мамой. </w:t>
      </w:r>
    </w:p>
    <w:p w14:paraId="008327C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Да, да, да. Растрепанная всегда. </w:t>
      </w:r>
    </w:p>
    <w:p w14:paraId="4298B3D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2E0EEB">
        <w:rPr>
          <w:rFonts w:ascii="Franklin Gothic Book" w:hAnsi="Franklin Gothic Book" w:cs="Cambria"/>
          <w:b/>
          <w:bCs/>
          <w:sz w:val="24"/>
          <w:szCs w:val="24"/>
        </w:rPr>
        <w:t>А кому Анна понравилась?</w:t>
      </w:r>
      <w:r w:rsidRPr="00800F1F">
        <w:rPr>
          <w:rFonts w:ascii="Franklin Gothic Book" w:hAnsi="Franklin Gothic Book" w:cs="Cambria"/>
          <w:sz w:val="24"/>
          <w:szCs w:val="24"/>
        </w:rPr>
        <w:t xml:space="preserve"> </w:t>
      </w:r>
    </w:p>
    <w:p w14:paraId="7736FBD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Мне</w:t>
      </w:r>
      <w:r>
        <w:rPr>
          <w:rFonts w:ascii="Franklin Gothic Book" w:hAnsi="Franklin Gothic Book" w:cs="Cambria"/>
          <w:sz w:val="24"/>
          <w:szCs w:val="24"/>
        </w:rPr>
        <w:t>. Мне</w:t>
      </w:r>
      <w:r w:rsidRPr="00800F1F">
        <w:rPr>
          <w:rFonts w:ascii="Franklin Gothic Book" w:hAnsi="Franklin Gothic Book" w:cs="Cambria"/>
          <w:sz w:val="24"/>
          <w:szCs w:val="24"/>
        </w:rPr>
        <w:t xml:space="preserve"> понравил</w:t>
      </w:r>
      <w:r>
        <w:rPr>
          <w:rFonts w:ascii="Franklin Gothic Book" w:hAnsi="Franklin Gothic Book" w:cs="Cambria"/>
          <w:sz w:val="24"/>
          <w:szCs w:val="24"/>
        </w:rPr>
        <w:t>а</w:t>
      </w:r>
      <w:r w:rsidRPr="00800F1F">
        <w:rPr>
          <w:rFonts w:ascii="Franklin Gothic Book" w:hAnsi="Franklin Gothic Book" w:cs="Cambria"/>
          <w:sz w:val="24"/>
          <w:szCs w:val="24"/>
        </w:rPr>
        <w:t xml:space="preserve">сь </w:t>
      </w:r>
      <w:r>
        <w:rPr>
          <w:rFonts w:ascii="Franklin Gothic Book" w:hAnsi="Franklin Gothic Book" w:cs="Cambria"/>
          <w:sz w:val="24"/>
          <w:szCs w:val="24"/>
        </w:rPr>
        <w:t>Анна. В</w:t>
      </w:r>
      <w:r w:rsidRPr="00800F1F">
        <w:rPr>
          <w:rFonts w:ascii="Franklin Gothic Book" w:hAnsi="Franklin Gothic Book" w:cs="Cambria"/>
          <w:sz w:val="24"/>
          <w:szCs w:val="24"/>
        </w:rPr>
        <w:t>се очень просто. Во-первых, сложная ситуация, действительно очень сложная. Муж неизвестн</w:t>
      </w:r>
      <w:r>
        <w:rPr>
          <w:rFonts w:ascii="Franklin Gothic Book" w:hAnsi="Franklin Gothic Book" w:cs="Cambria"/>
          <w:sz w:val="24"/>
          <w:szCs w:val="24"/>
        </w:rPr>
        <w:t xml:space="preserve">о где, </w:t>
      </w:r>
      <w:r w:rsidRPr="00800F1F">
        <w:rPr>
          <w:rFonts w:ascii="Franklin Gothic Book" w:hAnsi="Franklin Gothic Book" w:cs="Cambria"/>
          <w:sz w:val="24"/>
          <w:szCs w:val="24"/>
        </w:rPr>
        <w:t>сын</w:t>
      </w:r>
      <w:r>
        <w:rPr>
          <w:rFonts w:ascii="Franklin Gothic Book" w:hAnsi="Franklin Gothic Book" w:cs="Cambria"/>
          <w:sz w:val="24"/>
          <w:szCs w:val="24"/>
        </w:rPr>
        <w:t>. И</w:t>
      </w:r>
      <w:r w:rsidRPr="00800F1F">
        <w:rPr>
          <w:rFonts w:ascii="Franklin Gothic Book" w:hAnsi="Franklin Gothic Book" w:cs="Cambria"/>
          <w:sz w:val="24"/>
          <w:szCs w:val="24"/>
        </w:rPr>
        <w:t xml:space="preserve"> она видит, что сын весь </w:t>
      </w:r>
      <w:r>
        <w:rPr>
          <w:rFonts w:ascii="Franklin Gothic Book" w:hAnsi="Franklin Gothic Book" w:cs="Cambria"/>
          <w:sz w:val="24"/>
          <w:szCs w:val="24"/>
        </w:rPr>
        <w:t xml:space="preserve">в раздрае, </w:t>
      </w:r>
      <w:r w:rsidRPr="00800F1F">
        <w:rPr>
          <w:rFonts w:ascii="Franklin Gothic Book" w:hAnsi="Franklin Gothic Book" w:cs="Cambria"/>
          <w:sz w:val="24"/>
          <w:szCs w:val="24"/>
        </w:rPr>
        <w:t>не понимает</w:t>
      </w:r>
      <w:r>
        <w:rPr>
          <w:rFonts w:ascii="Franklin Gothic Book" w:hAnsi="Franklin Gothic Book" w:cs="Cambria"/>
          <w:sz w:val="24"/>
          <w:szCs w:val="24"/>
        </w:rPr>
        <w:t xml:space="preserve"> причины. </w:t>
      </w:r>
      <w:r w:rsidRPr="00800F1F">
        <w:rPr>
          <w:rFonts w:ascii="Franklin Gothic Book" w:hAnsi="Franklin Gothic Book" w:cs="Cambria"/>
          <w:sz w:val="24"/>
          <w:szCs w:val="24"/>
        </w:rPr>
        <w:t>Он же ничего не говорит, он подросток</w:t>
      </w:r>
      <w:r>
        <w:rPr>
          <w:rFonts w:ascii="Franklin Gothic Book" w:hAnsi="Franklin Gothic Book" w:cs="Cambria"/>
          <w:sz w:val="24"/>
          <w:szCs w:val="24"/>
        </w:rPr>
        <w:t>.</w:t>
      </w:r>
      <w:r w:rsidRPr="00800F1F">
        <w:rPr>
          <w:rFonts w:ascii="Franklin Gothic Book" w:hAnsi="Franklin Gothic Book" w:cs="Cambria"/>
          <w:sz w:val="24"/>
          <w:szCs w:val="24"/>
        </w:rPr>
        <w:t xml:space="preserve"> Живет то у мамы, то у сестры. С мамой из-за политических разногласий, они не очень показаны в фильме, но тем не менее очевидно, что есть несколько разная точка зрения. Непонятно, </w:t>
      </w:r>
      <w:r>
        <w:rPr>
          <w:rFonts w:ascii="Franklin Gothic Book" w:hAnsi="Franklin Gothic Book" w:cs="Cambria"/>
          <w:sz w:val="24"/>
          <w:szCs w:val="24"/>
        </w:rPr>
        <w:t>это</w:t>
      </w:r>
      <w:r w:rsidRPr="00800F1F">
        <w:rPr>
          <w:rFonts w:ascii="Franklin Gothic Book" w:hAnsi="Franklin Gothic Book" w:cs="Cambria"/>
          <w:sz w:val="24"/>
          <w:szCs w:val="24"/>
        </w:rPr>
        <w:t xml:space="preserve"> от мужа или это ее личная позиция. С мамой сложно. С сестрой вообще еще сложнее, видимо. И она не понимает, что делать. Мужа рядом нет. Был бы он рядом, он бы сказал. </w:t>
      </w:r>
      <w:r>
        <w:rPr>
          <w:rFonts w:ascii="Franklin Gothic Book" w:hAnsi="Franklin Gothic Book" w:cs="Cambria"/>
          <w:sz w:val="24"/>
          <w:szCs w:val="24"/>
        </w:rPr>
        <w:t>Вот это</w:t>
      </w:r>
      <w:r w:rsidRPr="00800F1F">
        <w:rPr>
          <w:rFonts w:ascii="Franklin Gothic Book" w:hAnsi="Franklin Gothic Book" w:cs="Cambria"/>
          <w:sz w:val="24"/>
          <w:szCs w:val="24"/>
        </w:rPr>
        <w:t xml:space="preserve"> большое счастье, когда рядом с женщиной есть человек, который может подсказать. И главное, она его послушает. Не просто какой-то там прочерк, а человек, которого она послушает. Поэтому мне, конечно, ее по-человечески</w:t>
      </w:r>
      <w:r>
        <w:rPr>
          <w:rFonts w:ascii="Franklin Gothic Book" w:hAnsi="Franklin Gothic Book" w:cs="Cambria"/>
          <w:sz w:val="24"/>
          <w:szCs w:val="24"/>
        </w:rPr>
        <w:t>.</w:t>
      </w:r>
      <w:r w:rsidRPr="00800F1F">
        <w:rPr>
          <w:rFonts w:ascii="Franklin Gothic Book" w:hAnsi="Franklin Gothic Book" w:cs="Cambria"/>
          <w:sz w:val="24"/>
          <w:szCs w:val="24"/>
        </w:rPr>
        <w:t xml:space="preserve"> Я ей сочувствую, скажем так. А Маша, у меня иная точка зрения. Да, декор хорош. Но</w:t>
      </w:r>
      <w:r>
        <w:rPr>
          <w:rFonts w:ascii="Franklin Gothic Book" w:hAnsi="Franklin Gothic Book" w:cs="Cambria"/>
          <w:sz w:val="24"/>
          <w:szCs w:val="24"/>
        </w:rPr>
        <w:t>,</w:t>
      </w:r>
      <w:r w:rsidRPr="00800F1F">
        <w:rPr>
          <w:rFonts w:ascii="Franklin Gothic Book" w:hAnsi="Franklin Gothic Book" w:cs="Cambria"/>
          <w:sz w:val="24"/>
          <w:szCs w:val="24"/>
        </w:rPr>
        <w:t xml:space="preserve"> по сути-то</w:t>
      </w:r>
      <w:r>
        <w:rPr>
          <w:rFonts w:ascii="Franklin Gothic Book" w:hAnsi="Franklin Gothic Book" w:cs="Cambria"/>
          <w:sz w:val="24"/>
          <w:szCs w:val="24"/>
        </w:rPr>
        <w:t>,</w:t>
      </w:r>
      <w:r w:rsidRPr="00800F1F">
        <w:rPr>
          <w:rFonts w:ascii="Franklin Gothic Book" w:hAnsi="Franklin Gothic Book" w:cs="Cambria"/>
          <w:sz w:val="24"/>
          <w:szCs w:val="24"/>
        </w:rPr>
        <w:t xml:space="preserve"> она одинока и совсем не такая счастливая, как кажется. И более того, мы даже не знаем, о чем она думает зачастую. Мы даже не знаем ее политических воззрений</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П</w:t>
      </w:r>
      <w:r w:rsidRPr="00800F1F">
        <w:rPr>
          <w:rFonts w:ascii="Franklin Gothic Book" w:hAnsi="Franklin Gothic Book" w:cs="Cambria"/>
          <w:sz w:val="24"/>
          <w:szCs w:val="24"/>
        </w:rPr>
        <w:t xml:space="preserve">отому что мысли о карьере и тот факт, что она держится за работу, и это совершенно понятно, за такую работу держался бы каждый из нас. </w:t>
      </w:r>
      <w:r>
        <w:rPr>
          <w:rFonts w:ascii="Franklin Gothic Book" w:hAnsi="Franklin Gothic Book" w:cs="Cambria"/>
          <w:sz w:val="24"/>
          <w:szCs w:val="24"/>
        </w:rPr>
        <w:t>Э</w:t>
      </w:r>
      <w:r w:rsidRPr="00800F1F">
        <w:rPr>
          <w:rFonts w:ascii="Franklin Gothic Book" w:hAnsi="Franklin Gothic Book" w:cs="Cambria"/>
          <w:sz w:val="24"/>
          <w:szCs w:val="24"/>
        </w:rPr>
        <w:t xml:space="preserve">тот момент он мешает ей озвучить свою позицию. Мы не знаем, что она думала. Маленький экскурс. Две минуты. Сорокину помните? Светлана Сорокина. В марте 2022 года она давала интервью Екатерине Гордеевой. Вот если у кого-то есть возможность его послушать, послушайте. </w:t>
      </w:r>
    </w:p>
    <w:p w14:paraId="1368652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Я смотрела. </w:t>
      </w:r>
    </w:p>
    <w:p w14:paraId="26FCB74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Сорокина работала на </w:t>
      </w:r>
      <w:r>
        <w:rPr>
          <w:rFonts w:ascii="Franklin Gothic Book" w:hAnsi="Franklin Gothic Book" w:cs="Cambria"/>
          <w:sz w:val="24"/>
          <w:szCs w:val="24"/>
        </w:rPr>
        <w:t>«</w:t>
      </w:r>
      <w:r w:rsidRPr="00800F1F">
        <w:rPr>
          <w:rFonts w:ascii="Franklin Gothic Book" w:hAnsi="Franklin Gothic Book" w:cs="Cambria"/>
          <w:sz w:val="24"/>
          <w:szCs w:val="24"/>
        </w:rPr>
        <w:t>Первом канале</w:t>
      </w:r>
      <w:r>
        <w:rPr>
          <w:rFonts w:ascii="Franklin Gothic Book" w:hAnsi="Franklin Gothic Book" w:cs="Cambria"/>
          <w:sz w:val="24"/>
          <w:szCs w:val="24"/>
        </w:rPr>
        <w:t>»</w:t>
      </w:r>
      <w:r w:rsidRPr="00800F1F">
        <w:rPr>
          <w:rFonts w:ascii="Franklin Gothic Book" w:hAnsi="Franklin Gothic Book" w:cs="Cambria"/>
          <w:sz w:val="24"/>
          <w:szCs w:val="24"/>
        </w:rPr>
        <w:t xml:space="preserve">. Вы же все помните, правда? Слушайте ее. </w:t>
      </w:r>
    </w:p>
    <w:p w14:paraId="480FBDD0" w14:textId="77777777" w:rsidR="00047CA4" w:rsidRPr="0082770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827705">
        <w:rPr>
          <w:rFonts w:ascii="Franklin Gothic Book" w:hAnsi="Franklin Gothic Book" w:cs="Cambria"/>
          <w:b/>
          <w:bCs/>
          <w:sz w:val="24"/>
          <w:szCs w:val="24"/>
        </w:rPr>
        <w:t xml:space="preserve">Хорошо. Татьяна, вы сказали, что вы не можете сделать выбор. Почему? </w:t>
      </w:r>
    </w:p>
    <w:p w14:paraId="1EF1B60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Потому что они мне понравились одинаково. Они как будто дополняют друг друг</w:t>
      </w:r>
      <w:r>
        <w:rPr>
          <w:rFonts w:ascii="Franklin Gothic Book" w:hAnsi="Franklin Gothic Book" w:cs="Cambria"/>
          <w:sz w:val="24"/>
          <w:szCs w:val="24"/>
        </w:rPr>
        <w:t>а</w:t>
      </w:r>
      <w:r w:rsidRPr="00800F1F">
        <w:rPr>
          <w:rFonts w:ascii="Franklin Gothic Book" w:hAnsi="Franklin Gothic Book" w:cs="Cambria"/>
          <w:sz w:val="24"/>
          <w:szCs w:val="24"/>
        </w:rPr>
        <w:t xml:space="preserve">. У одной шикарная карьера, у другой хорошая семья была до известных событий. То есть они как будто две половинки одного целого получаются. </w:t>
      </w:r>
    </w:p>
    <w:p w14:paraId="39E1A9E6" w14:textId="77777777" w:rsidR="00047CA4" w:rsidRPr="0082770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827705">
        <w:rPr>
          <w:rFonts w:ascii="Franklin Gothic Book" w:hAnsi="Franklin Gothic Book" w:cs="Cambria"/>
          <w:b/>
          <w:bCs/>
          <w:sz w:val="24"/>
          <w:szCs w:val="24"/>
        </w:rPr>
        <w:t xml:space="preserve">У меня такой вопрос, в принципе мы на него ответили. Давайте я его зачитаю, может быть что-то найдем, что добавить по этому вопросу. Чья политическая позиция в сериале лучше аргументирована, лучше проработана? Маши или Ани? </w:t>
      </w:r>
    </w:p>
    <w:p w14:paraId="213FB79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Анна. </w:t>
      </w:r>
    </w:p>
    <w:p w14:paraId="2473104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32203">
        <w:rPr>
          <w:rFonts w:ascii="Franklin Gothic Book" w:hAnsi="Franklin Gothic Book" w:cs="Cambria"/>
          <w:b/>
          <w:bCs/>
          <w:sz w:val="24"/>
          <w:szCs w:val="24"/>
        </w:rPr>
        <w:t>За счет чего вот удалось ее политическую позицию лучше проработать?</w:t>
      </w:r>
      <w:r w:rsidRPr="00800F1F">
        <w:rPr>
          <w:rFonts w:ascii="Franklin Gothic Book" w:hAnsi="Franklin Gothic Book" w:cs="Cambria"/>
          <w:sz w:val="24"/>
          <w:szCs w:val="24"/>
        </w:rPr>
        <w:t xml:space="preserve"> </w:t>
      </w:r>
    </w:p>
    <w:p w14:paraId="6D44F16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О</w:t>
      </w:r>
      <w:r w:rsidRPr="00800F1F">
        <w:rPr>
          <w:rFonts w:ascii="Franklin Gothic Book" w:hAnsi="Franklin Gothic Book" w:cs="Cambria"/>
          <w:sz w:val="24"/>
          <w:szCs w:val="24"/>
        </w:rPr>
        <w:t>чень раскрыты все ее трудности, прям максимально раскрыты. И тут прям ноль осуждения, как говорится</w:t>
      </w:r>
      <w:r>
        <w:rPr>
          <w:rFonts w:ascii="Franklin Gothic Book" w:hAnsi="Franklin Gothic Book" w:cs="Cambria"/>
          <w:sz w:val="24"/>
          <w:szCs w:val="24"/>
        </w:rPr>
        <w:t xml:space="preserve">, к ее </w:t>
      </w:r>
      <w:r w:rsidRPr="00800F1F">
        <w:rPr>
          <w:rFonts w:ascii="Franklin Gothic Book" w:hAnsi="Franklin Gothic Book" w:cs="Cambria"/>
          <w:sz w:val="24"/>
          <w:szCs w:val="24"/>
        </w:rPr>
        <w:t xml:space="preserve">поведению. </w:t>
      </w:r>
    </w:p>
    <w:p w14:paraId="08EEB6D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Согласна. </w:t>
      </w:r>
    </w:p>
    <w:p w14:paraId="48E8500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932203">
        <w:rPr>
          <w:rFonts w:ascii="Franklin Gothic Book" w:hAnsi="Franklin Gothic Book" w:cs="Cambria"/>
          <w:b/>
          <w:bCs/>
          <w:sz w:val="24"/>
          <w:szCs w:val="24"/>
        </w:rPr>
        <w:t>Так. Согласны? Есть что добавить? Или Оля высказала общую точку зрения? Хорошо. Давайте тогда мы поступим следующим образом. Мы с вами обсудим второстепенные персонажи. Их, к счастью, было не так много, которые представляют интерес. А мы, может быть, и всех обсудим. Но давайте начнём всё-таки, наверное, с Романа Носкова.</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13542B0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Мне Носков не очень. Как-то да, не очень</w:t>
      </w:r>
      <w:r w:rsidRPr="00800F1F">
        <w:rPr>
          <w:rFonts w:ascii="Franklin Gothic Book" w:hAnsi="Franklin Gothic Book" w:cs="Cambria"/>
          <w:sz w:val="24"/>
          <w:szCs w:val="24"/>
        </w:rPr>
        <w:t xml:space="preserve"> удачная фамилия. </w:t>
      </w:r>
    </w:p>
    <w:p w14:paraId="1F02EA9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Пересекается. </w:t>
      </w:r>
    </w:p>
    <w:p w14:paraId="4DEE1D7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С </w:t>
      </w:r>
      <w:proofErr w:type="spellStart"/>
      <w:r>
        <w:rPr>
          <w:rFonts w:ascii="Franklin Gothic Book" w:hAnsi="Franklin Gothic Book" w:cs="Cambria"/>
          <w:sz w:val="24"/>
          <w:szCs w:val="24"/>
        </w:rPr>
        <w:t>Носковым</w:t>
      </w:r>
      <w:proofErr w:type="spellEnd"/>
      <w:r>
        <w:rPr>
          <w:rFonts w:ascii="Franklin Gothic Book" w:hAnsi="Franklin Gothic Book" w:cs="Cambria"/>
          <w:sz w:val="24"/>
          <w:szCs w:val="24"/>
        </w:rPr>
        <w:t xml:space="preserve">, у меня сразу образ певца сразу. </w:t>
      </w:r>
    </w:p>
    <w:p w14:paraId="42ED0EB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Зачем фамилию такую некрасивую ему дали?</w:t>
      </w:r>
    </w:p>
    <w:p w14:paraId="1B5A239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Слушайте, мне вот этот эпизод, </w:t>
      </w:r>
      <w:r w:rsidRPr="00800F1F">
        <w:rPr>
          <w:rFonts w:ascii="Franklin Gothic Book" w:hAnsi="Franklin Gothic Book" w:cs="Cambria"/>
          <w:sz w:val="24"/>
          <w:szCs w:val="24"/>
        </w:rPr>
        <w:t>когда он влез, а потом начал переживать, этот детский носок</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6C14895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Носок, носок, что-то</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6AE6740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Он комедийный персонаж, даже судя по фамилии. </w:t>
      </w:r>
    </w:p>
    <w:p w14:paraId="25FDEFB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И я еще соглашусь, кто-то говорил, что зря показали вот эту сцену, что он голый. </w:t>
      </w:r>
    </w:p>
    <w:p w14:paraId="19E1D16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Да, там он ужасен. </w:t>
      </w:r>
    </w:p>
    <w:p w14:paraId="072AAC9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Там показали его попу с этой </w:t>
      </w:r>
      <w:r>
        <w:rPr>
          <w:rFonts w:ascii="Franklin Gothic Book" w:hAnsi="Franklin Gothic Book" w:cs="Cambria"/>
          <w:sz w:val="24"/>
          <w:szCs w:val="24"/>
        </w:rPr>
        <w:t xml:space="preserve">прививкой, </w:t>
      </w:r>
      <w:r w:rsidRPr="00800F1F">
        <w:rPr>
          <w:rFonts w:ascii="Franklin Gothic Book" w:hAnsi="Franklin Gothic Book" w:cs="Cambria"/>
          <w:sz w:val="24"/>
          <w:szCs w:val="24"/>
        </w:rPr>
        <w:t xml:space="preserve">с наклейкой. </w:t>
      </w:r>
    </w:p>
    <w:p w14:paraId="0B2CE139" w14:textId="77777777" w:rsidR="00047CA4" w:rsidRPr="009967E5"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9967E5">
        <w:rPr>
          <w:rFonts w:ascii="Franklin Gothic Book" w:hAnsi="Franklin Gothic Book" w:cs="Cambria"/>
          <w:b/>
          <w:bCs/>
          <w:sz w:val="24"/>
          <w:szCs w:val="24"/>
        </w:rPr>
        <w:t xml:space="preserve">Вы так хотели про него рассказать? А у меня есть вопросы, между прочим. Давайте первый вопрос. Чем он запомнился? Помимо того, что это Марат Башаров? </w:t>
      </w:r>
    </w:p>
    <w:p w14:paraId="53C9078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Он перебил эту роль</w:t>
      </w:r>
      <w:r>
        <w:rPr>
          <w:rFonts w:ascii="Franklin Gothic Book" w:hAnsi="Franklin Gothic Book" w:cs="Cambria"/>
          <w:sz w:val="24"/>
          <w:szCs w:val="24"/>
        </w:rPr>
        <w:t xml:space="preserve"> своей харизмой</w:t>
      </w:r>
      <w:r w:rsidRPr="00800F1F">
        <w:rPr>
          <w:rFonts w:ascii="Franklin Gothic Book" w:hAnsi="Franklin Gothic Book" w:cs="Cambria"/>
          <w:sz w:val="24"/>
          <w:szCs w:val="24"/>
        </w:rPr>
        <w:t xml:space="preserve">. </w:t>
      </w:r>
    </w:p>
    <w:p w14:paraId="6233566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Шумный, яркий. </w:t>
      </w:r>
    </w:p>
    <w:p w14:paraId="6686B7B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Развяз</w:t>
      </w:r>
      <w:r>
        <w:rPr>
          <w:rFonts w:ascii="Franklin Gothic Book" w:hAnsi="Franklin Gothic Book" w:cs="Cambria"/>
          <w:sz w:val="24"/>
          <w:szCs w:val="24"/>
        </w:rPr>
        <w:t>ный</w:t>
      </w:r>
      <w:r w:rsidRPr="00800F1F">
        <w:rPr>
          <w:rFonts w:ascii="Franklin Gothic Book" w:hAnsi="Franklin Gothic Book" w:cs="Cambria"/>
          <w:sz w:val="24"/>
          <w:szCs w:val="24"/>
        </w:rPr>
        <w:t xml:space="preserve">. </w:t>
      </w:r>
    </w:p>
    <w:p w14:paraId="59438CF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Он необязательный. </w:t>
      </w:r>
    </w:p>
    <w:p w14:paraId="0F8418F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С голой </w:t>
      </w:r>
      <w:r w:rsidRPr="00800F1F">
        <w:rPr>
          <w:rFonts w:ascii="Franklin Gothic Book" w:hAnsi="Franklin Gothic Book" w:cs="Cambria"/>
          <w:sz w:val="24"/>
          <w:szCs w:val="24"/>
        </w:rPr>
        <w:t xml:space="preserve">попой. </w:t>
      </w:r>
    </w:p>
    <w:p w14:paraId="59BE23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Хороший. </w:t>
      </w:r>
    </w:p>
    <w:p w14:paraId="6E549951" w14:textId="77777777" w:rsidR="00047CA4" w:rsidRDefault="00047CA4" w:rsidP="00833734">
      <w:pPr>
        <w:spacing w:after="60"/>
        <w:jc w:val="both"/>
        <w:rPr>
          <w:rFonts w:ascii="Franklin Gothic Book" w:hAnsi="Franklin Gothic Book" w:cs="Cambria"/>
          <w:sz w:val="24"/>
          <w:szCs w:val="24"/>
        </w:rPr>
      </w:pPr>
      <w:r w:rsidRPr="009D571C">
        <w:rPr>
          <w:rFonts w:ascii="Franklin Gothic Book" w:hAnsi="Franklin Gothic Book" w:cs="Cambria"/>
          <w:b/>
          <w:bCs/>
          <w:sz w:val="24"/>
          <w:szCs w:val="24"/>
        </w:rPr>
        <w:t>Анна:</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Он необязательный человек, который не </w:t>
      </w:r>
      <w:r>
        <w:rPr>
          <w:rFonts w:ascii="Franklin Gothic Book" w:hAnsi="Franklin Gothic Book" w:cs="Cambria"/>
          <w:sz w:val="24"/>
          <w:szCs w:val="24"/>
        </w:rPr>
        <w:t>с</w:t>
      </w:r>
      <w:r w:rsidRPr="00800F1F">
        <w:rPr>
          <w:rFonts w:ascii="Franklin Gothic Book" w:hAnsi="Franklin Gothic Book" w:cs="Cambria"/>
          <w:sz w:val="24"/>
          <w:szCs w:val="24"/>
        </w:rPr>
        <w:t xml:space="preserve">держивает свои обещания. Вот он ей обещал приехать вечером и забыл. </w:t>
      </w:r>
    </w:p>
    <w:p w14:paraId="3E8ABD9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Потому что все изменилось. </w:t>
      </w:r>
    </w:p>
    <w:p w14:paraId="6B9781B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Вот эт</w:t>
      </w:r>
      <w:r>
        <w:rPr>
          <w:rFonts w:ascii="Franklin Gothic Book" w:hAnsi="Franklin Gothic Book" w:cs="Cambria"/>
          <w:sz w:val="24"/>
          <w:szCs w:val="24"/>
        </w:rPr>
        <w:t>а</w:t>
      </w:r>
      <w:r w:rsidRPr="00800F1F">
        <w:rPr>
          <w:rFonts w:ascii="Franklin Gothic Book" w:hAnsi="Franklin Gothic Book" w:cs="Cambria"/>
          <w:sz w:val="24"/>
          <w:szCs w:val="24"/>
        </w:rPr>
        <w:t xml:space="preserve"> черта характера, не знаю</w:t>
      </w:r>
      <w:r>
        <w:rPr>
          <w:rFonts w:ascii="Franklin Gothic Book" w:hAnsi="Franklin Gothic Book" w:cs="Cambria"/>
          <w:sz w:val="24"/>
          <w:szCs w:val="24"/>
        </w:rPr>
        <w:t>,</w:t>
      </w:r>
      <w:r w:rsidRPr="00800F1F">
        <w:rPr>
          <w:rFonts w:ascii="Franklin Gothic Book" w:hAnsi="Franklin Gothic Book" w:cs="Cambria"/>
          <w:sz w:val="24"/>
          <w:szCs w:val="24"/>
        </w:rPr>
        <w:t xml:space="preserve"> как правильно назвать, ненадежны</w:t>
      </w:r>
      <w:r>
        <w:rPr>
          <w:rFonts w:ascii="Franklin Gothic Book" w:hAnsi="Franklin Gothic Book" w:cs="Cambria"/>
          <w:sz w:val="24"/>
          <w:szCs w:val="24"/>
        </w:rPr>
        <w:t>й</w:t>
      </w:r>
      <w:r w:rsidRPr="00800F1F">
        <w:rPr>
          <w:rFonts w:ascii="Franklin Gothic Book" w:hAnsi="Franklin Gothic Book" w:cs="Cambria"/>
          <w:sz w:val="24"/>
          <w:szCs w:val="24"/>
        </w:rPr>
        <w:t>.</w:t>
      </w:r>
    </w:p>
    <w:p w14:paraId="2E578CF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Да.</w:t>
      </w:r>
      <w:r w:rsidRPr="00800F1F">
        <w:rPr>
          <w:rFonts w:ascii="Franklin Gothic Book" w:hAnsi="Franklin Gothic Book" w:cs="Cambria"/>
          <w:sz w:val="24"/>
          <w:szCs w:val="24"/>
        </w:rPr>
        <w:t xml:space="preserve"> Причем это сохраняется</w:t>
      </w:r>
      <w:r>
        <w:rPr>
          <w:rFonts w:ascii="Franklin Gothic Book" w:hAnsi="Franklin Gothic Book" w:cs="Cambria"/>
          <w:sz w:val="24"/>
          <w:szCs w:val="24"/>
        </w:rPr>
        <w:t>, я так понимаю, что всю жизнь у него.</w:t>
      </w:r>
      <w:r w:rsidRPr="00800F1F">
        <w:rPr>
          <w:rFonts w:ascii="Franklin Gothic Book" w:hAnsi="Franklin Gothic Book" w:cs="Cambria"/>
          <w:sz w:val="24"/>
          <w:szCs w:val="24"/>
        </w:rPr>
        <w:t xml:space="preserve"> </w:t>
      </w:r>
    </w:p>
    <w:p w14:paraId="6FC6B60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Можно я скажу</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Я</w:t>
      </w:r>
      <w:r w:rsidRPr="00800F1F">
        <w:rPr>
          <w:rFonts w:ascii="Franklin Gothic Book" w:hAnsi="Franklin Gothic Book" w:cs="Cambria"/>
          <w:sz w:val="24"/>
          <w:szCs w:val="24"/>
        </w:rPr>
        <w:t xml:space="preserve"> видела </w:t>
      </w:r>
      <w:r>
        <w:rPr>
          <w:rFonts w:ascii="Franklin Gothic Book" w:hAnsi="Franklin Gothic Book" w:cs="Cambria"/>
          <w:sz w:val="24"/>
          <w:szCs w:val="24"/>
        </w:rPr>
        <w:t xml:space="preserve">его </w:t>
      </w:r>
      <w:r w:rsidRPr="00800F1F">
        <w:rPr>
          <w:rFonts w:ascii="Franklin Gothic Book" w:hAnsi="Franklin Gothic Book" w:cs="Cambria"/>
          <w:sz w:val="24"/>
          <w:szCs w:val="24"/>
        </w:rPr>
        <w:t>вот, знаете, таким не</w:t>
      </w:r>
      <w:r>
        <w:rPr>
          <w:rFonts w:ascii="Franklin Gothic Book" w:hAnsi="Franklin Gothic Book" w:cs="Cambria"/>
          <w:sz w:val="24"/>
          <w:szCs w:val="24"/>
        </w:rPr>
        <w:t xml:space="preserve"> </w:t>
      </w:r>
      <w:r w:rsidRPr="00800F1F">
        <w:rPr>
          <w:rFonts w:ascii="Franklin Gothic Book" w:hAnsi="Franklin Gothic Book" w:cs="Cambria"/>
          <w:sz w:val="24"/>
          <w:szCs w:val="24"/>
        </w:rPr>
        <w:t>в</w:t>
      </w:r>
      <w:r>
        <w:rPr>
          <w:rFonts w:ascii="Franklin Gothic Book" w:hAnsi="Franklin Gothic Book" w:cs="Cambria"/>
          <w:sz w:val="24"/>
          <w:szCs w:val="24"/>
        </w:rPr>
        <w:t>ы</w:t>
      </w:r>
      <w:r w:rsidRPr="00800F1F">
        <w:rPr>
          <w:rFonts w:ascii="Franklin Gothic Book" w:hAnsi="Franklin Gothic Book" w:cs="Cambria"/>
          <w:sz w:val="24"/>
          <w:szCs w:val="24"/>
        </w:rPr>
        <w:t>ро</w:t>
      </w:r>
      <w:r>
        <w:rPr>
          <w:rFonts w:ascii="Franklin Gothic Book" w:hAnsi="Franklin Gothic Book" w:cs="Cambria"/>
          <w:sz w:val="24"/>
          <w:szCs w:val="24"/>
        </w:rPr>
        <w:t>с</w:t>
      </w:r>
      <w:r w:rsidRPr="00800F1F">
        <w:rPr>
          <w:rFonts w:ascii="Franklin Gothic Book" w:hAnsi="Franklin Gothic Book" w:cs="Cambria"/>
          <w:sz w:val="24"/>
          <w:szCs w:val="24"/>
        </w:rPr>
        <w:t>шим подростком, но это ему позволяло быть мягким, податливым в руках, в принципе, не только своих постановщиков, или что он там в театре делал, но и в отношениях со всеми. То есть, да</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 да, с дочкой, да, да. То есть, он подстраивается такой</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541A7B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А вы </w:t>
      </w:r>
      <w:r w:rsidRPr="00800F1F">
        <w:rPr>
          <w:rFonts w:ascii="Franklin Gothic Book" w:hAnsi="Franklin Gothic Book" w:cs="Cambria"/>
          <w:sz w:val="24"/>
          <w:szCs w:val="24"/>
        </w:rPr>
        <w:t>написал</w:t>
      </w:r>
      <w:r>
        <w:rPr>
          <w:rFonts w:ascii="Franklin Gothic Book" w:hAnsi="Franklin Gothic Book" w:cs="Cambria"/>
          <w:sz w:val="24"/>
          <w:szCs w:val="24"/>
        </w:rPr>
        <w:t>и</w:t>
      </w:r>
      <w:r w:rsidRPr="00800F1F">
        <w:rPr>
          <w:rFonts w:ascii="Franklin Gothic Book" w:hAnsi="Franklin Gothic Book" w:cs="Cambria"/>
          <w:sz w:val="24"/>
          <w:szCs w:val="24"/>
        </w:rPr>
        <w:t>, что он непостоянный? Запишите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32CB356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У </w:t>
      </w:r>
      <w:r>
        <w:rPr>
          <w:rFonts w:ascii="Franklin Gothic Book" w:hAnsi="Franklin Gothic Book" w:cs="Cambria"/>
          <w:sz w:val="24"/>
          <w:szCs w:val="24"/>
        </w:rPr>
        <w:t>меня</w:t>
      </w:r>
      <w:r w:rsidRPr="00800F1F">
        <w:rPr>
          <w:rFonts w:ascii="Franklin Gothic Book" w:hAnsi="Franklin Gothic Book" w:cs="Cambria"/>
          <w:sz w:val="24"/>
          <w:szCs w:val="24"/>
        </w:rPr>
        <w:t xml:space="preserve"> сложилось впечатление, что он добрый при этом всё</w:t>
      </w:r>
      <w:r>
        <w:rPr>
          <w:rFonts w:ascii="Franklin Gothic Book" w:hAnsi="Franklin Gothic Book" w:cs="Cambria"/>
          <w:sz w:val="24"/>
          <w:szCs w:val="24"/>
        </w:rPr>
        <w:t>м</w:t>
      </w:r>
      <w:r w:rsidRPr="00800F1F">
        <w:rPr>
          <w:rFonts w:ascii="Franklin Gothic Book" w:hAnsi="Franklin Gothic Book" w:cs="Cambria"/>
          <w:sz w:val="24"/>
          <w:szCs w:val="24"/>
        </w:rPr>
        <w:t xml:space="preserve">. </w:t>
      </w:r>
    </w:p>
    <w:p w14:paraId="38CC6CD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И раздолбай. </w:t>
      </w:r>
    </w:p>
    <w:p w14:paraId="15772A7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Да, раздолбай. </w:t>
      </w:r>
    </w:p>
    <w:p w14:paraId="17A545A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И мне</w:t>
      </w:r>
      <w:r w:rsidRPr="00800F1F">
        <w:rPr>
          <w:rFonts w:ascii="Franklin Gothic Book" w:hAnsi="Franklin Gothic Book" w:cs="Cambria"/>
          <w:sz w:val="24"/>
          <w:szCs w:val="24"/>
        </w:rPr>
        <w:t xml:space="preserve"> ещё показалось, что он действительно выполняет в этом сериале роль клоуна. Вот </w:t>
      </w:r>
      <w:r>
        <w:rPr>
          <w:rFonts w:ascii="Franklin Gothic Book" w:hAnsi="Franklin Gothic Book" w:cs="Cambria"/>
          <w:sz w:val="24"/>
          <w:szCs w:val="24"/>
        </w:rPr>
        <w:t xml:space="preserve">все эти </w:t>
      </w:r>
      <w:r w:rsidRPr="00800F1F">
        <w:rPr>
          <w:rFonts w:ascii="Franklin Gothic Book" w:hAnsi="Franklin Gothic Book" w:cs="Cambria"/>
          <w:sz w:val="24"/>
          <w:szCs w:val="24"/>
        </w:rPr>
        <w:t>неловкие его эти, как сказать, скетч</w:t>
      </w:r>
      <w:r>
        <w:rPr>
          <w:rFonts w:ascii="Franklin Gothic Book" w:hAnsi="Franklin Gothic Book" w:cs="Cambria"/>
          <w:sz w:val="24"/>
          <w:szCs w:val="24"/>
        </w:rPr>
        <w:t>и я бы</w:t>
      </w:r>
      <w:r w:rsidRPr="00800F1F">
        <w:rPr>
          <w:rFonts w:ascii="Franklin Gothic Book" w:hAnsi="Franklin Gothic Book" w:cs="Cambria"/>
          <w:sz w:val="24"/>
          <w:szCs w:val="24"/>
        </w:rPr>
        <w:t xml:space="preserve"> даже назвала</w:t>
      </w:r>
      <w:r>
        <w:rPr>
          <w:rFonts w:ascii="Franklin Gothic Book" w:hAnsi="Franklin Gothic Book" w:cs="Cambria"/>
          <w:sz w:val="24"/>
          <w:szCs w:val="24"/>
        </w:rPr>
        <w:t xml:space="preserve"> все эти вот. </w:t>
      </w:r>
    </w:p>
    <w:p w14:paraId="3A6E5F3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Не</w:t>
      </w:r>
      <w:r>
        <w:rPr>
          <w:rFonts w:ascii="Franklin Gothic Book" w:hAnsi="Franklin Gothic Book" w:cs="Cambria"/>
          <w:sz w:val="24"/>
          <w:szCs w:val="24"/>
        </w:rPr>
        <w:t>т</w:t>
      </w:r>
      <w:r w:rsidRPr="00800F1F">
        <w:rPr>
          <w:rFonts w:ascii="Franklin Gothic Book" w:hAnsi="Franklin Gothic Book" w:cs="Cambria"/>
          <w:sz w:val="24"/>
          <w:szCs w:val="24"/>
        </w:rPr>
        <w:t xml:space="preserve">, он и клоун, он хорошо выполняет свою роль актёра. </w:t>
      </w:r>
    </w:p>
    <w:p w14:paraId="37471C91" w14:textId="77777777" w:rsidR="00047CA4" w:rsidRPr="004E137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Был ли он лишним в этой такой серьезной теме?</w:t>
      </w:r>
    </w:p>
    <w:p w14:paraId="3E1FB5E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Нет. </w:t>
      </w:r>
    </w:p>
    <w:p w14:paraId="61912BF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Нет,  не был лишним. </w:t>
      </w:r>
    </w:p>
    <w:p w14:paraId="19516C0B" w14:textId="77777777" w:rsidR="00047CA4" w:rsidRPr="004E137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 xml:space="preserve">То есть удачно его все-таки ввели, такого характерного героя, который скрасил? </w:t>
      </w:r>
    </w:p>
    <w:p w14:paraId="63AAA16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Не расслабиться было бы совсем, если бы его не было. </w:t>
      </w:r>
      <w:r>
        <w:rPr>
          <w:rFonts w:ascii="Franklin Gothic Book" w:hAnsi="Franklin Gothic Book" w:cs="Cambria"/>
          <w:i/>
          <w:iCs/>
          <w:sz w:val="24"/>
          <w:szCs w:val="24"/>
        </w:rPr>
        <w:t xml:space="preserve">(говорят одновременно) </w:t>
      </w:r>
    </w:p>
    <w:p w14:paraId="23FE201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Да, он приятный, Башаров. </w:t>
      </w:r>
    </w:p>
    <w:p w14:paraId="6721027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В тоске бы все. </w:t>
      </w:r>
    </w:p>
    <w:p w14:paraId="78697F3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Скажите, какие чувства он вызывал на протяжении всего фильма?</w:t>
      </w:r>
      <w:r w:rsidRPr="00800F1F">
        <w:rPr>
          <w:rFonts w:ascii="Franklin Gothic Book" w:hAnsi="Franklin Gothic Book" w:cs="Cambria"/>
          <w:sz w:val="24"/>
          <w:szCs w:val="24"/>
        </w:rPr>
        <w:t xml:space="preserve"> </w:t>
      </w:r>
    </w:p>
    <w:p w14:paraId="0241C9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Жалость. </w:t>
      </w:r>
    </w:p>
    <w:p w14:paraId="30CEC04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Так, жалость еще какие?</w:t>
      </w:r>
      <w:r w:rsidRPr="00800F1F">
        <w:rPr>
          <w:rFonts w:ascii="Franklin Gothic Book" w:hAnsi="Franklin Gothic Book" w:cs="Cambria"/>
          <w:sz w:val="24"/>
          <w:szCs w:val="24"/>
        </w:rPr>
        <w:t xml:space="preserve"> </w:t>
      </w:r>
    </w:p>
    <w:p w14:paraId="06B4095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У меня </w:t>
      </w:r>
      <w:r w:rsidRPr="00800F1F">
        <w:rPr>
          <w:rFonts w:ascii="Franklin Gothic Book" w:hAnsi="Franklin Gothic Book" w:cs="Cambria"/>
          <w:sz w:val="24"/>
          <w:szCs w:val="24"/>
        </w:rPr>
        <w:t xml:space="preserve">негодование. </w:t>
      </w:r>
    </w:p>
    <w:p w14:paraId="43D818E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Жалость по какому поводу?</w:t>
      </w:r>
      <w:r w:rsidRPr="00800F1F">
        <w:rPr>
          <w:rFonts w:ascii="Franklin Gothic Book" w:hAnsi="Franklin Gothic Book" w:cs="Cambria"/>
          <w:sz w:val="24"/>
          <w:szCs w:val="24"/>
        </w:rPr>
        <w:t xml:space="preserve"> </w:t>
      </w:r>
    </w:p>
    <w:p w14:paraId="543FB01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Потерянный какой-то. </w:t>
      </w:r>
    </w:p>
    <w:p w14:paraId="2A52D38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Семью потерял. Вот это, наверное. </w:t>
      </w:r>
    </w:p>
    <w:p w14:paraId="4689708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Он не стремится ни к семье, </w:t>
      </w:r>
      <w:r w:rsidRPr="00800F1F">
        <w:rPr>
          <w:rFonts w:ascii="Franklin Gothic Book" w:hAnsi="Franklin Gothic Book" w:cs="Cambria"/>
          <w:sz w:val="24"/>
          <w:szCs w:val="24"/>
        </w:rPr>
        <w:t xml:space="preserve">ни к чему. Он просто любит себя и делает то, что хочет. Ему ничего не интересно. </w:t>
      </w:r>
    </w:p>
    <w:p w14:paraId="21ADE0E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Нет, интересно. Интересно ему почему все. Просто он при этом бе</w:t>
      </w:r>
      <w:r>
        <w:rPr>
          <w:rFonts w:ascii="Franklin Gothic Book" w:hAnsi="Franklin Gothic Book" w:cs="Cambria"/>
          <w:sz w:val="24"/>
          <w:szCs w:val="24"/>
        </w:rPr>
        <w:t>с</w:t>
      </w:r>
      <w:r w:rsidRPr="00800F1F">
        <w:rPr>
          <w:rFonts w:ascii="Franklin Gothic Book" w:hAnsi="Franklin Gothic Book" w:cs="Cambria"/>
          <w:sz w:val="24"/>
          <w:szCs w:val="24"/>
        </w:rPr>
        <w:t xml:space="preserve">характерный такой вот. </w:t>
      </w:r>
    </w:p>
    <w:p w14:paraId="2698CD5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Такой раздолба</w:t>
      </w:r>
      <w:r>
        <w:rPr>
          <w:rFonts w:ascii="Franklin Gothic Book" w:hAnsi="Franklin Gothic Book" w:cs="Cambria"/>
          <w:sz w:val="24"/>
          <w:szCs w:val="24"/>
        </w:rPr>
        <w:t xml:space="preserve">й. </w:t>
      </w:r>
    </w:p>
    <w:p w14:paraId="4F094B08" w14:textId="77777777" w:rsidR="00047CA4" w:rsidRPr="004E137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 xml:space="preserve">Негодование почему? </w:t>
      </w:r>
    </w:p>
    <w:p w14:paraId="32904AF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Негодование, потому что этот человек не желает себя контролировать. Он же контролирует, чтобы занимать главные роли в театре. Чтобы строить карьеру, он себя контролирует. А чтобы строить семью, он себя не контролирует. </w:t>
      </w:r>
      <w:r>
        <w:rPr>
          <w:rFonts w:ascii="Franklin Gothic Book" w:hAnsi="Franklin Gothic Book" w:cs="Cambria"/>
          <w:i/>
          <w:iCs/>
          <w:sz w:val="24"/>
          <w:szCs w:val="24"/>
        </w:rPr>
        <w:t xml:space="preserve">(говорят одновременно) </w:t>
      </w:r>
    </w:p>
    <w:p w14:paraId="6499F15A" w14:textId="77777777" w:rsidR="00047CA4" w:rsidRPr="004E1376"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 xml:space="preserve">Как вам кажется, понятно или непонятно его характер, поступки, мотивация? </w:t>
      </w:r>
    </w:p>
    <w:p w14:paraId="00CCE5F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Понятно</w:t>
      </w:r>
      <w:r>
        <w:rPr>
          <w:rFonts w:ascii="Franklin Gothic Book" w:hAnsi="Franklin Gothic Book" w:cs="Cambria"/>
          <w:sz w:val="24"/>
          <w:szCs w:val="24"/>
        </w:rPr>
        <w:t xml:space="preserve"> все</w:t>
      </w:r>
      <w:r w:rsidRPr="00800F1F">
        <w:rPr>
          <w:rFonts w:ascii="Franklin Gothic Book" w:hAnsi="Franklin Gothic Book" w:cs="Cambria"/>
          <w:sz w:val="24"/>
          <w:szCs w:val="24"/>
        </w:rPr>
        <w:t xml:space="preserve">. </w:t>
      </w:r>
    </w:p>
    <w:p w14:paraId="4F9DCC4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Нет, мне непонятно было, почему он 15 лет не пытался встретиться с дочерью, живя в одном городе. То есть, если бы это был где-то другой там вообще регион, я бы еще поняла. Другая страна поняла. </w:t>
      </w:r>
      <w:r>
        <w:rPr>
          <w:rFonts w:ascii="Franklin Gothic Book" w:hAnsi="Franklin Gothic Book" w:cs="Cambria"/>
          <w:sz w:val="24"/>
          <w:szCs w:val="24"/>
        </w:rPr>
        <w:t>Но почему, живя в одном городе?</w:t>
      </w:r>
    </w:p>
    <w:p w14:paraId="73B394F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Потому что мать с яйцами пояснила ему все уже. Мне кажется, это и так в самом начале видно</w:t>
      </w:r>
      <w:r>
        <w:rPr>
          <w:rFonts w:ascii="Franklin Gothic Book" w:hAnsi="Franklin Gothic Book" w:cs="Cambria"/>
          <w:sz w:val="24"/>
          <w:szCs w:val="24"/>
        </w:rPr>
        <w:t xml:space="preserve">. Кто ты? Прочерк. Все. </w:t>
      </w:r>
    </w:p>
    <w:p w14:paraId="4B65C73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Нет, хорошо, тогда бы он через 15 лет не явился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Т</w:t>
      </w:r>
      <w:r w:rsidRPr="00800F1F">
        <w:rPr>
          <w:rFonts w:ascii="Franklin Gothic Book" w:hAnsi="Franklin Gothic Book" w:cs="Cambria"/>
          <w:sz w:val="24"/>
          <w:szCs w:val="24"/>
        </w:rPr>
        <w:t xml:space="preserve">ут как-то. </w:t>
      </w:r>
    </w:p>
    <w:p w14:paraId="1A98E8A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Он переоценил свою жизнь. </w:t>
      </w:r>
    </w:p>
    <w:p w14:paraId="7721BCF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Нет, </w:t>
      </w:r>
      <w:r>
        <w:rPr>
          <w:rFonts w:ascii="Franklin Gothic Book" w:hAnsi="Franklin Gothic Book" w:cs="Cambria"/>
          <w:sz w:val="24"/>
          <w:szCs w:val="24"/>
        </w:rPr>
        <w:t xml:space="preserve">но не </w:t>
      </w:r>
      <w:r w:rsidRPr="00800F1F">
        <w:rPr>
          <w:rFonts w:ascii="Franklin Gothic Book" w:hAnsi="Franklin Gothic Book" w:cs="Cambria"/>
          <w:sz w:val="24"/>
          <w:szCs w:val="24"/>
        </w:rPr>
        <w:t xml:space="preserve">через 15 лет. </w:t>
      </w:r>
    </w:p>
    <w:p w14:paraId="645BEE7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4E1376">
        <w:rPr>
          <w:rFonts w:ascii="Franklin Gothic Book" w:hAnsi="Franklin Gothic Book" w:cs="Cambria"/>
          <w:b/>
          <w:bCs/>
          <w:sz w:val="24"/>
          <w:szCs w:val="24"/>
        </w:rPr>
        <w:t>Вообще нет ощущения, что он приехал откуда-то?</w:t>
      </w:r>
      <w:r w:rsidRPr="00800F1F">
        <w:rPr>
          <w:rFonts w:ascii="Franklin Gothic Book" w:hAnsi="Franklin Gothic Book" w:cs="Cambria"/>
          <w:sz w:val="24"/>
          <w:szCs w:val="24"/>
        </w:rPr>
        <w:t xml:space="preserve"> </w:t>
      </w:r>
    </w:p>
    <w:p w14:paraId="35D8C3E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Да, после большого перерыва, да. </w:t>
      </w:r>
    </w:p>
    <w:p w14:paraId="57E0E30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Причем она известная. Я понимаю, </w:t>
      </w:r>
      <w:r>
        <w:rPr>
          <w:rFonts w:ascii="Franklin Gothic Book" w:hAnsi="Franklin Gothic Book" w:cs="Cambria"/>
          <w:sz w:val="24"/>
          <w:szCs w:val="24"/>
        </w:rPr>
        <w:t xml:space="preserve">если бы они </w:t>
      </w:r>
      <w:r w:rsidRPr="00800F1F">
        <w:rPr>
          <w:rFonts w:ascii="Franklin Gothic Book" w:hAnsi="Franklin Gothic Book" w:cs="Cambria"/>
          <w:sz w:val="24"/>
          <w:szCs w:val="24"/>
        </w:rPr>
        <w:t>потерялись</w:t>
      </w:r>
      <w:r>
        <w:rPr>
          <w:rFonts w:ascii="Franklin Gothic Book" w:hAnsi="Franklin Gothic Book" w:cs="Cambria"/>
          <w:sz w:val="24"/>
          <w:szCs w:val="24"/>
        </w:rPr>
        <w:t>, и</w:t>
      </w:r>
      <w:r w:rsidRPr="00800F1F">
        <w:rPr>
          <w:rFonts w:ascii="Franklin Gothic Book" w:hAnsi="Franklin Gothic Book" w:cs="Cambria"/>
          <w:sz w:val="24"/>
          <w:szCs w:val="24"/>
        </w:rPr>
        <w:t xml:space="preserve"> он не знал, где она, кто он</w:t>
      </w:r>
      <w:r>
        <w:rPr>
          <w:rFonts w:ascii="Franklin Gothic Book" w:hAnsi="Franklin Gothic Book" w:cs="Cambria"/>
          <w:sz w:val="24"/>
          <w:szCs w:val="24"/>
        </w:rPr>
        <w:t>а</w:t>
      </w:r>
      <w:r w:rsidRPr="00800F1F">
        <w:rPr>
          <w:rFonts w:ascii="Franklin Gothic Book" w:hAnsi="Franklin Gothic Book" w:cs="Cambria"/>
          <w:sz w:val="24"/>
          <w:szCs w:val="24"/>
        </w:rPr>
        <w:t>. А когда она медийное лицо</w:t>
      </w:r>
      <w:r>
        <w:rPr>
          <w:rFonts w:ascii="Franklin Gothic Book" w:hAnsi="Franklin Gothic Book" w:cs="Cambria"/>
          <w:sz w:val="24"/>
          <w:szCs w:val="24"/>
        </w:rPr>
        <w:t>,</w:t>
      </w:r>
      <w:r w:rsidRPr="00800F1F">
        <w:rPr>
          <w:rFonts w:ascii="Franklin Gothic Book" w:hAnsi="Franklin Gothic Book" w:cs="Cambria"/>
          <w:sz w:val="24"/>
          <w:szCs w:val="24"/>
        </w:rPr>
        <w:t xml:space="preserve"> и он</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а</w:t>
      </w:r>
      <w:r w:rsidRPr="00800F1F">
        <w:rPr>
          <w:rFonts w:ascii="Franklin Gothic Book" w:hAnsi="Franklin Gothic Book" w:cs="Cambria"/>
          <w:sz w:val="24"/>
          <w:szCs w:val="24"/>
        </w:rPr>
        <w:t xml:space="preserve"> принципе</w:t>
      </w:r>
      <w:r>
        <w:rPr>
          <w:rFonts w:ascii="Franklin Gothic Book" w:hAnsi="Franklin Gothic Book" w:cs="Cambria"/>
          <w:sz w:val="24"/>
          <w:szCs w:val="24"/>
        </w:rPr>
        <w:t>,</w:t>
      </w:r>
      <w:r w:rsidRPr="00800F1F">
        <w:rPr>
          <w:rFonts w:ascii="Franklin Gothic Book" w:hAnsi="Franklin Gothic Book" w:cs="Cambria"/>
          <w:sz w:val="24"/>
          <w:szCs w:val="24"/>
        </w:rPr>
        <w:t xml:space="preserve"> ее найти легко везде и вычислить и все это. Где ты был 15 лет? То есть чуть ли не в соседних домах жили, а ему вообще было все настолько </w:t>
      </w:r>
      <w:r>
        <w:rPr>
          <w:rFonts w:ascii="Franklin Gothic Book" w:hAnsi="Franklin Gothic Book" w:cs="Cambria"/>
          <w:sz w:val="24"/>
          <w:szCs w:val="24"/>
        </w:rPr>
        <w:t xml:space="preserve">все равно. </w:t>
      </w:r>
    </w:p>
    <w:p w14:paraId="6972DA3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Многим отцам так. </w:t>
      </w:r>
    </w:p>
    <w:p w14:paraId="762A32D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Нет. </w:t>
      </w:r>
      <w:r w:rsidRPr="00800F1F">
        <w:rPr>
          <w:rFonts w:ascii="Franklin Gothic Book" w:hAnsi="Franklin Gothic Book" w:cs="Cambria"/>
          <w:sz w:val="24"/>
          <w:szCs w:val="24"/>
        </w:rPr>
        <w:t xml:space="preserve">Вот эти страдания, когда он плакал, что они ушли, вот этот носочек там. А 15 лет потом что? </w:t>
      </w:r>
      <w:r>
        <w:rPr>
          <w:rFonts w:ascii="Franklin Gothic Book" w:hAnsi="Franklin Gothic Book" w:cs="Cambria"/>
          <w:sz w:val="24"/>
          <w:szCs w:val="24"/>
        </w:rPr>
        <w:t xml:space="preserve">Такой вычеркнул. </w:t>
      </w:r>
    </w:p>
    <w:p w14:paraId="4BEC56A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Они под старость осознают </w:t>
      </w:r>
      <w:r w:rsidRPr="00800F1F">
        <w:rPr>
          <w:rFonts w:ascii="Franklin Gothic Book" w:hAnsi="Franklin Gothic Book" w:cs="Cambria"/>
          <w:sz w:val="24"/>
          <w:szCs w:val="24"/>
        </w:rPr>
        <w:t>это все.</w:t>
      </w:r>
      <w:r>
        <w:rPr>
          <w:rFonts w:ascii="Franklin Gothic Book" w:hAnsi="Franklin Gothic Book" w:cs="Cambria"/>
          <w:sz w:val="24"/>
          <w:szCs w:val="24"/>
        </w:rPr>
        <w:t xml:space="preserve"> </w:t>
      </w:r>
      <w:r>
        <w:rPr>
          <w:rFonts w:ascii="Franklin Gothic Book" w:hAnsi="Franklin Gothic Book" w:cs="Cambria"/>
          <w:i/>
          <w:iCs/>
          <w:sz w:val="24"/>
          <w:szCs w:val="24"/>
        </w:rPr>
        <w:t xml:space="preserve">(говорят одновременно) </w:t>
      </w:r>
    </w:p>
    <w:p w14:paraId="44C5906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Безответственный. </w:t>
      </w:r>
      <w:r w:rsidRPr="00800F1F">
        <w:rPr>
          <w:rFonts w:ascii="Franklin Gothic Book" w:hAnsi="Franklin Gothic Book" w:cs="Cambria"/>
          <w:sz w:val="24"/>
          <w:szCs w:val="24"/>
        </w:rPr>
        <w:t xml:space="preserve"> </w:t>
      </w:r>
    </w:p>
    <w:p w14:paraId="6A416E5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sidRPr="00800F1F">
        <w:rPr>
          <w:rFonts w:ascii="Franklin Gothic Book" w:hAnsi="Franklin Gothic Book" w:cs="Cambria"/>
          <w:sz w:val="24"/>
          <w:szCs w:val="24"/>
        </w:rPr>
        <w:t xml:space="preserve">Нет, то есть не верится, вот эти эмоции, когда они ушли. </w:t>
      </w:r>
      <w:r>
        <w:rPr>
          <w:rFonts w:ascii="Franklin Gothic Book" w:hAnsi="Franklin Gothic Book" w:cs="Cambria"/>
          <w:sz w:val="24"/>
          <w:szCs w:val="24"/>
        </w:rPr>
        <w:t>Ч</w:t>
      </w:r>
      <w:r w:rsidRPr="00800F1F">
        <w:rPr>
          <w:rFonts w:ascii="Franklin Gothic Book" w:hAnsi="Franklin Gothic Book" w:cs="Cambria"/>
          <w:sz w:val="24"/>
          <w:szCs w:val="24"/>
        </w:rPr>
        <w:t xml:space="preserve">то он там плакал, если ему стало легче, 15 лет он о них забыл. То есть хотя бы раз в год он бы приходил, поздравлял дочь с днем рождения. </w:t>
      </w:r>
      <w:r>
        <w:rPr>
          <w:rFonts w:ascii="Franklin Gothic Book" w:hAnsi="Franklin Gothic Book" w:cs="Cambria"/>
          <w:sz w:val="24"/>
          <w:szCs w:val="24"/>
        </w:rPr>
        <w:t>В</w:t>
      </w:r>
      <w:r w:rsidRPr="00800F1F">
        <w:rPr>
          <w:rFonts w:ascii="Franklin Gothic Book" w:hAnsi="Franklin Gothic Book" w:cs="Cambria"/>
          <w:sz w:val="24"/>
          <w:szCs w:val="24"/>
        </w:rPr>
        <w:t>от хотя бы</w:t>
      </w:r>
      <w:r>
        <w:rPr>
          <w:rFonts w:ascii="Franklin Gothic Book" w:hAnsi="Franklin Gothic Book" w:cs="Cambria"/>
          <w:sz w:val="24"/>
          <w:szCs w:val="24"/>
        </w:rPr>
        <w:t xml:space="preserve"> так вот</w:t>
      </w:r>
      <w:r w:rsidRPr="00800F1F">
        <w:rPr>
          <w:rFonts w:ascii="Franklin Gothic Book" w:hAnsi="Franklin Gothic Book" w:cs="Cambria"/>
          <w:sz w:val="24"/>
          <w:szCs w:val="24"/>
        </w:rPr>
        <w:t xml:space="preserve">. </w:t>
      </w:r>
    </w:p>
    <w:p w14:paraId="6B3234C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Многие мужчины вычеркивают детей </w:t>
      </w:r>
      <w:r>
        <w:rPr>
          <w:rFonts w:ascii="Franklin Gothic Book" w:hAnsi="Franklin Gothic Book" w:cs="Cambria"/>
          <w:sz w:val="24"/>
          <w:szCs w:val="24"/>
        </w:rPr>
        <w:t xml:space="preserve">из </w:t>
      </w:r>
      <w:r w:rsidRPr="00800F1F">
        <w:rPr>
          <w:rFonts w:ascii="Franklin Gothic Book" w:hAnsi="Franklin Gothic Book" w:cs="Cambria"/>
          <w:sz w:val="24"/>
          <w:szCs w:val="24"/>
        </w:rPr>
        <w:t>своей жизн</w:t>
      </w:r>
      <w:r>
        <w:rPr>
          <w:rFonts w:ascii="Franklin Gothic Book" w:hAnsi="Franklin Gothic Book" w:cs="Cambria"/>
          <w:sz w:val="24"/>
          <w:szCs w:val="24"/>
        </w:rPr>
        <w:t>и.</w:t>
      </w:r>
      <w:r w:rsidRPr="00800F1F">
        <w:rPr>
          <w:rFonts w:ascii="Franklin Gothic Book" w:hAnsi="Franklin Gothic Book" w:cs="Cambria"/>
          <w:sz w:val="24"/>
          <w:szCs w:val="24"/>
        </w:rPr>
        <w:t xml:space="preserve"> А потом как-то вот моча в голову. </w:t>
      </w:r>
    </w:p>
    <w:p w14:paraId="001E985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Не знаю. Разве чего жил</w:t>
      </w:r>
      <w:r>
        <w:rPr>
          <w:rFonts w:ascii="Franklin Gothic Book" w:hAnsi="Franklin Gothic Book" w:cs="Cambria"/>
          <w:sz w:val="24"/>
          <w:szCs w:val="24"/>
        </w:rPr>
        <w:t>?</w:t>
      </w:r>
      <w:r w:rsidRPr="00800F1F">
        <w:rPr>
          <w:rFonts w:ascii="Franklin Gothic Book" w:hAnsi="Franklin Gothic Book" w:cs="Cambria"/>
          <w:sz w:val="24"/>
          <w:szCs w:val="24"/>
        </w:rPr>
        <w:t xml:space="preserve"> И тут, а-а-а, ребенок есть</w:t>
      </w:r>
      <w:r>
        <w:rPr>
          <w:rFonts w:ascii="Franklin Gothic Book" w:hAnsi="Franklin Gothic Book" w:cs="Cambria"/>
          <w:sz w:val="24"/>
          <w:szCs w:val="24"/>
        </w:rPr>
        <w:t xml:space="preserve"> уже большой</w:t>
      </w:r>
      <w:r w:rsidRPr="00800F1F">
        <w:rPr>
          <w:rFonts w:ascii="Franklin Gothic Book" w:hAnsi="Franklin Gothic Book" w:cs="Cambria"/>
          <w:sz w:val="24"/>
          <w:szCs w:val="24"/>
        </w:rPr>
        <w:t xml:space="preserve">. </w:t>
      </w:r>
    </w:p>
    <w:p w14:paraId="30C745B5" w14:textId="77777777" w:rsidR="00047CA4" w:rsidRPr="003420C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420CF">
        <w:rPr>
          <w:rFonts w:ascii="Franklin Gothic Book" w:hAnsi="Franklin Gothic Book" w:cs="Cambria"/>
          <w:b/>
          <w:bCs/>
          <w:sz w:val="24"/>
          <w:szCs w:val="24"/>
        </w:rPr>
        <w:t xml:space="preserve">Так. Что нам непонятно в этом персонаже, помимо того, где он шлялся 15 лет? Что нам еще не прояснили? </w:t>
      </w:r>
    </w:p>
    <w:p w14:paraId="67C9ED2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Любит ли он по-настоящему Марию? </w:t>
      </w:r>
    </w:p>
    <w:p w14:paraId="489B9C1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 xml:space="preserve">Да, потому что он приходил к ней с какими-то извинениями. </w:t>
      </w:r>
    </w:p>
    <w:p w14:paraId="14C06E5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И любил </w:t>
      </w:r>
      <w:r>
        <w:rPr>
          <w:rFonts w:ascii="Franklin Gothic Book" w:hAnsi="Franklin Gothic Book" w:cs="Cambria"/>
          <w:sz w:val="24"/>
          <w:szCs w:val="24"/>
        </w:rPr>
        <w:t xml:space="preserve">ли </w:t>
      </w:r>
      <w:r w:rsidRPr="00800F1F">
        <w:rPr>
          <w:rFonts w:ascii="Franklin Gothic Book" w:hAnsi="Franklin Gothic Book" w:cs="Cambria"/>
          <w:sz w:val="24"/>
          <w:szCs w:val="24"/>
        </w:rPr>
        <w:t>ее изначально</w:t>
      </w:r>
      <w:r>
        <w:rPr>
          <w:rFonts w:ascii="Franklin Gothic Book" w:hAnsi="Franklin Gothic Book" w:cs="Cambria"/>
          <w:b/>
          <w:bCs/>
          <w:sz w:val="24"/>
          <w:szCs w:val="24"/>
        </w:rPr>
        <w:t>?</w:t>
      </w:r>
      <w:r w:rsidRPr="00800F1F">
        <w:rPr>
          <w:rFonts w:ascii="Franklin Gothic Book" w:hAnsi="Franklin Gothic Book" w:cs="Cambria"/>
          <w:sz w:val="24"/>
          <w:szCs w:val="24"/>
        </w:rPr>
        <w:t xml:space="preserve"> </w:t>
      </w:r>
    </w:p>
    <w:p w14:paraId="35567BE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sidRPr="00800F1F">
        <w:rPr>
          <w:rFonts w:ascii="Franklin Gothic Book" w:hAnsi="Franklin Gothic Book" w:cs="Cambria"/>
          <w:sz w:val="24"/>
          <w:szCs w:val="24"/>
        </w:rPr>
        <w:t xml:space="preserve">Другая девушка какая-то, да? </w:t>
      </w:r>
    </w:p>
    <w:p w14:paraId="51DBA3B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Да, я поняла, что люби</w:t>
      </w:r>
      <w:r>
        <w:rPr>
          <w:rFonts w:ascii="Franklin Gothic Book" w:hAnsi="Franklin Gothic Book" w:cs="Cambria"/>
          <w:sz w:val="24"/>
          <w:szCs w:val="24"/>
        </w:rPr>
        <w:t>л</w:t>
      </w:r>
      <w:r w:rsidRPr="00800F1F">
        <w:rPr>
          <w:rFonts w:ascii="Franklin Gothic Book" w:hAnsi="Franklin Gothic Book" w:cs="Cambria"/>
          <w:sz w:val="24"/>
          <w:szCs w:val="24"/>
        </w:rPr>
        <w:t xml:space="preserve">. </w:t>
      </w:r>
    </w:p>
    <w:p w14:paraId="7224345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я тоже поняла, что он ее любил. </w:t>
      </w:r>
    </w:p>
    <w:p w14:paraId="71F8C26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Она это понимает, но только ей он не нужен. </w:t>
      </w:r>
    </w:p>
    <w:p w14:paraId="6F479AC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И показали его политическую </w:t>
      </w:r>
      <w:r>
        <w:rPr>
          <w:rFonts w:ascii="Franklin Gothic Book" w:hAnsi="Franklin Gothic Book" w:cs="Cambria"/>
          <w:sz w:val="24"/>
          <w:szCs w:val="24"/>
        </w:rPr>
        <w:t xml:space="preserve">эту даже, как это сказать-то, </w:t>
      </w:r>
      <w:r w:rsidRPr="00800F1F">
        <w:rPr>
          <w:rFonts w:ascii="Franklin Gothic Book" w:hAnsi="Franklin Gothic Book" w:cs="Cambria"/>
          <w:sz w:val="24"/>
          <w:szCs w:val="24"/>
        </w:rPr>
        <w:t xml:space="preserve">позицию. </w:t>
      </w:r>
    </w:p>
    <w:p w14:paraId="290898C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Pr>
          <w:rFonts w:ascii="Franklin Gothic Book" w:hAnsi="Franklin Gothic Book" w:cs="Cambria"/>
          <w:sz w:val="24"/>
          <w:szCs w:val="24"/>
        </w:rPr>
        <w:t xml:space="preserve">И стал положительный герой сразу. </w:t>
      </w:r>
    </w:p>
    <w:p w14:paraId="49DA1330" w14:textId="77777777" w:rsidR="00047CA4" w:rsidRPr="003420CF"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3420CF">
        <w:rPr>
          <w:rFonts w:ascii="Franklin Gothic Book" w:hAnsi="Franklin Gothic Book" w:cs="Cambria"/>
          <w:b/>
          <w:bCs/>
          <w:sz w:val="24"/>
          <w:szCs w:val="24"/>
        </w:rPr>
        <w:t xml:space="preserve">Так. Ещё что нам непонятно? Его истинное отношение к Марии до начала фильма и в конце? И всё? Остальное все понятно, да? </w:t>
      </w:r>
    </w:p>
    <w:p w14:paraId="4E1EECC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Это</w:t>
      </w:r>
      <w:r>
        <w:rPr>
          <w:rFonts w:ascii="Franklin Gothic Book" w:hAnsi="Franklin Gothic Book" w:cs="Cambria"/>
          <w:sz w:val="24"/>
          <w:szCs w:val="24"/>
        </w:rPr>
        <w:t>т</w:t>
      </w:r>
      <w:r w:rsidRPr="00800F1F">
        <w:rPr>
          <w:rFonts w:ascii="Franklin Gothic Book" w:hAnsi="Franklin Gothic Book" w:cs="Cambria"/>
          <w:sz w:val="24"/>
          <w:szCs w:val="24"/>
        </w:rPr>
        <w:t xml:space="preserve"> постоянный талисман у него из молодости. </w:t>
      </w:r>
      <w:r>
        <w:rPr>
          <w:rFonts w:ascii="Franklin Gothic Book" w:hAnsi="Franklin Gothic Book" w:cs="Cambria"/>
          <w:sz w:val="24"/>
          <w:szCs w:val="24"/>
        </w:rPr>
        <w:t>Тоже вот з</w:t>
      </w:r>
      <w:r w:rsidRPr="00800F1F">
        <w:rPr>
          <w:rFonts w:ascii="Franklin Gothic Book" w:hAnsi="Franklin Gothic Book" w:cs="Cambria"/>
          <w:sz w:val="24"/>
          <w:szCs w:val="24"/>
        </w:rPr>
        <w:t>ачем</w:t>
      </w:r>
      <w:r>
        <w:rPr>
          <w:rFonts w:ascii="Franklin Gothic Book" w:hAnsi="Franklin Gothic Book" w:cs="Cambria"/>
          <w:sz w:val="24"/>
          <w:szCs w:val="24"/>
        </w:rPr>
        <w:t xml:space="preserve"> этот</w:t>
      </w:r>
      <w:r w:rsidRPr="00800F1F">
        <w:rPr>
          <w:rFonts w:ascii="Franklin Gothic Book" w:hAnsi="Franklin Gothic Book" w:cs="Cambria"/>
          <w:sz w:val="24"/>
          <w:szCs w:val="24"/>
        </w:rPr>
        <w:t xml:space="preserve"> акцент зрителя был</w:t>
      </w:r>
      <w:r>
        <w:rPr>
          <w:rFonts w:ascii="Franklin Gothic Book" w:hAnsi="Franklin Gothic Book" w:cs="Cambria"/>
          <w:sz w:val="24"/>
          <w:szCs w:val="24"/>
        </w:rPr>
        <w:t xml:space="preserve"> на то, что вот он</w:t>
      </w:r>
      <w:r w:rsidRPr="00800F1F">
        <w:rPr>
          <w:rFonts w:ascii="Franklin Gothic Book" w:hAnsi="Franklin Gothic Book" w:cs="Cambria"/>
          <w:sz w:val="24"/>
          <w:szCs w:val="24"/>
        </w:rPr>
        <w:t xml:space="preserve">? </w:t>
      </w:r>
    </w:p>
    <w:p w14:paraId="136F88E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Непонятно, да. </w:t>
      </w:r>
    </w:p>
    <w:p w14:paraId="38E3FF9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Чего-то с</w:t>
      </w:r>
      <w:r>
        <w:rPr>
          <w:rFonts w:ascii="Franklin Gothic Book" w:hAnsi="Franklin Gothic Book" w:cs="Cambria"/>
          <w:sz w:val="24"/>
          <w:szCs w:val="24"/>
        </w:rPr>
        <w:t>е</w:t>
      </w:r>
      <w:r w:rsidRPr="00800F1F">
        <w:rPr>
          <w:rFonts w:ascii="Franklin Gothic Book" w:hAnsi="Franklin Gothic Book" w:cs="Cambria"/>
          <w:sz w:val="24"/>
          <w:szCs w:val="24"/>
        </w:rPr>
        <w:t>ктант</w:t>
      </w:r>
      <w:r>
        <w:rPr>
          <w:rFonts w:ascii="Franklin Gothic Book" w:hAnsi="Franklin Gothic Book" w:cs="Cambria"/>
          <w:sz w:val="24"/>
          <w:szCs w:val="24"/>
        </w:rPr>
        <w:t>с</w:t>
      </w:r>
      <w:r w:rsidRPr="00800F1F">
        <w:rPr>
          <w:rFonts w:ascii="Franklin Gothic Book" w:hAnsi="Franklin Gothic Book" w:cs="Cambria"/>
          <w:sz w:val="24"/>
          <w:szCs w:val="24"/>
        </w:rPr>
        <w:t xml:space="preserve">кое там тянется из 90-х. </w:t>
      </w:r>
    </w:p>
    <w:p w14:paraId="1DD1903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Не поняла я. </w:t>
      </w:r>
    </w:p>
    <w:p w14:paraId="0B9541B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Я тоже не поняла. </w:t>
      </w:r>
    </w:p>
    <w:p w14:paraId="7807509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proofErr w:type="spellStart"/>
      <w:r w:rsidRPr="00800F1F">
        <w:rPr>
          <w:rFonts w:ascii="Franklin Gothic Book" w:hAnsi="Franklin Gothic Book" w:cs="Cambria"/>
          <w:sz w:val="24"/>
          <w:szCs w:val="24"/>
        </w:rPr>
        <w:t>Кулончик</w:t>
      </w:r>
      <w:proofErr w:type="spellEnd"/>
      <w:r w:rsidRPr="00800F1F">
        <w:rPr>
          <w:rFonts w:ascii="Franklin Gothic Book" w:hAnsi="Franklin Gothic Book" w:cs="Cambria"/>
          <w:sz w:val="24"/>
          <w:szCs w:val="24"/>
        </w:rPr>
        <w:t xml:space="preserve"> у него и в молодости, и в старости один и тот же висит. </w:t>
      </w:r>
    </w:p>
    <w:p w14:paraId="4BAA95E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Я даже не обратила внимание. </w:t>
      </w:r>
    </w:p>
    <w:p w14:paraId="6A45A6D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Нет, </w:t>
      </w:r>
      <w:r w:rsidRPr="00800F1F">
        <w:rPr>
          <w:rFonts w:ascii="Franklin Gothic Book" w:hAnsi="Franklin Gothic Book" w:cs="Cambria"/>
          <w:sz w:val="24"/>
          <w:szCs w:val="24"/>
        </w:rPr>
        <w:t>прям акцент</w:t>
      </w:r>
      <w:r>
        <w:rPr>
          <w:rFonts w:ascii="Franklin Gothic Book" w:hAnsi="Franklin Gothic Book" w:cs="Cambria"/>
          <w:sz w:val="24"/>
          <w:szCs w:val="24"/>
        </w:rPr>
        <w:t>,</w:t>
      </w:r>
      <w:r w:rsidRPr="00800F1F">
        <w:rPr>
          <w:rFonts w:ascii="Franklin Gothic Book" w:hAnsi="Franklin Gothic Book" w:cs="Cambria"/>
          <w:sz w:val="24"/>
          <w:szCs w:val="24"/>
        </w:rPr>
        <w:t xml:space="preserve"> такой акцент. </w:t>
      </w:r>
    </w:p>
    <w:p w14:paraId="0D1E83D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А это сериал. </w:t>
      </w:r>
    </w:p>
    <w:p w14:paraId="66B47AA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А непонятно</w:t>
      </w:r>
      <w:r>
        <w:rPr>
          <w:rFonts w:ascii="Franklin Gothic Book" w:hAnsi="Franklin Gothic Book" w:cs="Cambria"/>
          <w:sz w:val="24"/>
          <w:szCs w:val="24"/>
        </w:rPr>
        <w:t>, что там</w:t>
      </w:r>
      <w:r w:rsidRPr="00800F1F">
        <w:rPr>
          <w:rFonts w:ascii="Franklin Gothic Book" w:hAnsi="Franklin Gothic Book" w:cs="Cambria"/>
          <w:sz w:val="24"/>
          <w:szCs w:val="24"/>
        </w:rPr>
        <w:t xml:space="preserve">. </w:t>
      </w:r>
    </w:p>
    <w:p w14:paraId="34D1AD8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Какой-то знак какой-то там. </w:t>
      </w:r>
    </w:p>
    <w:p w14:paraId="6AFA3C7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762932">
        <w:rPr>
          <w:rFonts w:ascii="Franklin Gothic Book" w:hAnsi="Franklin Gothic Book" w:cs="Cambria"/>
          <w:b/>
          <w:bCs/>
          <w:sz w:val="24"/>
          <w:szCs w:val="24"/>
        </w:rPr>
        <w:t>Да, какой-то знак у него висит прямо все время в центре прям.</w:t>
      </w:r>
      <w:r w:rsidRPr="00800F1F">
        <w:rPr>
          <w:rFonts w:ascii="Franklin Gothic Book" w:hAnsi="Franklin Gothic Book" w:cs="Cambria"/>
          <w:sz w:val="24"/>
          <w:szCs w:val="24"/>
        </w:rPr>
        <w:t xml:space="preserve"> </w:t>
      </w:r>
    </w:p>
    <w:p w14:paraId="1CEDFB0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После </w:t>
      </w:r>
      <w:r>
        <w:rPr>
          <w:rFonts w:ascii="Franklin Gothic Book" w:hAnsi="Franklin Gothic Book" w:cs="Cambria"/>
          <w:sz w:val="24"/>
          <w:szCs w:val="24"/>
        </w:rPr>
        <w:t xml:space="preserve">«Битвы </w:t>
      </w:r>
      <w:r w:rsidRPr="00800F1F">
        <w:rPr>
          <w:rFonts w:ascii="Franklin Gothic Book" w:hAnsi="Franklin Gothic Book" w:cs="Cambria"/>
          <w:sz w:val="24"/>
          <w:szCs w:val="24"/>
        </w:rPr>
        <w:t>экстрасенсов</w:t>
      </w:r>
      <w:r>
        <w:rPr>
          <w:rFonts w:ascii="Franklin Gothic Book" w:hAnsi="Franklin Gothic Book" w:cs="Cambria"/>
          <w:sz w:val="24"/>
          <w:szCs w:val="24"/>
        </w:rPr>
        <w:t xml:space="preserve">», да. </w:t>
      </w:r>
    </w:p>
    <w:p w14:paraId="70C3B060" w14:textId="77777777" w:rsidR="00047CA4" w:rsidRPr="00762932"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Оберег еще. </w:t>
      </w:r>
    </w:p>
    <w:p w14:paraId="1E52509B" w14:textId="77777777" w:rsidR="00047CA4" w:rsidRPr="00762932"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762932">
        <w:rPr>
          <w:rFonts w:ascii="Franklin Gothic Book" w:hAnsi="Franklin Gothic Book" w:cs="Cambria"/>
          <w:b/>
          <w:bCs/>
          <w:sz w:val="24"/>
          <w:szCs w:val="24"/>
        </w:rPr>
        <w:t xml:space="preserve">Так, давайте, кого следующим обсудим? </w:t>
      </w:r>
    </w:p>
    <w:p w14:paraId="56EB1C5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Вахтершу. </w:t>
      </w:r>
    </w:p>
    <w:p w14:paraId="14ABA4EE"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Да, </w:t>
      </w:r>
      <w:r>
        <w:rPr>
          <w:rFonts w:ascii="Franklin Gothic Book" w:hAnsi="Franklin Gothic Book" w:cs="Cambria"/>
          <w:sz w:val="24"/>
          <w:szCs w:val="24"/>
        </w:rPr>
        <w:t>ключевой</w:t>
      </w:r>
      <w:r w:rsidRPr="00800F1F">
        <w:rPr>
          <w:rFonts w:ascii="Franklin Gothic Book" w:hAnsi="Franklin Gothic Book" w:cs="Cambria"/>
          <w:sz w:val="24"/>
          <w:szCs w:val="24"/>
        </w:rPr>
        <w:t xml:space="preserve"> персонаж. </w:t>
      </w:r>
    </w:p>
    <w:p w14:paraId="17E2F81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Да, потому что сейчас много таких матерей, потерявших своих детей. </w:t>
      </w:r>
      <w:r>
        <w:rPr>
          <w:rFonts w:ascii="Franklin Gothic Book" w:hAnsi="Franklin Gothic Book" w:cs="Cambria"/>
          <w:sz w:val="24"/>
          <w:szCs w:val="24"/>
        </w:rPr>
        <w:t xml:space="preserve">На этом там тоже есть </w:t>
      </w:r>
      <w:r w:rsidRPr="00800F1F">
        <w:rPr>
          <w:rFonts w:ascii="Franklin Gothic Book" w:hAnsi="Franklin Gothic Book" w:cs="Cambria"/>
          <w:sz w:val="24"/>
          <w:szCs w:val="24"/>
        </w:rPr>
        <w:t xml:space="preserve">акцент. </w:t>
      </w:r>
    </w:p>
    <w:p w14:paraId="79540B4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Абсолютно</w:t>
      </w:r>
      <w:r>
        <w:rPr>
          <w:rFonts w:ascii="Franklin Gothic Book" w:hAnsi="Franklin Gothic Book" w:cs="Cambria"/>
          <w:sz w:val="24"/>
          <w:szCs w:val="24"/>
        </w:rPr>
        <w:t>, да</w:t>
      </w:r>
      <w:r w:rsidRPr="00800F1F">
        <w:rPr>
          <w:rFonts w:ascii="Franklin Gothic Book" w:hAnsi="Franklin Gothic Book" w:cs="Cambria"/>
          <w:sz w:val="24"/>
          <w:szCs w:val="24"/>
        </w:rPr>
        <w:t xml:space="preserve">. </w:t>
      </w:r>
    </w:p>
    <w:p w14:paraId="28409D5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Pr>
          <w:rFonts w:ascii="Franklin Gothic Book" w:hAnsi="Franklin Gothic Book" w:cs="Cambria"/>
          <w:sz w:val="24"/>
          <w:szCs w:val="24"/>
        </w:rPr>
        <w:t xml:space="preserve">Актриса </w:t>
      </w:r>
      <w:r w:rsidRPr="00800F1F">
        <w:rPr>
          <w:rFonts w:ascii="Franklin Gothic Book" w:hAnsi="Franklin Gothic Book" w:cs="Cambria"/>
          <w:sz w:val="24"/>
          <w:szCs w:val="24"/>
        </w:rPr>
        <w:t xml:space="preserve">великолепная. </w:t>
      </w:r>
    </w:p>
    <w:p w14:paraId="51E125F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Да. Пере</w:t>
      </w:r>
      <w:r>
        <w:rPr>
          <w:rFonts w:ascii="Franklin Gothic Book" w:hAnsi="Franklin Gothic Book" w:cs="Cambria"/>
          <w:sz w:val="24"/>
          <w:szCs w:val="24"/>
        </w:rPr>
        <w:t xml:space="preserve">житы эмоции с </w:t>
      </w:r>
      <w:r w:rsidRPr="00800F1F">
        <w:rPr>
          <w:rFonts w:ascii="Franklin Gothic Book" w:hAnsi="Franklin Gothic Book" w:cs="Cambria"/>
          <w:sz w:val="24"/>
          <w:szCs w:val="24"/>
        </w:rPr>
        <w:t xml:space="preserve">ней вместе. </w:t>
      </w:r>
    </w:p>
    <w:p w14:paraId="457B3FC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Я так понимаю, что все это отсылка к Ф</w:t>
      </w:r>
      <w:r>
        <w:rPr>
          <w:rFonts w:ascii="Franklin Gothic Book" w:hAnsi="Franklin Gothic Book" w:cs="Cambria"/>
          <w:sz w:val="24"/>
          <w:szCs w:val="24"/>
        </w:rPr>
        <w:t>аине</w:t>
      </w:r>
      <w:r w:rsidRPr="00800F1F">
        <w:rPr>
          <w:rFonts w:ascii="Franklin Gothic Book" w:hAnsi="Franklin Gothic Book" w:cs="Cambria"/>
          <w:sz w:val="24"/>
          <w:szCs w:val="24"/>
        </w:rPr>
        <w:t xml:space="preserve"> Ра</w:t>
      </w:r>
      <w:r>
        <w:rPr>
          <w:rFonts w:ascii="Franklin Gothic Book" w:hAnsi="Franklin Gothic Book" w:cs="Cambria"/>
          <w:sz w:val="24"/>
          <w:szCs w:val="24"/>
        </w:rPr>
        <w:t xml:space="preserve">невской все эти </w:t>
      </w:r>
      <w:r w:rsidRPr="00800F1F">
        <w:rPr>
          <w:rFonts w:ascii="Franklin Gothic Book" w:hAnsi="Franklin Gothic Book" w:cs="Cambria"/>
          <w:sz w:val="24"/>
          <w:szCs w:val="24"/>
        </w:rPr>
        <w:t xml:space="preserve">образы. </w:t>
      </w:r>
    </w:p>
    <w:p w14:paraId="244A086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762932">
        <w:rPr>
          <w:rFonts w:ascii="Franklin Gothic Book" w:hAnsi="Franklin Gothic Book" w:cs="Cambria"/>
          <w:b/>
          <w:bCs/>
          <w:sz w:val="24"/>
          <w:szCs w:val="24"/>
        </w:rPr>
        <w:t>Я даже не знаю, что спросить. Какие чувства вызывает актриса, вообще персонаж?</w:t>
      </w:r>
      <w:r w:rsidRPr="00800F1F">
        <w:rPr>
          <w:rFonts w:ascii="Franklin Gothic Book" w:hAnsi="Franklin Gothic Book" w:cs="Cambria"/>
          <w:sz w:val="24"/>
          <w:szCs w:val="24"/>
        </w:rPr>
        <w:t xml:space="preserve"> </w:t>
      </w:r>
    </w:p>
    <w:p w14:paraId="4731858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Сочувствие. </w:t>
      </w:r>
    </w:p>
    <w:p w14:paraId="51DD51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Женщина. Жалко</w:t>
      </w:r>
      <w:r>
        <w:rPr>
          <w:rFonts w:ascii="Franklin Gothic Book" w:hAnsi="Franklin Gothic Book" w:cs="Cambria"/>
          <w:sz w:val="24"/>
          <w:szCs w:val="24"/>
        </w:rPr>
        <w:t xml:space="preserve"> мне ее</w:t>
      </w:r>
      <w:r w:rsidRPr="00800F1F">
        <w:rPr>
          <w:rFonts w:ascii="Franklin Gothic Book" w:hAnsi="Franklin Gothic Book" w:cs="Cambria"/>
          <w:sz w:val="24"/>
          <w:szCs w:val="24"/>
        </w:rPr>
        <w:t xml:space="preserve"> тоже вместе с Марией. </w:t>
      </w:r>
    </w:p>
    <w:p w14:paraId="327F4AB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Ее вот этот эпизод, когда она это</w:t>
      </w:r>
      <w:r>
        <w:rPr>
          <w:rFonts w:ascii="Franklin Gothic Book" w:hAnsi="Franklin Gothic Book" w:cs="Cambria"/>
          <w:sz w:val="24"/>
          <w:szCs w:val="24"/>
        </w:rPr>
        <w:t>, плакала.</w:t>
      </w:r>
      <w:r w:rsidRPr="00800F1F">
        <w:rPr>
          <w:rFonts w:ascii="Franklin Gothic Book" w:hAnsi="Franklin Gothic Book" w:cs="Cambria"/>
          <w:sz w:val="24"/>
          <w:szCs w:val="24"/>
        </w:rPr>
        <w:t xml:space="preserve"> </w:t>
      </w:r>
    </w:p>
    <w:p w14:paraId="5861360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762932">
        <w:rPr>
          <w:rFonts w:ascii="Franklin Gothic Book" w:hAnsi="Franklin Gothic Book" w:cs="Cambria"/>
          <w:b/>
          <w:bCs/>
          <w:sz w:val="24"/>
          <w:szCs w:val="24"/>
        </w:rPr>
        <w:t xml:space="preserve">Да, очень достаточно сильно было </w:t>
      </w:r>
      <w:proofErr w:type="spellStart"/>
      <w:r w:rsidRPr="00762932">
        <w:rPr>
          <w:rFonts w:ascii="Franklin Gothic Book" w:hAnsi="Franklin Gothic Book" w:cs="Cambria"/>
          <w:b/>
          <w:bCs/>
          <w:sz w:val="24"/>
          <w:szCs w:val="24"/>
        </w:rPr>
        <w:t>сценарно</w:t>
      </w:r>
      <w:proofErr w:type="spellEnd"/>
      <w:r w:rsidRPr="00762932">
        <w:rPr>
          <w:rFonts w:ascii="Franklin Gothic Book" w:hAnsi="Franklin Gothic Book" w:cs="Cambria"/>
          <w:b/>
          <w:bCs/>
          <w:sz w:val="24"/>
          <w:szCs w:val="24"/>
        </w:rPr>
        <w:t xml:space="preserve"> все это продумано.</w:t>
      </w:r>
      <w:r>
        <w:rPr>
          <w:rFonts w:ascii="Franklin Gothic Book" w:hAnsi="Franklin Gothic Book" w:cs="Cambria"/>
          <w:sz w:val="24"/>
          <w:szCs w:val="24"/>
        </w:rPr>
        <w:t xml:space="preserve"> </w:t>
      </w:r>
    </w:p>
    <w:p w14:paraId="246185B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Но </w:t>
      </w:r>
      <w:r w:rsidRPr="00800F1F">
        <w:rPr>
          <w:rFonts w:ascii="Franklin Gothic Book" w:hAnsi="Franklin Gothic Book" w:cs="Cambria"/>
          <w:sz w:val="24"/>
          <w:szCs w:val="24"/>
        </w:rPr>
        <w:t xml:space="preserve">ей это не составило труда, это однозначно. </w:t>
      </w:r>
    </w:p>
    <w:p w14:paraId="4C530CDA" w14:textId="77777777" w:rsidR="00047CA4" w:rsidRPr="00762932"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762932">
        <w:rPr>
          <w:rFonts w:ascii="Franklin Gothic Book" w:hAnsi="Franklin Gothic Book" w:cs="Cambria"/>
          <w:b/>
          <w:bCs/>
          <w:sz w:val="24"/>
          <w:szCs w:val="24"/>
        </w:rPr>
        <w:t xml:space="preserve">Я не знаю, есть ли тут какие-то моменты, которые нам не прояснили, не досказали? Такой эпизод небольшой был? </w:t>
      </w:r>
    </w:p>
    <w:p w14:paraId="2920E575"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Там все понятно. И</w:t>
      </w:r>
      <w:r w:rsidRPr="00800F1F">
        <w:rPr>
          <w:rFonts w:ascii="Franklin Gothic Book" w:hAnsi="Franklin Gothic Book" w:cs="Cambria"/>
          <w:sz w:val="24"/>
          <w:szCs w:val="24"/>
        </w:rPr>
        <w:t xml:space="preserve"> весь фильм</w:t>
      </w:r>
      <w:r>
        <w:rPr>
          <w:rFonts w:ascii="Franklin Gothic Book" w:hAnsi="Franklin Gothic Book" w:cs="Cambria"/>
          <w:sz w:val="24"/>
          <w:szCs w:val="24"/>
        </w:rPr>
        <w:t xml:space="preserve"> все равно об этом </w:t>
      </w:r>
      <w:r w:rsidRPr="00800F1F">
        <w:rPr>
          <w:rFonts w:ascii="Franklin Gothic Book" w:hAnsi="Franklin Gothic Book" w:cs="Cambria"/>
          <w:sz w:val="24"/>
          <w:szCs w:val="24"/>
        </w:rPr>
        <w:t xml:space="preserve">думаешь. </w:t>
      </w:r>
    </w:p>
    <w:p w14:paraId="6E0F804F" w14:textId="77777777" w:rsidR="00047CA4" w:rsidRPr="0011199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1199C">
        <w:rPr>
          <w:rFonts w:ascii="Franklin Gothic Book" w:hAnsi="Franklin Gothic Book" w:cs="Cambria"/>
          <w:b/>
          <w:bCs/>
          <w:sz w:val="24"/>
          <w:szCs w:val="24"/>
        </w:rPr>
        <w:t xml:space="preserve">Да, вот даже так, да? </w:t>
      </w:r>
    </w:p>
    <w:p w14:paraId="63BA497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А мне вообще весь фильм было жалко </w:t>
      </w:r>
      <w:r>
        <w:rPr>
          <w:rFonts w:ascii="Franklin Gothic Book" w:hAnsi="Franklin Gothic Book" w:cs="Cambria"/>
          <w:sz w:val="24"/>
          <w:szCs w:val="24"/>
        </w:rPr>
        <w:t>вас, вот если честно</w:t>
      </w:r>
      <w:r w:rsidRPr="00800F1F">
        <w:rPr>
          <w:rFonts w:ascii="Franklin Gothic Book" w:hAnsi="Franklin Gothic Book" w:cs="Cambria"/>
          <w:sz w:val="24"/>
          <w:szCs w:val="24"/>
        </w:rPr>
        <w:t xml:space="preserve">. Да, у вас же такая реакция. Я наблюдала, и мне было жалко вас. </w:t>
      </w:r>
    </w:p>
    <w:p w14:paraId="7CA224BC" w14:textId="77777777" w:rsidR="00047CA4" w:rsidRPr="0011199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1199C">
        <w:rPr>
          <w:rFonts w:ascii="Franklin Gothic Book" w:hAnsi="Franklin Gothic Book" w:cs="Cambria"/>
          <w:b/>
          <w:bCs/>
          <w:sz w:val="24"/>
          <w:szCs w:val="24"/>
        </w:rPr>
        <w:t xml:space="preserve">Хорошо, давайте, кто следующий? </w:t>
      </w:r>
    </w:p>
    <w:p w14:paraId="736848D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Мне было жалко вас. И Матвея</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02BE51F8" w14:textId="77777777" w:rsidR="00047CA4" w:rsidRPr="0011199C" w:rsidRDefault="00047CA4" w:rsidP="00833734">
      <w:pPr>
        <w:spacing w:after="60"/>
        <w:jc w:val="both"/>
        <w:rPr>
          <w:rFonts w:ascii="Franklin Gothic Book" w:hAnsi="Franklin Gothic Book" w:cs="Cambria"/>
          <w:b/>
          <w:bCs/>
          <w:sz w:val="24"/>
          <w:szCs w:val="24"/>
        </w:rPr>
      </w:pPr>
      <w:r>
        <w:rPr>
          <w:rFonts w:ascii="Franklin Gothic Book" w:hAnsi="Franklin Gothic Book" w:cs="Cambria"/>
          <w:b/>
          <w:bCs/>
          <w:sz w:val="24"/>
          <w:szCs w:val="24"/>
        </w:rPr>
        <w:t xml:space="preserve">Модератор: </w:t>
      </w:r>
      <w:r w:rsidRPr="0011199C">
        <w:rPr>
          <w:rFonts w:ascii="Franklin Gothic Book" w:hAnsi="Franklin Gothic Book" w:cs="Cambria"/>
          <w:b/>
          <w:bCs/>
          <w:sz w:val="24"/>
          <w:szCs w:val="24"/>
        </w:rPr>
        <w:t xml:space="preserve">Матвея давайте. </w:t>
      </w:r>
    </w:p>
    <w:p w14:paraId="5A5B5B0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Мне Матвея было очень жалко. А сестра</w:t>
      </w:r>
      <w:r>
        <w:rPr>
          <w:rFonts w:ascii="Franklin Gothic Book" w:hAnsi="Franklin Gothic Book" w:cs="Cambria"/>
          <w:sz w:val="24"/>
          <w:szCs w:val="24"/>
        </w:rPr>
        <w:t xml:space="preserve"> вот эта</w:t>
      </w:r>
      <w:r w:rsidRPr="00800F1F">
        <w:rPr>
          <w:rFonts w:ascii="Franklin Gothic Book" w:hAnsi="Franklin Gothic Book" w:cs="Cambria"/>
          <w:sz w:val="24"/>
          <w:szCs w:val="24"/>
        </w:rPr>
        <w:t xml:space="preserve"> вторая</w:t>
      </w:r>
      <w:r>
        <w:rPr>
          <w:rFonts w:ascii="Franklin Gothic Book" w:hAnsi="Franklin Gothic Book" w:cs="Cambria"/>
          <w:sz w:val="24"/>
          <w:szCs w:val="24"/>
        </w:rPr>
        <w:t xml:space="preserve">, не очень. </w:t>
      </w:r>
    </w:p>
    <w:p w14:paraId="7DC0F84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11199C">
        <w:rPr>
          <w:rFonts w:ascii="Franklin Gothic Book" w:hAnsi="Franklin Gothic Book" w:cs="Cambria"/>
          <w:b/>
          <w:bCs/>
          <w:sz w:val="24"/>
          <w:szCs w:val="24"/>
        </w:rPr>
        <w:t>Чем Матвей запомнился? Чем он вот так тронул до глубины души?</w:t>
      </w:r>
      <w:r w:rsidRPr="00800F1F">
        <w:rPr>
          <w:rFonts w:ascii="Franklin Gothic Book" w:hAnsi="Franklin Gothic Book" w:cs="Cambria"/>
          <w:sz w:val="24"/>
          <w:szCs w:val="24"/>
        </w:rPr>
        <w:t xml:space="preserve"> </w:t>
      </w:r>
    </w:p>
    <w:p w14:paraId="6F00FA7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Он типичный подросток. </w:t>
      </w:r>
    </w:p>
    <w:p w14:paraId="1395255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Маленький он, кажется младше вот своей сестры, хотя они примерно одного возраста, я так поняла</w:t>
      </w:r>
      <w:r>
        <w:rPr>
          <w:rFonts w:ascii="Franklin Gothic Book" w:hAnsi="Franklin Gothic Book" w:cs="Cambria"/>
          <w:sz w:val="24"/>
          <w:szCs w:val="24"/>
        </w:rPr>
        <w:t>. А</w:t>
      </w:r>
      <w:r w:rsidRPr="00800F1F">
        <w:rPr>
          <w:rFonts w:ascii="Franklin Gothic Book" w:hAnsi="Franklin Gothic Book" w:cs="Cambria"/>
          <w:sz w:val="24"/>
          <w:szCs w:val="24"/>
        </w:rPr>
        <w:t xml:space="preserve"> он кажется меньше, он кажется маленьким, а она старше. Вообще вот этот образ, что он такой маленький, беззащитный</w:t>
      </w:r>
      <w:r>
        <w:rPr>
          <w:rFonts w:ascii="Franklin Gothic Book" w:hAnsi="Franklin Gothic Book" w:cs="Cambria"/>
          <w:sz w:val="24"/>
          <w:szCs w:val="24"/>
        </w:rPr>
        <w:t>. М</w:t>
      </w:r>
      <w:r w:rsidRPr="00800F1F">
        <w:rPr>
          <w:rFonts w:ascii="Franklin Gothic Book" w:hAnsi="Franklin Gothic Book" w:cs="Cambria"/>
          <w:sz w:val="24"/>
          <w:szCs w:val="24"/>
        </w:rPr>
        <w:t xml:space="preserve">не прям его так жалко. </w:t>
      </w:r>
    </w:p>
    <w:p w14:paraId="5BC6FF9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Здесь актуальность очень подчеркнута, вот из </w:t>
      </w:r>
      <w:r>
        <w:rPr>
          <w:rFonts w:ascii="Franklin Gothic Book" w:hAnsi="Franklin Gothic Book" w:cs="Cambria"/>
          <w:sz w:val="24"/>
          <w:szCs w:val="24"/>
        </w:rPr>
        <w:t>серии «во что поверили». Ч</w:t>
      </w:r>
      <w:r w:rsidRPr="00800F1F">
        <w:rPr>
          <w:rFonts w:ascii="Franklin Gothic Book" w:hAnsi="Franklin Gothic Book" w:cs="Cambria"/>
          <w:sz w:val="24"/>
          <w:szCs w:val="24"/>
        </w:rPr>
        <w:t>то действительно</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беженцы, так их назовем, которые сюда приезжают, молодежь, подростки, к ним же, они реально себя так и чувствуют здесь. </w:t>
      </w:r>
      <w:r>
        <w:rPr>
          <w:rFonts w:ascii="Franklin Gothic Book" w:hAnsi="Franklin Gothic Book" w:cs="Cambria"/>
          <w:sz w:val="24"/>
          <w:szCs w:val="24"/>
        </w:rPr>
        <w:t>И</w:t>
      </w:r>
      <w:r w:rsidRPr="00800F1F">
        <w:rPr>
          <w:rFonts w:ascii="Franklin Gothic Book" w:hAnsi="Franklin Gothic Book" w:cs="Cambria"/>
          <w:sz w:val="24"/>
          <w:szCs w:val="24"/>
        </w:rPr>
        <w:t xml:space="preserve"> это прям очень сильно подчеркнуто, его чувства, эмоции</w:t>
      </w:r>
      <w:r>
        <w:rPr>
          <w:rFonts w:ascii="Franklin Gothic Book" w:hAnsi="Franklin Gothic Book" w:cs="Cambria"/>
          <w:sz w:val="24"/>
          <w:szCs w:val="24"/>
        </w:rPr>
        <w:t>.</w:t>
      </w:r>
      <w:r w:rsidRPr="00800F1F">
        <w:rPr>
          <w:rFonts w:ascii="Franklin Gothic Book" w:hAnsi="Franklin Gothic Book" w:cs="Cambria"/>
          <w:sz w:val="24"/>
          <w:szCs w:val="24"/>
        </w:rPr>
        <w:t xml:space="preserve"> </w:t>
      </w:r>
      <w:r>
        <w:rPr>
          <w:rFonts w:ascii="Franklin Gothic Book" w:hAnsi="Franklin Gothic Book" w:cs="Cambria"/>
          <w:sz w:val="24"/>
          <w:szCs w:val="24"/>
        </w:rPr>
        <w:t>Н</w:t>
      </w:r>
      <w:r w:rsidRPr="00800F1F">
        <w:rPr>
          <w:rFonts w:ascii="Franklin Gothic Book" w:hAnsi="Franklin Gothic Book" w:cs="Cambria"/>
          <w:sz w:val="24"/>
          <w:szCs w:val="24"/>
        </w:rPr>
        <w:t xml:space="preserve">асколько ему здесь некомфортно, страшно, как на него люди смотрят, как он реагирует на всех. Прям это прям жирно-жирно подчеркнуто, насколько ему тяжело. </w:t>
      </w:r>
    </w:p>
    <w:p w14:paraId="7C47C3B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Да, что адаптация, конечно. </w:t>
      </w:r>
    </w:p>
    <w:p w14:paraId="682BC2A7"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 xml:space="preserve">И да, </w:t>
      </w:r>
      <w:r w:rsidRPr="00800F1F">
        <w:rPr>
          <w:rFonts w:ascii="Franklin Gothic Book" w:hAnsi="Franklin Gothic Book" w:cs="Cambria"/>
          <w:sz w:val="24"/>
          <w:szCs w:val="24"/>
        </w:rPr>
        <w:t>в это вер</w:t>
      </w:r>
      <w:r>
        <w:rPr>
          <w:rFonts w:ascii="Franklin Gothic Book" w:hAnsi="Franklin Gothic Book" w:cs="Cambria"/>
          <w:sz w:val="24"/>
          <w:szCs w:val="24"/>
        </w:rPr>
        <w:t>ишь</w:t>
      </w:r>
      <w:r w:rsidRPr="00800F1F">
        <w:rPr>
          <w:rFonts w:ascii="Franklin Gothic Book" w:hAnsi="Franklin Gothic Book" w:cs="Cambria"/>
          <w:sz w:val="24"/>
          <w:szCs w:val="24"/>
        </w:rPr>
        <w:t xml:space="preserve"> действительно. </w:t>
      </w:r>
    </w:p>
    <w:p w14:paraId="71D78104"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И у него, кстати, отношение с матерью лучше, чем у сестры вот с Марией. </w:t>
      </w:r>
    </w:p>
    <w:p w14:paraId="737D7C6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sidRPr="00800F1F">
        <w:rPr>
          <w:rFonts w:ascii="Franklin Gothic Book" w:hAnsi="Franklin Gothic Book" w:cs="Cambria"/>
          <w:sz w:val="24"/>
          <w:szCs w:val="24"/>
        </w:rPr>
        <w:t xml:space="preserve">Он более домашний такой. </w:t>
      </w:r>
    </w:p>
    <w:p w14:paraId="301B32BF"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Да, да, у меня </w:t>
      </w:r>
      <w:r>
        <w:rPr>
          <w:rFonts w:ascii="Franklin Gothic Book" w:hAnsi="Franklin Gothic Book" w:cs="Cambria"/>
          <w:sz w:val="24"/>
          <w:szCs w:val="24"/>
        </w:rPr>
        <w:t>сложилось</w:t>
      </w:r>
      <w:r w:rsidRPr="00800F1F">
        <w:rPr>
          <w:rFonts w:ascii="Franklin Gothic Book" w:hAnsi="Franklin Gothic Book" w:cs="Cambria"/>
          <w:sz w:val="24"/>
          <w:szCs w:val="24"/>
        </w:rPr>
        <w:t xml:space="preserve"> впечатление, что он свою маму любит. </w:t>
      </w:r>
    </w:p>
    <w:p w14:paraId="1E769870"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Да, мне тоже кажется от этого. </w:t>
      </w:r>
    </w:p>
    <w:p w14:paraId="46C2CC5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Ольга: </w:t>
      </w:r>
      <w:r>
        <w:rPr>
          <w:rFonts w:ascii="Franklin Gothic Book" w:hAnsi="Franklin Gothic Book" w:cs="Cambria"/>
          <w:sz w:val="24"/>
          <w:szCs w:val="24"/>
        </w:rPr>
        <w:t xml:space="preserve">И </w:t>
      </w:r>
      <w:r w:rsidRPr="00800F1F">
        <w:rPr>
          <w:rFonts w:ascii="Franklin Gothic Book" w:hAnsi="Franklin Gothic Book" w:cs="Cambria"/>
          <w:sz w:val="24"/>
          <w:szCs w:val="24"/>
        </w:rPr>
        <w:t>несмотря ни на что, он не смог бросить эту шашку в глаз. Да, мы знаем о том, что он для них типа укроп. Они там, как они там еще это все называют. Но он не смог этого сделать. И, кстати говоря, нашел даже в себе силы позвонить, слезами заливаясь</w:t>
      </w:r>
      <w:r>
        <w:rPr>
          <w:rFonts w:ascii="Franklin Gothic Book" w:hAnsi="Franklin Gothic Book" w:cs="Cambria"/>
          <w:sz w:val="24"/>
          <w:szCs w:val="24"/>
        </w:rPr>
        <w:t>,</w:t>
      </w:r>
      <w:r w:rsidRPr="00800F1F">
        <w:rPr>
          <w:rFonts w:ascii="Franklin Gothic Book" w:hAnsi="Franklin Gothic Book" w:cs="Cambria"/>
          <w:sz w:val="24"/>
          <w:szCs w:val="24"/>
        </w:rPr>
        <w:t xml:space="preserve"> и сказать об этом. Это тоже такая себе</w:t>
      </w:r>
      <w:r>
        <w:rPr>
          <w:rFonts w:ascii="Franklin Gothic Book" w:hAnsi="Franklin Gothic Book" w:cs="Cambria"/>
          <w:sz w:val="24"/>
          <w:szCs w:val="24"/>
        </w:rPr>
        <w:t>.</w:t>
      </w:r>
      <w:r w:rsidRPr="00800F1F">
        <w:rPr>
          <w:rFonts w:ascii="Franklin Gothic Book" w:hAnsi="Franklin Gothic Book" w:cs="Cambria"/>
          <w:sz w:val="24"/>
          <w:szCs w:val="24"/>
        </w:rPr>
        <w:t xml:space="preserve"> </w:t>
      </w:r>
    </w:p>
    <w:p w14:paraId="3A26F728"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Модератор: </w:t>
      </w:r>
      <w:r w:rsidRPr="0011199C">
        <w:rPr>
          <w:rFonts w:ascii="Franklin Gothic Book" w:hAnsi="Franklin Gothic Book" w:cs="Cambria"/>
          <w:b/>
          <w:bCs/>
          <w:sz w:val="24"/>
          <w:szCs w:val="24"/>
        </w:rPr>
        <w:t>Это как его характеризует?</w:t>
      </w:r>
      <w:r w:rsidRPr="00800F1F">
        <w:rPr>
          <w:rFonts w:ascii="Franklin Gothic Book" w:hAnsi="Franklin Gothic Book" w:cs="Cambria"/>
          <w:sz w:val="24"/>
          <w:szCs w:val="24"/>
        </w:rPr>
        <w:t xml:space="preserve"> </w:t>
      </w:r>
    </w:p>
    <w:p w14:paraId="03E49E8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 xml:space="preserve">Положительно. </w:t>
      </w:r>
    </w:p>
    <w:p w14:paraId="74A2C1E9"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Анна: </w:t>
      </w:r>
      <w:r w:rsidRPr="00800F1F">
        <w:rPr>
          <w:rFonts w:ascii="Franklin Gothic Book" w:hAnsi="Franklin Gothic Book" w:cs="Cambria"/>
          <w:sz w:val="24"/>
          <w:szCs w:val="24"/>
        </w:rPr>
        <w:t xml:space="preserve">Человечность его. Воспитание. </w:t>
      </w:r>
    </w:p>
    <w:p w14:paraId="22F6072D"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Людмила: </w:t>
      </w:r>
      <w:r w:rsidRPr="00800F1F">
        <w:rPr>
          <w:rFonts w:ascii="Franklin Gothic Book" w:hAnsi="Franklin Gothic Book" w:cs="Cambria"/>
          <w:sz w:val="24"/>
          <w:szCs w:val="24"/>
        </w:rPr>
        <w:t>И тоже</w:t>
      </w:r>
      <w:r>
        <w:rPr>
          <w:rFonts w:ascii="Franklin Gothic Book" w:hAnsi="Franklin Gothic Book" w:cs="Cambria"/>
          <w:sz w:val="24"/>
          <w:szCs w:val="24"/>
        </w:rPr>
        <w:t xml:space="preserve"> </w:t>
      </w:r>
      <w:r w:rsidRPr="00800F1F">
        <w:rPr>
          <w:rFonts w:ascii="Franklin Gothic Book" w:hAnsi="Franklin Gothic Book" w:cs="Cambria"/>
          <w:sz w:val="24"/>
          <w:szCs w:val="24"/>
        </w:rPr>
        <w:t>сила есть вот этого</w:t>
      </w:r>
      <w:r>
        <w:rPr>
          <w:rFonts w:ascii="Franklin Gothic Book" w:hAnsi="Franklin Gothic Book" w:cs="Cambria"/>
          <w:sz w:val="24"/>
          <w:szCs w:val="24"/>
        </w:rPr>
        <w:t xml:space="preserve">. </w:t>
      </w:r>
      <w:r w:rsidRPr="00800F1F">
        <w:rPr>
          <w:rFonts w:ascii="Franklin Gothic Book" w:hAnsi="Franklin Gothic Book" w:cs="Cambria"/>
          <w:sz w:val="24"/>
          <w:szCs w:val="24"/>
        </w:rPr>
        <w:t xml:space="preserve">Это ж надо силу, чтобы позвонить, </w:t>
      </w:r>
      <w:r>
        <w:rPr>
          <w:rFonts w:ascii="Franklin Gothic Book" w:hAnsi="Franklin Gothic Book" w:cs="Cambria"/>
          <w:sz w:val="24"/>
          <w:szCs w:val="24"/>
        </w:rPr>
        <w:t>п</w:t>
      </w:r>
      <w:r w:rsidRPr="00800F1F">
        <w:rPr>
          <w:rFonts w:ascii="Franklin Gothic Book" w:hAnsi="Franklin Gothic Book" w:cs="Cambria"/>
          <w:sz w:val="24"/>
          <w:szCs w:val="24"/>
        </w:rPr>
        <w:t xml:space="preserve">ризнаться. </w:t>
      </w:r>
    </w:p>
    <w:p w14:paraId="537E02D1"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sidRPr="00800F1F">
        <w:rPr>
          <w:rFonts w:ascii="Franklin Gothic Book" w:hAnsi="Franklin Gothic Book" w:cs="Cambria"/>
          <w:sz w:val="24"/>
          <w:szCs w:val="24"/>
        </w:rPr>
        <w:t xml:space="preserve">Я знаете, чего не поняла? Он едет в машине, не смотрит на дорогу, он пишет там в состоянии. А уже идет, где, в принципе, не нужно смотреть, и уже </w:t>
      </w:r>
      <w:proofErr w:type="spellStart"/>
      <w:r w:rsidRPr="00800F1F">
        <w:rPr>
          <w:rFonts w:ascii="Franklin Gothic Book" w:hAnsi="Franklin Gothic Book" w:cs="Cambria"/>
          <w:sz w:val="24"/>
          <w:szCs w:val="24"/>
        </w:rPr>
        <w:t>голосовики</w:t>
      </w:r>
      <w:proofErr w:type="spellEnd"/>
      <w:r w:rsidRPr="00800F1F">
        <w:rPr>
          <w:rFonts w:ascii="Franklin Gothic Book" w:hAnsi="Franklin Gothic Book" w:cs="Cambria"/>
          <w:sz w:val="24"/>
          <w:szCs w:val="24"/>
        </w:rPr>
        <w:t xml:space="preserve"> отправля</w:t>
      </w:r>
      <w:r>
        <w:rPr>
          <w:rFonts w:ascii="Franklin Gothic Book" w:hAnsi="Franklin Gothic Book" w:cs="Cambria"/>
          <w:sz w:val="24"/>
          <w:szCs w:val="24"/>
        </w:rPr>
        <w:t>е</w:t>
      </w:r>
      <w:r w:rsidRPr="00800F1F">
        <w:rPr>
          <w:rFonts w:ascii="Franklin Gothic Book" w:hAnsi="Franklin Gothic Book" w:cs="Cambria"/>
          <w:sz w:val="24"/>
          <w:szCs w:val="24"/>
        </w:rPr>
        <w:t>т. Ляп</w:t>
      </w:r>
      <w:r>
        <w:rPr>
          <w:rFonts w:ascii="Franklin Gothic Book" w:hAnsi="Franklin Gothic Book" w:cs="Cambria"/>
          <w:sz w:val="24"/>
          <w:szCs w:val="24"/>
        </w:rPr>
        <w:t>ы</w:t>
      </w:r>
      <w:r w:rsidRPr="00800F1F">
        <w:rPr>
          <w:rFonts w:ascii="Franklin Gothic Book" w:hAnsi="Franklin Gothic Book" w:cs="Cambria"/>
          <w:sz w:val="24"/>
          <w:szCs w:val="24"/>
        </w:rPr>
        <w:t xml:space="preserve"> вот эти вот. </w:t>
      </w:r>
    </w:p>
    <w:p w14:paraId="243EF1FB"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Я увидела несоответствие какое. Смотрите, о</w:t>
      </w:r>
      <w:r w:rsidRPr="00800F1F">
        <w:rPr>
          <w:rFonts w:ascii="Franklin Gothic Book" w:hAnsi="Franklin Gothic Book" w:cs="Cambria"/>
          <w:sz w:val="24"/>
          <w:szCs w:val="24"/>
        </w:rPr>
        <w:t xml:space="preserve">ни же в школе учатся, да? Это же школа. Какой </w:t>
      </w:r>
      <w:r>
        <w:rPr>
          <w:rFonts w:ascii="Franklin Gothic Book" w:hAnsi="Franklin Gothic Book" w:cs="Cambria"/>
          <w:sz w:val="24"/>
          <w:szCs w:val="24"/>
        </w:rPr>
        <w:t xml:space="preserve">там </w:t>
      </w:r>
      <w:r w:rsidRPr="00800F1F">
        <w:rPr>
          <w:rFonts w:ascii="Franklin Gothic Book" w:hAnsi="Franklin Gothic Book" w:cs="Cambria"/>
          <w:sz w:val="24"/>
          <w:szCs w:val="24"/>
        </w:rPr>
        <w:t>класс?</w:t>
      </w:r>
      <w:r>
        <w:rPr>
          <w:rFonts w:ascii="Franklin Gothic Book" w:hAnsi="Franklin Gothic Book" w:cs="Cambria"/>
          <w:sz w:val="24"/>
          <w:szCs w:val="24"/>
        </w:rPr>
        <w:t xml:space="preserve"> Какой класс, 10-ый</w:t>
      </w:r>
      <w:r w:rsidRPr="00800F1F">
        <w:rPr>
          <w:rFonts w:ascii="Franklin Gothic Book" w:hAnsi="Franklin Gothic Book" w:cs="Cambria"/>
          <w:sz w:val="24"/>
          <w:szCs w:val="24"/>
        </w:rPr>
        <w:t xml:space="preserve"> приблизительно? </w:t>
      </w:r>
    </w:p>
    <w:p w14:paraId="1DD5ECC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sidRPr="00800F1F">
        <w:rPr>
          <w:rFonts w:ascii="Franklin Gothic Book" w:hAnsi="Franklin Gothic Book" w:cs="Cambria"/>
          <w:sz w:val="24"/>
          <w:szCs w:val="24"/>
        </w:rPr>
        <w:t xml:space="preserve">Да, </w:t>
      </w:r>
      <w:r>
        <w:rPr>
          <w:rFonts w:ascii="Franklin Gothic Book" w:hAnsi="Franklin Gothic Book" w:cs="Cambria"/>
          <w:sz w:val="24"/>
          <w:szCs w:val="24"/>
        </w:rPr>
        <w:t xml:space="preserve">16 ему. </w:t>
      </w:r>
    </w:p>
    <w:p w14:paraId="32EA13F2"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10-</w:t>
      </w:r>
      <w:r w:rsidRPr="00800F1F">
        <w:rPr>
          <w:rFonts w:ascii="Franklin Gothic Book" w:hAnsi="Franklin Gothic Book" w:cs="Cambria"/>
          <w:sz w:val="24"/>
          <w:szCs w:val="24"/>
        </w:rPr>
        <w:t>ый</w:t>
      </w:r>
      <w:r>
        <w:rPr>
          <w:rFonts w:ascii="Franklin Gothic Book" w:hAnsi="Franklin Gothic Book" w:cs="Cambria"/>
          <w:sz w:val="24"/>
          <w:szCs w:val="24"/>
        </w:rPr>
        <w:t>?</w:t>
      </w:r>
      <w:r w:rsidRPr="00800F1F">
        <w:rPr>
          <w:rFonts w:ascii="Franklin Gothic Book" w:hAnsi="Franklin Gothic Book" w:cs="Cambria"/>
          <w:sz w:val="24"/>
          <w:szCs w:val="24"/>
        </w:rPr>
        <w:t xml:space="preserve"> Ему лет </w:t>
      </w:r>
      <w:r>
        <w:rPr>
          <w:rFonts w:ascii="Franklin Gothic Book" w:hAnsi="Franklin Gothic Book" w:cs="Cambria"/>
          <w:sz w:val="24"/>
          <w:szCs w:val="24"/>
        </w:rPr>
        <w:t>16</w:t>
      </w:r>
      <w:r w:rsidRPr="00800F1F">
        <w:rPr>
          <w:rFonts w:ascii="Franklin Gothic Book" w:hAnsi="Franklin Gothic Book" w:cs="Cambria"/>
          <w:sz w:val="24"/>
          <w:szCs w:val="24"/>
        </w:rPr>
        <w:t xml:space="preserve">, да, </w:t>
      </w:r>
      <w:r>
        <w:rPr>
          <w:rFonts w:ascii="Franklin Gothic Book" w:hAnsi="Franklin Gothic Book" w:cs="Cambria"/>
          <w:sz w:val="24"/>
          <w:szCs w:val="24"/>
        </w:rPr>
        <w:t>17?</w:t>
      </w:r>
      <w:r w:rsidRPr="00800F1F">
        <w:rPr>
          <w:rFonts w:ascii="Franklin Gothic Book" w:hAnsi="Franklin Gothic Book" w:cs="Cambria"/>
          <w:sz w:val="24"/>
          <w:szCs w:val="24"/>
        </w:rPr>
        <w:t xml:space="preserve"> </w:t>
      </w:r>
      <w:r>
        <w:rPr>
          <w:rFonts w:ascii="Franklin Gothic Book" w:hAnsi="Franklin Gothic Book" w:cs="Cambria"/>
          <w:sz w:val="24"/>
          <w:szCs w:val="24"/>
        </w:rPr>
        <w:t>Права же дают с 18 лет, да ведь?</w:t>
      </w:r>
    </w:p>
    <w:p w14:paraId="590BE97A"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Вера: </w:t>
      </w:r>
      <w:r>
        <w:rPr>
          <w:rFonts w:ascii="Franklin Gothic Book" w:hAnsi="Franklin Gothic Book" w:cs="Cambria"/>
          <w:sz w:val="24"/>
          <w:szCs w:val="24"/>
        </w:rPr>
        <w:t xml:space="preserve">Конечно, да. </w:t>
      </w:r>
    </w:p>
    <w:p w14:paraId="3908E0D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Алиса: </w:t>
      </w:r>
      <w:r>
        <w:rPr>
          <w:rFonts w:ascii="Franklin Gothic Book" w:hAnsi="Franklin Gothic Book" w:cs="Cambria"/>
          <w:sz w:val="24"/>
          <w:szCs w:val="24"/>
        </w:rPr>
        <w:t xml:space="preserve">Так у нас так же. </w:t>
      </w:r>
    </w:p>
    <w:p w14:paraId="24A73536"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Марина: </w:t>
      </w:r>
      <w:r>
        <w:rPr>
          <w:rFonts w:ascii="Franklin Gothic Book" w:hAnsi="Franklin Gothic Book" w:cs="Cambria"/>
          <w:sz w:val="24"/>
          <w:szCs w:val="24"/>
        </w:rPr>
        <w:t>О</w:t>
      </w:r>
      <w:r w:rsidRPr="00800F1F">
        <w:rPr>
          <w:rFonts w:ascii="Franklin Gothic Book" w:hAnsi="Franklin Gothic Book" w:cs="Cambria"/>
          <w:sz w:val="24"/>
          <w:szCs w:val="24"/>
        </w:rPr>
        <w:t xml:space="preserve">н проезжает мимо </w:t>
      </w:r>
      <w:r>
        <w:rPr>
          <w:rFonts w:ascii="Franklin Gothic Book" w:hAnsi="Franklin Gothic Book" w:cs="Cambria"/>
          <w:sz w:val="24"/>
          <w:szCs w:val="24"/>
        </w:rPr>
        <w:t xml:space="preserve">ГАИ, и его не останавливают. Около школы мимо ГАИ, его не останавливают. </w:t>
      </w:r>
      <w:r>
        <w:rPr>
          <w:rFonts w:ascii="Franklin Gothic Book" w:hAnsi="Franklin Gothic Book" w:cs="Cambria"/>
          <w:i/>
          <w:iCs/>
          <w:sz w:val="24"/>
          <w:szCs w:val="24"/>
        </w:rPr>
        <w:t xml:space="preserve">(говорят одновременно) </w:t>
      </w:r>
    </w:p>
    <w:p w14:paraId="3DB11190" w14:textId="77777777" w:rsidR="00047CA4" w:rsidRPr="00FD70F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Pr>
          <w:rFonts w:ascii="Franklin Gothic Book" w:hAnsi="Franklin Gothic Book" w:cs="Cambria"/>
          <w:sz w:val="24"/>
          <w:szCs w:val="24"/>
        </w:rPr>
        <w:t xml:space="preserve">Что нет машины. </w:t>
      </w:r>
    </w:p>
    <w:p w14:paraId="4CFB9CF3"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Татьяна: </w:t>
      </w:r>
      <w:r>
        <w:rPr>
          <w:rFonts w:ascii="Franklin Gothic Book" w:hAnsi="Franklin Gothic Book" w:cs="Cambria"/>
          <w:sz w:val="24"/>
          <w:szCs w:val="24"/>
        </w:rPr>
        <w:t>Вот здесь странно. Почему машина?</w:t>
      </w:r>
    </w:p>
    <w:p w14:paraId="6BC0F5BC" w14:textId="77777777" w:rsidR="00047CA4" w:rsidRDefault="00047CA4" w:rsidP="00833734">
      <w:pPr>
        <w:spacing w:after="60"/>
        <w:jc w:val="both"/>
        <w:rPr>
          <w:rFonts w:ascii="Franklin Gothic Book" w:hAnsi="Franklin Gothic Book" w:cs="Cambria"/>
          <w:sz w:val="24"/>
          <w:szCs w:val="24"/>
        </w:rPr>
      </w:pPr>
      <w:r>
        <w:rPr>
          <w:rFonts w:ascii="Franklin Gothic Book" w:hAnsi="Franklin Gothic Book" w:cs="Cambria"/>
          <w:b/>
          <w:bCs/>
          <w:sz w:val="24"/>
          <w:szCs w:val="24"/>
        </w:rPr>
        <w:t xml:space="preserve">Ирина: </w:t>
      </w:r>
      <w:r w:rsidRPr="00800F1F">
        <w:rPr>
          <w:rFonts w:ascii="Franklin Gothic Book" w:hAnsi="Franklin Gothic Book" w:cs="Cambria"/>
          <w:sz w:val="24"/>
          <w:szCs w:val="24"/>
        </w:rPr>
        <w:t xml:space="preserve">То, что нашим подросткам </w:t>
      </w:r>
      <w:r>
        <w:rPr>
          <w:rFonts w:ascii="Franklin Gothic Book" w:hAnsi="Franklin Gothic Book" w:cs="Cambria"/>
          <w:sz w:val="24"/>
          <w:szCs w:val="24"/>
        </w:rPr>
        <w:t>будет доступно также.</w:t>
      </w:r>
    </w:p>
    <w:p w14:paraId="64A016DE" w14:textId="77777777" w:rsidR="00047CA4" w:rsidRPr="003D34E2" w:rsidRDefault="00047CA4" w:rsidP="00833734">
      <w:pPr>
        <w:spacing w:after="60"/>
        <w:jc w:val="both"/>
        <w:rPr>
          <w:rFonts w:ascii="Franklin Gothic Book" w:hAnsi="Franklin Gothic Book" w:cs="Cambria"/>
          <w:sz w:val="24"/>
          <w:szCs w:val="24"/>
        </w:rPr>
      </w:pPr>
      <w:r w:rsidRPr="003D34E2">
        <w:rPr>
          <w:rFonts w:ascii="Franklin Gothic Book" w:hAnsi="Franklin Gothic Book" w:cs="Cambria"/>
          <w:b/>
          <w:bCs/>
          <w:sz w:val="24"/>
          <w:szCs w:val="24"/>
        </w:rPr>
        <w:t>Модератор: Это отсылка к охранникам.</w:t>
      </w:r>
      <w:r w:rsidRPr="003D34E2">
        <w:rPr>
          <w:rFonts w:ascii="Franklin Gothic Book" w:hAnsi="Franklin Gothic Book" w:cs="Cambria"/>
          <w:sz w:val="24"/>
          <w:szCs w:val="24"/>
        </w:rPr>
        <w:t xml:space="preserve"> </w:t>
      </w:r>
    </w:p>
    <w:p w14:paraId="6C9A404D" w14:textId="77777777" w:rsidR="00047CA4" w:rsidRDefault="00047CA4" w:rsidP="00833734">
      <w:pPr>
        <w:spacing w:after="60"/>
        <w:jc w:val="both"/>
        <w:rPr>
          <w:rFonts w:ascii="Franklin Gothic Book" w:hAnsi="Franklin Gothic Book" w:cs="Cambria"/>
          <w:sz w:val="24"/>
          <w:szCs w:val="24"/>
        </w:rPr>
      </w:pPr>
      <w:r w:rsidRPr="003D34E2">
        <w:rPr>
          <w:rFonts w:ascii="Franklin Gothic Book" w:hAnsi="Franklin Gothic Book" w:cs="Cambria"/>
          <w:b/>
          <w:bCs/>
          <w:sz w:val="24"/>
          <w:szCs w:val="24"/>
        </w:rPr>
        <w:t xml:space="preserve">Людмила: </w:t>
      </w:r>
      <w:r w:rsidRPr="003D34E2">
        <w:rPr>
          <w:rFonts w:ascii="Franklin Gothic Book" w:hAnsi="Franklin Gothic Book" w:cs="Cambria"/>
          <w:sz w:val="24"/>
          <w:szCs w:val="24"/>
        </w:rPr>
        <w:t>Да-да-да.</w:t>
      </w:r>
      <w:r>
        <w:rPr>
          <w:rFonts w:ascii="Franklin Gothic Book" w:hAnsi="Franklin Gothic Book" w:cs="Cambria"/>
          <w:sz w:val="24"/>
          <w:szCs w:val="24"/>
        </w:rPr>
        <w:t xml:space="preserve"> </w:t>
      </w:r>
    </w:p>
    <w:p w14:paraId="74A1BB4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 нас же родителей угоняют.</w:t>
      </w:r>
    </w:p>
    <w:p w14:paraId="7B99EBC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По возрасту, это же вы понимаете. </w:t>
      </w:r>
    </w:p>
    <w:p w14:paraId="5AF6330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он мог через другой аккаунт войти. Просто что он такой молоденький мальчик, и тут что-то типа у него права есть.</w:t>
      </w:r>
    </w:p>
    <w:p w14:paraId="3210DE1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у него нет прав, ему дали</w:t>
      </w:r>
      <w:r>
        <w:rPr>
          <w:rFonts w:ascii="Franklin Gothic Book" w:eastAsia="Calibri" w:hAnsi="Franklin Gothic Book" w:cs="Times New Roman"/>
          <w:sz w:val="24"/>
          <w:szCs w:val="24"/>
          <w:lang w:eastAsia="en-US"/>
        </w:rPr>
        <w:t>.</w:t>
      </w:r>
    </w:p>
    <w:p w14:paraId="4C2457C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даже не права, а что он умеет водить. Не в правах дело.</w:t>
      </w:r>
    </w:p>
    <w:p w14:paraId="2947E461"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Не все вместе.</w:t>
      </w:r>
    </w:p>
    <w:p w14:paraId="46111F7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просто, может быть, он не так понял, это не его аккаунт.</w:t>
      </w:r>
    </w:p>
    <w:p w14:paraId="19F154A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Понятно, что не его, что он умеет машину водить.</w:t>
      </w:r>
    </w:p>
    <w:p w14:paraId="5A4A440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А то, что умеет водить, это, не знаю, 50 на 50.</w:t>
      </w:r>
    </w:p>
    <w:p w14:paraId="6E203F1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Умеет, но не имеет права сидеть.</w:t>
      </w:r>
    </w:p>
    <w:p w14:paraId="662250C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Его поступки, характер удалось прорисовать? Всё ли понятно?</w:t>
      </w:r>
    </w:p>
    <w:p w14:paraId="4D824EF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1B1D388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Всё ли можно объяснить?</w:t>
      </w:r>
    </w:p>
    <w:p w14:paraId="4B0F174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Почти понятно.</w:t>
      </w:r>
    </w:p>
    <w:p w14:paraId="1CFC85B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Мне не понятно, почему он верит </w:t>
      </w:r>
      <w:proofErr w:type="spellStart"/>
      <w:r w:rsidRPr="003D34E2">
        <w:rPr>
          <w:rFonts w:ascii="Franklin Gothic Book" w:eastAsia="Calibri" w:hAnsi="Franklin Gothic Book" w:cs="Times New Roman"/>
          <w:sz w:val="24"/>
          <w:szCs w:val="24"/>
          <w:lang w:eastAsia="en-US"/>
        </w:rPr>
        <w:t>лже</w:t>
      </w:r>
      <w:proofErr w:type="spellEnd"/>
      <w:r w:rsidRPr="003D34E2">
        <w:rPr>
          <w:rFonts w:ascii="Franklin Gothic Book" w:eastAsia="Calibri" w:hAnsi="Franklin Gothic Book" w:cs="Times New Roman"/>
          <w:sz w:val="24"/>
          <w:szCs w:val="24"/>
          <w:lang w:eastAsia="en-US"/>
        </w:rPr>
        <w:t>-отцу, что помощь ему будет состоять в том, что он взорвет школу, в которой учится.</w:t>
      </w:r>
    </w:p>
    <w:p w14:paraId="1EA17FB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Вера: </w:t>
      </w:r>
      <w:r w:rsidRPr="003D34E2">
        <w:rPr>
          <w:rFonts w:ascii="Franklin Gothic Book" w:eastAsia="Calibri" w:hAnsi="Franklin Gothic Book" w:cs="Times New Roman"/>
          <w:sz w:val="24"/>
          <w:szCs w:val="24"/>
          <w:lang w:eastAsia="en-US"/>
        </w:rPr>
        <w:t>Почему взорвет? Он же сказал ему, что это не бомба.</w:t>
      </w:r>
    </w:p>
    <w:p w14:paraId="34AC591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не бомба, а шашка. Дымовая шашка.</w:t>
      </w:r>
    </w:p>
    <w:p w14:paraId="52E3364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Переформулирую тогда. Почему он решил, что дымовая шашка в школе поможет его отцу? Сказал: «Папа, а ты же военный».</w:t>
      </w:r>
    </w:p>
    <w:p w14:paraId="71A70B7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Ему 16 лет.</w:t>
      </w:r>
    </w:p>
    <w:p w14:paraId="3070298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 xml:space="preserve">Модератор: Папа, ты же военный, </w:t>
      </w:r>
      <w:proofErr w:type="spellStart"/>
      <w:r w:rsidRPr="003D34E2">
        <w:rPr>
          <w:rFonts w:ascii="Franklin Gothic Book" w:eastAsia="Calibri" w:hAnsi="Franklin Gothic Book" w:cs="Times New Roman"/>
          <w:b/>
          <w:sz w:val="24"/>
          <w:szCs w:val="24"/>
          <w:lang w:eastAsia="en-US"/>
        </w:rPr>
        <w:t>ФСБшник</w:t>
      </w:r>
      <w:proofErr w:type="spellEnd"/>
      <w:r w:rsidRPr="003D34E2">
        <w:rPr>
          <w:rFonts w:ascii="Franklin Gothic Book" w:eastAsia="Calibri" w:hAnsi="Franklin Gothic Book" w:cs="Times New Roman"/>
          <w:b/>
          <w:sz w:val="24"/>
          <w:szCs w:val="24"/>
          <w:lang w:eastAsia="en-US"/>
        </w:rPr>
        <w:t>. Немножко дети всё-таки как-то</w:t>
      </w:r>
      <w:r>
        <w:rPr>
          <w:rFonts w:ascii="Franklin Gothic Book" w:eastAsia="Calibri" w:hAnsi="Franklin Gothic Book" w:cs="Times New Roman"/>
          <w:b/>
          <w:sz w:val="24"/>
          <w:szCs w:val="24"/>
          <w:lang w:eastAsia="en-US"/>
        </w:rPr>
        <w:t>.</w:t>
      </w:r>
    </w:p>
    <w:p w14:paraId="59F6E52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Этот момент, да, я задумывалась.</w:t>
      </w:r>
    </w:p>
    <w:p w14:paraId="6FC20EB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Чем эта шашка поможет тебе?</w:t>
      </w:r>
    </w:p>
    <w:p w14:paraId="02BA6A0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Сказал — да, нет, готов, нет. Он за папу, не за папу, за папу, не за папу, у него другого нет.</w:t>
      </w:r>
    </w:p>
    <w:p w14:paraId="448169C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 постоянно — ты с нами или нет. И поэтому он не может даже как-то и спросить, как это будет, почему я должен это сделать, или ещё что-то.</w:t>
      </w:r>
    </w:p>
    <w:p w14:paraId="33C3C0B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И ещё, он близок с мамой, но я не видела, чтобы его распирало подойти к маме и сказать, как каждому подростку намекнуть хотя бы, мама, а ты, может, знаешь, что папа-то всё-таки он может написать, ну</w:t>
      </w:r>
      <w:r>
        <w:rPr>
          <w:rFonts w:ascii="Franklin Gothic Book" w:eastAsia="Calibri" w:hAnsi="Franklin Gothic Book" w:cs="Times New Roman"/>
          <w:b/>
          <w:sz w:val="24"/>
          <w:szCs w:val="24"/>
          <w:lang w:eastAsia="en-US"/>
        </w:rPr>
        <w:t>.</w:t>
      </w:r>
    </w:p>
    <w:p w14:paraId="77C56A5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ему разве не пришло сообщение о том, что только маме не говори об этом?</w:t>
      </w:r>
    </w:p>
    <w:p w14:paraId="6B8DBCC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да, да. Было.</w:t>
      </w:r>
    </w:p>
    <w:p w14:paraId="3791415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Поэтому он и не пошёл.</w:t>
      </w:r>
    </w:p>
    <w:p w14:paraId="5A8589D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Да. Но я не видела, что его распирало. Он же совсем как какой-то хладнокровный разведчик, несмотря на близость к матери. Это ребёнок, и я не видела, что он хотя бы проговориться попытался. Не хватило. </w:t>
      </w:r>
    </w:p>
    <w:p w14:paraId="5005DD0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Очень правдоподобно.</w:t>
      </w:r>
    </w:p>
    <w:p w14:paraId="0BFCA91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С шашкой непонятно. Чувства-то какие у нас он вызывает?</w:t>
      </w:r>
    </w:p>
    <w:p w14:paraId="76F07C0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Классный он вообще, молодец.</w:t>
      </w:r>
    </w:p>
    <w:p w14:paraId="02D2DEC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Сочувствие.</w:t>
      </w:r>
    </w:p>
    <w:p w14:paraId="6EB84D3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Не знаю, я считаю, что он молодец. В итоге всё хорошо у него сложилось.</w:t>
      </w:r>
    </w:p>
    <w:p w14:paraId="2F77B65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sz w:val="24"/>
          <w:szCs w:val="24"/>
          <w:lang w:eastAsia="en-US"/>
        </w:rPr>
        <w:t xml:space="preserve"> Очень повезло.</w:t>
      </w:r>
    </w:p>
    <w:p w14:paraId="1E9AF35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Лера.</w:t>
      </w:r>
    </w:p>
    <w:p w14:paraId="3976DC6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Лера мне не очень нравится.</w:t>
      </w:r>
    </w:p>
    <w:p w14:paraId="1FF215F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Вначале были к ней негативные эмоции, а потом она как-то раскрылась по-другому, и к ней стало лучше отношение.</w:t>
      </w:r>
    </w:p>
    <w:p w14:paraId="25406CB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Лера похожа на такую золотую молодёжь Москвы, которую я не видела, но так примерно и представляю.</w:t>
      </w:r>
    </w:p>
    <w:p w14:paraId="3397316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Почему негативное отношение было к ней вначале?</w:t>
      </w:r>
    </w:p>
    <w:p w14:paraId="4A4EE12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Отношение к матери, грубость.</w:t>
      </w:r>
    </w:p>
    <w:p w14:paraId="4F1FAF5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Поведение своё.</w:t>
      </w:r>
    </w:p>
    <w:p w14:paraId="0D967C38"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Что повлияло, что было такими триггерами?</w:t>
      </w:r>
    </w:p>
    <w:p w14:paraId="61281B2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Страх, что она виновата в смерти бабушки.</w:t>
      </w:r>
    </w:p>
    <w:p w14:paraId="5AA58FF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После бабушки она как-то раскрываться стала по-другому.</w:t>
      </w:r>
    </w:p>
    <w:p w14:paraId="1C90BB7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в смерти, а что, может быть, виновата в её смерти или болезни, которая с ней случилась.</w:t>
      </w:r>
    </w:p>
    <w:p w14:paraId="7773A72E"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Ещё что было таким триггером?</w:t>
      </w:r>
    </w:p>
    <w:p w14:paraId="2AE1745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очень переживала за своего молодого человека и была решительно настроена на его спасение.</w:t>
      </w:r>
    </w:p>
    <w:p w14:paraId="2639055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Там очень много завязано на чувство вины, если она что-то</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не только она, а многие герои, что-то не так сделают, и они будут думать, что из-за них что-то пошло не так. Очень много этих ситуаций.</w:t>
      </w:r>
    </w:p>
    <w:p w14:paraId="748EF5B4"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Как изменилось отношение? Какой вы увидели Леру уже в конце сериала?</w:t>
      </w:r>
    </w:p>
    <w:p w14:paraId="2B74FA7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 конце она получше стала.</w:t>
      </w:r>
    </w:p>
    <w:p w14:paraId="41B8AB3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уже маму обняла, уже показала свою любовь, тепло.</w:t>
      </w:r>
    </w:p>
    <w:p w14:paraId="648D924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Человечной стала.</w:t>
      </w:r>
    </w:p>
    <w:p w14:paraId="2632AA0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Добрее, наверное.</w:t>
      </w:r>
    </w:p>
    <w:p w14:paraId="00B2AE4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более спокойная. Более семейная такая.</w:t>
      </w:r>
    </w:p>
    <w:p w14:paraId="61D3E547"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Скажите, пожалуйста, она была такая в начале?</w:t>
      </w:r>
    </w:p>
    <w:p w14:paraId="190FC3B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w:t>
      </w:r>
    </w:p>
    <w:p w14:paraId="0CD315A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Может быть, это была в начале просто маска такая, знаете, как?</w:t>
      </w:r>
    </w:p>
    <w:p w14:paraId="18F24B9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Недостаток информации, мне кажется. Она мне нравится всю дорогу, с самого начала до самого конца. Просто мы о ней мало знали, её не понимали, поэтому нам были её поступки непонятны. Она спокойно, нормально говорит, мол, мама, я сходила, проконсультировалась, мне надо это. Он мне посоветовал. Всё, чётко, понятно, без истерик.</w:t>
      </w:r>
    </w:p>
    <w:p w14:paraId="2249870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то, что она её обидела этим, это ничего? Матери это не обидно, разве?</w:t>
      </w:r>
    </w:p>
    <w:p w14:paraId="79CD64A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здесь нормально.</w:t>
      </w:r>
    </w:p>
    <w:p w14:paraId="579BC12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но она выражает свои чувства. Она говорит, что мам, вот так-то, так-то. Всё по полкам разложено.</w:t>
      </w:r>
    </w:p>
    <w:p w14:paraId="0D4D9E2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Субординация.</w:t>
      </w:r>
    </w:p>
    <w:p w14:paraId="75B925B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Непомытая посуда, выброшенные вещи, и всё, я ушла, хлопнула дверью, ничего не говоря.</w:t>
      </w:r>
    </w:p>
    <w:p w14:paraId="5AE8DE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Там мама занята, мне кажется, 24 на 7. Я думаю, что у неё просто недостаток.</w:t>
      </w:r>
    </w:p>
    <w:p w14:paraId="32B5928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Недостаток. Вот она пошла проконсультироваться с психологом и выдала маме результат. Всё. Чётко понятно, никаких истерик. Мы просто, говорю, мало о ней знаем, мы не знали ещё всю картину, что действительно мама вся занята, одна тащит семью, не прочувствовали эту всю девочку. А так-то человек действительно из неполной семьи и вполне себе хороший вырос. Я мама двух девочек, поэтому мне это понятно.</w:t>
      </w:r>
    </w:p>
    <w:p w14:paraId="7AC2789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кстати, бьётся за парня этого, чтоб только там</w:t>
      </w:r>
      <w:r>
        <w:rPr>
          <w:rFonts w:ascii="Franklin Gothic Book" w:eastAsia="Calibri" w:hAnsi="Franklin Gothic Book" w:cs="Times New Roman"/>
          <w:sz w:val="24"/>
          <w:szCs w:val="24"/>
          <w:lang w:eastAsia="en-US"/>
        </w:rPr>
        <w:t>.</w:t>
      </w:r>
    </w:p>
    <w:p w14:paraId="119A14C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Очень хорошие эмоции к парню и к маме, и к бабушке, вообще. Хорошая девочка прям.</w:t>
      </w:r>
    </w:p>
    <w:p w14:paraId="5F1ACB0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Мамы не хватало всю дорогу.</w:t>
      </w:r>
    </w:p>
    <w:p w14:paraId="21EB13F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Очень разумная.</w:t>
      </w:r>
    </w:p>
    <w:p w14:paraId="52690D4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Как вы понимаете отношения между девочкой и мамой? Они какие?</w:t>
      </w:r>
    </w:p>
    <w:p w14:paraId="232FE30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Сложные, далекие.</w:t>
      </w:r>
    </w:p>
    <w:p w14:paraId="7F25ECF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Сложные.</w:t>
      </w:r>
    </w:p>
    <w:p w14:paraId="6CFFD27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Непонимание у них между собой.</w:t>
      </w:r>
    </w:p>
    <w:p w14:paraId="2D3ABF7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Мы знаем причину этих взаимоотношений? Или нам так и не показали?</w:t>
      </w:r>
    </w:p>
    <w:p w14:paraId="41D0A2D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Со стороны мамы показано, что мама её понимает, что дочка в пубертате, и мама к ней относится лояльно, потому что она понимает, что дочку штырит просто. А дочка почувствовала себя суперумной, и она с мамой общается</w:t>
      </w:r>
      <w:r>
        <w:rPr>
          <w:rFonts w:ascii="Franklin Gothic Book" w:eastAsia="Calibri" w:hAnsi="Franklin Gothic Book" w:cs="Times New Roman"/>
          <w:sz w:val="24"/>
          <w:szCs w:val="24"/>
          <w:lang w:eastAsia="en-US"/>
        </w:rPr>
        <w:t>.</w:t>
      </w:r>
    </w:p>
    <w:p w14:paraId="7C03945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Наоборот, как взрослая девочка.</w:t>
      </w:r>
    </w:p>
    <w:p w14:paraId="305F2BC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Слишком.</w:t>
      </w:r>
    </w:p>
    <w:p w14:paraId="4E1EEDC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Как к подруге.</w:t>
      </w:r>
    </w:p>
    <w:p w14:paraId="13948A2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Была фраза такая, про подруг была фраза, по-моему, мама сказала.</w:t>
      </w:r>
    </w:p>
    <w:p w14:paraId="448540C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Это же хорошее отношение.</w:t>
      </w:r>
    </w:p>
    <w:p w14:paraId="4713E69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это психолог сказала. Нет, это не очень правильные подруги, но это говорит о том, что отношения-то всё-таки хорошие. Это уже хорошо.</w:t>
      </w:r>
    </w:p>
    <w:p w14:paraId="618315A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ей хочется быть дочкой. Неправильно роли распределены. Она сказала.</w:t>
      </w:r>
    </w:p>
    <w:p w14:paraId="7CE3D60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Но отношения хорошие. Неправильные по психологии, может быть, со стороны психолога именно, а чисто по-человечески хорошие, мне кажется, у них отношения.</w:t>
      </w:r>
    </w:p>
    <w:p w14:paraId="4B97BE1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Татьяна: </w:t>
      </w:r>
      <w:r w:rsidRPr="003D34E2">
        <w:rPr>
          <w:rFonts w:ascii="Franklin Gothic Book" w:eastAsia="Calibri" w:hAnsi="Franklin Gothic Book" w:cs="Times New Roman"/>
          <w:sz w:val="24"/>
          <w:szCs w:val="24"/>
          <w:lang w:eastAsia="en-US"/>
        </w:rPr>
        <w:t>А может, ей просто штормит, как подростка?</w:t>
      </w:r>
    </w:p>
    <w:p w14:paraId="17652F1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Нет, на это скидку тоже надо делать, что их колбасит.</w:t>
      </w:r>
    </w:p>
    <w:p w14:paraId="1FCC1C9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То есть в принципе она каких-то отрицательных эмоций не вызывает?</w:t>
      </w:r>
    </w:p>
    <w:p w14:paraId="747165C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w:t>
      </w:r>
    </w:p>
    <w:p w14:paraId="3D5B7C5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То есть мы можем объяснить для себя по фильму всё, что с девочкой происходило, как она развивалась.</w:t>
      </w:r>
    </w:p>
    <w:p w14:paraId="79BDA35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7B2F3D7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у меня вызывает.</w:t>
      </w:r>
    </w:p>
    <w:p w14:paraId="5E56769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Просто в конце она более понятна становится.</w:t>
      </w:r>
    </w:p>
    <w:p w14:paraId="36116AA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Объяснение — это одно, а реакция эмоциональная — это другое. Я много чего могу объяснить от каких-то извращений и заканчивая чем-то элементарным, но это не значит, что я буду понимать это и принимать, мой эмоциональный мир загружать</w:t>
      </w:r>
      <w:r>
        <w:rPr>
          <w:rFonts w:ascii="Franklin Gothic Book" w:eastAsia="Calibri" w:hAnsi="Franklin Gothic Book" w:cs="Times New Roman"/>
          <w:sz w:val="24"/>
          <w:szCs w:val="24"/>
          <w:lang w:eastAsia="en-US"/>
        </w:rPr>
        <w:t>.</w:t>
      </w:r>
    </w:p>
    <w:p w14:paraId="55349D8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Чем она вам не понравилась, какие отрицательные эмоции вызывает?</w:t>
      </w:r>
    </w:p>
    <w:p w14:paraId="5E8BDAE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я уже сказала, у неё отсутствие субординации, именно по этике. Она намеренно это делает, намеренно провоцирует — что вы мне сделаете, что вы мне скажете. Мне это всегда неприятно.</w:t>
      </w:r>
    </w:p>
    <w:p w14:paraId="36596C6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Так это все дети, мне кажется, делают.</w:t>
      </w:r>
    </w:p>
    <w:p w14:paraId="1FA0131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Все люди, я могу сказать, манипуляторы.</w:t>
      </w:r>
    </w:p>
    <w:p w14:paraId="5B084BB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Особенно дети, это проверка на отношение к ним.</w:t>
      </w:r>
    </w:p>
    <w:p w14:paraId="684E8652"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Кто у нас ещё? Мама, наверное. Бабушка, в смысле. Кто помнит, как её зовут? Любовь Павловна.</w:t>
      </w:r>
    </w:p>
    <w:p w14:paraId="2783F0E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Причем она же в двух вариантах, в молодом и уже</w:t>
      </w:r>
      <w:r>
        <w:rPr>
          <w:rFonts w:ascii="Franklin Gothic Book" w:eastAsia="Calibri" w:hAnsi="Franklin Gothic Book" w:cs="Times New Roman"/>
          <w:sz w:val="24"/>
          <w:szCs w:val="24"/>
          <w:lang w:eastAsia="en-US"/>
        </w:rPr>
        <w:t>.</w:t>
      </w:r>
    </w:p>
    <w:p w14:paraId="0BBC893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Тоже хорошо подобранная актриса.</w:t>
      </w:r>
    </w:p>
    <w:p w14:paraId="5AE97DB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Чем запомнилась нам эта героиня?</w:t>
      </w:r>
    </w:p>
    <w:p w14:paraId="4A87C04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 каком возрасте?</w:t>
      </w:r>
    </w:p>
    <w:p w14:paraId="54E90B02"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 любом.</w:t>
      </w:r>
    </w:p>
    <w:p w14:paraId="0B583F0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добрая.</w:t>
      </w:r>
    </w:p>
    <w:p w14:paraId="5377516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Мудрость.</w:t>
      </w:r>
    </w:p>
    <w:p w14:paraId="2379BB8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В молодом возрасте она мне запомнилась — очень красивая.</w:t>
      </w:r>
    </w:p>
    <w:p w14:paraId="101CC46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Ирина: </w:t>
      </w:r>
      <w:r w:rsidRPr="003D34E2">
        <w:rPr>
          <w:rFonts w:ascii="Franklin Gothic Book" w:eastAsia="Calibri" w:hAnsi="Franklin Gothic Book" w:cs="Times New Roman"/>
          <w:sz w:val="24"/>
          <w:szCs w:val="24"/>
          <w:lang w:eastAsia="en-US"/>
        </w:rPr>
        <w:t>Красивой прической, да?</w:t>
      </w:r>
    </w:p>
    <w:p w14:paraId="3AA65A8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Анна: </w:t>
      </w:r>
      <w:r w:rsidRPr="003D34E2">
        <w:rPr>
          <w:rFonts w:ascii="Franklin Gothic Book" w:eastAsia="Calibri" w:hAnsi="Franklin Gothic Book" w:cs="Times New Roman"/>
          <w:sz w:val="24"/>
          <w:szCs w:val="24"/>
          <w:lang w:eastAsia="en-US"/>
        </w:rPr>
        <w:t>Нет, прическа мне не понравилась, но вообще она очень красивая.</w:t>
      </w:r>
    </w:p>
    <w:p w14:paraId="1AEC146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Симпатичная актриса.</w:t>
      </w:r>
    </w:p>
    <w:p w14:paraId="6DD8B7E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Кроме Железняк и Башарова, знаете актеров?</w:t>
      </w:r>
    </w:p>
    <w:p w14:paraId="2E14AB2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w:t>
      </w:r>
    </w:p>
    <w:p w14:paraId="69F6EFE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w:t>
      </w:r>
    </w:p>
    <w:p w14:paraId="415D561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актеров много новых. Все, собственно.</w:t>
      </w:r>
    </w:p>
    <w:p w14:paraId="34BD8C6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Все, кроме Башарова.</w:t>
      </w:r>
    </w:p>
    <w:p w14:paraId="66BFF42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Молодая была красивая. Еще какая она? Добрая, мудрая. Еще она какая?</w:t>
      </w:r>
    </w:p>
    <w:p w14:paraId="6D075B5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Веселая, неунывающая.</w:t>
      </w:r>
    </w:p>
    <w:p w14:paraId="4E48994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Спокойная.</w:t>
      </w:r>
    </w:p>
    <w:p w14:paraId="522E513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Несмотря на что.</w:t>
      </w:r>
    </w:p>
    <w:p w14:paraId="55EEFCA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Женственная.</w:t>
      </w:r>
    </w:p>
    <w:p w14:paraId="4C5E8F2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Лояльная.</w:t>
      </w:r>
    </w:p>
    <w:p w14:paraId="62A746E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Верная.</w:t>
      </w:r>
    </w:p>
    <w:p w14:paraId="4658D7E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Образованная и музыкальная.</w:t>
      </w:r>
    </w:p>
    <w:p w14:paraId="5960732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Любящая. Они же музыку-то тянули тоже, все мелодии через.</w:t>
      </w:r>
    </w:p>
    <w:p w14:paraId="642F0AD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Песни пели так.</w:t>
      </w:r>
    </w:p>
    <w:p w14:paraId="7BBED7B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Белоусова.</w:t>
      </w:r>
    </w:p>
    <w:p w14:paraId="6366F8A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Белоусова вспоминала весь фильм.</w:t>
      </w:r>
    </w:p>
    <w:p w14:paraId="005ED34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Какие чувства она вызывает?</w:t>
      </w:r>
    </w:p>
    <w:p w14:paraId="50DCEB4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Положительные, приятные, теплые.</w:t>
      </w:r>
    </w:p>
    <w:p w14:paraId="463A75A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Терпеливая, кстати. Все терпела, принимала, не унывала.</w:t>
      </w:r>
    </w:p>
    <w:p w14:paraId="4BC1849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Положительные, приятные чувства она вызывает. Ее поступки, ее характер удалось ли прописать авторам фильма? Понятно ли все, или все-таки остались какие-то</w:t>
      </w:r>
      <w:r>
        <w:rPr>
          <w:rFonts w:ascii="Franklin Gothic Book" w:eastAsia="Calibri" w:hAnsi="Franklin Gothic Book" w:cs="Times New Roman"/>
          <w:b/>
          <w:sz w:val="24"/>
          <w:szCs w:val="24"/>
          <w:lang w:eastAsia="en-US"/>
        </w:rPr>
        <w:t>.</w:t>
      </w:r>
    </w:p>
    <w:p w14:paraId="5A08F37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 принципе, понятно, но она не яркая.</w:t>
      </w:r>
    </w:p>
    <w:p w14:paraId="24710F2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Она не раскрытый персонаж.</w:t>
      </w:r>
    </w:p>
    <w:p w14:paraId="205FD6E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И она только показана с положительной стороны.</w:t>
      </w:r>
    </w:p>
    <w:p w14:paraId="17C39C6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46530DE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Отрицательного ничего вообще. И поэтому сложилось впечатление, что она прям идеальная жена-мать.</w:t>
      </w:r>
    </w:p>
    <w:p w14:paraId="7B48460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Почему? Когда она в больнице эту тарелку чуть ли не в лицо.</w:t>
      </w:r>
    </w:p>
    <w:p w14:paraId="1EB28954"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А зачем показали вообще эпизод с кашей? Вы поняли?</w:t>
      </w:r>
    </w:p>
    <w:p w14:paraId="424B23D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там играл мальчик на пианино, и она понимала, что у нее рука не работает. И она одной рукой стучит, а вторая у нее не работает. И она психует. И она сорвалась так на медсестре. Нет. Это беспомощность.</w:t>
      </w:r>
    </w:p>
    <w:p w14:paraId="57AA13F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Осознание, наверное.</w:t>
      </w:r>
    </w:p>
    <w:p w14:paraId="32CDD5E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Осознание беспомощности.</w:t>
      </w:r>
    </w:p>
    <w:p w14:paraId="1D940EE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Это, может быть, да.</w:t>
      </w:r>
    </w:p>
    <w:p w14:paraId="540D9EA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И поэтому она запустила тарелку. </w:t>
      </w:r>
    </w:p>
    <w:p w14:paraId="298C062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не так понимаю. Ей дают кашу, а ей не нужна сейчас каша. Она восстанавливалась с музыкой. Что, в принципе, и показано было</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Кто у нас балерина недавно умерла, с Альцгеймером. И она, услышав Чайковского, начала осознанный взгляд. И тут я такую параллель вижу — именно она разрабатывает, у нее главная задача не быть обузой, а ей манную кашу, что даже, в принципе.</w:t>
      </w:r>
    </w:p>
    <w:p w14:paraId="7BD489F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Можно было не швыряться, а просто своей действующей рукой как-то дать понять, что нет, нет, нет.</w:t>
      </w:r>
    </w:p>
    <w:p w14:paraId="23BE92D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всегда можно силу рассчитать.</w:t>
      </w:r>
    </w:p>
    <w:p w14:paraId="61150E1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тут именно нервы.</w:t>
      </w:r>
    </w:p>
    <w:p w14:paraId="7FCB429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Глаза были наполнены жидкостью.</w:t>
      </w:r>
    </w:p>
    <w:p w14:paraId="33C7068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то она, будьте любезны.</w:t>
      </w:r>
    </w:p>
    <w:p w14:paraId="755166B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Ее характеру это не свойственно было.</w:t>
      </w:r>
    </w:p>
    <w:p w14:paraId="4EDF65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Марина: </w:t>
      </w:r>
      <w:r w:rsidRPr="003D34E2">
        <w:rPr>
          <w:rFonts w:ascii="Franklin Gothic Book" w:eastAsia="Calibri" w:hAnsi="Franklin Gothic Book" w:cs="Times New Roman"/>
          <w:sz w:val="24"/>
          <w:szCs w:val="24"/>
          <w:lang w:eastAsia="en-US"/>
        </w:rPr>
        <w:t>Прям сказала четко — отойдите от меня. И тут она заговорила.</w:t>
      </w:r>
    </w:p>
    <w:p w14:paraId="6B4EA78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Марина, это вы сказали, что это не свойственно было ее характеру?</w:t>
      </w:r>
    </w:p>
    <w:p w14:paraId="437EA64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Марина: </w:t>
      </w:r>
      <w:r w:rsidRPr="003D34E2">
        <w:rPr>
          <w:rFonts w:ascii="Franklin Gothic Book" w:eastAsia="Calibri" w:hAnsi="Franklin Gothic Book" w:cs="Times New Roman"/>
          <w:sz w:val="24"/>
          <w:szCs w:val="24"/>
          <w:lang w:eastAsia="en-US"/>
        </w:rPr>
        <w:t>Да. Да. Да. Она всегда такая положительная, и тут эта реакция такая, ей не характерная, как мне кажется.</w:t>
      </w:r>
    </w:p>
    <w:p w14:paraId="6CBE253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Сдали нервы.</w:t>
      </w:r>
    </w:p>
    <w:p w14:paraId="55A7BCD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Марина: </w:t>
      </w:r>
      <w:r w:rsidRPr="003D34E2">
        <w:rPr>
          <w:rFonts w:ascii="Franklin Gothic Book" w:eastAsia="Calibri" w:hAnsi="Franklin Gothic Book" w:cs="Times New Roman"/>
          <w:sz w:val="24"/>
          <w:szCs w:val="24"/>
          <w:lang w:eastAsia="en-US"/>
        </w:rPr>
        <w:t>С другой стороны, это может показать, что даже у такого уравновешенного человека создают нервы именно от беспомощности.</w:t>
      </w:r>
    </w:p>
    <w:p w14:paraId="1F04BE7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Такая жесткость, да? Тогда, когда самая грань уже подходит, жесткость. Это как этот друг, который убил, потом пришел к ней на разговор и тоже с ней разговаривает, спрашивает что-то, она ему сообщает. Ее этот взгляд, что это она взяла и сказала, что он убил. Этим взглядом она тоже пыталась там</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Тоже так жестко она сказала.</w:t>
      </w:r>
    </w:p>
    <w:p w14:paraId="140B380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Видимо, это мои стендапы и камеди, когда я ее уронил, Башаров, я была уверена, она прям четко заговорила.</w:t>
      </w:r>
    </w:p>
    <w:p w14:paraId="0D70BD0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 тут его прям канонизировали. Я знала, я не зря тут оказалась.</w:t>
      </w:r>
    </w:p>
    <w:p w14:paraId="3911A67E"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Кто еще из персонажей запомнился?</w:t>
      </w:r>
    </w:p>
    <w:p w14:paraId="752CF28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Запомнился муж Анны. Красивый. Красивые глаза у него. Прямо такие глубокие.</w:t>
      </w:r>
    </w:p>
    <w:p w14:paraId="5861458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Тоже становление характера, показано, но Леня, Леня же</w:t>
      </w:r>
      <w:r>
        <w:rPr>
          <w:rFonts w:ascii="Franklin Gothic Book" w:eastAsia="Calibri" w:hAnsi="Franklin Gothic Book" w:cs="Times New Roman"/>
          <w:sz w:val="24"/>
          <w:szCs w:val="24"/>
          <w:lang w:eastAsia="en-US"/>
        </w:rPr>
        <w:t>.</w:t>
      </w:r>
    </w:p>
    <w:p w14:paraId="26B59BF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Помимо красивых глаз, что можете сказать?</w:t>
      </w:r>
    </w:p>
    <w:p w14:paraId="202D54F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 не раскрыт особо.</w:t>
      </w:r>
    </w:p>
    <w:p w14:paraId="0621090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Он мало раскрыт.</w:t>
      </w:r>
    </w:p>
    <w:p w14:paraId="3C63489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 как положительный герой. Он очень прямо идеально положительный герой.</w:t>
      </w:r>
    </w:p>
    <w:p w14:paraId="47E407B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Вадим, да?</w:t>
      </w:r>
    </w:p>
    <w:p w14:paraId="1209E3C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Людмила: </w:t>
      </w:r>
      <w:r w:rsidRPr="003D34E2">
        <w:rPr>
          <w:rFonts w:ascii="Franklin Gothic Book" w:eastAsia="Calibri" w:hAnsi="Franklin Gothic Book" w:cs="Times New Roman"/>
          <w:sz w:val="24"/>
          <w:szCs w:val="24"/>
          <w:lang w:eastAsia="en-US"/>
        </w:rPr>
        <w:t>Вадим.</w:t>
      </w:r>
    </w:p>
    <w:p w14:paraId="20744EB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Которого она поцеловала в 8 лет.</w:t>
      </w:r>
    </w:p>
    <w:p w14:paraId="28FD95C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Да. Плохо раскрыли эту роль. Она прямо идеально положительная.</w:t>
      </w:r>
    </w:p>
    <w:p w14:paraId="2366F8F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У меня наоборот нет. Для меня вообще непонятен, абсолютно.</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 меня отрицательные эмоции.</w:t>
      </w:r>
    </w:p>
    <w:p w14:paraId="4068D14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Почему?</w:t>
      </w:r>
    </w:p>
    <w:p w14:paraId="10314C3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Мне кажется.</w:t>
      </w:r>
    </w:p>
    <w:p w14:paraId="4E458F0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Почему отрицательный, если он за Россию?</w:t>
      </w:r>
    </w:p>
    <w:p w14:paraId="5D8CF07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Это потом уже выяснилось. А весь фильм у меня от него.</w:t>
      </w:r>
    </w:p>
    <w:p w14:paraId="02F1AE7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Тут оставили додумать нам свое впечатление о нем.</w:t>
      </w:r>
    </w:p>
    <w:p w14:paraId="0CBDFB2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 у каждого они разные.</w:t>
      </w:r>
    </w:p>
    <w:p w14:paraId="6F5888F7"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Весь фильм отрицательные эмоции?</w:t>
      </w:r>
    </w:p>
    <w:p w14:paraId="328B6A5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Какой-то непонятный для меня был. Он какой-то мрачный вечно такой.</w:t>
      </w:r>
    </w:p>
    <w:p w14:paraId="297BC85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сразу догадалась, что он хороший.</w:t>
      </w:r>
    </w:p>
    <w:p w14:paraId="0CC1ED6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Поэтому всех убил адвокат.</w:t>
      </w:r>
    </w:p>
    <w:p w14:paraId="06BC5D1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Эти отрицательные эмоции к нему сохранились до конца фильма, или в какой-то момент они изменились на противоположные?</w:t>
      </w:r>
    </w:p>
    <w:p w14:paraId="034AD27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Нет. Сильно не изменились все равно.</w:t>
      </w:r>
    </w:p>
    <w:p w14:paraId="68797DD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Ирина: </w:t>
      </w:r>
      <w:r w:rsidRPr="003D34E2">
        <w:rPr>
          <w:rFonts w:ascii="Franklin Gothic Book" w:eastAsia="Calibri" w:hAnsi="Franklin Gothic Book" w:cs="Times New Roman"/>
          <w:sz w:val="24"/>
          <w:szCs w:val="24"/>
          <w:lang w:eastAsia="en-US"/>
        </w:rPr>
        <w:t>Когда она прослушивала голосовые сообщения, голосовые сообщения были кардинально разные — грубые и нежные. Я тебя люблю. Тоже это показывали, что он как раз разный, и так, и так. Не было прям сюсюканья в голосовых, а тогда опять же к нему менялось отношение, и дали додумывать, какой он. Потому что разные были эмоции общения.</w:t>
      </w:r>
    </w:p>
    <w:p w14:paraId="17DD940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Холодный, мне показалось.</w:t>
      </w:r>
    </w:p>
    <w:p w14:paraId="2A85734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Ирина: </w:t>
      </w:r>
      <w:r w:rsidRPr="003D34E2">
        <w:rPr>
          <w:rFonts w:ascii="Franklin Gothic Book" w:eastAsia="Calibri" w:hAnsi="Franklin Gothic Book" w:cs="Times New Roman"/>
          <w:sz w:val="24"/>
          <w:szCs w:val="24"/>
          <w:lang w:eastAsia="en-US"/>
        </w:rPr>
        <w:t>И холодный, и тут же теплый. И опять что-то грубое сказал, и «прости меня». Такой вот он.</w:t>
      </w:r>
    </w:p>
    <w:p w14:paraId="5CA3C88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Что-то мне кажется, большинство мужчин так себя ведет.</w:t>
      </w:r>
    </w:p>
    <w:p w14:paraId="1251A2B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Качели такие, эмоциональные качели такие.</w:t>
      </w:r>
    </w:p>
    <w:p w14:paraId="60DB0F2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Качели, качели.</w:t>
      </w:r>
    </w:p>
    <w:p w14:paraId="4EE052F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 поэтому и в конце он двойным оказался. Его весь фильм качало-качало, а в конце вообще укачало.</w:t>
      </w:r>
    </w:p>
    <w:p w14:paraId="0EDC59E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Я думала, что это разные люди говорят — жёстко и ласково.</w:t>
      </w:r>
    </w:p>
    <w:p w14:paraId="3671A9E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Очень сдержанный.</w:t>
      </w:r>
    </w:p>
    <w:p w14:paraId="41905C4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Работа такая у него, лишнее слово, и всё.</w:t>
      </w:r>
    </w:p>
    <w:p w14:paraId="5A31340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Это показано, что он сдержан, и так аккуратно всё. Даже что ему не нравится, он старается так</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К нему на свадьбу пришли и устроили какое-то рабочее совещание.</w:t>
      </w:r>
    </w:p>
    <w:p w14:paraId="2CA61D1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Всё про мужа Анны мы сказали? Есть кто-то из героев?..</w:t>
      </w:r>
    </w:p>
    <w:p w14:paraId="7BB7547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Учитель.</w:t>
      </w:r>
    </w:p>
    <w:p w14:paraId="4331751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Учитель какой?</w:t>
      </w:r>
    </w:p>
    <w:p w14:paraId="5B669F7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Учитель истории.</w:t>
      </w:r>
    </w:p>
    <w:p w14:paraId="0AFF9DF3"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И что с ним?</w:t>
      </w:r>
    </w:p>
    <w:p w14:paraId="0B5B3C5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Он сначала повёл корректно после этих выступлений Матвея как-то себя</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Сдержанно, корректно, он не раздул из этого скандал, не пошёл, не пожаловался директору. Его отчислили бы и всё, быстренько. Показали лояльность, терпимость русского народа.</w:t>
      </w:r>
    </w:p>
    <w:p w14:paraId="4626668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 xml:space="preserve">Мысль правильная почерпнута из фильма. </w:t>
      </w:r>
    </w:p>
    <w:p w14:paraId="4A3897E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 этот мужчина с девочкой, и он говорит, мол, вот, здесь люди добрые, не то, что в Москве. Тоже известный актёр, не помню, как зовут, но тоже известный очень. Директор этой студии. Такой тоже. Я как поняла, он в неё влюблён.</w:t>
      </w:r>
    </w:p>
    <w:p w14:paraId="7828FFC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Да.</w:t>
      </w:r>
    </w:p>
    <w:p w14:paraId="57E8E38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ему симпатична.</w:t>
      </w:r>
    </w:p>
    <w:p w14:paraId="1C6DD6D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Вы же имеете в виду кого?</w:t>
      </w:r>
    </w:p>
    <w:p w14:paraId="3CD6AD7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Там был добрый пожилой профессор.</w:t>
      </w:r>
    </w:p>
    <w:p w14:paraId="12C8DDF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Который побежал с телефоном, когда она сидела с телефоном.</w:t>
      </w:r>
    </w:p>
    <w:p w14:paraId="3EF8D1C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Нет, мы про другого. </w:t>
      </w:r>
    </w:p>
    <w:p w14:paraId="6A94B93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нет, есть более пожилой. А, про того.</w:t>
      </w:r>
    </w:p>
    <w:p w14:paraId="6691C7A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Вера: </w:t>
      </w:r>
      <w:r w:rsidRPr="003D34E2">
        <w:rPr>
          <w:rFonts w:ascii="Franklin Gothic Book" w:eastAsia="Calibri" w:hAnsi="Franklin Gothic Book" w:cs="Times New Roman"/>
          <w:sz w:val="24"/>
          <w:szCs w:val="24"/>
          <w:lang w:eastAsia="en-US"/>
        </w:rPr>
        <w:t>Который самый главный.</w:t>
      </w:r>
    </w:p>
    <w:p w14:paraId="01A5EBC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я про того, который</w:t>
      </w:r>
      <w:r>
        <w:rPr>
          <w:rFonts w:ascii="Franklin Gothic Book" w:eastAsia="Calibri" w:hAnsi="Franklin Gothic Book" w:cs="Times New Roman"/>
          <w:sz w:val="24"/>
          <w:szCs w:val="24"/>
          <w:lang w:eastAsia="en-US"/>
        </w:rPr>
        <w:t>.</w:t>
      </w:r>
    </w:p>
    <w:p w14:paraId="5552E00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Который сказал, что ей очень идут каблуки.</w:t>
      </w:r>
    </w:p>
    <w:p w14:paraId="676A136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6B7698E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Его бы как вы охарактеризовали?</w:t>
      </w:r>
    </w:p>
    <w:p w14:paraId="3FD4AAE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Понимающий, симпатизирующий.</w:t>
      </w:r>
    </w:p>
    <w:p w14:paraId="5CAC9FB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Анна: </w:t>
      </w:r>
      <w:r w:rsidRPr="003D34E2">
        <w:rPr>
          <w:rFonts w:ascii="Franklin Gothic Book" w:eastAsia="Calibri" w:hAnsi="Franklin Gothic Book" w:cs="Times New Roman"/>
          <w:sz w:val="24"/>
          <w:szCs w:val="24"/>
          <w:lang w:eastAsia="en-US"/>
        </w:rPr>
        <w:t>Человечный.</w:t>
      </w:r>
    </w:p>
    <w:p w14:paraId="6577A30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Помогающий.</w:t>
      </w:r>
    </w:p>
    <w:p w14:paraId="39B6B0F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Важный.</w:t>
      </w:r>
    </w:p>
    <w:p w14:paraId="30B0CB8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Важный, да.</w:t>
      </w:r>
    </w:p>
    <w:p w14:paraId="097BD56E"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А тот, который побежал, это, наверное, продюсер?</w:t>
      </w:r>
    </w:p>
    <w:p w14:paraId="6EB78DF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Наверное, да. Я.</w:t>
      </w:r>
    </w:p>
    <w:p w14:paraId="12CE0EA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очень понятна его должность.</w:t>
      </w:r>
    </w:p>
    <w:p w14:paraId="0613FE8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Продюсер, продюсер.</w:t>
      </w:r>
    </w:p>
    <w:p w14:paraId="481716F8"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Что за человек?</w:t>
      </w:r>
    </w:p>
    <w:p w14:paraId="38D8F0D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 в нее влюблен, такое ощущение.</w:t>
      </w:r>
    </w:p>
    <w:p w14:paraId="759C9CF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Что им мешает?</w:t>
      </w:r>
    </w:p>
    <w:p w14:paraId="143F357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Она, видимо, вспоминала Башарова. </w:t>
      </w:r>
    </w:p>
    <w:p w14:paraId="57F28F1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sz w:val="24"/>
          <w:szCs w:val="24"/>
          <w:lang w:eastAsia="en-US"/>
        </w:rPr>
        <w:t xml:space="preserve"> Если бы он действительно был таким решительным мужчиной, то, скорее всего, все бы получилось. Она бы поменяла алкоголика на нормального мужчину.</w:t>
      </w:r>
    </w:p>
    <w:p w14:paraId="0F691B9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Вообще он такой приятный.</w:t>
      </w:r>
    </w:p>
    <w:p w14:paraId="4E53167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Да, кстати говоря. И ей он подходит куда больше.</w:t>
      </w:r>
    </w:p>
    <w:p w14:paraId="6492959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Алиса: </w:t>
      </w:r>
      <w:r w:rsidRPr="003D34E2">
        <w:rPr>
          <w:rFonts w:ascii="Franklin Gothic Book" w:eastAsia="Calibri" w:hAnsi="Franklin Gothic Book" w:cs="Times New Roman"/>
          <w:sz w:val="24"/>
          <w:szCs w:val="24"/>
          <w:lang w:eastAsia="en-US"/>
        </w:rPr>
        <w:t>Да.</w:t>
      </w:r>
    </w:p>
    <w:p w14:paraId="6680EBE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тоже удивилась, почему они до сих пор не вместе.</w:t>
      </w:r>
    </w:p>
    <w:p w14:paraId="7AE73C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думала даже, что она с ним будет.</w:t>
      </w:r>
    </w:p>
    <w:p w14:paraId="1411D22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тоже была уверена.</w:t>
      </w:r>
    </w:p>
    <w:p w14:paraId="0AB75A7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потому что с первым она может сказать «да», что она, в принципе, сказала, поставив прочерк, а тут ее прогибают, в том числе, по работе. Даже с каблуками. Зачем ей это нужно?</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все равно стремилась к тому, чтобы быть самостоятельной и не ходить у кого-то по квартире.</w:t>
      </w:r>
    </w:p>
    <w:p w14:paraId="3716413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он просто нерешительный какой-то. Он, вроде бы, ей чего-то и сказал, но так сказал — это просто потому, что ты мне не безразлична.</w:t>
      </w:r>
    </w:p>
    <w:p w14:paraId="6BD1182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Таким тихим голосом.</w:t>
      </w:r>
    </w:p>
    <w:p w14:paraId="4F99427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Пойдем, пойдем в тепло. Как будто он даже</w:t>
      </w:r>
      <w:r>
        <w:rPr>
          <w:rFonts w:ascii="Franklin Gothic Book" w:eastAsia="Calibri" w:hAnsi="Franklin Gothic Book" w:cs="Times New Roman"/>
          <w:sz w:val="24"/>
          <w:szCs w:val="24"/>
          <w:lang w:eastAsia="en-US"/>
        </w:rPr>
        <w:t>.</w:t>
      </w:r>
    </w:p>
    <w:p w14:paraId="45980AC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она бы поцеловала.</w:t>
      </w:r>
    </w:p>
    <w:p w14:paraId="74E2409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Ирина: </w:t>
      </w:r>
      <w:r w:rsidRPr="003D34E2">
        <w:rPr>
          <w:rFonts w:ascii="Franklin Gothic Book" w:eastAsia="Calibri" w:hAnsi="Franklin Gothic Book" w:cs="Times New Roman"/>
          <w:sz w:val="24"/>
          <w:szCs w:val="24"/>
          <w:lang w:eastAsia="en-US"/>
        </w:rPr>
        <w:t xml:space="preserve">Да. </w:t>
      </w:r>
    </w:p>
    <w:p w14:paraId="26D3F76F"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Девочки, скажите мне, пожалуйста, мы уже эту тему обсуждали. Мы, когда говорили в самом начале про интерес к сериалу, вы сказали теми темами, которые в этом сериале раскрываются. Вы назвали семейные ценности, тема патриотизма, подростки, условно говоря, взаимоотношения с подростками, тема терроризма. Это все.</w:t>
      </w:r>
    </w:p>
    <w:p w14:paraId="2CC8216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А мы разве не сказали ни слова про войну или специальную военную операцию?</w:t>
      </w:r>
    </w:p>
    <w:p w14:paraId="14B77D7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Где-то это было в скобочках. Я как раз к этому и веду. Мы назвали только четыре темы, сейчас пятую озвучили. Какие темы еще вы увидели в этом сериале? Какие темы раскрываются? Были, еще раз озвучиваю, семейные ценности, патриотизм, взаимоотношения между подростками, проблема с людьми. Очень хорошо. Хорошая формулировка. Терроризм, СВО. Еще какие темы?</w:t>
      </w:r>
    </w:p>
    <w:p w14:paraId="5E53EA8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Самоценность.</w:t>
      </w:r>
    </w:p>
    <w:p w14:paraId="545A449E"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Еще что?</w:t>
      </w:r>
    </w:p>
    <w:p w14:paraId="260744F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Карьера.</w:t>
      </w:r>
    </w:p>
    <w:p w14:paraId="7FEE140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Знаете, что мне не нравится? Что автор сценария – женщина, это прямо явно видно, и все-таки женщины здесь такие амазонки, а мужчины</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как вы уже поняли.</w:t>
      </w:r>
    </w:p>
    <w:p w14:paraId="6B82DE8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Да.</w:t>
      </w:r>
    </w:p>
    <w:p w14:paraId="16A0C63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да, прочитывается.</w:t>
      </w:r>
    </w:p>
    <w:p w14:paraId="30E1746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Еще какие темы? Все. Давайте мы все-таки попробуем</w:t>
      </w:r>
      <w:r>
        <w:rPr>
          <w:rFonts w:ascii="Franklin Gothic Book" w:eastAsia="Calibri" w:hAnsi="Franklin Gothic Book" w:cs="Times New Roman"/>
          <w:b/>
          <w:sz w:val="24"/>
          <w:szCs w:val="24"/>
          <w:lang w:eastAsia="en-US"/>
        </w:rPr>
        <w:t>.</w:t>
      </w:r>
      <w:r w:rsidRPr="003D34E2">
        <w:rPr>
          <w:rFonts w:ascii="Franklin Gothic Book" w:eastAsia="Calibri" w:hAnsi="Franklin Gothic Book" w:cs="Times New Roman"/>
          <w:b/>
          <w:sz w:val="24"/>
          <w:szCs w:val="24"/>
          <w:lang w:eastAsia="en-US"/>
        </w:rPr>
        <w:t xml:space="preserve"> Нам тему надо основную все-таки выбрать.</w:t>
      </w:r>
    </w:p>
    <w:p w14:paraId="543BDC1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еще знаете, что я могу сказать? Я все равно это часто вижу, все-таки то, чем я всех пугаю, и тут я подтверждение увидела, про здоровье, про инсульт, прям очень важно, важно. У нас не все люди понимают. Здоровье.</w:t>
      </w:r>
    </w:p>
    <w:p w14:paraId="1776AF6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Основная тема – патриотизм или СВО, что-то из этих.</w:t>
      </w:r>
    </w:p>
    <w:p w14:paraId="3F32D3F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Семейные отношения на фоне СВО. Жизнь в этой ситуации.</w:t>
      </w:r>
    </w:p>
    <w:p w14:paraId="1BFB49C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Вы пытаетесь жанр описать, а нам нужна основная тема, которая красной нитью идёт</w:t>
      </w:r>
      <w:r>
        <w:rPr>
          <w:rFonts w:ascii="Franklin Gothic Book" w:eastAsia="Calibri" w:hAnsi="Franklin Gothic Book" w:cs="Times New Roman"/>
          <w:b/>
          <w:sz w:val="24"/>
          <w:szCs w:val="24"/>
          <w:lang w:eastAsia="en-US"/>
        </w:rPr>
        <w:t>.</w:t>
      </w:r>
    </w:p>
    <w:p w14:paraId="124A525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и говорю, взаимодействия людей.</w:t>
      </w:r>
    </w:p>
    <w:p w14:paraId="48451D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Семейные отношения в условиях СВО. </w:t>
      </w:r>
    </w:p>
    <w:p w14:paraId="1E927823"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На самом деле, одна из тем, которые стремились раскрыть авторы сериала, звучит так — две сестры, Маша и Анна, они как две страны, Россия и Украина.</w:t>
      </w:r>
    </w:p>
    <w:p w14:paraId="74178B1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Огонь.</w:t>
      </w:r>
    </w:p>
    <w:p w14:paraId="463FC9E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всё, или там еще продолжение?</w:t>
      </w:r>
    </w:p>
    <w:p w14:paraId="1832313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Вопрос. Исходя из того, что было показано в сериале, авторам удалось или не удалось раскрыть эту тему?</w:t>
      </w:r>
    </w:p>
    <w:p w14:paraId="5895B8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На мой взгляд, удалось следующим образом. Сначала это была Россия и Украина, а потом это всё превратилось в одну страну. Я уж не знаю, в какую. Сёстры же потом как-то слились в едином порыве, мировоззренчески они объединились. И если сначала было очевидно, что Анна — это Украина, а Мария — это всё же скорее Россия, по разным причинам, карьеризм или ещё что-то, то потом обстоятельства привели к тому, что Анна</w:t>
      </w:r>
      <w:r>
        <w:rPr>
          <w:rFonts w:ascii="Franklin Gothic Book" w:eastAsia="Calibri" w:hAnsi="Franklin Gothic Book" w:cs="Times New Roman"/>
          <w:sz w:val="24"/>
          <w:szCs w:val="24"/>
          <w:lang w:eastAsia="en-US"/>
        </w:rPr>
        <w:t>.</w:t>
      </w:r>
    </w:p>
    <w:p w14:paraId="02DCC3E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Попросила прощения.</w:t>
      </w:r>
    </w:p>
    <w:p w14:paraId="6A54A3A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Не хочется говорить «присоединилась», но по факту присоединилась.</w:t>
      </w:r>
    </w:p>
    <w:p w14:paraId="4C1707A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Да. И они стали жить в Москве.</w:t>
      </w:r>
    </w:p>
    <w:p w14:paraId="2A8C5A5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так. Анна присоединилась к Марии. Вот так скажем.</w:t>
      </w:r>
    </w:p>
    <w:p w14:paraId="6571C36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Вера: </w:t>
      </w:r>
      <w:r w:rsidRPr="003D34E2">
        <w:rPr>
          <w:rFonts w:ascii="Franklin Gothic Book" w:eastAsia="Calibri" w:hAnsi="Franklin Gothic Book" w:cs="Times New Roman"/>
          <w:sz w:val="24"/>
          <w:szCs w:val="24"/>
          <w:lang w:eastAsia="en-US"/>
        </w:rPr>
        <w:t>Они вместе остались. То есть примирение такое. Причём одной стороны, я бы сказала.</w:t>
      </w:r>
    </w:p>
    <w:p w14:paraId="5862D29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Примирения нет такого.</w:t>
      </w:r>
    </w:p>
    <w:p w14:paraId="6235A1D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Так не бывает.</w:t>
      </w:r>
    </w:p>
    <w:p w14:paraId="3E8F0E7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Всё-таки такая трансформация произошла. Если вначале нам показывали две страны</w:t>
      </w:r>
      <w:r>
        <w:rPr>
          <w:rFonts w:ascii="Franklin Gothic Book" w:eastAsia="Calibri" w:hAnsi="Franklin Gothic Book" w:cs="Times New Roman"/>
          <w:b/>
          <w:sz w:val="24"/>
          <w:szCs w:val="24"/>
          <w:lang w:eastAsia="en-US"/>
        </w:rPr>
        <w:t>.</w:t>
      </w:r>
      <w:r w:rsidRPr="003D34E2">
        <w:rPr>
          <w:rFonts w:ascii="Franklin Gothic Book" w:eastAsia="Calibri" w:hAnsi="Franklin Gothic Book" w:cs="Times New Roman"/>
          <w:b/>
          <w:sz w:val="24"/>
          <w:szCs w:val="24"/>
          <w:lang w:eastAsia="en-US"/>
        </w:rPr>
        <w:t xml:space="preserve"> Мы видели, что это две отдельные страны, то в конце всё-таки мы увидели одно.</w:t>
      </w:r>
    </w:p>
    <w:p w14:paraId="112B0F7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Добровольно-принудительно.</w:t>
      </w:r>
    </w:p>
    <w:p w14:paraId="3BFD74C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Вынужденно.</w:t>
      </w:r>
    </w:p>
    <w:p w14:paraId="05764F7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страну именно, Украину, я не увидела вместе с Россией в конце этого фильма.</w:t>
      </w:r>
    </w:p>
    <w:p w14:paraId="26D23E4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и у меня только осталось это тягостное впечатление, что вопрос не решён.</w:t>
      </w:r>
    </w:p>
    <w:p w14:paraId="6AACD5C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Так он и решён.</w:t>
      </w:r>
    </w:p>
    <w:p w14:paraId="039324C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Что Анна уедет?</w:t>
      </w:r>
    </w:p>
    <w:p w14:paraId="3EF6406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Нет. Вопрос не решён с нашими странами. Но нет ассоциации Маши и этих сестёр со странами. Нет. Потому что сёстры воссоединились, конец хороший в плане сестёр, они вместе остались жить в России, и у них всё. Всё хорошо. А со странами-то нет.</w:t>
      </w:r>
    </w:p>
    <w:p w14:paraId="0810A687"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Война продолжается.</w:t>
      </w:r>
    </w:p>
    <w:p w14:paraId="01D141F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53DD628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Но пока вы не сказали, я этого не увидела. Сейчас я об этом задумалась, думаю, в принципе, да, можно. Но это было неочевидно. Но теперь я это вижу.</w:t>
      </w:r>
    </w:p>
    <w:p w14:paraId="6F1A745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Нам это не пришло в голову.</w:t>
      </w:r>
    </w:p>
    <w:p w14:paraId="64ED480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Теперь вы прочитали, и так тоже можно трактовать.</w:t>
      </w:r>
    </w:p>
    <w:p w14:paraId="7DF01C8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Для меня это неочевидно. Но если это они хотели показать таким способом, то кого символизирует их мама?</w:t>
      </w:r>
    </w:p>
    <w:p w14:paraId="7F82B8B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Вот. Россия?</w:t>
      </w:r>
    </w:p>
    <w:p w14:paraId="54F5FAE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СССР.</w:t>
      </w:r>
    </w:p>
    <w:p w14:paraId="7BA784C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СССР. </w:t>
      </w:r>
    </w:p>
    <w:p w14:paraId="649E833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Россия в представлении Анны. Какая Анна? Как Анна воспринимает Россию и россиян?</w:t>
      </w:r>
    </w:p>
    <w:p w14:paraId="301DA23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Деловая.</w:t>
      </w:r>
    </w:p>
    <w:p w14:paraId="7BE3DBE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Что-то россияне какие-то недобрые.</w:t>
      </w:r>
    </w:p>
    <w:p w14:paraId="6F7856A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Анна: </w:t>
      </w:r>
      <w:r w:rsidRPr="003D34E2">
        <w:rPr>
          <w:rFonts w:ascii="Franklin Gothic Book" w:eastAsia="Calibri" w:hAnsi="Franklin Gothic Book" w:cs="Times New Roman"/>
          <w:sz w:val="24"/>
          <w:szCs w:val="24"/>
          <w:lang w:eastAsia="en-US"/>
        </w:rPr>
        <w:t xml:space="preserve">Нейтрально. Она приехала в гости, у нее не было ни негатива, ни позитива. Она просто приехала на день рождения, хотела сделать свои дела и уехать домой. </w:t>
      </w:r>
    </w:p>
    <w:p w14:paraId="76A0485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не хотела.</w:t>
      </w:r>
    </w:p>
    <w:p w14:paraId="7E04E49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же не знала, что она останется. Она ехала на 3-4 дня, как ей сказал муж. Поэтому она хотела нейтрально приехать и уехать.</w:t>
      </w:r>
    </w:p>
    <w:p w14:paraId="1CC22F6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вообще хотела ехать?</w:t>
      </w:r>
    </w:p>
    <w:p w14:paraId="60A04A7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хотела.</w:t>
      </w:r>
    </w:p>
    <w:p w14:paraId="0055BA3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Такое впечатление, что муж ей сказал.</w:t>
      </w:r>
    </w:p>
    <w:p w14:paraId="73D54A3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588CD3F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Ольга: </w:t>
      </w:r>
      <w:r w:rsidRPr="003D34E2">
        <w:rPr>
          <w:rFonts w:ascii="Franklin Gothic Book" w:eastAsia="Calibri" w:hAnsi="Franklin Gothic Book" w:cs="Times New Roman"/>
          <w:sz w:val="24"/>
          <w:szCs w:val="24"/>
          <w:lang w:eastAsia="en-US"/>
        </w:rPr>
        <w:t>У нее в планах не было.</w:t>
      </w:r>
    </w:p>
    <w:p w14:paraId="2DAD2EA8"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А в ее представлении россияне-то какие? Как она воспринимает россиян?</w:t>
      </w:r>
    </w:p>
    <w:p w14:paraId="67E3C12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Мне кажется, она их и не видела толком. Она приехала к маме с сестрой. И, собственно, все.</w:t>
      </w:r>
    </w:p>
    <w:p w14:paraId="2775615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почувствовала, что ей Москва не нравится. Именно сам город. Не к людям.</w:t>
      </w:r>
    </w:p>
    <w:p w14:paraId="5D230E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 людям никакой негативной.</w:t>
      </w:r>
    </w:p>
    <w:p w14:paraId="24F8FF8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Взаимодействие с людьми, кстати, особо не показано, только с родственниками. А с другими она людьми особо не общается.</w:t>
      </w:r>
    </w:p>
    <w:p w14:paraId="7F6F2DC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 конце эпизода, где она пытается устроиться на работу.</w:t>
      </w:r>
    </w:p>
    <w:p w14:paraId="673C791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Кроме работы.</w:t>
      </w:r>
    </w:p>
    <w:p w14:paraId="15FF72E8"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У меня следующий вопрос. Вы согласны или нет с тем, что к финалу сериала у Анны изменилось отношение к России, и она перестала считать, что Россия во всем виновата? А вообще-то, вы считываете, что Россия во всем виновата?</w:t>
      </w:r>
    </w:p>
    <w:p w14:paraId="03E7DD3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только про мужа. Видно из того, что у нее изменилось отношение к мужу. За счет.</w:t>
      </w:r>
    </w:p>
    <w:p w14:paraId="711D490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 мужу у нее не изменилось.</w:t>
      </w:r>
    </w:p>
    <w:p w14:paraId="0B87CCD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Изменилось отношение не к мужу, а отношение к России из-за мужа. Из-за того, что муж не за Украину.</w:t>
      </w:r>
    </w:p>
    <w:p w14:paraId="73CB180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Мы не увидели, что она считала Россию вовсю виноватой?</w:t>
      </w:r>
    </w:p>
    <w:p w14:paraId="51655A9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w:t>
      </w:r>
    </w:p>
    <w:p w14:paraId="38507C7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Нет, этого не было.</w:t>
      </w:r>
    </w:p>
    <w:p w14:paraId="02C3AA8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 нее в Украине дом, поэтому она, конечно, хотела вернуться домой. А что Россия во всем виновата — из фильма это не следует.</w:t>
      </w:r>
    </w:p>
    <w:p w14:paraId="27712FC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Не увидели?</w:t>
      </w:r>
    </w:p>
    <w:p w14:paraId="3C434E2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Ирина: </w:t>
      </w:r>
      <w:r w:rsidRPr="003D34E2">
        <w:rPr>
          <w:rFonts w:ascii="Franklin Gothic Book" w:eastAsia="Calibri" w:hAnsi="Franklin Gothic Book" w:cs="Times New Roman"/>
          <w:sz w:val="24"/>
          <w:szCs w:val="24"/>
          <w:lang w:eastAsia="en-US"/>
        </w:rPr>
        <w:t>Нет.</w:t>
      </w:r>
    </w:p>
    <w:p w14:paraId="7D1ACD2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особо нет.</w:t>
      </w:r>
    </w:p>
    <w:p w14:paraId="083CD22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Поэтому, собственно говоря, у нее не поменялось отношение.</w:t>
      </w:r>
    </w:p>
    <w:p w14:paraId="205696D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Если бы какие-то диалоги, оскорбления.</w:t>
      </w:r>
    </w:p>
    <w:p w14:paraId="34E618F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Хотя бы она еще бы услышала, что этот пришел из службы безопасности, она бы спросила, из какой, из этой страны или из моей родной.</w:t>
      </w:r>
    </w:p>
    <w:p w14:paraId="7A597C0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Следующей у меня вопрос, как раз что повлияло на изменение отношения Анны к России. Только что муж, она такой, как у нас флюгер. Муж подул, она туда.</w:t>
      </w:r>
    </w:p>
    <w:p w14:paraId="55F8C5E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замужняя была?</w:t>
      </w:r>
    </w:p>
    <w:p w14:paraId="43CD1E5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Да. Она была замужняя. Такой вопрос, как вы считаете, изменение отношений Анны к России показана убедительно или нет? Но я так поняла, что нет. Вообще не увидели.</w:t>
      </w:r>
    </w:p>
    <w:p w14:paraId="2F11A6E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Очень размыто все было.</w:t>
      </w:r>
    </w:p>
    <w:p w14:paraId="533CC7B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Кажется, что-то есть, когда она отказала в противодействии вести сайт и собирать. Это было, она сказала — нет. Она могла хотя бы, чтобы заработать, вести сайт. Это не надо бумажную какую-то работу делать, но отказалась. Не просто так. Она понимала, что</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А там намекали конкретно, что у них работа такая, что их могут внезапно куда-то вызвать, посадить. Чтобы она имела</w:t>
      </w:r>
      <w:r>
        <w:rPr>
          <w:rFonts w:ascii="Franklin Gothic Book" w:eastAsia="Calibri" w:hAnsi="Franklin Gothic Book" w:cs="Times New Roman"/>
          <w:sz w:val="24"/>
          <w:szCs w:val="24"/>
          <w:lang w:eastAsia="en-US"/>
        </w:rPr>
        <w:t>.</w:t>
      </w:r>
    </w:p>
    <w:p w14:paraId="5DC631C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только закрыть их сайт, а их закрыть тоже.</w:t>
      </w:r>
    </w:p>
    <w:p w14:paraId="1770CD5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Да. И их закрыть. Если бы она была по идейным мотивам, ее бы это не остановило. А она уволилась, несмотря на то, что ей нужны были деньги, и она могла какое-то время поработать на них.</w:t>
      </w:r>
    </w:p>
    <w:p w14:paraId="5D82CDA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Наверное, боялась.</w:t>
      </w:r>
    </w:p>
    <w:p w14:paraId="7E18AFA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Изначально тоже никакого негатива у нее, мне кажется, не было. Потому что даже девушка, когда ей звонила, с которой она занималась, она сказала, мол, что, вас убьют, типа в Москве. Она сказала, из-за чего меня кто-то убьет?</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 меня здесь мама, сестра. Тут все нормально. У нее не было такого. Для нее это было даже, мне кажется, удивительно, что девочка такое спросила. Поэтому никакого негатива не было.</w:t>
      </w:r>
    </w:p>
    <w:p w14:paraId="14184D2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Тут буквально один вопрос про российские СМИ. Как они здесь показаны? Как бы можно было их охарактеризовать?</w:t>
      </w:r>
    </w:p>
    <w:p w14:paraId="03557C3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Доброжелательно показаны.</w:t>
      </w:r>
    </w:p>
    <w:p w14:paraId="018AD45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Неплохо, кстати.</w:t>
      </w:r>
    </w:p>
    <w:p w14:paraId="46002A2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что мы называем СМИ? Это передачи по телевизору?</w:t>
      </w:r>
    </w:p>
    <w:p w14:paraId="0F5ED8C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Не было ничего рассказано о ситуации, которая сложилась в странах. Были совершенно нейтральные передачи про кулинарию. </w:t>
      </w:r>
    </w:p>
    <w:p w14:paraId="44AEA30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этот момент, когда включили рекламу, когда она пыталась агитировать против войны, рекламу включили, значит, показали, что типа СМИ на нейтрали, никого не агитируют, не призывают, что нет этой агитации посредством СМИ.</w:t>
      </w:r>
    </w:p>
    <w:p w14:paraId="7AB13CD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может быть, просто СМИ испугались, и не нужно этого показывать ни в коем случае, ни под каким соусом. И этот красавчик, про которого мы думали, что будет у нее, этой Марии, хэппи-энд в итоге</w:t>
      </w:r>
      <w:r>
        <w:rPr>
          <w:rFonts w:ascii="Franklin Gothic Book" w:eastAsia="Calibri" w:hAnsi="Franklin Gothic Book" w:cs="Times New Roman"/>
          <w:sz w:val="24"/>
          <w:szCs w:val="24"/>
          <w:lang w:eastAsia="en-US"/>
        </w:rPr>
        <w:t>.</w:t>
      </w:r>
    </w:p>
    <w:p w14:paraId="7C7853F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Хотелось бы.</w:t>
      </w:r>
    </w:p>
    <w:p w14:paraId="2F39B30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Прибежал и увидел просто ее какие-то глаза, когда она собиралась это говорить, и воткнул туда рекламу.</w:t>
      </w:r>
    </w:p>
    <w:p w14:paraId="5396B37E"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Мне надо написать, как вы охарактеризовали СМИ. Вы их охарактеризовали как доброжелательные</w:t>
      </w:r>
      <w:r>
        <w:rPr>
          <w:rFonts w:ascii="Franklin Gothic Book" w:eastAsia="Calibri" w:hAnsi="Franklin Gothic Book" w:cs="Times New Roman"/>
          <w:b/>
          <w:sz w:val="24"/>
          <w:szCs w:val="24"/>
          <w:lang w:eastAsia="en-US"/>
        </w:rPr>
        <w:t>.</w:t>
      </w:r>
    </w:p>
    <w:p w14:paraId="5770C45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Нейтральные, нейтральные.</w:t>
      </w:r>
    </w:p>
    <w:p w14:paraId="1C28EFB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И вы их охарактеризовали как нейтральные.</w:t>
      </w:r>
    </w:p>
    <w:p w14:paraId="6981C6A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Скорее, нейтральные.</w:t>
      </w:r>
    </w:p>
    <w:p w14:paraId="32ADE55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Наверное, политически нейтральные.</w:t>
      </w:r>
    </w:p>
    <w:p w14:paraId="5443B55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Политически нейтральные.</w:t>
      </w:r>
    </w:p>
    <w:p w14:paraId="44916F33"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Но при этом доброжелательные. Почему? Я должна ответить. Доброжелательные, потому что нам демонстрируют достаточно нейтральные передачи: про помидоры.</w:t>
      </w:r>
    </w:p>
    <w:p w14:paraId="1A63DD2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Чтобы отвлечь людей.</w:t>
      </w:r>
    </w:p>
    <w:p w14:paraId="0427208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На основании чего мы такой вывод делаем?</w:t>
      </w:r>
    </w:p>
    <w:p w14:paraId="6C17468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Алиса: </w:t>
      </w:r>
      <w:r w:rsidRPr="003D34E2">
        <w:rPr>
          <w:rFonts w:ascii="Franklin Gothic Book" w:eastAsia="Calibri" w:hAnsi="Franklin Gothic Book" w:cs="Times New Roman"/>
          <w:sz w:val="24"/>
          <w:szCs w:val="24"/>
          <w:lang w:eastAsia="en-US"/>
        </w:rPr>
        <w:t>Нет призыва агрессивного.</w:t>
      </w:r>
    </w:p>
    <w:p w14:paraId="53F8F245"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 чему?</w:t>
      </w:r>
    </w:p>
    <w:p w14:paraId="1073237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Ни к чему.</w:t>
      </w:r>
    </w:p>
    <w:p w14:paraId="2C23B93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Ни к чему.</w:t>
      </w:r>
    </w:p>
    <w:p w14:paraId="71851C9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 войне не было призыва. Чтобы паники не было.</w:t>
      </w:r>
    </w:p>
    <w:p w14:paraId="1AA5B94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Ни против войны, ни за войну, ничего.</w:t>
      </w:r>
    </w:p>
    <w:p w14:paraId="62C0865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Как будто вообще ничего не происходит.</w:t>
      </w:r>
    </w:p>
    <w:p w14:paraId="0EEDC8D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Именно так. Как будто бы ничего не происходит.</w:t>
      </w:r>
    </w:p>
    <w:p w14:paraId="533F8E4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Скажите, пожалуйста, вы поняли, почему Машу уволили с телеканала?</w:t>
      </w:r>
    </w:p>
    <w:p w14:paraId="48429C1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Из-за того, что это она сказала, что она против войны. Всё равно узнали об этом.</w:t>
      </w:r>
    </w:p>
    <w:p w14:paraId="3E6A740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За попытку. </w:t>
      </w:r>
    </w:p>
    <w:p w14:paraId="14F1CBF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Ирина: </w:t>
      </w:r>
      <w:r w:rsidRPr="003D34E2">
        <w:rPr>
          <w:rFonts w:ascii="Franklin Gothic Book" w:eastAsia="Calibri" w:hAnsi="Franklin Gothic Book" w:cs="Times New Roman"/>
          <w:sz w:val="24"/>
          <w:szCs w:val="24"/>
          <w:lang w:eastAsia="en-US"/>
        </w:rPr>
        <w:t>Она же фразу сказала, просто рекламу показали, и не увидели люди. А вообще она сказала.</w:t>
      </w:r>
    </w:p>
    <w:p w14:paraId="1B2AAF0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не профессионализм, наверное, всё-таки.</w:t>
      </w:r>
    </w:p>
    <w:p w14:paraId="4F887EE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Там же были ребята и с этими лепестками. Это было показано. И тут был, кстати, какой-то вариант даже некоторой диверсии. Она не была информирована. То есть передачу готовили, но она была не информирована, что у них на футболках, но её доброжелательно просуфлировали. Она же повторила чей-то вопрос.</w:t>
      </w:r>
    </w:p>
    <w:p w14:paraId="4279069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37FF6C5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Это было странно. Странно, что она была не информирована, о чём с ними говорить, и просто повторяла чужой текст. И что это как раз перевернуло у нее в душе, во-первых, сочувствие к этим жителям, которых бомбят, которым бомбы разбрасывают. Трансформация произошла после этого события у неё. И подозрительность появилась. И подозрительность, потому что</w:t>
      </w:r>
      <w:r>
        <w:rPr>
          <w:rFonts w:ascii="Franklin Gothic Book" w:eastAsia="Calibri" w:hAnsi="Franklin Gothic Book" w:cs="Times New Roman"/>
          <w:sz w:val="24"/>
          <w:szCs w:val="24"/>
          <w:lang w:eastAsia="en-US"/>
        </w:rPr>
        <w:t>.</w:t>
      </w:r>
    </w:p>
    <w:p w14:paraId="5CEBD4A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Но ее уволили из-за этого?</w:t>
      </w:r>
    </w:p>
    <w:p w14:paraId="5E4A6B2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Нет. </w:t>
      </w:r>
    </w:p>
    <w:p w14:paraId="67FD987F"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Всё-таки уволили ее за то, что она защитила своего племянника?</w:t>
      </w:r>
    </w:p>
    <w:p w14:paraId="06D03E7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 xml:space="preserve">Да. Вывели из-под удара. </w:t>
      </w:r>
    </w:p>
    <w:p w14:paraId="7DF93E8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А он чисто из своего личного к ней хорошего отношения ей поможет потом.</w:t>
      </w:r>
    </w:p>
    <w:p w14:paraId="5DDFF4E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Мне кажется, это непрофессионализм просто говорить то, что не по тексту, как говорится. Если бы она начала рассказывать тоже про какие-нибудь, не знаю, колготки, я сегодня упала с лестницы или ещё что-то, это тоже был бы непрофессионализм, это тоже, скажем так, ты что вообще. Это, наверное, просто непрофессионализм.</w:t>
      </w:r>
    </w:p>
    <w:p w14:paraId="73C3A03A" w14:textId="77777777" w:rsidR="00047CA4" w:rsidRPr="003D34E2" w:rsidRDefault="00047CA4" w:rsidP="00833734">
      <w:pPr>
        <w:spacing w:after="60"/>
        <w:jc w:val="both"/>
        <w:rPr>
          <w:rFonts w:ascii="Franklin Gothic Book" w:eastAsia="Calibri" w:hAnsi="Franklin Gothic Book" w:cs="Times New Roman"/>
          <w:i/>
          <w:iCs/>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Её, в любом случае, не уволили. Ей давали отдохнуть. </w:t>
      </w:r>
      <w:r w:rsidRPr="003D34E2">
        <w:rPr>
          <w:rFonts w:ascii="Franklin Gothic Book" w:eastAsia="Calibri" w:hAnsi="Franklin Gothic Book" w:cs="Times New Roman"/>
          <w:i/>
          <w:iCs/>
          <w:sz w:val="24"/>
          <w:szCs w:val="24"/>
          <w:lang w:eastAsia="en-US"/>
        </w:rPr>
        <w:t xml:space="preserve">(говорят одновременно) </w:t>
      </w:r>
    </w:p>
    <w:p w14:paraId="32E6CE8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Как это звучит? Как уволили? И поэтому я спрашиваю, на ваш взгляд, заслуженно или нет?</w:t>
      </w:r>
    </w:p>
    <w:p w14:paraId="5B8CE10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Заслуженно.</w:t>
      </w:r>
    </w:p>
    <w:p w14:paraId="46A1FC9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не знаю.</w:t>
      </w:r>
    </w:p>
    <w:p w14:paraId="4F653E3F"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Почему заслуженно?</w:t>
      </w:r>
    </w:p>
    <w:p w14:paraId="7A11D29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sz w:val="24"/>
          <w:szCs w:val="24"/>
          <w:lang w:eastAsia="en-US"/>
        </w:rPr>
        <w:t xml:space="preserve"> Потому что кто будет держать специалиста, который такой тревожный? Никому это не нужно.</w:t>
      </w:r>
    </w:p>
    <w:p w14:paraId="18C91E0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Возьмет и в прямом эфире ещё что-нибудь ляпнет.</w:t>
      </w:r>
    </w:p>
    <w:p w14:paraId="7691184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Неподконтрольна.</w:t>
      </w:r>
    </w:p>
    <w:p w14:paraId="375C542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в такой ситуации, прежде чем запускать в эфир, я думаю, ЦУ-то, как минимум, должны быть.</w:t>
      </w:r>
    </w:p>
    <w:p w14:paraId="6C15FED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Телефона не должно быть.</w:t>
      </w:r>
    </w:p>
    <w:p w14:paraId="22DD61C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Да. За 5 секунд до эфира мы, конечно, не должен быть телефон. Мысли должны быть настроены на</w:t>
      </w:r>
      <w:r>
        <w:rPr>
          <w:rFonts w:ascii="Franklin Gothic Book" w:eastAsia="Calibri" w:hAnsi="Franklin Gothic Book" w:cs="Times New Roman"/>
          <w:sz w:val="24"/>
          <w:szCs w:val="24"/>
          <w:lang w:eastAsia="en-US"/>
        </w:rPr>
        <w:t>.</w:t>
      </w:r>
    </w:p>
    <w:p w14:paraId="21FDF99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Они уволили себя.</w:t>
      </w:r>
    </w:p>
    <w:p w14:paraId="275C38C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Надо познакомиться с гостем, почитать какую-то информацию, о чём мы тут, а не сидеть в телефоне и заниматься</w:t>
      </w:r>
      <w:r>
        <w:rPr>
          <w:rFonts w:ascii="Franklin Gothic Book" w:eastAsia="Calibri" w:hAnsi="Franklin Gothic Book" w:cs="Times New Roman"/>
          <w:sz w:val="24"/>
          <w:szCs w:val="24"/>
          <w:lang w:eastAsia="en-US"/>
        </w:rPr>
        <w:t>.</w:t>
      </w:r>
    </w:p>
    <w:p w14:paraId="17FBAD0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Это, кстати, наверное, показано недостоверно. Не сидят они так с телефоном перед эфиром.</w:t>
      </w:r>
    </w:p>
    <w:p w14:paraId="2D297A8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У меня это складывается в непрофессионализм. Все. Человек сидит, не готовится к работе, перед ним человек, она должна к ней какой-то интерес испытывать и что-то хотя бы почитать, телефон отложить, это же</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Потерпит полчаса телефон.</w:t>
      </w:r>
    </w:p>
    <w:p w14:paraId="2B4E3B2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Почему незаслуженно, Людмила?</w:t>
      </w:r>
    </w:p>
    <w:p w14:paraId="733F094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Людмила: </w:t>
      </w:r>
      <w:r w:rsidRPr="003D34E2">
        <w:rPr>
          <w:rFonts w:ascii="Franklin Gothic Book" w:eastAsia="Calibri" w:hAnsi="Franklin Gothic Book" w:cs="Times New Roman"/>
          <w:sz w:val="24"/>
          <w:szCs w:val="24"/>
          <w:lang w:eastAsia="en-US"/>
        </w:rPr>
        <w:t>Потому что она не могла по-другому поступить. Любой человек, нормальный, не мог по-другому поступить в данной ситуации. Это гораздо важнее, жизнь этого ребёнка, чем эти слова.</w:t>
      </w:r>
    </w:p>
    <w:p w14:paraId="54549E2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Форс-мажор.</w:t>
      </w:r>
    </w:p>
    <w:p w14:paraId="4D44D7A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У нас в какой-то серии, у меня написано в третьей серии, но мне почему-то кажется, что это было во второй, но неважно, Мария устраивает племянника в московскую школу. Директрису школы, помните?</w:t>
      </w:r>
    </w:p>
    <w:p w14:paraId="6512CB9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Помню.</w:t>
      </w:r>
    </w:p>
    <w:p w14:paraId="1D18F4C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Вообще не похоже.</w:t>
      </w:r>
    </w:p>
    <w:p w14:paraId="6172AA5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Какие эмоции эта дамочка вызывает?</w:t>
      </w:r>
    </w:p>
    <w:p w14:paraId="06FCB83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явно не хотела принимать мальчика в школу, она попыталась чинить какие-то препятствия, спрашивая о полисе ОМС. Мария сказала, что да, полис есть, а потом выяснилось, что полис был выпущен не в России, а в Украине, и директриса рекомендовала переоформить полис в России. С комментарием — не беспокойтесь, это делается за 2-3 дня. Мне показалось, что вообще-то она не хотела такого сложного мальчика.</w:t>
      </w:r>
    </w:p>
    <w:p w14:paraId="2834318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Почему не хотела?</w:t>
      </w:r>
    </w:p>
    <w:p w14:paraId="755D0B8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Потому что мальчик с Украины, и непонятно, как это отразится на благополучии, возможно, и самой директрисы, и, возможно, не будет ли каких-то эксцессов в школе.</w:t>
      </w:r>
    </w:p>
    <w:p w14:paraId="0D90A4D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Оградить себя от проблем.</w:t>
      </w:r>
    </w:p>
    <w:p w14:paraId="0111BCA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Ольга: </w:t>
      </w:r>
      <w:r w:rsidRPr="003D34E2">
        <w:rPr>
          <w:rFonts w:ascii="Franklin Gothic Book" w:eastAsia="Calibri" w:hAnsi="Franklin Gothic Book" w:cs="Times New Roman"/>
          <w:sz w:val="24"/>
          <w:szCs w:val="24"/>
          <w:lang w:eastAsia="en-US"/>
        </w:rPr>
        <w:t>Совершенно верно. Если коротко, оградить себя от проблем.</w:t>
      </w:r>
    </w:p>
    <w:p w14:paraId="2080257F"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Ваше отношение к ней?</w:t>
      </w:r>
    </w:p>
    <w:p w14:paraId="6F2B3B2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Вообще</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политкорректная. Как она могла задать такой вопрос — как вы там, обстреливают, или что-то такое? Как вы живете с этими прилетами?</w:t>
      </w:r>
    </w:p>
    <w:p w14:paraId="6889071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Отношение к ней отрицательное.</w:t>
      </w:r>
    </w:p>
    <w:p w14:paraId="6BE2F81E"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Это отрицательный все-таки персонаж?</w:t>
      </w:r>
    </w:p>
    <w:p w14:paraId="7D55782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52EF67A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Никакой, но бестактный.</w:t>
      </w:r>
    </w:p>
    <w:p w14:paraId="45694D4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Неприятная женщина.</w:t>
      </w:r>
    </w:p>
    <w:p w14:paraId="73C5CF04"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У нас уже осталось совсем немножко. Давайте отметим игру актеров. На ваш взгляд, кто из актеров лучше всего сыграл свою роль, кто зацепил?</w:t>
      </w:r>
    </w:p>
    <w:p w14:paraId="06A3B7D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Железняк. </w:t>
      </w:r>
    </w:p>
    <w:p w14:paraId="51CFFEB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он особо и не играл.</w:t>
      </w:r>
    </w:p>
    <w:p w14:paraId="336C270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Железняк.</w:t>
      </w:r>
    </w:p>
    <w:p w14:paraId="5722CC6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Алиса: </w:t>
      </w:r>
      <w:r w:rsidRPr="003D34E2">
        <w:rPr>
          <w:rFonts w:ascii="Franklin Gothic Book" w:eastAsia="Calibri" w:hAnsi="Franklin Gothic Book" w:cs="Times New Roman"/>
          <w:sz w:val="24"/>
          <w:szCs w:val="24"/>
          <w:lang w:eastAsia="en-US"/>
        </w:rPr>
        <w:t>Железняк. Башаров.</w:t>
      </w:r>
    </w:p>
    <w:p w14:paraId="6D086B7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Башаров. Чем?</w:t>
      </w:r>
    </w:p>
    <w:p w14:paraId="770FFBE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 мне показался совершенно убедительным. Он был именно таким, каким он, собственно, нам привиделся, увиделся в кино.</w:t>
      </w:r>
    </w:p>
    <w:p w14:paraId="3B401CB2"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Железняк.</w:t>
      </w:r>
    </w:p>
    <w:p w14:paraId="2599A6A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Анна.</w:t>
      </w:r>
    </w:p>
    <w:p w14:paraId="129BA4F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Естественная.</w:t>
      </w:r>
    </w:p>
    <w:p w14:paraId="7814966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Убедительная.</w:t>
      </w:r>
    </w:p>
    <w:p w14:paraId="48DC001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Живая.</w:t>
      </w:r>
    </w:p>
    <w:p w14:paraId="3AFC04D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Чья игра еще понравилась? Анны, да? К сожалению, мы не наем.</w:t>
      </w:r>
    </w:p>
    <w:p w14:paraId="715366F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Матвей.</w:t>
      </w:r>
    </w:p>
    <w:p w14:paraId="27A1823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Чем взяла как актриса? Игру актрисы надо нам отметить, не героини.</w:t>
      </w:r>
    </w:p>
    <w:p w14:paraId="7A0D879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именно эмоции показывала прям очень убедительно.</w:t>
      </w:r>
    </w:p>
    <w:p w14:paraId="74189A1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Ее метания. Наверное, ей как актрисе будет важно это услышать, что она смогла показать через экран, что она мечется просто в своей голове.</w:t>
      </w:r>
    </w:p>
    <w:p w14:paraId="6EDCD24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Хорошо отработано. Еще что?</w:t>
      </w:r>
    </w:p>
    <w:p w14:paraId="287AD65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Матвей.</w:t>
      </w:r>
    </w:p>
    <w:p w14:paraId="0B7E8408"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Матвей чем как актер вам понравился?</w:t>
      </w:r>
    </w:p>
    <w:p w14:paraId="0F9BDD0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Как он выражал эмоции. Показал это метание.</w:t>
      </w:r>
    </w:p>
    <w:p w14:paraId="697A4EBF"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Не знакомый совсем, да?</w:t>
      </w:r>
    </w:p>
    <w:p w14:paraId="142BD7F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710A069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Заметьте, известные актеры, как Железняк и Башаров, они воспринимаются как Железняк и Башаров. Я не запомнила, как зовут</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w:t>
      </w:r>
      <w:r w:rsidRPr="003D34E2">
        <w:rPr>
          <w:rFonts w:ascii="Franklin Gothic Book" w:eastAsia="Calibri" w:hAnsi="Franklin Gothic Book" w:cs="Times New Roman"/>
          <w:i/>
          <w:iCs/>
          <w:sz w:val="24"/>
          <w:szCs w:val="24"/>
          <w:lang w:eastAsia="en-US"/>
        </w:rPr>
        <w:t xml:space="preserve">(говорят одновременно) </w:t>
      </w:r>
      <w:r w:rsidRPr="003D34E2">
        <w:rPr>
          <w:rFonts w:ascii="Franklin Gothic Book" w:eastAsia="Calibri" w:hAnsi="Franklin Gothic Book" w:cs="Times New Roman"/>
          <w:sz w:val="24"/>
          <w:szCs w:val="24"/>
          <w:lang w:eastAsia="en-US"/>
        </w:rPr>
        <w:t>Все равно это Железняк и Башаров. А незнакомые актеры.</w:t>
      </w:r>
    </w:p>
    <w:p w14:paraId="28AC789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7B9C3F9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 начале мы с вами вспоминали детей, которые играли Анну и Машу в детстве, тоже вам понравились.</w:t>
      </w:r>
    </w:p>
    <w:p w14:paraId="344100F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3CCECDA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Естественные.</w:t>
      </w:r>
    </w:p>
    <w:p w14:paraId="64B5972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Прекрасные, органичные, хорошие.</w:t>
      </w:r>
    </w:p>
    <w:p w14:paraId="25739DB0"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Мы почти всех оценили.</w:t>
      </w:r>
    </w:p>
    <w:p w14:paraId="5F75347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Марию? Мне лично Мария понравилась.</w:t>
      </w:r>
    </w:p>
    <w:p w14:paraId="2E6A96A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Всем понравилась Мария как актриса?</w:t>
      </w:r>
    </w:p>
    <w:p w14:paraId="4A22E50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37B82AC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2F4D34B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как ее зовут?</w:t>
      </w:r>
    </w:p>
    <w:p w14:paraId="3FEB001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Никто не отметил, что вы можете сказать по поводу музыки?</w:t>
      </w:r>
    </w:p>
    <w:p w14:paraId="356FE02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Мне музыка не очень.</w:t>
      </w:r>
    </w:p>
    <w:p w14:paraId="1FF80C6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Заметили вы ее, не заметили? У нас был основной мотив, и у нас были дополнительные какие-то мелодии, которые звучали в соответствии с теми или иными моментами.</w:t>
      </w:r>
    </w:p>
    <w:p w14:paraId="0A01383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Дополнительные очень в тему. Мне кажется, они как-то соответствовали эмоциям, которые должны были произойти от просмотра. А основная мелодия мне не очень зашла, потому что я, грубо говоря, из 90-х, и она мне просто, во-первых, не зашла своим текстом еще в 90-е. Нет, она не зашла. Просто они любят друг друга, муж и жена, а песню поют про, как говорится, мальчика, который меняет девочек. Про Башарова больше поют.</w:t>
      </w:r>
    </w:p>
    <w:p w14:paraId="6BD5890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Эта песня вообще не соответствует.</w:t>
      </w:r>
    </w:p>
    <w:p w14:paraId="79F72B4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Семейным ценностям.</w:t>
      </w:r>
    </w:p>
    <w:p w14:paraId="1A4463A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Она больше подходит Башарову и Маше.</w:t>
      </w:r>
    </w:p>
    <w:p w14:paraId="4CB049F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И Маше подходит.</w:t>
      </w:r>
    </w:p>
    <w:p w14:paraId="2213A24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А у них такая семья, с детства, где они друг другу эту песенку поют. </w:t>
      </w:r>
    </w:p>
    <w:p w14:paraId="6645C4E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 том-то и дело, что именно такая легонькая, ненавязчивая показывает достаточно приземный образ жизни людей. Потому что они это слушают, им это зашло, это каждый день.</w:t>
      </w:r>
    </w:p>
    <w:p w14:paraId="1D9EB6F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Что по магнитофону слышали.</w:t>
      </w:r>
    </w:p>
    <w:p w14:paraId="6CDE09A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Что популярно. Простые люди с простой мелодией.</w:t>
      </w:r>
    </w:p>
    <w:p w14:paraId="1D25496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согласна. Она играет на фортепиано. У нее музыкальное образование. А такие люди такие песенки не любят. Сто процентов.</w:t>
      </w:r>
    </w:p>
    <w:p w14:paraId="3A7DA01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Дети любят.</w:t>
      </w:r>
    </w:p>
    <w:p w14:paraId="0073DB5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Более подходящие песни. </w:t>
      </w:r>
    </w:p>
    <w:p w14:paraId="77B16C0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 хватило для этого сериала чего-то нового от Пахмутовой.</w:t>
      </w:r>
    </w:p>
    <w:p w14:paraId="6C8AD5F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Да.</w:t>
      </w:r>
    </w:p>
    <w:p w14:paraId="254010D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25D20DE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 xml:space="preserve">Нужен саундтрек сериала. </w:t>
      </w:r>
    </w:p>
    <w:p w14:paraId="066C009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Хотя бы чтобы песня была более гармоничная.</w:t>
      </w:r>
    </w:p>
    <w:p w14:paraId="785F074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 xml:space="preserve">Сильно дорогие. </w:t>
      </w:r>
    </w:p>
    <w:p w14:paraId="70A8177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У них уже двое детей было.</w:t>
      </w:r>
    </w:p>
    <w:p w14:paraId="7B9A4D28"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Ну и что? Может быть, действительно, что она про плохого мальчика, а муж-то ее был очень хороший.</w:t>
      </w:r>
    </w:p>
    <w:p w14:paraId="698EF8A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А Шатунова тогда не было?</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Лучше бы что-то новое. </w:t>
      </w:r>
    </w:p>
    <w:p w14:paraId="2CE5377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Могли и Цоя взять, между прочим.</w:t>
      </w:r>
    </w:p>
    <w:p w14:paraId="708EB20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Цой — это перебор. </w:t>
      </w:r>
    </w:p>
    <w:p w14:paraId="2D511E9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В пять-шесть лет дети бы не пели.</w:t>
      </w:r>
    </w:p>
    <w:p w14:paraId="1C0F9BE4"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Про операторскую работу вы мне сказали. Мы не будем повторяться, потому что мы операторскую работу очень детально обсудили в самом начале. Прям ее вы отметили.</w:t>
      </w:r>
    </w:p>
    <w:p w14:paraId="1DDC382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Марина: </w:t>
      </w:r>
      <w:r w:rsidRPr="003D34E2">
        <w:rPr>
          <w:rFonts w:ascii="Franklin Gothic Book" w:eastAsia="Calibri" w:hAnsi="Franklin Gothic Book" w:cs="Times New Roman"/>
          <w:sz w:val="24"/>
          <w:szCs w:val="24"/>
          <w:lang w:eastAsia="en-US"/>
        </w:rPr>
        <w:t>Им будет приятно.</w:t>
      </w:r>
    </w:p>
    <w:p w14:paraId="2463A842"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Да. Им будет приятно. Что бы можно было посоветовать создателям сериала изменить в этом сериале? Вы представляете, что мы с вами можем сделать?</w:t>
      </w:r>
    </w:p>
    <w:p w14:paraId="1E3AAF4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Откорректировать.</w:t>
      </w:r>
    </w:p>
    <w:p w14:paraId="4C627B8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Они еще могут что-то поменять? </w:t>
      </w:r>
    </w:p>
    <w:p w14:paraId="7929A9E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Название. </w:t>
      </w:r>
    </w:p>
    <w:p w14:paraId="4E6713A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Вера: </w:t>
      </w:r>
      <w:r w:rsidRPr="003D34E2">
        <w:rPr>
          <w:rFonts w:ascii="Franklin Gothic Book" w:eastAsia="Calibri" w:hAnsi="Franklin Gothic Book" w:cs="Times New Roman"/>
          <w:sz w:val="24"/>
          <w:szCs w:val="24"/>
          <w:lang w:eastAsia="en-US"/>
        </w:rPr>
        <w:t>Россия — главное.</w:t>
      </w:r>
    </w:p>
    <w:p w14:paraId="6369AB5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То, что я говорила про искусственный интеллект, на это сделать реально акцент.</w:t>
      </w:r>
    </w:p>
    <w:p w14:paraId="67DEC886"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Акцент на искусственном интеллекте. Название все-таки мы оставляем «Сестра» или?</w:t>
      </w:r>
    </w:p>
    <w:p w14:paraId="68BFA50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Анна: </w:t>
      </w:r>
      <w:r w:rsidRPr="003D34E2">
        <w:rPr>
          <w:rFonts w:ascii="Franklin Gothic Book" w:eastAsia="Calibri" w:hAnsi="Franklin Gothic Book" w:cs="Times New Roman"/>
          <w:sz w:val="24"/>
          <w:szCs w:val="24"/>
          <w:lang w:eastAsia="en-US"/>
        </w:rPr>
        <w:t>Я бы «Сестры».</w:t>
      </w:r>
    </w:p>
    <w:p w14:paraId="1B2BE4E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«Сестры» бы хотелось, но дело в том, что у нас уже есть «Сестры».</w:t>
      </w:r>
    </w:p>
    <w:p w14:paraId="7DF92B1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5AF6DB8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4B50EA0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И они не могут, наверное, из-за этого так назвать.</w:t>
      </w:r>
    </w:p>
    <w:p w14:paraId="7A2E6DB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Может, «Две сестры» или.</w:t>
      </w:r>
    </w:p>
    <w:p w14:paraId="62343CF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Давайте мы предложим, а там уже</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«Две сестры».</w:t>
      </w:r>
    </w:p>
    <w:p w14:paraId="09143CE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Тоже эту же мысль на свадьбе принесли.</w:t>
      </w:r>
    </w:p>
    <w:p w14:paraId="6870597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Ольга: </w:t>
      </w:r>
      <w:r w:rsidRPr="003D34E2">
        <w:rPr>
          <w:rFonts w:ascii="Franklin Gothic Book" w:eastAsia="Calibri" w:hAnsi="Franklin Gothic Book" w:cs="Times New Roman"/>
          <w:sz w:val="24"/>
          <w:szCs w:val="24"/>
          <w:lang w:eastAsia="en-US"/>
        </w:rPr>
        <w:t>Слишком банально.</w:t>
      </w:r>
    </w:p>
    <w:p w14:paraId="3924AF8D"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Татьяна: </w:t>
      </w:r>
      <w:r w:rsidRPr="003D34E2">
        <w:rPr>
          <w:rFonts w:ascii="Franklin Gothic Book" w:eastAsia="Calibri" w:hAnsi="Franklin Gothic Book" w:cs="Times New Roman"/>
          <w:sz w:val="24"/>
          <w:szCs w:val="24"/>
          <w:lang w:eastAsia="en-US"/>
        </w:rPr>
        <w:t>Что какая разница, какая свадьба, русская или украинская.</w:t>
      </w:r>
    </w:p>
    <w:p w14:paraId="4F6F8A17"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И?</w:t>
      </w:r>
    </w:p>
    <w:p w14:paraId="0511745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Про количество.</w:t>
      </w:r>
    </w:p>
    <w:p w14:paraId="09A8FB3C"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«Две сестры» или «Сестра»?</w:t>
      </w:r>
    </w:p>
    <w:p w14:paraId="32BAE72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Нет, не «Сестра». «Две сестры».</w:t>
      </w:r>
    </w:p>
    <w:p w14:paraId="47432334"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Акцент на искусственную музыку я тоже пишу, на самом деле, просто сказали, что так она не очень подходит. И как раз я говорила, еще повторюсь, когда мальчик видит говорящую фотографию отца, сделать ее крупным планом, чтобы было зрителю, мальчику непонятно, а зрителю было видно, что это оживающая картинка, разговаривающая.</w:t>
      </w:r>
    </w:p>
    <w:p w14:paraId="75AA5FC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Или он может написать какое-то сообщение, типа — папа, это действительно ты?</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Не совсем понимаю. Видео расплывается. Или что-то такое, чтобы люди, которые смотрели, действительно взрослые, поняли, что это </w:t>
      </w:r>
      <w:proofErr w:type="spellStart"/>
      <w:r w:rsidRPr="003D34E2">
        <w:rPr>
          <w:rFonts w:ascii="Franklin Gothic Book" w:eastAsia="Calibri" w:hAnsi="Franklin Gothic Book" w:cs="Times New Roman"/>
          <w:sz w:val="24"/>
          <w:szCs w:val="24"/>
          <w:lang w:eastAsia="en-US"/>
        </w:rPr>
        <w:t>отсыл</w:t>
      </w:r>
      <w:proofErr w:type="spellEnd"/>
      <w:r w:rsidRPr="003D34E2">
        <w:rPr>
          <w:rFonts w:ascii="Franklin Gothic Book" w:eastAsia="Calibri" w:hAnsi="Franklin Gothic Book" w:cs="Times New Roman"/>
          <w:sz w:val="24"/>
          <w:szCs w:val="24"/>
          <w:lang w:eastAsia="en-US"/>
        </w:rPr>
        <w:t xml:space="preserve"> именно к искусственному интеллекту.</w:t>
      </w:r>
    </w:p>
    <w:p w14:paraId="24291FA0"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так понимаю, что по сюжету он почему-то все взял, сын, что он не понял. Либо у него знаний не хватало, в отличие от Москвы, все-таки он где проживал.</w:t>
      </w:r>
    </w:p>
    <w:p w14:paraId="58AEF7C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Анна: </w:t>
      </w:r>
      <w:r w:rsidRPr="003D34E2">
        <w:rPr>
          <w:rFonts w:ascii="Franklin Gothic Book" w:eastAsia="Calibri" w:hAnsi="Franklin Gothic Book" w:cs="Times New Roman"/>
          <w:sz w:val="24"/>
          <w:szCs w:val="24"/>
          <w:lang w:eastAsia="en-US"/>
        </w:rPr>
        <w:t>Может, после этой всей ситуации обговорить, где-то сказать — а это там получилось, потому что</w:t>
      </w:r>
      <w:r>
        <w:rPr>
          <w:rFonts w:ascii="Franklin Gothic Book" w:eastAsia="Calibri" w:hAnsi="Franklin Gothic Book" w:cs="Times New Roman"/>
          <w:sz w:val="24"/>
          <w:szCs w:val="24"/>
          <w:lang w:eastAsia="en-US"/>
        </w:rPr>
        <w:t>.</w:t>
      </w:r>
    </w:p>
    <w:p w14:paraId="4B65093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Или показать, кто снимал для него роль — да, он поверил, круто, он ведется, сейчас мы, типа, дурака этого научим.</w:t>
      </w:r>
    </w:p>
    <w:p w14:paraId="7E1EDD4A"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Нам каких-то непонятных американцев показали зачем-то.</w:t>
      </w:r>
    </w:p>
    <w:p w14:paraId="011C521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368575D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Кстати, вы поняли, зачем им показали?</w:t>
      </w:r>
    </w:p>
    <w:p w14:paraId="3906E29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Я поняла.</w:t>
      </w:r>
    </w:p>
    <w:p w14:paraId="582FC19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Момент вербовки.</w:t>
      </w:r>
    </w:p>
    <w:p w14:paraId="3B2214DF"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Анна: </w:t>
      </w:r>
      <w:r w:rsidRPr="003D34E2">
        <w:rPr>
          <w:rFonts w:ascii="Franklin Gothic Book" w:eastAsia="Calibri" w:hAnsi="Franklin Gothic Book" w:cs="Times New Roman"/>
          <w:sz w:val="24"/>
          <w:szCs w:val="24"/>
          <w:lang w:eastAsia="en-US"/>
        </w:rPr>
        <w:t>Я поняла, что они как раз стоят за этим всем.</w:t>
      </w:r>
    </w:p>
    <w:p w14:paraId="25877B24"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Такой важный момент нам не показали.</w:t>
      </w:r>
    </w:p>
    <w:p w14:paraId="598BDC88"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Мне еще один момент не понятен. Когда Анна переписывается с Вадимом, она переписывается с живым Вадимом или уже кто-то за него пишет?</w:t>
      </w:r>
    </w:p>
    <w:p w14:paraId="6598400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1CDDE2C1"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Он ничего не отвечает.</w:t>
      </w:r>
    </w:p>
    <w:p w14:paraId="0750CA2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4167EAF2"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 же пишет, он отвечает, предположим.</w:t>
      </w:r>
    </w:p>
    <w:p w14:paraId="4AAD294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Нет. Нет. У него потом галочки были показаны, что она ему шлет-шлет. У него одна галочка, даже не прочтено, а потом чья-то другая фотография на </w:t>
      </w:r>
      <w:proofErr w:type="spellStart"/>
      <w:r w:rsidRPr="003D34E2">
        <w:rPr>
          <w:rFonts w:ascii="Franklin Gothic Book" w:eastAsia="Calibri" w:hAnsi="Franklin Gothic Book" w:cs="Times New Roman"/>
          <w:sz w:val="24"/>
          <w:szCs w:val="24"/>
          <w:lang w:eastAsia="en-US"/>
        </w:rPr>
        <w:t>аватарке</w:t>
      </w:r>
      <w:proofErr w:type="spellEnd"/>
      <w:r w:rsidRPr="003D34E2">
        <w:rPr>
          <w:rFonts w:ascii="Franklin Gothic Book" w:eastAsia="Calibri" w:hAnsi="Franklin Gothic Book" w:cs="Times New Roman"/>
          <w:sz w:val="24"/>
          <w:szCs w:val="24"/>
          <w:lang w:eastAsia="en-US"/>
        </w:rPr>
        <w:t xml:space="preserve"> у него в </w:t>
      </w:r>
      <w:proofErr w:type="spellStart"/>
      <w:r w:rsidRPr="003D34E2">
        <w:rPr>
          <w:rFonts w:ascii="Franklin Gothic Book" w:eastAsia="Calibri" w:hAnsi="Franklin Gothic Book" w:cs="Times New Roman"/>
          <w:sz w:val="24"/>
          <w:szCs w:val="24"/>
          <w:lang w:eastAsia="en-US"/>
        </w:rPr>
        <w:t>WhatsApp</w:t>
      </w:r>
      <w:proofErr w:type="spellEnd"/>
      <w:r w:rsidRPr="003D34E2">
        <w:rPr>
          <w:rFonts w:ascii="Franklin Gothic Book" w:eastAsia="Calibri" w:hAnsi="Franklin Gothic Book" w:cs="Times New Roman"/>
          <w:sz w:val="24"/>
          <w:szCs w:val="24"/>
          <w:lang w:eastAsia="en-US"/>
        </w:rPr>
        <w:t>, насколько я понимаю</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И она звонит, говорит — кто вы, это телефон?..</w:t>
      </w:r>
    </w:p>
    <w:p w14:paraId="7015105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Это я, наверное, не поняла.</w:t>
      </w:r>
    </w:p>
    <w:p w14:paraId="7321808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А почему-то у мальчика нет этой чужой </w:t>
      </w:r>
      <w:proofErr w:type="spellStart"/>
      <w:r w:rsidRPr="003D34E2">
        <w:rPr>
          <w:rFonts w:ascii="Franklin Gothic Book" w:eastAsia="Calibri" w:hAnsi="Franklin Gothic Book" w:cs="Times New Roman"/>
          <w:sz w:val="24"/>
          <w:szCs w:val="24"/>
          <w:lang w:eastAsia="en-US"/>
        </w:rPr>
        <w:t>аватарки</w:t>
      </w:r>
      <w:proofErr w:type="spellEnd"/>
      <w:r w:rsidRPr="003D34E2">
        <w:rPr>
          <w:rFonts w:ascii="Franklin Gothic Book" w:eastAsia="Calibri" w:hAnsi="Franklin Gothic Book" w:cs="Times New Roman"/>
          <w:sz w:val="24"/>
          <w:szCs w:val="24"/>
          <w:lang w:eastAsia="en-US"/>
        </w:rPr>
        <w:t>?</w:t>
      </w:r>
    </w:p>
    <w:p w14:paraId="674C6C1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А он не в </w:t>
      </w:r>
      <w:proofErr w:type="spellStart"/>
      <w:r w:rsidRPr="003D34E2">
        <w:rPr>
          <w:rFonts w:ascii="Franklin Gothic Book" w:eastAsia="Calibri" w:hAnsi="Franklin Gothic Book" w:cs="Times New Roman"/>
          <w:sz w:val="24"/>
          <w:szCs w:val="24"/>
          <w:lang w:eastAsia="en-US"/>
        </w:rPr>
        <w:t>WhatsApp</w:t>
      </w:r>
      <w:proofErr w:type="spellEnd"/>
      <w:r w:rsidRPr="003D34E2">
        <w:rPr>
          <w:rFonts w:ascii="Franklin Gothic Book" w:eastAsia="Calibri" w:hAnsi="Franklin Gothic Book" w:cs="Times New Roman"/>
          <w:sz w:val="24"/>
          <w:szCs w:val="24"/>
          <w:lang w:eastAsia="en-US"/>
        </w:rPr>
        <w:t>, он в телеге.</w:t>
      </w:r>
    </w:p>
    <w:p w14:paraId="79DCBA3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Да. Да. </w:t>
      </w:r>
    </w:p>
    <w:p w14:paraId="23E027A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Людмила: </w:t>
      </w:r>
      <w:r w:rsidRPr="003D34E2">
        <w:rPr>
          <w:rFonts w:ascii="Franklin Gothic Book" w:eastAsia="Calibri" w:hAnsi="Franklin Gothic Book" w:cs="Times New Roman"/>
          <w:sz w:val="24"/>
          <w:szCs w:val="24"/>
          <w:lang w:eastAsia="en-US"/>
        </w:rPr>
        <w:t>Мальчик же не показывает маме переписку эту, всячески скрывает.</w:t>
      </w:r>
    </w:p>
    <w:p w14:paraId="695EAFBF"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Мы с вами говорили про изменения. Раскрыть тему с искусственным интеллектом, музыка. Еще что? Еще что-то надо поменять, над чем-то поработать?</w:t>
      </w:r>
    </w:p>
    <w:p w14:paraId="7089306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Я же говорю, поцелуи, постельные сцены. Ему бы пошел какой-нибудь барский халат махровый, не хуже, это было бы приятнее смотреть.</w:t>
      </w:r>
    </w:p>
    <w:p w14:paraId="5A134047"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 же пьяный совершенно и никого не ждет.</w:t>
      </w:r>
    </w:p>
    <w:p w14:paraId="2F95C1A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Никого не ждет, в этом акцент. Пьяный, ждет в ванной.</w:t>
      </w:r>
    </w:p>
    <w:p w14:paraId="1F33FA8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Алиса: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 зрителях надо думать.</w:t>
      </w:r>
    </w:p>
    <w:p w14:paraId="281F612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 xml:space="preserve">Он же может быть в ванной в халате, что он уже помылся и одел халат. </w:t>
      </w:r>
    </w:p>
    <w:p w14:paraId="56DF6AB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Это возможно разночтение. Не знаю.</w:t>
      </w:r>
    </w:p>
    <w:p w14:paraId="540DBBE1"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Ладно.</w:t>
      </w:r>
    </w:p>
    <w:p w14:paraId="2DED98E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Анна: </w:t>
      </w:r>
      <w:r w:rsidRPr="003D34E2">
        <w:rPr>
          <w:rFonts w:ascii="Franklin Gothic Book" w:eastAsia="Calibri" w:hAnsi="Franklin Gothic Book" w:cs="Times New Roman"/>
          <w:sz w:val="24"/>
          <w:szCs w:val="24"/>
          <w:lang w:eastAsia="en-US"/>
        </w:rPr>
        <w:t>Я бы добавила, что все-таки.</w:t>
      </w:r>
    </w:p>
    <w:p w14:paraId="0F10B56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На очень многих все-таки, я думаю, что отследили, все-таки, когда музыка нагнетающая, почему нам тяжело было, слишком сильно.</w:t>
      </w:r>
    </w:p>
    <w:p w14:paraId="0F0C338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w:t>
      </w:r>
    </w:p>
    <w:p w14:paraId="6222306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Марина: </w:t>
      </w:r>
      <w:r w:rsidRPr="003D34E2">
        <w:rPr>
          <w:rFonts w:ascii="Franklin Gothic Book" w:eastAsia="Calibri" w:hAnsi="Franklin Gothic Book" w:cs="Times New Roman"/>
          <w:sz w:val="24"/>
          <w:szCs w:val="24"/>
          <w:lang w:eastAsia="en-US"/>
        </w:rPr>
        <w:t>Слишком.</w:t>
      </w:r>
    </w:p>
    <w:p w14:paraId="54A73E7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Поэтому это грустно, эта грустная, тягостная. Но я бы на свадьбе вот так крупным планом певицу, кто у них там была</w:t>
      </w:r>
      <w:r>
        <w:rPr>
          <w:rFonts w:ascii="Franklin Gothic Book" w:eastAsia="Calibri" w:hAnsi="Franklin Gothic Book" w:cs="Times New Roman"/>
          <w:sz w:val="24"/>
          <w:szCs w:val="24"/>
          <w:lang w:eastAsia="en-US"/>
        </w:rPr>
        <w:t>.</w:t>
      </w:r>
      <w:r w:rsidRPr="003D34E2">
        <w:rPr>
          <w:rFonts w:ascii="Franklin Gothic Book" w:eastAsia="Calibri" w:hAnsi="Franklin Gothic Book" w:cs="Times New Roman"/>
          <w:sz w:val="24"/>
          <w:szCs w:val="24"/>
          <w:lang w:eastAsia="en-US"/>
        </w:rPr>
        <w:t xml:space="preserve"> Прям сильно много это было тоже. Я понимаю, чья-то протеже, но</w:t>
      </w:r>
      <w:r>
        <w:rPr>
          <w:rFonts w:ascii="Franklin Gothic Book" w:eastAsia="Calibri" w:hAnsi="Franklin Gothic Book" w:cs="Times New Roman"/>
          <w:sz w:val="24"/>
          <w:szCs w:val="24"/>
          <w:lang w:eastAsia="en-US"/>
        </w:rPr>
        <w:t>.</w:t>
      </w:r>
    </w:p>
    <w:p w14:paraId="2F139E9D"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Сократить певицу на свадьбе.</w:t>
      </w:r>
    </w:p>
    <w:p w14:paraId="1EB8C8E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Сократить певицу, не так крупно ее показывать, потому что</w:t>
      </w:r>
      <w:r>
        <w:rPr>
          <w:rFonts w:ascii="Franklin Gothic Book" w:eastAsia="Calibri" w:hAnsi="Franklin Gothic Book" w:cs="Times New Roman"/>
          <w:sz w:val="24"/>
          <w:szCs w:val="24"/>
          <w:lang w:eastAsia="en-US"/>
        </w:rPr>
        <w:t>.</w:t>
      </w:r>
    </w:p>
    <w:p w14:paraId="31FFED8E"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Ирина: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Сразу возникает мысль — а зачем она здесь?</w:t>
      </w:r>
    </w:p>
    <w:p w14:paraId="42493DCC"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Кажется, что у нее дальнейшая роль будет.</w:t>
      </w:r>
    </w:p>
    <w:p w14:paraId="0ED4937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Людмила: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Да. Зачем ее здесь так много?</w:t>
      </w:r>
    </w:p>
    <w:p w14:paraId="0C29828A"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Кто-то известный как раз в то время, и начинаешь перебирать в голове где я ее видела, чего ее так много.</w:t>
      </w:r>
    </w:p>
    <w:p w14:paraId="2F81A0D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Анна: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Она не здесь, в другом месте совсем.</w:t>
      </w:r>
    </w:p>
    <w:p w14:paraId="1B04B84B"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Певицу сократить. Еще?</w:t>
      </w:r>
    </w:p>
    <w:p w14:paraId="1F1EDAB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Ирина: </w:t>
      </w:r>
      <w:r w:rsidRPr="003D34E2">
        <w:rPr>
          <w:rFonts w:ascii="Franklin Gothic Book" w:eastAsia="Calibri" w:hAnsi="Franklin Gothic Book" w:cs="Times New Roman"/>
          <w:sz w:val="24"/>
          <w:szCs w:val="24"/>
          <w:lang w:eastAsia="en-US"/>
        </w:rPr>
        <w:t>Не перегружать этими всеми событиями. Они все хотят объяснить. Все вообще. Детско-родительские, СВО.</w:t>
      </w:r>
    </w:p>
    <w:p w14:paraId="7DB913D6"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Много затронуто, да.</w:t>
      </w:r>
    </w:p>
    <w:p w14:paraId="403B00E3"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Ольга: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И какого-то позитива чуть побольше добавить. Потому что сидишь и страдаешь весь сериал. Понятно, что все пять серий подряд навряд ли кто-то будет смотреть. Одну посмотрели, отдохнули. Не будет так тяжело.</w:t>
      </w:r>
    </w:p>
    <w:p w14:paraId="329DDFF4"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Марина: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Они могут идти каждый день, допустим.</w:t>
      </w:r>
    </w:p>
    <w:p w14:paraId="6DA56529"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Вера: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Обычно, когда что-то новое выходит, могут раз в неделю эту серию ставить.</w:t>
      </w:r>
    </w:p>
    <w:p w14:paraId="7D26C7B5"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sz w:val="24"/>
          <w:szCs w:val="24"/>
          <w:lang w:eastAsia="en-US"/>
        </w:rPr>
        <w:t xml:space="preserve">Людмила: </w:t>
      </w:r>
      <w:r w:rsidRPr="003D34E2">
        <w:rPr>
          <w:rFonts w:ascii="Franklin Gothic Book" w:eastAsia="Calibri" w:hAnsi="Franklin Gothic Book" w:cs="Times New Roman"/>
          <w:sz w:val="24"/>
          <w:szCs w:val="24"/>
          <w:lang w:eastAsia="en-US"/>
        </w:rPr>
        <w:t>Для сериала надо точно что-нибудь сделать.</w:t>
      </w:r>
    </w:p>
    <w:p w14:paraId="53C867A9" w14:textId="77777777"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Модератор: Делайте скидку на то, что все-таки вы посмотрели все пять серий подряд.</w:t>
      </w:r>
    </w:p>
    <w:p w14:paraId="4A3D9071"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Татьяна:</w:t>
      </w:r>
      <w:r w:rsidRPr="003D34E2">
        <w:rPr>
          <w:rFonts w:ascii="Franklin Gothic Book" w:eastAsia="Calibri" w:hAnsi="Franklin Gothic Book" w:cs="Times New Roman"/>
          <w:b/>
          <w:sz w:val="24"/>
          <w:szCs w:val="24"/>
          <w:lang w:eastAsia="en-US"/>
        </w:rPr>
        <w:t xml:space="preserve"> </w:t>
      </w:r>
      <w:r w:rsidRPr="003D34E2">
        <w:rPr>
          <w:rFonts w:ascii="Franklin Gothic Book" w:eastAsia="Calibri" w:hAnsi="Franklin Gothic Book" w:cs="Times New Roman"/>
          <w:sz w:val="24"/>
          <w:szCs w:val="24"/>
          <w:lang w:eastAsia="en-US"/>
        </w:rPr>
        <w:t>Поэтому тяжело было.</w:t>
      </w:r>
    </w:p>
    <w:p w14:paraId="36DB14EB" w14:textId="77777777" w:rsidR="00047CA4" w:rsidRPr="003D34E2" w:rsidRDefault="00047CA4" w:rsidP="00833734">
      <w:pPr>
        <w:spacing w:after="60"/>
        <w:jc w:val="both"/>
        <w:rPr>
          <w:rFonts w:ascii="Franklin Gothic Book" w:eastAsia="Calibri" w:hAnsi="Franklin Gothic Book" w:cs="Times New Roman"/>
          <w:sz w:val="24"/>
          <w:szCs w:val="24"/>
          <w:lang w:eastAsia="en-US"/>
        </w:rPr>
      </w:pPr>
      <w:r w:rsidRPr="003D34E2">
        <w:rPr>
          <w:rFonts w:ascii="Franklin Gothic Book" w:eastAsia="Calibri" w:hAnsi="Franklin Gothic Book" w:cs="Times New Roman"/>
          <w:b/>
          <w:bCs/>
          <w:sz w:val="24"/>
          <w:szCs w:val="24"/>
          <w:lang w:eastAsia="en-US"/>
        </w:rPr>
        <w:t xml:space="preserve">Алиса: </w:t>
      </w:r>
      <w:r w:rsidRPr="003D34E2">
        <w:rPr>
          <w:rFonts w:ascii="Franklin Gothic Book" w:eastAsia="Calibri" w:hAnsi="Franklin Gothic Book" w:cs="Times New Roman"/>
          <w:sz w:val="24"/>
          <w:szCs w:val="24"/>
          <w:lang w:eastAsia="en-US"/>
        </w:rPr>
        <w:t>Сериал-то хороший, поэтому. Все.</w:t>
      </w:r>
    </w:p>
    <w:p w14:paraId="0DBE5B5C" w14:textId="52F71961" w:rsidR="00047CA4" w:rsidRPr="003D34E2" w:rsidRDefault="00047CA4" w:rsidP="00833734">
      <w:pPr>
        <w:spacing w:after="60"/>
        <w:jc w:val="both"/>
        <w:rPr>
          <w:rFonts w:ascii="Franklin Gothic Book" w:eastAsia="Calibri" w:hAnsi="Franklin Gothic Book" w:cs="Times New Roman"/>
          <w:b/>
          <w:sz w:val="24"/>
          <w:szCs w:val="24"/>
          <w:lang w:eastAsia="en-US"/>
        </w:rPr>
      </w:pPr>
      <w:r w:rsidRPr="003D34E2">
        <w:rPr>
          <w:rFonts w:ascii="Franklin Gothic Book" w:eastAsia="Calibri" w:hAnsi="Franklin Gothic Book" w:cs="Times New Roman"/>
          <w:b/>
          <w:sz w:val="24"/>
          <w:szCs w:val="24"/>
          <w:lang w:eastAsia="en-US"/>
        </w:rPr>
        <w:t xml:space="preserve">Модератор: Все. Спасибо. Очень приятно с вами работать. </w:t>
      </w:r>
    </w:p>
    <w:p w14:paraId="618A5784" w14:textId="77777777" w:rsidR="00047CA4" w:rsidRPr="00CB7EA4" w:rsidRDefault="00047CA4" w:rsidP="00833734">
      <w:pPr>
        <w:spacing w:after="60"/>
        <w:jc w:val="both"/>
        <w:rPr>
          <w:rFonts w:ascii="Franklin Gothic Book" w:hAnsi="Franklin Gothic Book" w:cs="Arial"/>
          <w:sz w:val="24"/>
          <w:szCs w:val="24"/>
        </w:rPr>
      </w:pPr>
    </w:p>
    <w:p w14:paraId="4993406F" w14:textId="77777777" w:rsidR="00433B7C" w:rsidRPr="00CB7EA4" w:rsidRDefault="00433B7C" w:rsidP="00833734">
      <w:pPr>
        <w:spacing w:after="60"/>
        <w:ind w:right="-285"/>
        <w:jc w:val="both"/>
        <w:rPr>
          <w:rFonts w:ascii="Franklin Gothic Book" w:eastAsia="Arial" w:hAnsi="Franklin Gothic Book" w:cs="Arial"/>
          <w:sz w:val="24"/>
          <w:szCs w:val="24"/>
        </w:rPr>
      </w:pPr>
    </w:p>
    <w:p w14:paraId="311BC5C1" w14:textId="77777777" w:rsidR="00433B7C" w:rsidRPr="00CB7EA4" w:rsidRDefault="00433B7C" w:rsidP="00833734">
      <w:pPr>
        <w:spacing w:after="60"/>
        <w:ind w:right="-285"/>
        <w:jc w:val="both"/>
        <w:rPr>
          <w:rFonts w:ascii="Franklin Gothic Book" w:eastAsia="Arial" w:hAnsi="Franklin Gothic Book" w:cs="Arial"/>
          <w:sz w:val="24"/>
          <w:szCs w:val="24"/>
        </w:rPr>
      </w:pPr>
    </w:p>
    <w:p w14:paraId="00945B0B" w14:textId="77777777" w:rsidR="00433B7C" w:rsidRPr="00CB7EA4" w:rsidRDefault="00433B7C" w:rsidP="00833734">
      <w:pPr>
        <w:spacing w:after="60"/>
        <w:rPr>
          <w:rFonts w:ascii="Franklin Gothic Book" w:hAnsi="Franklin Gothic Book" w:cs="Times New Roman"/>
          <w:b/>
          <w:smallCaps/>
          <w:color w:val="009999"/>
          <w:sz w:val="24"/>
          <w:szCs w:val="24"/>
        </w:rPr>
      </w:pPr>
      <w:r w:rsidRPr="00CB7EA4">
        <w:rPr>
          <w:rFonts w:ascii="Franklin Gothic Book" w:hAnsi="Franklin Gothic Book" w:cs="Times New Roman"/>
          <w:b/>
          <w:smallCaps/>
          <w:color w:val="009999"/>
          <w:sz w:val="24"/>
          <w:szCs w:val="24"/>
        </w:rPr>
        <w:br w:type="page"/>
      </w:r>
    </w:p>
    <w:p w14:paraId="117E5861" w14:textId="6AB3FB27" w:rsidR="00433B7C" w:rsidRPr="006E73D9" w:rsidRDefault="00433B7C" w:rsidP="00833734">
      <w:pPr>
        <w:pStyle w:val="1"/>
        <w:spacing w:before="0" w:after="60"/>
        <w:jc w:val="center"/>
        <w:rPr>
          <w:rFonts w:ascii="Franklin Gothic Book" w:hAnsi="Franklin Gothic Book"/>
          <w:b/>
          <w:color w:val="009999"/>
          <w:sz w:val="28"/>
          <w:szCs w:val="28"/>
        </w:rPr>
      </w:pPr>
      <w:bookmarkStart w:id="2" w:name="_Toc212893083"/>
      <w:r w:rsidRPr="006E73D9">
        <w:rPr>
          <w:rFonts w:ascii="Franklin Gothic Book" w:hAnsi="Franklin Gothic Book"/>
          <w:b/>
          <w:color w:val="009999"/>
          <w:sz w:val="28"/>
          <w:szCs w:val="28"/>
        </w:rPr>
        <w:t>Расшифровка 3</w:t>
      </w:r>
      <w:bookmarkEnd w:id="2"/>
    </w:p>
    <w:p w14:paraId="4D7E8F89" w14:textId="77777777" w:rsidR="00667831" w:rsidRDefault="00667831" w:rsidP="00833734">
      <w:pPr>
        <w:spacing w:after="60"/>
        <w:ind w:right="-285"/>
        <w:jc w:val="both"/>
        <w:rPr>
          <w:rFonts w:ascii="Franklin Gothic Book" w:hAnsi="Franklin Gothic Book" w:cs="Arial"/>
          <w:sz w:val="24"/>
          <w:szCs w:val="24"/>
          <w:u w:val="single"/>
        </w:rPr>
      </w:pPr>
    </w:p>
    <w:p w14:paraId="1B834AC8" w14:textId="53C87D5F" w:rsidR="00433B7C" w:rsidRPr="00CB7EA4" w:rsidRDefault="00433B7C" w:rsidP="00833734">
      <w:pPr>
        <w:spacing w:after="6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00775FEF">
        <w:rPr>
          <w:rFonts w:ascii="Franklin Gothic Book" w:hAnsi="Franklin Gothic Book" w:cs="Arial"/>
          <w:sz w:val="24"/>
          <w:szCs w:val="24"/>
        </w:rPr>
        <w:t xml:space="preserve"> </w:t>
      </w:r>
      <w:r w:rsidR="00047CA4">
        <w:rPr>
          <w:rFonts w:ascii="Franklin Gothic Book" w:hAnsi="Franklin Gothic Book" w:cs="Arial"/>
          <w:sz w:val="24"/>
          <w:szCs w:val="24"/>
        </w:rPr>
        <w:t>Нижний Новгород</w:t>
      </w:r>
      <w:r w:rsidRPr="00CB7EA4">
        <w:rPr>
          <w:rFonts w:ascii="Franklin Gothic Book" w:hAnsi="Franklin Gothic Book" w:cs="Arial"/>
          <w:sz w:val="24"/>
          <w:szCs w:val="24"/>
        </w:rPr>
        <w:t>.</w:t>
      </w:r>
    </w:p>
    <w:p w14:paraId="43E13185" w14:textId="77777777" w:rsidR="00433B7C" w:rsidRPr="00CB7EA4" w:rsidRDefault="00433B7C" w:rsidP="00833734">
      <w:pPr>
        <w:shd w:val="clear" w:color="auto" w:fill="FFFFFF"/>
        <w:tabs>
          <w:tab w:val="left" w:pos="0"/>
        </w:tabs>
        <w:spacing w:after="60"/>
        <w:jc w:val="center"/>
        <w:rPr>
          <w:rFonts w:ascii="Franklin Gothic Book" w:hAnsi="Franklin Gothic Book" w:cs="Arial"/>
          <w:b/>
          <w:sz w:val="24"/>
          <w:szCs w:val="24"/>
        </w:rPr>
      </w:pPr>
    </w:p>
    <w:p w14:paraId="4DAF21F6" w14:textId="1EAF1B2F" w:rsidR="00047CA4" w:rsidRPr="00D243F3" w:rsidRDefault="00047CA4" w:rsidP="00D243F3">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Если вкратце, общее впечатление от просмотренного сериала буквально в двух-трёх словах. Что вы можете сказать, Кристина?</w:t>
      </w:r>
    </w:p>
    <w:p w14:paraId="52B6BE7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Впечатление такое от нейтрального до негативно-пессимистического. И в конце, наверное, последнюю серию выделила бы как отдельный сериал, более положительный, более позитивный.</w:t>
      </w:r>
    </w:p>
    <w:p w14:paraId="47B5F5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 что скажете?</w:t>
      </w:r>
    </w:p>
    <w:p w14:paraId="2A8CD68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Очень тяжелый к просмотру сериал. Но очень близкий по духу, потому что мы в 90-х выросли. И всё это близко знакомо и хорошо так зацеплено. Очень близко это всё к той ситуации, которая сейчас происходит. Поэтому я как-то близко к сердцу себе приняла. Эмоционально очень такой сильный.</w:t>
      </w:r>
    </w:p>
    <w:p w14:paraId="780E146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что скажете?</w:t>
      </w:r>
    </w:p>
    <w:p w14:paraId="4F32028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У меня такие впечатления, не очень, честно говоря. Эта тема про Украину, она мне, конечно, близка. Но я бы не хотела смотреть этот сериал, про это. И если бы я смотрела сама его, я бы не стала досматривать.</w:t>
      </w:r>
    </w:p>
    <w:p w14:paraId="4C97844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Просто выключили бы, да?</w:t>
      </w:r>
    </w:p>
    <w:p w14:paraId="6BB9869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Да, мне не очень близко было донесено, эта история 90-х.</w:t>
      </w:r>
    </w:p>
    <w:p w14:paraId="476CDB3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Евгения?</w:t>
      </w:r>
    </w:p>
    <w:p w14:paraId="3622CC2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Да, эмоционально насыщенный такой фильм. Трогательный, мне очень понравилось, как всё подано в фильме. Сама тема для меня не близка, я имею в виду этот национализм, это всё. Но когда я начала смотреть, меня затянуло и мне понравилось.</w:t>
      </w:r>
    </w:p>
    <w:p w14:paraId="6FFE178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 что скажете?</w:t>
      </w:r>
    </w:p>
    <w:p w14:paraId="01DA8F5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Мне всё понравилось, мне хотелось досмотреть до конца.</w:t>
      </w:r>
    </w:p>
    <w:p w14:paraId="38B892C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w:t>
      </w:r>
    </w:p>
    <w:p w14:paraId="1BE2D3C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Меня тоже затянуло, хотя обычно я такое, в принципе, не смотрю. Но мне понравилось. И с начала была какая-то прям тревога, какой-то негатив был, потому что как-то всё плохо у них. А потом в конце действительно уже какие-то положительные впечатления, надежда какая-то. Как лучик света такой, прикольно.</w:t>
      </w:r>
    </w:p>
    <w:p w14:paraId="67E345B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вы что скажете?</w:t>
      </w:r>
    </w:p>
    <w:p w14:paraId="14F6882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Для меня сериал был современный, необычный. Для сюжета у нас такого, по крайней мере, я не видела ещё, во всяком случае, в российском кинематографе. По чувствам для меня не доиграно было точно. Поэтому я местами просто скучала.</w:t>
      </w:r>
    </w:p>
    <w:p w14:paraId="50D2E22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 ваши впечатления?</w:t>
      </w:r>
    </w:p>
    <w:p w14:paraId="453A56F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В целом понравился, но второй раз я бы не стала смотреть, конечно. Последняя серия такая сумбурная вышла, как-то испортила общее впечатление, наверное. Потому что я осталась наедине с мыслями какими-то. Какой-то сыроватый немножко.</w:t>
      </w:r>
    </w:p>
    <w:p w14:paraId="6A27446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вы сейчас всё-таки уже начали говорить что-то, мне понравилось, не понравилось. Давайте чуть более подробно. В целом насколько сериал вам понравился? Кристина, понравилось, не понравилось?</w:t>
      </w:r>
    </w:p>
    <w:p w14:paraId="7F781B3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Скорее не понравилось.</w:t>
      </w:r>
    </w:p>
    <w:p w14:paraId="3DB96A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Скорее не понравился, а положительное что понравилось?</w:t>
      </w:r>
    </w:p>
    <w:p w14:paraId="0D47941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Мне понравилась линия судьбы героев. Любовная линия, это по мне. А какая-то политическая, вот это сумбурно так всё, тяжело. Это для меня нет.</w:t>
      </w:r>
    </w:p>
    <w:p w14:paraId="0E09CEB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не понравилось?</w:t>
      </w:r>
    </w:p>
    <w:p w14:paraId="294CF6F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xml:space="preserve">: Не понравилось про подростка. Поведение этого подростка, его манера общения. Потому что у нас тоже подростки подрастают, как-то это немножко </w:t>
      </w:r>
      <w:proofErr w:type="spellStart"/>
      <w:r w:rsidRPr="00D243F3">
        <w:rPr>
          <w:rFonts w:ascii="Franklin Gothic Book" w:hAnsi="Franklin Gothic Book"/>
          <w:color w:val="000000"/>
          <w:sz w:val="24"/>
          <w:szCs w:val="24"/>
        </w:rPr>
        <w:t>переживательно</w:t>
      </w:r>
      <w:proofErr w:type="spellEnd"/>
      <w:r w:rsidRPr="00D243F3">
        <w:rPr>
          <w:rFonts w:ascii="Franklin Gothic Book" w:hAnsi="Franklin Gothic Book"/>
          <w:color w:val="000000"/>
          <w:sz w:val="24"/>
          <w:szCs w:val="24"/>
        </w:rPr>
        <w:t>, как себя ведут подростки, наверное, взаимоотношения.</w:t>
      </w:r>
    </w:p>
    <w:p w14:paraId="08AB0E1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Именно мальчик, или и девочка в том числе?</w:t>
      </w:r>
    </w:p>
    <w:p w14:paraId="2548503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Да и мальчика, и девочки. И как-то переносишь на себя, и девочка, моя дочь, тоже скоро будет такого возраста. Какие-то их взаимоотношения, это непонимание между мамой и дочкой, тоже боишься за это. И, наверное, какая-то безответственность одной из сестер, которая младшая, Маша. Взаимоотношения между сестрами. И эта постоянно какая-то политика вмешанная с супругом Марии. Мне было так всё непонятно. То есть, к чему это показывают, как бы это всё про него.</w:t>
      </w:r>
    </w:p>
    <w:p w14:paraId="623A08D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 понравилось всё-таки или наоборот, не понравилось?</w:t>
      </w:r>
    </w:p>
    <w:p w14:paraId="67734A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Так наоборот, наверное, Маша это которая с Аней. А у Анны уже супруг был.</w:t>
      </w:r>
    </w:p>
    <w:p w14:paraId="4CF905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 я вот это всё время не могла понять. То есть, показывали их маленькими, одна такая симпатичная, более взбалмошная.</w:t>
      </w:r>
    </w:p>
    <w:p w14:paraId="0864AEF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с Украины.</w:t>
      </w:r>
    </w:p>
    <w:p w14:paraId="1998DBC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Значит, Анна. А потом старше показывают, и как будто наоборот.</w:t>
      </w:r>
    </w:p>
    <w:p w14:paraId="18331A1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не могла понять, кто из них старшая, а кто младшая.</w:t>
      </w:r>
    </w:p>
    <w:p w14:paraId="7B7B8BF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есть, в детстве наоборот. Одна миленькая, что у тебя там куча мужчин поменяется, она такая младшая. А потом показывают, что они наоборот, то есть, они прям перепутаны.</w:t>
      </w:r>
    </w:p>
    <w:p w14:paraId="4DB5466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Младшая ответственная, а старшая, я тоже долго не могла разобраться, кто из них кто.</w:t>
      </w:r>
    </w:p>
    <w:p w14:paraId="3E5A451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Как-то они там в фильме, по-моему, один раз спутали. Она там пришла, и они как-то перепутали, она её не Маша, а Аня назвала, было такое один раз.</w:t>
      </w:r>
    </w:p>
    <w:p w14:paraId="281875B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есть, да, как-то поменяны роли у них наоборот.</w:t>
      </w:r>
    </w:p>
    <w:p w14:paraId="4D69C85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Дарья, понравился всё-таки, не понравился?</w:t>
      </w:r>
    </w:p>
    <w:p w14:paraId="6E36EAD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Мне понравилось, да. Именно эта линия тоже понравилась, родители-дети. И в прошлом как мама девочек воспитывала, этих двух сестренок. И в будущем как с дочкой у неё были непростые отношения, потом с сыном. То есть, там она как-то, вообще никак его не воспитывала, по-моему.</w:t>
      </w:r>
    </w:p>
    <w:p w14:paraId="4BDD5B3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ещё понравилось?</w:t>
      </w:r>
    </w:p>
    <w:p w14:paraId="0601C7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Да много чего, в принципе, понравилось. Что этот патриотизм, проблемы, гражданство, конфликты, оно было не оторвано как-то, безлично, а оно было привязано, то есть, вплетено в канву семьи. И всё это показывалось через призму простых людей. Мне понравилось.</w:t>
      </w:r>
    </w:p>
    <w:p w14:paraId="0D59822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не понравилось?</w:t>
      </w:r>
    </w:p>
    <w:p w14:paraId="3DE38EE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Носков, это ужас какой-то. Подбор актеров конкретно.</w:t>
      </w:r>
    </w:p>
    <w:p w14:paraId="5DEE013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просто вжился прямо.</w:t>
      </w:r>
    </w:p>
    <w:p w14:paraId="0EB292C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Надо другого было предлагать. Что он как ловелас, что он такой покоритель женских сердец. Никакой, я не знаю, что у него там, кошмар вообще!</w:t>
      </w:r>
    </w:p>
    <w:p w14:paraId="73B4807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именно сам актер?</w:t>
      </w:r>
    </w:p>
    <w:p w14:paraId="6EB0BE8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Да, сам актер. Может быть, роль такая у него и должна быть, что он такой. Но сам актер, я считаю, что неудачный подбор. Это мне бросилось в глаза.</w:t>
      </w:r>
    </w:p>
    <w:p w14:paraId="0D8A198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понравилось, не понравилось в целом?</w:t>
      </w:r>
    </w:p>
    <w:p w14:paraId="060264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Нет, мне не понравилось. Причём мне не понравилось политическая тематика в целом, хотя я в политике не сильна. Но вот тут если бы чуть-чуть было </w:t>
      </w:r>
      <w:proofErr w:type="spellStart"/>
      <w:r w:rsidRPr="00D243F3">
        <w:rPr>
          <w:rFonts w:ascii="Franklin Gothic Book" w:hAnsi="Franklin Gothic Book"/>
          <w:color w:val="000000"/>
          <w:sz w:val="24"/>
          <w:szCs w:val="24"/>
        </w:rPr>
        <w:t>экшена</w:t>
      </w:r>
      <w:proofErr w:type="spellEnd"/>
      <w:r w:rsidRPr="00D243F3">
        <w:rPr>
          <w:rFonts w:ascii="Franklin Gothic Book" w:hAnsi="Franklin Gothic Book"/>
          <w:color w:val="000000"/>
          <w:sz w:val="24"/>
          <w:szCs w:val="24"/>
        </w:rPr>
        <w:t>, мне было бы куда интереснее. А когда пошла любовная история, это тоска смертная, и это пошло уже на фоне сериалов даже не «Первого канала», а что-то подальше.</w:t>
      </w:r>
    </w:p>
    <w:p w14:paraId="24C9F02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Канал «Домашний».</w:t>
      </w:r>
    </w:p>
    <w:p w14:paraId="720F184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И когда оно переходило на статус этого другого канала, то становилось дешево и не интересно. А если был бы экшен и так уже снят в политической тематике, это было бы, скорее, больше для «Первого канала». То есть, по статусу повыше.</w:t>
      </w:r>
    </w:p>
    <w:p w14:paraId="48225A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понравился, не понравился? Если общая оценка.</w:t>
      </w:r>
    </w:p>
    <w:p w14:paraId="6900F3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Я так сразу хочу сказать, скорее нет.</w:t>
      </w:r>
    </w:p>
    <w:p w14:paraId="6487C8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Скорее нет?</w:t>
      </w:r>
    </w:p>
    <w:p w14:paraId="48178B4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Скорее нет. Не скажу, что прям вообще не понравилось. Но пришлось всё же смотреть.</w:t>
      </w:r>
    </w:p>
    <w:p w14:paraId="4A46818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понравилось, что зацепило в сериале?</w:t>
      </w:r>
    </w:p>
    <w:p w14:paraId="0DE3D90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Что понравилось мне в сериале – мне понравилась главная героиня, Маша. Мне понравилось, она трезво размышляет, как она собирается. Не знаю, вот это всё у неё, ответственность эта, мне это очень понравилось. И мне она, в принципе, понравилась, красивая.</w:t>
      </w:r>
    </w:p>
    <w:p w14:paraId="7908E7B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не понравилось тогда?</w:t>
      </w:r>
    </w:p>
    <w:p w14:paraId="65ADFD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Носков.</w:t>
      </w:r>
    </w:p>
    <w:p w14:paraId="5EE781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человеку понравился Носков.</w:t>
      </w:r>
    </w:p>
    <w:p w14:paraId="726A479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Нет, он в моем как бы мнении, в моем впечатлении, он вписался в свою роль.</w:t>
      </w:r>
    </w:p>
    <w:p w14:paraId="724880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Отвратительную.</w:t>
      </w:r>
    </w:p>
    <w:p w14:paraId="626A645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Жизненную.</w:t>
      </w:r>
    </w:p>
    <w:p w14:paraId="269737C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Он такой есть в жизни, и он такой же и в этой роли. Он один в один. Что мне вообще не понравилось, это тема с Украиной. Наверное, хотели поднять патриотический вопрос, что мы Россия, и что мы народ вообще. И что вы не судите. Это я тоже отметила в анкете, что там хотели, наверное, ещё, типа, «не спеши с выводами». Есть такая фраза, вот это втянуть, потому что сразу это началось, одни одно говорят, другие другое. Это я не понаслышке знаю, потому что у меня родственники, с которыми мы сейчас не общаемся. Но скорее мне эта линия просто не интересна. Так же, как снимали «Крым», «Крымский мост», эти фильмы. Они какие-то не в моем как бы вкусе, что ли. Не интересно. Про жизнь показано, и в конце всё так у всех хорошо получилось? У нас что-то пока ещё хорошо не получилось. Уже сколько лет всё это идёт, и ничего не получается.</w:t>
      </w:r>
    </w:p>
    <w:p w14:paraId="12441B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Ладно, хорошо. Яна, понравился, не понравился в целом?</w:t>
      </w:r>
    </w:p>
    <w:p w14:paraId="59D9EC7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Я соглашусь отчасти с Анной и Ксенией. По поводу Носкова, тоже не люблю как актера просто. По поводу политики, я тоже не сильна. И то, что не делай выводы, патриотизм этот, реально сериал пытался нам донести. У каждого своя точка зрения, не хочется навязывать никому. И придерживаться тоже ничего не хочется. Понравилась Маша мне тоже, такая красивая, статная. Вообще очень красиво её так прям, хорошая актриса. Я её, кстати, не знаю, что за актриса. В целом, наверное, больше понравилось, чем нет. Но говорю, второй раз я бы не стала смотреть. Достаточно одного раза.</w:t>
      </w:r>
    </w:p>
    <w:p w14:paraId="18506C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почему всё-таки второй раз не захочется пересматривать?</w:t>
      </w:r>
    </w:p>
    <w:p w14:paraId="6071F9C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xml:space="preserve">: Я говорю, из-за концовки. То, что она как-то так скомкана. И плюс ещё отдает немножко каналами «Россия» и «Домашний». Особенно я это отметила в предпоследней серии. Когда была свадьба, озвучка эта, какую-то дешевизну немножечко придает. Это сияние в глазах, как у </w:t>
      </w:r>
      <w:proofErr w:type="spellStart"/>
      <w:r w:rsidRPr="00D243F3">
        <w:rPr>
          <w:rFonts w:ascii="Franklin Gothic Book" w:hAnsi="Franklin Gothic Book"/>
          <w:color w:val="000000"/>
          <w:sz w:val="24"/>
          <w:szCs w:val="24"/>
        </w:rPr>
        <w:t>Сейлор</w:t>
      </w:r>
      <w:proofErr w:type="spellEnd"/>
      <w:r w:rsidRPr="00D243F3">
        <w:rPr>
          <w:rFonts w:ascii="Franklin Gothic Book" w:hAnsi="Franklin Gothic Book"/>
          <w:color w:val="000000"/>
          <w:sz w:val="24"/>
          <w:szCs w:val="24"/>
        </w:rPr>
        <w:t xml:space="preserve"> Мун, я не знаю.</w:t>
      </w:r>
    </w:p>
    <w:p w14:paraId="0F8744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Певица на свадьбе.</w:t>
      </w:r>
    </w:p>
    <w:p w14:paraId="536603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Какие-то моменты, она даже на свадьбе по телефону мама разговаривала, наигранность какая-то. Что-то такое, отдаёт дешевизной какой-то, на «Первый канал», конечно, не тянет.</w:t>
      </w:r>
    </w:p>
    <w:p w14:paraId="0B9C2A2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Наталья, что скажете? Понравился, не понравился в целом?</w:t>
      </w:r>
    </w:p>
    <w:p w14:paraId="01090CE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Скажем так: в целом, наверное, всё-таки понравился. Но меня затянуло с первой серии. Я так, если честно, сериалы нечасто смотрю, но периодически. Но вот прям затянуло. Наверное, насыщенность, если разобраться в любовной линии, про Носкова скажу. Я, честно, не представляю, как сильная разница в возрасте, как с ним потом. Она примерно моя ровесница, как она с таким, я не знаю, на вид за 50.</w:t>
      </w:r>
    </w:p>
    <w:p w14:paraId="5341D13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50+, я бы сказала.</w:t>
      </w:r>
    </w:p>
    <w:p w14:paraId="1F04F5A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Любовь всё равно.</w:t>
      </w:r>
    </w:p>
    <w:p w14:paraId="1C5069C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Как такая любовь может сохраниться к человеку, который уже старый. И эти кадры, когда она с ним целуется как со старым мужчиной, вот это, где он в ванной голый.</w:t>
      </w:r>
    </w:p>
    <w:p w14:paraId="53F6988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Незакрытый гештальт.</w:t>
      </w:r>
    </w:p>
    <w:p w14:paraId="364798A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психологическая травма.</w:t>
      </w:r>
    </w:p>
    <w:p w14:paraId="73B88F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нас была травма.</w:t>
      </w:r>
    </w:p>
    <w:p w14:paraId="0A5758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Да, небольшая психологическая травма.</w:t>
      </w:r>
    </w:p>
    <w:p w14:paraId="53DE8DF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Надо было предупреждать.</w:t>
      </w:r>
    </w:p>
    <w:p w14:paraId="1BF816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Конечно, это не то, что смотреть детям до 18. В целом это очень тяжелый фильм, для которого действительно нужно быть зрелым человеком, чтобы это всё понять. И 90-е понять. Если любовную линию отдельно смотреть, в принципе, в целом хорошая любовная линия. Если взять другого актера, конечно, посимпатичнее. Мне очень понравилась главная героиня Маша. Такая сильная женщина, которая всё тянет сама. Которая реально подставляет помощь и прощает всё. И в любой момент всем помогает, особенно круг своих близких. Свой круг, для которых она на всё готова. Ради них и оградить, помочь, прийти в перестрелку, это всё она. Политическая подоплёка, как ни странно, мне тоже понравилась. То есть, здесь активно говорят о том, что они-то, украинцы, как сказать? Против нас, они там нагнетали, что все плохие, русские. А когда этот мальчик, забыла, как его зовут, сын Ани.</w:t>
      </w:r>
    </w:p>
    <w:p w14:paraId="1796C9D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Мотя.</w:t>
      </w:r>
    </w:p>
    <w:p w14:paraId="0ECA267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Да, Мотя приехал и думал, что мы его тут все укропом назовем, это ник. То есть, их там обучали совершенно другому. И он приехал в мир, где всё хорошо. То есть, где людей не стращают, где нет бомбежек, перестрелок. Где просто люди умеют дружить, любить. И у России явно, что есть будущее. То есть, политическая неплохая подоплёка здесь. И в целом такой насыщенный сериал получился. Из минусов сразу скажу, Носков,  понятно, не в моем вкусе. Концовка очень такая, скомканная. То есть, когда мы просмотрели эти три серии, потихонечку всё здесь развивалось, мне кажется, ещё нужно как-то эту серию раздвинуть. Непонятно, что случилось с героем из 90-х, который убил их отца. Но, если честно, я бы хотела, чтобы показали, что он там где-то шёл-шёл, и сгнил где-то в итоге на   какой-то зоне. Не хватает какой-то справедливости. Раз уж этот сериал про справедливость, добавьте вы этой справедливости, даже пускай в те времена. И в целом как-то хочется больше о судьбе героев. А тут как-то, честно, как будто давайте всё быстрее закончим, у нас тут лимит пять серий, и свернем всё это. То есть, как-то непропорционально, медленно разворачивалось вначале. Но, в принципе, неплохо разворачивалось. Но прям минимум одну или две серии я бы добавила, чтобы просто действительно цель сериала показать людям, что всё будет хорошо.</w:t>
      </w:r>
    </w:p>
    <w:p w14:paraId="7C3218D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ещё о каких героях не хватает информации?</w:t>
      </w:r>
    </w:p>
    <w:p w14:paraId="28EEDA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О каких героях? В целом понятно, конечно, что папа с дочкой друг друга приняли.</w:t>
      </w:r>
    </w:p>
    <w:p w14:paraId="6E37984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Непонятно.</w:t>
      </w:r>
    </w:p>
    <w:p w14:paraId="65DA8DA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Который с ней работал. И которому небезразлична была Анна.</w:t>
      </w:r>
    </w:p>
    <w:p w14:paraId="0C7904D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очках который, что ли?</w:t>
      </w:r>
    </w:p>
    <w:p w14:paraId="19BB059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 судьбе Маши, собственно. То есть, непонятно, вроде, его постоянно показывают, но как-то непонятно, а откуда он взялся, что он.</w:t>
      </w:r>
    </w:p>
    <w:p w14:paraId="36D2641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и к ней, и она, вроде, к нему тоже. Но как-то непонятно.</w:t>
      </w:r>
    </w:p>
    <w:p w14:paraId="4057D32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Слишком быстро его тут как-то вводят.</w:t>
      </w:r>
    </w:p>
    <w:p w14:paraId="044D3D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 Маше не хватает, и как адаптировалась Аня.</w:t>
      </w:r>
    </w:p>
    <w:p w14:paraId="224FE8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мне ещё не хватило, если честно, раз такая тема поднялась, вот этой травмы какой-то детской, что у них папу убили. Просто было как-то странно вскользь. Она подошла, ему как-то высказала это за чашкой кофе. Надо как-то глубже немножко эту травму проработать, просмотреть.</w:t>
      </w:r>
    </w:p>
    <w:p w14:paraId="6E8AFB4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сейчас тоже скажу: мне не хватило, что вот они уехали в Москву. Там всё плохо у них, маму уволили, папу убили, денег нет.</w:t>
      </w:r>
    </w:p>
    <w:p w14:paraId="64D7F44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а как они переехали?</w:t>
      </w:r>
    </w:p>
    <w:p w14:paraId="4BC3BE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Квартира откуда-то.</w:t>
      </w:r>
    </w:p>
    <w:p w14:paraId="2F8285F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Квартира шикарная, вид из Кремля. Как они этого всего добились? То есть, хотя бы как мама устроилась, может быть, знакомые помогли?</w:t>
      </w:r>
    </w:p>
    <w:p w14:paraId="3D5931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этот переезд в Москву?</w:t>
      </w:r>
    </w:p>
    <w:p w14:paraId="21CB5D9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а мама без денег, без всего.</w:t>
      </w:r>
    </w:p>
    <w:p w14:paraId="11D1A4D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 показывают, что они уже девушки, уже в институте учатся. Вроде, неплохо так всё у них. То есть, как она это всё смогла? Для меня это интересно, как для женщины.</w:t>
      </w:r>
    </w:p>
    <w:p w14:paraId="32ADE78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потом когда муж бросил. «Сколько вы не виделись?» 15 лет, а там оба публичные личности, 15 лет.</w:t>
      </w:r>
    </w:p>
    <w:p w14:paraId="5497356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11 они сказали.</w:t>
      </w:r>
    </w:p>
    <w:p w14:paraId="47E9703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15 лет.</w:t>
      </w:r>
    </w:p>
    <w:p w14:paraId="6182AAB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бы лично не хотела ещё про очкарика отдельно. И как мама поднимала всю семью, мне кажется, это ещё серий пять было бы. Для меня слишком много.</w:t>
      </w:r>
    </w:p>
    <w:p w14:paraId="6CDD472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Хорошо, сцены, когда девочки, главные героини между собой говорят, 1996 год. А мама была с этим мужчиной, который, я так понимаю, убил? Там в синем платье, в красном платье, я так понимаю, чтобы выжить в 90-е годы, она с ним сошлась или как-то взяла у него денег.</w:t>
      </w:r>
    </w:p>
    <w:p w14:paraId="7FFEFD2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так подумала.</w:t>
      </w:r>
    </w:p>
    <w:p w14:paraId="7443A41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Вот это непонятно развитие. И, может быть, за счёт него она выехала, то есть, как-то из-за него.</w:t>
      </w:r>
    </w:p>
    <w:p w14:paraId="61FB63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он ей что-то говорил на украинском, и никто ничего не понял.</w:t>
      </w:r>
    </w:p>
    <w:p w14:paraId="04350C8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никто не понял, субтитров-то не было.</w:t>
      </w:r>
    </w:p>
    <w:p w14:paraId="022F89C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я хотела тоже это сказать.</w:t>
      </w:r>
    </w:p>
    <w:p w14:paraId="74C5DAE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ей что-то сказал, она же заплакала. Может, он ей в этот момент сказал о том, что в будущем.</w:t>
      </w:r>
    </w:p>
    <w:p w14:paraId="656CC06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так поняла, что он сказал: «Думаешь, меня посадят? Будь осторожнее».</w:t>
      </w:r>
    </w:p>
    <w:p w14:paraId="181E9F4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мы же русские зрители.</w:t>
      </w:r>
    </w:p>
    <w:p w14:paraId="69D0B7B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 следователя, он сказал: «Следователь к тебе придет». Она пыталась, но это очень напряженно нам показали.</w:t>
      </w:r>
    </w:p>
    <w:p w14:paraId="0725A4C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та не зря её спрашивает: «Ты помнишь детство?» А в каком плане, с кем мама была?</w:t>
      </w:r>
    </w:p>
    <w:p w14:paraId="4A302FD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не скажу, что я прям всё знаю, но я могу понять.</w:t>
      </w:r>
    </w:p>
    <w:p w14:paraId="35A7AC5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на свадьбе когда поставили субтитры, когда по-английски разговаривали. Хотя английский тоже, по сути, почти все знают. А украинский почему-то нет.</w:t>
      </w:r>
    </w:p>
    <w:p w14:paraId="7C8A39C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там, когда он ей говорил, я ничего не поняла.</w:t>
      </w:r>
    </w:p>
    <w:p w14:paraId="5DD844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некоторые слова только знаю.</w:t>
      </w:r>
    </w:p>
    <w:p w14:paraId="4CD89DF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этот момент ещё я не поняла, они танцевали, её пригласил этот друг, муж вышел. А потом он его когда вытолкал, и он сидел там дальше. То есть, что произошло, тут тоже непонятно.</w:t>
      </w:r>
    </w:p>
    <w:p w14:paraId="2D303E0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Такой он подошёл, типа, спросил: всё нормально?</w:t>
      </w:r>
    </w:p>
    <w:p w14:paraId="2EC9839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подневольный.</w:t>
      </w:r>
    </w:p>
    <w:p w14:paraId="03C91B6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Ольга, понравился, не понравился фильм в целом?</w:t>
      </w:r>
    </w:p>
    <w:p w14:paraId="552D346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В целом фильм понравился.</w:t>
      </w:r>
    </w:p>
    <w:p w14:paraId="42413D0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понравилось, что можете выделить?</w:t>
      </w:r>
    </w:p>
    <w:p w14:paraId="5BCED99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Вообще смотря этот фильм я задумалась, насколько вообще у нас подростки в пубертатном таком периоде, насколько они доверчивые, и как легко их завербовать, по сути. То есть, там какой-то мужик украинец под видом её отца «сделай это, сделай то». И насколько они эту информацию очень в себя впитывают и воспринимают. И как легко они пойдут ради своих родственников пойти что-то сделать. Потом мне тоже понравилась героиня Маша. Единственное, я ещё не поняла про возраст мамы.</w:t>
      </w:r>
    </w:p>
    <w:p w14:paraId="297E112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11 лет прошло, а ей лет 60.</w:t>
      </w:r>
    </w:p>
    <w:p w14:paraId="6463FD5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Она там молодая девушка, то есть, как бы несовпадение по возрасту. 11 лет не так уж много.</w:t>
      </w:r>
    </w:p>
    <w:p w14:paraId="6AFA26E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быть, я думала о том, что она сильно постарела после смерти отца, но не настолько же.</w:t>
      </w:r>
    </w:p>
    <w:p w14:paraId="19B440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там вообще другая женщина.</w:t>
      </w:r>
    </w:p>
    <w:p w14:paraId="332583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Просто резко, да. Как бы должно казаться, что да, она реально постарела за эти тяжелые годы после смерти мужа. Но не настолько же.</w:t>
      </w:r>
    </w:p>
    <w:p w14:paraId="414519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И всё-таки я как бы поняла, что всё идёт это из 90-х. То есть, насколько там русских не любили на Украине, получается, по фильму.</w:t>
      </w:r>
    </w:p>
    <w:p w14:paraId="12FB198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они же сказали о том, что «Ты не нужна, больше русская литература не нужна». Что он стих учил уже русских писателей на другом языке.</w:t>
      </w:r>
    </w:p>
    <w:p w14:paraId="460FEE6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Если честно, если вдаваться в подробности, там такого не было. Там просто заставили всех на украинском языке, у меня как раз родственница, она учителем русского и литературы была. Их просто в один момент заставили учить и преподавать. То есть, не было такого, что если ты не знаешь, уходи отсюда. То есть, исторически это неправильно.</w:t>
      </w:r>
    </w:p>
    <w:p w14:paraId="6C3A618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слышала наоборот, что действительно русских ущемляли. И это рассказывали, у кого там были бабушки и дедушки, жили там.</w:t>
      </w:r>
    </w:p>
    <w:p w14:paraId="16BD408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 Западной Украине да.</w:t>
      </w:r>
    </w:p>
    <w:p w14:paraId="756160D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разные же Украины-то.</w:t>
      </w:r>
    </w:p>
    <w:p w14:paraId="33CE1F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к сожалению, не знаю, я слышала такое. И мне было интересно смотреть как раз на это, потому что эту историю я слышала. И мне показалось, что это правдоподобно.</w:t>
      </w:r>
    </w:p>
    <w:p w14:paraId="058B3A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 Западной Украине там эти, там это всегда было.</w:t>
      </w:r>
    </w:p>
    <w:p w14:paraId="4962543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 вам в целом всё-таки понравился фильм?</w:t>
      </w:r>
    </w:p>
    <w:p w14:paraId="5C44F80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Да, фильм понравился. И понравилось то, что сюжетная линия переплетена с разными моментами. И военные какие-то такие патриотические моменты, и особенности такого возраста подростков. И любовная линия. И мне кажется, самое понятное, актриса Маша тоже очень понравилась. Она прям сильную такую роль сыграла. Мне кажется, что Носков, он именно в таком здесь виде просто необходим. Потому что если бы там был какой-то другой такой приятной внешности молодой человек, то было бы совсем другое впечатление от того, что хотели передать.</w:t>
      </w:r>
    </w:p>
    <w:p w14:paraId="5CEBF3A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он даже вел себя как придурок. Не зря постоянно указывали на это.</w:t>
      </w:r>
    </w:p>
    <w:p w14:paraId="62EFB9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это должно именно в таком виде быть. И я думаю, что это не зря. Считаю, что не зря в последнюю серию вложили много событий. Потому что это уже было бы очень затянуто. Считаю, что пять серий это замечательно, то есть, больше не надо, и меньше не надо. Мне не понравилось, что не было субтитров, потому что мне приходилось догадываться. А что-то хотелось прям точно знать, без субтитров было тяжело. И поначалу какие-то были мысли, первая-вторая серия – а кто эти девочки? А потом уже постепенно догадываешься, но всё равно эти первые две серии сидишь и гадаешь. Как-то что-то с этим бы хотелось подробнее.</w:t>
      </w:r>
    </w:p>
    <w:p w14:paraId="21B67B7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 знаю, в первых сериях всегда начинаешь что-то смотреть, и сидишь соображаешь, что там.</w:t>
      </w:r>
    </w:p>
    <w:p w14:paraId="70AAF6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но как-то не хватало больше информации об этом.</w:t>
      </w:r>
    </w:p>
    <w:p w14:paraId="69C01CF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Какие всё-таки основные эмоции, какие основные чувства вы испытывали во время просмотра? Кристина, что скажете?</w:t>
      </w:r>
    </w:p>
    <w:p w14:paraId="0A230E1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Как я отмечала, это какая-то тревожность, грусть.</w:t>
      </w:r>
    </w:p>
    <w:p w14:paraId="7DE129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вызывало тревогу?</w:t>
      </w:r>
    </w:p>
    <w:p w14:paraId="420AB1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Эти все события показанные. Даже просто от слов этих, когда она зашла и сказала, что Путин объявил о специальной военной операции всё, уже в эти моменты какие-то. И когда она в машину села, и он сказал уезжать. Уже было понятно, что что-то нехорошее будет происходить. И детство у них, это голодное время, когда денег не было. Папа ввязывался, в общем, там столько этих моментов. А в последней серии вообще всё практически, кроме Носкова, который вносил в это всё позитив, всё было очень печально.</w:t>
      </w:r>
    </w:p>
    <w:p w14:paraId="2F4613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Нотка юмора.</w:t>
      </w:r>
    </w:p>
    <w:p w14:paraId="2E55626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Любой момент какой-то он всё равно приводил, даже они встретились, сёстры, и всё равно все их разговоры, все воспоминания, всё равно туда возвращало в эти тревожные времена.</w:t>
      </w:r>
    </w:p>
    <w:p w14:paraId="1CAD590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 вы какие эмоции испытывали во время просмотра?</w:t>
      </w:r>
    </w:p>
    <w:p w14:paraId="413DE1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Злость, страх за наше будущее. Что до сих пор это всё не прекратилось. И там ещё было так сказано, что вот-вот это сейчас всё кончится, это на пару дней. Муж там говорил, и поначалу действительно все так и думали.</w:t>
      </w:r>
    </w:p>
    <w:p w14:paraId="7DFAF1D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злость с чем связана?</w:t>
      </w:r>
    </w:p>
    <w:p w14:paraId="1F1BBAA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Злость на наше правительство. То, что всё это развязалось. Что у человека отобрали слово.</w:t>
      </w:r>
    </w:p>
    <w:p w14:paraId="05D3E5A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какие-то эмоции испытывали?</w:t>
      </w:r>
    </w:p>
    <w:p w14:paraId="2D1DAA0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Тревожность тоже, да. Когда Анна не понимала, что с её мужем. И это как бы, мне кажется, до сих пор с этим сталкиваются те, у кого родственники там. То есть, это открытый вопрос ещё до сих пор остается. Единственное, мне непонятно, почему сериал называется «Сестра»? Но я думаю, мы это потом раскроем, нет?</w:t>
      </w:r>
    </w:p>
    <w:p w14:paraId="6610CC7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Мы сейчас сами это раскроем.</w:t>
      </w:r>
    </w:p>
    <w:p w14:paraId="2D820AF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 эмоции?</w:t>
      </w:r>
    </w:p>
    <w:p w14:paraId="70EA7B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Я испытывала тревогу, грусть. Страха, злости не было. Просто было какое-то всё время постоянное ощущение тревоги из-за того, что они такие показывали события, которые просто не могут вызвать какие-то другие у меня лично чувства.</w:t>
      </w:r>
    </w:p>
    <w:p w14:paraId="6E8217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грусть с чем связана?</w:t>
      </w:r>
    </w:p>
    <w:p w14:paraId="0FC2B4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Что так получается по фильму, и тут ничего не сделать. Из-за этого, наверное, грустно.</w:t>
      </w:r>
    </w:p>
    <w:p w14:paraId="3B9B887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 у вас какие мысли были?</w:t>
      </w:r>
    </w:p>
    <w:p w14:paraId="58CE97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Тоже была тревога, потому что это нагнеталось. У меня особенно тревога была, какой-то момент был нейтральный, но мне было прям не очень. Когда машины ехали, и там по дороге эти новости, все сводки говорили, всё плохо, столько-то погибло. Как-то вообще мурашки даже были. Потом в последней серии надежда была, что всё не так плохо. Но тоже какие-то негативные есть эмоции, что действительно, это всё началось, и мы сначала тоже думали, что это всё быстро, ненадолго. А оно до сих пор продолжается и конца и края этому нет.</w:t>
      </w:r>
    </w:p>
    <w:p w14:paraId="08A6DA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какие эмоции?</w:t>
      </w:r>
    </w:p>
    <w:p w14:paraId="0420038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Интерес, удивление, раздражение.</w:t>
      </w:r>
    </w:p>
    <w:p w14:paraId="5B3516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Интерес с чем связан?</w:t>
      </w:r>
    </w:p>
    <w:p w14:paraId="1EBAB93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Интерес, на самом деле, к самому сюжету. Потому что первые две серии меня реально тянуло. При том, что политика мне не очень интересна, и сериал и фильмы я про это не смотрю. Но тут было действительно интересно. Как я говорила, новизна какая-то, поэтому я сериал, в принципе, с интересом смотрела.</w:t>
      </w:r>
    </w:p>
    <w:p w14:paraId="7C6004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удивление?</w:t>
      </w:r>
    </w:p>
    <w:p w14:paraId="0A9722E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Удивление вообще происходящим. То есть, какие-то моменты меня действительно удивляли. Когда в конце оказалось, что муж-то у неё вообще за наших-то был, за русских. То есть, какие-то такие повороты событий для меня удивлением были. Удивление, где Матвей был, то есть, я сомневалась вообще, а всё-таки папа ему пишет, или кто-то там со стороны. И всё-таки когда это оказался кто-то со стороны, бандиты, террористы, то всё-таки я удивилась скорее. То есть, я сомневалась. А что у нас там было-то ещё? Что-то я много сказала, я уже забыла.</w:t>
      </w:r>
    </w:p>
    <w:p w14:paraId="632255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Раздражение.</w:t>
      </w:r>
    </w:p>
    <w:p w14:paraId="373227D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Раздражение это, скорее всего, отношения между сестрами, которые иногда не могли найти общий язык. И я раздражалась, думаю: Господи, что они тут. Как-то это, наверное, вызывало, что семья не может договориться и найти какой-то компромисс. Меня такие моменты раздражают.</w:t>
      </w:r>
    </w:p>
    <w:p w14:paraId="1A2ED5B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Ольга, у вас какие эмоции?</w:t>
      </w:r>
    </w:p>
    <w:p w14:paraId="11C8D3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Сначала тоже у меня, да и в принципе на протяжении всего фильма тоже была тревожность какая-то. За всё, что происходит. А потом, наверное, тоже удивление у меня было из-за того, что муж у Ани оказался за русских. И даже не знаю, что ещё.</w:t>
      </w:r>
    </w:p>
    <w:p w14:paraId="607213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w:t>
      </w:r>
    </w:p>
    <w:p w14:paraId="1364C4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xml:space="preserve">: Две эмоции на протяжении четырёх серий. Это напряжение и тревожность. Максимальное напряжение, потому что одно событие тревожнее другого, всё друг за друга цепляется. Плюс параллельно идут 90-е. И, наверное, надежда и грусть в конце. Всё-таки что всё разрешилось, но не так хорошо, наверное, всё-таки там один палец ребёнок потерял, это </w:t>
      </w:r>
      <w:proofErr w:type="spellStart"/>
      <w:r w:rsidRPr="00D243F3">
        <w:rPr>
          <w:rFonts w:ascii="Franklin Gothic Book" w:hAnsi="Franklin Gothic Book"/>
          <w:color w:val="000000"/>
          <w:sz w:val="24"/>
          <w:szCs w:val="24"/>
        </w:rPr>
        <w:t>по-любому</w:t>
      </w:r>
      <w:proofErr w:type="spellEnd"/>
      <w:r w:rsidRPr="00D243F3">
        <w:rPr>
          <w:rFonts w:ascii="Franklin Gothic Book" w:hAnsi="Franklin Gothic Book"/>
          <w:color w:val="000000"/>
          <w:sz w:val="24"/>
          <w:szCs w:val="24"/>
        </w:rPr>
        <w:t xml:space="preserve"> у него травма. Хотя судя по тому, как он там влился, показывали, что он влился в школьный коллектив, то есть, не всё так плохо. Конечно же, мама у них потихоньку хоть тяжело, но восстанавливается. Естественно, смерть, если честно, думала, что его, может быть, там что-то ещё где-то найдут потом. Немножко непонимание в сюжете этого предыдущего, когда звонит она ему на его номер. Сменилась </w:t>
      </w:r>
      <w:proofErr w:type="spellStart"/>
      <w:r w:rsidRPr="00D243F3">
        <w:rPr>
          <w:rFonts w:ascii="Franklin Gothic Book" w:hAnsi="Franklin Gothic Book"/>
          <w:color w:val="000000"/>
          <w:sz w:val="24"/>
          <w:szCs w:val="24"/>
        </w:rPr>
        <w:t>аватарка</w:t>
      </w:r>
      <w:proofErr w:type="spellEnd"/>
      <w:r w:rsidRPr="00D243F3">
        <w:rPr>
          <w:rFonts w:ascii="Franklin Gothic Book" w:hAnsi="Franklin Gothic Book"/>
          <w:color w:val="000000"/>
          <w:sz w:val="24"/>
          <w:szCs w:val="24"/>
        </w:rPr>
        <w:t>, она ему позвонила, он доступен. Явно, что его телефон, почему она не определилась как жена. Может быть, из-за того, что он военный и шифровался, там её не подписывал? Как-то тоже не совсем понятно было.</w:t>
      </w:r>
    </w:p>
    <w:p w14:paraId="1BE323C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у вас какие эмоции были?</w:t>
      </w:r>
    </w:p>
    <w:p w14:paraId="73E0F3F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Я почти везде написала растерянность, один раз была тревога в какой-то момент. Я хотела понять, куда это всё приведет. И больше, наверное, даже про их детство.</w:t>
      </w:r>
    </w:p>
    <w:p w14:paraId="17FC470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растерянность почему?</w:t>
      </w:r>
    </w:p>
    <w:p w14:paraId="443E0B4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xml:space="preserve">: Растерянность – просто меня эта тема не очень цепляет. И я растерялась – что дальше? Я не знаю, у меня не было такой тревоги, у меня не было интереса. У меня не было удивления, что это не папа писал. Может быть, я много сериалов смотрела, но у меня не было удивления, что его там в первый же день убили. И вот он ей не отвечал, она ходила. У меня этого всего не было. У меня, наверное, больше было, что дальше. Что добавят, какого </w:t>
      </w:r>
      <w:proofErr w:type="spellStart"/>
      <w:r w:rsidRPr="00D243F3">
        <w:rPr>
          <w:rFonts w:ascii="Franklin Gothic Book" w:hAnsi="Franklin Gothic Book"/>
          <w:color w:val="000000"/>
          <w:sz w:val="24"/>
          <w:szCs w:val="24"/>
        </w:rPr>
        <w:t>экшена</w:t>
      </w:r>
      <w:proofErr w:type="spellEnd"/>
      <w:r w:rsidRPr="00D243F3">
        <w:rPr>
          <w:rFonts w:ascii="Franklin Gothic Book" w:hAnsi="Franklin Gothic Book"/>
          <w:color w:val="000000"/>
          <w:sz w:val="24"/>
          <w:szCs w:val="24"/>
        </w:rPr>
        <w:t xml:space="preserve">. Но </w:t>
      </w:r>
      <w:proofErr w:type="spellStart"/>
      <w:r w:rsidRPr="00D243F3">
        <w:rPr>
          <w:rFonts w:ascii="Franklin Gothic Book" w:hAnsi="Franklin Gothic Book"/>
          <w:color w:val="000000"/>
          <w:sz w:val="24"/>
          <w:szCs w:val="24"/>
        </w:rPr>
        <w:t>экшена</w:t>
      </w:r>
      <w:proofErr w:type="spellEnd"/>
      <w:r w:rsidRPr="00D243F3">
        <w:rPr>
          <w:rFonts w:ascii="Franklin Gothic Book" w:hAnsi="Franklin Gothic Book"/>
          <w:color w:val="000000"/>
          <w:sz w:val="24"/>
          <w:szCs w:val="24"/>
        </w:rPr>
        <w:t xml:space="preserve"> не добавили, всё просто жизнь. Кино просто жизнь.</w:t>
      </w:r>
    </w:p>
    <w:p w14:paraId="1B44331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скажите мне, пожалуйста, в целом по ходу просмотра сериала менялось у вас отношение к сюжету, к героям, может быть, к каким-то ситуациям? Или не менялось? Поднимите руку, у кого менялось?</w:t>
      </w:r>
    </w:p>
    <w:p w14:paraId="226889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у меня менялось.</w:t>
      </w:r>
    </w:p>
    <w:p w14:paraId="1F7435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Где менялось?</w:t>
      </w:r>
    </w:p>
    <w:p w14:paraId="4842188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 героям менялось. Например, которая с Украины сестра приехала. Она же себя вела по-разному. Иногда прям раздражала.</w:t>
      </w:r>
    </w:p>
    <w:p w14:paraId="2AB2C4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 какой момент произошло это изменение у вас отношения к сериалу? И в какую сторону, в хорошую, в лучшую?</w:t>
      </w:r>
    </w:p>
    <w:p w14:paraId="2727B42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Наверное, к концу. В хорошую, то есть, меня раздражал Носков, что он ведет себя как придурок. В конце он начал вести себя более мужественно. А героиня главная, которую наоборот, я прям считала такой умной-разумной, наоборот, начала себя вести, и с сестрой ссориться, и обратно к этому Носкову возвращаться. Вначале себя отвратительно с дочерью вела, потом как-то начала к ней более лояльно относиться. Скорее четыре серии были каким-то нагнетанием напряжения, все были какие-то слегка раздражающие. А в последней серии все такие, вышли на позитив, все такие хорошие. То есть, резко перемены, всё к лучшему. Герои, и сестра эта с Украины, то есть, она осознала всё в своём поведении, покаялась, скажем так.</w:t>
      </w:r>
    </w:p>
    <w:p w14:paraId="39378C2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это ближе всё-таки к концу?</w:t>
      </w:r>
    </w:p>
    <w:p w14:paraId="2309307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 концу, да.</w:t>
      </w:r>
    </w:p>
    <w:p w14:paraId="32949C0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У вас поменялось в лучшую сторону. Дарья, что скажете?</w:t>
      </w:r>
    </w:p>
    <w:p w14:paraId="0A3249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Господин Носков, который напрягал, в принципе, ему можно немножко положительного дать. С какого момента – когда он ёлку принёс, там стекло разбил. И когда Маша ушла с ребёнком, поняла, что он вообще придурок и он сел и заплакал. Это было искренне, то есть, ему всё-таки жалко было терять. Немножко человечности в нём присутствовало. И в конце, когда он худо-бедно как-то попытался хотя бы с дочерью контактировать нормально. Когда он пришёл нормально, не вот там «я тебя люблю и обожаю», а хотя бы общаться чтобы. Как-то правдоподобно это было.</w:t>
      </w:r>
    </w:p>
    <w:p w14:paraId="4636C93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 xml:space="preserve">Именно с </w:t>
      </w:r>
      <w:proofErr w:type="spellStart"/>
      <w:r w:rsidRPr="00D243F3">
        <w:rPr>
          <w:rFonts w:ascii="Franklin Gothic Book" w:hAnsi="Franklin Gothic Book" w:cs="Arial"/>
          <w:b/>
          <w:sz w:val="24"/>
          <w:szCs w:val="24"/>
        </w:rPr>
        <w:t>Носковым</w:t>
      </w:r>
      <w:proofErr w:type="spellEnd"/>
      <w:r w:rsidRPr="00D243F3">
        <w:rPr>
          <w:rFonts w:ascii="Franklin Gothic Book" w:hAnsi="Franklin Gothic Book" w:cs="Arial"/>
          <w:b/>
          <w:sz w:val="24"/>
          <w:szCs w:val="24"/>
        </w:rPr>
        <w:t xml:space="preserve"> всё-таки связано?</w:t>
      </w:r>
    </w:p>
    <w:p w14:paraId="3ED2F45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xml:space="preserve">: Да, с </w:t>
      </w:r>
      <w:proofErr w:type="spellStart"/>
      <w:r w:rsidRPr="00D243F3">
        <w:rPr>
          <w:rFonts w:ascii="Franklin Gothic Book" w:hAnsi="Franklin Gothic Book"/>
          <w:color w:val="000000"/>
          <w:sz w:val="24"/>
          <w:szCs w:val="24"/>
        </w:rPr>
        <w:t>Носковым</w:t>
      </w:r>
      <w:proofErr w:type="spellEnd"/>
      <w:r w:rsidRPr="00D243F3">
        <w:rPr>
          <w:rFonts w:ascii="Franklin Gothic Book" w:hAnsi="Franklin Gothic Book"/>
          <w:color w:val="000000"/>
          <w:sz w:val="24"/>
          <w:szCs w:val="24"/>
        </w:rPr>
        <w:t>. Ещё были с мамой, кстати, непонятки. Например, сначала она мне казалась такой положительной в 90-х. Она, конечно, была прям женщиной сильной, муж у неё был слабый по характеру. Мне она положительной казалась, и на день рождения когда они приходят тоже. А потом было два момента отрицательных. Почему она никак не отреагировала, когда дочка у неё уезжала, то есть, как-то вообще ей по фиг. Могла бы хотя бы что-то сказать. Когда Маша говорит: «Вы что молчите? Вы что, сумасшедшие, что ли, все?» А она как будто вообще в параллельную вселенную ушла куда-то. И когда она эту кашу в лицо сиделке, мне тоже было как-то не очень.</w:t>
      </w:r>
    </w:p>
    <w:p w14:paraId="3DF3820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Отношение изменилось к этой героине?</w:t>
      </w:r>
    </w:p>
    <w:p w14:paraId="41CFD54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Я думаю, как-то да, отношение изменилось, немножко отрицательное стало. То есть, не такая она сильная, и не такая уже положительная стала уже в моих глазах. А так, в принципе, как бы все на своих местах были.</w:t>
      </w:r>
    </w:p>
    <w:p w14:paraId="5D36E2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что скажете? Где, в каких местах менялось у вас отношение к сериалу?</w:t>
      </w:r>
    </w:p>
    <w:p w14:paraId="1DA9DD6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Я думаю, что это была третья серия где-то в середине сериала. Третья-четвёртая, когда там уже пошла и любовная история, больше углублялись как раз с этим </w:t>
      </w:r>
      <w:proofErr w:type="spellStart"/>
      <w:r w:rsidRPr="00D243F3">
        <w:rPr>
          <w:rFonts w:ascii="Franklin Gothic Book" w:hAnsi="Franklin Gothic Book"/>
          <w:color w:val="000000"/>
          <w:sz w:val="24"/>
          <w:szCs w:val="24"/>
        </w:rPr>
        <w:t>Носковым</w:t>
      </w:r>
      <w:proofErr w:type="spellEnd"/>
      <w:r w:rsidRPr="00D243F3">
        <w:rPr>
          <w:rFonts w:ascii="Franklin Gothic Book" w:hAnsi="Franklin Gothic Book"/>
          <w:color w:val="000000"/>
          <w:sz w:val="24"/>
          <w:szCs w:val="24"/>
        </w:rPr>
        <w:t>. И дети как-то больше между собой выясняют отношения. В общем, когда были эти межличностные отношения, мне было скучно объективно. Потому что и детишки играют так себе, мягко говоря. И Носков не впечатлил, я так понимаю, никого. Поэтому, правда, смотреть на него стало просто скучно, как в мыльную оперу это превращалось. Поэтому третья и четвёртая прям вышибли меня.</w:t>
      </w:r>
    </w:p>
    <w:p w14:paraId="189E825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Может быть, кто-то ещё вспомнит.</w:t>
      </w:r>
    </w:p>
    <w:p w14:paraId="13FB34F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знаете, что непонятно? Раз они были в отношениях, я так поняла, она от него ушла с ребёнком, Маша. Прошло много лет, и они опять были вместе. Вот это непонятно – либо они были вместе, потому что дочь его знала? Почему он за столько лет не удосужился сказать дочке правду?</w:t>
      </w:r>
    </w:p>
    <w:p w14:paraId="272C077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 я и говорю, не показали, 15 лет где он был.</w:t>
      </w:r>
    </w:p>
    <w:p w14:paraId="5F27B70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так поняла, что они как будто набегами какие-то отношения.</w:t>
      </w:r>
    </w:p>
    <w:p w14:paraId="11A63E8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же спросил «сколько лет вы не виделись». А она сказала 15. То есть, я и говорю, оба человека публичные личности, живут в одном городе, 15 лет не виделись, у них общий ребёнок.</w:t>
      </w:r>
    </w:p>
    <w:p w14:paraId="31B860A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может, он уезжал?</w:t>
      </w:r>
    </w:p>
    <w:p w14:paraId="0960002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поняла по-другому. Что они в течение времени были в отношениях, в каких-то, перебежками, я не знаю. И мне стало интересно, почему же он ей не сказал о том, что я твой отец. Что ему, рот заклеивали, когда он приходил? Значит, я неправильно поняла. Но там непонятно вообще.</w:t>
      </w:r>
    </w:p>
    <w:p w14:paraId="42F338E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где-то менялось отношение к сериалу? Может быть, в какой-то момент, в какой-то серии изменялось в лучшую сторону? Или наоборот, в худшую?</w:t>
      </w:r>
    </w:p>
    <w:p w14:paraId="07D9DF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Скорее, какая-то динамика была, что потихоньку нам раскрывали разные стороны личности каждого главного персонажа. И в целом в конце каждый из них получил какой-то жизненный урок, закалил характер. То есть, если Анна, она начала жить без мужа. Здесь тоже, кстати, немножко не раскрыли - а как она стала жить без мужа? То есть, она стала логопедом или ещё что-то. Понятно, что у неё там была какая-то работа с агитацией.</w:t>
      </w:r>
    </w:p>
    <w:p w14:paraId="4C6455A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Непонятная работа.</w:t>
      </w:r>
    </w:p>
    <w:p w14:paraId="403632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я тоже не поняла, зачем это показывали.</w:t>
      </w:r>
    </w:p>
    <w:p w14:paraId="7A40C08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что разные баррикады, вот это показали.</w:t>
      </w:r>
    </w:p>
    <w:p w14:paraId="2126A87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так поняла, что она, типа, когда пришла туда, то поняла, что это всё проплачено, и всё немножко не так, как она думает.</w:t>
      </w:r>
    </w:p>
    <w:p w14:paraId="6319209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тут непонятно, да.</w:t>
      </w:r>
    </w:p>
    <w:p w14:paraId="560502E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Давайте тогда подумаем: основная мысль, что вообще авторы этим сериалом хотели до вас донести? Как вы думаете?</w:t>
      </w:r>
    </w:p>
    <w:p w14:paraId="194CFF8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Для меня Украина опять показана плохой. Смотрите, Украина плохая, но русские хорошие.</w:t>
      </w:r>
    </w:p>
    <w:p w14:paraId="39F4C7C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Украина плохая, но русские хорошие. Ещё какие варианты?</w:t>
      </w:r>
    </w:p>
    <w:p w14:paraId="7EA1B57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не совсем Украина.</w:t>
      </w:r>
    </w:p>
    <w:p w14:paraId="1CBADC8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Ценности, что семья должна держаться вместе несмотря ни на что.</w:t>
      </w:r>
    </w:p>
    <w:p w14:paraId="47AB530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что автор хотел донести?</w:t>
      </w:r>
    </w:p>
    <w:p w14:paraId="129C220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 наши победят.</w:t>
      </w:r>
    </w:p>
    <w:p w14:paraId="0AD2707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что с детьми надо разговаривать.</w:t>
      </w:r>
    </w:p>
    <w:p w14:paraId="46322E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несмотря на всё надо как-то с холодной головой подходить и держаться за свою семью. То есть, самое главное это семья.</w:t>
      </w:r>
    </w:p>
    <w:p w14:paraId="0E2501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Поднимите руку, кому всё-таки было интересно следить за сюжетом?</w:t>
      </w:r>
    </w:p>
    <w:p w14:paraId="3CBC2FB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любом случае.</w:t>
      </w:r>
    </w:p>
    <w:p w14:paraId="1A7E679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 интересно было следить?</w:t>
      </w:r>
    </w:p>
    <w:p w14:paraId="7E5951A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это наша жизнь. То, что происходит здесь и сейчас.</w:t>
      </w:r>
    </w:p>
    <w:p w14:paraId="439ED4F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Тем более, они были такие, не прилизанные, как иногда бывают сериалы. Она утром встала, и уже прекрасная. А они были какие-то такие, настоящие.</w:t>
      </w:r>
    </w:p>
    <w:p w14:paraId="3F5D5C2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ещё понравилось, что здесь Олеся Железняк в титрах указана. Но её два раза показали.</w:t>
      </w:r>
    </w:p>
    <w:p w14:paraId="7BA51C2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показана везде в титрах, я не видела там половины фамилий, но Олеся Железняк!</w:t>
      </w:r>
    </w:p>
    <w:p w14:paraId="083527A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Поднимите руку, кто знает, кто это?</w:t>
      </w:r>
    </w:p>
    <w:p w14:paraId="7A3E3F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за ресепшном сидела.</w:t>
      </w:r>
    </w:p>
    <w:p w14:paraId="410D6C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видела, просто я не знаю, кто она такая.</w:t>
      </w:r>
    </w:p>
    <w:p w14:paraId="3B05FD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Ты что, это вечное!</w:t>
      </w:r>
    </w:p>
    <w:p w14:paraId="6FEDFC6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«Ландыш серебристый», она играла.</w:t>
      </w:r>
    </w:p>
    <w:p w14:paraId="17F8A9F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не смотрю такое.</w:t>
      </w:r>
    </w:p>
    <w:p w14:paraId="399CA17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Наша жизнь, это всё-таки достаточно приближенные герои к нам. Ещё чем интересно?</w:t>
      </w:r>
    </w:p>
    <w:p w14:paraId="48EB82C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кажется, сюжет быстро развивался, и это как раз и цепляло. То, что быстро, интересно, и в пять серий, в принципе, уложились. И мне это понравилось.</w:t>
      </w:r>
    </w:p>
    <w:p w14:paraId="0E044A9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бы да. И, в принципе, несмотря на то, что фактов много, мы за всем успевали следить. То есть, нет такого, что там куча разных героев, и у этого одна линия, у этого другая. Есть несколько главных героев, и с ними много событий происходит. И мы всё успеваем отслеживать.</w:t>
      </w:r>
    </w:p>
    <w:p w14:paraId="55AE048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такой сюжет многогранный, многослойный. Такой, очень интересно было, что очень много линий всяких сюжетных, прям как дерево с веточками.</w:t>
      </w:r>
    </w:p>
    <w:p w14:paraId="0FEFA28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если неинтересно было следить за сюжетом, то в какие моменты?</w:t>
      </w:r>
    </w:p>
    <w:p w14:paraId="773BE55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 какой-то весь динамичный такой.</w:t>
      </w:r>
    </w:p>
    <w:p w14:paraId="4FD95C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всё-таки интересно? Такого, чтобы не следить, не было?</w:t>
      </w:r>
    </w:p>
    <w:p w14:paraId="60BB68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я очень внимательно следила.</w:t>
      </w:r>
    </w:p>
    <w:p w14:paraId="10AFC0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есть какие-то моменты, когда, вроде, идёт на спад. Но они раз, кидают какой-то снова. Новую какую-то линию. То есть, идёт какая-то, она приехала и живут они у сестры, ребёнок не учится. Просто с сестрой они тупо, как говорится, лясы точат. И раз, какой-то новый виток, инсульт. То есть, с работой какие-то, с учебой у него там.</w:t>
      </w:r>
    </w:p>
    <w:p w14:paraId="4183A9B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Такое переплетение всего?</w:t>
      </w:r>
    </w:p>
    <w:p w14:paraId="7312FB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Стараются что-то вкинуть, чтобы опять раз, зацепить внимание. Потом раз, опять на спад, и опять цепляют.</w:t>
      </w:r>
    </w:p>
    <w:p w14:paraId="3A4F8FB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постоянно не можешь же в напряжении быть. Мы и так все тут в напряжении всего сюжета. А если бы там вообще нон-стоп было.</w:t>
      </w:r>
    </w:p>
    <w:p w14:paraId="19486F0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там в какой-то серии стояла курила пять минут. Это было бесконечно. Думаешь: можно же как-то немножко сокращать это.</w:t>
      </w:r>
    </w:p>
    <w:p w14:paraId="0AD7ADA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Можно побыстрее?</w:t>
      </w:r>
    </w:p>
    <w:p w14:paraId="0F2D477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Здорово, что эти старые времена 1996 года, они немножко в цветовой гамме другой. То есть, понятно было с первого кадра, что это про другие, про старые.</w:t>
      </w:r>
    </w:p>
    <w:p w14:paraId="571B86B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показалось в этом сериале убедительным, правдоподобным? Чему вы поверили?</w:t>
      </w:r>
    </w:p>
    <w:p w14:paraId="560CA05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Через это мы прошли. В принципе, и 90-е знаем, примерно то же самое.</w:t>
      </w:r>
    </w:p>
    <w:p w14:paraId="3D70968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 показали 90-е годы?</w:t>
      </w:r>
    </w:p>
    <w:p w14:paraId="234BA03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Реалистично всё, да.</w:t>
      </w:r>
    </w:p>
    <w:p w14:paraId="274E62C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более современные мне тоже очень понравилось.</w:t>
      </w:r>
    </w:p>
    <w:p w14:paraId="052F5AD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Подростков показали очень похоже.</w:t>
      </w:r>
    </w:p>
    <w:p w14:paraId="04BD6E1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Подростки?</w:t>
      </w:r>
    </w:p>
    <w:p w14:paraId="7235E6E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Взаимоотношения, прямо вообще типично для украинцев. Прямо, мне кажется, они оттуда его привезли прямо, чтобы реалистичнее было.</w:t>
      </w:r>
    </w:p>
    <w:p w14:paraId="18E76D9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Кого?</w:t>
      </w:r>
    </w:p>
    <w:p w14:paraId="01639BD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Подростка, Матвея.</w:t>
      </w:r>
    </w:p>
    <w:p w14:paraId="655D344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что правдоподобно, чему вы поверили?</w:t>
      </w:r>
    </w:p>
    <w:p w14:paraId="43AA9C9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 у такой мамы может быть такая дочка.</w:t>
      </w:r>
    </w:p>
    <w:p w14:paraId="034575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Вообще взаимоотношения родители-ребёнок у главной героини, с одной стороны, разные, потому что мальчик и разные проблемы. И такие понятные нам, потому что дети примерно такого же возраста или скоро такого будут. И мы это всё уже начинаем проходить.</w:t>
      </w:r>
    </w:p>
    <w:p w14:paraId="1AAABED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Разность взглядов, даже как они говорят. Она говорит: «Ты что, реально думаешь, что это так? Ты думаешь так, тебе оттуда это говорят». А у неё там свои сайты с как бы. Там одно показывают, а здесь другое. Это столкновение внутри семьи, это же очень частое. Когда кто-то там, родственники, все же из одной страны были. И что это абсолютно ссорит, то есть, разные взгляды. Здесь говорят одно, там другое, и как бы люди не верят друг другу.</w:t>
      </w:r>
    </w:p>
    <w:p w14:paraId="236807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сколько таких семей по всей России.</w:t>
      </w:r>
    </w:p>
    <w:p w14:paraId="68FEA38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как будто бы реальная семья, когда ещё всё началось, ещё не СВО, ещё тогда. Сколько рассказывали, что да, у нас родственники не общаются. Звонят, нас обвиняют, это прям реально взято из реальных событий.</w:t>
      </w:r>
    </w:p>
    <w:p w14:paraId="0BD423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что правдоподобно? Чему поверили?</w:t>
      </w:r>
    </w:p>
    <w:p w14:paraId="646E13F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Всё-таки отношения главного героя, Носкова, со своей не женой Машей, то есть, это достаточно реальное и типичное кобелиное поведение.</w:t>
      </w:r>
    </w:p>
    <w:p w14:paraId="6E00AFD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шоу-бизнесе таких полно.</w:t>
      </w:r>
    </w:p>
    <w:p w14:paraId="2B65AA8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Реальное, да.</w:t>
      </w:r>
    </w:p>
    <w:p w14:paraId="764C19D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вам показалось в этом сериале таким, некорректным, нереалистичным, неправдоподобным?</w:t>
      </w:r>
    </w:p>
    <w:p w14:paraId="60893A2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Как раз отношения, наверное, с </w:t>
      </w:r>
      <w:proofErr w:type="spellStart"/>
      <w:r w:rsidRPr="00D243F3">
        <w:rPr>
          <w:rFonts w:ascii="Franklin Gothic Book" w:hAnsi="Franklin Gothic Book"/>
          <w:color w:val="000000"/>
          <w:sz w:val="24"/>
          <w:szCs w:val="24"/>
        </w:rPr>
        <w:t>Носковым</w:t>
      </w:r>
      <w:proofErr w:type="spellEnd"/>
      <w:r w:rsidRPr="00D243F3">
        <w:rPr>
          <w:rFonts w:ascii="Franklin Gothic Book" w:hAnsi="Franklin Gothic Book"/>
          <w:color w:val="000000"/>
          <w:sz w:val="24"/>
          <w:szCs w:val="24"/>
        </w:rPr>
        <w:t>. Мне показалось, это какая-то наивная история, уводящая в шоу-бизнес. Я не знаю, как в шоу-бизнесе, но мне как-то кажется всё это реально наигранным. Поэтому он у меня и вызывал какое-то отвращение даже.</w:t>
      </w:r>
    </w:p>
    <w:p w14:paraId="0B88E89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Носков в 90-е прям нереально. То есть, хоть бы как-то подмазали, потому что он как бы и моложе был, и худее. Как бы подтянули бы, подмазали, морщинки </w:t>
      </w:r>
      <w:proofErr w:type="spellStart"/>
      <w:r w:rsidRPr="00D243F3">
        <w:rPr>
          <w:rFonts w:ascii="Franklin Gothic Book" w:hAnsi="Franklin Gothic Book"/>
          <w:color w:val="000000"/>
          <w:sz w:val="24"/>
          <w:szCs w:val="24"/>
        </w:rPr>
        <w:t>подубрали</w:t>
      </w:r>
      <w:proofErr w:type="spellEnd"/>
      <w:r w:rsidRPr="00D243F3">
        <w:rPr>
          <w:rFonts w:ascii="Franklin Gothic Book" w:hAnsi="Franklin Gothic Book"/>
          <w:color w:val="000000"/>
          <w:sz w:val="24"/>
          <w:szCs w:val="24"/>
        </w:rPr>
        <w:t>.</w:t>
      </w:r>
    </w:p>
    <w:p w14:paraId="1E4F134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он такой ещё хуже стал.</w:t>
      </w:r>
    </w:p>
    <w:p w14:paraId="5AA3C71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 отношении возрастов?</w:t>
      </w:r>
    </w:p>
    <w:p w14:paraId="581982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и так же к маме, когда девочкам было по 20 лет. То есть, тут недоработки. Как бы понятно, что одни актрисы и актеры в 90-е, другие. А между ними что-то непонятное.</w:t>
      </w:r>
    </w:p>
    <w:p w14:paraId="65B3AE6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если девочкам было по 18, а потом у них уже дети. Значит, им уже по 40. То есть, прошло, получается, 20 лет.</w:t>
      </w:r>
    </w:p>
    <w:p w14:paraId="39366D3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Носков-то не изменился. Как был старый, так и остался. Девочки нормально, их подмазали. А вот мама да.</w:t>
      </w:r>
    </w:p>
    <w:p w14:paraId="780817D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события-то в Одессе, им было по девять. Получается, что замуж она выходит в 19. Это всего сколько, 10 лет проходит. То есть, ей было в Одессе по виду 20 с чем-то лет, около 30. А на свадьбе она уже через 10 лет под 60 уже.</w:t>
      </w:r>
    </w:p>
    <w:p w14:paraId="698682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Через 10 лет как будто ей 60.</w:t>
      </w:r>
    </w:p>
    <w:p w14:paraId="6837C70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 пишите: сменить актрису 2000-х годов.</w:t>
      </w:r>
    </w:p>
    <w:p w14:paraId="3EDB01A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как Аня эта, тоже морщины у неё были. По идее, она молодая девушка должна быть, лицо такое же вообще.</w:t>
      </w:r>
    </w:p>
    <w:p w14:paraId="72DB40A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Если бы ещё показать это, то вообще, мне кажется, мы запутались бы. Потому что тут детей-то немножко напутали. Я хотела сказать, в 90-е меня немножко смутил момент, когда посреди бела дня он его застрелил.</w:t>
      </w:r>
    </w:p>
    <w:p w14:paraId="604C307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никто не видел, и выстрела не было.</w:t>
      </w:r>
    </w:p>
    <w:p w14:paraId="65EC315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как он на рынке просто достал пистолет, и посреди рынка стрелял.</w:t>
      </w:r>
    </w:p>
    <w:p w14:paraId="312E27A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раньше так было. И это было нормально. Не было камер тогда.</w:t>
      </w:r>
    </w:p>
    <w:p w14:paraId="52B4295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не сталкивалась, поэтому как это, застрелить человека посреди белого дня, пистолет достать?</w:t>
      </w:r>
    </w:p>
    <w:p w14:paraId="64A2586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нереалистично, что когда на крыше Матвей этот уже был, их двое, значит, заложников, которых взяли. Бежит ОМОН 50 человек, и этот, что он там говорил? «Я сейчас буду стрелять, буду стрелять». Другой бы уже выстрелил в жизни, а он ждет, когда его окружат, когда ему выстрелят в голову. Это было, конечно, смешно.</w:t>
      </w:r>
    </w:p>
    <w:p w14:paraId="4327306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 очень правдоподобно. Это им ещё надо было вертолёт пустить, как в Америке.</w:t>
      </w:r>
    </w:p>
    <w:p w14:paraId="5179B5D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видят, что к ним бежит ОМОН. И они продолжают оставаться на месте.</w:t>
      </w:r>
    </w:p>
    <w:p w14:paraId="4541D6B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Могли бы убежать просто, другие бы так и сделали.</w:t>
      </w:r>
    </w:p>
    <w:p w14:paraId="09D6192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по лестнице вниз только. Им бежать было уже некуда.</w:t>
      </w:r>
    </w:p>
    <w:p w14:paraId="758E856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Если такое количество ОМОНа, они бы могли рвануть, с крыши спрыгнуть. Там такое расстояние до земли небольшое, убежали бы.</w:t>
      </w:r>
    </w:p>
    <w:p w14:paraId="77A114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могли уйти в другое место. Они же знали, что они общались по телефону, что всё это отслеживается, что здесь скоро будут люди. Они не в 90-х, они в 2025 году. Они могли поменять локацию, либо другую симку.</w:t>
      </w:r>
    </w:p>
    <w:p w14:paraId="799AF4D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ОМОН незаметнее мог бы как-то ехать, идти. Чтобы его не видно было.</w:t>
      </w:r>
    </w:p>
    <w:p w14:paraId="48B0C8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как они видео с отцом? Нейросетью, что ли?</w:t>
      </w:r>
    </w:p>
    <w:p w14:paraId="40FC7D5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Нейросеть, предупреждали несколько лет назад, что даже видео сейчас подставляют. И всё это дело, и голос подделывают, всё это говорили.</w:t>
      </w:r>
    </w:p>
    <w:p w14:paraId="3160D99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уже всё сейчас, это правдоподобно.</w:t>
      </w:r>
    </w:p>
    <w:p w14:paraId="6B87E95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Порекомендуете этот сериал своим друзьям и знакомым, или нет, Ксения?</w:t>
      </w:r>
    </w:p>
    <w:p w14:paraId="580FA1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Наверное, нет.</w:t>
      </w:r>
    </w:p>
    <w:p w14:paraId="6AC682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 нет?</w:t>
      </w:r>
    </w:p>
    <w:p w14:paraId="5C9BE51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Эта любовная история всё-таки всё перебила, правда. Если вначале я писала, что да, я порекомендовала бы, то после третьей-четвёртой писала, что уже нет.</w:t>
      </w:r>
    </w:p>
    <w:p w14:paraId="63B0CB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 порекомендуете?</w:t>
      </w:r>
    </w:p>
    <w:p w14:paraId="106D325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Да.</w:t>
      </w:r>
    </w:p>
    <w:p w14:paraId="4830F1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18AA907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Жизненный такой мне показался достаточно. Поднимает важные вопросы, ценности там тоже и семейные, и такие, патриотические. Можно посмотреть. Но второй раз не стала бы смотреть. На один раз.</w:t>
      </w:r>
    </w:p>
    <w:p w14:paraId="6274924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w:t>
      </w:r>
    </w:p>
    <w:p w14:paraId="2D1C62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Я порекомендую.</w:t>
      </w:r>
    </w:p>
    <w:p w14:paraId="350E82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08BB608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Мне всё понравилось. Как я ранее сказала, что всё жизненно, на самом деле.</w:t>
      </w:r>
    </w:p>
    <w:p w14:paraId="17733E9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w:t>
      </w:r>
    </w:p>
    <w:p w14:paraId="3B35D4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xml:space="preserve">: Сейчас очень много снимается сериалов про 90-е. И я думаю, что здесь тоже есть такая </w:t>
      </w:r>
      <w:proofErr w:type="spellStart"/>
      <w:r w:rsidRPr="00D243F3">
        <w:rPr>
          <w:rFonts w:ascii="Franklin Gothic Book" w:hAnsi="Franklin Gothic Book"/>
          <w:color w:val="000000"/>
          <w:sz w:val="24"/>
          <w:szCs w:val="24"/>
        </w:rPr>
        <w:t>отсылочка</w:t>
      </w:r>
      <w:proofErr w:type="spellEnd"/>
      <w:r w:rsidRPr="00D243F3">
        <w:rPr>
          <w:rFonts w:ascii="Franklin Gothic Book" w:hAnsi="Franklin Gothic Book"/>
          <w:color w:val="000000"/>
          <w:sz w:val="24"/>
          <w:szCs w:val="24"/>
        </w:rPr>
        <w:t>. И из-за этого, возможно, было бы интереснее смотреть моим друзьям. То есть, да, порекомендую.</w:t>
      </w:r>
    </w:p>
    <w:p w14:paraId="1B26B0B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w:t>
      </w:r>
    </w:p>
    <w:p w14:paraId="3656DB8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Я бы однозначно порекомендовала. Потому что вспоминаю своё ближайшее окружение, это муж, сестра, мама. Им зашло бы.</w:t>
      </w:r>
    </w:p>
    <w:p w14:paraId="3D30FC4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w:t>
      </w:r>
    </w:p>
    <w:p w14:paraId="1B4BCE2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Я тоже обязательно порекомендовала бы. Потому что я считаю, что в фильме важно, чтобы он был не затянутый. Когда много сюжетных линий, для меня это очень не нравится, такие фильмы. И плюс ко всему такие темы поднимаются, на мой взгляд, важные. Я думаю, что было бы интересно всем моим близким.</w:t>
      </w:r>
    </w:p>
    <w:p w14:paraId="46312A4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w:t>
      </w:r>
    </w:p>
    <w:p w14:paraId="6730AE4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Нет.</w:t>
      </w:r>
    </w:p>
    <w:p w14:paraId="519ABF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Не порекомендуете почему?</w:t>
      </w:r>
    </w:p>
    <w:p w14:paraId="38B60AD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Мне было скучновато. И я не знаю, какие слова сказать, чтобы замотивировать человека посмотреть этот сериал.</w:t>
      </w:r>
    </w:p>
    <w:p w14:paraId="3ACA5F9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w:t>
      </w:r>
    </w:p>
    <w:p w14:paraId="00C16E3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Нет, у меня никто такое не смотрит. У меня супруг фанат российских сериалов, но он смотрит больше как раз если там политика, триллеры, такое. Знаете, как снимают сейчас даже про всякие 90-е, про братву эту. Если военное, то это как раз какие-то расследования. То есть, чтобы такое, вряд ли, мне кажется.</w:t>
      </w:r>
    </w:p>
    <w:p w14:paraId="17ADBE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давайте сейчас поговорим непосредственно о героях. Что касается Маши, это сестра из России. Охарактеризуйте мне её буквально в двух-трёх словах. Чем она запомнилась вам больше всего, Евгения?</w:t>
      </w:r>
    </w:p>
    <w:p w14:paraId="7F850B0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xml:space="preserve">: Она сильная личность. Красивая, приятно на неё постоянно смотреть было. В любом виде, то есть, когда накрашенная, </w:t>
      </w:r>
      <w:proofErr w:type="spellStart"/>
      <w:r w:rsidRPr="00D243F3">
        <w:rPr>
          <w:rFonts w:ascii="Franklin Gothic Book" w:hAnsi="Franklin Gothic Book"/>
          <w:color w:val="000000"/>
          <w:sz w:val="24"/>
          <w:szCs w:val="24"/>
        </w:rPr>
        <w:t>ненакрашенная</w:t>
      </w:r>
      <w:proofErr w:type="spellEnd"/>
      <w:r w:rsidRPr="00D243F3">
        <w:rPr>
          <w:rFonts w:ascii="Franklin Gothic Book" w:hAnsi="Franklin Gothic Book"/>
          <w:color w:val="000000"/>
          <w:sz w:val="24"/>
          <w:szCs w:val="24"/>
        </w:rPr>
        <w:t>. К себе такое прям внимание привлекала. Прям такая жемчужинка в этом фильме, можно сказать. Всегда принимала правильные решения, на мой взгляд. То есть, да, мне самая главная героиня понравилась очень.</w:t>
      </w:r>
    </w:p>
    <w:p w14:paraId="2E04574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w:t>
      </w:r>
    </w:p>
    <w:p w14:paraId="779537A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Женщина-боец, я её охарактеризовала бы. Очень сильная женщина со сложной судьбой, если прям вкратце. Которая готова быстро сориентироваться и решить наилучшим образом любую проблему.</w:t>
      </w:r>
    </w:p>
    <w:p w14:paraId="3284DA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w:t>
      </w:r>
    </w:p>
    <w:p w14:paraId="2DD1BCC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Леди-босс, как-то так. Потому что она и карьеру сделала, и дочку одна воспитывает. В любви у неё не получилось, всё равно она всё тащила. Она и за мамой тут приглядывала, и реабилитация. И в финансовом вопросе. Тоже ведь всё на её деньги. Никто же не работал больше. То есть, всё это на её средства проводилось.</w:t>
      </w:r>
    </w:p>
    <w:p w14:paraId="6244FAB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Зато претензии предъявляли.</w:t>
      </w:r>
    </w:p>
    <w:p w14:paraId="0B52E3B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w:t>
      </w:r>
    </w:p>
    <w:p w14:paraId="05F6EE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Добрая, независимая, любит свою семью. Независимо, какая у них там позиция, она же всё равно её любит, и сестру, и сына её.</w:t>
      </w:r>
    </w:p>
    <w:p w14:paraId="6D1ED00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что скажете?</w:t>
      </w:r>
    </w:p>
    <w:p w14:paraId="521ED6D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Добавлю новое слово – трезвомыслящая. Всё с холодной головой, подход. Я не согласна, кто-то говорил, что с дочерью у неё плохие отношения. Просто она старалась всё делать именно для дочери. Квартира, эта вся карьера, чтобы она могла обеспечить её. Естественно, мало внимания будет в этот момент, да.</w:t>
      </w:r>
    </w:p>
    <w:p w14:paraId="042592C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w:t>
      </w:r>
    </w:p>
    <w:p w14:paraId="307BF85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Яркая, сильная, рассудительная. Умная, волевая.</w:t>
      </w:r>
    </w:p>
    <w:p w14:paraId="1EF2EF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 что скажете?</w:t>
      </w:r>
    </w:p>
    <w:p w14:paraId="68DEEA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Самодостаточная однозначно. Красивая, но мне нравилось на неё смотреть именно когда она в 2025. Потому что когда её показывали, когда она с ребёнком, конечно, там вещи всё-таки играют свою роль. Волевая, но 50 на 50, наверное, для меня. Потому что несмотря на то, что по жизни она идёт не оступаясь, но касаемо Носкова - она никак отпустить не может, и это странно. Что несмотря на силу своего характера здесь она слабая женщина. Но это тоже её плюс, потому что, мне кажется, идеальной быть нельзя.</w:t>
      </w:r>
    </w:p>
    <w:p w14:paraId="4AD7C8A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 что скажете?</w:t>
      </w:r>
    </w:p>
    <w:p w14:paraId="5339B4C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Для меня, знаете, как психологический термин, «женщина-спасительница» называется, или как?</w:t>
      </w:r>
    </w:p>
    <w:p w14:paraId="67D9887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Спасатель.</w:t>
      </w:r>
    </w:p>
    <w:p w14:paraId="1F552A5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Спасательница, да. Которая, по сути, не делает ничего для себя. То есть, у неё вся жизнь, получается, только она спасает кого-то. Кому-то помогает, даже той же консьержке деньгами, и посочувствовать она ей. То есть, у неё всё, что она делает, она всё тянет на себе. Как сестра ей говорит: ой, опять!</w:t>
      </w:r>
    </w:p>
    <w:p w14:paraId="21459DF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это хорошо?</w:t>
      </w:r>
    </w:p>
    <w:p w14:paraId="06CA41E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Это, наверное, нехорошо. Потому что у неё нет никакой опоры, нет никакой помощи. Ей приходится всё решать самой, всё тянуть на себе. В итоге она везде у всех как бы виноватая. То есть, она даже не может профессию по душе. Она хотела показать, что я хочу другую передачу, что-то. И в конце даже, опять же, ей сказали: давай, ты подумаешь, а я тебе перезвоню. То есть, ей не дают выбор сделать по душе. Она пошла работать туда, куда она не хочет. Она сразу сказала: «Я хочу идти в нашу передачу, в эти «Борщи». А не этот прямой эфир, это не моё». Опять же, за неё сделали выбор. Получается, везде она всем пытается угодить. На самом деле, такое ощущение, что она абсолютно несчастна. Что нет ничего для себя.</w:t>
      </w:r>
    </w:p>
    <w:p w14:paraId="184F431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какие чувства она вызывает?</w:t>
      </w:r>
    </w:p>
    <w:p w14:paraId="33CC983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Положительные.</w:t>
      </w:r>
    </w:p>
    <w:p w14:paraId="4AF8B3A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Уважение.</w:t>
      </w:r>
    </w:p>
    <w:p w14:paraId="420FD0B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Уважение, ещё?</w:t>
      </w:r>
    </w:p>
    <w:p w14:paraId="73C639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Хочется равняться на таких женщин.</w:t>
      </w:r>
    </w:p>
    <w:p w14:paraId="168A28C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Какую-то гордость за то, что мы такие, что мы так можем.</w:t>
      </w:r>
    </w:p>
    <w:p w14:paraId="4D4B8EA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w:t>
      </w:r>
    </w:p>
    <w:p w14:paraId="66AC31C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меня больше как-то жалости. Но жалость, знаете, не потому что она жалкая, а хочется как-то пожалеть её. И чтобы был хоть кто-то из всего этого огромного окружения, кто бы её там пожалел, поддержал.</w:t>
      </w:r>
    </w:p>
    <w:p w14:paraId="76FF417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в этом не нуждается, мне кажется.</w:t>
      </w:r>
    </w:p>
    <w:p w14:paraId="398045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неё есть такой человек.</w:t>
      </w:r>
    </w:p>
    <w:p w14:paraId="08EBD2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неё мама.</w:t>
      </w:r>
    </w:p>
    <w:p w14:paraId="59EBE7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уважение почему, за счёт чего она уважения заслуживает?</w:t>
      </w:r>
    </w:p>
    <w:p w14:paraId="4A1B7A2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всех тащит.</w:t>
      </w:r>
    </w:p>
    <w:p w14:paraId="1B29ED4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самодостаточная.</w:t>
      </w:r>
    </w:p>
    <w:p w14:paraId="3281999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Независимая, получается.</w:t>
      </w:r>
    </w:p>
    <w:p w14:paraId="30EDD79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Какая-то симпатия.</w:t>
      </w:r>
    </w:p>
    <w:p w14:paraId="2F73F2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Симпатия почему?</w:t>
      </w:r>
    </w:p>
    <w:p w14:paraId="0E1F798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она молодец. Она помогала всем, сопереживала.</w:t>
      </w:r>
    </w:p>
    <w:p w14:paraId="6885F2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Хорошая, положительная, сочувствует.</w:t>
      </w:r>
    </w:p>
    <w:p w14:paraId="75A99DA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Той же консьержке, она там её поддерживала. По сути, это чужой человек.</w:t>
      </w:r>
    </w:p>
    <w:p w14:paraId="071173E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Кстати, если на неё посмотреть, изначально у меня такое впечатление сложилось, она у меня вызвала сначала такое, как женщина с «ять». Назовем это так, простым языком. Такая она как будто бы стерва властная. Но потом по сюжету раскрывается она с другой стороны. Что она, оказывается, человечная, и сестру она очень любит, и семья ей дорога. То есть, карьера уже как будто бы уходит на второй план. Меняется мнение о ней, сначала кажется, что она такая стервозная, и пойдёт по головам. На самом деле, это не так, у неё очень много души.</w:t>
      </w:r>
    </w:p>
    <w:p w14:paraId="4396FD0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Скажите, а понятен или непонятен характер Маши?</w:t>
      </w:r>
    </w:p>
    <w:p w14:paraId="1275557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3A5CE6B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за счёт чего?</w:t>
      </w:r>
    </w:p>
    <w:p w14:paraId="190ABE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 счёт поступков её, которые она совершает. Взаимодействие её с другими героями.</w:t>
      </w:r>
    </w:p>
    <w:p w14:paraId="4C431E9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Умение прощать и разрешать конфликты.</w:t>
      </w:r>
    </w:p>
    <w:p w14:paraId="45FA465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убедительно это показано в сериале?</w:t>
      </w:r>
    </w:p>
    <w:p w14:paraId="2D69B1F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она хорошо сыграла роль.</w:t>
      </w:r>
    </w:p>
    <w:p w14:paraId="4ADCAD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Поступки Маши, опять же, понятны?</w:t>
      </w:r>
    </w:p>
    <w:p w14:paraId="0EF96C8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11C667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и мотивация понятна.</w:t>
      </w:r>
    </w:p>
    <w:p w14:paraId="03903E0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Опять же, очень важный был момент, когда она решила всё-таки рассказать о том в передаче, что Матвей для неё, всё-таки она выбрала свою семью. И даже поехала туда с ними. То есть, это очень показательный поступок был.</w:t>
      </w:r>
    </w:p>
    <w:p w14:paraId="4FA8B30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мотивация понятна Маши?</w:t>
      </w:r>
    </w:p>
    <w:p w14:paraId="15E9635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понятна.</w:t>
      </w:r>
    </w:p>
    <w:p w14:paraId="35940E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было что-то такое, не знаю, в её характере, поступках, мотивации, что непонятно для вас?</w:t>
      </w:r>
    </w:p>
    <w:p w14:paraId="0C0558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 Носкова.</w:t>
      </w:r>
    </w:p>
    <w:p w14:paraId="44298DA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Носков, для меня, по крайней мере.</w:t>
      </w:r>
    </w:p>
    <w:p w14:paraId="092CB88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Конечно, такие женщины, они всегда с какими-то </w:t>
      </w:r>
      <w:proofErr w:type="spellStart"/>
      <w:r w:rsidRPr="00D243F3">
        <w:rPr>
          <w:rFonts w:ascii="Franklin Gothic Book" w:hAnsi="Franklin Gothic Book"/>
          <w:color w:val="000000"/>
          <w:sz w:val="24"/>
          <w:szCs w:val="24"/>
        </w:rPr>
        <w:t>утырками</w:t>
      </w:r>
      <w:proofErr w:type="spellEnd"/>
      <w:r w:rsidRPr="00D243F3">
        <w:rPr>
          <w:rFonts w:ascii="Franklin Gothic Book" w:hAnsi="Franklin Gothic Book"/>
          <w:color w:val="000000"/>
          <w:sz w:val="24"/>
          <w:szCs w:val="24"/>
        </w:rPr>
        <w:t>, влюбляются.</w:t>
      </w:r>
    </w:p>
    <w:p w14:paraId="13AF0F7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я говорю, она такая, некому ей плечо подставить.</w:t>
      </w:r>
    </w:p>
    <w:p w14:paraId="3DF149E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меня в семье есть такая.</w:t>
      </w:r>
    </w:p>
    <w:p w14:paraId="6CAE19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ещё, может быть, было не так показано автором? И вы не до конца поняли по Маше.</w:t>
      </w:r>
    </w:p>
    <w:p w14:paraId="6E11A4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Эту линию можно было ещё развить. Продюсер-то её, который там нежные чувства.</w:t>
      </w:r>
    </w:p>
    <w:p w14:paraId="35EDA1E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Господи, а мне он вообще не запомнился почему-то.</w:t>
      </w:r>
    </w:p>
    <w:p w14:paraId="7868CDA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Можно было как-то его раскрыть. Потому что он тоже ей с племянником помог. Он вырвал у него телефон из рук.</w:t>
      </w:r>
    </w:p>
    <w:p w14:paraId="67A60BA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как раз тот мужчина, который мог бы быть для неё опорой какой-то.</w:t>
      </w:r>
    </w:p>
    <w:p w14:paraId="681A084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 работе он её устраивал. То есть, он много ей, по сути, помогал-то.</w:t>
      </w:r>
    </w:p>
    <w:p w14:paraId="49BC098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общем, мы ей выбрали нового жениха.</w:t>
      </w:r>
    </w:p>
    <w:p w14:paraId="4DC7087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и в шестой серии она будет с ним. Во втором сезоне.</w:t>
      </w:r>
    </w:p>
    <w:p w14:paraId="679C97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к Носкову просто сердце у неё там лежало и всё. И ничего она не могла поделать с собой.</w:t>
      </w:r>
    </w:p>
    <w:p w14:paraId="7D6ABE9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Мне кажется, это и жизненно. И причём чем сильнее женщина, тем </w:t>
      </w:r>
      <w:proofErr w:type="spellStart"/>
      <w:r w:rsidRPr="00D243F3">
        <w:rPr>
          <w:rFonts w:ascii="Franklin Gothic Book" w:hAnsi="Franklin Gothic Book"/>
          <w:color w:val="000000"/>
          <w:sz w:val="24"/>
          <w:szCs w:val="24"/>
        </w:rPr>
        <w:t>стрёмнее</w:t>
      </w:r>
      <w:proofErr w:type="spellEnd"/>
      <w:r w:rsidRPr="00D243F3">
        <w:rPr>
          <w:rFonts w:ascii="Franklin Gothic Book" w:hAnsi="Franklin Gothic Book"/>
          <w:color w:val="000000"/>
          <w:sz w:val="24"/>
          <w:szCs w:val="24"/>
        </w:rPr>
        <w:t xml:space="preserve"> ей мужики достаются.</w:t>
      </w:r>
    </w:p>
    <w:p w14:paraId="031D857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Давайте попробуем определить политическую позицию Маши. Всё-таки за что она, как она это всё обосновала? Как вы это поняли? Ольга, что скажете?</w:t>
      </w:r>
    </w:p>
    <w:p w14:paraId="1E95D0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То, что она патриот своей страны. Поэтому даже в разговоре со своей сестрой, когда она говорила ей: либо уйди с передачи, либо скажи о том, что нет войне. Она всё-таки свою позицию отстаивала и сказала: давайте не будем ругаться из-за этого.</w:t>
      </w:r>
    </w:p>
    <w:p w14:paraId="745DD6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семья для неё на первом месте?</w:t>
      </w:r>
    </w:p>
    <w:p w14:paraId="4F0D41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Да, семья для неё на первом месте.</w:t>
      </w:r>
    </w:p>
    <w:p w14:paraId="4AA9427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 что скажете про патриотическую позицию?</w:t>
      </w:r>
    </w:p>
    <w:p w14:paraId="5A682BA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Да, я думаю, семья для неё на первом месте. Плюс она в этом винном магазине даже практически и согласилась, я так думаю, или чуть позже там уже согласилась. Когда она пришла, кто там был, редактор или как его назвать? Дяденька такой начальник. И говорит: я хочу быть полезной, хочу ехать туда. То есть, тут как бы она подчеркивала и патриотизм свой. И то, что для неё мнение семьи важно очень. То есть, и одно и другое этим моментом было подчеркнуто.</w:t>
      </w:r>
    </w:p>
    <w:p w14:paraId="696027C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политические взгляды, как вы считаете?</w:t>
      </w:r>
    </w:p>
    <w:p w14:paraId="28E38D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Мне кажется, она как раз вообще не ввязывалась в эти политические истории. И больше как раз углублялась именно в семейные ценности и выяснения, в семье что происходит. Поэтому и старалась отстраниться. И мне кажется, она как раз не главный участник в плане политических событий.</w:t>
      </w:r>
    </w:p>
    <w:p w14:paraId="3CB5AA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политические взгляды скорее непонятны?</w:t>
      </w:r>
    </w:p>
    <w:p w14:paraId="2055F08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Нет, скорее нейтральные. Что она не выступала за них, и ярко не проявляла, вот что.</w:t>
      </w:r>
    </w:p>
    <w:p w14:paraId="1BFA3C9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точно, я не видела.</w:t>
      </w:r>
    </w:p>
    <w:p w14:paraId="69F3783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же даже сестре сказала: давай не будем из-за этого ругаться. Политика пускай остается. Она наоборот не говорила никогда, была как бы выше этого.</w:t>
      </w:r>
    </w:p>
    <w:p w14:paraId="3C57F6D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что скажете?</w:t>
      </w:r>
    </w:p>
    <w:p w14:paraId="15A5E25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Я согласна с Ксенией. Она не ввязывалась в эту всю историю.</w:t>
      </w:r>
    </w:p>
    <w:p w14:paraId="17E9C31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w:t>
      </w:r>
    </w:p>
    <w:p w14:paraId="7DEEBAE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Я всё-таки думаю, что она патриот своей страны. Но первое место это семья. И из-за неё она готова поступиться частью своих взглядов. Либо как-то смягчить углы.</w:t>
      </w:r>
    </w:p>
    <w:p w14:paraId="4A85E0F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она всё-таки за что выступает?</w:t>
      </w:r>
    </w:p>
    <w:p w14:paraId="0D13B5C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За Россию она выступает однозначно. И за мир.</w:t>
      </w:r>
    </w:p>
    <w:p w14:paraId="4832460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За Россию.</w:t>
      </w:r>
    </w:p>
    <w:p w14:paraId="4BB62CA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Понимаете, вообще, в принципе, мысль такая, что да, мир во всём мире и нет войне. То есть, больше об этом.</w:t>
      </w:r>
    </w:p>
    <w:p w14:paraId="26DAD00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бы сказала, что мир в своей семьей у неё был больше в приоритете.</w:t>
      </w:r>
    </w:p>
    <w:p w14:paraId="336BE84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И ещё она думала наперед. Что сестра её там призывала: откажись. «А есть-то мы на что тут будем? Меня везде уволят, и я вообще никуда не попаду». То есть, об этом как бы тоже надо думать.</w:t>
      </w:r>
    </w:p>
    <w:p w14:paraId="4DBA9AB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она всегда принимала такие взвешенные решения. И ей действительно было не до каких-то патриотических этих или политических разговоров. Потому что у неё в семье было много всего, конечно. Но, тем не менее, она показывала, что она за Россию.</w:t>
      </w:r>
    </w:p>
    <w:p w14:paraId="0ACD93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 что скажете?</w:t>
      </w:r>
    </w:p>
    <w:p w14:paraId="0BA54FB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xml:space="preserve">: Я тоже думаю, что она патриот. И я помню хорошо, как сестра её же пыталась перетянуть на свою сторону постоянно. Она же постоянно говорила как-то в таком ключе, что русские вот что творят на Украине. А она говорила: а вот мне ребята рассказали о том, как это было с 2014 года. Она как большинство в России пыталась донести о том, что мы это видели всё тоже с другой стороны. Что тут нельзя как бы занимать чью-то сторону, давай останемся в нейтральном каком-то положении. То есть, патриот, но не настолько, чтобы сказать в прямом эфире «нет войне». То есть, как бы она из тех людей, которых не зря здесь показали, что она её склоняла выложить пост. Это же сейчас снят фильм, а в те времена же многих как бы осудили, посадили, выгнали из страны именно за посты. Просто посты публичных людей, где слово «война» уже всё, воспринималась, как угроза. Поэтому сейчас-то это понятно уже, она в те времена могла бы написать такой пост, сестра бы её склонила к этому, и она бы лишилась карьеры. То есть, она прям умная в этом плане, она понимала политическую эту, наверное, всю кухню, скажем так. </w:t>
      </w:r>
    </w:p>
    <w:p w14:paraId="5FF0239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ещё по поводу Маши можете дополнить? Какая она всё-таки для вас по сериалу?</w:t>
      </w:r>
    </w:p>
    <w:p w14:paraId="1A91C78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эмоционально сдержанная мама. То есть, когда её дочь просто взяла чемодан и собиралась уходить, она не стала истерить, кричать «Ты куда, я тебя никуда не пущу» и всё такое. Она предложила, так сказать, выбор своему ребёнку сделать. Пускай ошибочный, пускай какой-то легкомысленный. Но она её отпустила, потому что понимала, что всё равно всё встанет на свои места. То есть, я считаю, в этом плане она очень мудро поступила. И не вижу, что она была плохой матерью. Я считаю, что просто её работа не давала возможность проявить себя в полной мере. Но, тем не менее, такой возраст у ребёнка, что по-другому не могло быть в такой ситуации. Тем более, ещё семья неполная. То есть, для меня я считаю, что она была мамой такой, какой она могла быть в такой ситуации. То есть, максимально такая.</w:t>
      </w:r>
    </w:p>
    <w:p w14:paraId="65A022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что добавите по поводу Маши?</w:t>
      </w:r>
    </w:p>
    <w:p w14:paraId="4B5BDC9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Хорошая тётя ещё.</w:t>
      </w:r>
    </w:p>
    <w:p w14:paraId="1E2954C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Просто сильные люди, они зачастую ломаются. То есть, не сломалась бы она, если у неё будет дальше всё с личной жизнью так же, что с ней будет? Либо ей нужно найти хорошего мужчину, как этот очкастый продюсер. И бросить, наконец-то отпустить этого Носкова. Пускай у них с дочкой всё будет хорошо. У них будет отдельная линия развиваться, то есть, Носков как-то изменится. А она будет счастлива своим женским счастьем, которого эти все годы ей не хватало. Сначала отцовского внимания и любви, и она очень сильно радела за Носкова, чтобы с ним так не случилось, чтобы дочка не осталась без отца. А дальше хорошей счастливой жизни ей не хватает.</w:t>
      </w:r>
    </w:p>
    <w:p w14:paraId="32A5652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политические всё-таки взгляды Маши вам близки, или нет?</w:t>
      </w:r>
    </w:p>
    <w:p w14:paraId="0E2658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7018E7C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да.</w:t>
      </w:r>
    </w:p>
    <w:p w14:paraId="068006F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вы одобряете вообще все её действия по этому сериалу?</w:t>
      </w:r>
    </w:p>
    <w:p w14:paraId="78983D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038C5AC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Её да.</w:t>
      </w:r>
    </w:p>
    <w:p w14:paraId="3A8463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Или, может быть, что-то где-то не понравилось в какой-то момент?</w:t>
      </w:r>
    </w:p>
    <w:p w14:paraId="03DDCD7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всё адекватно.</w:t>
      </w:r>
    </w:p>
    <w:p w14:paraId="6F1FAAA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Всё хорошо.</w:t>
      </w:r>
    </w:p>
    <w:p w14:paraId="2CE224B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всё-таки особенно запомнилось в этой политической позиции у Маши?</w:t>
      </w:r>
    </w:p>
    <w:p w14:paraId="7AA6E00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не ставит это во главу.</w:t>
      </w:r>
    </w:p>
    <w:p w14:paraId="6EEDA08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и сестре говорила: «Давай не будем из-за политики ругаться».</w:t>
      </w:r>
    </w:p>
    <w:p w14:paraId="2D33F3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она уходит от политики?</w:t>
      </w:r>
    </w:p>
    <w:p w14:paraId="3D1E84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она как-то нейтрально.</w:t>
      </w:r>
    </w:p>
    <w:p w14:paraId="56BEC31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Нейтрально?</w:t>
      </w:r>
    </w:p>
    <w:p w14:paraId="6F4F4DE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Демократично очень, да.</w:t>
      </w:r>
    </w:p>
    <w:p w14:paraId="506C7D1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 то, что прям нейтрально.</w:t>
      </w:r>
    </w:p>
    <w:p w14:paraId="6D08DEC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не принимает?</w:t>
      </w:r>
    </w:p>
    <w:p w14:paraId="08588F2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хотела бежать, разжигать в моменте.</w:t>
      </w:r>
    </w:p>
    <w:p w14:paraId="4878B0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 призывает на чью-то сторону, в это 100% верится.</w:t>
      </w:r>
    </w:p>
    <w:p w14:paraId="592AFAB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в то же время она всё равно высказывалась.</w:t>
      </w:r>
    </w:p>
    <w:p w14:paraId="60E0C3F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же тоже с разными людьми общалась всю работу и слышала много версий. Но она говорит: я не принимала прям чью-то сторону 100%. Она как-то так аккуратно.</w:t>
      </w:r>
    </w:p>
    <w:p w14:paraId="29CA25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касается Анны, сестра с Украины. Здесь скажите мне, пожалуйста, охарактеризуйте, какая она для вас? Анна, что скажете?</w:t>
      </w:r>
    </w:p>
    <w:p w14:paraId="4AFD6E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Мне она не понравилась.</w:t>
      </w:r>
    </w:p>
    <w:p w14:paraId="778000E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какая она?</w:t>
      </w:r>
    </w:p>
    <w:p w14:paraId="04AEDE2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Как по мне, глупая. Такое слово у меня только к ней применимо.</w:t>
      </w:r>
    </w:p>
    <w:p w14:paraId="438D685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Чем она, может быть, запомнилась больше всего?</w:t>
      </w:r>
    </w:p>
    <w:p w14:paraId="22E8BA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Какой-то своей дуростью, глупостью какой-то, я не знаю.</w:t>
      </w:r>
    </w:p>
    <w:p w14:paraId="553C4C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 глупая?</w:t>
      </w:r>
    </w:p>
    <w:p w14:paraId="0553CF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Приехала к сестре, живет за её счёт, в её квартире. Всё хорошо, она ей не в углу постелила. И высказывает претензии – напиши пост, напиши это. Она ещё диктует ей, как ей жить. Она всё это время без неё как-то всего этого добилась, а сейчас она должна. Вообще не мыслит Анна своей головой как-то, не знаю, что там в голове.</w:t>
      </w:r>
    </w:p>
    <w:p w14:paraId="7B595C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 что скажете, какая Анна?</w:t>
      </w:r>
    </w:p>
    <w:p w14:paraId="2E48E0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Она какая-то очень эмоциональная. И немножко как бы эмоционально незрелая, что ли.</w:t>
      </w:r>
    </w:p>
    <w:p w14:paraId="3CD7E21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Недалекая.</w:t>
      </w:r>
    </w:p>
    <w:p w14:paraId="410A44C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Такая, у неё есть какие-то там свои рассуждения, но они такие, очень узкие. То есть, она что видела, на таких мыслях она как бы и рассуждает, с такими возможностями. Мне непонятно её решение, конечно, когда бросить институт, уехать на Украину. Всё это как-то неразумно, нерационально. То есть, она как-то всё делает не головой, а сердцем и эмоциями.</w:t>
      </w:r>
    </w:p>
    <w:p w14:paraId="41FE7D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Даже не сердцем, мне кажется, а я не знаю, чем.</w:t>
      </w:r>
    </w:p>
    <w:p w14:paraId="5B259D4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Любовь у неё.</w:t>
      </w:r>
    </w:p>
    <w:p w14:paraId="4D1014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такая с детства.</w:t>
      </w:r>
    </w:p>
    <w:p w14:paraId="7D0250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 какая Анна для вас?</w:t>
      </w:r>
    </w:p>
    <w:p w14:paraId="5CE2C45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Снято с языка, что она такая, эмоциональная, на самом деле. Что это человек, который, как охарактеризовать, принимает поспешные решения.</w:t>
      </w:r>
    </w:p>
    <w:p w14:paraId="0292AE1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Мы поняли.</w:t>
      </w:r>
    </w:p>
    <w:p w14:paraId="502DB7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Потом я поняла, что она привыкла жить больше, и по фильму это было сказано, что она привыкла рядом с мужем жить. За мужем. И она как приехала в Россию, она растерялась. Она не знала, что ей делать, потому что у неё не было мужа рядом. И она, вроде, и обратно-то хочет. И ей муж сказал здесь сидеть. И она уже сама не знает, что она хочет в этой жизни.</w:t>
      </w:r>
    </w:p>
    <w:p w14:paraId="04F58D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меня ещё удивило это: отдавай мамину квартиру. Мама ещё жива.</w:t>
      </w:r>
    </w:p>
    <w:p w14:paraId="5B335AB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Это вообще, я </w:t>
      </w:r>
      <w:proofErr w:type="spellStart"/>
      <w:r w:rsidRPr="00D243F3">
        <w:rPr>
          <w:rFonts w:ascii="Franklin Gothic Book" w:hAnsi="Franklin Gothic Book"/>
          <w:color w:val="000000"/>
          <w:sz w:val="24"/>
          <w:szCs w:val="24"/>
        </w:rPr>
        <w:t>прифигела</w:t>
      </w:r>
      <w:proofErr w:type="spellEnd"/>
      <w:r w:rsidRPr="00D243F3">
        <w:rPr>
          <w:rFonts w:ascii="Franklin Gothic Book" w:hAnsi="Franklin Gothic Book"/>
          <w:color w:val="000000"/>
          <w:sz w:val="24"/>
          <w:szCs w:val="24"/>
        </w:rPr>
        <w:t xml:space="preserve"> прям.</w:t>
      </w:r>
    </w:p>
    <w:p w14:paraId="5C2CF04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Ей надо восстанавливаться, «А давай мы продадим, я в Европу уеду». Там, наверное, мама лежала со своим инсультом, новый ждала уже. Ни хрена себе!</w:t>
      </w:r>
    </w:p>
    <w:p w14:paraId="4309E78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вообще кошмар был.</w:t>
      </w:r>
    </w:p>
    <w:p w14:paraId="6E03C77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 как охарактеризуете Анну?</w:t>
      </w:r>
    </w:p>
    <w:p w14:paraId="2207D42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xml:space="preserve">: Её поступки мне понятны, скажем так, исходя из её мотивации. Я её не одобряю, но понятны поступки. Она именно жена и мама. Она всю жизнь была замужем, мужа любила, что он скажет, а муж ей попался, скажем так, хороший. То есть, у них любовь была, даже до сих пор. И её поступки мне понятны, как она себя в Москве вела. Потому что муж непонятно где, связи нет. И как бы не дай Бог, у нас не было такой ситуации, мы бы себя как вели. То есть, поэтому она и злилась, и вся на нервах. Потому что она любила его безумно, и он там непонятно где. И немножко она тут забила на сына своего, не обращала внимания. То есть, если бы она, возможно, больше ему внимания уделяла, он бы и не ввязался в эту фигню. А тут как-то она </w:t>
      </w:r>
      <w:proofErr w:type="spellStart"/>
      <w:r w:rsidRPr="00D243F3">
        <w:rPr>
          <w:rFonts w:ascii="Franklin Gothic Book" w:hAnsi="Franklin Gothic Book"/>
          <w:color w:val="000000"/>
          <w:sz w:val="24"/>
          <w:szCs w:val="24"/>
        </w:rPr>
        <w:t>подзабила</w:t>
      </w:r>
      <w:proofErr w:type="spellEnd"/>
      <w:r w:rsidRPr="00D243F3">
        <w:rPr>
          <w:rFonts w:ascii="Franklin Gothic Book" w:hAnsi="Franklin Gothic Book"/>
          <w:color w:val="000000"/>
          <w:sz w:val="24"/>
          <w:szCs w:val="24"/>
        </w:rPr>
        <w:t xml:space="preserve"> на него, была занята своим эмоциональным состоянием. Поэтому так и произошло. Так что мотивация у неё есть, конечно. И с сестрой, в принципе, там же тоже в начале говорится, когда ей маникюр-то Валя делала. Вроде «Маше всё легко достается». То есть, есть какая-то зависть к ней. К тому, что карьеру сделала, она такая известная. Но она же не знает, через что она прошла. Э та всё время замужем была, у неё всё хорошо было. Но плюс небольшой у неё есть в том, что она всё-таки чему-то выучилась. То есть, она же логопед, как я поняла. Какие-то курсы, всё равно что-то она делала, работала. Не очень-то она там домохозяйкой сидела и ничем не занималась. Что-то есть, крепкая семья у них была, видимо, они хорошо жили. Но  как получилось, так получилось. И то, что этот момент был странный, она приехала к маме, и сестра Маша, она даже не знала. Может быть, они не так часто общались даже. Потому что для Маши это был прям сюрприз вообще.</w:t>
      </w:r>
    </w:p>
    <w:p w14:paraId="2162D7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как охарактеризуете Анну?</w:t>
      </w:r>
    </w:p>
    <w:p w14:paraId="67FAC23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Слабовольная, недалекая, безответственная.</w:t>
      </w:r>
    </w:p>
    <w:p w14:paraId="19F911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Мы все говорили-говорили, а тут тремя словами просто.</w:t>
      </w:r>
    </w:p>
    <w:p w14:paraId="031754E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Яна, что скажете?</w:t>
      </w:r>
    </w:p>
    <w:p w14:paraId="3120486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А я не согласна, что она слабовольная или там безответственная какая-то.</w:t>
      </w:r>
    </w:p>
    <w:p w14:paraId="3E8588C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какая она для вас?</w:t>
      </w:r>
    </w:p>
    <w:p w14:paraId="23DC4AF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Она просто жила в тени мужа. То есть, она другой жизни не знала. Её муж взял, молоденькую девочку, и руководил ею. Иди туда, иди сюда, она даже маникюр не доделала, потому что муж подъехал. Она всё бросила и поскакала к нему. В общем, короче, она замужем, просто по-другому она жить не может. Не потому, что она безответственная или ещё что-то. Просто есть такие люди ведомые, их как взяли под крылышко, скажем так, и это неплохо. А Маша, допустим, она показана с такой стороны, всё сама через огонь и воду. А Аня, она так не умеет. Может быть, это тоже большой плюс, что ей не надо думать, за неё всё муж думает. А когда она осталась наедине со своим ребёнком, она просто как загнанная мышь, не знала, как себя вести. Она же призналась потом своей сестре в том, что зачем вообще квартиру собиралась продать. И она сказала в конце, что просто у неё эмоции, потому что она не знала, как жить дальше.</w:t>
      </w:r>
    </w:p>
    <w:p w14:paraId="5534294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 что скажете?</w:t>
      </w:r>
    </w:p>
    <w:p w14:paraId="4D1FD92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Она мне кажется безответственной очень в этом плане. Не может взять ответственность за свою собственную жизнь.</w:t>
      </w:r>
    </w:p>
    <w:p w14:paraId="59D9FF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это просто такой человек, такие люди есть.</w:t>
      </w:r>
    </w:p>
    <w:p w14:paraId="1B3892B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Я думаю, что это, с одной стороны, многогранно. Я вообще, в целом, положительно к ней отношусь. С одной стороны, это инфантильная незрелая личность, которая живет действительно в тени. Сначала она живет в тени мужа, а когда муж умирает, я так понимаю, что она живет буквально в тени ребёнка, своего сына. Потому что он говорит: «Мам, давай поедем, я всё решу». То есть, по сути, берет функцию мужа у неё сейчас сын. И она задумалась: да-да, надо ехать. То есть, она была готова уже на поводу у сына идти. В принципе, такая незрелая личность. Но, с другой стороны, она же добрая, она же хорошая, она тоже понимающая и переживающая в том числе и за своего ребёнка. Шок был, конечно, с квартирой, и с институтом, понятно. То есть, у неё были импульсные эти какие-то желания. Но в целом она, я думаю, что с квартирой тоже всё осознала.</w:t>
      </w:r>
    </w:p>
    <w:p w14:paraId="6460D4B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w:t>
      </w:r>
    </w:p>
    <w:p w14:paraId="71CC40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К Анне отношусь негативно. А сейчас уже посмотрев весь сериал, подумав, её как будто пытаются показать и нам сказать, как будто она такая жалкая. Это счастливый человек, вышла замуж удачно. Жила себе, наслаждалась с любимым, с любящим мужчиной. Работала, в свободное время занималась чем хотелось. Она жила как за каменной стеной, ничего не зная. А эта сильная такая, независимая, вся убилась с этой работой. Всех тянет, ни семьи, ни любви, ничего. А та жила счастливая. Но у неё мир рухнул в одно мгновение. Её муж отправил, и она узнаёт, что муж сейчас там на войне. Возможно, воюет против русских, а она живет в России. В чужой стране, по сути. Неизвестно, кто как поступит в этой ситуации. Но можно представить, что человек абсолютно растерянный. Когда она привыкла, что у неё сильный мужчина, понятно, он там всё решает. А эта была всю жизнь одна. Она ничего делать не умеет, она расслабиться не сможет даже с сильным мужчиной, она всегда будет эти свои яйца тянуть. А Анна такой человек, мама её показывает «эта-то работает». Как будто осуждает, хотя абсолютно счастливая женщина, у которой счастливая семья, беззаботная жизнь, чего ещё желать дочери? Живи, наслаждайся, твоя дочь счастлива. А эта вся умаялась. Но для меня никакая Анна не несчастная, не инфантильная, счастливая женщина.</w:t>
      </w:r>
    </w:p>
    <w:p w14:paraId="43E0A7A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какие тогда чувства вызывает Анна?</w:t>
      </w:r>
    </w:p>
    <w:p w14:paraId="1C8CEE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её можно понять. Потому что как бы то, что она вышла замуж за такого мужчину, не было у неё другого выбора стать сильной. Потому что так сложились условия. То есть, как бы сейчас она потеряла мужа, может быть, она покажет свою силу. Просто у неё такие обстоятельства. И нет ощущения какого-то негатива к ней. Просто другая судьба другой женщины, и всё. То, что она вырастила сына, в принципе, такого более-менее. Конечно, он так себе в каких-то местах себя показал, но запутался ребёнок. В целом как бы и с мужем тоже для того, чтобы такие отношения поддерживать, нужно не быть глупой. И в том числе и сильной, и всё.</w:t>
      </w:r>
    </w:p>
    <w:p w14:paraId="65AEA0A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какие чувства вызывает Анна?</w:t>
      </w:r>
    </w:p>
    <w:p w14:paraId="7756B7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Уныние.</w:t>
      </w:r>
    </w:p>
    <w:p w14:paraId="54BE519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у неё ещё возраст такой был какой-то. Как серая мышка по сравнению с красавицей Машей, её ведь специально такой сделали.</w:t>
      </w:r>
    </w:p>
    <w:p w14:paraId="244D5E6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Специально, конечно.</w:t>
      </w:r>
    </w:p>
    <w:p w14:paraId="472A9C7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приехала в Москву, всё равно её там преобразить как-то, а тут прям серая мышь по сравнению. Она, может быть, не такая симпатичная, но просто на контрасте с сестрой.</w:t>
      </w:r>
    </w:p>
    <w:p w14:paraId="48C214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Это тоже уныние?</w:t>
      </w:r>
    </w:p>
    <w:p w14:paraId="5897134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тоже, мне кажется, специально было сделано.</w:t>
      </w:r>
    </w:p>
    <w:p w14:paraId="36CAAD8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w:t>
      </w:r>
    </w:p>
    <w:p w14:paraId="186F289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салфетки эти не зря показывали. Эти цветочки, как она нервничала.</w:t>
      </w:r>
    </w:p>
    <w:p w14:paraId="7B753D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Конечно, типичная женщина, которая живет за спиной своего мужчины. У которой, в принципе, по этой классике - мужчина «Я сильный, я зарабатываю, а ты можешь расслабиться. Ты в порядке будешь со мной».</w:t>
      </w:r>
    </w:p>
    <w:p w14:paraId="5BBD13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у вас какие чувства к ней?</w:t>
      </w:r>
    </w:p>
    <w:p w14:paraId="7F968B2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Зависть.</w:t>
      </w:r>
    </w:p>
    <w:p w14:paraId="4D6457A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Положительные.</w:t>
      </w:r>
    </w:p>
    <w:p w14:paraId="1D8302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Зависть тоже есть.</w:t>
      </w:r>
    </w:p>
    <w:p w14:paraId="460C4C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Ей повезло просто.</w:t>
      </w:r>
    </w:p>
    <w:p w14:paraId="60DAB83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меня чувство какого-то понимания, поддержки, солидарности какой-то.</w:t>
      </w:r>
    </w:p>
    <w:p w14:paraId="41D92E4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сопереживание, когда мир у неё рухнул. Дайте ей полгодика, она встанет на ноги, наберет группу логопедов. Знаете, какая востребованная профессия. И будет зарабатывать деньги.</w:t>
      </w:r>
    </w:p>
    <w:p w14:paraId="43D14B0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Ещё никто не услышал, что она закончила юридический?</w:t>
      </w:r>
    </w:p>
    <w:p w14:paraId="4F37772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услышали, кстати.</w:t>
      </w:r>
    </w:p>
    <w:p w14:paraId="1DE3BEF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есть, она отучилась, высшее образование получила в итоге.</w:t>
      </w:r>
    </w:p>
    <w:p w14:paraId="45218D0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Всё-таки понятны вам характер, поступки, мотивация Анны?</w:t>
      </w:r>
    </w:p>
    <w:p w14:paraId="332C1F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3EB144C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она показала свой характер, когда ушла с работы. То есть, ей предложили же хорошие деньги. Она могла бы решить ситуацию свою, уехать за границу. Заработать эти деньги этой агитацией. Но она отказалась.</w:t>
      </w:r>
    </w:p>
    <w:p w14:paraId="31A8E34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так поняла, что она всё-таки.</w:t>
      </w:r>
    </w:p>
    <w:p w14:paraId="372327B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она отказалась. Она же сыну показывает по телевизору, что там эта группа, которую она должна была вести. Сын приходит, и она говорит: я уволилась. И она показала, что она не собирается этим заниматься, что она против.</w:t>
      </w:r>
    </w:p>
    <w:p w14:paraId="5AB6FE3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Одобряете в этом плане её поступок?</w:t>
      </w:r>
    </w:p>
    <w:p w14:paraId="3943EF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7E38B83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в чём понятность её поступков, действий, каких-то мотиваций?</w:t>
      </w:r>
    </w:p>
    <w:p w14:paraId="60FF4AC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целом видно эту линию, что она действительно растет, зреет. И то, что с ней происходит, это её тоже закаляет. Она, возможно, потом не будет такая.</w:t>
      </w:r>
    </w:p>
    <w:p w14:paraId="3CE399D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конкретно, где, в каких моментах?</w:t>
      </w:r>
    </w:p>
    <w:p w14:paraId="0292A5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Закаляет смерть мужа, осознание, понимание ответственности. Она начинает брать ответственность в конце даже за маму. То есть, она свои умения логопедические применяет в помощи своим близким, родным. Это мама, и даже сестру, которой нужны, может быть, эти окончания она глотает. И ей нужна действительно помощь.</w:t>
      </w:r>
    </w:p>
    <w:p w14:paraId="4EE8CC0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Покаялась она перед сестрой, что она понимает её судьбу, почему она такая. Что ей было нелегко.</w:t>
      </w:r>
    </w:p>
    <w:p w14:paraId="53E73D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были моменты, кстати, заметила тоже один момент, тут упустили, может быть. Она узнала, что муж погиб. Ей сказали по телефону, что его убили как собаку. Надо понимать, какие у неё эмоции были. И потом сына она видит: ты что там расстроился? Она ведь не сказала ему ни о чём. То есть, это каким человеком надо быть сильным. Она ушла в ванную плакать, и она ему не сказала. Потому что она понимала, что будет. Вот этот момент.</w:t>
      </w:r>
    </w:p>
    <w:p w14:paraId="6925868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Просто она находилась в шоковом состоянии и вообще ничего не понимала.</w:t>
      </w:r>
    </w:p>
    <w:p w14:paraId="5FA6F7C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бы, наверное, разрыдалась, расплакалась там.</w:t>
      </w:r>
    </w:p>
    <w:p w14:paraId="237C8E7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что она переключилась на сына, говорит только о том, что у неё есть потенциал к тому, чтобы стать сильной женщиной.</w:t>
      </w:r>
    </w:p>
    <w:p w14:paraId="7C72712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что-то всё-таки показалось вам, осталось таким непонятным в поступках, в поведении Анны?</w:t>
      </w:r>
    </w:p>
    <w:p w14:paraId="4D6AC92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Мамину квартиру она хотела продать. Непонятно, зачем вообще, с какой радости она это решила, и вообще пришла. Мне просто было не понять.</w:t>
      </w:r>
    </w:p>
    <w:p w14:paraId="14B449D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Растерялась она, это же понятно. Человек всё потерял.</w:t>
      </w:r>
    </w:p>
    <w:p w14:paraId="63829B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Просто уехать хотела.</w:t>
      </w:r>
    </w:p>
    <w:p w14:paraId="24A4712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не хотела уезжать совершенно. Мне кажется, она просто настаивала, я не верю, что её желание было уехать.</w:t>
      </w:r>
    </w:p>
    <w:p w14:paraId="53956C0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металась, не понимала.</w:t>
      </w:r>
    </w:p>
    <w:p w14:paraId="265F709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просто как бы в растерянности была. Не понимала, как жить без мужа.</w:t>
      </w:r>
    </w:p>
    <w:p w14:paraId="366E1A7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было непонятно, что она сестре ставит условия какие-то.</w:t>
      </w:r>
    </w:p>
    <w:p w14:paraId="38FAB62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что-то было непонятно?</w:t>
      </w:r>
    </w:p>
    <w:p w14:paraId="052BBF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Непонятно, что у них за отношения были, в принципе, с сыном. Что он не рассказал ей о том, что ему пишет отец.</w:t>
      </w:r>
    </w:p>
    <w:p w14:paraId="7A6BF0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Подростки многое не рассказываю.</w:t>
      </w:r>
    </w:p>
    <w:p w14:paraId="19F364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Конечно, он как типичный подросток. Они не говорят.</w:t>
      </w:r>
    </w:p>
    <w:p w14:paraId="2961B4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Моя бы сказала.</w:t>
      </w:r>
    </w:p>
    <w:p w14:paraId="2463A23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нас детям по 10 лет, я разговариваю с родителями. И они мне говорят: мой приходит домой, и ни слова. Хотя он подрался, ему нос разбили в школе. А он ничего не говорит.</w:t>
      </w:r>
    </w:p>
    <w:p w14:paraId="1D536A2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в то же время там показано, что у них достаточно теплые, доверительные отношения, хорошие. А тут он об этом умолчал. То есть, он не замкнутый такой подросток.</w:t>
      </w:r>
    </w:p>
    <w:p w14:paraId="241C474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тут забила на него, поскольку муж у неё тут без вести пропал.</w:t>
      </w:r>
    </w:p>
    <w:p w14:paraId="6BE6C12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знал, что ей это важно. И видя состояние мамы, что она переживает, он должен был сказать.</w:t>
      </w:r>
    </w:p>
    <w:p w14:paraId="0E8D2A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папа же просил его как мужчина.</w:t>
      </w:r>
    </w:p>
    <w:p w14:paraId="589E53E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вот тут что-то непонятно.</w:t>
      </w:r>
    </w:p>
    <w:p w14:paraId="4D0587E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касается политической позиции, политических взглядов, что можете сказать?</w:t>
      </w:r>
    </w:p>
    <w:p w14:paraId="683B91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Анна, она патриот своей страны.</w:t>
      </w:r>
    </w:p>
    <w:p w14:paraId="504D448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она Украины, как и сын её.</w:t>
      </w:r>
    </w:p>
    <w:p w14:paraId="3F4B57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больше навязывает свои патриотические взгляды, отстаивает.</w:t>
      </w:r>
    </w:p>
    <w:p w14:paraId="486A618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силу того, что муж у неё в этом всём варится, и поэтому она тоже такая.</w:t>
      </w:r>
    </w:p>
    <w:p w14:paraId="342CB02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да, более агрессивная версия патриотизма со своей стороны. Которая и навязывает, и прям говорит о своей позиции. Несмотря на то, что уж так если говорить, по сути, она из той страны приехала во вражескую для себя страну. И так открыто всё говорит.</w:t>
      </w:r>
    </w:p>
    <w:p w14:paraId="316E3A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Ещё и диктует правила.</w:t>
      </w:r>
    </w:p>
    <w:p w14:paraId="6CB70B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диктует, и «нам тут не рады».</w:t>
      </w:r>
    </w:p>
    <w:p w14:paraId="454B841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ещё был момент, когда у неё, по-моему, спросили. Она говорит «Да я наполовину русская».</w:t>
      </w:r>
    </w:p>
    <w:p w14:paraId="7D176C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сын у неё - ты что, мама, не патриот своей страны? И она говорит «Я наполовину русская». То есть, она даже, может быть, мне кажется, вообще как-то не уверена, кто она. То есть, то ли она за украинцев. Но она почему за украинцев, потому что у неё муж. Она за мужа. А сама она говорит «А я больше русская».</w:t>
      </w:r>
    </w:p>
    <w:p w14:paraId="06AC434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тоже казалось весь фильм, что как будто она, когда эти все политические показывали, её выражение лица показывали и такое ощущение, что она хотела сказать «Я хочу остаться в России. Здесь все мои близкие, я русская». И как-то это, учитывая, что весь фильм показывали как бы там гнетущее такое, что их там обделяли, оскорбляли. Как-то не зря же это всё показывали. Что как будто их занижали, и она как-то, здесь ей лучше даже. Что она уехала-то только ради него туда.</w:t>
      </w:r>
    </w:p>
    <w:p w14:paraId="199DBD8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у него родители, по-моему, русские. Их просто распределили на Украину. И она говорит: твоего дедушку распределили.</w:t>
      </w:r>
    </w:p>
    <w:p w14:paraId="537DC45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и весь фильм как будто внутри у неё было, что она хочет остаться. Что она за Россию как бы.</w:t>
      </w:r>
    </w:p>
    <w:p w14:paraId="1AE2B3B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она говорила, что «Я хочу уехать на Украину, но только ради мужа». То есть, она если мужа нет, то вряд ли туда вернется, только потому, что она патриот. Убили мужа, сказали, что он был за Россию, и всё. Мне кажется, что она поняла: всё, мне больше не надо туда возвращаться, я не хочу даже.</w:t>
      </w:r>
    </w:p>
    <w:p w14:paraId="0616745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 конце фильма однозначно меняется её политическая позиция, и больше за Россию?</w:t>
      </w:r>
    </w:p>
    <w:p w14:paraId="2678F74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она больше нигде не будет упоминать даже об этом, что она с Украины.</w:t>
      </w:r>
    </w:p>
    <w:p w14:paraId="09B447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кажется, она даже это поняла, когда ей по телефону сказали про мужа, что он умер. И она уже сразу всё поняла.</w:t>
      </w:r>
    </w:p>
    <w:p w14:paraId="64333C7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когда в заложники сына взяли, тоже получается, что это для неё такой опыт.</w:t>
      </w:r>
    </w:p>
    <w:p w14:paraId="1CA4906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показалось, что у неё какое-то облегчение, когда ей сказали, что муж умер, но сказали, что он за Россию был.</w:t>
      </w:r>
    </w:p>
    <w:p w14:paraId="7043B49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Кто-то у нас на перерыве сказал, по-моему, фразу. Кто у нас сказал в перерыве «Сейчас окажется, что у неё муж вообще за Россию»? Вот кто-то сказал заранее.</w:t>
      </w:r>
    </w:p>
    <w:p w14:paraId="707355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остальные, вы всё-таки не ожидали такой концовки? Что у неё муж за Россию.</w:t>
      </w:r>
    </w:p>
    <w:p w14:paraId="139E318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услышала, поэтому я подумала, что, возможно, да.</w:t>
      </w:r>
    </w:p>
    <w:p w14:paraId="36DF5ED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Прям спойлер был. Провидец, я даже не подумала об этом. И уже когда мужа показывали, я уже прям ждала, что расскажет.</w:t>
      </w:r>
    </w:p>
    <w:p w14:paraId="3247150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Показывали это на свадьбе про разведку, не просто же так это. Что американцы там шли.</w:t>
      </w:r>
    </w:p>
    <w:p w14:paraId="6BFFB2F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вот две сестры, есть Маша и есть Анна. А кто вам больше симпатичен?</w:t>
      </w:r>
    </w:p>
    <w:p w14:paraId="4B80C73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Маша.</w:t>
      </w:r>
    </w:p>
    <w:p w14:paraId="2667E9B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Мария, естественно.</w:t>
      </w:r>
    </w:p>
    <w:p w14:paraId="7B7CFB2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Поднимите руку, кто за Машу? Почему всё-таки Маша, Кристина?</w:t>
      </w:r>
    </w:p>
    <w:p w14:paraId="04BCB8F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Потому что всё-таки мы за сильных, независимых женщин. Наверное, как-то так. Привычнее видеть, и хочется равняться, что ли. Что она сильная, независимая, всё может. И воспитывать одна, и карьеру построить, не знаю, как-то так</w:t>
      </w:r>
    </w:p>
    <w:p w14:paraId="571026C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 почему Маша?</w:t>
      </w:r>
    </w:p>
    <w:p w14:paraId="21ABAA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Тоже – хочется равняться на сильных, а не на слабых. Слабыми мы, в принципе, всегда можем быть.</w:t>
      </w:r>
    </w:p>
    <w:p w14:paraId="51AD82E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Анна для вас всё-таки слабая в этом сериале?</w:t>
      </w:r>
    </w:p>
    <w:p w14:paraId="0883B4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слабая, да. Она счастливая, а когда мы счастливые, мы расслабляемся. Как бы грустно ни звучало, чем больше трудностей, тем сильнее характер.</w:t>
      </w:r>
    </w:p>
    <w:p w14:paraId="3FC2CB9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 почему Маша?</w:t>
      </w:r>
    </w:p>
    <w:p w14:paraId="2F09217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Хочется быть Аней, выйти замуж. Но жизнь тебя постоянно как бы, и приходится быть Машей. Маша ближе, Маша понятнее, и как-то больше симпатии вызывает. Потому что мужа нет, без мужа ты кто, получается? Нам показано даже в фильме, куда идти, чего? А Маша, она как стояла твердо, даже если бы она замужем была, она уже знала, чего она хочет, куда она пойдёт. У неё есть ребёнок, и она справится. Поэтому в жизни надо рассчитывать только на себя. Да, ты можешь быть замужем при этом.</w:t>
      </w:r>
    </w:p>
    <w:p w14:paraId="0C56BD1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w:t>
      </w:r>
    </w:p>
    <w:p w14:paraId="76A1A8F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Мне нравится у Маши внутренний стержень, правда. Потому что она сама на себя, и при этом оставаться такой красивой девушкой.</w:t>
      </w:r>
    </w:p>
    <w:p w14:paraId="32DB3A9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w:t>
      </w:r>
    </w:p>
    <w:p w14:paraId="1F634AE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Я абсолютно согласна, что сегодня муж есть, завтра вообще нашёл другую, пропал или умер и всё. Надо рассчитывать только на себя, на свои силы, и так проще жить в нашем современном мире. И Маша показывает пример, и как она и семью любит, то есть, маму, сестру, и детей. То есть, всё будет хорошо, а любовная линия – ещё не вечер у неё.</w:t>
      </w:r>
    </w:p>
    <w:p w14:paraId="3F3D8BE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w:t>
      </w:r>
    </w:p>
    <w:p w14:paraId="372C42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Да я не знаю даже. Я бы не сказала, что она мне не нравится. Мне они обе нравятся. Просто так сложилось, так повернулась судьба.</w:t>
      </w:r>
    </w:p>
    <w:p w14:paraId="3804F90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Могут обе нравиться. Почему обе?</w:t>
      </w:r>
    </w:p>
    <w:p w14:paraId="31D324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Да, обе мне нравятся. С ней так случилось, она же неплохой человек, просто так получилось. А Маша да, она там такая сильная и независимая. Мне обе импонируют, поэтому.</w:t>
      </w:r>
    </w:p>
    <w:p w14:paraId="0C1A75F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w:t>
      </w:r>
    </w:p>
    <w:p w14:paraId="6E2B5E0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Я Аню понимаю. Она мне близка, мне понятны её эмоции. Я к ней хорошо отношусь, но мне приятнее смотреть на Машу.</w:t>
      </w:r>
    </w:p>
    <w:p w14:paraId="10C2938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13A24E0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Да, потому что она такая сильная и принимает правильные решения всегда, обдуманные, сдержанные. Эмоционально такая, стабильная, то есть, приятно смотреть на таких героев фильма. Хотя, конечно, я тоже, в том числе, хорошо отношусь и к Ане.</w:t>
      </w:r>
    </w:p>
    <w:p w14:paraId="54982D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Кстати, без Носкова не была бы та Маша, я хочу сказать.</w:t>
      </w:r>
    </w:p>
    <w:p w14:paraId="6D26863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Возможно.</w:t>
      </w:r>
    </w:p>
    <w:p w14:paraId="79F87A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всё из-за него. 100% он сыграл свою роль.</w:t>
      </w:r>
    </w:p>
    <w:p w14:paraId="4C90826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Конечно, если бы он её не обидел.</w:t>
      </w:r>
    </w:p>
    <w:p w14:paraId="5EE6AA9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же была такая же.</w:t>
      </w:r>
    </w:p>
    <w:p w14:paraId="522A42A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«Москва слезам не верит».</w:t>
      </w:r>
    </w:p>
    <w:p w14:paraId="3A4C19E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Вот прям с языка сняла. Они чем-то похожи.</w:t>
      </w:r>
    </w:p>
    <w:p w14:paraId="148A517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Если бы она не обожглась.</w:t>
      </w:r>
    </w:p>
    <w:p w14:paraId="1965067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что скажете? Почему Маша?</w:t>
      </w:r>
    </w:p>
    <w:p w14:paraId="53B51B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Всё сказано, я не знаю. Не помню, что Ксения сказала, но мне понравилась прям мысль.</w:t>
      </w:r>
    </w:p>
    <w:p w14:paraId="65F3BB0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сказала, что ей нравится её стержень.</w:t>
      </w:r>
    </w:p>
    <w:p w14:paraId="5259D2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Скорее да.</w:t>
      </w:r>
    </w:p>
    <w:p w14:paraId="5AE201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чья политическая позиция лучше всего аргументирована, Маши или Ани?</w:t>
      </w:r>
    </w:p>
    <w:p w14:paraId="2B64AD0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Точно Маши.</w:t>
      </w:r>
    </w:p>
    <w:p w14:paraId="504E492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она нейтральная. Но как бы и не предает страну. И не ввязывается глубоко.</w:t>
      </w:r>
    </w:p>
    <w:p w14:paraId="6658F0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Пусть каждый живет в своей стране. Но не надо навязывать свои какие-то эмоции, свои какие-то нервы другому человеку. То есть, Аня всё-таки не умеет соблюдать холодный разум в какие-то моменты. Это не взрослая позиция.</w:t>
      </w:r>
    </w:p>
    <w:p w14:paraId="7D0973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Аня, она нагнетает, она навязывает. Она её прям принуждает к каким-то таким действиям.</w:t>
      </w:r>
    </w:p>
    <w:p w14:paraId="6E9B28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Демократичность Маши хорошо аргументирована.</w:t>
      </w:r>
    </w:p>
    <w:p w14:paraId="516F6F9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как бы и не равнодушна.</w:t>
      </w:r>
    </w:p>
    <w:p w14:paraId="3B1870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Ане больше навязано со стороны, и это мнение она пытается протолкнуть. Поэтому я считаю, что у неё более выражено, более аргументировано, это двухстороннее мнение, которое ей навязали. А Маша просто в стороне, она воздерживается. Если по аргументации, то я за Аню.</w:t>
      </w:r>
    </w:p>
    <w:p w14:paraId="339498B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проработка всё-таки этой политической позиции у кого лучше, у Маши или у Ани?</w:t>
      </w:r>
    </w:p>
    <w:p w14:paraId="66B440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что значит?</w:t>
      </w:r>
    </w:p>
    <w:p w14:paraId="2C0B530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Проработка это в каком плане?</w:t>
      </w:r>
    </w:p>
    <w:p w14:paraId="497CEE8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вы это поняли, что действительно до вас донесена эта политическая позиция.</w:t>
      </w:r>
    </w:p>
    <w:p w14:paraId="58D6EF8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у обеих, наверное.</w:t>
      </w:r>
    </w:p>
    <w:p w14:paraId="48B0FDD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обеих, одна за мужа, но остается как бы, а другая просто держит нейтралитет.</w:t>
      </w:r>
    </w:p>
    <w:p w14:paraId="4907FAF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насколько вам понятна эта политическая позиция обеих сестёр?</w:t>
      </w:r>
    </w:p>
    <w:p w14:paraId="52340D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понятно у Мышлении, а у Анны нет. Потому что там не особо показано, что именно до неё доносят. Почему она такого мнения.</w:t>
      </w:r>
    </w:p>
    <w:p w14:paraId="31FDA34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за мужа больше переживала.</w:t>
      </w:r>
    </w:p>
    <w:p w14:paraId="6A6DB72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там бы показали, какие-то пришли к ней видео, картинки какие-то. Так эти видео и картинки показывали и по телевидению. То есть, так же и Маша это видела. Но Маша больше была в нейтралитете каком-то, но в то же время чуть-чуть высказывала своё мнение. Не навязывала, не пыталась ей доказать, что «ты не права, это вам там всё навязывают». Она же ей не пыталась это внушить. То есть, такая какая-то нейтральная.</w:t>
      </w:r>
    </w:p>
    <w:p w14:paraId="0E19382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же как раз не смотрела эти картинки намеренно. Она читала про себя, там было показано, статью. А Аня как раз читала статью уже именно про военные действия. Поэтому ей было больше навязано, а Маша старалась отстраниться.</w:t>
      </w:r>
    </w:p>
    <w:p w14:paraId="788B0A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её позиция сама с собой, ей не до этого было.</w:t>
      </w:r>
    </w:p>
    <w:p w14:paraId="0918F9A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в первую очередь у неё были межличностные решения вопросов.</w:t>
      </w:r>
    </w:p>
    <w:p w14:paraId="1E2E8FA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Она поэтому и из программы хотела-то уйти. Посмотрела </w:t>
      </w:r>
      <w:proofErr w:type="spellStart"/>
      <w:r w:rsidRPr="00D243F3">
        <w:rPr>
          <w:rFonts w:ascii="Franklin Gothic Book" w:hAnsi="Franklin Gothic Book"/>
          <w:color w:val="000000"/>
          <w:sz w:val="24"/>
          <w:szCs w:val="24"/>
        </w:rPr>
        <w:t>хейт</w:t>
      </w:r>
      <w:proofErr w:type="spellEnd"/>
      <w:r w:rsidRPr="00D243F3">
        <w:rPr>
          <w:rFonts w:ascii="Franklin Gothic Book" w:hAnsi="Franklin Gothic Book"/>
          <w:color w:val="000000"/>
          <w:sz w:val="24"/>
          <w:szCs w:val="24"/>
        </w:rPr>
        <w:t xml:space="preserve"> и всё.</w:t>
      </w:r>
    </w:p>
    <w:p w14:paraId="7B49C98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Второстепенные персонажи, кто запомнился вам больше всего? Давайте перечислим.</w:t>
      </w:r>
    </w:p>
    <w:p w14:paraId="58C5A51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Носков.</w:t>
      </w:r>
    </w:p>
    <w:p w14:paraId="315B949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Бабушка, конечно же.</w:t>
      </w:r>
    </w:p>
    <w:p w14:paraId="215F22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Продюсер.</w:t>
      </w:r>
    </w:p>
    <w:p w14:paraId="59A9CFA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Мама-бабушка, да.</w:t>
      </w:r>
    </w:p>
    <w:p w14:paraId="628FCA0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Носков, мама, ещё?</w:t>
      </w:r>
    </w:p>
    <w:p w14:paraId="414552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Дочка её. Вот этот очкарик, кто он?</w:t>
      </w:r>
    </w:p>
    <w:p w14:paraId="1B8511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Продюсер.</w:t>
      </w:r>
    </w:p>
    <w:p w14:paraId="5AF1D63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Дети, естественно, как второстепенные такие, достаточно яркие персонажи.</w:t>
      </w:r>
    </w:p>
    <w:p w14:paraId="0AB43C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Лена, дочка. И молодой человек Лены, весь такой, нормальный, Саша.</w:t>
      </w:r>
    </w:p>
    <w:p w14:paraId="3F8F192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только не поняла: Матвей себя так плохо вёл на уроке с учителем истории. Он с ней так разговаривал, какую-то свою политическую тоже высказывал линию. И потом он просто не ходит в школу. И ничего ей из школы не сообщили, и ничего не сказали.</w:t>
      </w:r>
    </w:p>
    <w:p w14:paraId="6FC4386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думала, что мама, может, там пойдёт. Там показано, мама гуляет, может, она в школу идёт.</w:t>
      </w:r>
    </w:p>
    <w:p w14:paraId="55B53F8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про бомбу тоже как-то не раскрыто. Вот он ехал-ехал, и потом не смог. Как-то тоже можно было побольше показать.</w:t>
      </w:r>
    </w:p>
    <w:p w14:paraId="255221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это неважный элемент.</w:t>
      </w:r>
    </w:p>
    <w:p w14:paraId="5ADF5CA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Сколько ему лет? В каком они классе учатся, в восьмом?</w:t>
      </w:r>
    </w:p>
    <w:p w14:paraId="45F2080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15 лет же им. Если они одноклассники, а девочке 15 лет.</w:t>
      </w:r>
    </w:p>
    <w:p w14:paraId="712A9F1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есть, он уже знает «А почему вы называете Крым нашим»? Кто им это говорил, детям?</w:t>
      </w:r>
    </w:p>
    <w:p w14:paraId="0B2688E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они могут быть одноклассниками, когда Аня выходила замуж, ей было 19., а эта уже с коляской была?</w:t>
      </w:r>
    </w:p>
    <w:p w14:paraId="605DF0E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она, может, родила в конце года, может быть.</w:t>
      </w:r>
    </w:p>
    <w:p w14:paraId="0EEF03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Аня, может, беременная замуж выходила.</w:t>
      </w:r>
    </w:p>
    <w:p w14:paraId="0263CA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давайте рассмотрим этих героев. Носков, чем запомнился данный персонаж?</w:t>
      </w:r>
    </w:p>
    <w:p w14:paraId="496663F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Своей глупостью. Слишком как-то его показывают, что он косячит. Даже он в конце идёт хромает, и все подумали наверняка, что он ранен. А он говорит, что он споткнулся. Какой-то он глупый, </w:t>
      </w:r>
      <w:proofErr w:type="spellStart"/>
      <w:r w:rsidRPr="00D243F3">
        <w:rPr>
          <w:rFonts w:ascii="Franklin Gothic Book" w:hAnsi="Franklin Gothic Book"/>
          <w:color w:val="000000"/>
          <w:sz w:val="24"/>
          <w:szCs w:val="24"/>
        </w:rPr>
        <w:t>придурочный</w:t>
      </w:r>
      <w:proofErr w:type="spellEnd"/>
      <w:r w:rsidRPr="00D243F3">
        <w:rPr>
          <w:rFonts w:ascii="Franklin Gothic Book" w:hAnsi="Franklin Gothic Book"/>
          <w:color w:val="000000"/>
          <w:sz w:val="24"/>
          <w:szCs w:val="24"/>
        </w:rPr>
        <w:t xml:space="preserve"> показан.</w:t>
      </w:r>
    </w:p>
    <w:p w14:paraId="781605B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такие реально существуют.</w:t>
      </w:r>
    </w:p>
    <w:p w14:paraId="7FE678D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Существуют, но почему-то именно такой образ. Я не поняла, если честно.</w:t>
      </w:r>
    </w:p>
    <w:p w14:paraId="47B80E2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 xml:space="preserve">Яркий такой </w:t>
      </w:r>
      <w:proofErr w:type="spellStart"/>
      <w:r w:rsidRPr="00D243F3">
        <w:rPr>
          <w:rFonts w:ascii="Franklin Gothic Book" w:hAnsi="Franklin Gothic Book" w:cs="Arial"/>
          <w:b/>
          <w:sz w:val="24"/>
          <w:szCs w:val="24"/>
        </w:rPr>
        <w:t>придурочный</w:t>
      </w:r>
      <w:proofErr w:type="spellEnd"/>
      <w:r w:rsidRPr="00D243F3">
        <w:rPr>
          <w:rFonts w:ascii="Franklin Gothic Book" w:hAnsi="Franklin Gothic Book" w:cs="Arial"/>
          <w:b/>
          <w:sz w:val="24"/>
          <w:szCs w:val="24"/>
        </w:rPr>
        <w:t>?</w:t>
      </w:r>
    </w:p>
    <w:p w14:paraId="7B03D3D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почему он таким показан?</w:t>
      </w:r>
    </w:p>
    <w:p w14:paraId="5CE2F1F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Яркий и </w:t>
      </w:r>
      <w:proofErr w:type="spellStart"/>
      <w:r w:rsidRPr="00D243F3">
        <w:rPr>
          <w:rFonts w:ascii="Franklin Gothic Book" w:hAnsi="Franklin Gothic Book"/>
          <w:color w:val="000000"/>
          <w:sz w:val="24"/>
          <w:szCs w:val="24"/>
        </w:rPr>
        <w:t>придурочный</w:t>
      </w:r>
      <w:proofErr w:type="spellEnd"/>
      <w:r w:rsidRPr="00D243F3">
        <w:rPr>
          <w:rFonts w:ascii="Franklin Gothic Book" w:hAnsi="Franklin Gothic Book"/>
          <w:color w:val="000000"/>
          <w:sz w:val="24"/>
          <w:szCs w:val="24"/>
        </w:rPr>
        <w:t>. Возможно, мне кажется, если бы не он, наверное, совсем бы грустная история была бы у сериала.</w:t>
      </w:r>
    </w:p>
    <w:p w14:paraId="09696B2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Почему такого выбрали? То есть, не какого-то, правда, ловеласа, серьёзного крутого мужика, а именно придурком его сделали. Что-то же хотели нам донести этим персонажем?</w:t>
      </w:r>
    </w:p>
    <w:p w14:paraId="2C4133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Актерскую эту историю проигрывают, что якобы она же говорила «Почему ты не пошел бизнесменом, а пошел актером». Потому что это такая бесполезная работа, вроде бы, тут головой не думаешь. Поэтому он такой взбалмошный и никчемный, и весь такой эпатажный.</w:t>
      </w:r>
    </w:p>
    <w:p w14:paraId="5C6852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говорит про никчемность, а сама же, по сути, в той же сфере и работает.</w:t>
      </w:r>
    </w:p>
    <w:p w14:paraId="2936E21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какие чувства всё-таки у вас вызывает Носков?</w:t>
      </w:r>
    </w:p>
    <w:p w14:paraId="398BC8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смех, и какую-то жалость.</w:t>
      </w:r>
    </w:p>
    <w:p w14:paraId="42A4ED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смех, и грех.</w:t>
      </w:r>
    </w:p>
    <w:p w14:paraId="4C3511B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Грех был показан зачем-то.</w:t>
      </w:r>
    </w:p>
    <w:p w14:paraId="2AF660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Жалко его было, когда он с носочком сидел, очень.</w:t>
      </w:r>
    </w:p>
    <w:p w14:paraId="48EB28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не поверила.</w:t>
      </w:r>
    </w:p>
    <w:p w14:paraId="008271C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этом моменте да, мне жалко было.</w:t>
      </w:r>
    </w:p>
    <w:p w14:paraId="27535E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Такой дурак-дураком, а ещё сидит плачет там.</w:t>
      </w:r>
    </w:p>
    <w:p w14:paraId="44677A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Плачет – ах, она вместо меня чёрточку. И пришёл через два месяца с ёлкой такой. И блин, носок один остался, извините, как-то странно, он что хотел увидеть дома? Его там сколько не было дома, и под Новый год с ёлкой заперся. Где он гулял столько времени.</w:t>
      </w:r>
    </w:p>
    <w:p w14:paraId="50E635E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Вообще неправдоподобно.</w:t>
      </w:r>
    </w:p>
    <w:p w14:paraId="2AAFD0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такой какой-то, человек-праздник с негативной точки зрения.</w:t>
      </w:r>
    </w:p>
    <w:p w14:paraId="35EE789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 человек-праздник с негативом?</w:t>
      </w:r>
    </w:p>
    <w:p w14:paraId="18956C6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Есть человек-праздник с позитивной точки зрения, это люди, которые </w:t>
      </w:r>
      <w:proofErr w:type="spellStart"/>
      <w:r w:rsidRPr="00D243F3">
        <w:rPr>
          <w:rFonts w:ascii="Franklin Gothic Book" w:hAnsi="Franklin Gothic Book"/>
          <w:color w:val="000000"/>
          <w:sz w:val="24"/>
          <w:szCs w:val="24"/>
        </w:rPr>
        <w:t>зажигалочки</w:t>
      </w:r>
      <w:proofErr w:type="spellEnd"/>
      <w:r w:rsidRPr="00D243F3">
        <w:rPr>
          <w:rFonts w:ascii="Franklin Gothic Book" w:hAnsi="Franklin Gothic Book"/>
          <w:color w:val="000000"/>
          <w:sz w:val="24"/>
          <w:szCs w:val="24"/>
        </w:rPr>
        <w:t xml:space="preserve"> такие.</w:t>
      </w:r>
    </w:p>
    <w:p w14:paraId="376BCD8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этот просто алкаш.</w:t>
      </w:r>
    </w:p>
    <w:p w14:paraId="3DB8C3C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А этот какой-то носит </w:t>
      </w:r>
      <w:proofErr w:type="spellStart"/>
      <w:r w:rsidRPr="00D243F3">
        <w:rPr>
          <w:rFonts w:ascii="Franklin Gothic Book" w:hAnsi="Franklin Gothic Book"/>
          <w:color w:val="000000"/>
          <w:sz w:val="24"/>
          <w:szCs w:val="24"/>
        </w:rPr>
        <w:t>треш</w:t>
      </w:r>
      <w:proofErr w:type="spellEnd"/>
      <w:r w:rsidRPr="00D243F3">
        <w:rPr>
          <w:rFonts w:ascii="Franklin Gothic Book" w:hAnsi="Franklin Gothic Book"/>
          <w:color w:val="000000"/>
          <w:sz w:val="24"/>
          <w:szCs w:val="24"/>
        </w:rPr>
        <w:t xml:space="preserve"> свой какой-то. То есть, женщину свою любимую он не поддерживает. Они даже не расписались, хотя ей важно было это. То есть, в ЗАГС сходить, допустим, дочку чтобы зарегистрировать. Для неё тоже это было важно. Этого не сделал, хотя, видимо, чувство у него к ней есть. То есть, он такой какой-то. Захотел, появился. Захотел, побухал где-нибудь, погулял. То есть, ему неважно, он как бы не хочет брать ответственность за людей, которые ему дороги. Вот он такой человек.</w:t>
      </w:r>
    </w:p>
    <w:p w14:paraId="743AAB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Меня эта сцена вообще удивила, честно.</w:t>
      </w:r>
    </w:p>
    <w:p w14:paraId="09DD34B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просто ребёнок.</w:t>
      </w:r>
    </w:p>
    <w:p w14:paraId="063BD2C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Два месяца, а потом на 15 лет. Было бы логичнее, как рассказывала Яна, что он там появлялся в её жизни. А тут просто пропал на 15 лет.</w:t>
      </w:r>
    </w:p>
    <w:p w14:paraId="4012F4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думаю, это было, они же бок о бок там всё время. В одном здании снимались.</w:t>
      </w:r>
    </w:p>
    <w:p w14:paraId="323B30F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15 лет люди просто. Не искал, не пытался с дочкой.</w:t>
      </w:r>
    </w:p>
    <w:p w14:paraId="23D232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Просто он там с этой молоденькой девушкой.</w:t>
      </w:r>
    </w:p>
    <w:p w14:paraId="51E33AA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у него дочка.</w:t>
      </w:r>
    </w:p>
    <w:p w14:paraId="154E183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Забил, всё, до свидания.</w:t>
      </w:r>
    </w:p>
    <w:p w14:paraId="700315D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 просто был ребёнком сам по себе. И только к этому возрасту вырос и осознал всё. Поэтому он такой и был.</w:t>
      </w:r>
    </w:p>
    <w:p w14:paraId="4169FDF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Этот особенно зачем было показывать момент, как он мать уронил? Это такая глупость, как по мне.</w:t>
      </w:r>
    </w:p>
    <w:p w14:paraId="1A401E2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Хотел как лучше сделать, а получилось как всегда. Какой-то несуразный.</w:t>
      </w:r>
    </w:p>
    <w:p w14:paraId="28D0C37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чересчур вообще, глупый.</w:t>
      </w:r>
    </w:p>
    <w:p w14:paraId="6BE6654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Так всё-таки понятны или непонятны его поступки, его действия?</w:t>
      </w:r>
    </w:p>
    <w:p w14:paraId="00C8E4A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Понятны.</w:t>
      </w:r>
    </w:p>
    <w:p w14:paraId="35F7F46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Конечно, понятны. У алкашей всегда понятно.</w:t>
      </w:r>
    </w:p>
    <w:p w14:paraId="04677C7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вообще не поняла.</w:t>
      </w:r>
    </w:p>
    <w:p w14:paraId="111FBCC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просто придурок по жизни.</w:t>
      </w:r>
    </w:p>
    <w:p w14:paraId="0998D67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непонятным осталось?</w:t>
      </w:r>
    </w:p>
    <w:p w14:paraId="476835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вообще не поняла, зачем, почему он именно таким показан. То есть, любой персонаж в любом фильме, он зачем-то таким показан. Что нам хотели этим показать?</w:t>
      </w:r>
    </w:p>
    <w:p w14:paraId="03EC5C4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внес как раз то, что Маша стала такой сильной, потому что связалась с бесполезным. Что она выросла как раз, собственно говоря, из-за него такой.</w:t>
      </w:r>
    </w:p>
    <w:p w14:paraId="1D9C74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Какая-то линия между Анной и им. То есть, она, Машина сестра инфантильная, и её жених, любовь всей жизни инфантильный. Как будто карма прям работает.</w:t>
      </w:r>
    </w:p>
    <w:p w14:paraId="162927E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быть.</w:t>
      </w:r>
    </w:p>
    <w:p w14:paraId="43ED40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когда была с Лерой этой маленькой, с коляской она стояла, и она же со всей его дурью соглашалась. Они не поехали на свадьбу из-за того, что у него что-то там. Хотя могли, как я поняла. Платье он ей купил, поехали на премьеру. Она и хотела, то есть, она со всем соглашалась.</w:t>
      </w:r>
    </w:p>
    <w:p w14:paraId="7FC40E6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 они встретились через 15 лет, и она опять тут, как говорится, отдать всё.</w:t>
      </w:r>
    </w:p>
    <w:p w14:paraId="1F6A9D7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Вспыхнуло и посыпалась.</w:t>
      </w:r>
    </w:p>
    <w:p w14:paraId="5828338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она ему уже дерзко так прям отвечала. Прикольно, мне прям понравилось. Особенно в гараже когда она ему, принизила прям хорошо.</w:t>
      </w:r>
    </w:p>
    <w:p w14:paraId="194E871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очень эгоистичный. Он у неё действительно не спросил ни разу, как у неё дела, как она себя чувствует. То есть, какие-то жизненные моменты, как она добилась чего-то. Как ей тяжело было растить ребёнка. То есть, его вообще всё это не интересовало. Он просто жил ради себя все эти годы. И только-только начал взрослеть. И к концу фильма, последние кадры, он что-то там осознал и понял в своей жизни.</w:t>
      </w:r>
    </w:p>
    <w:p w14:paraId="74A108D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всё равно так показали, что «Ой, я запнулся, упал». Всё равно как-то оставили, что он такой.</w:t>
      </w:r>
    </w:p>
    <w:p w14:paraId="60DC321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Если бы он был не юмористичный такой персонаж, то было бы ещё тяжелее. И так был, в принципе, такой тяжелый фильм. И мы сколько все говорили, что испытывали тревогу какую-то. И если бы он не разбавлял этими шутками, было бы совсем грустно.</w:t>
      </w:r>
    </w:p>
    <w:p w14:paraId="7A7B437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Всё, теперь мне понятно, зачем он показан таким </w:t>
      </w:r>
      <w:proofErr w:type="spellStart"/>
      <w:r w:rsidRPr="00D243F3">
        <w:rPr>
          <w:rFonts w:ascii="Franklin Gothic Book" w:hAnsi="Franklin Gothic Book"/>
          <w:color w:val="000000"/>
          <w:sz w:val="24"/>
          <w:szCs w:val="24"/>
        </w:rPr>
        <w:t>придурочным</w:t>
      </w:r>
      <w:proofErr w:type="spellEnd"/>
      <w:r w:rsidRPr="00D243F3">
        <w:rPr>
          <w:rFonts w:ascii="Franklin Gothic Book" w:hAnsi="Franklin Gothic Book"/>
          <w:color w:val="000000"/>
          <w:sz w:val="24"/>
          <w:szCs w:val="24"/>
        </w:rPr>
        <w:t>.</w:t>
      </w:r>
    </w:p>
    <w:p w14:paraId="65D94B7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Костюм попугая ему, кстати, и шёл.</w:t>
      </w:r>
    </w:p>
    <w:p w14:paraId="5C31A0B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Мама – чем запомнился данный персонаж?</w:t>
      </w:r>
    </w:p>
    <w:p w14:paraId="76EEC5E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такая красивая в молодости.</w:t>
      </w:r>
    </w:p>
    <w:p w14:paraId="412ADE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Вначале хорошая, и умная, и добрая.</w:t>
      </w:r>
    </w:p>
    <w:p w14:paraId="24A0D5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Причёска там вообще шикарная была.</w:t>
      </w:r>
    </w:p>
    <w:p w14:paraId="492868F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потом стала какой-то.</w:t>
      </w:r>
    </w:p>
    <w:p w14:paraId="2E4F0E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Настю Каменских напомнила.</w:t>
      </w:r>
    </w:p>
    <w:p w14:paraId="29ECA8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в молодости она хорошая для вас, и сильная, и красивая. А что потом произошло с ней?</w:t>
      </w:r>
    </w:p>
    <w:p w14:paraId="770672E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Сломалась тоже.</w:t>
      </w:r>
    </w:p>
    <w:p w14:paraId="4D73EEA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потом вообще, смотрите, кстати, тоже здесь говорили. Она, по сути, как дочка её. То есть, она тоже была замужем, соглашалась со всем, что делал муж. Причём это непонятно, она потом тоже оказалась беспомощной, тоже вообще ненужной какой-то, никчемной. Но эта квартира, как она их вырастила, как она их обучила. То есть, непонятно, она всё-таки после, эта картина, где дочка замуж собирается и уехать. Не зря показали, что она идёт вообще как овощ в прострации. А как же она вообще тогда всё это сделала? То есть, тут не раскрыто – она всё-таки беспомощная после мужа осталась, такая никчемная и безразличная? Или всё-таки она сильная женщина, которая вырастила двух дочерей. То есть, она кто тогда?</w:t>
      </w:r>
    </w:p>
    <w:p w14:paraId="739830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не поняла это. Может, у них была уже квартира? Раз его распределили.</w:t>
      </w:r>
    </w:p>
    <w:p w14:paraId="309C91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наверное, продали. Распределяют – дают квартиры по распределению как рабочие.</w:t>
      </w:r>
    </w:p>
    <w:p w14:paraId="01919C4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 раскрыто это.</w:t>
      </w:r>
    </w:p>
    <w:p w14:paraId="4A24CB2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Какая-то она, осуждает одну дочь.</w:t>
      </w:r>
    </w:p>
    <w:p w14:paraId="009240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То, что она не отреагировала на то, что дочь уезжала, по-моему, она взрослый человек, дочь.</w:t>
      </w:r>
    </w:p>
    <w:p w14:paraId="05C54A6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там же показано было, что она идёт вообще какая-то как овощ. Села, и тут она сидит, прям на ней лица нет. Она вообще какая-то вся никакая.</w:t>
      </w:r>
    </w:p>
    <w:p w14:paraId="7CC458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это просто она решила отдать ответственность своей дочери за решение.</w:t>
      </w:r>
    </w:p>
    <w:p w14:paraId="137BF2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сказала бы хотя бы что-то. А там она как зомби какая-то.</w:t>
      </w:r>
    </w:p>
    <w:p w14:paraId="150FE43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она была на эмоциональном подъёме, смысл был с ней разговаривать?</w:t>
      </w:r>
    </w:p>
    <w:p w14:paraId="1DB3CB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Какие чувства у вас вызывает данный персонаж, мама?</w:t>
      </w:r>
    </w:p>
    <w:p w14:paraId="1586877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Вначале прям положительные, такая классная она.</w:t>
      </w:r>
    </w:p>
    <w:p w14:paraId="6506CAD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потом?</w:t>
      </w:r>
    </w:p>
    <w:p w14:paraId="509FD32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потом разочарование какое-то.</w:t>
      </w:r>
    </w:p>
    <w:p w14:paraId="1E74321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 день рождения ещё ничего, прикольно. То, что у них конфликт с дочкой был, и она пыталась атмосферу сгладить, молодой человек пришёл.</w:t>
      </w:r>
    </w:p>
    <w:p w14:paraId="6AB396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после инсульта?</w:t>
      </w:r>
    </w:p>
    <w:p w14:paraId="06A23C3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 она там бабушка, она там беспомощная была. Тоже их там по голове пыталась погладить.</w:t>
      </w:r>
    </w:p>
    <w:p w14:paraId="18EBEF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отношение к ней немножко испортилось?</w:t>
      </w:r>
    </w:p>
    <w:p w14:paraId="2E4C26D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Немножко испортилось, да.</w:t>
      </w:r>
    </w:p>
    <w:p w14:paraId="3A7A2F6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даже период, когда им по 20 лет. Вот это самый непонятный период.</w:t>
      </w:r>
    </w:p>
    <w:p w14:paraId="7C79C94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Вот это испортило прям.</w:t>
      </w:r>
    </w:p>
    <w:p w14:paraId="672B857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то, что она действительно там старая, какая-то прям беспомощная и потерянная после 11 лет. Можно уже как-то себя в кучку собрать после трагедии.</w:t>
      </w:r>
    </w:p>
    <w:p w14:paraId="0BAC8DB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тоже с этим Лёвой, который убил мужа-то. Тоже непонятно, у них были какие-то отношения?</w:t>
      </w:r>
    </w:p>
    <w:p w14:paraId="75C44FC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Знает, что он мужа убил, и тут дверь ему открыла.</w:t>
      </w:r>
    </w:p>
    <w:p w14:paraId="0735AA5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когда он сидел там на 3 этаже, она ему как марионетка: «Ты что тут сидишь?» Так как-то вообще было не очень.</w:t>
      </w:r>
    </w:p>
    <w:p w14:paraId="30D56B4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такие моменты непонятны были?</w:t>
      </w:r>
    </w:p>
    <w:p w14:paraId="068082A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Непонятны, да. Это было странно. Он там как-то прижимается к ней в подъезде, а муж на соседней лестнице сидит, ждет, курит.</w:t>
      </w:r>
    </w:p>
    <w:p w14:paraId="0B219CB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она-то что, она же его отстранила.</w:t>
      </w:r>
    </w:p>
    <w:p w14:paraId="23869E2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мог в морду дать, когда он её танцевать позвал.</w:t>
      </w:r>
    </w:p>
    <w:p w14:paraId="7E6D3C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сказать «пошёл отсюда».</w:t>
      </w:r>
    </w:p>
    <w:p w14:paraId="3FC6D0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это уже не от неё зависит.</w:t>
      </w:r>
    </w:p>
    <w:p w14:paraId="493B684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продюсер, что можете сказать, каким он вам показался?</w:t>
      </w:r>
    </w:p>
    <w:p w14:paraId="071CF27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Сильный мужчина.</w:t>
      </w:r>
    </w:p>
    <w:p w14:paraId="7C8F9F2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его не запомнила.</w:t>
      </w:r>
    </w:p>
    <w:p w14:paraId="2CDA14D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не запомнился вообще.</w:t>
      </w:r>
    </w:p>
    <w:p w14:paraId="455DEB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был спасатель для Маши. С другой стороны, невидимый, но подставлял всегда плечо. И на собеседование с ней ходил, потом она уволиться хотела, он с ней разговор проводил.</w:t>
      </w:r>
    </w:p>
    <w:p w14:paraId="3F222E3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он влюблен в неё был, симпатия какая-то была.</w:t>
      </w:r>
    </w:p>
    <w:p w14:paraId="1D54552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как мужчина, он знал, что она любит все эти годы Носкова придурка, но он всё равно был рядом с ней. То есть, всё равно надежда у него какая-то была, что у них будут отношения. Но он не подкатывал к ней так явно.</w:t>
      </w:r>
    </w:p>
    <w:p w14:paraId="4753196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изначально было понятно, что он в неё влюблен. Может быть, не с первых кадров, но почти сразу. Его признания, всё равно намеки были, что он к ней не равнодушен. Но, тем не менее, дает ей право выбора. То есть, я считаю, что это сильный настоящий мужчина.</w:t>
      </w:r>
    </w:p>
    <w:p w14:paraId="5A02374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наоборот, слабый? Раз столько лет влюблен, и не может подкатить к ней. Я думаю, что тогда и слабый, раз боится. Другой бы давно уже как-то подошёл.</w:t>
      </w:r>
    </w:p>
    <w:p w14:paraId="22101EE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быть, боялся, что она ему откажет?</w:t>
      </w:r>
    </w:p>
    <w:p w14:paraId="5F7E31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это трусливость, когда 10 лет быть рядом и бояться.</w:t>
      </w:r>
    </w:p>
    <w:p w14:paraId="073FB97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быть, они были просто друзья. Хороший тандем у них просто по работе.</w:t>
      </w:r>
    </w:p>
    <w:p w14:paraId="32BA58B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Этот персонаж вам скорее понятен или не понятен?</w:t>
      </w:r>
    </w:p>
    <w:p w14:paraId="31E9C8C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Его не раскрыли, ему уделили мало экранного времени.</w:t>
      </w:r>
    </w:p>
    <w:p w14:paraId="70C78C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непонятного в нём?</w:t>
      </w:r>
    </w:p>
    <w:p w14:paraId="326106C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Всё – что дальше будет и с ним, и с Машей. Какая эта судьба, любовная линия как раз.</w:t>
      </w:r>
    </w:p>
    <w:p w14:paraId="4F4EF51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кажется, достаточно его было. Чуть-чуть его внедрили и всё. Главное, что у неё есть друг и всё.</w:t>
      </w:r>
    </w:p>
    <w:p w14:paraId="231C33B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Раскрыть нужно было больше в конце привязанное больше к Маше. Что Машина судьба как дальше развивалась. То есть, если она с ним, соответственно, его добавить. Если она с </w:t>
      </w:r>
      <w:proofErr w:type="spellStart"/>
      <w:r w:rsidRPr="00D243F3">
        <w:rPr>
          <w:rFonts w:ascii="Franklin Gothic Book" w:hAnsi="Franklin Gothic Book"/>
          <w:color w:val="000000"/>
          <w:sz w:val="24"/>
          <w:szCs w:val="24"/>
        </w:rPr>
        <w:t>Носковым</w:t>
      </w:r>
      <w:proofErr w:type="spellEnd"/>
      <w:r w:rsidRPr="00D243F3">
        <w:rPr>
          <w:rFonts w:ascii="Franklin Gothic Book" w:hAnsi="Franklin Gothic Book"/>
          <w:color w:val="000000"/>
          <w:sz w:val="24"/>
          <w:szCs w:val="24"/>
        </w:rPr>
        <w:t>, соответственно, его не надо добавлять. Как-то так.</w:t>
      </w:r>
    </w:p>
    <w:p w14:paraId="0BF7CE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Чувства он у вас всё-таки какие вызывает?</w:t>
      </w:r>
    </w:p>
    <w:p w14:paraId="3CC20BE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нормальные.</w:t>
      </w:r>
    </w:p>
    <w:p w14:paraId="7B4FC3C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Положительные, хороший мужик. Мы все такого хотим, он ещё зарабатывает, наверное, хорошо.</w:t>
      </w:r>
    </w:p>
    <w:p w14:paraId="3E16BD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касается детей, давайте рассмотрим Леру. Какая она для вас?</w:t>
      </w:r>
    </w:p>
    <w:p w14:paraId="09653CF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Типичный подросток.</w:t>
      </w:r>
    </w:p>
    <w:p w14:paraId="0BDFED9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прям с языка у всех, типичная.</w:t>
      </w:r>
    </w:p>
    <w:p w14:paraId="28A9FC3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Взбалмошная, эгоистичная, но это всё подростковое. «Мать, ты меня не любишь».</w:t>
      </w:r>
    </w:p>
    <w:p w14:paraId="1C3CAA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Чувства какие у вас к ней?</w:t>
      </w:r>
    </w:p>
    <w:p w14:paraId="5E728EB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Смешанные.</w:t>
      </w:r>
    </w:p>
    <w:p w14:paraId="6BD9B4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Нормальные, нет никаких отрицательных. Она там перегибала, конечно.</w:t>
      </w:r>
    </w:p>
    <w:p w14:paraId="19DE6CE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Ругались, потом подошла и обняла маму. То есть, она любит её.</w:t>
      </w:r>
    </w:p>
    <w:p w14:paraId="0504F40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Гормоны как скачут у них.</w:t>
      </w:r>
    </w:p>
    <w:p w14:paraId="2A133C3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Положительный персонаж, то есть, она понимает маму. Она как-то отчасти даже берет функцию не родителя на себя, но она понимает, что ей делегируют ответственность за её поступки. И она принимает эту ответственность, то есть, она берет на себя ответственность за поступки. Да, она что-то не понимает, но она подросток. Она рассуждает по поводу того же её здраво молодого человека, любимого. Она борется за него, чтобы он не пошел на СВО. Чтобы он остался с ней. И она ему пытается всё объяснить, свою точку зрения. Она хорошая и положительная.</w:t>
      </w:r>
    </w:p>
    <w:p w14:paraId="3EF8D06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он, кстати, пошел?</w:t>
      </w:r>
    </w:p>
    <w:p w14:paraId="6A5F1C5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остался. Его не взяли по возрасту.</w:t>
      </w:r>
    </w:p>
    <w:p w14:paraId="5DCFF0A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Психолога сама себе нашла. Она самостоятельная отчасти из-за особенностей воспитания. Она очень самостоятельная личность, несмотря на то, что ещё подросток.</w:t>
      </w:r>
    </w:p>
    <w:p w14:paraId="0D51155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Понятны ли её действия, поступки?</w:t>
      </w:r>
    </w:p>
    <w:p w14:paraId="7AAC3AB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3C555A5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есть что-то в ней, что осталось для вас непонятно?</w:t>
      </w:r>
    </w:p>
    <w:p w14:paraId="3177B01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нет, так-то мотивация её понятна. Нормальная она, там это видно, что здесь она за бабушку очень переживала, когда в больнице. За парня своего переживала.</w:t>
      </w:r>
    </w:p>
    <w:p w14:paraId="57AC5A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мне скорее было неправдоподобным, где она говорила «Мой любимый человек хочет уйти на войну». Мне кажется, подростки так «любимый мужчина», это прямо, мне кажется, перебор. Всё-таки они как-то так стесняются проявлять активно чувства именно к молодым людям.</w:t>
      </w:r>
    </w:p>
    <w:p w14:paraId="0A074E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Матвей – здесь что можете сказать про этого героя? Какой он?</w:t>
      </w:r>
    </w:p>
    <w:p w14:paraId="5559BF0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Скорее отрицательный, но это так сделано по фильму специально.</w:t>
      </w:r>
    </w:p>
    <w:p w14:paraId="6F01AE2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нормальный, просто запутался. И показана ситуация, что и за папу он переживает, что тот непонятно где. И мама какая-то, как зомби они оба ходят. Тоже от неё не добьешься ничего. И он просто запутался. Это ребёнок, который растерялся. Который запутался, и не понимает, что происходит в реальном мире вообще.</w:t>
      </w:r>
    </w:p>
    <w:p w14:paraId="2E82123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Анна, а вы что скажете?</w:t>
      </w:r>
    </w:p>
    <w:p w14:paraId="4F0277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Мне он не нравится. Но это так фильм сделан, что он такой скрытный какой-то. Всё равно странно – мама ему говорит, что у папы нет связи. А он такой, с ним общается, и ни разу не задумался: а почему мама говорит, что у него нет связи. Понятно, что в каком-то из таких разговоров должно было проскользнуть, что «он мне там написал СМС».</w:t>
      </w:r>
    </w:p>
    <w:p w14:paraId="2CAFD62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ждала. Что мама узнает как-то, увидит.</w:t>
      </w:r>
    </w:p>
    <w:p w14:paraId="70B654E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было очень странно для меня. И все эти подростковые, конечно, это тоже всё очень типично, но не все подростки такие.</w:t>
      </w:r>
    </w:p>
    <w:p w14:paraId="1DE4F6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ещё осталось непонятным в поведении, поступках Матвея?</w:t>
      </w:r>
    </w:p>
    <w:p w14:paraId="73E441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Правильно, он ведомый. А то, что не сказал, всё понятно. Он подросток потому что, скрытный.</w:t>
      </w:r>
    </w:p>
    <w:p w14:paraId="16B25D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Короче, он такой же, как его мать.</w:t>
      </w:r>
    </w:p>
    <w:p w14:paraId="53BD2E6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кстати, брал ответственность на себя, когда понял, что мама хочет уехать. И он хочет достигнуть своей цели, он хочет уехать, и хочет взять с собой маму за границу. И он идёт к цели, он попросил папу. И папа сказал, там нужно определённые действия, чтобы паспорта сделать, и он идёт к этой цели. Да, его там заманили в ловушку, он пытается и папе помочь, но не осознает. А как этих подростков всех, да и взрослых людей обманывают. Просто донеси этот кулечек туда, и у тебя всё хорошо будет. И взрослые ведутся на это.</w:t>
      </w:r>
    </w:p>
    <w:p w14:paraId="1BAA7A1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когда бомба была, он «А точно там не бомба»? Кстати, он не подчиняется.</w:t>
      </w:r>
    </w:p>
    <w:p w14:paraId="7619A4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он важный выбор сделал.</w:t>
      </w:r>
    </w:p>
    <w:p w14:paraId="50CFA47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несмотря на то, что запутался, он положительный персонаж. Я не скажу, что я к нему плохо отношусь, просто ребёнок запутался. Это 15 лет девочка и 15 лет мальчик, это совершенно разные. Девочки, они года на три всё равно более зрелые. А мальчик, я не знаю, у меня подросток 12 лет, и у него девочки там такие же. Он вообще ещё ребёнок. Если у девочек уже женихи и так далее, то он вообще там такое себе.</w:t>
      </w:r>
    </w:p>
    <w:p w14:paraId="48E6443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Его ввели в заблуждение, и он запутался. Новая страна, новый город, мама растерянная. Папа пишет что-то.</w:t>
      </w:r>
    </w:p>
    <w:p w14:paraId="44D41F5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Надо из-за этого родителям всё рассказывать обязательно.</w:t>
      </w:r>
    </w:p>
    <w:p w14:paraId="18C418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Папа попросил, конечно.</w:t>
      </w:r>
    </w:p>
    <w:p w14:paraId="35F6D2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Давайте попробуем определить, какие всё-таки основные темы поднимаются в этом сериале? Анна, что скажете?</w:t>
      </w:r>
    </w:p>
    <w:p w14:paraId="590398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Противостояние народов. У каждого своя правда.</w:t>
      </w:r>
    </w:p>
    <w:p w14:paraId="7A093B9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Противостояние народов, России и Украины?</w:t>
      </w:r>
    </w:p>
    <w:p w14:paraId="4F3F471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Да, у каждого своя правда. То, что не надо навязывать своё мнение. Короче, не спешить с выводами.</w:t>
      </w:r>
    </w:p>
    <w:p w14:paraId="49977C0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w:t>
      </w:r>
    </w:p>
    <w:p w14:paraId="537EBCC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То же самое, плюс патриотизм, плюс важность семьи. Плюс какие-то эти подростковые отношения с родителями. То есть, вот это.</w:t>
      </w:r>
    </w:p>
    <w:p w14:paraId="401C6DF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w:t>
      </w:r>
    </w:p>
    <w:p w14:paraId="1DB3708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Я только хотела сказать, тема семьи. Мне кажется, прям семейные ценности прям на первом месте. И любовные какие-то, в том числе, отношения тоже.</w:t>
      </w:r>
    </w:p>
    <w:p w14:paraId="07EFBB3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w:t>
      </w:r>
    </w:p>
    <w:p w14:paraId="12ECEE5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Первое – семейные ценности. Второе это отношения родители-дети. Третье патриотизм.</w:t>
      </w:r>
    </w:p>
    <w:p w14:paraId="26813C0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w:t>
      </w:r>
    </w:p>
    <w:p w14:paraId="46E8B50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Первое – политические взгляды, второе семейные ценности, и да, отношения детей и родителей.</w:t>
      </w:r>
    </w:p>
    <w:p w14:paraId="6874C6B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w:t>
      </w:r>
    </w:p>
    <w:p w14:paraId="62F96FF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Всё то же самое. Только тут патриотизм, такое ощущение, что здесь всего по чуть-чуть. И семейные ценности, отношения сестёр, отношения родителей и детей и чуть-чуть политики. Для меня прям политики как будто бы чуть-чуть. Это просто показали нашу жизнь, что происходит сейчас, в принципе, в стране. И как люди оттуда и у нас, допустим, могут разговаривать, вести себя даже несмотря на то, что они семья.</w:t>
      </w:r>
    </w:p>
    <w:p w14:paraId="164A3E9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ещё там сёстры показаны на контрасте. Как сильной личностью стала Маша, и как ведомой личностью стала Аня. То есть, они, может быть, даже и не делали этот выбор сами. А получилось у них в жизни, что они выросли в таких условиях постепенно, начиная с 18 лет. И их показали на контрасте, что бывает, может быть, так, что человек не сам выбирает, каким ему стать, а жизнь решает. А они уже подстраиваются, и благодаря этому становятся именно такими, какими они стали. Тут об этом ещё.</w:t>
      </w:r>
    </w:p>
    <w:p w14:paraId="3950D0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 какие темы?</w:t>
      </w:r>
    </w:p>
    <w:p w14:paraId="6C60377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xml:space="preserve">: Да, в первую очередь это противостояние народов, как Анна сказала, между Россией и Украиной. И не совсем Украиной, там показано, что это всё-таки и из США корни идут. Это семейные ценности. Причем мне понравилось, что это с разных уровней сделано. Это уровень взаимоотношения и мамы с сыном, и мамы с дочкой в их подростковом тяжелом периоде. И любовные линии разные, то есть, счастливая любовная линия, несчастная. Как она плохо может закончиться. И тяжелая любовная линия с этим </w:t>
      </w:r>
      <w:proofErr w:type="spellStart"/>
      <w:r w:rsidRPr="00D243F3">
        <w:rPr>
          <w:rFonts w:ascii="Franklin Gothic Book" w:hAnsi="Franklin Gothic Book"/>
          <w:color w:val="000000"/>
          <w:sz w:val="24"/>
          <w:szCs w:val="24"/>
        </w:rPr>
        <w:t>Носковым</w:t>
      </w:r>
      <w:proofErr w:type="spellEnd"/>
      <w:r w:rsidRPr="00D243F3">
        <w:rPr>
          <w:rFonts w:ascii="Franklin Gothic Book" w:hAnsi="Franklin Gothic Book"/>
          <w:color w:val="000000"/>
          <w:sz w:val="24"/>
          <w:szCs w:val="24"/>
        </w:rPr>
        <w:t>. И даже взаимоотношения с мамой после трагедии, с бабушкой, получается. Бабушка и Лера, тоже взаимоотношения. Очень много семейных ценностей здесь поднято на фоне этих событий. И что 90-е тяжелые годы, и как эта семья справляется вообще вне зависимости от обстоятельств, которые складываются у нас в стране в 90-е, сейчас, в 2014 году. Всё равно мы идём, развиваемся, и мы становимся более сильными личностями. То есть, трудности нас закаляют.</w:t>
      </w:r>
    </w:p>
    <w:p w14:paraId="423C593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 что скажете?</w:t>
      </w:r>
    </w:p>
    <w:p w14:paraId="2037B1C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Семейные ценности, патриотизм. Немножечко здесь история замешана. Как будто для людей, которые не вникали, может быть, в это. Показано это не зря, с чего начиналось, с каких годов. И здесь прям явно показана какая-то цифровая безопасность, цифровой терроризм, сейчас же в школах это преподают. Всё это показывают. Мне кажется, это было донесено прям не зря с этим Матвеем.</w:t>
      </w:r>
    </w:p>
    <w:p w14:paraId="13AB0E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а если одна основная тема, то какая?</w:t>
      </w:r>
    </w:p>
    <w:p w14:paraId="246A932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Семейные ценности.</w:t>
      </w:r>
    </w:p>
    <w:p w14:paraId="279CA6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Семейные ценности? Почему всё-таки это основное?</w:t>
      </w:r>
    </w:p>
    <w:p w14:paraId="3FA29F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бы назвала это отношения. Потому что там же и любовь. И отношения между сёстрами и детьми. И если обобщить, я бы лучше так, не семейные ценности, а отношения.</w:t>
      </w:r>
    </w:p>
    <w:p w14:paraId="5CD25D5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бы семейные ценности, потому что даже название «Сестра».</w:t>
      </w:r>
    </w:p>
    <w:p w14:paraId="0D53D6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Семья, я думаю.</w:t>
      </w:r>
    </w:p>
    <w:p w14:paraId="646659E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Здесь такие семейные ценности, знаете, с каким-то как в скобочках, с подоплёкой такой какой-то. Что не просто семейные ценности, живет семья и всё хорошо у них. Но имеется в виду именно как сохранить семейные ценности, когда у тебя есть какие-то эти искушения, что ли. Разные политические взгляды.</w:t>
      </w:r>
    </w:p>
    <w:p w14:paraId="45933A7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Здесь такие ситуации показали на примере этой операции, что по-разному люди думают. На самом деле, в семье даже когда нет этой всей ситуации политической, просто разные взгляды очень часто. В семье происходят раздоры и какие-то недопонимания даже на пустом месте. Я имею в виду, не привязанные к каким-то военным действиям и политической обстановке.</w:t>
      </w:r>
    </w:p>
    <w:p w14:paraId="3C37FC9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Как-то семейные ценности вплетены в политические ценности. То есть, как сохранить семейные ценности, когда у семьи в этой ситуации разные политические ценности. Вот такая мысль.</w:t>
      </w:r>
    </w:p>
    <w:p w14:paraId="4AE220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Одна из тем, собственно, которую авторы хотели раскрыть в этом сериале, что это две сестры. Маша и Анна это как две страны, Россия и Украина. Как вы считаете, всё-таки удалось им это донести?</w:t>
      </w:r>
    </w:p>
    <w:p w14:paraId="600A3F9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043656C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Почувствовалось это, да.</w:t>
      </w:r>
    </w:p>
    <w:p w14:paraId="33ACD33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да, у нас ведь сейчас идёт основная мысль, что постепенно Украина частично нашей стала.</w:t>
      </w:r>
    </w:p>
    <w:p w14:paraId="083079B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За счёт чего удалось?</w:t>
      </w:r>
    </w:p>
    <w:p w14:paraId="46B94D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Украина сейчас частично наша стала. Потому что Крым наш, Донбасс или кто там наш. То есть, частично эти все наши становятся территории.</w:t>
      </w:r>
    </w:p>
    <w:p w14:paraId="4DDC051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в сериале где это подтверждается? Почему автор пытался это донести?</w:t>
      </w:r>
    </w:p>
    <w:p w14:paraId="0CBB5F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в итоге потому, что её муж оказался на нашей стороне. И видно, что в конце всё-таки Анна, больше раскрывается, что она остается здесь. То, что сын даже противостоял на уроке, а в конце такой, со всеми вместе играет, несмотря ни на что.</w:t>
      </w:r>
    </w:p>
    <w:p w14:paraId="0B47C0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будто получается по этим словам, что Украина стала в конце нашей. Две враждующие страны, так, что ли, получается? Я не поняла.</w:t>
      </w:r>
    </w:p>
    <w:p w14:paraId="5AADA6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всё равно мысль идёт, что раньше же всё это было наше. И они от того, что раньше всё было наше, постепенно приводят нас к мысли, что постепенно становится наше всё опять. Как бы в те же границы входит в Россию. Примерно в те же.</w:t>
      </w:r>
    </w:p>
    <w:p w14:paraId="52C94BF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w:t>
      </w:r>
    </w:p>
    <w:p w14:paraId="0F7448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Для меня не донесли то, что это две страны представляют две сестры.</w:t>
      </w:r>
    </w:p>
    <w:p w14:paraId="7B1BB24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 не донесли?</w:t>
      </w:r>
    </w:p>
    <w:p w14:paraId="70933AE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Для меня это было непонятно. Еи бы сейчас не сказали, я бы не поняла. Точнее, я бы даже так не считала. Я бы этого не знала. Потому что сёстры и сёстры, у нас только тематика для нас отношений и политические взгляды. А то, что они представляли каждая свою страну, это тоже не очевидно.</w:t>
      </w:r>
    </w:p>
    <w:p w14:paraId="5B4702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Россия женское имя, и Украина женское имя. И две страны, две сестры, тоже они как бы похожи. И сильная такая, независимая Маша.</w:t>
      </w:r>
    </w:p>
    <w:p w14:paraId="4E2F93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Получается, там так показали, красивая внешне, приютила, добрая.</w:t>
      </w:r>
    </w:p>
    <w:p w14:paraId="1228F5C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Анна ведомая, это интересно.</w:t>
      </w:r>
    </w:p>
    <w:p w14:paraId="486877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Удивила.</w:t>
      </w:r>
    </w:p>
    <w:p w14:paraId="6AC4192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Россия в представлении Анны всё-таки, она какая? Как вы по сериалу поняли?</w:t>
      </w:r>
    </w:p>
    <w:p w14:paraId="0005462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Сначала враждебной показалась Ане.</w:t>
      </w:r>
    </w:p>
    <w:p w14:paraId="656047E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Агрессивная, когда приехали, боялись всего. Её сын боялся, что его укропом будут называть. Как-то они остерегались, хотели вернуться обратно к себе на Родину. А потом так поняли, ощутили как-то, что это их родная страна.</w:t>
      </w:r>
    </w:p>
    <w:p w14:paraId="39B3B3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сначала это боязнь всё-таки России? Все так считаете?</w:t>
      </w:r>
    </w:p>
    <w:p w14:paraId="3DF549A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0616AAF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не считаю. Даже показан момент, когда ей звонит девочка с Украины. И она говорит: а вы не боитесь, что вас убьют? И она так опешила – кто меня убьет? Кто меня здесь может убить, я в России. Здесь моя сестра, здесь моя семья, кто меня может убить?</w:t>
      </w:r>
    </w:p>
    <w:p w14:paraId="2EA87FE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какая тогда Россия в представлении Анны?</w:t>
      </w:r>
    </w:p>
    <w:p w14:paraId="1140463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для неё родная. Она хотела-то туда только к мужу. И сын-то её толкал на это постоянно. И у неё всегда этот взгляд был, её показывали, что он ей говорит: мы же уедем? И она всегда «да, сынок», но видно было, что она хочет сказать, что «нет, мне здесь хорошо, я здесь под защитой».</w:t>
      </w:r>
    </w:p>
    <w:p w14:paraId="69D1AE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Куда она поедет, у неё нет денег, чтобы поехать. Надо же вообще-то исходить из финансов.</w:t>
      </w:r>
    </w:p>
    <w:p w14:paraId="2C16AF0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пошла в школу, то есть, пошла на работу устраиваться. Она не чувствовала себя какой-то тут в опасности.</w:t>
      </w:r>
    </w:p>
    <w:p w14:paraId="7D45A15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Какая всё-таки Россия для Анны?</w:t>
      </w:r>
    </w:p>
    <w:p w14:paraId="734A915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Тоже согласна с девочками. Сначала враждебной ей показалась. Даже эти моменты были, когда она слушала голосовые мужа, потому что она скучала по нему. Она шла, и наоборот, к ней наши люди «вам плохо»? То есть, как бы никто к ней враждебно не относился. И она тоже постепенно поняла, что всё нормально, в принципе. Хотя смешно очень было, мне показалось тоже, что Носков когда два раза приходил к Маше, и Аня там была.</w:t>
      </w:r>
    </w:p>
    <w:p w14:paraId="0EB6AC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Всё-таки давайте поднимем руку, кто считает, что изначально она воспринимала Россию действительно как такую хорошую, родную страну?</w:t>
      </w:r>
    </w:p>
    <w:p w14:paraId="1109068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Раз он ей сказал ехать в Москву, и она собралась и поехала, значит, она знала.</w:t>
      </w:r>
    </w:p>
    <w:p w14:paraId="224C872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Если бы враждебная, она бы боялась из квартиры выйти.</w:t>
      </w:r>
    </w:p>
    <w:p w14:paraId="6CE953F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собралась и поехала. А потом уже, когда узнала про всё остальное, начала нервничать.</w:t>
      </w:r>
    </w:p>
    <w:p w14:paraId="4E46BCB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 правильно понимаю, что к финалу сериала у Анны изменяется отношение к России и россиянам?</w:t>
      </w:r>
    </w:p>
    <w:p w14:paraId="0AC282B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w:t>
      </w:r>
    </w:p>
    <w:p w14:paraId="631E405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и в последней серии особенно.</w:t>
      </w:r>
    </w:p>
    <w:p w14:paraId="1A97F00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Во-первых, то, что умер муж. И она узнала, что муж за Россию был, и у неё прям слёзы потекли. Потому что она знала, что она останется здесь жить, и никто её не обвинит, что муж там.</w:t>
      </w:r>
    </w:p>
    <w:p w14:paraId="51DEFD0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Муж здесь повлиял. Ещё кто повлиял на неё?</w:t>
      </w:r>
    </w:p>
    <w:p w14:paraId="729DC4E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Сестра, что ей обеспечивала какую-то безопасную среду такую.</w:t>
      </w:r>
    </w:p>
    <w:p w14:paraId="2997466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в материальном плане, что в школу устроила, быт её разрешила.</w:t>
      </w:r>
    </w:p>
    <w:p w14:paraId="2B73D24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От долга спасла.</w:t>
      </w:r>
    </w:p>
    <w:p w14:paraId="1556BBD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кажется, ещё то, что это случилось именно с ребёнком, это скорее не то, что Россия хорошая. А она убедилась, что то, что говорят про Украину, возможно, это правда. Потому что вот, это случилось с ней. Мужа убили, ребёнка практически убили, покалечили. И это делает как бы её родная страна, скажем так.</w:t>
      </w:r>
    </w:p>
    <w:p w14:paraId="3B7217D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думаю, она изначально Украину воспринимала как небезопасную.</w:t>
      </w:r>
    </w:p>
    <w:p w14:paraId="2308F43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консьержка ещё сказала, что они видео там присылают. И она заплакала, для неё это открывалась какая-то истина. Глаза открывались на происходящее.</w:t>
      </w:r>
    </w:p>
    <w:p w14:paraId="298E81E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увидела, что это украинцы его там убили, издевались над ним.</w:t>
      </w:r>
    </w:p>
    <w:p w14:paraId="5B1B630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неё глаза такие были, прямо напуганные.</w:t>
      </w:r>
    </w:p>
    <w:p w14:paraId="44B2B5A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это изменение отношения Анны к России показано в сериале всё-таки убедительно или неубедительно?</w:t>
      </w:r>
    </w:p>
    <w:p w14:paraId="16F04ED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каких-то моментах убедительно.</w:t>
      </w:r>
    </w:p>
    <w:p w14:paraId="1C0C7EC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кажется, концовка очень ярко показывает, что наконец-то она счастлива и спокойна в России.</w:t>
      </w:r>
    </w:p>
    <w:p w14:paraId="2668130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Именно какой момент в концовке?</w:t>
      </w:r>
    </w:p>
    <w:p w14:paraId="01AF982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Когда они сидят с мамой.</w:t>
      </w:r>
    </w:p>
    <w:p w14:paraId="486C5C5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кажется, когда они с родными.</w:t>
      </w:r>
    </w:p>
    <w:p w14:paraId="001E74F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Увидела себя полезной здесь.</w:t>
      </w:r>
    </w:p>
    <w:p w14:paraId="2B79AA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то, что она узнала, что муж умер, с одной стороны, когда горе, плохо. А с другой стороны, уж лучше так, чем она жила бы в неведении годами, например. И не знала бы, где. Тут хотя бы какая-то точка есть, что он погиб.</w:t>
      </w:r>
    </w:p>
    <w:p w14:paraId="7583668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смотрите, получается, почему она ещё так плакала, когда он сказал, что он был за Россию, и он там мосты эти навел, договорился. Мне кажется, представьте, если в своей ситуации вы вырвались туда обратно, или муж вас не успел отправить. Представьте, вы находитесь в Одессе, а ваш муж, он предатель. И как бы все знают, что он предатель, потому что он же шишка такой там. И в какой ситуации они оказались бы. То есть, грубо говоря, смерть им была бы 100%.</w:t>
      </w:r>
    </w:p>
    <w:p w14:paraId="4D00546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над ним там издевались.</w:t>
      </w:r>
    </w:p>
    <w:p w14:paraId="20B1EE4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есть, она осознала, что он их 100% спас. И что здесь она в безопасности.</w:t>
      </w:r>
    </w:p>
    <w:p w14:paraId="650EAF8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ещё что он не поделился с ней такой информацией, что он относится так, по-другому. Не так, как она подозревала, это тоже как-то прям.</w:t>
      </w:r>
    </w:p>
    <w:p w14:paraId="7F70751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они же были на Украине, получается.</w:t>
      </w:r>
    </w:p>
    <w:p w14:paraId="184872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она на Украине была, по сути, из-за него. Это было ярко показано, когда она вышла курить на свадьбе, и тут эти митинги. И явно, что это ей не нравится, и ситуация с американцами ей не нравится. Я думаю, что она все эти годы была в напряжении. И когда он её отправил, она буквально почувствовала себя в безопасности уже сразу. А уже потом приняла её окончательно, потому что да, поняла, что здесь её дом.</w:t>
      </w:r>
    </w:p>
    <w:p w14:paraId="2E5BC57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было что-то такое неубедительное в плане того, насколько изменилось её отношение по отношению к России, к россиянам?</w:t>
      </w:r>
    </w:p>
    <w:p w14:paraId="11B2A98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нет, всё раскрыли.</w:t>
      </w:r>
    </w:p>
    <w:p w14:paraId="0E1EE80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была её тревога, переживания.</w:t>
      </w:r>
    </w:p>
    <w:p w14:paraId="52B826A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касается СМИ. Какими СМИ вам здесь показаны, как можете их охарактеризовать? Кристина, что скажете?</w:t>
      </w:r>
    </w:p>
    <w:p w14:paraId="7DB024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Какими они были, на самом деле, там в начале самом, когда пошла эта линейка, начали разными голосами говорить. Там меня какая-то фраза цепляла, такая не очень правдоподобная. Но я не помню, про что она там была. Но такое какое-то, как будто мне показалось, что это наиграно. Как будто говорят, и это неправда, то есть, я не помню такой информации. Помню, когда в самом начале сказали, что Путин. Едут в машине и там череда этих.</w:t>
      </w:r>
    </w:p>
    <w:p w14:paraId="6978B71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всё-таки какие СМИ для вас по сериалу?</w:t>
      </w:r>
    </w:p>
    <w:p w14:paraId="57146EC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Да такие, как и в жизни. Как сказать, не особо правдоподобные, что ли, непонятные врунишки.</w:t>
      </w:r>
    </w:p>
    <w:p w14:paraId="45EAB3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отрицательное скорее отношение?</w:t>
      </w:r>
    </w:p>
    <w:p w14:paraId="57F2C62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Скорее да.</w:t>
      </w:r>
    </w:p>
    <w:p w14:paraId="17A8805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w:t>
      </w:r>
    </w:p>
    <w:p w14:paraId="364F55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Да обычные СМИ. И особенно есть моменты, когда она устроилась, Анна на работу на эту, это же тоже было СМИ. То есть, показали, что СМИ бывают разные. И отрицательные тоже, это же СМИ, которые маркетинговые эти заказывают. И митинги тоже все заказывают.</w:t>
      </w:r>
    </w:p>
    <w:p w14:paraId="1C80B0B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странно – они с 2014 года знают, что там это всё творится. И вдруг объявили СВО, и они приглашают этих музыкантов, именно акцент делают, что они с Донбасса, эти музыканты. То есть, как будто до этого они никому не нужны были, их никто не приглашал. А сейчас мы пригласили, так же и в СМИ было, на самом деле. То есть, их нигде не видно. Я извиняюсь, может, я малообразованный человек, но я знать не знала, что там происходит. Я не смотрю новости, я не знала, что там что-то с 2014 года. Я с мужем разговариваю, он говорит: да ты что, там же вот. А я вообще знать не знала. Пока не начали на каждом канале приглашать их, рассказывать, как там. А где раньше-то были? Я что-то вообще ничего не видела. Не показывали, и тут прям как будто в оправдание.</w:t>
      </w:r>
    </w:p>
    <w:p w14:paraId="100765D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 как охарактеризуете СМИ по сериалу?</w:t>
      </w:r>
    </w:p>
    <w:p w14:paraId="06DBE1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Точно так же, как и в жизни. Минимум информации, эти помидоры, как там что сажали, в новостях приглашенные гости.</w:t>
      </w:r>
    </w:p>
    <w:p w14:paraId="3C5D01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ничего нового для себя как бы от них вы не увидели?</w:t>
      </w:r>
    </w:p>
    <w:p w14:paraId="570CC7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Абсолютно. Всё то же самое, что и в жизни.</w:t>
      </w:r>
    </w:p>
    <w:p w14:paraId="203F311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w:t>
      </w:r>
    </w:p>
    <w:p w14:paraId="334B61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А мне кажется, их представили в более положительном ключе, чем на самом деле.</w:t>
      </w:r>
    </w:p>
    <w:p w14:paraId="6DDCC88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4A06C00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Потому, что в те моменты реально с утра показывали не про помидоры. А показывали все эти сюжеты, </w:t>
      </w:r>
      <w:proofErr w:type="spellStart"/>
      <w:r w:rsidRPr="00D243F3">
        <w:rPr>
          <w:rFonts w:ascii="Franklin Gothic Book" w:hAnsi="Franklin Gothic Book"/>
          <w:color w:val="000000"/>
          <w:sz w:val="24"/>
          <w:szCs w:val="24"/>
        </w:rPr>
        <w:t>антифейки</w:t>
      </w:r>
      <w:proofErr w:type="spellEnd"/>
      <w:r w:rsidRPr="00D243F3">
        <w:rPr>
          <w:rFonts w:ascii="Franklin Gothic Book" w:hAnsi="Franklin Gothic Book"/>
          <w:color w:val="000000"/>
          <w:sz w:val="24"/>
          <w:szCs w:val="24"/>
        </w:rPr>
        <w:t>, какие-то ещё истории. Было очень много политических этих историй, смотреть телевизор не хотелось совсем. Если раньше эти телепередачи просто показывали, и они обсуждали хорошее утро, такого я не припоминаю, я тогда телевизор не смотрела. Поэтому для меня они более положительно представили, чем было.</w:t>
      </w:r>
    </w:p>
    <w:p w14:paraId="0002DC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 для вас СМИ какие?</w:t>
      </w:r>
    </w:p>
    <w:p w14:paraId="08D537D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Да так же, СМИ как СМИ. Как и в жизни тоже. Потому что были и новости такие, были и передачи такие. Когда приказывал с палкой директор, потому что говорил, на вас смотрят миллионы людей. И нужно что-то такое нейтральное всё равно. И эти помидоры, они всё равно как бы успокаивали.</w:t>
      </w:r>
    </w:p>
    <w:p w14:paraId="76CCFD2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w:t>
      </w:r>
    </w:p>
    <w:p w14:paraId="311920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Да у меня то же самое. Ничего нового.</w:t>
      </w:r>
    </w:p>
    <w:p w14:paraId="2C0C329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Ничего нового. Евгения?</w:t>
      </w:r>
    </w:p>
    <w:p w14:paraId="6AFE783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Да, я тоже примерно так же, как и в жизни. Так же отношусь и в фильме.</w:t>
      </w:r>
    </w:p>
    <w:p w14:paraId="3F56C5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Согласна.</w:t>
      </w:r>
    </w:p>
    <w:p w14:paraId="7ED9F80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Можно высказаться по поводу Носкова?</w:t>
      </w:r>
    </w:p>
    <w:p w14:paraId="0B0DCF5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Запало в душу, до греха-то довели.</w:t>
      </w:r>
    </w:p>
    <w:p w14:paraId="2BD8BE9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Вот я подумала, что если воспринимать Машу, как нашу страну Россию, то Носков это олицетворение какого-то прошлого нашей страны. Такое что-то, Ельцин какой-то. То есть, как бы ощущение такое, что она, вроде как, такая душевная страна. Такая, балалайки, гармошки и ещё что-то такое. Оно прям очень похоже, как его показали. Но в то же время она иногда возвращается к нему, к этой душевности, к этому </w:t>
      </w:r>
      <w:proofErr w:type="spellStart"/>
      <w:r w:rsidRPr="00D243F3">
        <w:rPr>
          <w:rFonts w:ascii="Franklin Gothic Book" w:hAnsi="Franklin Gothic Book"/>
          <w:color w:val="000000"/>
          <w:sz w:val="24"/>
          <w:szCs w:val="24"/>
        </w:rPr>
        <w:t>юморизму</w:t>
      </w:r>
      <w:proofErr w:type="spellEnd"/>
      <w:r w:rsidRPr="00D243F3">
        <w:rPr>
          <w:rFonts w:ascii="Franklin Gothic Book" w:hAnsi="Franklin Gothic Book"/>
          <w:color w:val="000000"/>
          <w:sz w:val="24"/>
          <w:szCs w:val="24"/>
        </w:rPr>
        <w:t>.</w:t>
      </w:r>
    </w:p>
    <w:p w14:paraId="351442E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 наивности.</w:t>
      </w:r>
    </w:p>
    <w:p w14:paraId="6556890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но в целом она уже становится постепенно такой сильной благодаря тому, что были такие времена с ней, происходили. То есть, это тоже так метафорично, мне кажется.</w:t>
      </w:r>
    </w:p>
    <w:p w14:paraId="43D3C2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получается, в очках это Китай?</w:t>
      </w:r>
    </w:p>
    <w:p w14:paraId="2DE657C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у тебя очкарик с Китаем проассоциировался?</w:t>
      </w:r>
    </w:p>
    <w:p w14:paraId="78C2EE9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кто? Он там плечом к плечу.</w:t>
      </w:r>
    </w:p>
    <w:p w14:paraId="694833F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 Машу увольняют с телеканала? По какой причине, как вы поняли?</w:t>
      </w:r>
    </w:p>
    <w:p w14:paraId="11FEFA4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Сорвала эфир.</w:t>
      </w:r>
    </w:p>
    <w:p w14:paraId="7DD4445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Сказала такие слова. Хоть в рекламу, но всё равно она же их сказала, и люди-то видели это.</w:t>
      </w:r>
    </w:p>
    <w:p w14:paraId="534DBF0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успел её закрыть.</w:t>
      </w:r>
    </w:p>
    <w:p w14:paraId="68A737A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которые снимали это, всё равно же видели.</w:t>
      </w:r>
    </w:p>
    <w:p w14:paraId="720EEB0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что? Они же всё поняли.</w:t>
      </w:r>
    </w:p>
    <w:p w14:paraId="415AE12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Тогда причина всё-таки, по какой уволили?</w:t>
      </w:r>
    </w:p>
    <w:p w14:paraId="567B7F6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 она подвержена.</w:t>
      </w:r>
    </w:p>
    <w:p w14:paraId="5AD2CE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 она профессионализм не выдержала, и сорвалась на эмоции. Соответственно, в эфире она может.</w:t>
      </w:r>
    </w:p>
    <w:p w14:paraId="645B611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Сорвала эфир. Эмоционально </w:t>
      </w:r>
      <w:proofErr w:type="spellStart"/>
      <w:r w:rsidRPr="00D243F3">
        <w:rPr>
          <w:rFonts w:ascii="Franklin Gothic Book" w:hAnsi="Franklin Gothic Book"/>
          <w:color w:val="000000"/>
          <w:sz w:val="24"/>
          <w:szCs w:val="24"/>
        </w:rPr>
        <w:t>неуравновешена</w:t>
      </w:r>
      <w:proofErr w:type="spellEnd"/>
      <w:r w:rsidRPr="00D243F3">
        <w:rPr>
          <w:rFonts w:ascii="Franklin Gothic Book" w:hAnsi="Franklin Gothic Book"/>
          <w:color w:val="000000"/>
          <w:sz w:val="24"/>
          <w:szCs w:val="24"/>
        </w:rPr>
        <w:t xml:space="preserve"> была в тот момент.</w:t>
      </w:r>
    </w:p>
    <w:p w14:paraId="20A90E3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не политическая причина?</w:t>
      </w:r>
    </w:p>
    <w:p w14:paraId="10924F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как раз я хотела сказать. Потому что она связана с политикой. Уже была замешана с политикой. Всплыло это всё. Что у неё там у сестры муж, здесь этот ребёнок, он пытался помочь украинцам. Это же всё человек публичный, там же всё проверяется у таких людей. А у неё племянник пытался помочь украинцам. Пошел, там переписка эта.</w:t>
      </w:r>
    </w:p>
    <w:p w14:paraId="57F8630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Один человек считает, что всё-таки политическая причина.</w:t>
      </w:r>
    </w:p>
    <w:p w14:paraId="6EFD117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же ничего не успела сказать, кто об этом знал?</w:t>
      </w:r>
    </w:p>
    <w:p w14:paraId="7D94B67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остальные считают, что это скорее просто эмоциональное?</w:t>
      </w:r>
    </w:p>
    <w:p w14:paraId="4D2997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остальные считают, что надо было раскрыть, наверное, немножечко. Вставить пару кадров.</w:t>
      </w:r>
    </w:p>
    <w:p w14:paraId="4FA120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я тоже думаю, что политическое больше. Даже несмотря на то, что она не успела, все увидели, что она подвержена влиянию. Что на неё можно надавить, и она случайно может опять сорвать какой-то. У них же прямо эфир, то есть, она может в любой момент сорвать это всё. И неизвестно, когда в следующий раз надавят.</w:t>
      </w:r>
    </w:p>
    <w:p w14:paraId="73598AA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заслуженно или незаслуженно её всё-таки уволили, как вы думаете, давайте проголосуем.</w:t>
      </w:r>
    </w:p>
    <w:p w14:paraId="4D299A5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Ей дали время отдышаться.</w:t>
      </w:r>
    </w:p>
    <w:p w14:paraId="5011C0F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Неизвестно, мы же это не знаем.</w:t>
      </w:r>
    </w:p>
    <w:p w14:paraId="5424654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Поднимите руку, кто считает, что заслуженно?</w:t>
      </w:r>
    </w:p>
    <w:p w14:paraId="134EFC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не могу сказать, что это было заслуженно.</w:t>
      </w:r>
    </w:p>
    <w:p w14:paraId="58466A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считаю, что заслуженно. Потому что политика это такое грязное дело, и за меньшее сажали в 2022 году.</w:t>
      </w:r>
    </w:p>
    <w:p w14:paraId="2075172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Да и не в 2022. Публичный человек. Я не знаю, как, у меня сестра просто работает в правительстве, и там даже за моих детей ей надо каждый раз отчитаться, кто где живет, адрес. В какую школу моя дочка ходит, а это всего лишь финансист. А тут человек, который вещает в прямом эфире. Она должна быть настолько идеально чистой, кристальной. И сказали же, нельзя говорить ничего про мужа сестры. Потому что это может сказаться на её карьере. А здесь столько же всего, там же служба безопасности это всё с ребёнком провернула, </w:t>
      </w:r>
      <w:proofErr w:type="spellStart"/>
      <w:r w:rsidRPr="00D243F3">
        <w:rPr>
          <w:rFonts w:ascii="Franklin Gothic Book" w:hAnsi="Franklin Gothic Book"/>
          <w:color w:val="000000"/>
          <w:sz w:val="24"/>
          <w:szCs w:val="24"/>
        </w:rPr>
        <w:t>ОМОНовцы</w:t>
      </w:r>
      <w:proofErr w:type="spellEnd"/>
      <w:r w:rsidRPr="00D243F3">
        <w:rPr>
          <w:rFonts w:ascii="Franklin Gothic Book" w:hAnsi="Franklin Gothic Book"/>
          <w:color w:val="000000"/>
          <w:sz w:val="24"/>
          <w:szCs w:val="24"/>
        </w:rPr>
        <w:t>. Там такая спецоперация. Это же всё наружу, конечно, вылезает.</w:t>
      </w:r>
    </w:p>
    <w:p w14:paraId="4706E2C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Прочитала новости про себя на тот момент, когда она ещё не запятнана была. А тут, представляете, если информация просочится, сколько новостей плохих она может про себя прочитать. И на основании этих рейтингов, так скажем, народных, будет её популярность страдать очень сильно. Поэтому, скорее всего, это всё замнут, и может быть, куда-то опять в «Борщи» она вернется.</w:t>
      </w:r>
    </w:p>
    <w:p w14:paraId="6E36C66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 третьей серии сын Анны устраивается в школу. Вспомните, пожалуйста, директрису, про неё ни разу ничего не говорили сейчас. А какие эмоции вообще, какие чувства, что это за герой для вас? Как можете её охарактеризовать?</w:t>
      </w:r>
    </w:p>
    <w:p w14:paraId="4667578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Сначала она выпендрилась с этим полисом.</w:t>
      </w:r>
    </w:p>
    <w:p w14:paraId="0594DF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вообще думала, что не возьмут в школу, честно говоря. Потому что она так выпендривалась.</w:t>
      </w:r>
    </w:p>
    <w:p w14:paraId="3B46AAD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нет, всё, в принципе, по делу.</w:t>
      </w:r>
    </w:p>
    <w:p w14:paraId="2113EF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показала всю нашу суть волокиты бюрократической этой.</w:t>
      </w:r>
    </w:p>
    <w:p w14:paraId="14E0068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какая директриса для вас?</w:t>
      </w:r>
    </w:p>
    <w:p w14:paraId="7166B0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нормальная. Если взять директрису, которая реально, представить на тот момент. Придет и начнут: надо вот это, надо гражданство, надо столько всяких волокит, мне кажется. А тут элитная школа, и так легко взяли. Сказали бы: нам не нужен такой, потому что у нас элита.</w:t>
      </w:r>
    </w:p>
    <w:p w14:paraId="0B9E25B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по блату.</w:t>
      </w:r>
    </w:p>
    <w:p w14:paraId="4D19277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Опишите мне её, какая она как человек для вас, директриса?</w:t>
      </w:r>
    </w:p>
    <w:p w14:paraId="590B8E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Профессиональная.</w:t>
      </w:r>
    </w:p>
    <w:p w14:paraId="2B70D8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Профессиональная, ещё какая?</w:t>
      </w:r>
    </w:p>
    <w:p w14:paraId="23225AE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думаю, что в своё время она по головам немножечко прошлась, и добилась своей должности.</w:t>
      </w:r>
    </w:p>
    <w:p w14:paraId="7805B22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Успешная, властная.</w:t>
      </w:r>
    </w:p>
    <w:p w14:paraId="0D91178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Ещё какая она?</w:t>
      </w:r>
    </w:p>
    <w:p w14:paraId="124166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Стерва, наверное, немножко.</w:t>
      </w:r>
    </w:p>
    <w:p w14:paraId="7213588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Красивая, молодая достаточно для этой должности.</w:t>
      </w:r>
    </w:p>
    <w:p w14:paraId="6B3796F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как она относится к украинским беженцам, как вы поняли по сериалу?</w:t>
      </w:r>
    </w:p>
    <w:p w14:paraId="4EA697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Видимо, не очень, раз она себя так ведет.</w:t>
      </w:r>
    </w:p>
    <w:p w14:paraId="680B545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 очень, но ради Маши. Если бы была другая какая-нибудь, естественно, его бы не взяли ни в какую школу.</w:t>
      </w:r>
    </w:p>
    <w:p w14:paraId="15B036A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в чём это проявляется, где, в какой момент не очень?</w:t>
      </w:r>
    </w:p>
    <w:p w14:paraId="242C4C8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Потому что нужен полис.</w:t>
      </w:r>
    </w:p>
    <w:p w14:paraId="527FA31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не полис, что-то другое. Она какой-то вопрос задала. «Можно вам задать нескромный вопрос: зачем вы столько терпели?» Что она именно сказала, что терпели?</w:t>
      </w:r>
    </w:p>
    <w:p w14:paraId="059F917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Все эти митинги, это всё.</w:t>
      </w:r>
    </w:p>
    <w:p w14:paraId="559CC80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почему вы столько терпели.</w:t>
      </w:r>
    </w:p>
    <w:p w14:paraId="7AB315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не в курсе была, что они просто приехали в гости.</w:t>
      </w:r>
    </w:p>
    <w:p w14:paraId="435A2D7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Ещё кто-то же говорил о том, что «Ой, как хорошо, что вы сбежали» - Носков.</w:t>
      </w:r>
    </w:p>
    <w:p w14:paraId="758E8C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как она относится к украинским беженцам?</w:t>
      </w:r>
    </w:p>
    <w:p w14:paraId="78A8C1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 сочувствием, наверное, каким-то, раз спросила, зачем столько терпели.</w:t>
      </w:r>
    </w:p>
    <w:p w14:paraId="7D21D9C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 подозрениями.</w:t>
      </w:r>
    </w:p>
    <w:p w14:paraId="16ACA4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 очень с подозрениями?</w:t>
      </w:r>
    </w:p>
    <w:p w14:paraId="783B098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Как-то не слишком положительно, я бы сказала. Если бы не Маша, его бы вообще не взяли.</w:t>
      </w:r>
    </w:p>
    <w:p w14:paraId="0BE9CE6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Наверное, холодное сочувствие. Как бы меня не касается.</w:t>
      </w:r>
    </w:p>
    <w:p w14:paraId="239FDBD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к дуракам – «вы что, дураки, что ли». Как-то так с презрением немножко.</w:t>
      </w:r>
    </w:p>
    <w:p w14:paraId="46C0ED0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бы сказала, для неё что-то низшее такое. То есть, она смотрит на всю эту историю свысока, и так с негативом посматривает. Типа, фу, вы беженцы. Мне кажется, какое-то даже легкое такое отвращение.</w:t>
      </w:r>
    </w:p>
    <w:p w14:paraId="72528C1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с другой стороны, этот преподаватель, он прям так наоборот, так сказать, прикрыл их. Он сказал, что они с Донбасса, а не из Одессы. Что это разное.</w:t>
      </w:r>
    </w:p>
    <w:p w14:paraId="63D5716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Чтобы негатив не вызывать.</w:t>
      </w:r>
    </w:p>
    <w:p w14:paraId="0E6C397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Да, чтобы не был этот ребёнок белой вороной в классе. А ребёнок, он что-то там </w:t>
      </w:r>
      <w:proofErr w:type="spellStart"/>
      <w:r w:rsidRPr="00D243F3">
        <w:rPr>
          <w:rFonts w:ascii="Franklin Gothic Book" w:hAnsi="Franklin Gothic Book"/>
          <w:color w:val="000000"/>
          <w:sz w:val="24"/>
          <w:szCs w:val="24"/>
        </w:rPr>
        <w:t>стормозил</w:t>
      </w:r>
      <w:proofErr w:type="spellEnd"/>
      <w:r w:rsidRPr="00D243F3">
        <w:rPr>
          <w:rFonts w:ascii="Franklin Gothic Book" w:hAnsi="Franklin Gothic Book"/>
          <w:color w:val="000000"/>
          <w:sz w:val="24"/>
          <w:szCs w:val="24"/>
        </w:rPr>
        <w:t>, не понял, он наоборот, начал что-то говорить о том, что как хорошо, что я из Одессы. То есть, мне кажется, школа наоборот, была за то, чтобы прикрыть, как бы не развязывать эту вражду межнациональную. А вопрос как бы она такой задала просто потому, что ей первое, что в голову пришло, что они действительно сбежали. Она просто не в курсе была, что они приехали.</w:t>
      </w:r>
    </w:p>
    <w:p w14:paraId="68E6254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что была возможность уехать, потому что у неё сестра успешная. То есть, почему не раньше это сделали?</w:t>
      </w:r>
    </w:p>
    <w:p w14:paraId="60322AA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игра актеров в целом понравилась, нет? Анна?</w:t>
      </w:r>
    </w:p>
    <w:p w14:paraId="7F9C2D0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В целом понравилась.</w:t>
      </w:r>
    </w:p>
    <w:p w14:paraId="25783AE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понравилось, почему?</w:t>
      </w:r>
    </w:p>
    <w:p w14:paraId="1077EC1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Почему понравилось – каждый сыграл свою роль, мне кажется, как это было задумано. Маша сильная, Аня со своим мнением, Матвей такой подросток дурацкий.</w:t>
      </w:r>
    </w:p>
    <w:p w14:paraId="63A9B94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вам не понравилось в игре актеров?</w:t>
      </w:r>
    </w:p>
    <w:p w14:paraId="0134A63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Носков.</w:t>
      </w:r>
    </w:p>
    <w:p w14:paraId="5BDA51C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Мне чего-то не хватало. Мне кажется, не хватает музыкального сопровождения более трагичного в какие-то моменты.</w:t>
      </w:r>
    </w:p>
    <w:p w14:paraId="617FC3B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Мы про игру актеров пока.</w:t>
      </w:r>
    </w:p>
    <w:p w14:paraId="7D841D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Пока, вроде бы, нормально.</w:t>
      </w:r>
    </w:p>
    <w:p w14:paraId="507CA36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 понравилась игра актеров?</w:t>
      </w:r>
    </w:p>
    <w:p w14:paraId="58966B8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Понравилась игра актеров.</w:t>
      </w:r>
    </w:p>
    <w:p w14:paraId="1DA81F9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55CFCB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Потому, что вызывали эмоций много постоянно. И все персонажи были яркими. То есть, не было ощущения какого-то, понятно было всё про каждого, какой он человек. Пускай не сразу, но в целом всё понятно. То есть, они играли так, что захватывало, переживали за них. То есть, я считаю, что хорошая игра.</w:t>
      </w:r>
    </w:p>
    <w:p w14:paraId="1FBA099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Ольга, понравилась игра актеров?</w:t>
      </w:r>
    </w:p>
    <w:p w14:paraId="3F0E353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Мне понравилась, да.</w:t>
      </w:r>
    </w:p>
    <w:p w14:paraId="1F1CD05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2F7113B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Не знаю, просто понравилось. Многие актеры были, которых мы знаем уже, во-первых. А во-вторых, правдоподобно играли.</w:t>
      </w:r>
    </w:p>
    <w:p w14:paraId="200D135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кого мы знаем – Олеся Железняк?</w:t>
      </w:r>
    </w:p>
    <w:p w14:paraId="30ACBB1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Потрясающе сыграла.</w:t>
      </w:r>
    </w:p>
    <w:p w14:paraId="6D9329B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Кстати, почему её бабушкой там назначили? Она так не выглядит.</w:t>
      </w:r>
    </w:p>
    <w:p w14:paraId="41B3433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смотрела, как-то она плакала там потом на троечку.</w:t>
      </w:r>
    </w:p>
    <w:p w14:paraId="15258B3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У неё убили сына.</w:t>
      </w:r>
    </w:p>
    <w:p w14:paraId="5C5988D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как он тоже плакал, я п я подумала - от чего?</w:t>
      </w:r>
    </w:p>
    <w:p w14:paraId="71E3F9E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 в целом игра актеров?</w:t>
      </w:r>
    </w:p>
    <w:p w14:paraId="51F7ADB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В целом нормально. Но вот эта, которая консьержка, меня смутила. Потом в какой-то момент Маша плакала под конец, тоже я подумала, как-то неправдоподобно. Когда отобрал он у неё телефон, сидела она в прямом эфире. Как-то она плакала так, как будто отличалась очень её игра. И его слёзы, когда он там с голым задом стоял. Вот это «Я написал тебе там что-то». Когда тот целоваться к ней полез, только эти моменты.</w:t>
      </w:r>
    </w:p>
    <w:p w14:paraId="25CF73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Пьянь обычная. Ему даже притворяться не надо.</w:t>
      </w:r>
    </w:p>
    <w:p w14:paraId="2286876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А остальное – каждый играл свою роль классно.</w:t>
      </w:r>
    </w:p>
    <w:p w14:paraId="1E04F94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Наталья, игра актеров?</w:t>
      </w:r>
    </w:p>
    <w:p w14:paraId="3FDC96A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Я присоединяюсь к большинству мнений. Актер сыграл каждый свою роль понятно. Я испытывала такие, достаточно сильные эмоции по каждому актеру. Даже не только к главным. Но эти ребята, бабушки, то есть, эти все герои достаточно яркие были. Хотя они не были главными. Носков, фиг с ним, тоже. Да, как изюминка, поржали, немножко разряжал обстановку.</w:t>
      </w:r>
    </w:p>
    <w:p w14:paraId="0C8C47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Яна, игра актеров?</w:t>
      </w:r>
    </w:p>
    <w:p w14:paraId="7C9D1A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В целом понравилось. Мне не понравилось, как играл отец в 1996 году. Когда особенно у них там интервью брали или что-то там на камеру, в общем, они говорили. Вообще мне не понравился этот актер. Девчонки молодцы вообще, когда они маленькие.</w:t>
      </w:r>
    </w:p>
    <w:p w14:paraId="321754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почему понравилось, почему зацепило?</w:t>
      </w:r>
    </w:p>
    <w:p w14:paraId="441625C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xml:space="preserve">: Прям верю, как будто не фильм смотришь, а именно обращаешь внимание на то, как люди себя ведут. Не люблю Башарова вообще, как он играет, мне не нравится. Роль как бы, герой </w:t>
      </w:r>
      <w:proofErr w:type="spellStart"/>
      <w:r w:rsidRPr="00D243F3">
        <w:rPr>
          <w:rFonts w:ascii="Franklin Gothic Book" w:hAnsi="Franklin Gothic Book"/>
          <w:color w:val="000000"/>
          <w:sz w:val="24"/>
          <w:szCs w:val="24"/>
        </w:rPr>
        <w:t>ок</w:t>
      </w:r>
      <w:proofErr w:type="spellEnd"/>
      <w:r w:rsidRPr="00D243F3">
        <w:rPr>
          <w:rFonts w:ascii="Franklin Gothic Book" w:hAnsi="Franklin Gothic Book"/>
          <w:color w:val="000000"/>
          <w:sz w:val="24"/>
          <w:szCs w:val="24"/>
        </w:rPr>
        <w:t>, а как играет, не нравится. Маша, вообще просто хочу узнать, как её зовут.</w:t>
      </w:r>
    </w:p>
    <w:p w14:paraId="20B3870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w:t>
      </w:r>
    </w:p>
    <w:p w14:paraId="2250D61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Для меня игра ниже среднего.</w:t>
      </w:r>
    </w:p>
    <w:p w14:paraId="1231039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Почему?</w:t>
      </w:r>
    </w:p>
    <w:p w14:paraId="7D62D71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Это должны были быть яркие эмоции, а их просто не было. Где-то можно было погоревать вместе с героями, а она появляется, эта горечь, и всё, проходит. То есть, яркого прям не было. Чувства были, но они не были яркие. Поэтому для меня игра не очень.</w:t>
      </w:r>
    </w:p>
    <w:p w14:paraId="53E3AD5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w:t>
      </w:r>
    </w:p>
    <w:p w14:paraId="607E67E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Мне понравилось. Как Станиславский говорил «не верю», вот я верю. Я верю, как Аня там переживала, ходила с наушниками, слушала эти голоса. Как она в «Телеге» писала, не зря ведь это показывали. «Ты где, как ты», всё это.</w:t>
      </w:r>
    </w:p>
    <w:p w14:paraId="6C640B3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Вообще-то это во «ВКонтакте».</w:t>
      </w:r>
    </w:p>
    <w:p w14:paraId="550E123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Неважно. Как Маша отвечала этому Башарову. Видно было, что она его любит но она строит из себя. Видно прям это, прикольно. Прям сыграно было очень хорошо. Немножко мама подкачала тут с эмоциями. Или как-то нам не рассказали, не досказали.</w:t>
      </w:r>
    </w:p>
    <w:p w14:paraId="17DDC9D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После инсульта с эмоциями подкачала.</w:t>
      </w:r>
    </w:p>
    <w:p w14:paraId="3294C1E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мама улыбалась.</w:t>
      </w:r>
    </w:p>
    <w:p w14:paraId="0FDF86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Да, в студенчестве. Подростки тоже хорошие.</w:t>
      </w:r>
    </w:p>
    <w:p w14:paraId="0D32C0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она наоборот, хорошо сыграла человека после инсульта, если честно, прям вот.</w:t>
      </w:r>
    </w:p>
    <w:p w14:paraId="6F2228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что касается музыки?</w:t>
      </w:r>
    </w:p>
    <w:p w14:paraId="0C6C8C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понравилась.</w:t>
      </w:r>
    </w:p>
    <w:p w14:paraId="3B55483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хорошая.</w:t>
      </w:r>
    </w:p>
    <w:p w14:paraId="51C0F69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мне не хватило, я хотела высказаться.</w:t>
      </w:r>
    </w:p>
    <w:p w14:paraId="72C0118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Поднимите руку, кому музыка понравилась? Чем она понравилась?</w:t>
      </w:r>
    </w:p>
    <w:p w14:paraId="4D6D8E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Ненавязчивостью.</w:t>
      </w:r>
    </w:p>
    <w:p w14:paraId="7EF0A9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Когда тревога, я говорю, мурашки у меня шли, когда эта тревожность в музыке.</w:t>
      </w:r>
    </w:p>
    <w:p w14:paraId="7199CC1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вообще ни одной мурашки в музыке не слышала.</w:t>
      </w:r>
    </w:p>
    <w:p w14:paraId="3438B36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Она не навевала, а как-то подчеркивала эмоции нужные. То есть, наводила нас на нужную эмоцию.</w:t>
      </w:r>
    </w:p>
    <w:p w14:paraId="7E465C4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Единственное, конечно, что когда она пришла к Носкову, и там у них любовь-морковь, как-то не очень было. Неправдоподобно, что ли, романтизм дурацкий этот.</w:t>
      </w:r>
    </w:p>
    <w:p w14:paraId="6C4F6AB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очень сильный контраст его старость для поцелуев.</w:t>
      </w:r>
    </w:p>
    <w:p w14:paraId="3DBE7ED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обычно я очень хорошо к этим моментам отношусь, вот любовь. А тут фу-фу.</w:t>
      </w:r>
    </w:p>
    <w:p w14:paraId="5015087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вот как она его любила, что она его могла воспринимать даже в таком состоянии, как он и пьяный был, и в таком виде.</w:t>
      </w:r>
    </w:p>
    <w:p w14:paraId="51F3DCC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Господи, вся Россия так живет! Что, все за принцами замужем, что ли? Такие свиньи попадаются у женщин.</w:t>
      </w:r>
    </w:p>
    <w:p w14:paraId="1369CD0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Кошмар вообще. И российские фильмы вообще отличаются тем, что всё время тишина какая-то гробовая во время фильма. Это прям так напрягает. А тут эта музыка была очень кстати всегда. И она такая была, как было нужно прям в этот момент. Это прям большой плюс.</w:t>
      </w:r>
    </w:p>
    <w:p w14:paraId="5CEB86B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кому не понравилось, почему, Анна?</w:t>
      </w:r>
    </w:p>
    <w:p w14:paraId="529C206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Мне, во-первых, не хватило этого музыкального сопровождения. Там на протяжении всего фильма идёт.</w:t>
      </w:r>
    </w:p>
    <w:p w14:paraId="4A92F36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А где конкретно, может быть, есть какие-то сцены?</w:t>
      </w:r>
    </w:p>
    <w:p w14:paraId="029122F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В каких, я сцены не назову.</w:t>
      </w:r>
    </w:p>
    <w:p w14:paraId="14F7486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Но когда примерно?</w:t>
      </w:r>
    </w:p>
    <w:p w14:paraId="6DA2709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Но когда должна эта тревожность, нервозность, обычно какая-то нагнетается скрипка на заднем фоне. Что-то такое, а там просто ля-ля-ля. Это «девчонка-девчонка» вообще не в тему, если честно.</w:t>
      </w:r>
    </w:p>
    <w:p w14:paraId="0BC720E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песня эта не в тему.</w:t>
      </w:r>
    </w:p>
    <w:p w14:paraId="714657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xml:space="preserve">: Можно эту же песню не на рояле сыграть, а на </w:t>
      </w:r>
      <w:proofErr w:type="spellStart"/>
      <w:r w:rsidRPr="00D243F3">
        <w:rPr>
          <w:rFonts w:ascii="Franklin Gothic Book" w:hAnsi="Franklin Gothic Book"/>
          <w:color w:val="000000"/>
          <w:sz w:val="24"/>
          <w:szCs w:val="24"/>
        </w:rPr>
        <w:t>инструментале</w:t>
      </w:r>
      <w:proofErr w:type="spellEnd"/>
      <w:r w:rsidRPr="00D243F3">
        <w:rPr>
          <w:rFonts w:ascii="Franklin Gothic Book" w:hAnsi="Franklin Gothic Book"/>
          <w:color w:val="000000"/>
          <w:sz w:val="24"/>
          <w:szCs w:val="24"/>
        </w:rPr>
        <w:t xml:space="preserve"> этот фон переложить? И это будет звучать совсем по-другому. И будет добавлять эмоций. И музыка вообще в кино, я однажды заметила, посмотрев одно какое-то бездарно снятое кино, она очень много решает. И любовь, и романтизм, и тревогу. А фильмы ужасов, это же просто черная дверь, и ты сидишь, но если надвигается музыка, и ты уже в этот ритм сидишь, что там будет. Оно очень сильно вкладывает эмоциональный фон. Потому что я смотрела какой-то сериал, там были известные актеры, и я такая: вау, сериал интересный! Я просто одну серию посмотрела, и думаю: Боже, а им вообще заплатили потом? То есть, у этого фильма бюджет был, если он так снят? Музыка много влияет.</w:t>
      </w:r>
    </w:p>
    <w:p w14:paraId="3295913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что скажете?</w:t>
      </w:r>
    </w:p>
    <w:p w14:paraId="2EF1054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Музыка была посредственная, простая. Правда, как раз не подчеркивала те эмоции, которые фильм должен был вызывать. И где должно было быть страшно за актеров, какая-то тревога – вот вообще ничего не поднималось. И музыка была как будто из каких-то стареньких мелодрам. Как раз показывают которые на «Домашнем». Вот это мне испортило вообще картинку. Как раз там что-то по сюжету происходило, и там какая-то </w:t>
      </w:r>
      <w:proofErr w:type="spellStart"/>
      <w:r w:rsidRPr="00D243F3">
        <w:rPr>
          <w:rFonts w:ascii="Franklin Gothic Book" w:hAnsi="Franklin Gothic Book"/>
          <w:color w:val="000000"/>
          <w:sz w:val="24"/>
          <w:szCs w:val="24"/>
        </w:rPr>
        <w:t>музычка</w:t>
      </w:r>
      <w:proofErr w:type="spellEnd"/>
      <w:r w:rsidRPr="00D243F3">
        <w:rPr>
          <w:rFonts w:ascii="Franklin Gothic Book" w:hAnsi="Franklin Gothic Book"/>
          <w:color w:val="000000"/>
          <w:sz w:val="24"/>
          <w:szCs w:val="24"/>
        </w:rPr>
        <w:t xml:space="preserve"> такая дебильная, простите. Несуразная играла. Поэтому это испортило мне картинку.</w:t>
      </w:r>
    </w:p>
    <w:p w14:paraId="6F638EB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а операторская работа понравилась вам или нет?</w:t>
      </w:r>
    </w:p>
    <w:p w14:paraId="5967D9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Отчасти.</w:t>
      </w:r>
    </w:p>
    <w:p w14:paraId="0018922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Поднимите руку, кому понравилась?</w:t>
      </w:r>
    </w:p>
    <w:p w14:paraId="49ABDD5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так близко снимали, что все морщинки было видно.</w:t>
      </w:r>
    </w:p>
    <w:p w14:paraId="615790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Ничего не видно было, я не обращала внимания.</w:t>
      </w:r>
    </w:p>
    <w:p w14:paraId="775CC36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целом все съёмки?</w:t>
      </w:r>
    </w:p>
    <w:p w14:paraId="3CC20A5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 в целом операторская работа.</w:t>
      </w:r>
    </w:p>
    <w:p w14:paraId="7B1341B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 целом хорошо.</w:t>
      </w:r>
    </w:p>
    <w:p w14:paraId="2CCCACF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понравилось, давайте, почему понравилось?</w:t>
      </w:r>
    </w:p>
    <w:p w14:paraId="4315905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что они, как говорили, выделили другим цветом, освещением старину.</w:t>
      </w:r>
    </w:p>
    <w:p w14:paraId="2D506F4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Ракурсы хорошие.</w:t>
      </w:r>
    </w:p>
    <w:p w14:paraId="01C96C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не было этих плохих ракурсов, что иногда прям так, знаете, снимают, как будто сканер идёт.</w:t>
      </w:r>
    </w:p>
    <w:p w14:paraId="2766948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не понравилось, красного цвета было очень много.</w:t>
      </w:r>
    </w:p>
    <w:p w14:paraId="255CD37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Прям везде красный цвет раздражающий.</w:t>
      </w:r>
    </w:p>
    <w:p w14:paraId="752A481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в гараже, и этот интерьер у неё дома, и у мамы дома. И просто светом то сзади, то сбоку, то в лицо. Короче, очень много.</w:t>
      </w:r>
    </w:p>
    <w:p w14:paraId="721C607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Были фрагменты, да, действительно, где много было какой-то подсветки или засвечивали. И мне показалось, понятно, что это было за старину как-то, но </w:t>
      </w:r>
      <w:proofErr w:type="spellStart"/>
      <w:r w:rsidRPr="00D243F3">
        <w:rPr>
          <w:rFonts w:ascii="Franklin Gothic Book" w:hAnsi="Franklin Gothic Book"/>
          <w:color w:val="000000"/>
          <w:sz w:val="24"/>
          <w:szCs w:val="24"/>
        </w:rPr>
        <w:t>стрёмно</w:t>
      </w:r>
      <w:proofErr w:type="spellEnd"/>
      <w:r w:rsidRPr="00D243F3">
        <w:rPr>
          <w:rFonts w:ascii="Franklin Gothic Book" w:hAnsi="Franklin Gothic Book"/>
          <w:color w:val="000000"/>
          <w:sz w:val="24"/>
          <w:szCs w:val="24"/>
        </w:rPr>
        <w:t>.</w:t>
      </w:r>
    </w:p>
    <w:p w14:paraId="45AE75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в окно как будто прожектор. Я всё думала, это солнце так светит в окно? Как-то немножко цепляло, как будто ты не фильм смотришь.</w:t>
      </w:r>
    </w:p>
    <w:p w14:paraId="50EBE8F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Как-то были моменты этой старины, что со светом ты не про сюжет фильма думал в этот момент, по крайней мере я, а про этот свет.</w:t>
      </w:r>
    </w:p>
    <w:p w14:paraId="05550B2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 за свет, это солнце так светит, или прожектор, такой яркий-яркий, прям ослеплял.</w:t>
      </w:r>
    </w:p>
    <w:p w14:paraId="2A98715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Такой прям красный цвет флага нашего.</w:t>
      </w:r>
    </w:p>
    <w:p w14:paraId="3541D3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он был не красный. Он будто в окно как бы светил.</w:t>
      </w:r>
    </w:p>
    <w:p w14:paraId="394C6FE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красный, мальчик пошел этот, Матвей. Он стоит, и на него светит красным чем-то. Показывают уже другой ракурс, со спины его, там ничего нет красного. То есть, он по лестнице поднимался, ничего красного ему в лицо не должно было светить. Очень много красного.</w:t>
      </w:r>
    </w:p>
    <w:p w14:paraId="446CBFA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в целом как бы без негатива.</w:t>
      </w:r>
    </w:p>
    <w:p w14:paraId="1B00B33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у меня сейчас к каждой из вас будет заключительный вопрос. Что порекомендуете? Может быть, какие-то сцены вы хотели бы удалить. Что-то где-то дополнить. То есть, ваши рекомендации, Анна?</w:t>
      </w:r>
    </w:p>
    <w:p w14:paraId="04E75CF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Я бы порекомендовала музыкальное сопровождение переделать. Добавить в моменты тревоги больше тревожности. В моменты печали добавить больше печали. Даже можно одним этим же треком всё это сделать, просто переложить на инструменталку. И это будет вообще выглядеть просто по-другому. Музыкальное сопровождение, потому что я говорю, актеры и телевидение, это не театр, всё-таки музыка добавляет.</w:t>
      </w:r>
    </w:p>
    <w:p w14:paraId="3AE6DE8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То есть, это всё-таки эмоции будут больше у вас при просмотре фильма?</w:t>
      </w:r>
    </w:p>
    <w:p w14:paraId="45F3B6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Анна</w:t>
      </w:r>
      <w:r w:rsidRPr="00D243F3">
        <w:rPr>
          <w:rFonts w:ascii="Franklin Gothic Book" w:hAnsi="Franklin Gothic Book"/>
          <w:color w:val="000000"/>
          <w:sz w:val="24"/>
          <w:szCs w:val="24"/>
        </w:rPr>
        <w:t>: Да.</w:t>
      </w:r>
    </w:p>
    <w:p w14:paraId="31B1692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Евгения, что посоветуете?</w:t>
      </w:r>
    </w:p>
    <w:p w14:paraId="7E1B8E8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Субтитры, украинский когда был. В принципе, мне всё зашло. Единственное, вначале мне показалось, что как-то сумбурно, что ли. Больше времени надо на то, чтобы понять, что вообще происходит. Именно первая серия, как-то более подробно показать.</w:t>
      </w:r>
    </w:p>
    <w:p w14:paraId="0238967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Что именно хочется, чего точно надо добавить?</w:t>
      </w:r>
    </w:p>
    <w:p w14:paraId="4FF0DB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Непонятно в начале вообще было, что это за девочки. То есть, я сначала думала, что эта мама их, это как раз Маша. В общем, эти какие-то переплетения, откуда эта дочка у неё. То есть, непонятно было, кто вообще какой персонаж.</w:t>
      </w:r>
    </w:p>
    <w:p w14:paraId="6617EA6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запуталась даже.</w:t>
      </w:r>
    </w:p>
    <w:p w14:paraId="3E89A0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Евгения</w:t>
      </w:r>
      <w:r w:rsidRPr="00D243F3">
        <w:rPr>
          <w:rFonts w:ascii="Franklin Gothic Book" w:hAnsi="Franklin Gothic Book"/>
          <w:color w:val="000000"/>
          <w:sz w:val="24"/>
          <w:szCs w:val="24"/>
        </w:rPr>
        <w:t>: Да, запутались поначалу в первой серии. Потом уже свыклись с именами, и понятно стало, что к чему. Но вот эти первые серии, если бы я это просто смотрела по телевизору, из-за этой запутанной первой серии я бы не стала даже продолжать смотреть.</w:t>
      </w:r>
    </w:p>
    <w:p w14:paraId="40DB87D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Какую-то сцену добавить? Или что лучше сделать, подписать их, я не знаю?</w:t>
      </w:r>
    </w:p>
    <w:p w14:paraId="40F6A5E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Можно даже подписать, да. Они семья.</w:t>
      </w:r>
    </w:p>
    <w:p w14:paraId="5146AF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Просто поменять местами одних девочек.</w:t>
      </w:r>
    </w:p>
    <w:p w14:paraId="1FB7AC9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Или в разговоре почаще говорить их имена.</w:t>
      </w:r>
    </w:p>
    <w:p w14:paraId="64660A2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даже выглядели, как будто эта младшая, которая беленькая, красивенькая. А та как будто старшая, а они наоборот.</w:t>
      </w:r>
    </w:p>
    <w:p w14:paraId="399F80E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Там в диалоге где-то почаще проговорить свои имена. Она там с этой курткой, как пример, можно было сказать «Аня».</w:t>
      </w:r>
    </w:p>
    <w:p w14:paraId="37222EB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они когда песню пели, они представились. Но непонятно было, что та Маша, которая потом, что она вообще эта девочка.</w:t>
      </w:r>
    </w:p>
    <w:p w14:paraId="3566C67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 они нам нужны будут вообще потом.</w:t>
      </w:r>
    </w:p>
    <w:p w14:paraId="42D7E47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Вот этот момент был неясен. То есть, тогда уже можно было представить, что это её сестра, она потом прилетит. Что-то как-то вот это добавить, этот момент.</w:t>
      </w:r>
    </w:p>
    <w:p w14:paraId="6F63CBD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когда она на маникюре-то сидела, я вообще подумала, что это их мама.</w:t>
      </w:r>
    </w:p>
    <w:p w14:paraId="6290F76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я вообще не поняла ничего.</w:t>
      </w:r>
    </w:p>
    <w:p w14:paraId="6E70696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подумала, это их мама села. Я ещё думаю: о, муж поменялся. Какого-то другого встретила, наверное. И думаю: ничего себе, мама какая! Но, может, просто хорошо выглядит. И потом уже спустя время поняла, что это сестра.</w:t>
      </w:r>
    </w:p>
    <w:p w14:paraId="6988BB0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я так поняла вообще, что «Сестра» это название первой серии. То есть, это не название всего фильма.</w:t>
      </w:r>
    </w:p>
    <w:p w14:paraId="3D7D071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Ольга, что порекомендуете?</w:t>
      </w:r>
    </w:p>
    <w:p w14:paraId="0085D2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Заменить маму, когда дочкам было 20 лет. Чтобы была какая-то другая актриса.</w:t>
      </w:r>
    </w:p>
    <w:p w14:paraId="28EE12B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Переснять эту сцену?</w:t>
      </w:r>
    </w:p>
    <w:p w14:paraId="505131C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Да, либо загримировать. Но там её не загримируешь, маму.</w:t>
      </w:r>
    </w:p>
    <w:p w14:paraId="55F06EB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Нет, вообще лучше переделать.</w:t>
      </w:r>
    </w:p>
    <w:p w14:paraId="03D4073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Морщинки нарисовать вообще не проблема.</w:t>
      </w:r>
    </w:p>
    <w:p w14:paraId="7824E32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Ольга</w:t>
      </w:r>
      <w:r w:rsidRPr="00D243F3">
        <w:rPr>
          <w:rFonts w:ascii="Franklin Gothic Book" w:hAnsi="Franklin Gothic Book"/>
          <w:color w:val="000000"/>
          <w:sz w:val="24"/>
          <w:szCs w:val="24"/>
        </w:rPr>
        <w:t>: Да, потому что тут непонятно вообще. Через 10 лет она стала 60-летней, а была 20-летней.</w:t>
      </w:r>
    </w:p>
    <w:p w14:paraId="3A2B2EC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Носкова тоже бы.</w:t>
      </w:r>
    </w:p>
    <w:p w14:paraId="25AE59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Ой, это вообще боль прямо.</w:t>
      </w:r>
    </w:p>
    <w:p w14:paraId="2CAA130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Дарья, что порекомендуете?</w:t>
      </w:r>
    </w:p>
    <w:p w14:paraId="13A8B84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Сцен мне не хватило, во-первых, как мама переехала с дочками в Москву. Откуда там квартира, и как они устраивались, естественно.</w:t>
      </w:r>
    </w:p>
    <w:p w14:paraId="4AB15EB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Хотя бы чуть-чуть это всё.</w:t>
      </w:r>
    </w:p>
    <w:p w14:paraId="118C83A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Да. Носков никакой как актер. Надо было подобрать другого, помоложе. И покрасивее, чтобы было хоть за что у Мши болело по нему сердце.</w:t>
      </w:r>
    </w:p>
    <w:p w14:paraId="56A3755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нравится, Башаров, его везде все берут.</w:t>
      </w:r>
    </w:p>
    <w:p w14:paraId="57D92BA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Смотрите, потому что он самый обсуждаемый сегодня персонаж. Он сделал своё дело. Представляете, какие эмоции он вызвал у вас.</w:t>
      </w:r>
    </w:p>
    <w:p w14:paraId="416C5D1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Мне этого не хватило. Потому что там было непонятно, что они там мутили этот бизнес. Было половину непонятно, так интуитивно, конечно, догадывалась я, но полностью это было как-то не раскрыто это. И с мамой в финале эти красные и синие платья, тоже надо было как-то всё это.</w:t>
      </w:r>
    </w:p>
    <w:p w14:paraId="753D0B4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должно было как-то чем-то это закончиться, красное и синее платье.</w:t>
      </w:r>
    </w:p>
    <w:p w14:paraId="41E5C82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Дарья</w:t>
      </w:r>
      <w:r w:rsidRPr="00D243F3">
        <w:rPr>
          <w:rFonts w:ascii="Franklin Gothic Book" w:hAnsi="Franklin Gothic Book"/>
          <w:color w:val="000000"/>
          <w:sz w:val="24"/>
          <w:szCs w:val="24"/>
        </w:rPr>
        <w:t>: Была ли с ним, с этим Лёвой эта мама?</w:t>
      </w:r>
    </w:p>
    <w:p w14:paraId="273B7C3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Это цвет флагов Украины и России. Кстати, они спорили.</w:t>
      </w:r>
    </w:p>
    <w:p w14:paraId="30194F3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А там было, кстати?</w:t>
      </w:r>
    </w:p>
    <w:p w14:paraId="5600561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точно.</w:t>
      </w:r>
    </w:p>
    <w:p w14:paraId="65F3357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мы-то не поняли это. Вы так и скажите, что мы не поняли.</w:t>
      </w:r>
    </w:p>
    <w:p w14:paraId="3E56641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Понимаете, мы это всё разбираем, а потом такие вещи все вылазят, это очень здорово. Но самое удивительное, что люди посмотрят, они не будут этим заниматься.</w:t>
      </w:r>
    </w:p>
    <w:p w14:paraId="134B25C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не поймут. Потому что они не будут ни с кем сидеть и два часа обсуждать просмотр.</w:t>
      </w:r>
    </w:p>
    <w:p w14:paraId="44F5A93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Может, это мы не меломаны. А компании собираются какие-то.</w:t>
      </w:r>
    </w:p>
    <w:p w14:paraId="1F6AC13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Ксения, ещё?</w:t>
      </w:r>
    </w:p>
    <w:p w14:paraId="5D82061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Можно, я добавлю? В конце не хватило, Машина судьба, как она решается? То есть, с </w:t>
      </w:r>
      <w:proofErr w:type="spellStart"/>
      <w:r w:rsidRPr="00D243F3">
        <w:rPr>
          <w:rFonts w:ascii="Franklin Gothic Book" w:hAnsi="Franklin Gothic Book"/>
          <w:color w:val="000000"/>
          <w:sz w:val="24"/>
          <w:szCs w:val="24"/>
        </w:rPr>
        <w:t>Носковым</w:t>
      </w:r>
      <w:proofErr w:type="spellEnd"/>
      <w:r w:rsidRPr="00D243F3">
        <w:rPr>
          <w:rFonts w:ascii="Franklin Gothic Book" w:hAnsi="Franklin Gothic Book"/>
          <w:color w:val="000000"/>
          <w:sz w:val="24"/>
          <w:szCs w:val="24"/>
        </w:rPr>
        <w:t xml:space="preserve"> она будет? Намек хотя бы дали какой-нибудь. Либо с тем продюсером, как бы намекнули хотя бы нам, с кем она. Либо ни с кем, там кого-то она встречает. Мне не хватило этой дальнейшей её какой-то судьбы, развития.</w:t>
      </w:r>
    </w:p>
    <w:p w14:paraId="6031387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 слове «продюсер» глазки прям загорелись.</w:t>
      </w:r>
    </w:p>
    <w:p w14:paraId="5B4EF97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я могу.</w:t>
      </w:r>
    </w:p>
    <w:p w14:paraId="7FC5A08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Ксения, что скажете?</w:t>
      </w:r>
    </w:p>
    <w:p w14:paraId="5BAC216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Я бы добавила какой-нибудь красочности и яркости всё-таки картинке. И это не за счёт красного цвета в подушках, естественно, а где современное время. Как раз мне казалось, там не хватало какой-то, вроде бы, она звезда на экране. А какая-то картинка как будто всё равно для меня была нечеткая. А хотелось яркости, гламурности чуть побольше. И я бы добавила экшен, потому что мне по чувствам, честно, не хватило. Для меня не было ни страха, ни боли, как-то прям </w:t>
      </w:r>
      <w:proofErr w:type="spellStart"/>
      <w:r w:rsidRPr="00D243F3">
        <w:rPr>
          <w:rFonts w:ascii="Franklin Gothic Book" w:hAnsi="Franklin Gothic Book"/>
          <w:color w:val="000000"/>
          <w:sz w:val="24"/>
          <w:szCs w:val="24"/>
        </w:rPr>
        <w:t>скудненько</w:t>
      </w:r>
      <w:proofErr w:type="spellEnd"/>
      <w:r w:rsidRPr="00D243F3">
        <w:rPr>
          <w:rFonts w:ascii="Franklin Gothic Book" w:hAnsi="Franklin Gothic Book"/>
          <w:color w:val="000000"/>
          <w:sz w:val="24"/>
          <w:szCs w:val="24"/>
        </w:rPr>
        <w:t>. Если бы какой-нибудь жесткач, экшн, возможно, меня бы зацепило.</w:t>
      </w:r>
    </w:p>
    <w:p w14:paraId="758A357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Какой?</w:t>
      </w:r>
    </w:p>
    <w:p w14:paraId="523240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Что-то из военных действий. То есть, чтобы мужа, возможно, где-то показали. Возможно, у меня было бы больше страха, боли и отчаяния.</w:t>
      </w:r>
    </w:p>
    <w:p w14:paraId="6CE5C95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Чтобы прям прислали видео, как они его там пытают, убивают, кровища.</w:t>
      </w:r>
    </w:p>
    <w:p w14:paraId="4669BD3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xml:space="preserve">: Это для меня было бы с </w:t>
      </w:r>
      <w:proofErr w:type="spellStart"/>
      <w:r w:rsidRPr="00D243F3">
        <w:rPr>
          <w:rFonts w:ascii="Franklin Gothic Book" w:hAnsi="Franklin Gothic Book"/>
          <w:color w:val="000000"/>
          <w:sz w:val="24"/>
          <w:szCs w:val="24"/>
        </w:rPr>
        <w:t>экшеном</w:t>
      </w:r>
      <w:proofErr w:type="spellEnd"/>
      <w:r w:rsidRPr="00D243F3">
        <w:rPr>
          <w:rFonts w:ascii="Franklin Gothic Book" w:hAnsi="Franklin Gothic Book"/>
          <w:color w:val="000000"/>
          <w:sz w:val="24"/>
          <w:szCs w:val="24"/>
        </w:rPr>
        <w:t xml:space="preserve"> тогда.</w:t>
      </w:r>
    </w:p>
    <w:p w14:paraId="618C99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палец один отрезанный.</w:t>
      </w:r>
    </w:p>
    <w:p w14:paraId="69F74D35"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Ксения</w:t>
      </w:r>
      <w:r w:rsidRPr="00D243F3">
        <w:rPr>
          <w:rFonts w:ascii="Franklin Gothic Book" w:hAnsi="Franklin Gothic Book"/>
          <w:color w:val="000000"/>
          <w:sz w:val="24"/>
          <w:szCs w:val="24"/>
        </w:rPr>
        <w:t>: А так для меня это мыльная история.</w:t>
      </w:r>
    </w:p>
    <w:p w14:paraId="4F59E49C"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Хорошо, Яна, что скажете?</w:t>
      </w:r>
    </w:p>
    <w:p w14:paraId="46A4264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Вообще сейчас современные сериалы идут в основном по восемь серий. А тут пять, как-то ни туда, ни сюда.</w:t>
      </w:r>
    </w:p>
    <w:p w14:paraId="225CC04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Так мы и обсуждаем, что можно ещё сделать.</w:t>
      </w:r>
    </w:p>
    <w:p w14:paraId="5B48C81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Яна</w:t>
      </w:r>
      <w:r w:rsidRPr="00D243F3">
        <w:rPr>
          <w:rFonts w:ascii="Franklin Gothic Book" w:hAnsi="Franklin Gothic Book"/>
          <w:color w:val="000000"/>
          <w:sz w:val="24"/>
          <w:szCs w:val="24"/>
        </w:rPr>
        <w:t>: Не хватило как будто да, каких-то сюжетных линий. Между Аней и мужем, как он там был. Не хватило сюжетной линии в конце, что же стало с Машей и её личной жизнью. Что там с мамой, что с детьми. Поиграли они там в этот футбол-волейбол, и что? В общем, не хватило мне ещё субтитров обязательно, не все знают украинский. И я хотела добавить по поводу музыкального сопровождения. Мне понравилось, что в этом фильме песня, она была и в современной интерпретации. То есть, это их семейная песня, и она сопровождает на протяжении весь сюжет. Мне это понравилось.</w:t>
      </w:r>
    </w:p>
    <w:p w14:paraId="12302C7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Наталья, что можно исправить?</w:t>
      </w:r>
    </w:p>
    <w:p w14:paraId="5D258C9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Немножко соглашусь с Анной по поводу музыки. Всё-таки да, в целом хорошо, но чтобы уровень «Домашнего» переплюнуть или той организации, которая снимает, надо немножечко добавить качественной музыки. Где-то что-то переиграть, где-то что-то поактивнее сделать. В целом неплохо, но не лишним будет. Мне непонятна судьба этого мужчины, который убил их отца. И я бы больше развернула конец. Честно, я бы серию добавила.</w:t>
      </w:r>
    </w:p>
    <w:p w14:paraId="049071A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Второй сезон, как сложилась их судьба.</w:t>
      </w:r>
    </w:p>
    <w:p w14:paraId="3463D40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xml:space="preserve">: Нет, второй сезон не нужно. Как бы чем закончилась война с Украиной, желательно бы узнать. Но лучше не из сериала. Но, тем не менее, хочется добавить развернутости, до какого уровня развилась мама у них. То есть, она встала и ходит, более-менее говорит? Может быть, какой-то у неё новый виток жизни пошел. С Машей, с кем она осталась. А Аня, всё-таки хотелось бы посмотреть, как она адаптировалась к Москве. И как она влилась в неё. Я думаю, что на целую серию я уже, в принципе, вам </w:t>
      </w:r>
      <w:proofErr w:type="spellStart"/>
      <w:r w:rsidRPr="00D243F3">
        <w:rPr>
          <w:rFonts w:ascii="Franklin Gothic Book" w:hAnsi="Franklin Gothic Book"/>
          <w:color w:val="000000"/>
          <w:sz w:val="24"/>
          <w:szCs w:val="24"/>
        </w:rPr>
        <w:t>напридумывала</w:t>
      </w:r>
      <w:proofErr w:type="spellEnd"/>
      <w:r w:rsidRPr="00D243F3">
        <w:rPr>
          <w:rFonts w:ascii="Franklin Gothic Book" w:hAnsi="Franklin Gothic Book"/>
          <w:color w:val="000000"/>
          <w:sz w:val="24"/>
          <w:szCs w:val="24"/>
        </w:rPr>
        <w:t>.</w:t>
      </w:r>
    </w:p>
    <w:p w14:paraId="74C8EBC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Кристина?</w:t>
      </w:r>
    </w:p>
    <w:p w14:paraId="5B09FAB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Кристина</w:t>
      </w:r>
      <w:r w:rsidRPr="00D243F3">
        <w:rPr>
          <w:rFonts w:ascii="Franklin Gothic Book" w:hAnsi="Franklin Gothic Book"/>
          <w:color w:val="000000"/>
          <w:sz w:val="24"/>
          <w:szCs w:val="24"/>
        </w:rPr>
        <w:t>: Я либо сделала бы больше серий, чтобы именно последнюю серию развернуть. Так показывали взаимоотношения сына с отцом, и даже не показали, как ему сказали, что он умер в итоге. Вообще об этом ни слова нет. Просто все живут счастливо, человека нет, он как бы погиб. И как она сообщила новость такому патриоту. Представьте, такой патриот, он готов был бомбы кидать. И не сказали о том, что папа-то твой был против страны, в которую ты веришь. То есть, какая реакция была, вообще тут ничего. А если не так, не удлинять, тогда надо сократить первые эти четыре серии. Эти убрать всякие диванные сцены.</w:t>
      </w:r>
    </w:p>
    <w:p w14:paraId="28E4655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Давайте, какие сцены точно убираем?</w:t>
      </w:r>
    </w:p>
    <w:p w14:paraId="5D10CE8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Наталья</w:t>
      </w:r>
      <w:r w:rsidRPr="00D243F3">
        <w:rPr>
          <w:rFonts w:ascii="Franklin Gothic Book" w:hAnsi="Franklin Gothic Book"/>
          <w:color w:val="000000"/>
          <w:sz w:val="24"/>
          <w:szCs w:val="24"/>
        </w:rPr>
        <w:t>: Где она стоит, полчаса курит, вот эту. Очень долго, этот дым у неё пять минут изо рта.</w:t>
      </w:r>
    </w:p>
    <w:p w14:paraId="68CF66D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Эти бесполезные сцены можно было быстро показать. Вот она в примерочной там что-то себе. Эти девочки что-то общаются. Ухмыляются они там, переглядываются.</w:t>
      </w:r>
    </w:p>
    <w:p w14:paraId="77A9D5A4"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вообще не поняла, я думала, это какой-то смысл несет.</w:t>
      </w:r>
    </w:p>
    <w:p w14:paraId="4975FEF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что они что-то скажут обидное, эти девочки.</w:t>
      </w:r>
    </w:p>
    <w:p w14:paraId="4EC35CD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тоже думала, что они что-то обидное скажут. Никакого смысла.</w:t>
      </w:r>
    </w:p>
    <w:p w14:paraId="37CC86E8"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Эта вечеринка, какие-то левые люди стоят. Что-то там у неё спрашивают.</w:t>
      </w:r>
    </w:p>
    <w:p w14:paraId="3C6048F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Я что-то не поняла, Аня там лежит на диване, плачет. А Маша там наряжается.</w:t>
      </w:r>
    </w:p>
    <w:p w14:paraId="54DC585D"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На работу ехала.</w:t>
      </w:r>
    </w:p>
    <w:p w14:paraId="2436D4C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То есть, она так на работу пошла?</w:t>
      </w:r>
    </w:p>
    <w:p w14:paraId="668EC7B0"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Но вот это целую минуту показывают, как она лежит. Очень много каких-то просто сцен, которые можно сократить.</w:t>
      </w:r>
    </w:p>
    <w:p w14:paraId="0E8F9783"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Какие сцены точно можно удалить?</w:t>
      </w:r>
    </w:p>
    <w:p w14:paraId="35B437A2"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Сразу как так вспомнишь?</w:t>
      </w:r>
    </w:p>
    <w:p w14:paraId="5DC720C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музыку поменять в моменте.</w:t>
      </w:r>
    </w:p>
    <w:p w14:paraId="3B419E2E"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Голый Носков? Это сразу вспоминается.</w:t>
      </w:r>
    </w:p>
    <w:p w14:paraId="5F5E186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Это оставить?</w:t>
      </w:r>
    </w:p>
    <w:p w14:paraId="37DB5BD9"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Да, это смешно. Она его увидела, он ей пообещал, что он зашился. А тут она его увидела, что он расшился, видимо, сам.</w:t>
      </w:r>
    </w:p>
    <w:p w14:paraId="755F564A"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И пластырь этот на попе три минуты.</w:t>
      </w:r>
    </w:p>
    <w:p w14:paraId="657E598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Как он опять в её глазах опустился, короче.</w:t>
      </w:r>
    </w:p>
    <w:p w14:paraId="3B3C972F"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xml:space="preserve">: В 90-х, там тоже можно было </w:t>
      </w:r>
      <w:proofErr w:type="spellStart"/>
      <w:r w:rsidRPr="00D243F3">
        <w:rPr>
          <w:rFonts w:ascii="Franklin Gothic Book" w:hAnsi="Franklin Gothic Book"/>
          <w:color w:val="000000"/>
          <w:sz w:val="24"/>
          <w:szCs w:val="24"/>
        </w:rPr>
        <w:t>поукоротить</w:t>
      </w:r>
      <w:proofErr w:type="spellEnd"/>
      <w:r w:rsidRPr="00D243F3">
        <w:rPr>
          <w:rFonts w:ascii="Franklin Gothic Book" w:hAnsi="Franklin Gothic Book"/>
          <w:color w:val="000000"/>
          <w:sz w:val="24"/>
          <w:szCs w:val="24"/>
        </w:rPr>
        <w:t xml:space="preserve"> некоторые.</w:t>
      </w:r>
    </w:p>
    <w:p w14:paraId="1E80C07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 хотел показать, что я расшился, это было с левой стороны. А пластырь почему-то у него с правой.</w:t>
      </w:r>
    </w:p>
    <w:p w14:paraId="4C6364C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Ещё есть какие-то кадры, которые показывают долго. Просто сидят, можно было сократить какие-то, я даже сейчас не скажу.</w:t>
      </w:r>
    </w:p>
    <w:p w14:paraId="1C1DE2D6"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Они там на подоконнике сидят, просто в окно смотрит она. Где-то на диване, где-то н кровати лежит.</w:t>
      </w:r>
    </w:p>
    <w:p w14:paraId="4193FC97"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Мне запомнилась эта сцена, что она на подоконнике грустит. Ей какао не хватало только с пледом.</w:t>
      </w:r>
    </w:p>
    <w:p w14:paraId="654E0651"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Женщина</w:t>
      </w:r>
      <w:r w:rsidRPr="00D243F3">
        <w:rPr>
          <w:rFonts w:ascii="Franklin Gothic Book" w:hAnsi="Franklin Gothic Book"/>
          <w:color w:val="000000"/>
          <w:sz w:val="24"/>
          <w:szCs w:val="24"/>
        </w:rPr>
        <w:t>: Зато подоконник был хороший, видео.</w:t>
      </w:r>
    </w:p>
    <w:p w14:paraId="7D554CFB" w14:textId="77777777" w:rsidR="00047CA4" w:rsidRPr="00D243F3" w:rsidRDefault="00047CA4" w:rsidP="00833734">
      <w:pPr>
        <w:spacing w:after="60"/>
        <w:jc w:val="both"/>
        <w:rPr>
          <w:rFonts w:ascii="Franklin Gothic Book" w:hAnsi="Franklin Gothic Book"/>
          <w:color w:val="000000"/>
          <w:sz w:val="24"/>
          <w:szCs w:val="24"/>
        </w:rPr>
      </w:pPr>
      <w:r w:rsidRPr="00D243F3">
        <w:rPr>
          <w:rFonts w:ascii="Franklin Gothic Book" w:hAnsi="Franklin Gothic Book" w:cs="Arial"/>
          <w:b/>
          <w:sz w:val="24"/>
          <w:szCs w:val="24"/>
        </w:rPr>
        <w:t>Модератор</w:t>
      </w:r>
      <w:r w:rsidRPr="00D243F3">
        <w:rPr>
          <w:rFonts w:ascii="Franklin Gothic Book" w:hAnsi="Franklin Gothic Book"/>
          <w:color w:val="000000"/>
          <w:sz w:val="24"/>
          <w:szCs w:val="24"/>
        </w:rPr>
        <w:t xml:space="preserve">: </w:t>
      </w:r>
      <w:r w:rsidRPr="00D243F3">
        <w:rPr>
          <w:rFonts w:ascii="Franklin Gothic Book" w:hAnsi="Franklin Gothic Book" w:cs="Arial"/>
          <w:b/>
          <w:sz w:val="24"/>
          <w:szCs w:val="24"/>
        </w:rPr>
        <w:t>Всё, спасибо вам большое.</w:t>
      </w:r>
    </w:p>
    <w:p w14:paraId="62562CDD" w14:textId="77777777" w:rsidR="00433B7C" w:rsidRPr="00CB7EA4" w:rsidRDefault="00433B7C" w:rsidP="00833734">
      <w:pPr>
        <w:spacing w:after="60"/>
        <w:jc w:val="both"/>
        <w:rPr>
          <w:rFonts w:ascii="Franklin Gothic Book" w:hAnsi="Franklin Gothic Book"/>
          <w:sz w:val="24"/>
          <w:szCs w:val="24"/>
        </w:rPr>
      </w:pPr>
    </w:p>
    <w:p w14:paraId="1DAC9179" w14:textId="426CF92B" w:rsidR="00433B7C" w:rsidRPr="00CB7EA4" w:rsidRDefault="00433B7C" w:rsidP="00833734">
      <w:pPr>
        <w:spacing w:after="60"/>
        <w:rPr>
          <w:rFonts w:ascii="Franklin Gothic Book" w:hAnsi="Franklin Gothic Book"/>
          <w:sz w:val="24"/>
          <w:szCs w:val="24"/>
        </w:rPr>
      </w:pPr>
    </w:p>
    <w:p w14:paraId="699FC780" w14:textId="1A8ACEDA" w:rsidR="00433B7C" w:rsidRPr="00CB7EA4" w:rsidRDefault="00433B7C" w:rsidP="00833734">
      <w:pPr>
        <w:spacing w:after="60"/>
        <w:rPr>
          <w:rFonts w:ascii="Franklin Gothic Book" w:hAnsi="Franklin Gothic Book"/>
          <w:sz w:val="24"/>
          <w:szCs w:val="24"/>
        </w:rPr>
      </w:pPr>
      <w:r w:rsidRPr="00CB7EA4">
        <w:rPr>
          <w:rFonts w:ascii="Franklin Gothic Book" w:hAnsi="Franklin Gothic Book"/>
          <w:sz w:val="24"/>
          <w:szCs w:val="24"/>
        </w:rPr>
        <w:br w:type="page"/>
      </w:r>
    </w:p>
    <w:p w14:paraId="543F71C8" w14:textId="7EFC27BD" w:rsidR="00B35B7B" w:rsidRPr="006E73D9" w:rsidRDefault="00B35B7B" w:rsidP="00833734">
      <w:pPr>
        <w:pStyle w:val="1"/>
        <w:spacing w:before="0" w:after="60"/>
        <w:jc w:val="center"/>
        <w:rPr>
          <w:rFonts w:ascii="Franklin Gothic Book" w:hAnsi="Franklin Gothic Book"/>
          <w:b/>
          <w:color w:val="009999"/>
          <w:sz w:val="28"/>
          <w:szCs w:val="28"/>
        </w:rPr>
      </w:pPr>
      <w:bookmarkStart w:id="3" w:name="_Toc212893084"/>
      <w:r w:rsidRPr="006E73D9">
        <w:rPr>
          <w:rFonts w:ascii="Franklin Gothic Book" w:hAnsi="Franklin Gothic Book"/>
          <w:b/>
          <w:color w:val="009999"/>
          <w:sz w:val="28"/>
          <w:szCs w:val="28"/>
        </w:rPr>
        <w:t xml:space="preserve">Расшифровка </w:t>
      </w:r>
      <w:r>
        <w:rPr>
          <w:rFonts w:ascii="Franklin Gothic Book" w:hAnsi="Franklin Gothic Book"/>
          <w:b/>
          <w:color w:val="009999"/>
          <w:sz w:val="28"/>
          <w:szCs w:val="28"/>
        </w:rPr>
        <w:t>4</w:t>
      </w:r>
      <w:bookmarkEnd w:id="3"/>
    </w:p>
    <w:p w14:paraId="20FCD5C2" w14:textId="370EE111" w:rsidR="00B35B7B" w:rsidRPr="00CB7EA4" w:rsidRDefault="00B35B7B" w:rsidP="00833734">
      <w:pPr>
        <w:spacing w:after="6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Pr>
          <w:rFonts w:ascii="Franklin Gothic Book" w:hAnsi="Franklin Gothic Book" w:cs="Arial"/>
          <w:sz w:val="24"/>
          <w:szCs w:val="24"/>
        </w:rPr>
        <w:t xml:space="preserve"> </w:t>
      </w:r>
      <w:r w:rsidR="00047CA4">
        <w:rPr>
          <w:rFonts w:ascii="Franklin Gothic Book" w:hAnsi="Franklin Gothic Book" w:cs="Arial"/>
          <w:sz w:val="24"/>
          <w:szCs w:val="24"/>
        </w:rPr>
        <w:t>Пермь</w:t>
      </w:r>
      <w:r w:rsidRPr="00CB7EA4">
        <w:rPr>
          <w:rFonts w:ascii="Franklin Gothic Book" w:hAnsi="Franklin Gothic Book" w:cs="Arial"/>
          <w:sz w:val="24"/>
          <w:szCs w:val="24"/>
        </w:rPr>
        <w:t>.</w:t>
      </w:r>
    </w:p>
    <w:p w14:paraId="1EA12DA0" w14:textId="77D52F2C" w:rsidR="00B35B7B" w:rsidRDefault="00B35B7B" w:rsidP="00833734">
      <w:pPr>
        <w:shd w:val="clear" w:color="auto" w:fill="FFFFFF"/>
        <w:tabs>
          <w:tab w:val="left" w:pos="0"/>
        </w:tabs>
        <w:spacing w:after="60"/>
        <w:rPr>
          <w:rFonts w:ascii="Franklin Gothic Book" w:hAnsi="Franklin Gothic Book" w:cs="Arial"/>
          <w:b/>
          <w:sz w:val="24"/>
          <w:szCs w:val="24"/>
        </w:rPr>
      </w:pPr>
    </w:p>
    <w:p w14:paraId="30088D3C" w14:textId="75F5AC34" w:rsidR="00047CA4" w:rsidRPr="008F33E2" w:rsidRDefault="00047CA4" w:rsidP="005220B1">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005220B1">
        <w:rPr>
          <w:rFonts w:ascii="Franklin Gothic Book" w:hAnsi="Franklin Gothic Book" w:cs="Arial"/>
          <w:b/>
          <w:bCs/>
          <w:color w:val="000000"/>
          <w:sz w:val="24"/>
          <w:szCs w:val="24"/>
        </w:rPr>
        <w:t>Е</w:t>
      </w:r>
      <w:r w:rsidRPr="008F33E2">
        <w:rPr>
          <w:rFonts w:ascii="Franklin Gothic Book" w:hAnsi="Franklin Gothic Book" w:cs="Arial"/>
          <w:b/>
          <w:bCs/>
          <w:color w:val="000000"/>
          <w:sz w:val="24"/>
          <w:szCs w:val="24"/>
        </w:rPr>
        <w:t>сли пытаться описать ваше впечатление от просмотренного сериала в нескольких словах, пока не подробно. Вот такие первые два-три слова, какие приходят на ум, что могли бы сказать?</w:t>
      </w:r>
    </w:p>
    <w:p w14:paraId="531F0D4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Хороший сериал, добрый. Про семью. Вот именно что про семью.</w:t>
      </w:r>
    </w:p>
    <w:p w14:paraId="694CB4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Замечательно. Ещё.</w:t>
      </w:r>
    </w:p>
    <w:p w14:paraId="3EBD56C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Семейные ценности закрепляет.</w:t>
      </w:r>
    </w:p>
    <w:p w14:paraId="00B6CDA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7FFC9D2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Тоже про семью всё.</w:t>
      </w:r>
    </w:p>
    <w:p w14:paraId="19264D1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Да, да.</w:t>
      </w:r>
    </w:p>
    <w:p w14:paraId="6D695CD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Всё-таки ключевая линия. Еще. Ну, любые мнения.</w:t>
      </w:r>
    </w:p>
    <w:p w14:paraId="7E1AFE30" w14:textId="24B5B428"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Я считаю, что он про политику. Про обстановку в стране.</w:t>
      </w:r>
    </w:p>
    <w:p w14:paraId="6C967B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Две страны показали, прям вот такое, что все мы едины изначально были. Все-таки, большая часть на это.</w:t>
      </w:r>
    </w:p>
    <w:p w14:paraId="64029A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Такой патриотизм.</w:t>
      </w:r>
    </w:p>
    <w:p w14:paraId="52DF4B56" w14:textId="0072671F"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Семья и политика вот эта, да?</w:t>
      </w:r>
    </w:p>
    <w:p w14:paraId="5B5A054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Переплетаются.</w:t>
      </w:r>
    </w:p>
    <w:p w14:paraId="278A1365" w14:textId="2AD74D2F"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Переплетаются.</w:t>
      </w:r>
    </w:p>
    <w:p w14:paraId="7716DAE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Через одну семью все это показано. Действительно у нас так ведь и есть, что мы в одной семье, кто-то живет на Украине, кто-то в России, у кого-то там родственники, бабушки с дедушками. А ну вражду посеяли, это не мы сделали, это просто люди попали в такую ситуацию.</w:t>
      </w:r>
    </w:p>
    <w:p w14:paraId="42D918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Анжелика?</w:t>
      </w:r>
    </w:p>
    <w:p w14:paraId="1D9F09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Анжелика:</w:t>
      </w:r>
      <w:r w:rsidRPr="008F33E2">
        <w:rPr>
          <w:rFonts w:ascii="Franklin Gothic Book" w:hAnsi="Franklin Gothic Book" w:cs="Arial"/>
          <w:color w:val="000000"/>
          <w:sz w:val="24"/>
          <w:szCs w:val="24"/>
        </w:rPr>
        <w:t xml:space="preserve"> Лес рубят, щепки летят, точно. Политики выясняют отношения, расплачиваются простые люди.</w:t>
      </w:r>
    </w:p>
    <w:p w14:paraId="7934C5C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Вот сразу ушли в такую, ну да, что как будто бы глубокие, да, какие-то мысли все равно рождает сериал, эмоционально что-то, как-то зацепило, не зацепило? Ну давайте так, понравился, не понравился?</w:t>
      </w:r>
    </w:p>
    <w:p w14:paraId="789573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 xml:space="preserve">Понравился. </w:t>
      </w:r>
    </w:p>
    <w:p w14:paraId="1870BB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Понравился?</w:t>
      </w:r>
    </w:p>
    <w:p w14:paraId="37E726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Еще просмотреть можно даже, нисколько это не отойдет от этого.</w:t>
      </w:r>
    </w:p>
    <w:p w14:paraId="39ACAE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вот поднимите, пожалуйста, руки, кому скорее сериал понравился? Прям всем?</w:t>
      </w:r>
    </w:p>
    <w:p w14:paraId="309EDC7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Вообще.</w:t>
      </w:r>
    </w:p>
    <w:p w14:paraId="597C27E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Все. Ну тогда давайте, что именно, почему все-таки, ну, такой, я не знаю</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Да?</w:t>
      </w:r>
    </w:p>
    <w:p w14:paraId="0B13B9F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Первые две серии я свое детство видела, когда он сказал, что зарплату мячами выдали, моему отцу сахаром выдавали, дяде обувью выдавали, прямо две первые серии — это прямо наше детство.</w:t>
      </w:r>
    </w:p>
    <w:p w14:paraId="0ED2D61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 xml:space="preserve">Это верно. Да, тоже об этом подумала, вспомнила это. А наша юность. </w:t>
      </w:r>
    </w:p>
    <w:p w14:paraId="496ACB4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вам зарплату выдавали?</w:t>
      </w:r>
    </w:p>
    <w:p w14:paraId="210618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Нам зарплату выдавали, нам никак. Ну нет, у нас давали зарплату, но как давали, задерживали, через три месяца, вот хорошо у нас мать, у меня получала пенсию. Мы у нее занимали, потом отдавали, покупали. Все было по талонам. Как бы это было все такое. Очень тяжелый период пришел, конечно, прошел. Все отзывается.</w:t>
      </w:r>
    </w:p>
    <w:p w14:paraId="01DD097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 что еще? Отзывается. Что еще понравилось? Что зацепило может быть?</w:t>
      </w:r>
    </w:p>
    <w:p w14:paraId="17C11F9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 xml:space="preserve">Зацепило то, что еще знаете, вот эти две сестры, они ведь прямо сплоченные. Хотя, а это как бы на Украине, </w:t>
      </w:r>
      <w:r>
        <w:rPr>
          <w:rFonts w:ascii="Franklin Gothic Book" w:hAnsi="Franklin Gothic Book" w:cs="Arial"/>
          <w:color w:val="000000"/>
          <w:sz w:val="24"/>
          <w:szCs w:val="24"/>
        </w:rPr>
        <w:t>э</w:t>
      </w:r>
      <w:r w:rsidRPr="008F33E2">
        <w:rPr>
          <w:rFonts w:ascii="Franklin Gothic Book" w:hAnsi="Franklin Gothic Book" w:cs="Arial"/>
          <w:color w:val="000000"/>
          <w:sz w:val="24"/>
          <w:szCs w:val="24"/>
        </w:rPr>
        <w:t>то у нас в России. Но они между собой все равно находят общий язык и друг от друга не отталкиваются. Как у нас сейчас в жизни есть. Брат живет на Украине, сестра живет в России, вот они вообще не общаются, мои знакомые, хорошие. Вы, да вы, да мы вас давить будем, россиян. А здесь вот показывают, вот она ведь приехала из Донецка, да, и вот эта вот дружба, помощь, вот это все очень впечатляет.</w:t>
      </w:r>
    </w:p>
    <w:p w14:paraId="66E63D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Впечатляет.</w:t>
      </w:r>
    </w:p>
    <w:p w14:paraId="29C1E27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Мне понравилось то, что именно это переходы от того времени, да, когда распад этот произошел и как бы уже настоящее время, как бы вот это мне очень понравилось.</w:t>
      </w:r>
    </w:p>
    <w:p w14:paraId="0E1A8E0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Почему это? Чем?</w:t>
      </w:r>
    </w:p>
    <w:p w14:paraId="2BC8953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Ну, мы живем как раз в этих два таких как бы, можно сказать, времени, тоже, когда то время — это наше детство, здесь — это уже наша взрослая жизнь, поэтому нам это очень близко.</w:t>
      </w:r>
    </w:p>
    <w:p w14:paraId="4911288F" w14:textId="6A0A4685"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События-то повторяются понимаете, что там было в 90-е годы, Ельцин, тревожное время, и сейчас.</w:t>
      </w:r>
    </w:p>
    <w:p w14:paraId="324DDE0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704B717B" w14:textId="6A63D4E9"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Десять лет буквально прошло.</w:t>
      </w:r>
    </w:p>
    <w:p w14:paraId="194D6B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4A29A1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Качественная съемка мне понравилась, то что два периода времени вроде бы показаны, гармонично, допустим, вот то время, 90-е годы, 91-й, 93-й очень картинка красивая, то есть притягивает. Приятно смотреть, приятно смотреть.</w:t>
      </w:r>
    </w:p>
    <w:p w14:paraId="3A17F0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А еще знаете</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Все.</w:t>
      </w:r>
    </w:p>
    <w:p w14:paraId="4375BD2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Вот выдержано, да, как одеты люди в 93-м году, соответствует действительности.</w:t>
      </w:r>
    </w:p>
    <w:p w14:paraId="16E5608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именно так все.</w:t>
      </w:r>
    </w:p>
    <w:p w14:paraId="78B4BDB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Очень зацепило то, что молодежь, вот паренек, он ведь матери ничего не сказал и попался на уловки вот этих вот мошенников, да, так скажем. У нас ведь молодежь так и ведется, они попадают вот в эти сети, вот так по глупости, ни с кем ни посоветовавшись, ничего не рассказав, где-то в тайне сохранили это все, ну как ему было сказано. Надо действительно как-то вот чтобы у детей с родителями более доверительные отношения были.</w:t>
      </w:r>
    </w:p>
    <w:p w14:paraId="48DFB2F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 этом смысле тоже фильм, в общем, такой похожий на правду, да.</w:t>
      </w:r>
    </w:p>
    <w:p w14:paraId="48E13CF1" w14:textId="7CC45434"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Поучительный.</w:t>
      </w:r>
    </w:p>
    <w:p w14:paraId="03EBBE8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Поучительный. Елена, для вас?</w:t>
      </w:r>
    </w:p>
    <w:p w14:paraId="05F8CD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Я сижу и думаю. Мне, на самом деле, было все это время не страшно. Даже не знаю, как объяснить, я была тоже в школе вот в это время, когда был 1991 год и сейчас мне, например, какое же там было слово, мне, в общем-то, он понравился, но эмоции были и отрицательные. Вот и больше не то, что какая-то злость, еще что-то, а больше какая-то внутренняя тревога от всего того.</w:t>
      </w:r>
    </w:p>
    <w:p w14:paraId="34ECE77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тревога есть.</w:t>
      </w:r>
    </w:p>
    <w:p w14:paraId="7F79CF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 в этом смысле вы так вот тоже</w:t>
      </w:r>
      <w:r>
        <w:rPr>
          <w:rFonts w:ascii="Franklin Gothic Book" w:hAnsi="Franklin Gothic Book" w:cs="Arial"/>
          <w:b/>
          <w:bCs/>
          <w:color w:val="000000"/>
          <w:sz w:val="24"/>
          <w:szCs w:val="24"/>
        </w:rPr>
        <w:t>.</w:t>
      </w:r>
    </w:p>
    <w:p w14:paraId="7F1560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Это, как бы, не так, как отвращение, а просто какая-то тревожность. И все, что в итоге все равно закончилось хорошо все, но как бы это большой плюс.</w:t>
      </w:r>
    </w:p>
    <w:p w14:paraId="721E4B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Нестабильность какая-то чувствуется.</w:t>
      </w:r>
    </w:p>
    <w:p w14:paraId="0F4F52C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Да.</w:t>
      </w:r>
    </w:p>
    <w:p w14:paraId="7127DC5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Насть?</w:t>
      </w:r>
    </w:p>
    <w:p w14:paraId="213C97A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 xml:space="preserve">Мне фильм понравился. И сделала такой вывод, что муж должен говорить своей жене, где он работает. меня обработают. </w:t>
      </w:r>
    </w:p>
    <w:p w14:paraId="2C919A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Вообще.</w:t>
      </w:r>
    </w:p>
    <w:p w14:paraId="68E42E9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Если бы он ей сказал изначально, то это всё бы было</w:t>
      </w:r>
      <w:r>
        <w:rPr>
          <w:rFonts w:ascii="Franklin Gothic Book" w:hAnsi="Franklin Gothic Book" w:cs="Arial"/>
          <w:color w:val="000000"/>
          <w:sz w:val="24"/>
          <w:szCs w:val="24"/>
        </w:rPr>
        <w:t>.</w:t>
      </w:r>
    </w:p>
    <w:p w14:paraId="14DBC58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Так она ведь знала, как я поняла по фильму.</w:t>
      </w:r>
    </w:p>
    <w:p w14:paraId="4E3667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Нет, она думала, что он на украинской стороне.</w:t>
      </w:r>
    </w:p>
    <w:p w14:paraId="1824B2F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оказалось по-другому.</w:t>
      </w:r>
    </w:p>
    <w:p w14:paraId="52F33D1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 вы это имеете в виду.</w:t>
      </w:r>
    </w:p>
    <w:p w14:paraId="587CA4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я не это</w:t>
      </w:r>
      <w:r>
        <w:rPr>
          <w:rFonts w:ascii="Franklin Gothic Book" w:hAnsi="Franklin Gothic Book" w:cs="Arial"/>
          <w:color w:val="000000"/>
          <w:sz w:val="24"/>
          <w:szCs w:val="24"/>
        </w:rPr>
        <w:t>.</w:t>
      </w:r>
    </w:p>
    <w:p w14:paraId="40BA05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Место работы она знала.</w:t>
      </w:r>
    </w:p>
    <w:p w14:paraId="3B750C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Что работает он</w:t>
      </w:r>
      <w:r>
        <w:rPr>
          <w:rFonts w:ascii="Franklin Gothic Book" w:hAnsi="Franklin Gothic Book" w:cs="Arial"/>
          <w:color w:val="000000"/>
          <w:sz w:val="24"/>
          <w:szCs w:val="24"/>
        </w:rPr>
        <w:t>.</w:t>
      </w:r>
    </w:p>
    <w:p w14:paraId="147729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что он шпион российский.</w:t>
      </w:r>
    </w:p>
    <w:p w14:paraId="3A91F1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Да, и понравилось, что он в конце концов выводы правильные сделал.</w:t>
      </w:r>
    </w:p>
    <w:p w14:paraId="0BE99BC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1C090B1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Против народа своего нельзя.</w:t>
      </w:r>
    </w:p>
    <w:p w14:paraId="21FA37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тоже было плюсом в этом?</w:t>
      </w:r>
    </w:p>
    <w:p w14:paraId="172B8A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 Это положительный, да, момент. Хорошо, давайте что не понравилось? Какие моменты были, может быть, ну, что-то вот так вот глобальное было ли что-то так вот? Образы, люди.</w:t>
      </w:r>
    </w:p>
    <w:p w14:paraId="7C7BE9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Я могу сказать, мне кажется, я хочу сказать не то, что не понравилось, а я бы дополнила немного. Мне кажется, не хватило, знаете, немножко вот этих документальных каких-то кадров. Вот мне кажется, их надо вот побольше как бы. Это интересно.</w:t>
      </w:r>
    </w:p>
    <w:p w14:paraId="38BD89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Тех лет и этих лет, каких?</w:t>
      </w:r>
    </w:p>
    <w:p w14:paraId="5A450B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А можно как бы и тех, и тех, в принципе.</w:t>
      </w:r>
    </w:p>
    <w:p w14:paraId="25D01F8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Ну там в начале были.</w:t>
      </w:r>
    </w:p>
    <w:p w14:paraId="3C57717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но там немного очень. То есть как бы, мне, например, нравятся вот такие как бы тоже сюжетные линии.</w:t>
      </w:r>
    </w:p>
    <w:p w14:paraId="01A8A4C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А я потерялась во времени в первой серии. Вот. Я как бы думала, какой телефон в 90-е годы? А потом уже как-то это всё.</w:t>
      </w:r>
    </w:p>
    <w:p w14:paraId="3DC5D8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переход был такой неочевидный?</w:t>
      </w:r>
    </w:p>
    <w:p w14:paraId="6A0CDD0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как-то он очень резко</w:t>
      </w:r>
      <w:r>
        <w:rPr>
          <w:rFonts w:ascii="Franklin Gothic Book" w:hAnsi="Franklin Gothic Book" w:cs="Arial"/>
          <w:color w:val="000000"/>
          <w:sz w:val="24"/>
          <w:szCs w:val="24"/>
        </w:rPr>
        <w:t>.</w:t>
      </w:r>
    </w:p>
    <w:p w14:paraId="0A87945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Просто не обратили внимания внутри, сбоку-то цифры.</w:t>
      </w:r>
    </w:p>
    <w:p w14:paraId="0E533FD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оно как-то немножко так</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Быстро и быстро</w:t>
      </w:r>
      <w:r>
        <w:rPr>
          <w:rFonts w:ascii="Franklin Gothic Book" w:hAnsi="Franklin Gothic Book" w:cs="Arial"/>
          <w:color w:val="000000"/>
          <w:sz w:val="24"/>
          <w:szCs w:val="24"/>
        </w:rPr>
        <w:t>.</w:t>
      </w:r>
    </w:p>
    <w:p w14:paraId="2AC54B0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у меня тоже был, кстати, такой момент.</w:t>
      </w:r>
    </w:p>
    <w:p w14:paraId="6DDC84F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еще по поводу языка, там говорили иногда на украинском. Я не понимала.</w:t>
      </w:r>
    </w:p>
    <w:p w14:paraId="3FE6CD4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не всё понятно было.</w:t>
      </w:r>
    </w:p>
    <w:p w14:paraId="145D0D7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Там не всё понятно.</w:t>
      </w:r>
    </w:p>
    <w:p w14:paraId="50DA08F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Нет, нет, нет. Честно, были фразы, которые я тоже не поняла.</w:t>
      </w:r>
    </w:p>
    <w:p w14:paraId="57979053" w14:textId="1BB93FBE"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Что-то понятно — некоторые слова, но некоторые прям</w:t>
      </w:r>
      <w:r w:rsidR="00047CA4">
        <w:rPr>
          <w:rFonts w:ascii="Franklin Gothic Book" w:hAnsi="Franklin Gothic Book" w:cs="Arial"/>
          <w:color w:val="000000"/>
          <w:sz w:val="24"/>
          <w:szCs w:val="24"/>
        </w:rPr>
        <w:t>.</w:t>
      </w:r>
    </w:p>
    <w:p w14:paraId="6C88A5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Иногда смысл терялся.</w:t>
      </w:r>
    </w:p>
    <w:p w14:paraId="514BC2A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Терялся, да.</w:t>
      </w:r>
    </w:p>
    <w:p w14:paraId="6276EC3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Высказываний. Отлично. Давайте теперь про эмоции и чувства. Елена сказала, что в какие-то моменты была тревога. Но если вспомнить, еще в какие, то вообще будет здорово. Ну и в целом. Вот так вот из как</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Если каких больше было?</w:t>
      </w:r>
    </w:p>
    <w:p w14:paraId="0750BD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Ну, тревога была то, что вот ему звонил когда отец и вот заставляли делать, вот это сделай, вот это сделай. А у него идут сомнения, он уже понял, что это что-то неладно, лежит, как оно, типа шашка, да.</w:t>
      </w:r>
    </w:p>
    <w:p w14:paraId="3F79B7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Шашка.</w:t>
      </w:r>
    </w:p>
    <w:p w14:paraId="3B9065A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И поэтому вот сразу такое чувство, я даже сейчас говорю, у меня уже волоски начинают подниматься.</w:t>
      </w:r>
    </w:p>
    <w:p w14:paraId="2D9921A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Это я поняла, не отец ему все-так?</w:t>
      </w:r>
    </w:p>
    <w:p w14:paraId="66AD81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Это нет, нет, уже там это другой звонил, потому что когда показали, фотографию-то он показал в кружочке, да, там же она по глазам увидела, что это не ее муж. Поэтому у нее создалось впечатление, что он погиб. А тут еще сыну звонит. Про сына-то она не знала, конечно, что он ему, это самое, звонит. Поэтому, как бы, вот в такие моменты такое ощущение, что как будто не знаешь, что и произойдет, как будет.</w:t>
      </w:r>
    </w:p>
    <w:p w14:paraId="293D9B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еще эмоции.</w:t>
      </w:r>
    </w:p>
    <w:p w14:paraId="3B86694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В первых сериях, и не только в первых, как-то, где-то временами хотелось даже плакать.</w:t>
      </w:r>
    </w:p>
    <w:p w14:paraId="2E8109C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2760FA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Почему-то прям слезы накатывались.</w:t>
      </w:r>
    </w:p>
    <w:p w14:paraId="4E7107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слезы были чего, там сочувствия или тревоги какой-то?</w:t>
      </w:r>
    </w:p>
    <w:p w14:paraId="612ADB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Это и тревога, и горечь какая-то за то, что нас теперь такая ситуация в стране в вообще, ну, в наших странах, так сказать. Ну, Советский Союз, мы же все равно все из Советского союза.</w:t>
      </w:r>
    </w:p>
    <w:p w14:paraId="44250A3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То есть ситуация эта совсем не придуманная.</w:t>
      </w:r>
    </w:p>
    <w:p w14:paraId="5C0553D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да. Прямо горечь какая-то.</w:t>
      </w:r>
    </w:p>
    <w:p w14:paraId="536E4E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Мы это понимаем.</w:t>
      </w:r>
    </w:p>
    <w:p w14:paraId="49D8879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А мне, знаете, вот какой момент запомнился почему-то. Ну, у меня, может, то, что дочь 19-летняя, вот этот разговор с матерью. Прямо вот как бы меня задело так. То, что психолог ей посоветовал уйти из дома к бабушке. Ну, как бы для меня, считаю, как бы, ну, это совсем неправильно.</w:t>
      </w:r>
    </w:p>
    <w:p w14:paraId="12D588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я тоже считаю.</w:t>
      </w:r>
    </w:p>
    <w:p w14:paraId="24EB83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У меня у дочери тоже, как бы, такой контакт, как бы именно не просто, как матери-ребенка, потому что мы с ней как подруги, да, действительно. Но как бы я стараюсь тоже эту грань держать, как бы, не совсем переходить. То есть</w:t>
      </w:r>
      <w:r>
        <w:rPr>
          <w:rFonts w:ascii="Franklin Gothic Book" w:hAnsi="Franklin Gothic Book" w:cs="Arial"/>
          <w:color w:val="000000"/>
          <w:sz w:val="24"/>
          <w:szCs w:val="24"/>
        </w:rPr>
        <w:t>.</w:t>
      </w:r>
    </w:p>
    <w:p w14:paraId="7A3180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 тут вдруг вот такой совет, да? Психолог.</w:t>
      </w:r>
    </w:p>
    <w:p w14:paraId="58253B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И она послушала психолога.</w:t>
      </w:r>
    </w:p>
    <w:p w14:paraId="2769E5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И, на самом деле, да, школьные психологи бывают.</w:t>
      </w:r>
    </w:p>
    <w:p w14:paraId="248E1EA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Доверия с матерью, нет, не было особого, поэтому</w:t>
      </w:r>
      <w:r>
        <w:rPr>
          <w:rFonts w:ascii="Franklin Gothic Book" w:hAnsi="Franklin Gothic Book" w:cs="Arial"/>
          <w:color w:val="000000"/>
          <w:sz w:val="24"/>
          <w:szCs w:val="24"/>
        </w:rPr>
        <w:t>.</w:t>
      </w:r>
    </w:p>
    <w:p w14:paraId="7B3AAD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Еще, честно, на слезу пробило. Но я сейчас скажу немножко так это. Просто мне кажется, может быть</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это коснулось даже здесь некоторых, то что у без вести брат пропал двоюродный.</w:t>
      </w:r>
    </w:p>
    <w:p w14:paraId="1512A69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до сих пор?</w:t>
      </w:r>
    </w:p>
    <w:p w14:paraId="078E93E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да. Как бы, уже шестой месяц. Поэтому, ну, честно, когда говорят про то СВО, то есть немножко вот прям такое.</w:t>
      </w:r>
    </w:p>
    <w:p w14:paraId="03CCC79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Тема в любом случае очень цепляет, трогает очень.</w:t>
      </w:r>
    </w:p>
    <w:p w14:paraId="6212521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цепляет очень.</w:t>
      </w:r>
    </w:p>
    <w:p w14:paraId="73E4DC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Нина, у вас</w:t>
      </w:r>
      <w:r>
        <w:rPr>
          <w:rFonts w:ascii="Franklin Gothic Book" w:hAnsi="Franklin Gothic Book" w:cs="Arial"/>
          <w:b/>
          <w:bCs/>
          <w:color w:val="000000"/>
          <w:sz w:val="24"/>
          <w:szCs w:val="24"/>
        </w:rPr>
        <w:t xml:space="preserve"> </w:t>
      </w:r>
      <w:r w:rsidRPr="008F33E2">
        <w:rPr>
          <w:rFonts w:ascii="Franklin Gothic Book" w:hAnsi="Franklin Gothic Book" w:cs="Arial"/>
          <w:b/>
          <w:bCs/>
          <w:color w:val="000000"/>
          <w:sz w:val="24"/>
          <w:szCs w:val="24"/>
        </w:rPr>
        <w:t>какие эмоции?</w:t>
      </w:r>
    </w:p>
    <w:p w14:paraId="2DFE56B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У меня такое почему-то сразу так все. Ну, то есть я думала, будет какое-то дальше продолжение, вот связанное с политической стороной. Мне это было больше интересно, чем вот именно семейных ценностей там особо не показывали. Потому что только сестра во второй, в конце осознала это. На самом деле, они изначально были, не показывали ни воспоминания, что они дружили, какие-то у них связи были, вот эти семейные ценности, не показывали потому что, и по фильму не было понятно, что они дружат, то есть они встретились на дне рождения матери, так получилось. И старшая приняла эту ситуацию уже по факту, что в плане того, что семейных ценностей я в фильме не увидела, то есть да, они остались в конце вместе. Это стечение обстоятельств, потому что они встретились в связи вот с этой ситуацией только вместе.</w:t>
      </w:r>
    </w:p>
    <w:p w14:paraId="1152442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думаю, что всё-таки установка на семейные ценности, мама вначале говорила «всегда держите друг друга за руки». Это не просто слова, это вот именно посыл. Вы друг другу помощники вместе. Они не могли ведь показать, там довольно большой отрезок их жизни мы не видим, да. Дети, а потом сразу взрослые.</w:t>
      </w:r>
    </w:p>
    <w:p w14:paraId="1C0CC46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И в фильме об этом не говорят, что они встречались, поэтому.</w:t>
      </w:r>
    </w:p>
    <w:p w14:paraId="30D6E35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Они жили вместе, извините, перебила, жили вместе, как я поняла, в Москве, в тот период, когда училась и бросила старший институт. То есть они жили вместе. Просто этот период чуть-чуть, его выкинули из фильма.</w:t>
      </w:r>
    </w:p>
    <w:p w14:paraId="3EDCE8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Этот период совсем чуть-чуть просто показали и всё. Там просто не подробно. Поначалу вот они вместе дружили, маленькие, когда были, держались за руки, потом большие, а середину-то не показали, вот поэтому.</w:t>
      </w:r>
    </w:p>
    <w:p w14:paraId="3BC804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Ну вот да, ну как-то не отчётливо. Не было так, что все</w:t>
      </w:r>
      <w:r>
        <w:rPr>
          <w:rFonts w:ascii="Franklin Gothic Book" w:hAnsi="Franklin Gothic Book" w:cs="Arial"/>
          <w:color w:val="000000"/>
          <w:sz w:val="24"/>
          <w:szCs w:val="24"/>
        </w:rPr>
        <w:t>.</w:t>
      </w:r>
    </w:p>
    <w:p w14:paraId="0358BD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Кто уже то, что называет «люблю» и племянника, и сестру, она называет, кого любит.</w:t>
      </w:r>
    </w:p>
    <w:p w14:paraId="7E671F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Ну, они по именам друг к другу ни разу не обращались, заметили? Они всё время просто диалог шел, а, как бы, дочка и сын, они между собой по именам не общались. И даже когда вот они там вчетвером в комнате находились, никто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Имен не было совершенно, просто диалог.</w:t>
      </w:r>
    </w:p>
    <w:p w14:paraId="553691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Матвей. Мотя.</w:t>
      </w:r>
    </w:p>
    <w:p w14:paraId="2970267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Матвей мы запомнили, потому что мать все время говорила имя его.</w:t>
      </w:r>
    </w:p>
    <w:p w14:paraId="4E7F61C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Но я тоже имена говорю, что-то с именами немножко</w:t>
      </w:r>
      <w:r>
        <w:rPr>
          <w:rFonts w:ascii="Franklin Gothic Book" w:hAnsi="Franklin Gothic Book" w:cs="Arial"/>
          <w:color w:val="000000"/>
          <w:sz w:val="24"/>
          <w:szCs w:val="24"/>
        </w:rPr>
        <w:t>.</w:t>
      </w:r>
    </w:p>
    <w:p w14:paraId="07D676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Маловато?</w:t>
      </w:r>
    </w:p>
    <w:p w14:paraId="498115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У них диалог шел всегда, а имен они не называли.</w:t>
      </w:r>
    </w:p>
    <w:p w14:paraId="781F2E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скорее минус сериала, что имена звучат редко и сложно? Нет?</w:t>
      </w:r>
    </w:p>
    <w:p w14:paraId="5F3FC23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Даже не запомнили. Вот пять серий прошло, и с трудом вспомнили как зовут главных.</w:t>
      </w:r>
    </w:p>
    <w:p w14:paraId="2C0AC9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Мне в начале там вот сложно было, когда вот этот переход произошел, я думала, а кто здесь кто? Потому что я понимаю примерно, кто есть кто, но понять не могу. Надо было как-то более</w:t>
      </w:r>
      <w:r>
        <w:rPr>
          <w:rFonts w:ascii="Franklin Gothic Book" w:hAnsi="Franklin Gothic Book" w:cs="Arial"/>
          <w:color w:val="000000"/>
          <w:sz w:val="24"/>
          <w:szCs w:val="24"/>
        </w:rPr>
        <w:t>.</w:t>
      </w:r>
    </w:p>
    <w:p w14:paraId="34E396B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proofErr w:type="spellStart"/>
      <w:r w:rsidRPr="008F33E2">
        <w:rPr>
          <w:rFonts w:ascii="Franklin Gothic Book" w:hAnsi="Franklin Gothic Book" w:cs="Arial"/>
          <w:b/>
          <w:bCs/>
          <w:color w:val="000000"/>
          <w:sz w:val="24"/>
          <w:szCs w:val="24"/>
        </w:rPr>
        <w:t>Почетче</w:t>
      </w:r>
      <w:proofErr w:type="spellEnd"/>
      <w:r w:rsidRPr="008F33E2">
        <w:rPr>
          <w:rFonts w:ascii="Franklin Gothic Book" w:hAnsi="Franklin Gothic Book" w:cs="Arial"/>
          <w:b/>
          <w:bCs/>
          <w:color w:val="000000"/>
          <w:sz w:val="24"/>
          <w:szCs w:val="24"/>
        </w:rPr>
        <w:t xml:space="preserve"> сделать акцент.</w:t>
      </w:r>
    </w:p>
    <w:p w14:paraId="1A1AD36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Акцент действительно, да.</w:t>
      </w:r>
    </w:p>
    <w:p w14:paraId="122D3B9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Так, кто-то еще, что-то про не нравится? Ну, как-то не понравилось. Не то, что не нравится, вот не понравились какие-то моменты, может быть.</w:t>
      </w:r>
    </w:p>
    <w:p w14:paraId="6C52C3A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Мне не понравился герой, который все время пил. Я подумала, на каком моменте он сопьется? Странно, что Носков еще такой популярный актер. Вообще, по моим данным, он должен был где-то посередине этого фильма уже</w:t>
      </w:r>
      <w:r>
        <w:rPr>
          <w:rFonts w:ascii="Franklin Gothic Book" w:hAnsi="Franklin Gothic Book" w:cs="Arial"/>
          <w:color w:val="000000"/>
          <w:sz w:val="24"/>
          <w:szCs w:val="24"/>
        </w:rPr>
        <w:t>.</w:t>
      </w:r>
      <w:r w:rsidRPr="008F33E2">
        <w:rPr>
          <w:rFonts w:ascii="Franklin Gothic Book" w:hAnsi="Franklin Gothic Book" w:cs="Arial"/>
          <w:i/>
          <w:iCs/>
          <w:color w:val="000000"/>
          <w:sz w:val="24"/>
          <w:szCs w:val="24"/>
        </w:rPr>
        <w:t xml:space="preserve"> </w:t>
      </w:r>
      <w:r w:rsidRPr="008F33E2">
        <w:rPr>
          <w:rFonts w:ascii="Franklin Gothic Book" w:hAnsi="Franklin Gothic Book" w:cs="Arial"/>
          <w:color w:val="000000"/>
          <w:sz w:val="24"/>
          <w:szCs w:val="24"/>
        </w:rPr>
        <w:t>Я считаю, тут реальности мало.</w:t>
      </w:r>
    </w:p>
    <w:p w14:paraId="3E299E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Переиграли?</w:t>
      </w:r>
    </w:p>
    <w:p w14:paraId="5DBE58D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Переиграли.</w:t>
      </w:r>
    </w:p>
    <w:p w14:paraId="6A6240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w:t>
      </w:r>
    </w:p>
    <w:p w14:paraId="564456D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Либо ему меньше пить надо, либо его не таким успешным оставить.</w:t>
      </w:r>
    </w:p>
    <w:p w14:paraId="16C51A5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А я считаю, что творческие личности, они как раз-таки очень многие пьют. Тут как раз-таки показано.</w:t>
      </w:r>
    </w:p>
    <w:p w14:paraId="228FCB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Реальность.</w:t>
      </w:r>
    </w:p>
    <w:p w14:paraId="017636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Как это все в реальности, да.</w:t>
      </w:r>
    </w:p>
    <w:p w14:paraId="2F180F00" w14:textId="1F980768"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Я просто знаю, нет, реально это так и есть.</w:t>
      </w:r>
    </w:p>
    <w:p w14:paraId="490440E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знаю обратные случаи.</w:t>
      </w:r>
    </w:p>
    <w:p w14:paraId="433BA5D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Конечно, они есть. Я говорю, ну, как бы, есть и такие случаи.</w:t>
      </w:r>
    </w:p>
    <w:p w14:paraId="625614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да.</w:t>
      </w:r>
    </w:p>
    <w:p w14:paraId="1B53D1B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Я понимаю, да, то есть это</w:t>
      </w:r>
      <w:r>
        <w:rPr>
          <w:rFonts w:ascii="Franklin Gothic Book" w:hAnsi="Franklin Gothic Book" w:cs="Arial"/>
          <w:b/>
          <w:bCs/>
          <w:color w:val="000000"/>
          <w:sz w:val="24"/>
          <w:szCs w:val="24"/>
        </w:rPr>
        <w:t>.</w:t>
      </w:r>
    </w:p>
    <w:p w14:paraId="79A1139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Актер чисто выбр</w:t>
      </w:r>
      <w:r>
        <w:rPr>
          <w:rFonts w:ascii="Franklin Gothic Book" w:hAnsi="Franklin Gothic Book" w:cs="Arial"/>
          <w:color w:val="000000"/>
          <w:sz w:val="24"/>
          <w:szCs w:val="24"/>
        </w:rPr>
        <w:t>и</w:t>
      </w:r>
      <w:r w:rsidRPr="008F33E2">
        <w:rPr>
          <w:rFonts w:ascii="Franklin Gothic Book" w:hAnsi="Franklin Gothic Book" w:cs="Arial"/>
          <w:color w:val="000000"/>
          <w:sz w:val="24"/>
          <w:szCs w:val="24"/>
        </w:rPr>
        <w:t>т</w:t>
      </w:r>
      <w:r>
        <w:rPr>
          <w:rFonts w:ascii="Franklin Gothic Book" w:hAnsi="Franklin Gothic Book" w:cs="Arial"/>
          <w:color w:val="000000"/>
          <w:sz w:val="24"/>
          <w:szCs w:val="24"/>
        </w:rPr>
        <w:t>.</w:t>
      </w:r>
    </w:p>
    <w:p w14:paraId="337AB9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Мы на одно и то же можем смотреть сильно по-разному — это нормально.</w:t>
      </w:r>
    </w:p>
    <w:p w14:paraId="061E6A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И немножко пьян. Немножко. А тут он в доску все время.</w:t>
      </w:r>
    </w:p>
    <w:p w14:paraId="57EBA64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 xml:space="preserve">Но он не валялся. </w:t>
      </w:r>
    </w:p>
    <w:p w14:paraId="0657BF7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Я хотела сказать то, что про Носкова, за Носкова вернее, несмотря на то, что на свою звездность, на свою славу, он не потерял вот эту ниточку связи своей любви к своей женщине, своему ребенку. То есть он все равно хотел и желал, чтобы они были с ним.</w:t>
      </w:r>
    </w:p>
    <w:p w14:paraId="6F5872B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Момент ответственности.</w:t>
      </w:r>
    </w:p>
    <w:p w14:paraId="2F3501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Вот у мужчины, насколько я знаю, раз чем ближе старость, тем сильнее желание вспомнить своих забытых детей, чтобы не знаю, подвести итог видимо.</w:t>
      </w:r>
    </w:p>
    <w:p w14:paraId="1F7F39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Хорошо же, когда уже взрослые. Да, уже взрослая девочка.</w:t>
      </w:r>
    </w:p>
    <w:p w14:paraId="6ED326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А я считаю, что вот он как раз-таки, то, что он творческая личность, он жил в своем каком-то мире, и он как раз таки не думал о других людях.</w:t>
      </w:r>
    </w:p>
    <w:p w14:paraId="357A4D6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2FF951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 в первую очередь думал о себе больше. А то, что он пришел потом к этому, у меня такое чувство, к женщине я не знаю, как бы есть у него действительно чувства такие или нет, но по отношению к ребенку, мне кажется, он просто какой-то выполнил свой маломальский долг, то, что он признал, как бы, не отходит.</w:t>
      </w:r>
    </w:p>
    <w:p w14:paraId="0AC99AB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А если бы они не встретились на этом шоу, он бы не вспомнил о своей семье?</w:t>
      </w:r>
    </w:p>
    <w:p w14:paraId="734124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Так он ведь знал, куда идет, конечно. Он знал.</w:t>
      </w:r>
    </w:p>
    <w:p w14:paraId="2518161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Может быть.</w:t>
      </w:r>
    </w:p>
    <w:p w14:paraId="281574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Но если бы она славы не достигла, да, вот эта женщины, он бы про нее вообще не вспомнил.</w:t>
      </w:r>
    </w:p>
    <w:p w14:paraId="5A2B2E9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Верно. Верно. Не говорит ничего положительного.</w:t>
      </w:r>
    </w:p>
    <w:p w14:paraId="45A7A4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Возможно, он понял, что понимаете, что он, как бы, ничего не добился. И вот единственное, что да, у него есть хотя бы она. Поэтому хотелось, чтобы его дочь знала, что у нее есть отец. Хотя бы вот это вот, я считаю так.</w:t>
      </w:r>
    </w:p>
    <w:p w14:paraId="4B5FE6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Ну то есть персонаж спорный. </w:t>
      </w:r>
    </w:p>
    <w:p w14:paraId="3916AD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Спорный.</w:t>
      </w:r>
    </w:p>
    <w:p w14:paraId="360E988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Может быть. Но как-то дополняет картину, как-то вот?</w:t>
      </w:r>
    </w:p>
    <w:p w14:paraId="68FF4E7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Он разбавляет.</w:t>
      </w:r>
    </w:p>
    <w:p w14:paraId="2572CF2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Разбавляет.</w:t>
      </w:r>
    </w:p>
    <w:p w14:paraId="4081D8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да, как будто бы полегче становится.</w:t>
      </w:r>
    </w:p>
    <w:p w14:paraId="5058652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 него и рейтинг высокий, как актера считается. Да, и как бы, он, потому что остальные актеры, они, как бы, менее известны, на самом деле.</w:t>
      </w:r>
    </w:p>
    <w:p w14:paraId="6A2C57C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да.</w:t>
      </w:r>
    </w:p>
    <w:p w14:paraId="4231A29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 разбавил с юмором вот с этим</w:t>
      </w:r>
      <w:r>
        <w:rPr>
          <w:rFonts w:ascii="Franklin Gothic Book" w:hAnsi="Franklin Gothic Book" w:cs="Arial"/>
          <w:color w:val="000000"/>
          <w:sz w:val="24"/>
          <w:szCs w:val="24"/>
        </w:rPr>
        <w:t>.</w:t>
      </w:r>
    </w:p>
    <w:p w14:paraId="0536BD5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он все равно воспринимается, как положительный.</w:t>
      </w:r>
    </w:p>
    <w:p w14:paraId="200A879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Да, положительный. </w:t>
      </w:r>
    </w:p>
    <w:p w14:paraId="4EFFEB7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То есть, вроде как бы так это тоскливо, потом так раз, вроде как бы пятнышки. Это тоже надо, да. </w:t>
      </w:r>
    </w:p>
    <w:p w14:paraId="4AFA197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Это тоже надо.</w:t>
      </w:r>
    </w:p>
    <w:p w14:paraId="77B0AC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Светлан, а вам, что здесь приглянулось и что не приглянулось в сериале?</w:t>
      </w:r>
    </w:p>
    <w:p w14:paraId="4FDC26C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Мне все приглянулось, как-то это все так.</w:t>
      </w:r>
    </w:p>
    <w:p w14:paraId="4BC8B5C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Гармонично.</w:t>
      </w:r>
    </w:p>
    <w:p w14:paraId="6DF255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Гармонично, да, не особо там кто-то плохой или кто-то хороший, вот прямо ровненько все.</w:t>
      </w:r>
    </w:p>
    <w:p w14:paraId="04B6CC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вот было вообще, что в течение сериала как-то менялось отношение к сериалу, к происходящему, к героям? Вот как-то замечали за собой, что вот тут вот было такое неприятие, может быть, а тут вроде ничего человек оказался? Или сериал, да?</w:t>
      </w:r>
    </w:p>
    <w:p w14:paraId="73D18F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Вот когда с нее на рынке сняли, деньги забрали, почему она тогда не уехала? Этот вопрос так напрашивался. Видимо, она же мужу жаловалась, что ей тут сложно в этой стране. Ну, как бы, ну, давай уедем, она же ему говорит вначале, а потом, когда все снимают там, украшения, деньги забирает, она продолжает жить там, где плохо.</w:t>
      </w:r>
    </w:p>
    <w:p w14:paraId="49843C0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Ну, так хотел ее муж. Она слушала его. Вот он что ей скажет, она то и делала. Во-первых, она не работала, дома сидела.</w:t>
      </w:r>
    </w:p>
    <w:p w14:paraId="710071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У них и денег не осталось.</w:t>
      </w:r>
    </w:p>
    <w:p w14:paraId="391E60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и на что, тем более как раз эта перестройка и все, им уже этот друг-то как бы предлагал взять завод в свои руки, так ведь?</w:t>
      </w:r>
    </w:p>
    <w:p w14:paraId="5D71368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5B44CD8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Но остался без денег, этот воровством занялся друг, а этот не захотел обкрадывать людей. Вот у них получилось, что она смотрела на него, он сказал здесь жить будем, я на Украине. Вот так получилось.</w:t>
      </w:r>
    </w:p>
    <w:p w14:paraId="798D85A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мне, когда вот эта Анну-то, вот сначала, как бы, мне тоже не нравилось, как бы она все порывалась, как бы, уехать, это вот все от нее, какой-то негатив копился на фоне вот каких-то событий, то есть, а потом, как бы, когда она пришла к правильным выводам и вот это, то есть я уже думала, что блин, вообще классная, молодец.</w:t>
      </w:r>
    </w:p>
    <w:p w14:paraId="454CB70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к ней отношение поменялось?</w:t>
      </w:r>
    </w:p>
    <w:p w14:paraId="2B154D5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Да, да.</w:t>
      </w:r>
    </w:p>
    <w:p w14:paraId="6B451A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Когда она уже все-таки поменяла свою позицию относительно происходящего. Так, еще у кого как?</w:t>
      </w:r>
    </w:p>
    <w:p w14:paraId="551E879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Матвей когда отправился по заданию в школу, да, вот такое сомнение было, неужели решится. Какой-то страх за него был, да. Потом, когда он вышел и звонит «Папа, у меня ничего не получилось», тут возникло облегчение. И когда, естественно, получилось его освободить тоже в конце, да.</w:t>
      </w:r>
    </w:p>
    <w:p w14:paraId="0F45879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страх-то был еще из-за того, что вдруг он сам подорвется вот на этой, пока едет, еще не туда, не выкинул. Сделать все возможно, кто его знает. Может они кнопочку нажмут и взорвется. Вот тогда внутри все так это сжимается.</w:t>
      </w:r>
    </w:p>
    <w:p w14:paraId="796FD23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А как вообще школьник на машине ездит?</w:t>
      </w:r>
    </w:p>
    <w:p w14:paraId="51DFAB4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Анжелика:</w:t>
      </w:r>
      <w:r w:rsidRPr="008F33E2">
        <w:rPr>
          <w:rFonts w:ascii="Franklin Gothic Book" w:hAnsi="Franklin Gothic Book" w:cs="Arial"/>
          <w:color w:val="000000"/>
          <w:sz w:val="24"/>
          <w:szCs w:val="24"/>
        </w:rPr>
        <w:t xml:space="preserve"> Вот, кстати, да, не реалистичный такой момент. Ну, это как специалист.</w:t>
      </w:r>
    </w:p>
    <w:p w14:paraId="0CBB42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Ну, они ведь, это самое, уже взрослые. Сколько, по сколько им лет?</w:t>
      </w:r>
    </w:p>
    <w:p w14:paraId="06E2A6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16-17. Ещё даже прав нет.</w:t>
      </w:r>
    </w:p>
    <w:p w14:paraId="402C70A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Ну, то, что прав нету. Да, он ведь когда ехал на машине, он же смотрел там гаишники. У него, наверное, тоже страх был из-за этого.</w:t>
      </w:r>
    </w:p>
    <w:p w14:paraId="03EA9A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Каршеринг? А каршеринг он как смог во столько лет?</w:t>
      </w:r>
    </w:p>
    <w:p w14:paraId="5A34EBB2" w14:textId="6CF50B8D"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Ну, они, наверное.</w:t>
      </w:r>
    </w:p>
    <w:p w14:paraId="3B4300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Они, наверное, они за него сделали. Там просто нажимаешь.</w:t>
      </w:r>
    </w:p>
    <w:p w14:paraId="1473491C" w14:textId="2DC91724"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Просто сел.</w:t>
      </w:r>
    </w:p>
    <w:p w14:paraId="25C87AE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Но опять же откуда они узнали, что он умеет водить? Даже если он водить умеет, да.</w:t>
      </w:r>
    </w:p>
    <w:p w14:paraId="171FF7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Это такой момент.</w:t>
      </w:r>
    </w:p>
    <w:p w14:paraId="4076997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Ну, потому что</w:t>
      </w:r>
      <w:r>
        <w:rPr>
          <w:rFonts w:ascii="Franklin Gothic Book" w:hAnsi="Franklin Gothic Book" w:cs="Arial"/>
          <w:color w:val="000000"/>
          <w:sz w:val="24"/>
          <w:szCs w:val="24"/>
        </w:rPr>
        <w:t>.</w:t>
      </w:r>
    </w:p>
    <w:p w14:paraId="20EAFCD8" w14:textId="37D43EB1"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Мальчики в основном все умеют, они же это знают.</w:t>
      </w:r>
    </w:p>
    <w:p w14:paraId="71F2B9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Анжелика:</w:t>
      </w:r>
      <w:r w:rsidRPr="008F33E2">
        <w:rPr>
          <w:rFonts w:ascii="Franklin Gothic Book" w:hAnsi="Franklin Gothic Book" w:cs="Arial"/>
          <w:color w:val="000000"/>
          <w:sz w:val="24"/>
          <w:szCs w:val="24"/>
        </w:rPr>
        <w:t xml:space="preserve"> Мальчики умеют.</w:t>
      </w:r>
    </w:p>
    <w:p w14:paraId="07BB4F63" w14:textId="1750442E"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 да. Мальчики умеют, с 12 лет некоторые.</w:t>
      </w:r>
    </w:p>
    <w:p w14:paraId="37E134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простой человек был.</w:t>
      </w:r>
    </w:p>
    <w:p w14:paraId="55969B3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Но, в принципе, можно было бы обыграть по-другому. Например, не машину, как-то это по-другому.</w:t>
      </w:r>
    </w:p>
    <w:p w14:paraId="0DCD1A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Самокат.</w:t>
      </w:r>
    </w:p>
    <w:p w14:paraId="108B9B1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то есть, машина была не обязательным элементом?</w:t>
      </w:r>
    </w:p>
    <w:p w14:paraId="56C9E4A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1A54A01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Меня больше смущало, что он ехал, смотрел по сторонам, и тут же чат показывал, там читал, видно.</w:t>
      </w:r>
    </w:p>
    <w:p w14:paraId="3B8EAD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Вы представьте, в Москве какое движение.</w:t>
      </w:r>
    </w:p>
    <w:p w14:paraId="6BB55A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Да-да.</w:t>
      </w:r>
    </w:p>
    <w:p w14:paraId="275596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Видимо, специально расчистили все.</w:t>
      </w:r>
    </w:p>
    <w:p w14:paraId="196D7AA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Я говорю, это было нереалистично.</w:t>
      </w:r>
    </w:p>
    <w:p w14:paraId="180847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Нереалистично было. Так, ещё? Как-то отношение в момент просмотра. Ну, то есть, сначала было менее интересным, потом более интересным, потом или наоборот, сначала было поинтереснее, потом какое-то, так, вроде вот это непонятно, вот это</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Было ли какое снижение любопытства?</w:t>
      </w:r>
    </w:p>
    <w:p w14:paraId="10A6B90B" w14:textId="2682B908"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 было. Первые две серии, они очень такие муторные, сюжет очень медленно развивается. Неинтересно было.</w:t>
      </w:r>
    </w:p>
    <w:p w14:paraId="671590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Неинтересно было. Первые две серии?</w:t>
      </w:r>
    </w:p>
    <w:p w14:paraId="4166655D" w14:textId="4AEDD1F0"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Вторая более менее, там под конец что-то они раскрутили вот так.</w:t>
      </w:r>
    </w:p>
    <w:p w14:paraId="104B65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Но все равно хотелось смотреть продолжение.</w:t>
      </w:r>
    </w:p>
    <w:p w14:paraId="3778E2A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А мне наоборот первые две понравились и четвертая.</w:t>
      </w:r>
    </w:p>
    <w:p w14:paraId="339C11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У меня такого не было ощущения. Все нормально.</w:t>
      </w:r>
    </w:p>
    <w:p w14:paraId="055E56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Третья, мне кажется, была такая она ровная вообще.</w:t>
      </w:r>
    </w:p>
    <w:p w14:paraId="0F3A072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да.</w:t>
      </w:r>
    </w:p>
    <w:p w14:paraId="40317EC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Не вызывала особых каких-то эмоций, спокойная была.</w:t>
      </w:r>
    </w:p>
    <w:p w14:paraId="45DA15D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 было таких острых моментов.</w:t>
      </w:r>
    </w:p>
    <w:p w14:paraId="5A85197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Меня даже в сон немножко клонило в третьей серии. Не было такого интереса и азарта смотреть её.</w:t>
      </w:r>
    </w:p>
    <w:p w14:paraId="3F2E0EA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хорошо, отлично. То есть у Насти первые две вызывали так неинтересно, а вот третья</w:t>
      </w:r>
      <w:r>
        <w:rPr>
          <w:rFonts w:ascii="Franklin Gothic Book" w:hAnsi="Franklin Gothic Book" w:cs="Arial"/>
          <w:b/>
          <w:bCs/>
          <w:color w:val="000000"/>
          <w:sz w:val="24"/>
          <w:szCs w:val="24"/>
        </w:rPr>
        <w:t>.</w:t>
      </w:r>
    </w:p>
    <w:p w14:paraId="64F591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У меня вот я говорю, как трамплин. У меня начиналось вот так, постепенно-постепенно</w:t>
      </w:r>
      <w:r>
        <w:rPr>
          <w:rFonts w:ascii="Franklin Gothic Book" w:hAnsi="Franklin Gothic Book" w:cs="Arial"/>
          <w:color w:val="000000"/>
          <w:sz w:val="24"/>
          <w:szCs w:val="24"/>
        </w:rPr>
        <w:t>.</w:t>
      </w:r>
    </w:p>
    <w:p w14:paraId="3BD45F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 какой серии, примерно?</w:t>
      </w:r>
    </w:p>
    <w:p w14:paraId="5D68A5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Самая последняя интересная.</w:t>
      </w:r>
    </w:p>
    <w:p w14:paraId="1290DF0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Началось, такой подъемчик начался?</w:t>
      </w:r>
    </w:p>
    <w:p w14:paraId="5AC9F52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Наверное, где-то уже с четвёртой получается.</w:t>
      </w:r>
    </w:p>
    <w:p w14:paraId="10CF981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 четвёртой. То есть тоже было, первые серии были так, достаточно ровные, не сильно эмоциональные.</w:t>
      </w:r>
    </w:p>
    <w:p w14:paraId="07097A0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Первые, как бы, мы с начала, да, входили вот в это вообще, что за фильм, о чём, он как бы так, ну немножко как-то было непонятно, какие-то непонятки, да? Немножко.</w:t>
      </w:r>
    </w:p>
    <w:p w14:paraId="119C0F3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да, отлично, да.</w:t>
      </w:r>
    </w:p>
    <w:p w14:paraId="2B00067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А дальше уже</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А дальше уже нормально. В первой серии там время туда-сюда.</w:t>
      </w:r>
    </w:p>
    <w:p w14:paraId="3B0610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В первой серии, она в основном то 91-й, то следующий, да.</w:t>
      </w:r>
    </w:p>
    <w:p w14:paraId="72AE1A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Ну я думаю, что без первой серии мы бы вообще тоже дальше</w:t>
      </w:r>
      <w:r>
        <w:rPr>
          <w:rFonts w:ascii="Franklin Gothic Book" w:hAnsi="Franklin Gothic Book" w:cs="Arial"/>
          <w:color w:val="000000"/>
          <w:sz w:val="24"/>
          <w:szCs w:val="24"/>
        </w:rPr>
        <w:t>.</w:t>
      </w:r>
    </w:p>
    <w:p w14:paraId="1C48BB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Запутались.</w:t>
      </w:r>
    </w:p>
    <w:p w14:paraId="2D526CA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Она как бы вводная такая.</w:t>
      </w:r>
    </w:p>
    <w:p w14:paraId="4E1EE4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Там просто может не надо было так растягивать действительно.</w:t>
      </w:r>
    </w:p>
    <w:p w14:paraId="122C79C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Можно было бы подсократить.</w:t>
      </w:r>
    </w:p>
    <w:p w14:paraId="4F4818D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w:t>
      </w:r>
    </w:p>
    <w:p w14:paraId="1BEDB2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Ещё вот смутило, девочки ведь маленькие были, да, когда события с отцом. Они потом во взрослом возрасте вспоминают, какой это был год. Кажется, 2006. Ой, 1996, да. Я думала, вот меня спроси, в каком году это было, я бы не вспомнила. То есть реально ли вот так дети, привязанность каких-то событий.</w:t>
      </w:r>
    </w:p>
    <w:p w14:paraId="08DCC37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Нет, бывает такое.</w:t>
      </w:r>
    </w:p>
    <w:p w14:paraId="184310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ну это же уже во взрослой жизнь как бы понимают, что это 1996, нам 10 было, да.</w:t>
      </w:r>
    </w:p>
    <w:p w14:paraId="5FDA3D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Может быть. Может быть, обдумывали так, да.</w:t>
      </w:r>
    </w:p>
    <w:p w14:paraId="526CB2A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плюс/минус там посчитали и сказали.</w:t>
      </w:r>
    </w:p>
    <w:p w14:paraId="2F0F0B9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Светлана:</w:t>
      </w:r>
      <w:r w:rsidRPr="008F33E2">
        <w:rPr>
          <w:rFonts w:ascii="Franklin Gothic Book" w:hAnsi="Franklin Gothic Book" w:cs="Arial"/>
          <w:color w:val="000000"/>
          <w:sz w:val="24"/>
          <w:szCs w:val="24"/>
        </w:rPr>
        <w:t xml:space="preserve"> Я еще вспомнила, что меня смутило, когда они там вдвоем внутри и она говорит, будешь пить? И они так коньячок как будто лимонад.</w:t>
      </w:r>
    </w:p>
    <w:p w14:paraId="6F3D301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Ну это, наверное, будет все замазано. Ну как-то нет. Дети коньячок, как лимонад. Ну вспомните, вот кто первый раз попробовал, так это же даже сейчас, а тут прям такие попивают.</w:t>
      </w:r>
    </w:p>
    <w:p w14:paraId="1969F88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москвичи, вы чего хотите? Коньяк копили, это крепкое что-то там. Ну все равно это в Москве дети там раньше, в основном, рано начинают пробовать, это мало уже кто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Поэтому, если им 16 лет, 15-16, они уже</w:t>
      </w:r>
      <w:r>
        <w:rPr>
          <w:rFonts w:ascii="Franklin Gothic Book" w:hAnsi="Franklin Gothic Book" w:cs="Arial"/>
          <w:color w:val="000000"/>
          <w:sz w:val="24"/>
          <w:szCs w:val="24"/>
        </w:rPr>
        <w:t>.</w:t>
      </w:r>
    </w:p>
    <w:p w14:paraId="11714D8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Ну, знаете, а в деревнях самогонку.</w:t>
      </w:r>
    </w:p>
    <w:p w14:paraId="42B7399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да.</w:t>
      </w:r>
    </w:p>
    <w:p w14:paraId="0A29F72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хорошо, что кому-то это да, показалось, прям, ну, чрезмерным привлечением до такой реакции.</w:t>
      </w:r>
    </w:p>
    <w:p w14:paraId="06FB79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Это зависит от каждого.</w:t>
      </w:r>
    </w:p>
    <w:p w14:paraId="7860829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Кому-то да, кому-то нормально.</w:t>
      </w:r>
    </w:p>
    <w:p w14:paraId="297E35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Это мне кажется неудивительно. Почему?</w:t>
      </w:r>
    </w:p>
    <w:p w14:paraId="69E45D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Нет, нет.</w:t>
      </w:r>
    </w:p>
    <w:p w14:paraId="78E14D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Я просто знаю, как у меня дочь просто, говорю, этого возраста, она ходит на дискотеки вот эти такие, но не так часто. Вот и она рассказывает мне эти моменты, как они там эти </w:t>
      </w:r>
      <w:proofErr w:type="spellStart"/>
      <w:r w:rsidRPr="008F33E2">
        <w:rPr>
          <w:rFonts w:ascii="Franklin Gothic Book" w:hAnsi="Franklin Gothic Book" w:cs="Arial"/>
          <w:color w:val="000000"/>
          <w:sz w:val="24"/>
          <w:szCs w:val="24"/>
        </w:rPr>
        <w:t>шотики</w:t>
      </w:r>
      <w:proofErr w:type="spellEnd"/>
      <w:r w:rsidRPr="008F33E2">
        <w:rPr>
          <w:rFonts w:ascii="Franklin Gothic Book" w:hAnsi="Franklin Gothic Book" w:cs="Arial"/>
          <w:color w:val="000000"/>
          <w:sz w:val="24"/>
          <w:szCs w:val="24"/>
        </w:rPr>
        <w:t xml:space="preserve"> пьют, понимаете?</w:t>
      </w:r>
    </w:p>
    <w:p w14:paraId="76663F9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19, не 15 и не 16, конечно.</w:t>
      </w:r>
    </w:p>
    <w:p w14:paraId="4BA1C6C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я не говорю, что именно сейчас</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Год назад ей было 18 лет, этим 17 лет.</w:t>
      </w:r>
    </w:p>
    <w:p w14:paraId="18540BE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17 лет?</w:t>
      </w:r>
    </w:p>
    <w:p w14:paraId="6B5857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да, 16, примерно. Ну, лет 16.</w:t>
      </w:r>
    </w:p>
    <w:p w14:paraId="372991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тоже пыталась считать.</w:t>
      </w:r>
    </w:p>
    <w:p w14:paraId="50C362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я говорю, то что как бы для их возраста нормально, есть такой момент.</w:t>
      </w:r>
    </w:p>
    <w:p w14:paraId="7298C47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Основная мысль все-таки, какую авторы пытались донести до зрителей, до нас?</w:t>
      </w:r>
    </w:p>
    <w:p w14:paraId="69B5C45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Что мы единый народ, многонациональный.</w:t>
      </w:r>
    </w:p>
    <w:p w14:paraId="7D3A70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45F368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все-таки ключевая.</w:t>
      </w:r>
    </w:p>
    <w:p w14:paraId="2604B1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Правильно она сказала, нет различия, когда она читала стихотворение или что, нет различия между людьми, из какой страны и какая нация, национальность.</w:t>
      </w:r>
    </w:p>
    <w:p w14:paraId="1D2251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Это специально, да? Включили этот стих.</w:t>
      </w:r>
    </w:p>
    <w:p w14:paraId="489614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Это стихотворение, как да-да, видимо.</w:t>
      </w:r>
    </w:p>
    <w:p w14:paraId="409958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Ещё хотела сказать, независимо от того, от всех влияний внешних факторов, от всех, которые на нас как бы, надо оставаться адекватными людьми. Вот, в первую очередь.</w:t>
      </w:r>
    </w:p>
    <w:p w14:paraId="55E8299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Как эта девочка школьница</w:t>
      </w:r>
      <w:r>
        <w:rPr>
          <w:rFonts w:ascii="Franklin Gothic Book" w:hAnsi="Franklin Gothic Book" w:cs="Arial"/>
          <w:color w:val="000000"/>
          <w:sz w:val="24"/>
          <w:szCs w:val="24"/>
        </w:rPr>
        <w:t>.</w:t>
      </w:r>
    </w:p>
    <w:p w14:paraId="468F668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И понимать, что мы все люди, как бы, и в каждой стране.</w:t>
      </w:r>
    </w:p>
    <w:p w14:paraId="065E4F5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 делить людей по национальности. Это очень правильно.</w:t>
      </w:r>
    </w:p>
    <w:p w14:paraId="6B16C32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Это важно. Прям правильная вот эта фраза. Очень.</w:t>
      </w:r>
    </w:p>
    <w:p w14:paraId="634A77E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Это вот на лестнице, когда </w:t>
      </w:r>
      <w:r>
        <w:rPr>
          <w:rFonts w:ascii="Franklin Gothic Book" w:hAnsi="Franklin Gothic Book" w:cs="Arial"/>
          <w:color w:val="000000"/>
          <w:sz w:val="24"/>
          <w:szCs w:val="24"/>
        </w:rPr>
        <w:t xml:space="preserve">Матвей уходил, </w:t>
      </w:r>
      <w:r w:rsidRPr="008F33E2">
        <w:rPr>
          <w:rFonts w:ascii="Franklin Gothic Book" w:hAnsi="Franklin Gothic Book" w:cs="Arial"/>
          <w:color w:val="000000"/>
          <w:sz w:val="24"/>
          <w:szCs w:val="24"/>
        </w:rPr>
        <w:t>что я не делю людей по национальности.</w:t>
      </w:r>
    </w:p>
    <w:p w14:paraId="3AE5C7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Это действительно кейс, сколько в России живёт, да, у нас здесь людей, на Украине людей, русских там, как будто тут уже все, как говорится</w:t>
      </w:r>
      <w:r>
        <w:rPr>
          <w:rFonts w:ascii="Franklin Gothic Book" w:hAnsi="Franklin Gothic Book" w:cs="Arial"/>
          <w:color w:val="000000"/>
          <w:sz w:val="24"/>
          <w:szCs w:val="24"/>
        </w:rPr>
        <w:t>.</w:t>
      </w:r>
    </w:p>
    <w:p w14:paraId="1C1724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Ну, нас вот очень странные происходят вещи, потому что дети начинают играть, если раньше играли в фашистов и русских, то теперь играют «украинцы и русские». Они, значит, украинцы, мы их сейчас будем бить. Это прямо шок. Вот шок. Вот дети сейчас так играют.</w:t>
      </w:r>
    </w:p>
    <w:p w14:paraId="3EE9A8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вы что?</w:t>
      </w:r>
    </w:p>
    <w:p w14:paraId="25034B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Когда в свое время мы были вообще как братья и сестры, да, получается, Украина и Россия. Что сейчас такое происходит, это, конечно</w:t>
      </w:r>
      <w:r>
        <w:rPr>
          <w:rFonts w:ascii="Franklin Gothic Book" w:hAnsi="Franklin Gothic Book" w:cs="Arial"/>
          <w:color w:val="000000"/>
          <w:sz w:val="24"/>
          <w:szCs w:val="24"/>
        </w:rPr>
        <w:t>.</w:t>
      </w:r>
    </w:p>
    <w:p w14:paraId="0A834C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Это вмешательство извне в нашей стране.</w:t>
      </w:r>
    </w:p>
    <w:p w14:paraId="6A2C38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Елена, как вы считаете, основная идея, мысль, что авторы закладывали?</w:t>
      </w:r>
    </w:p>
    <w:p w14:paraId="3D8A3794" w14:textId="130C641D"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Мне почему-то показалось, что это</w:t>
      </w:r>
      <w:r w:rsidR="00047CA4">
        <w:rPr>
          <w:rFonts w:ascii="Franklin Gothic Book" w:hAnsi="Franklin Gothic Book" w:cs="Arial"/>
          <w:color w:val="000000"/>
          <w:sz w:val="24"/>
          <w:szCs w:val="24"/>
        </w:rPr>
        <w:t>.</w:t>
      </w:r>
      <w:r w:rsidR="00047CA4" w:rsidRPr="008F33E2">
        <w:rPr>
          <w:rFonts w:ascii="Franklin Gothic Book" w:hAnsi="Franklin Gothic Book" w:cs="Arial"/>
          <w:color w:val="000000"/>
          <w:sz w:val="24"/>
          <w:szCs w:val="24"/>
        </w:rPr>
        <w:t xml:space="preserve"> Ну да, в единстве, как в семье, как семья должны быть все целые. Не должно быть</w:t>
      </w:r>
      <w:r w:rsidR="00047CA4">
        <w:rPr>
          <w:rFonts w:ascii="Franklin Gothic Book" w:hAnsi="Franklin Gothic Book" w:cs="Arial"/>
          <w:color w:val="000000"/>
          <w:sz w:val="24"/>
          <w:szCs w:val="24"/>
        </w:rPr>
        <w:t>.</w:t>
      </w:r>
      <w:r w:rsidR="00047CA4" w:rsidRPr="008F33E2">
        <w:rPr>
          <w:rFonts w:ascii="Franklin Gothic Book" w:hAnsi="Franklin Gothic Book" w:cs="Arial"/>
          <w:color w:val="000000"/>
          <w:sz w:val="24"/>
          <w:szCs w:val="24"/>
        </w:rPr>
        <w:t xml:space="preserve"> Даже если поссорились где-то, еще что-то, нужно прийти к компромиссу какому-то.</w:t>
      </w:r>
    </w:p>
    <w:p w14:paraId="7A82FF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Параллель, да? Крепкая семья и</w:t>
      </w:r>
      <w:r>
        <w:rPr>
          <w:rFonts w:ascii="Franklin Gothic Book" w:hAnsi="Franklin Gothic Book" w:cs="Arial"/>
          <w:color w:val="000000"/>
          <w:sz w:val="24"/>
          <w:szCs w:val="24"/>
        </w:rPr>
        <w:t>.</w:t>
      </w:r>
    </w:p>
    <w:p w14:paraId="0E80AC10" w14:textId="2E86C569"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 нужно просто поговорить там, объединиться обратно и дальше быть сильнее, а не вот просто поругались, грубо говоря, и разошлись по углам или начали какую-то там вражду.</w:t>
      </w:r>
    </w:p>
    <w:p w14:paraId="795596C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Поддержка и помощь, да, нужна в тяжелой ситуации, если происходит в семье, допустим, в той же, да. Что нужно поддерживать родных и близких, не оставаться целым.</w:t>
      </w:r>
    </w:p>
    <w:p w14:paraId="638686F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Насть, для вас основная мысль?</w:t>
      </w:r>
    </w:p>
    <w:p w14:paraId="3AF4ABF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считаю, что здесь политика замешана. Тут на первом плане сделана, как семья, ну, единая семья, а завуалирована политика, все равно политика.</w:t>
      </w:r>
    </w:p>
    <w:p w14:paraId="5774F9D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это хорошо или плохо? Вот для вас?</w:t>
      </w:r>
    </w:p>
    <w:p w14:paraId="3DA19D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считаю, что это плохо.</w:t>
      </w:r>
    </w:p>
    <w:p w14:paraId="7C1B5D0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Плохо?</w:t>
      </w:r>
    </w:p>
    <w:p w14:paraId="40CD6E4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240D4A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в этом смысле, что можно было бы подкорректировать, какие убрать акценты?</w:t>
      </w:r>
    </w:p>
    <w:p w14:paraId="2CFC6C1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Как сказать-то</w:t>
      </w:r>
      <w:r>
        <w:rPr>
          <w:rFonts w:ascii="Franklin Gothic Book" w:hAnsi="Franklin Gothic Book" w:cs="Arial"/>
          <w:color w:val="000000"/>
          <w:sz w:val="24"/>
          <w:szCs w:val="24"/>
        </w:rPr>
        <w:t>.</w:t>
      </w:r>
    </w:p>
    <w:p w14:paraId="6ACBE7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 вуалировать.</w:t>
      </w:r>
    </w:p>
    <w:p w14:paraId="2B6BD41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А как уберешь, если семья в этом времени живет? Никак же не уберешь. Все равно.</w:t>
      </w:r>
    </w:p>
    <w:p w14:paraId="62B50F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Насть? Где вот перебор? Где вот я бы</w:t>
      </w:r>
      <w:r>
        <w:rPr>
          <w:rFonts w:ascii="Franklin Gothic Book" w:hAnsi="Franklin Gothic Book" w:cs="Arial"/>
          <w:b/>
          <w:bCs/>
          <w:color w:val="000000"/>
          <w:sz w:val="24"/>
          <w:szCs w:val="24"/>
        </w:rPr>
        <w:t>.</w:t>
      </w:r>
    </w:p>
    <w:p w14:paraId="572895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Семейных ценностей мало показали.</w:t>
      </w:r>
    </w:p>
    <w:p w14:paraId="4AF3AEA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да, мало.</w:t>
      </w:r>
    </w:p>
    <w:p w14:paraId="0180A2D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 xml:space="preserve">Прям вот от начала фильма до конца все равно политика немножко преобладает. Прям вот чувствуется, потому что хоть и сестры они, убрали их возраст, начало показали и взрослую жизнь. Поэтому вот не было, что они были едины, не было этого. Показали сразу взрослую жизнь, одна старшая младшей говорит, или старшая говорит, ты всегда так </w:t>
      </w:r>
      <w:r w:rsidRPr="00225CFD">
        <w:rPr>
          <w:rFonts w:ascii="Franklin Gothic Book" w:hAnsi="Franklin Gothic Book" w:cs="Arial"/>
          <w:color w:val="000000"/>
          <w:sz w:val="24"/>
          <w:szCs w:val="24"/>
        </w:rPr>
        <w:t>мешала.</w:t>
      </w:r>
      <w:r w:rsidRPr="008F33E2">
        <w:rPr>
          <w:rFonts w:ascii="Franklin Gothic Book" w:hAnsi="Franklin Gothic Book" w:cs="Arial"/>
          <w:color w:val="000000"/>
          <w:sz w:val="24"/>
          <w:szCs w:val="24"/>
        </w:rPr>
        <w:t xml:space="preserve"> И получилось, вернулись-то и снова в детство. Вот поэтому политическая сторона, как ее освещали, она все-таки больше.</w:t>
      </w:r>
    </w:p>
    <w:p w14:paraId="3EF438A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Больше.</w:t>
      </w:r>
    </w:p>
    <w:p w14:paraId="3A2EF02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Здесь еще показывают 90-е годы, где там Горбачёв на танке ездит. И сейчас. То, что</w:t>
      </w:r>
      <w:r>
        <w:rPr>
          <w:rFonts w:ascii="Franklin Gothic Book" w:hAnsi="Franklin Gothic Book" w:cs="Arial"/>
          <w:color w:val="000000"/>
          <w:sz w:val="24"/>
          <w:szCs w:val="24"/>
        </w:rPr>
        <w:t>.</w:t>
      </w:r>
    </w:p>
    <w:p w14:paraId="35C013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Ельцин.</w:t>
      </w:r>
    </w:p>
    <w:p w14:paraId="24B4832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Ельцин. И я думаю, что смысл в том, что плохо жили, а сейчас мы живём лучше и дальше, как бы, будет дальше ещё лучше. Как бы, что ждите, в этом плане.</w:t>
      </w:r>
    </w:p>
    <w:p w14:paraId="3C19106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что это всё некое</w:t>
      </w:r>
      <w:r>
        <w:rPr>
          <w:rFonts w:ascii="Franklin Gothic Book" w:hAnsi="Franklin Gothic Book" w:cs="Arial"/>
          <w:b/>
          <w:bCs/>
          <w:color w:val="000000"/>
          <w:sz w:val="24"/>
          <w:szCs w:val="24"/>
        </w:rPr>
        <w:t>.</w:t>
      </w:r>
    </w:p>
    <w:p w14:paraId="2896AB4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Танки пока у нас по улицам не ездят, в этом плане.</w:t>
      </w:r>
    </w:p>
    <w:p w14:paraId="3735088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Что это вот такое.</w:t>
      </w:r>
    </w:p>
    <w:p w14:paraId="0893E43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2CA6603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Отлично, хорошо. Сюжет в целом, вот каким вы бы его описали? В чем сюжет? Как он вот тут выстраивался? Интересно ли за ним было следить?</w:t>
      </w:r>
    </w:p>
    <w:p w14:paraId="05C679E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Интересный фильм, я бы еще посмотрела. Мне такие нравятся фильмы.</w:t>
      </w:r>
    </w:p>
    <w:p w14:paraId="2A3F247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тоже бы посмотрела.</w:t>
      </w:r>
    </w:p>
    <w:p w14:paraId="53663CF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Несмотря на то, что не хватило семейных ценностей?</w:t>
      </w:r>
    </w:p>
    <w:p w14:paraId="143D02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ну почему, я про политику, да, буду, вот совместно. Интересный фильм.</w:t>
      </w:r>
    </w:p>
    <w:p w14:paraId="039D97B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вот в политику, вы упоминали, Нина, что немножко не хватило. Чего не хватило?</w:t>
      </w:r>
    </w:p>
    <w:p w14:paraId="4FD2500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Потому что все равно сводилось к тому, что вот СВО, вот сейчас «Больная для нас тема», последние три серии показывали прямо весь акцент почти, ну, больше 60 % было всего вокруг этого. Не показывали, как они там</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какие-то иные моменты, всё сводилось к СВО.</w:t>
      </w:r>
    </w:p>
    <w:p w14:paraId="5253E7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и это было не очень хорошо для вас, потому что вы так сказали, что вам немножко не хватило политической, ну я так поняла, какой-то составляющей?</w:t>
      </w:r>
    </w:p>
    <w:p w14:paraId="77F3F2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Нина:</w:t>
      </w:r>
      <w:r w:rsidRPr="008F33E2">
        <w:rPr>
          <w:rFonts w:ascii="Franklin Gothic Book" w:hAnsi="Franklin Gothic Book" w:cs="Arial"/>
          <w:color w:val="000000"/>
          <w:sz w:val="24"/>
          <w:szCs w:val="24"/>
        </w:rPr>
        <w:t xml:space="preserve"> Не к СВО, сейчас я снова это же скажу, всё сводилось вокруг этого отца, да, получается, мальчика, вот Матвея, его отца и Анны. Все вокруг них. Ее мало показывали. Ее показывали только с политической стороны, да, типа телеведущую. Вот все равно крутилась все вокруг этого. Не показали обычную жизнь все-таки.</w:t>
      </w:r>
    </w:p>
    <w:p w14:paraId="649D208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кто бы еще пересмотрел второй раз?</w:t>
      </w:r>
    </w:p>
    <w:p w14:paraId="7AF59F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Я бы посмотрела.</w:t>
      </w:r>
    </w:p>
    <w:p w14:paraId="3BF8B88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Я бы посмотрела. </w:t>
      </w:r>
      <w:r w:rsidRPr="008F33E2">
        <w:rPr>
          <w:rFonts w:ascii="Franklin Gothic Book" w:hAnsi="Franklin Gothic Book" w:cs="Arial"/>
          <w:i/>
          <w:iCs/>
          <w:color w:val="000000"/>
          <w:sz w:val="24"/>
          <w:szCs w:val="24"/>
        </w:rPr>
        <w:t>(Говорят хором, что посмотрели бы)</w:t>
      </w:r>
    </w:p>
    <w:p w14:paraId="4FCAF3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Все-таки что там было, вот ради чего бы посмотрели второй раз?</w:t>
      </w:r>
    </w:p>
    <w:p w14:paraId="37ED1A2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Я так и не поняла, отец-то вот этот, который у Анны был, он жив все-таки остался или нет?</w:t>
      </w:r>
    </w:p>
    <w:p w14:paraId="1E11D0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тоже это не поняла. Писали, что он разговаривает. Или, может быть, это до того было? А он может быть</w:t>
      </w:r>
      <w:r>
        <w:rPr>
          <w:rFonts w:ascii="Franklin Gothic Book" w:hAnsi="Franklin Gothic Book" w:cs="Arial"/>
          <w:color w:val="000000"/>
          <w:sz w:val="24"/>
          <w:szCs w:val="24"/>
        </w:rPr>
        <w:t>.</w:t>
      </w:r>
    </w:p>
    <w:p w14:paraId="2C6CC93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Если его убили, разоблачили его.</w:t>
      </w:r>
    </w:p>
    <w:p w14:paraId="646FD53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 xml:space="preserve">Если в </w:t>
      </w:r>
      <w:r>
        <w:rPr>
          <w:rFonts w:ascii="Franklin Gothic Book" w:hAnsi="Franklin Gothic Book" w:cs="Arial"/>
          <w:color w:val="000000"/>
          <w:sz w:val="24"/>
          <w:szCs w:val="24"/>
          <w:lang w:val="en-US"/>
        </w:rPr>
        <w:t>Telegram</w:t>
      </w:r>
      <w:r w:rsidRPr="00225CFD">
        <w:rPr>
          <w:rFonts w:ascii="Franklin Gothic Book" w:hAnsi="Franklin Gothic Book" w:cs="Arial"/>
          <w:color w:val="000000"/>
          <w:sz w:val="24"/>
          <w:szCs w:val="24"/>
        </w:rPr>
        <w:t xml:space="preserve"> </w:t>
      </w:r>
      <w:r w:rsidRPr="008F33E2">
        <w:rPr>
          <w:rFonts w:ascii="Franklin Gothic Book" w:hAnsi="Franklin Gothic Book" w:cs="Arial"/>
          <w:color w:val="000000"/>
          <w:sz w:val="24"/>
          <w:szCs w:val="24"/>
        </w:rPr>
        <w:t>могли зайти мошенники, могли бы и они ей так сказать. И это могло бы оказаться неправдой, когда ей видео уже показали, когда он ней разговаривал в машине.</w:t>
      </w:r>
    </w:p>
    <w:p w14:paraId="315271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Нет. Непонятно. Мы, кстати, не знали, было там это или нет.</w:t>
      </w:r>
    </w:p>
    <w:p w14:paraId="42DCC8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Видео показали на экране, что он говорит о том, что если ты смотришь это видео, то меня уже нет.</w:t>
      </w:r>
    </w:p>
    <w:p w14:paraId="2AFC59D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Все уже, да.</w:t>
      </w:r>
    </w:p>
    <w:p w14:paraId="2E100F6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Видимо, заранее записано.</w:t>
      </w:r>
    </w:p>
    <w:p w14:paraId="392B00D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Так бы ты не увидела этого видео.</w:t>
      </w:r>
    </w:p>
    <w:p w14:paraId="41CCE51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У меня тоже возникло сомнение, но всё равно как-то это вот непонятно.</w:t>
      </w:r>
    </w:p>
    <w:p w14:paraId="6C7D96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Непонятно.</w:t>
      </w:r>
    </w:p>
    <w:p w14:paraId="28F5EDC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 знаю, мне понятно это.</w:t>
      </w:r>
    </w:p>
    <w:p w14:paraId="7DAF80C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мне тоже.</w:t>
      </w:r>
    </w:p>
    <w:p w14:paraId="50ECF0F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Ради чего ещё хотелось бы посмотреть?</w:t>
      </w:r>
    </w:p>
    <w:p w14:paraId="2CE5327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Просто посмотреть. И снова всё это сопоставить, где, может, какие-то мысли другие бы пришли.</w:t>
      </w:r>
    </w:p>
    <w:p w14:paraId="6FCCAC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Пережить.</w:t>
      </w:r>
    </w:p>
    <w:p w14:paraId="19F280B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конечно, начало с этим Ельциным на танке прямо вот сердце кровью обливается, это прям</w:t>
      </w:r>
      <w:r w:rsidRPr="00225CFD">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Ну, мы профукали свою страну, благодаря таким товарищам.</w:t>
      </w:r>
    </w:p>
    <w:p w14:paraId="0740B34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Ладно, хорошо, Нина, вы почему бы пересмотрели?</w:t>
      </w:r>
    </w:p>
    <w:p w14:paraId="582AEA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Советский Союз вспомнить.</w:t>
      </w:r>
    </w:p>
    <w:p w14:paraId="016BBD0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 xml:space="preserve">Ну, мне казалось, шоколад был современный. </w:t>
      </w:r>
    </w:p>
    <w:p w14:paraId="1D3F97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когда машины?</w:t>
      </w:r>
    </w:p>
    <w:p w14:paraId="2BAB85E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А какой там был шоколад?</w:t>
      </w:r>
    </w:p>
    <w:p w14:paraId="6E3D70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Фиолетовый. Фиолетовый такой, похожий на типа на Milka что-то</w:t>
      </w:r>
      <w:r w:rsidRPr="00225CFD">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Ну, такой, мне кажется, там был шоколад такой твердоватый раньше.</w:t>
      </w:r>
    </w:p>
    <w:p w14:paraId="46059B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Да, твердый был.</w:t>
      </w:r>
    </w:p>
    <w:p w14:paraId="601EABF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тут, мне показалось, что был</w:t>
      </w:r>
      <w:r>
        <w:rPr>
          <w:rFonts w:ascii="Franklin Gothic Book" w:hAnsi="Franklin Gothic Book" w:cs="Arial"/>
          <w:color w:val="000000"/>
          <w:sz w:val="24"/>
          <w:szCs w:val="24"/>
        </w:rPr>
        <w:t>.</w:t>
      </w:r>
    </w:p>
    <w:p w14:paraId="13B914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не успела понять, настолько уменьшен был.</w:t>
      </w:r>
    </w:p>
    <w:p w14:paraId="3E4BBBF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Я тоже не разглядела.</w:t>
      </w:r>
    </w:p>
    <w:p w14:paraId="7A75BF5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Вот эти две первые серии там Советского очень много было прям вот</w:t>
      </w:r>
      <w:r>
        <w:rPr>
          <w:rFonts w:ascii="Franklin Gothic Book" w:hAnsi="Franklin Gothic Book" w:cs="Arial"/>
          <w:color w:val="000000"/>
          <w:sz w:val="24"/>
          <w:szCs w:val="24"/>
        </w:rPr>
        <w:t>.</w:t>
      </w:r>
    </w:p>
    <w:p w14:paraId="123ABF6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радует?</w:t>
      </w:r>
    </w:p>
    <w:p w14:paraId="72CCC46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Это положительно, да, конечно. Потому что это было недавно относительно.</w:t>
      </w:r>
    </w:p>
    <w:p w14:paraId="349881C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давайте тогда еще про убедительное и неубедительное. Что вот показалось убедительным? Я понимаю, что первые серии Советский Союз, там говорили про одежду, что вовсе себе выдержана, да, в стиле тех лет. Какие-то кадры документальные там были. Что-то еще убедительное? Что было убедительным, что правдоподобно показано?</w:t>
      </w:r>
    </w:p>
    <w:p w14:paraId="59B7BC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Про СВО — это тоже правдоподобно, что вот как детей у них наших это, да у нас взрослых много. Вот они почему, вот найдут где-то телефон, где-то все равно где-то они находят и звонят</w:t>
      </w:r>
      <w:r w:rsidRPr="00225CFD">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и выбирают тех людей, которые вот в чем-то нуждаются. Вот недавно же писали, девочка подожгла-то вот, да? Ей пообещали 20 тысяч, но никто же не выплатил. Вот именно таких, или слабовольных, или из бедных семей находят таких, и как бы их</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Не запугивают, а просто обещают им много.</w:t>
      </w:r>
    </w:p>
    <w:p w14:paraId="78D9D58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И родственникам звонят.</w:t>
      </w:r>
    </w:p>
    <w:p w14:paraId="57E18EE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да, но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это самое, а у них не получается. Это показывали убедительно. То, что парень-то, вроде и хотел отцу помочь, и в то же время он же не решился, не сделал это.</w:t>
      </w:r>
    </w:p>
    <w:p w14:paraId="033445A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Надежда, тоже убедительно, то что родственникам звонят?</w:t>
      </w:r>
    </w:p>
    <w:p w14:paraId="0760FCA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2ECA26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То есть тоже есть такие свидетельства того, что это</w:t>
      </w:r>
      <w:r>
        <w:rPr>
          <w:rFonts w:ascii="Franklin Gothic Book" w:hAnsi="Franklin Gothic Book" w:cs="Arial"/>
          <w:color w:val="000000"/>
          <w:sz w:val="24"/>
          <w:szCs w:val="24"/>
        </w:rPr>
        <w:t>.</w:t>
      </w:r>
    </w:p>
    <w:p w14:paraId="1C38DEA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Есть.</w:t>
      </w:r>
    </w:p>
    <w:p w14:paraId="4CC24DA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Есть, есть. Много таких.</w:t>
      </w:r>
    </w:p>
    <w:p w14:paraId="552AACF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Звонят и как бы говорят, что вон там в плену, либо какой-то</w:t>
      </w:r>
      <w:r>
        <w:rPr>
          <w:rFonts w:ascii="Franklin Gothic Book" w:hAnsi="Franklin Gothic Book" w:cs="Arial"/>
          <w:color w:val="000000"/>
          <w:sz w:val="24"/>
          <w:szCs w:val="24"/>
        </w:rPr>
        <w:t>.</w:t>
      </w:r>
    </w:p>
    <w:p w14:paraId="613B64D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конечно.</w:t>
      </w:r>
    </w:p>
    <w:p w14:paraId="3E985A6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То есть, особенно в начале, когда всё это, это было часто. Сейчас уже такого меньше, и по-моему, уже всё нет. Всё-таки наша служба работает. Вот. А первое время такое бывало.</w:t>
      </w:r>
    </w:p>
    <w:p w14:paraId="75D11A8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Еще, правдоподобно что было?</w:t>
      </w:r>
    </w:p>
    <w:p w14:paraId="71F28E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В тот момент, когда ведущей пришло сообщение утром, да, чтобы она сказала в передаче, тоже как-то </w:t>
      </w:r>
      <w:proofErr w:type="spellStart"/>
      <w:r w:rsidRPr="008F33E2">
        <w:rPr>
          <w:rFonts w:ascii="Franklin Gothic Book" w:hAnsi="Franklin Gothic Book" w:cs="Arial"/>
          <w:color w:val="000000"/>
          <w:sz w:val="24"/>
          <w:szCs w:val="24"/>
        </w:rPr>
        <w:t>цепануло</w:t>
      </w:r>
      <w:proofErr w:type="spellEnd"/>
      <w:r w:rsidRPr="008F33E2">
        <w:rPr>
          <w:rFonts w:ascii="Franklin Gothic Book" w:hAnsi="Franklin Gothic Book" w:cs="Arial"/>
          <w:color w:val="000000"/>
          <w:sz w:val="24"/>
          <w:szCs w:val="24"/>
        </w:rPr>
        <w:t xml:space="preserve">, потому что тоже же был когда-то такой момент, что наша какая-то ведущая, ее заставляли что-то говорить в эфире, тоже трогательно это было. </w:t>
      </w:r>
    </w:p>
    <w:p w14:paraId="015A0A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Её уволили, и уволили вот из-за того, что она это сказала?</w:t>
      </w:r>
    </w:p>
    <w:p w14:paraId="764538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не уволили они, они только сказали «ты посиди дома».</w:t>
      </w:r>
    </w:p>
    <w:p w14:paraId="5891183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Нет, уволили, ее уволили.</w:t>
      </w:r>
    </w:p>
    <w:p w14:paraId="515ACAB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Уволили?</w:t>
      </w:r>
    </w:p>
    <w:p w14:paraId="232005C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Она как бы сама написала, да.</w:t>
      </w:r>
    </w:p>
    <w:p w14:paraId="1E89A2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Они сказали, они на рекламу ушли, никто это не услышал.</w:t>
      </w:r>
    </w:p>
    <w:p w14:paraId="21200C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Но они сами это услышали.</w:t>
      </w:r>
    </w:p>
    <w:p w14:paraId="659C42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А когда уже вот этот вот руководитель, он сказал «я ведь не волшебник, давай сделаем так, что ты три месяца отдохнешь, я потом тебя приглашу». Я поняла, что все-таки там какое-то дело против нее.</w:t>
      </w:r>
    </w:p>
    <w:p w14:paraId="369ECCC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Да, но это не из-за тех слов, что она сказала, они ее убрали. А вот то, что вот когда спасали-то ее племянника, а это же все связано с Украиной, поэтому ей это самое</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как бы</w:t>
      </w:r>
      <w:r>
        <w:rPr>
          <w:rFonts w:ascii="Franklin Gothic Book" w:hAnsi="Franklin Gothic Book" w:cs="Arial"/>
          <w:color w:val="000000"/>
          <w:sz w:val="24"/>
          <w:szCs w:val="24"/>
        </w:rPr>
        <w:t>.</w:t>
      </w:r>
    </w:p>
    <w:p w14:paraId="0522E94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За связь с Украиной?</w:t>
      </w:r>
    </w:p>
    <w:p w14:paraId="275B18D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6CD59D3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Так она там вообще</w:t>
      </w:r>
      <w:r>
        <w:rPr>
          <w:rFonts w:ascii="Franklin Gothic Book" w:hAnsi="Franklin Gothic Book" w:cs="Arial"/>
          <w:color w:val="000000"/>
          <w:sz w:val="24"/>
          <w:szCs w:val="24"/>
        </w:rPr>
        <w:t>.</w:t>
      </w:r>
    </w:p>
    <w:p w14:paraId="59FE2D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нет, ну она же, ей же позвонили, она там это, этот помог ей, который ведущий в очках, я не помню, как зовут. В общем, за счёт этого вот</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и чтобы они не звонили больше с Украины.</w:t>
      </w:r>
    </w:p>
    <w:p w14:paraId="073339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Мне вот здесь тоже не совсем было понятно.</w:t>
      </w:r>
    </w:p>
    <w:p w14:paraId="533978D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Нина:</w:t>
      </w:r>
      <w:r w:rsidRPr="008F33E2">
        <w:rPr>
          <w:rFonts w:ascii="Franklin Gothic Book" w:hAnsi="Franklin Gothic Book" w:cs="Arial"/>
          <w:color w:val="000000"/>
          <w:sz w:val="24"/>
          <w:szCs w:val="24"/>
        </w:rPr>
        <w:t xml:space="preserve"> Да, да, связь.</w:t>
      </w:r>
    </w:p>
    <w:p w14:paraId="5EDECB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Уволили и за что? То, что уволили, мы вроде пришли к выводу, уволили, но за что?</w:t>
      </w:r>
    </w:p>
    <w:p w14:paraId="2436469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Если по факту там ничего в эфир не вышло, за что?</w:t>
      </w:r>
    </w:p>
    <w:p w14:paraId="513FC3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За эфир-то нет. А вот то, когда тут с парнем-то связано вот это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w:t>
      </w:r>
      <w:r w:rsidRPr="008F33E2">
        <w:rPr>
          <w:rFonts w:ascii="Franklin Gothic Book" w:hAnsi="Franklin Gothic Book" w:cs="Arial"/>
          <w:i/>
          <w:iCs/>
          <w:color w:val="000000"/>
          <w:sz w:val="24"/>
          <w:szCs w:val="24"/>
        </w:rPr>
        <w:t xml:space="preserve">(говорят хором) </w:t>
      </w:r>
      <w:r w:rsidRPr="008F33E2">
        <w:rPr>
          <w:rFonts w:ascii="Franklin Gothic Book" w:hAnsi="Franklin Gothic Book" w:cs="Arial"/>
          <w:color w:val="000000"/>
          <w:sz w:val="24"/>
          <w:szCs w:val="24"/>
        </w:rPr>
        <w:t>Ну, знаете, племянник, всех родственников в то время это самое теребили. Вот не дай бог, вот она возьмет, ей что-то будут звонить, а еще племянник там что-нибудь, это самое, и тоже полетит голова. Просто всех этих</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Тем более, в первое время это очень было это самое актуально.</w:t>
      </w:r>
    </w:p>
    <w:p w14:paraId="162FCD3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Все. Поняла, да, Татьяна?</w:t>
      </w:r>
    </w:p>
    <w:p w14:paraId="42E0D3C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Мне заполнился просто этот момент, когда пригласили-то телеведущие там этих певцов из Донецка.</w:t>
      </w:r>
    </w:p>
    <w:p w14:paraId="462A665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Из Донецка, да.</w:t>
      </w:r>
    </w:p>
    <w:p w14:paraId="63A5160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То есть они просто хотели с ними пообщаться на тему, я поняла, музыки.</w:t>
      </w:r>
    </w:p>
    <w:p w14:paraId="4F4A34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6CDF240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они опять же в политику увели. Это показало мне знаете что, что это пропаганда, которая идет в Украине, и они сюда взяли это как бы, опять же.</w:t>
      </w:r>
    </w:p>
    <w:p w14:paraId="4775E5C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Нет. Это наоборот они рассказывают о том, почему лепестки</w:t>
      </w:r>
      <w:r>
        <w:rPr>
          <w:rFonts w:ascii="Franklin Gothic Book" w:hAnsi="Franklin Gothic Book" w:cs="Arial"/>
          <w:color w:val="000000"/>
          <w:sz w:val="24"/>
          <w:szCs w:val="24"/>
        </w:rPr>
        <w:t>.</w:t>
      </w:r>
    </w:p>
    <w:p w14:paraId="10FCD6D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Проблема у них.</w:t>
      </w:r>
    </w:p>
    <w:p w14:paraId="4ECABD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Вы этого не видели.</w:t>
      </w:r>
    </w:p>
    <w:p w14:paraId="52E387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А у них-то ведь это в программе не было.</w:t>
      </w:r>
    </w:p>
    <w:p w14:paraId="7DDBCC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Они просто об этом рассказали, про это, ну, как бы так, на самом деле, не все, может, поймут, да.</w:t>
      </w:r>
    </w:p>
    <w:p w14:paraId="7436DA7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есть возможность по-разному</w:t>
      </w:r>
      <w:r>
        <w:rPr>
          <w:rFonts w:ascii="Franklin Gothic Book" w:hAnsi="Franklin Gothic Book" w:cs="Arial"/>
          <w:b/>
          <w:bCs/>
          <w:color w:val="000000"/>
          <w:sz w:val="24"/>
          <w:szCs w:val="24"/>
        </w:rPr>
        <w:t>.</w:t>
      </w:r>
    </w:p>
    <w:p w14:paraId="7767B1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Двоякое, да, впечатление.</w:t>
      </w:r>
    </w:p>
    <w:p w14:paraId="600E13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Ещё учитель истории или обществознания был в школе, нам же тоже в сети интернет присылали, какие сейчас учебники в Украине переписывают. Там аналогично, он же этот Матвей и говорит, что вы будете по какому учебнику-то это всё</w:t>
      </w:r>
      <w:r>
        <w:rPr>
          <w:rFonts w:ascii="Franklin Gothic Book" w:hAnsi="Franklin Gothic Book" w:cs="Arial"/>
          <w:color w:val="000000"/>
          <w:sz w:val="24"/>
          <w:szCs w:val="24"/>
        </w:rPr>
        <w:t>.</w:t>
      </w:r>
    </w:p>
    <w:p w14:paraId="17105B7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да.</w:t>
      </w:r>
    </w:p>
    <w:p w14:paraId="6992B9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У них-то всё переписано, на крайней мере в сети у нас.</w:t>
      </w:r>
    </w:p>
    <w:p w14:paraId="3CECF7C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Мало того, ещё донесено до них, что это у нас переписано, а у них правильно.</w:t>
      </w:r>
    </w:p>
    <w:p w14:paraId="69EB79B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09AA5B0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Так, вроде как, звучит, да?</w:t>
      </w:r>
    </w:p>
    <w:p w14:paraId="677399D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с другой стороны, хорошо, что это в фильме показано, по крайней мере как-то</w:t>
      </w:r>
      <w:r>
        <w:rPr>
          <w:rFonts w:ascii="Franklin Gothic Book" w:hAnsi="Franklin Gothic Book" w:cs="Arial"/>
          <w:color w:val="000000"/>
          <w:sz w:val="24"/>
          <w:szCs w:val="24"/>
        </w:rPr>
        <w:t>.</w:t>
      </w:r>
    </w:p>
    <w:p w14:paraId="58E206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Надо его в эфир. И про лепестки его, и вот это вот, хорошо, что мы-то в иной раз не понимаем вообще о чём, о разных вещах.</w:t>
      </w:r>
    </w:p>
    <w:p w14:paraId="721C7ED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Лично вы порекомендовали бы своим друзьям, знакомым, родственникам?</w:t>
      </w:r>
    </w:p>
    <w:p w14:paraId="4A3A43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Да. </w:t>
      </w:r>
      <w:r w:rsidRPr="008F33E2">
        <w:rPr>
          <w:rFonts w:ascii="Franklin Gothic Book" w:hAnsi="Franklin Gothic Book" w:cs="Arial"/>
          <w:i/>
          <w:iCs/>
          <w:color w:val="000000"/>
          <w:sz w:val="24"/>
          <w:szCs w:val="24"/>
        </w:rPr>
        <w:t>(Говорят хором «да»)</w:t>
      </w:r>
    </w:p>
    <w:p w14:paraId="383FB0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 какими бы словами? Что бы сказали?</w:t>
      </w:r>
    </w:p>
    <w:p w14:paraId="7E6BA4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Посмотри обязательно этот фильм. Очень, очень, очень</w:t>
      </w:r>
      <w:r>
        <w:rPr>
          <w:rFonts w:ascii="Franklin Gothic Book" w:hAnsi="Franklin Gothic Book" w:cs="Arial"/>
          <w:color w:val="000000"/>
          <w:sz w:val="24"/>
          <w:szCs w:val="24"/>
        </w:rPr>
        <w:t>.</w:t>
      </w:r>
    </w:p>
    <w:p w14:paraId="02889BB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Почему? Почему посмотреть?</w:t>
      </w:r>
    </w:p>
    <w:p w14:paraId="4DCB8AE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Почему? Посмотреть и сопоставить, что там показано.</w:t>
      </w:r>
    </w:p>
    <w:p w14:paraId="149DD4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Многое встает на свои места.</w:t>
      </w:r>
    </w:p>
    <w:p w14:paraId="05EF50D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потому что многие не понимают этого. А фильм посмотришь, там все равно они уже как бы начинают, может некоторые и задумаются.</w:t>
      </w:r>
    </w:p>
    <w:p w14:paraId="48FDA7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С реальностью совпадает.</w:t>
      </w:r>
    </w:p>
    <w:p w14:paraId="4602EC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Многие, может, задумаются.</w:t>
      </w:r>
    </w:p>
    <w:p w14:paraId="793D4F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Так, еще, сказали «да, что порекомендовали бы», по каким еще причинам?</w:t>
      </w:r>
    </w:p>
    <w:p w14:paraId="401EFDD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Слушать их мнение по поводу этого.</w:t>
      </w:r>
    </w:p>
    <w:p w14:paraId="7FFD317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Жизнь. Это про жизнь фильм, чтобы они посмотрели, чтобы, как бы, даже пусть дети смотрят, про этих террористов все смотрят, чтобы они понимали.</w:t>
      </w:r>
    </w:p>
    <w:p w14:paraId="2F60897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25855F7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Подготовить немножко детей, чтобы бывает так. Да?</w:t>
      </w:r>
    </w:p>
    <w:p w14:paraId="08AB05B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К человечности.</w:t>
      </w:r>
    </w:p>
    <w:p w14:paraId="2405D4A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 человечности.</w:t>
      </w:r>
    </w:p>
    <w:p w14:paraId="0EBCE3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 xml:space="preserve">Да, я бы так сказала. </w:t>
      </w:r>
      <w:r w:rsidRPr="008F33E2">
        <w:rPr>
          <w:rFonts w:ascii="Franklin Gothic Book" w:hAnsi="Franklin Gothic Book" w:cs="Arial"/>
          <w:i/>
          <w:iCs/>
          <w:color w:val="000000"/>
          <w:sz w:val="24"/>
          <w:szCs w:val="24"/>
        </w:rPr>
        <w:t>(Говорят хором)</w:t>
      </w:r>
    </w:p>
    <w:p w14:paraId="7F6A490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По крайней мере, вот эти ситуации, о которых я говорила, что дети играют в какую войну, может быть</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этого не будет, хоть они что-то будут, начнут понимать, и этого всё-таки не будет, что мы все</w:t>
      </w:r>
      <w:r>
        <w:rPr>
          <w:rFonts w:ascii="Franklin Gothic Book" w:hAnsi="Franklin Gothic Book" w:cs="Arial"/>
          <w:color w:val="000000"/>
          <w:sz w:val="24"/>
          <w:szCs w:val="24"/>
        </w:rPr>
        <w:t>.</w:t>
      </w:r>
    </w:p>
    <w:p w14:paraId="2B81B717" w14:textId="77777777" w:rsidR="00047CA4" w:rsidRDefault="00047CA4" w:rsidP="00833734">
      <w:pPr>
        <w:spacing w:after="60"/>
        <w:jc w:val="both"/>
        <w:rPr>
          <w:rFonts w:ascii="Franklin Gothic Book" w:hAnsi="Franklin Gothic Book" w:cs="Arial"/>
          <w:color w:val="000000"/>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Мальчик-то вообще не понимал, что он делает. Он же думал, что немцы и русские, как бы война между ними. </w:t>
      </w:r>
    </w:p>
    <w:p w14:paraId="2A59C3E6" w14:textId="77777777" w:rsidR="00047CA4" w:rsidRPr="008F33E2" w:rsidRDefault="00047CA4" w:rsidP="00833734">
      <w:pPr>
        <w:spacing w:after="60"/>
        <w:jc w:val="both"/>
        <w:rPr>
          <w:rFonts w:ascii="Franklin Gothic Book" w:hAnsi="Franklin Gothic Book" w:cs="Times New Roman"/>
          <w:sz w:val="24"/>
          <w:szCs w:val="24"/>
        </w:rPr>
      </w:pPr>
      <w:r w:rsidRPr="00225CFD">
        <w:rPr>
          <w:rFonts w:ascii="Franklin Gothic Book" w:hAnsi="Franklin Gothic Book" w:cs="Arial"/>
          <w:b/>
          <w:bCs/>
          <w:color w:val="000000"/>
          <w:sz w:val="24"/>
          <w:szCs w:val="24"/>
        </w:rPr>
        <w:t>Елена:</w:t>
      </w:r>
      <w:r w:rsidRPr="00225CFD">
        <w:rPr>
          <w:rFonts w:ascii="Franklin Gothic Book" w:hAnsi="Franklin Gothic Book" w:cs="Arial"/>
          <w:color w:val="000000"/>
          <w:sz w:val="24"/>
          <w:szCs w:val="24"/>
        </w:rPr>
        <w:t xml:space="preserve"> </w:t>
      </w:r>
      <w:r>
        <w:rPr>
          <w:rFonts w:ascii="Franklin Gothic Book" w:hAnsi="Franklin Gothic Book" w:cs="Arial"/>
          <w:color w:val="000000"/>
          <w:sz w:val="24"/>
          <w:szCs w:val="24"/>
        </w:rPr>
        <w:t xml:space="preserve">В заблуждение вводили. </w:t>
      </w:r>
    </w:p>
    <w:p w14:paraId="50BD208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Татьяна, тоже сказали, что посмотрите ради</w:t>
      </w:r>
      <w:r>
        <w:rPr>
          <w:rFonts w:ascii="Franklin Gothic Book" w:hAnsi="Franklin Gothic Book" w:cs="Arial"/>
          <w:b/>
          <w:bCs/>
          <w:color w:val="000000"/>
          <w:sz w:val="24"/>
          <w:szCs w:val="24"/>
        </w:rPr>
        <w:t>?</w:t>
      </w:r>
    </w:p>
    <w:p w14:paraId="0295A9F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Хотелось бы послушать их эмоции, поводу этого.</w:t>
      </w:r>
    </w:p>
    <w:p w14:paraId="42A566A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Обратная связь.</w:t>
      </w:r>
    </w:p>
    <w:p w14:paraId="5E6008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понять, как бы, совпадает их точка зрения с моей или нет, как бы, то есть вот.</w:t>
      </w:r>
    </w:p>
    <w:p w14:paraId="252AAD6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Замечательно. Может быть, что-то ещё? Аргументы какие?</w:t>
      </w:r>
    </w:p>
    <w:p w14:paraId="714B8DA0" w14:textId="3239E2A5"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Можно добавить?</w:t>
      </w:r>
    </w:p>
    <w:p w14:paraId="7A8536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w:t>
      </w:r>
    </w:p>
    <w:p w14:paraId="6381EA16" w14:textId="5576D440"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color w:val="000000"/>
          <w:sz w:val="24"/>
          <w:szCs w:val="24"/>
        </w:rPr>
        <w:t xml:space="preserve"> Что вот так можно оказаться по разные стороны в войне в этой родные люди, что по факту,</w:t>
      </w:r>
      <w:r w:rsidR="00047CA4">
        <w:rPr>
          <w:rFonts w:ascii="Franklin Gothic Book" w:hAnsi="Franklin Gothic Book" w:cs="Arial"/>
          <w:color w:val="000000"/>
          <w:sz w:val="24"/>
          <w:szCs w:val="24"/>
        </w:rPr>
        <w:t xml:space="preserve"> </w:t>
      </w:r>
      <w:r w:rsidR="00047CA4" w:rsidRPr="008F33E2">
        <w:rPr>
          <w:rFonts w:ascii="Franklin Gothic Book" w:hAnsi="Franklin Gothic Book" w:cs="Arial"/>
          <w:color w:val="000000"/>
          <w:sz w:val="24"/>
          <w:szCs w:val="24"/>
        </w:rPr>
        <w:t>что это очень сложно, что фильм надо все-таки посмотреть, потому что таких ситуаций очень много и у знакомых, когда действительно не стали общаться. Кто-то и остался там в Киеве до сих пор, кто-то в России. Вот эти темы политические, они вообще перестали общаться, потому что невозможно.</w:t>
      </w:r>
    </w:p>
    <w:p w14:paraId="09FE49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Точки зрения разные.</w:t>
      </w:r>
    </w:p>
    <w:p w14:paraId="7B52AE1C" w14:textId="4BD89678"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 Им показывать свое по телевидению, нам свое, средства массовой информации.</w:t>
      </w:r>
    </w:p>
    <w:p w14:paraId="2DEE632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 этом смысле, фильм мог бы помочь?</w:t>
      </w:r>
    </w:p>
    <w:p w14:paraId="2D5DC5AD" w14:textId="688C460B"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Показать, что все-таки, возможно, мы родные люди, и все-таки надо как-то находить</w:t>
      </w:r>
      <w:r w:rsidR="00047CA4">
        <w:rPr>
          <w:rFonts w:ascii="Franklin Gothic Book" w:hAnsi="Franklin Gothic Book" w:cs="Arial"/>
          <w:color w:val="000000"/>
          <w:sz w:val="24"/>
          <w:szCs w:val="24"/>
        </w:rPr>
        <w:t>.</w:t>
      </w:r>
    </w:p>
    <w:p w14:paraId="01754BC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Независимо от политики должны оставаться семьей.</w:t>
      </w:r>
    </w:p>
    <w:p w14:paraId="0BE8C12D" w14:textId="797A559D" w:rsidR="00047CA4" w:rsidRPr="00225CFD"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w:t>
      </w:r>
      <w:r w:rsidR="00047CA4" w:rsidRPr="00225CFD">
        <w:rPr>
          <w:rFonts w:ascii="Franklin Gothic Book" w:hAnsi="Franklin Gothic Book" w:cs="Arial"/>
          <w:sz w:val="24"/>
          <w:szCs w:val="24"/>
        </w:rPr>
        <w:t xml:space="preserve">. На доброе, чтобы направление было на доброе.  </w:t>
      </w:r>
    </w:p>
    <w:p w14:paraId="7B47917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Еще из разряда, они же, ну, они же украинцы, они приехали к нам, и у них не было выбора, как бы, и вернуться туда страшно, и тут, как бы, могут</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и чтобы, как бы, люди не были такими злыми, которые осуждают, что они приехали из Украины, чтобы они поняли, приняли, что это просто тоже мирные люди, которым некуда деться.</w:t>
      </w:r>
    </w:p>
    <w:p w14:paraId="03A3AD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393C2D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Чтобы было восприятие и понимание тоже дальше.</w:t>
      </w:r>
    </w:p>
    <w:p w14:paraId="54BCA2D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давайте тогда поговорим о Маше, этой телеведущей, сестра из России, как бы ее в двух-тех словах могли охарактеризовать? Какая она? Что за человек?</w:t>
      </w:r>
    </w:p>
    <w:p w14:paraId="63BFF5D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Реалистка.</w:t>
      </w:r>
    </w:p>
    <w:p w14:paraId="5646E38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Реалистка.</w:t>
      </w:r>
    </w:p>
    <w:p w14:paraId="7893117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Умная.</w:t>
      </w:r>
    </w:p>
    <w:p w14:paraId="3D11421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Самостоятельная.</w:t>
      </w:r>
    </w:p>
    <w:p w14:paraId="5A2159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Самодостаточная.</w:t>
      </w:r>
    </w:p>
    <w:p w14:paraId="4C859BB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Самодостаточная.</w:t>
      </w:r>
    </w:p>
    <w:p w14:paraId="3CB2C74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Сильная.</w:t>
      </w:r>
    </w:p>
    <w:p w14:paraId="3193601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Сильная.</w:t>
      </w:r>
    </w:p>
    <w:p w14:paraId="7DDAD4E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Дальновидная.</w:t>
      </w:r>
    </w:p>
    <w:p w14:paraId="4F27A8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Отлично. Самый запоминающийся момент с ней, что тут в ее образе, в ее</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что больше, да</w:t>
      </w:r>
      <w:r>
        <w:rPr>
          <w:rFonts w:ascii="Franklin Gothic Book" w:hAnsi="Franklin Gothic Book" w:cs="Arial"/>
          <w:b/>
          <w:bCs/>
          <w:color w:val="000000"/>
          <w:sz w:val="24"/>
          <w:szCs w:val="24"/>
        </w:rPr>
        <w:t>?</w:t>
      </w:r>
    </w:p>
    <w:p w14:paraId="3F7BAC0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225CFD">
        <w:rPr>
          <w:rFonts w:ascii="Franklin Gothic Book" w:hAnsi="Franklin Gothic Book" w:cs="Arial"/>
          <w:b/>
          <w:bCs/>
          <w:sz w:val="24"/>
          <w:szCs w:val="24"/>
        </w:rPr>
        <w:t xml:space="preserve">: </w:t>
      </w:r>
      <w:r w:rsidRPr="00225CFD">
        <w:rPr>
          <w:rFonts w:ascii="Franklin Gothic Book" w:hAnsi="Franklin Gothic Book" w:cs="Arial"/>
          <w:sz w:val="24"/>
          <w:szCs w:val="24"/>
        </w:rPr>
        <w:t>Если она забеременеет, я не виновата</w:t>
      </w:r>
      <w:r w:rsidRPr="008F33E2">
        <w:rPr>
          <w:rFonts w:ascii="Franklin Gothic Book" w:hAnsi="Franklin Gothic Book" w:cs="Arial"/>
          <w:color w:val="000000"/>
          <w:sz w:val="24"/>
          <w:szCs w:val="24"/>
        </w:rPr>
        <w:t xml:space="preserve">. </w:t>
      </w:r>
    </w:p>
    <w:p w14:paraId="068470F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Когда ей 9 лет-то было, она целовалось с мальчиком.</w:t>
      </w:r>
    </w:p>
    <w:p w14:paraId="21EDE8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Когда она чуть не произнесла, что это </w:t>
      </w:r>
      <w:r w:rsidRPr="008F33E2">
        <w:rPr>
          <w:rFonts w:ascii="Franklin Gothic Book" w:hAnsi="Franklin Gothic Book" w:cs="Arial"/>
          <w:color w:val="FB0207"/>
          <w:sz w:val="24"/>
          <w:szCs w:val="24"/>
        </w:rPr>
        <w:t>(00:50:30)</w:t>
      </w:r>
      <w:r>
        <w:rPr>
          <w:rFonts w:ascii="Franklin Gothic Book" w:hAnsi="Franklin Gothic Book" w:cs="Arial"/>
          <w:color w:val="FB0207"/>
          <w:sz w:val="24"/>
          <w:szCs w:val="24"/>
        </w:rPr>
        <w:t xml:space="preserve"> </w:t>
      </w:r>
      <w:r w:rsidRPr="00225CFD">
        <w:rPr>
          <w:rFonts w:ascii="Franklin Gothic Book" w:hAnsi="Franklin Gothic Book" w:cs="Arial"/>
          <w:sz w:val="24"/>
          <w:szCs w:val="24"/>
        </w:rPr>
        <w:t>место по телефону</w:t>
      </w:r>
      <w:r w:rsidRPr="008F33E2">
        <w:rPr>
          <w:rFonts w:ascii="Franklin Gothic Book" w:hAnsi="Franklin Gothic Book" w:cs="Arial"/>
          <w:color w:val="000000"/>
          <w:sz w:val="24"/>
          <w:szCs w:val="24"/>
        </w:rPr>
        <w:t>, когда она плакала и держалась в эфире. То, что она изо всех сил держалась. Вроде бы, ну, это всего лишь племянник, но все равно, как бы</w:t>
      </w:r>
      <w:r>
        <w:rPr>
          <w:rFonts w:ascii="Franklin Gothic Book" w:hAnsi="Franklin Gothic Book" w:cs="Arial"/>
          <w:color w:val="000000"/>
          <w:sz w:val="24"/>
          <w:szCs w:val="24"/>
        </w:rPr>
        <w:t>.</w:t>
      </w:r>
    </w:p>
    <w:p w14:paraId="3EF4C90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Как это всего лишь племянник?</w:t>
      </w:r>
    </w:p>
    <w:p w14:paraId="4FD003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Я тоже хотела про этот момент сказать, а мне показалось, что вот она вот такая вот сильная, вся такая это, а в этот момент именно она себя почувствовала прямо такой вот уязвимой и она не понимала действительно, что, как ей поступить в этот момент.</w:t>
      </w:r>
    </w:p>
    <w:p w14:paraId="7A2AF0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 этом смысле, это ее человечность проступила, да? То есть она стала какой-то больше такой живой и понятно, что она все-таки не</w:t>
      </w:r>
      <w:r>
        <w:rPr>
          <w:rFonts w:ascii="Franklin Gothic Book" w:hAnsi="Franklin Gothic Book" w:cs="Arial"/>
          <w:b/>
          <w:bCs/>
          <w:color w:val="000000"/>
          <w:sz w:val="24"/>
          <w:szCs w:val="24"/>
        </w:rPr>
        <w:t>.</w:t>
      </w:r>
    </w:p>
    <w:p w14:paraId="5C4BC0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Не сталь.</w:t>
      </w:r>
    </w:p>
    <w:p w14:paraId="6133B1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Хорошо, может быть еще. Кого, что зацепило?</w:t>
      </w:r>
    </w:p>
    <w:p w14:paraId="173286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Когда она про квартиру пыталась старшей сестре сказать «давай поделим», та приняла верное решение, что мать жива. Ключевое она сказала, что мать жива и будет, ну, типа в ней жить.</w:t>
      </w:r>
    </w:p>
    <w:p w14:paraId="086425E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отвергла такие посягательства предварительные?</w:t>
      </w:r>
    </w:p>
    <w:p w14:paraId="050F17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Да, что её нельзя делить, потому что мать жива, она будет жить.</w:t>
      </w:r>
    </w:p>
    <w:p w14:paraId="2F02FB9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Несмотря что она младшая, она как-то мудрее, да? И как-то она к жизни более</w:t>
      </w:r>
      <w:r>
        <w:rPr>
          <w:rFonts w:ascii="Franklin Gothic Book" w:hAnsi="Franklin Gothic Book" w:cs="Arial"/>
          <w:color w:val="000000"/>
          <w:sz w:val="24"/>
          <w:szCs w:val="24"/>
        </w:rPr>
        <w:t>.</w:t>
      </w:r>
    </w:p>
    <w:p w14:paraId="207A39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Сильней, более приспособленная.</w:t>
      </w:r>
    </w:p>
    <w:p w14:paraId="0BEC85B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Потому что она одна живёт, да. Ей не на кого надеяться. А та пошла за мужем.</w:t>
      </w:r>
    </w:p>
    <w:p w14:paraId="0BD281F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У нее аналитический склад характера. Прагматичная.</w:t>
      </w:r>
    </w:p>
    <w:p w14:paraId="25D0BB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Она так и сказала, что «я была всегда с мужем», а она ей так и сказала, что ты всегда с мужем, я одна.</w:t>
      </w:r>
    </w:p>
    <w:p w14:paraId="53AF03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За нее всегда решали получается все. А эта сама все решает.</w:t>
      </w:r>
    </w:p>
    <w:p w14:paraId="7C22F6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Вера, да, говорила прагматичная.</w:t>
      </w:r>
    </w:p>
    <w:p w14:paraId="645412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Амбициозная она. Ну, она спокойная такая.</w:t>
      </w:r>
    </w:p>
    <w:p w14:paraId="0855C7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225CFD">
        <w:rPr>
          <w:rFonts w:ascii="Franklin Gothic Book" w:hAnsi="Franklin Gothic Book" w:cs="Arial"/>
          <w:color w:val="000000"/>
          <w:sz w:val="24"/>
          <w:szCs w:val="24"/>
        </w:rPr>
        <w:t>Да, она могла быть такой спокойной.</w:t>
      </w:r>
    </w:p>
    <w:p w14:paraId="5DDC42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Выдержанная, целеустремленная.</w:t>
      </w:r>
    </w:p>
    <w:p w14:paraId="660235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Выдержанная.</w:t>
      </w:r>
    </w:p>
    <w:p w14:paraId="7DD7EB0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Целеустремленная, сказала за 16 лет чего-то добьюсь и добилась.</w:t>
      </w:r>
    </w:p>
    <w:p w14:paraId="5F5FF2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Какие чувства она вызывает у вас, Маша эта?</w:t>
      </w:r>
    </w:p>
    <w:p w14:paraId="7EF8A09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Положительные.</w:t>
      </w:r>
    </w:p>
    <w:p w14:paraId="233640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Положительные какие? Ну, это там</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Если разбить прям на</w:t>
      </w:r>
      <w:r>
        <w:rPr>
          <w:rFonts w:ascii="Franklin Gothic Book" w:hAnsi="Franklin Gothic Book" w:cs="Arial"/>
          <w:b/>
          <w:bCs/>
          <w:color w:val="000000"/>
          <w:sz w:val="24"/>
          <w:szCs w:val="24"/>
        </w:rPr>
        <w:t>.</w:t>
      </w:r>
    </w:p>
    <w:p w14:paraId="7366F18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Можно я скажу?</w:t>
      </w:r>
    </w:p>
    <w:p w14:paraId="4F4C07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w:t>
      </w:r>
    </w:p>
    <w:p w14:paraId="32D256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когда смотрела вот на нее, если честно, она как-то напоминала мне меня. И я понимаю, ведь она такая стала, потому что, как раз-таки у нее не было такого мужчины рядом, как у ее сестры.</w:t>
      </w:r>
    </w:p>
    <w:p w14:paraId="4A5E67F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да.</w:t>
      </w:r>
    </w:p>
    <w:p w14:paraId="22C757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Понимаете? То есть ее жизнь заставила добиться, встать такой, как бы</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А другое дело, а счастлива ли она в этом? Это другой вопрос уже. Поэтому где-то я с собой немножко.</w:t>
      </w:r>
    </w:p>
    <w:p w14:paraId="547C80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Но скорее вот такое чуть-чуть чувство солидарности, с одной стороны, понимание ее ситуации, вызывает вот такие?</w:t>
      </w:r>
    </w:p>
    <w:p w14:paraId="475DDF6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Да. Я понимаю.</w:t>
      </w:r>
    </w:p>
    <w:p w14:paraId="7750FF6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она такая, я понимаю, почему она такая.</w:t>
      </w:r>
    </w:p>
    <w:p w14:paraId="79633C6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Выбора не было.</w:t>
      </w:r>
    </w:p>
    <w:p w14:paraId="6F12275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Выбора не было. У всех такие, что эта женщина сильная, потому что ее обстоятельства такой сделали?</w:t>
      </w:r>
    </w:p>
    <w:p w14:paraId="267C3DA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обстоятельства.</w:t>
      </w:r>
    </w:p>
    <w:p w14:paraId="0755EBB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нет, я бы не сказала, она была такая в детстве как будто бы.</w:t>
      </w:r>
    </w:p>
    <w:p w14:paraId="063F856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w:t>
      </w:r>
    </w:p>
    <w:p w14:paraId="4DEC5D7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Светлана:</w:t>
      </w:r>
      <w:r w:rsidRPr="008F33E2">
        <w:rPr>
          <w:rFonts w:ascii="Franklin Gothic Book" w:hAnsi="Franklin Gothic Book" w:cs="Arial"/>
          <w:color w:val="000000"/>
          <w:sz w:val="24"/>
          <w:szCs w:val="24"/>
        </w:rPr>
        <w:t xml:space="preserve"> Я думаю, это еще природный характер, кто-то и сломался бы, да?</w:t>
      </w:r>
    </w:p>
    <w:p w14:paraId="7FCA4A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Нина:</w:t>
      </w:r>
      <w:r w:rsidRPr="008F33E2">
        <w:rPr>
          <w:rFonts w:ascii="Franklin Gothic Book" w:hAnsi="Franklin Gothic Book" w:cs="Arial"/>
          <w:color w:val="000000"/>
          <w:sz w:val="24"/>
          <w:szCs w:val="24"/>
        </w:rPr>
        <w:t xml:space="preserve"> Да.</w:t>
      </w:r>
    </w:p>
    <w:p w14:paraId="0E968A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Тем более мама рядом, как-то, скажем, больше надеяться на маму. Это же заложено в человеке — тянуться к родителям. Все-таки характер у нее, считаю, в первую очередь такой.</w:t>
      </w:r>
    </w:p>
    <w:p w14:paraId="405E35A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Чем вам симпатична? Маша симпатична ли и чем?</w:t>
      </w:r>
    </w:p>
    <w:p w14:paraId="793DB85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Симпатична.</w:t>
      </w:r>
    </w:p>
    <w:p w14:paraId="4FD5A5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Да. Целеустремленностью своей, стержень чувствуется. Хорошее отношение с дочерью, несмотря на то, что конфликты были. Но, видимо, изначально они дружили, изначально она была хорошей мамой, иначе бы в подростковом периоде дочь от нее отвернулась совсем. Несмотря на совет психолога, у них отношения все-таки хорошие.</w:t>
      </w:r>
    </w:p>
    <w:p w14:paraId="523D7BE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Отлично.</w:t>
      </w:r>
    </w:p>
    <w:p w14:paraId="1BC7FB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То есть это для женщины важно, да, быть хорошей матерью. Ну, любовь она смогла пронести. Любовь — это тоже как бы испытание героя, правда, любовью. Несмотря на все отрицательные черты своего героя, она его любит, она о нём переживает, заботится и в конце концов они вместе, как я поняла, да? Не настраивала дочь против него. То есть дочь не знала про него совсем. Вот это мне, конечно, интересно. Ни космонавт, никто, она просто про него не знала. Вот это странно немножко.</w:t>
      </w:r>
    </w:p>
    <w:p w14:paraId="61FBE38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1753DD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Но, тем не менее, она его не очернила в глазах, да и, как бы, не рассказала про то, что он известный. То есть как бы этого не надо было. То есть девочка была самодостаточная, да и сама она тоже самодостаточная, не прикрывалась этим </w:t>
      </w:r>
      <w:proofErr w:type="spellStart"/>
      <w:r w:rsidRPr="008F33E2">
        <w:rPr>
          <w:rFonts w:ascii="Franklin Gothic Book" w:hAnsi="Franklin Gothic Book" w:cs="Arial"/>
          <w:color w:val="000000"/>
          <w:sz w:val="24"/>
          <w:szCs w:val="24"/>
        </w:rPr>
        <w:t>Носковым</w:t>
      </w:r>
      <w:proofErr w:type="spellEnd"/>
      <w:r w:rsidRPr="008F33E2">
        <w:rPr>
          <w:rFonts w:ascii="Franklin Gothic Book" w:hAnsi="Franklin Gothic Book" w:cs="Arial"/>
          <w:color w:val="000000"/>
          <w:sz w:val="24"/>
          <w:szCs w:val="24"/>
        </w:rPr>
        <w:t xml:space="preserve"> известным, никто не знал об их отношениях, это тоже как бы меня расположило к ней.</w:t>
      </w:r>
    </w:p>
    <w:p w14:paraId="075ABC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Отлично. Еще может быть кто-то, что-то добавит?</w:t>
      </w:r>
    </w:p>
    <w:p w14:paraId="3EF40C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А знаете, какой момент мне показался неправдоподобным в этом сериале? Когда вот дочь пришла, да, к ней, как раз когда она у психолога была до этого, и она, как бы, ей мать говорит, ну что там тебе, сколько тебе перевести денег на счет? Как бы я считаю, родители так вот воспитывают своих детей, но вряд ли что ребенок вырастет таким, как эта девочка. Ну, у нее вот это какие-то все равно к маме, да, она подошла, там ее обняла, там вот эти какие-то моменты. А получается-то по факту она просто ее, как бы, покупала, раз она так говорит.</w:t>
      </w:r>
    </w:p>
    <w:p w14:paraId="33843E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Вот эти первые кадры, когда с дочерью, да, то есть совершенно такое немножко не согласны</w:t>
      </w:r>
      <w:r>
        <w:rPr>
          <w:rFonts w:ascii="Franklin Gothic Book" w:hAnsi="Franklin Gothic Book" w:cs="Arial"/>
          <w:b/>
          <w:bCs/>
          <w:color w:val="000000"/>
          <w:sz w:val="24"/>
          <w:szCs w:val="24"/>
        </w:rPr>
        <w:t>.</w:t>
      </w:r>
    </w:p>
    <w:p w14:paraId="735967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как будто немножко.</w:t>
      </w:r>
    </w:p>
    <w:p w14:paraId="47D4365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девочка подошла с просьбой, она сказала «у меня к тебе просьба». Извините, мама ей не сказала «что случилось?» Она сказала</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«Сколько?»</w:t>
      </w:r>
    </w:p>
    <w:p w14:paraId="3334A9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сколько тебе перевести денег? Нет, она взяла и деньги перевела.</w:t>
      </w:r>
    </w:p>
    <w:p w14:paraId="0651B91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было ощущение, что это норма в семье. Что подходишь, я отдаю деньгами и все, мы разошлись.</w:t>
      </w:r>
    </w:p>
    <w:p w14:paraId="08356C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да, если так поступают родители, как бы я знаю, тоже видела много примеров, какие дети, да, они не такие</w:t>
      </w:r>
      <w:r>
        <w:rPr>
          <w:rFonts w:ascii="Franklin Gothic Book" w:hAnsi="Franklin Gothic Book" w:cs="Arial"/>
          <w:color w:val="000000"/>
          <w:sz w:val="24"/>
          <w:szCs w:val="24"/>
        </w:rPr>
        <w:t>.</w:t>
      </w:r>
    </w:p>
    <w:p w14:paraId="04984A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и отношений нет таких теплых.</w:t>
      </w:r>
    </w:p>
    <w:p w14:paraId="615D96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Потом это как-то разъяснилось в процессе? Или вот так вот, как Анжелика говорит, что мама устала, стало понятно, что это вот такая ситуация была просто.</w:t>
      </w:r>
    </w:p>
    <w:p w14:paraId="5E66C5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Когда мама устала, она говорит «давай позднее». Она не говорит «сколько?» </w:t>
      </w:r>
    </w:p>
    <w:p w14:paraId="27AE8EE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По-разному бывает. По-разному.</w:t>
      </w:r>
    </w:p>
    <w:p w14:paraId="6EADE38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вообще, понятен характер Маши, он какой-то</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Она достаточно гармонична, вот ее поступки с ее характером соотносятся?</w:t>
      </w:r>
    </w:p>
    <w:p w14:paraId="1FFE8C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0354AE5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Нет вот так </w:t>
      </w:r>
      <w:r w:rsidRPr="008F33E2">
        <w:rPr>
          <w:rFonts w:ascii="Franklin Gothic Book" w:hAnsi="Franklin Gothic Book" w:cs="Arial"/>
          <w:color w:val="000000"/>
          <w:sz w:val="24"/>
          <w:szCs w:val="24"/>
        </w:rPr>
        <w:t>где-то разрыва такого, что прям как этот человек мог это сделать, вообще непонятно?</w:t>
      </w:r>
    </w:p>
    <w:p w14:paraId="62B0C2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нет.</w:t>
      </w:r>
    </w:p>
    <w:p w14:paraId="322C31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Нет? Нормально?</w:t>
      </w:r>
    </w:p>
    <w:p w14:paraId="647C34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вот она, наверное, все-таки мало эмоциональная, да? Вот иногда она просто молчит. Трудно понять, что у нее там голове. То есть</w:t>
      </w:r>
      <w:r>
        <w:rPr>
          <w:rFonts w:ascii="Franklin Gothic Book" w:hAnsi="Franklin Gothic Book" w:cs="Arial"/>
          <w:color w:val="000000"/>
          <w:sz w:val="24"/>
          <w:szCs w:val="24"/>
        </w:rPr>
        <w:t>.</w:t>
      </w:r>
    </w:p>
    <w:p w14:paraId="0C05C88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У нее характер такой.</w:t>
      </w:r>
    </w:p>
    <w:p w14:paraId="54EA91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Обдумывает перед тем, как сказать, либо отсутствующее выражение. Вот это вот иногда обманывало меня, да, скажем, не сразу понимала, что она выдаст в следующую минуту.</w:t>
      </w:r>
    </w:p>
    <w:p w14:paraId="45D4070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Но это соответствовало в целом ее характеру?</w:t>
      </w:r>
    </w:p>
    <w:p w14:paraId="721EF7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видимо да. Видимо, да.</w:t>
      </w:r>
    </w:p>
    <w:p w14:paraId="291B260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Сейчас вот, по прошествии всего сериала, есть ощущение, что это да, человек такого склада?</w:t>
      </w:r>
    </w:p>
    <w:p w14:paraId="118DD09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Скорее всего, она скрытная была, да. То есть она по каждому поводу не высказывала, да, какие-то сомнения, она всё это держала в себе.</w:t>
      </w:r>
    </w:p>
    <w:p w14:paraId="08886E6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Ещё кто, что наблюдал, может быть соответствие, несоответствие. Достаточно прояснен образ авторами сериала или что-то осталось вот не понятно, почему она в этот момент вот так вот себя повела? Было ли что-то такое?</w:t>
      </w:r>
    </w:p>
    <w:p w14:paraId="7501143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мне кажется, их прям, вот этих сестер, очень прям обыграли, прям как надо. Вообще соответствовало все характеру, их поведение, как бы, все прям. То есть я прям вот</w:t>
      </w:r>
      <w:r>
        <w:rPr>
          <w:rFonts w:ascii="Franklin Gothic Book" w:hAnsi="Franklin Gothic Book" w:cs="Arial"/>
          <w:color w:val="000000"/>
          <w:sz w:val="24"/>
          <w:szCs w:val="24"/>
        </w:rPr>
        <w:t>.</w:t>
      </w:r>
    </w:p>
    <w:p w14:paraId="4570E91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Живые люди прям такие?</w:t>
      </w:r>
    </w:p>
    <w:p w14:paraId="17AB7E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2932682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Политические взгляды, Маши, как-то они вот</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Какие они и чем они обусловлены по сериалу? Понятно, почему она такой стала? Ну и какие вообще в итоге у нее взгляды?</w:t>
      </w:r>
    </w:p>
    <w:p w14:paraId="0DD270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 было у нее взглядов.</w:t>
      </w:r>
    </w:p>
    <w:p w14:paraId="5D29C13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 нее же не надо сначала.</w:t>
      </w:r>
    </w:p>
    <w:p w14:paraId="25E60C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 было.</w:t>
      </w:r>
    </w:p>
    <w:p w14:paraId="058073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было взглядов? Все так воспринимают? Или у нее какая-то была оппозиция до</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Нет?</w:t>
      </w:r>
    </w:p>
    <w:p w14:paraId="2BD35A5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изначально-то ведь нет.</w:t>
      </w:r>
    </w:p>
    <w:p w14:paraId="663E670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Она, мне кажется, она далеко была от политики.</w:t>
      </w:r>
    </w:p>
    <w:p w14:paraId="0302FE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Далеко от политики?</w:t>
      </w:r>
    </w:p>
    <w:p w14:paraId="24E4FD9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Вела кулинарное шоу. Она же и говорит об этом.</w:t>
      </w:r>
    </w:p>
    <w:p w14:paraId="7FE07DF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Она и говорила, да, что политика — это для меня, как бы, не моё.</w:t>
      </w:r>
    </w:p>
    <w:p w14:paraId="624D58D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Ну, как говорят, если ты не занимаешься политикой, политика займётся тобой. Видимо и произошло тут. </w:t>
      </w:r>
    </w:p>
    <w:p w14:paraId="4C56813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Как в стороне, да, оставаться, когда это так близко касается.</w:t>
      </w:r>
    </w:p>
    <w:p w14:paraId="2DA88C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Это же знаете, говорит о том, как бы мы вроде все, да, простые люди, мы этого не касаемся, она все равно затронет так или иначе, понимаете?</w:t>
      </w:r>
    </w:p>
    <w:p w14:paraId="362A87D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Конечно.</w:t>
      </w:r>
    </w:p>
    <w:p w14:paraId="18A9402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В любом случае. Вот еще об этом говорится. Все равно затрагивает.</w:t>
      </w:r>
    </w:p>
    <w:p w14:paraId="300E1E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вот понятно, что, к чему пришла Маша в итоге, к какой позиции и как она к этому шла или тут раз, и она так как-то поменяла или ничего не поменяла?</w:t>
      </w:r>
    </w:p>
    <w:p w14:paraId="28BCF51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Мне кажется, надо принять ситуацию уже, это произошло. Она же на следующий день после СВО, когда они говорят</w:t>
      </w:r>
      <w:r>
        <w:rPr>
          <w:rFonts w:ascii="Franklin Gothic Book" w:hAnsi="Franklin Gothic Book" w:cs="Arial"/>
          <w:color w:val="000000"/>
          <w:sz w:val="24"/>
          <w:szCs w:val="24"/>
        </w:rPr>
        <w:t xml:space="preserve">: </w:t>
      </w:r>
      <w:r w:rsidRPr="008F33E2">
        <w:rPr>
          <w:rFonts w:ascii="Franklin Gothic Book" w:hAnsi="Franklin Gothic Book" w:cs="Arial"/>
          <w:color w:val="000000"/>
          <w:sz w:val="24"/>
          <w:szCs w:val="24"/>
        </w:rPr>
        <w:t>«Путин объявил», она говорит</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«Надо уже принять ситуацию, это произошло».</w:t>
      </w:r>
    </w:p>
    <w:p w14:paraId="741396C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Осознала, да, вот это все.</w:t>
      </w:r>
    </w:p>
    <w:p w14:paraId="2E8C09D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Да. На следующий день они обсуждают всю ситуацию, что произошло.</w:t>
      </w:r>
    </w:p>
    <w:p w14:paraId="4D6243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w:t>
      </w:r>
    </w:p>
    <w:p w14:paraId="4DCE74B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Никуда от этого не деться.</w:t>
      </w:r>
    </w:p>
    <w:p w14:paraId="045F96E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что вот, то есть приняла ситуацию и в этом смысле политическая позиция все равно не стала какой-то однозначной, понятной?</w:t>
      </w:r>
    </w:p>
    <w:p w14:paraId="622BCA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Она так поняла, хотелось ей это и увидеть все воочию, она же собиралась ехать туда, не красиво, чтобы ее отправили.</w:t>
      </w:r>
    </w:p>
    <w:p w14:paraId="450149C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это говорит о том, что она все-таки в какой позиции, типа хочу разобраться или все-таки я уже на стороне?</w:t>
      </w:r>
    </w:p>
    <w:p w14:paraId="5D7942F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На стороне, я думаю, на стороне.</w:t>
      </w:r>
    </w:p>
    <w:p w14:paraId="100BFE57" w14:textId="77777777" w:rsidR="00047CA4" w:rsidRPr="008F33E2" w:rsidRDefault="00047CA4" w:rsidP="00833734">
      <w:pPr>
        <w:spacing w:after="60"/>
        <w:jc w:val="both"/>
        <w:rPr>
          <w:rFonts w:ascii="Franklin Gothic Book" w:hAnsi="Franklin Gothic Book" w:cs="Times New Roman"/>
          <w:sz w:val="24"/>
          <w:szCs w:val="24"/>
        </w:rPr>
      </w:pPr>
      <w:r w:rsidRPr="00225CFD">
        <w:rPr>
          <w:rFonts w:ascii="Franklin Gothic Book" w:hAnsi="Franklin Gothic Book" w:cs="Arial"/>
          <w:b/>
          <w:bCs/>
          <w:sz w:val="24"/>
          <w:szCs w:val="24"/>
        </w:rPr>
        <w:t xml:space="preserve">Надежда: </w:t>
      </w:r>
      <w:r w:rsidRPr="00225CFD">
        <w:rPr>
          <w:rFonts w:ascii="Franklin Gothic Book" w:hAnsi="Franklin Gothic Book" w:cs="Arial"/>
          <w:sz w:val="24"/>
          <w:szCs w:val="24"/>
        </w:rPr>
        <w:t>Она хотела пойти за ними, мне кажется</w:t>
      </w:r>
      <w:r w:rsidRPr="008F33E2">
        <w:rPr>
          <w:rFonts w:ascii="Franklin Gothic Book" w:hAnsi="Franklin Gothic Book" w:cs="Arial"/>
          <w:color w:val="000000"/>
          <w:sz w:val="24"/>
          <w:szCs w:val="24"/>
        </w:rPr>
        <w:t>.</w:t>
      </w:r>
    </w:p>
    <w:p w14:paraId="372910F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да. И она поняла, что, как бы, как далека вот эта тема, которую она обсуждает от действительности, что люди-то как бы далеки, да, не осознают, пока лично в ее семье не появились вот такие моменты, да, она не приняла это до конца. А когда поняла, она поняла, что она не может в стране остаться. Не хочу говорит быть, как она выразилась-то?</w:t>
      </w:r>
    </w:p>
    <w:p w14:paraId="3D7BD66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Бесполезной что ли?</w:t>
      </w:r>
    </w:p>
    <w:p w14:paraId="52DBFF2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Бесполезной, да.</w:t>
      </w:r>
    </w:p>
    <w:p w14:paraId="5CD7A8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Пустой.</w:t>
      </w:r>
    </w:p>
    <w:p w14:paraId="5868E91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Типа этого.</w:t>
      </w:r>
    </w:p>
    <w:p w14:paraId="4BC395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то есть, какие события? Да?</w:t>
      </w:r>
    </w:p>
    <w:p w14:paraId="293D41D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Хотела сказать, когда она уволилась с этого канала, она вот там идет, у нее прям облегчение чувствуется, что она</w:t>
      </w:r>
      <w:r>
        <w:rPr>
          <w:rFonts w:ascii="Franklin Gothic Book" w:hAnsi="Franklin Gothic Book" w:cs="Arial"/>
          <w:color w:val="000000"/>
          <w:sz w:val="24"/>
          <w:szCs w:val="24"/>
        </w:rPr>
        <w:t>.</w:t>
      </w:r>
    </w:p>
    <w:p w14:paraId="2E14DFE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Выдохнула.</w:t>
      </w:r>
    </w:p>
    <w:p w14:paraId="71DE7D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у нее крылья. Прям облегчение какое-то, вот это чувствуется очень.</w:t>
      </w:r>
    </w:p>
    <w:p w14:paraId="7F7711E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Но все-таки вот к этому решению, да, погрузиться в политическую какую-то повестку, что ее привело? Вот как по фильму следует? Что?</w:t>
      </w:r>
    </w:p>
    <w:p w14:paraId="15F5CFA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вот события с племянником.</w:t>
      </w:r>
    </w:p>
    <w:p w14:paraId="122C680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события с племянником, все-таки.</w:t>
      </w:r>
    </w:p>
    <w:p w14:paraId="4C9FA20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я считаю, что она поняла, к чему это может привести, да.</w:t>
      </w:r>
    </w:p>
    <w:p w14:paraId="23176C9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еще</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может быть</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какие-то видения? Или тоже все через ситуацию с племянником.</w:t>
      </w:r>
    </w:p>
    <w:p w14:paraId="54AE91D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Через</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Да.</w:t>
      </w:r>
    </w:p>
    <w:p w14:paraId="481E820F" w14:textId="7ED40DAE"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 xml:space="preserve">Через сестру. </w:t>
      </w:r>
      <w:r w:rsidR="00047CA4" w:rsidRPr="008F33E2">
        <w:rPr>
          <w:rFonts w:ascii="Franklin Gothic Book" w:hAnsi="Franklin Gothic Book" w:cs="Arial"/>
          <w:i/>
          <w:iCs/>
          <w:color w:val="000000"/>
          <w:sz w:val="24"/>
          <w:szCs w:val="24"/>
        </w:rPr>
        <w:t xml:space="preserve">(Говорят хором) </w:t>
      </w:r>
      <w:r w:rsidR="00047CA4" w:rsidRPr="008F33E2">
        <w:rPr>
          <w:rFonts w:ascii="Franklin Gothic Book" w:hAnsi="Franklin Gothic Book" w:cs="Arial"/>
          <w:color w:val="000000"/>
          <w:sz w:val="24"/>
          <w:szCs w:val="24"/>
        </w:rPr>
        <w:t>я не знаю.</w:t>
      </w:r>
    </w:p>
    <w:p w14:paraId="55704AD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Давайте, Елена, давайте.</w:t>
      </w:r>
    </w:p>
    <w:p w14:paraId="4FF33E2B" w14:textId="1BCD1DF2"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Я не понимаю, ну, для меня, например, вот она сначала вообще к этому никакого отношения не имела. У нее не было ни точки зрения, ничего. И в какой-то момент, видимо, все тут одновременно нагрузилось. И мама, и бывший молодой человек, допустим, и сестра приехала, и вот это все вместе, и она как будто бы поняла, что хочет чего-то большего и хотела бы разобраться и в этой ситуации, как бы представлять из себя что-то другое, не просто вот это шоу вести. А он же ей объясняет, ты говорит, пойми, что вот эти люди, которые приходят к тебе, тоже хотят чувствовать себя частью чего-то. То есть это не так всё</w:t>
      </w:r>
      <w:r w:rsidR="00047CA4">
        <w:rPr>
          <w:rFonts w:ascii="Franklin Gothic Book" w:hAnsi="Franklin Gothic Book" w:cs="Arial"/>
          <w:color w:val="000000"/>
          <w:sz w:val="24"/>
          <w:szCs w:val="24"/>
        </w:rPr>
        <w:t>.</w:t>
      </w:r>
      <w:r w:rsidR="00047CA4" w:rsidRPr="008F33E2">
        <w:rPr>
          <w:rFonts w:ascii="Franklin Gothic Book" w:hAnsi="Franklin Gothic Book" w:cs="Arial"/>
          <w:color w:val="000000"/>
          <w:sz w:val="24"/>
          <w:szCs w:val="24"/>
        </w:rPr>
        <w:t xml:space="preserve"> Это не маленькое значение имеет. То есть вот, допустим, на самом деле для тех, кто тоже там в тревожности, грусти, не знаю, вот в такие моменты людям нужно какое-то такое самое простое, чтобы вот этот якорь их держал, который будет облегчение какое-то давать. Ну вот так, я не знаю.</w:t>
      </w:r>
    </w:p>
    <w:p w14:paraId="41A4D65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Показать, что кроме того страшного, есть еще обычная жизнь, в которой надо жить.</w:t>
      </w:r>
    </w:p>
    <w:p w14:paraId="6BBF4521" w14:textId="2ADB3643"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 что надо дальше жить. Это понятно, это все страшно, как будто бы вот это вот, пусть там это «Доброе утро» или как там это было, но это вот как будто бы вот то, что можно, за что можно зацепиться, что с утра можно встать, там даст тебе силы пойти на работу, например, тем, кто остался здесь.</w:t>
      </w:r>
    </w:p>
    <w:p w14:paraId="23CC03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Но, якобы, дал ей понять, что это ее миссия такая нести в народ спокойствие, умиротворение, чтобы отвлекались немножко от событий в стране.</w:t>
      </w:r>
    </w:p>
    <w:p w14:paraId="64ABE0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Но в этом смысле она приняла эту позицию все-таки или есть ощущение, что она не приняла?</w:t>
      </w:r>
    </w:p>
    <w:p w14:paraId="30C638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приняла, мне кажется.</w:t>
      </w:r>
    </w:p>
    <w:p w14:paraId="3F7C57F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что всё-таки вот осознала, что это тоже очень значимо ценно и в этом она хороша, то пусть и будет.</w:t>
      </w:r>
    </w:p>
    <w:p w14:paraId="2046C73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Жизнь продолжается, да.</w:t>
      </w:r>
    </w:p>
    <w:p w14:paraId="56555CD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на своём месте.</w:t>
      </w:r>
    </w:p>
    <w:p w14:paraId="23D6EE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на своём месте.</w:t>
      </w:r>
    </w:p>
    <w:p w14:paraId="0781168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Если говорить об Анне, это да, вторая сестра.</w:t>
      </w:r>
      <w:r>
        <w:rPr>
          <w:rFonts w:ascii="Franklin Gothic Book" w:hAnsi="Franklin Gothic Book" w:cs="Arial"/>
          <w:b/>
          <w:bCs/>
          <w:color w:val="000000"/>
          <w:sz w:val="24"/>
          <w:szCs w:val="24"/>
        </w:rPr>
        <w:t xml:space="preserve"> </w:t>
      </w:r>
      <w:r w:rsidRPr="008F33E2">
        <w:rPr>
          <w:rFonts w:ascii="Franklin Gothic Book" w:hAnsi="Franklin Gothic Book" w:cs="Arial"/>
          <w:b/>
          <w:bCs/>
          <w:color w:val="000000"/>
          <w:sz w:val="24"/>
          <w:szCs w:val="24"/>
        </w:rPr>
        <w:t>Как вы могли ее охарактеризовать в двух-трех словах? Какая?</w:t>
      </w:r>
    </w:p>
    <w:p w14:paraId="7E4929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Нерешительная.</w:t>
      </w:r>
    </w:p>
    <w:p w14:paraId="57C92C9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Нерешительная.</w:t>
      </w:r>
    </w:p>
    <w:p w14:paraId="5BC1C0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Метается из стороны в сторону.</w:t>
      </w:r>
    </w:p>
    <w:p w14:paraId="331522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Не по возрасту.</w:t>
      </w:r>
    </w:p>
    <w:p w14:paraId="4CD076A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метается, все время в каких-то сомнениях.</w:t>
      </w:r>
    </w:p>
    <w:p w14:paraId="74659AD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В фильме, наверное, лет 35, да, где-то так я насчитала.</w:t>
      </w:r>
    </w:p>
    <w:p w14:paraId="78F3368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А на самом деле, по поступкам, по размышлениям, мне кажется, вот 20 лет. Примерно. Когда муж их, как говорит, отправил на самолет, да, они приехали, когда она уже поняла, что она здесь остается, все поехали в Америку, она, как мать, должна была принять решение, устроиться на работу, ну, как минимум. Она там что-то в раздумьях, вот я, конечно, понимаю, там паника такая, но она не взяла ответственность за сына и за себя в свои руки.</w:t>
      </w:r>
    </w:p>
    <w:p w14:paraId="25809B7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Она просто не знала.</w:t>
      </w:r>
    </w:p>
    <w:p w14:paraId="51D8C86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Так она не знала, ситуация какая там.</w:t>
      </w:r>
    </w:p>
    <w:p w14:paraId="048DA6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потому что</w:t>
      </w:r>
      <w:r>
        <w:rPr>
          <w:rFonts w:ascii="Franklin Gothic Book" w:hAnsi="Franklin Gothic Book" w:cs="Arial"/>
          <w:color w:val="000000"/>
          <w:sz w:val="24"/>
          <w:szCs w:val="24"/>
        </w:rPr>
        <w:t>.</w:t>
      </w:r>
    </w:p>
    <w:p w14:paraId="4945294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Она видит, что мать в больнице, она все равно начала искать работу не так активно, потому что вся нагрузка, у нее несовершеннолетний ребенок.</w:t>
      </w:r>
    </w:p>
    <w:p w14:paraId="7D4DF0C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Но она выход нашла — квартиру продать.</w:t>
      </w:r>
    </w:p>
    <w:p w14:paraId="321A9D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Квартиру продать.</w:t>
      </w:r>
    </w:p>
    <w:p w14:paraId="420D42B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Для того, чтобы уехать.</w:t>
      </w:r>
    </w:p>
    <w:p w14:paraId="11C5E9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709357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Но она ведь отказалась от работы, которую ей предложили.</w:t>
      </w:r>
    </w:p>
    <w:p w14:paraId="5F9D56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Вот это ее положительно характеризует. Я даже не поверила, что действительно она откажется.</w:t>
      </w:r>
    </w:p>
    <w:p w14:paraId="321406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Когда она разобралась</w:t>
      </w:r>
      <w:r>
        <w:rPr>
          <w:rFonts w:ascii="Franklin Gothic Book" w:hAnsi="Franklin Gothic Book" w:cs="Arial"/>
          <w:color w:val="000000"/>
          <w:sz w:val="24"/>
          <w:szCs w:val="24"/>
        </w:rPr>
        <w:t>.</w:t>
      </w:r>
    </w:p>
    <w:p w14:paraId="4547E8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Мне кажется, там деньги хорошие предлагали, к нее в голове непонятно, что было. И она все-таки отказалась.</w:t>
      </w:r>
    </w:p>
    <w:p w14:paraId="72B812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Молодежь вовлекают.</w:t>
      </w:r>
    </w:p>
    <w:p w14:paraId="1ABB8C8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 молодежь вовлекают.</w:t>
      </w:r>
    </w:p>
    <w:p w14:paraId="280BF7B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Так, давайте, чувства какие вызывает Анна?</w:t>
      </w:r>
    </w:p>
    <w:p w14:paraId="6E2B9A1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Сожаление, наверное. Чувство какое-то</w:t>
      </w:r>
      <w:r>
        <w:rPr>
          <w:rFonts w:ascii="Franklin Gothic Book" w:hAnsi="Franklin Gothic Book" w:cs="Arial"/>
          <w:color w:val="000000"/>
          <w:sz w:val="24"/>
          <w:szCs w:val="24"/>
        </w:rPr>
        <w:t>.</w:t>
      </w:r>
    </w:p>
    <w:p w14:paraId="19C390C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Сочувствия.</w:t>
      </w:r>
    </w:p>
    <w:p w14:paraId="7E95876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Как бы это пожалеть ее.</w:t>
      </w:r>
    </w:p>
    <w:p w14:paraId="4977FF8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Пожалеть.</w:t>
      </w:r>
    </w:p>
    <w:p w14:paraId="1B922BE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Что она вот какая-то мягкотелая или как еще.</w:t>
      </w:r>
    </w:p>
    <w:p w14:paraId="51AB9C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Нет, она всегда была за мужем.</w:t>
      </w:r>
    </w:p>
    <w:p w14:paraId="3F9A1B9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за мужем она была, именно была за мужем. Она нерешительная, просто нерешительная.</w:t>
      </w:r>
    </w:p>
    <w:p w14:paraId="162028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 xml:space="preserve">Ей этого и не надо было. </w:t>
      </w:r>
    </w:p>
    <w:p w14:paraId="6AB4D6E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Только жалость?</w:t>
      </w:r>
    </w:p>
    <w:p w14:paraId="36A5F40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почему, потом-то ведь она же меняется сколько-то, все равно маленько, как бы, не знаю, как она в детстве была, тоже все младшая сестра решала — пойдем туда, это сделаем, вот это нельзя сделать. И получается, в их дальнейшей жизни тоже также, когда они снова встретились, она же сама толком ничего не решала.</w:t>
      </w:r>
    </w:p>
    <w:p w14:paraId="178E7CC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Какие чувства вызывала, Лена?</w:t>
      </w:r>
    </w:p>
    <w:p w14:paraId="505634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не знаю, у меня вот так.</w:t>
      </w:r>
    </w:p>
    <w:p w14:paraId="162C4B3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Ну, она такая, да, она инфантильная, но она такая, ну, добрая, как будто бы. Тут у нее, видите, мне кажется, это просто безвыходная ситуация, что продать, в плане продать квартиру матери. Она мечется, потому что не знает, что с мужем, куда ей идти. Да, она не решала, никогда не принимала никаких решений. Это трудно, но прожить всю жизнь, там 38-м, сколько лет ей там, принимать решения, которые надо было начинать раньше принимать за себя, за своих близких, это тяжело. И тут как раз, наверное, показано, что, как бы, она подрастает немного. Ну и да, и сочувствие. Не жалость, но сочувствие.</w:t>
      </w:r>
    </w:p>
    <w:p w14:paraId="3C4E45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Сочувствие. Она приняла решение одно верное в детстве. Я выйду замуж за Вадима. </w:t>
      </w:r>
    </w:p>
    <w:p w14:paraId="21DEC51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Я знаете, я ее вообще, как бы, понимаю, потому что у меня есть такие, среди знакомых, как бы, но я вам знаете, скажу, что говорите характер действует, вот это, а я считаю, что все равно, что мы, нет людей знаете, слабых или сильных. Мы все внутри на самом деле намного сильнее, чем мы кажемся. И так же, как вот эта Анна, вот поверьте мне, со временем, возможно, когда она взяла бы себя в руки, она бы нашла эти силы, она бы вытащила их из себя, и она бы пошла.</w:t>
      </w:r>
    </w:p>
    <w:p w14:paraId="7A3AB05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Но она это и сделает, в конечном итоге.</w:t>
      </w:r>
    </w:p>
    <w:p w14:paraId="388C801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Анжелика:</w:t>
      </w:r>
      <w:r w:rsidRPr="008F33E2">
        <w:rPr>
          <w:rFonts w:ascii="Franklin Gothic Book" w:hAnsi="Franklin Gothic Book" w:cs="Arial"/>
          <w:color w:val="000000"/>
          <w:sz w:val="24"/>
          <w:szCs w:val="24"/>
        </w:rPr>
        <w:t xml:space="preserve"> То есть вот так. Таких людей никогда не надо жалеть, наоборот, то есть, они и так как бы</w:t>
      </w:r>
      <w:r>
        <w:rPr>
          <w:rFonts w:ascii="Franklin Gothic Book" w:hAnsi="Franklin Gothic Book" w:cs="Arial"/>
          <w:color w:val="000000"/>
          <w:sz w:val="24"/>
          <w:szCs w:val="24"/>
        </w:rPr>
        <w:t>.</w:t>
      </w:r>
    </w:p>
    <w:p w14:paraId="011A643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Да-да.</w:t>
      </w:r>
    </w:p>
    <w:p w14:paraId="6C829F5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с какими эмоциями смотрели на нее, на ее поступки?</w:t>
      </w:r>
    </w:p>
    <w:p w14:paraId="6A27A9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она женщина. Женщина. Что еще?</w:t>
      </w:r>
    </w:p>
    <w:p w14:paraId="0EAD7A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Анжелика:</w:t>
      </w:r>
      <w:r w:rsidRPr="008F33E2">
        <w:rPr>
          <w:rFonts w:ascii="Franklin Gothic Book" w:hAnsi="Franklin Gothic Book" w:cs="Arial"/>
          <w:color w:val="000000"/>
          <w:sz w:val="24"/>
          <w:szCs w:val="24"/>
        </w:rPr>
        <w:t xml:space="preserve"> Я просто понимаю, что это женщина слабая, женщина, какой она и, в принципе, должна быть — женщиной, за мужчиной. И это нормально, но надо понимать, что в какой-то момент может всё поменяться, и нужно найти в себе силы взять эту ответственность, действительно идти дальше по жизни. Как бы вот и все.</w:t>
      </w:r>
    </w:p>
    <w:p w14:paraId="304AF9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Анжелика, у вас симпатию вызывала Анна в какой-то момент?</w:t>
      </w:r>
    </w:p>
    <w:p w14:paraId="474B123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Да, конечно, противоречивые были чувства. Да, как положительная она воспринимается. И она еще, как я поняла, до той поры пока не понимала, муж на чьей стороне. Вот ее и раздирали, вот эти противоречия.</w:t>
      </w:r>
    </w:p>
    <w:p w14:paraId="2606522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5B8B30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Вроде как семье тут, в России, да, но муж там, и она не могла определиться, что же она сама-то представляет себя, как ей быть. А потом, думаю, что все хорошо с ней будет. Положительно.</w:t>
      </w:r>
    </w:p>
    <w:p w14:paraId="05CDF2F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 целом, она понятная, положительная или есть тоже какие-то моменты, в которых вдруг человек с таким характером поступает так? Или они нормально, гармонично в ее образе сложились?</w:t>
      </w:r>
    </w:p>
    <w:p w14:paraId="48EF6D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Мне кажется, нормально. Она такая.</w:t>
      </w:r>
    </w:p>
    <w:p w14:paraId="243B9FE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1E722AE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Она больше информации не знала, я считаю, это от же недостатка информации она такая была, что она верила всем.</w:t>
      </w:r>
    </w:p>
    <w:p w14:paraId="1CE391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А муж ее оберегал от всего.</w:t>
      </w:r>
    </w:p>
    <w:p w14:paraId="615438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да.</w:t>
      </w:r>
    </w:p>
    <w:p w14:paraId="770386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Она как в вакууме была.</w:t>
      </w:r>
    </w:p>
    <w:p w14:paraId="5D47FAD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точно.</w:t>
      </w:r>
    </w:p>
    <w:p w14:paraId="2D6F6A8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У них, по идее, нормальная семья была. Мужчина был мужчиной, она была женщиной. Он сильный мужчина.</w:t>
      </w:r>
    </w:p>
    <w:p w14:paraId="265624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Но она не знала, кем он работает. Элементарная вещь.</w:t>
      </w:r>
    </w:p>
    <w:p w14:paraId="51BC138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 вот именно муж, оберегал ее от всего.</w:t>
      </w:r>
    </w:p>
    <w:p w14:paraId="37456B7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Почему она же знала, что он был полковником Госбезопасности. Единственное, что она не знала, которой стороне он. Или Украина, или Россия.</w:t>
      </w:r>
    </w:p>
    <w:p w14:paraId="7D39B7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Ну, она думала, конечно, Украина.</w:t>
      </w:r>
    </w:p>
    <w:p w14:paraId="2A54180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считаю, что он, как мужчина, вообще все правильно делал.</w:t>
      </w:r>
    </w:p>
    <w:p w14:paraId="772A006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так она и понимала, она же сыну сказала</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кому-то там говорила</w:t>
      </w:r>
      <w:r>
        <w:rPr>
          <w:rFonts w:ascii="Franklin Gothic Book" w:hAnsi="Franklin Gothic Book" w:cs="Arial"/>
          <w:color w:val="000000"/>
          <w:sz w:val="24"/>
          <w:szCs w:val="24"/>
        </w:rPr>
        <w:t>.</w:t>
      </w:r>
    </w:p>
    <w:p w14:paraId="215F77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Мужчина в данной ситуации поступил недальновидно, отправил жену без одежды, без денег в чужую страну.</w:t>
      </w:r>
    </w:p>
    <w:p w14:paraId="6687507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ему надо было</w:t>
      </w:r>
      <w:r>
        <w:rPr>
          <w:rFonts w:ascii="Franklin Gothic Book" w:hAnsi="Franklin Gothic Book" w:cs="Arial"/>
          <w:color w:val="000000"/>
          <w:sz w:val="24"/>
          <w:szCs w:val="24"/>
        </w:rPr>
        <w:t>.</w:t>
      </w:r>
    </w:p>
    <w:p w14:paraId="702637D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Ответственность переложил просто.</w:t>
      </w:r>
    </w:p>
    <w:p w14:paraId="053870A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он дело в том, что ему надо было срочно ее вывести оттуда.</w:t>
      </w:r>
    </w:p>
    <w:p w14:paraId="61463F6F" w14:textId="1D6EE4F3" w:rsidR="00047CA4" w:rsidRPr="008F33E2" w:rsidRDefault="00667831" w:rsidP="00833734">
      <w:pPr>
        <w:spacing w:after="60"/>
        <w:jc w:val="both"/>
        <w:rPr>
          <w:rFonts w:ascii="Franklin Gothic Book" w:hAnsi="Franklin Gothic Book" w:cs="Times New Roman"/>
          <w:sz w:val="24"/>
          <w:szCs w:val="24"/>
        </w:rPr>
      </w:pPr>
      <w:r>
        <w:rPr>
          <w:rFonts w:ascii="Franklin Gothic Book" w:hAnsi="Franklin Gothic Book" w:cs="Arial"/>
          <w:b/>
          <w:bCs/>
          <w:color w:val="000000"/>
          <w:sz w:val="24"/>
          <w:szCs w:val="24"/>
        </w:rPr>
        <w:t>Елена 2:</w:t>
      </w:r>
      <w:r w:rsidR="00047CA4" w:rsidRPr="008F33E2">
        <w:rPr>
          <w:rFonts w:ascii="Franklin Gothic Book" w:hAnsi="Franklin Gothic Book" w:cs="Arial"/>
          <w:b/>
          <w:bCs/>
          <w:color w:val="000000"/>
          <w:sz w:val="24"/>
          <w:szCs w:val="24"/>
        </w:rPr>
        <w:t xml:space="preserve"> </w:t>
      </w:r>
      <w:r w:rsidR="00047CA4" w:rsidRPr="008F33E2">
        <w:rPr>
          <w:rFonts w:ascii="Franklin Gothic Book" w:hAnsi="Franklin Gothic Book" w:cs="Arial"/>
          <w:color w:val="000000"/>
          <w:sz w:val="24"/>
          <w:szCs w:val="24"/>
        </w:rPr>
        <w:t>Да.</w:t>
      </w:r>
    </w:p>
    <w:p w14:paraId="5EFC68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Там одни говорили, что денег нету. Все, он ее вывез.</w:t>
      </w:r>
    </w:p>
    <w:p w14:paraId="144E6F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да.</w:t>
      </w:r>
    </w:p>
    <w:p w14:paraId="200EA2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Он ее отправил, как бы спас ее, но оставил ее без денег.</w:t>
      </w:r>
    </w:p>
    <w:p w14:paraId="6C86519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Угроза жизни. Если бы она осталась, то не знаю, что бы произошло. Работа в спецслужбе, мы же не знаем всего.</w:t>
      </w:r>
    </w:p>
    <w:p w14:paraId="77F46C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225CFD">
        <w:rPr>
          <w:rFonts w:ascii="Franklin Gothic Book" w:hAnsi="Franklin Gothic Book" w:cs="Arial"/>
          <w:sz w:val="24"/>
          <w:szCs w:val="24"/>
        </w:rPr>
        <w:t xml:space="preserve">Видимо, была без денег. </w:t>
      </w:r>
      <w:r w:rsidRPr="008F33E2">
        <w:rPr>
          <w:rFonts w:ascii="Franklin Gothic Book" w:hAnsi="Franklin Gothic Book" w:cs="Arial"/>
          <w:color w:val="000000"/>
          <w:sz w:val="24"/>
          <w:szCs w:val="24"/>
        </w:rPr>
        <w:t>Вот это ключевое. Она вышла, приехала к родителям, к матери жить, просто жить.</w:t>
      </w:r>
    </w:p>
    <w:p w14:paraId="76F69DD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она же на день рождение поехала на несколько дней. Она-то представляет.</w:t>
      </w:r>
    </w:p>
    <w:p w14:paraId="6E11475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Мать и говорит, что ты приехала к нам жить.</w:t>
      </w:r>
    </w:p>
    <w:p w14:paraId="27EAF4E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Так это мать, когда уже глянула на это все, когда по словам, а он-то ведь ей сказал, вы едете к маме на день рождения, напеки ей пирогов.</w:t>
      </w:r>
    </w:p>
    <w:p w14:paraId="7BC1239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Самое главное — жизнь он спас ей и сыну.</w:t>
      </w:r>
    </w:p>
    <w:p w14:paraId="3B7F5F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и деньги вот не получилось, им надо было срочно</w:t>
      </w:r>
      <w:r>
        <w:rPr>
          <w:rFonts w:ascii="Franklin Gothic Book" w:hAnsi="Franklin Gothic Book" w:cs="Arial"/>
          <w:color w:val="000000"/>
          <w:sz w:val="24"/>
          <w:szCs w:val="24"/>
        </w:rPr>
        <w:t>.</w:t>
      </w:r>
    </w:p>
    <w:p w14:paraId="207E9C7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Потому что их бы убили.</w:t>
      </w:r>
    </w:p>
    <w:p w14:paraId="3445769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Пошли-то они, совсем поехали в другое место. А он тут, садитесь в машину и билеты им купил.</w:t>
      </w:r>
    </w:p>
    <w:p w14:paraId="67E283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Насть, у вас какие эмоции вызывала Анна?</w:t>
      </w:r>
    </w:p>
    <w:p w14:paraId="77E525E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Ну, такое сожаление, глупость какая-то, такая глупенькая, наивная, такая несамостоятельная, красота какая.</w:t>
      </w:r>
    </w:p>
    <w:p w14:paraId="2CEB0D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Хорошие такие. То есть, как бы, человек немножко</w:t>
      </w:r>
      <w:r>
        <w:rPr>
          <w:rFonts w:ascii="Franklin Gothic Book" w:hAnsi="Franklin Gothic Book" w:cs="Arial"/>
          <w:b/>
          <w:bCs/>
          <w:color w:val="000000"/>
          <w:sz w:val="24"/>
          <w:szCs w:val="24"/>
        </w:rPr>
        <w:t>.</w:t>
      </w:r>
    </w:p>
    <w:p w14:paraId="506CA6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Такие же, да</w:t>
      </w:r>
      <w:r>
        <w:rPr>
          <w:rFonts w:ascii="Franklin Gothic Book" w:hAnsi="Franklin Gothic Book" w:cs="Arial"/>
          <w:color w:val="000000"/>
          <w:sz w:val="24"/>
          <w:szCs w:val="24"/>
        </w:rPr>
        <w:t>.</w:t>
      </w:r>
    </w:p>
    <w:p w14:paraId="734B473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Я понимаю, да. Хорошо, но ее поступки в этом смысле характером объясняются.</w:t>
      </w:r>
    </w:p>
    <w:p w14:paraId="29F76F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14806A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поступки это следствие характера, и они здесь нигде дисгармонии не вызывают. Какая-то политическая позиция Анны, она ясна, неясна? И понятно ли чем обусловлена?</w:t>
      </w:r>
    </w:p>
    <w:p w14:paraId="1D9361C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обусловлена тем, что она не знала, не знанием того, что где ее муж, на чьей стороне. Поэтому это и объясняет ее поступки какие-то.</w:t>
      </w:r>
    </w:p>
    <w:p w14:paraId="3A1B4B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просто жили на Украине, поэтому мы украинцы.</w:t>
      </w:r>
    </w:p>
    <w:p w14:paraId="443564D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Поэтому она пошла устраиваться, где подростков вербуют, да. То есть, это тоже объясняется тем, что она не знала, где ее муж, если бы ее муж</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Если бы она знала, где ее муж, на чьей стороне, у нее бы в голове совсем другие мысли были. Она бы, конечно, действовала совсем по-другому.</w:t>
      </w:r>
    </w:p>
    <w:p w14:paraId="4F6A0AA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Получается, она отталкивалась от позиции мужа, что ли, тогда получается?</w:t>
      </w:r>
    </w:p>
    <w:p w14:paraId="3228A41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да.</w:t>
      </w:r>
    </w:p>
    <w:p w14:paraId="5C2C73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А своего-то у нее, получается, не было мнения.</w:t>
      </w:r>
    </w:p>
    <w:p w14:paraId="3046B25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Она выбор сделала получается.</w:t>
      </w:r>
    </w:p>
    <w:p w14:paraId="233537D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опять же, ждала мужа, который сильный вот этот был, да? Она ждала его как бы.</w:t>
      </w:r>
    </w:p>
    <w:p w14:paraId="4BABBA0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На мой взгляд, она сделала выбор, когда отказалась работать с привлечением молодежи.</w:t>
      </w:r>
    </w:p>
    <w:p w14:paraId="160B60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И она не знала, на какую работу она идет.</w:t>
      </w:r>
    </w:p>
    <w:p w14:paraId="4D8B7BE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Это намного позже же было, мы говорим еще до этого, да, получается.</w:t>
      </w:r>
    </w:p>
    <w:p w14:paraId="7B1DBBD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что политические взгляды</w:t>
      </w:r>
      <w:r>
        <w:rPr>
          <w:rFonts w:ascii="Franklin Gothic Book" w:hAnsi="Franklin Gothic Book" w:cs="Arial"/>
          <w:b/>
          <w:bCs/>
          <w:color w:val="000000"/>
          <w:sz w:val="24"/>
          <w:szCs w:val="24"/>
        </w:rPr>
        <w:t>.</w:t>
      </w:r>
    </w:p>
    <w:p w14:paraId="3EBCF0C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До этого у нее не было позиции своей.</w:t>
      </w:r>
    </w:p>
    <w:p w14:paraId="716E579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Что муж скажем как будто бы?</w:t>
      </w:r>
    </w:p>
    <w:p w14:paraId="312400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4D43298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и вот они</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И потом, в развитии действия, соответственно, получается она меняет по мере ознакомления с информацией, когда уже разбирается на работе.</w:t>
      </w:r>
    </w:p>
    <w:p w14:paraId="249D26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И мне кажется, она испытывает облегчение, когда она плачет, слышит это видео, что не только она склонялась к этой вот мысли, да, что я здесь, как бы, на стороне, скажем, на нашей, на России, да, но и когда узнала, что он там, вот у нее еще и слезы были, мне кажется, облегчения, что он остался вместе с ней, да.</w:t>
      </w:r>
    </w:p>
    <w:p w14:paraId="3BCDF85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Что он не предал.</w:t>
      </w:r>
    </w:p>
    <w:p w14:paraId="67BD0E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Совесть-то ему не позволила работать там.</w:t>
      </w:r>
    </w:p>
    <w:p w14:paraId="5AE9D4D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Если сравнивать Машу и Анну, кто вам больше всего симпатичен? Кому симпатична Маша больше, чем Анна?</w:t>
      </w:r>
    </w:p>
    <w:p w14:paraId="579771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Мне симпатична.</w:t>
      </w:r>
    </w:p>
    <w:p w14:paraId="67E1B8F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Мне тоже.</w:t>
      </w:r>
    </w:p>
    <w:p w14:paraId="5980AA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Все, наверное.</w:t>
      </w:r>
    </w:p>
    <w:p w14:paraId="381DA08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а кому Анна? Анна — это украинская дама из Одессы.</w:t>
      </w:r>
    </w:p>
    <w:p w14:paraId="63A31E1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А мне вот по-своему и та, и та нравится.</w:t>
      </w:r>
    </w:p>
    <w:p w14:paraId="03C5950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я не могу сказать, что она мне не симпатична.</w:t>
      </w:r>
    </w:p>
    <w:p w14:paraId="4DF1C9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вот так вот явной симпатии</w:t>
      </w:r>
      <w:r>
        <w:rPr>
          <w:rFonts w:ascii="Franklin Gothic Book" w:hAnsi="Franklin Gothic Book" w:cs="Arial"/>
          <w:b/>
          <w:bCs/>
          <w:color w:val="000000"/>
          <w:sz w:val="24"/>
          <w:szCs w:val="24"/>
        </w:rPr>
        <w:t>.</w:t>
      </w:r>
    </w:p>
    <w:p w14:paraId="4FBF11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Они просто разные, но да, обе хорошие.</w:t>
      </w:r>
    </w:p>
    <w:p w14:paraId="700FFD2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уже озвучивала, Маша, она сильная, потому что ее жизнь, да, так заставила. То есть она как бы это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А здесь у нее был такой муж, за которым она была. То есть они обе как бы, в принципе, состоялись в жизни по-своему.</w:t>
      </w:r>
    </w:p>
    <w:p w14:paraId="307063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Инь-</w:t>
      </w:r>
      <w:proofErr w:type="spellStart"/>
      <w:r w:rsidRPr="008F33E2">
        <w:rPr>
          <w:rFonts w:ascii="Franklin Gothic Book" w:hAnsi="Franklin Gothic Book" w:cs="Arial"/>
          <w:color w:val="000000"/>
          <w:sz w:val="24"/>
          <w:szCs w:val="24"/>
        </w:rPr>
        <w:t>ян</w:t>
      </w:r>
      <w:r>
        <w:rPr>
          <w:rFonts w:ascii="Franklin Gothic Book" w:hAnsi="Franklin Gothic Book" w:cs="Arial"/>
          <w:color w:val="000000"/>
          <w:sz w:val="24"/>
          <w:szCs w:val="24"/>
        </w:rPr>
        <w:t>ь</w:t>
      </w:r>
      <w:proofErr w:type="spellEnd"/>
      <w:r w:rsidRPr="008F33E2">
        <w:rPr>
          <w:rFonts w:ascii="Franklin Gothic Book" w:hAnsi="Franklin Gothic Book" w:cs="Arial"/>
          <w:color w:val="000000"/>
          <w:sz w:val="24"/>
          <w:szCs w:val="24"/>
        </w:rPr>
        <w:t>.</w:t>
      </w:r>
    </w:p>
    <w:p w14:paraId="62A0D3A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Интересны обе.</w:t>
      </w:r>
    </w:p>
    <w:p w14:paraId="4EE4AA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Интересны обе? Ага, замечательно. Именно потому</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что это такие жизненные стратегии, которые имеют смысл, мы наблюдаем в жизни, что они есть или есть какие-то другие аргументы, почему не можете выделить ни одну из героинь как наиболее симпатичную, там не знаю, положительную? То есть я услышала, Татьяна говорит, ну, потому что и так, так, и это нормально.</w:t>
      </w:r>
    </w:p>
    <w:p w14:paraId="357EFA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Раньше я считала, однозначно склада бы сколько-то лет назад, я бы сказала, что Маша однозначно, как бы, но сейчас я вот почему-то немножко постарше, что ли, стала. Я пришла к тому, что, как бы, вот</w:t>
      </w:r>
      <w:r>
        <w:rPr>
          <w:rFonts w:ascii="Franklin Gothic Book" w:hAnsi="Franklin Gothic Book" w:cs="Arial"/>
          <w:color w:val="000000"/>
          <w:sz w:val="24"/>
          <w:szCs w:val="24"/>
        </w:rPr>
        <w:t>.</w:t>
      </w:r>
    </w:p>
    <w:p w14:paraId="636592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По-своему ситуация, да.</w:t>
      </w:r>
    </w:p>
    <w:p w14:paraId="4AA7A10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Да, то есть я говорю, что, как бы, не всегда сильная женщина — это есть хорошо, понимаете? Как бы, женщина, она всю жизнь должна, раньше всегда так было, она должна быть за мужчиной, должна быть слабой. Кто сказал, что она должна быть сильной, там не знаю, проламывать стены, там все такое, правильно? Но просто жизнь заставляет нас быть такими, то что нет мужчины.</w:t>
      </w:r>
    </w:p>
    <w:p w14:paraId="1BDA2B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Сила женщины и ее слабости.</w:t>
      </w:r>
    </w:p>
    <w:p w14:paraId="1BBE7F1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Вот. Поэтому, по идее, сейчас мне и близка, как бы, она становится, потому что она нашла достойного мужчину, это ведь неплохо.</w:t>
      </w:r>
    </w:p>
    <w:p w14:paraId="761EECF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Отлично. Ещё может быть какие-то есть? Почему обе симпатичные?</w:t>
      </w:r>
    </w:p>
    <w:p w14:paraId="1B76E9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Они обе добрые.</w:t>
      </w:r>
    </w:p>
    <w:p w14:paraId="3BF043A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Каждая по-своему.</w:t>
      </w:r>
    </w:p>
    <w:p w14:paraId="0B5F5B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Обе любят своих детей, маму.</w:t>
      </w:r>
    </w:p>
    <w:p w14:paraId="645522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подлости не совершают, да, то есть, какие-то?</w:t>
      </w:r>
    </w:p>
    <w:p w14:paraId="312ABE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друг с другом, сестры, они же соревнуются все время.</w:t>
      </w:r>
    </w:p>
    <w:p w14:paraId="4FD79ED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Сестринская связь у них тоже между собой все равно, несмотря ни на что, на какие-то события, неурядицы между собой, и они все равно остаются, держатся.</w:t>
      </w:r>
    </w:p>
    <w:p w14:paraId="1DF51F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вместе как-то.</w:t>
      </w:r>
    </w:p>
    <w:p w14:paraId="5FBEC99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Анжелика:</w:t>
      </w:r>
      <w:r w:rsidRPr="008F33E2">
        <w:rPr>
          <w:rFonts w:ascii="Franklin Gothic Book" w:hAnsi="Franklin Gothic Book" w:cs="Arial"/>
          <w:color w:val="000000"/>
          <w:sz w:val="24"/>
          <w:szCs w:val="24"/>
        </w:rPr>
        <w:t xml:space="preserve"> У них сестринская связь вот эта.</w:t>
      </w:r>
    </w:p>
    <w:p w14:paraId="35480F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Замечательно. Чья политическая позиция в сериале лучше аргументирована, проработана, с вашей точки зрения? Есть ли такое?</w:t>
      </w:r>
    </w:p>
    <w:p w14:paraId="287D037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Между сестрами?</w:t>
      </w:r>
    </w:p>
    <w:p w14:paraId="5EFA5B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Маши или Анны.</w:t>
      </w:r>
    </w:p>
    <w:p w14:paraId="459E89B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Еще раз, как-то я, что-то немножко не поняла.</w:t>
      </w:r>
    </w:p>
    <w:p w14:paraId="6E16682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в политической позиции мы обсуждали, что сначала Маша вроде как занимала какую-то нейтральную позицию, и Анна больше склонялась мужу, да, а потом они как-то меняют свои позиции. Но вот</w:t>
      </w:r>
      <w:r>
        <w:rPr>
          <w:rFonts w:ascii="Franklin Gothic Book" w:hAnsi="Franklin Gothic Book" w:cs="Arial"/>
          <w:b/>
          <w:bCs/>
          <w:color w:val="000000"/>
          <w:sz w:val="24"/>
          <w:szCs w:val="24"/>
        </w:rPr>
        <w:t>.</w:t>
      </w:r>
    </w:p>
    <w:p w14:paraId="6CA69A3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Но Маша, наверное, всё-таки.</w:t>
      </w:r>
    </w:p>
    <w:p w14:paraId="4E7778D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Чья понятнее оказалась позиция по итогу сериала? Кто вот?</w:t>
      </w:r>
    </w:p>
    <w:p w14:paraId="58648F6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Маша, наверное,</w:t>
      </w:r>
    </w:p>
    <w:p w14:paraId="24DD2E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Маши?</w:t>
      </w:r>
    </w:p>
    <w:p w14:paraId="5451331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Маша, наверное, больше. Анна потом уже это все, у нее раскрывается уже после того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Можно сказать, если муж погиб, то после этого. А так там</w:t>
      </w:r>
      <w:r>
        <w:rPr>
          <w:rFonts w:ascii="Franklin Gothic Book" w:hAnsi="Franklin Gothic Book" w:cs="Arial"/>
          <w:color w:val="000000"/>
          <w:sz w:val="24"/>
          <w:szCs w:val="24"/>
        </w:rPr>
        <w:t>.</w:t>
      </w:r>
    </w:p>
    <w:p w14:paraId="4A21EA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Маша — это у нас журналистка, без мужа которая</w:t>
      </w:r>
      <w:r>
        <w:rPr>
          <w:rFonts w:ascii="Franklin Gothic Book" w:hAnsi="Franklin Gothic Book" w:cs="Arial"/>
          <w:b/>
          <w:bCs/>
          <w:color w:val="000000"/>
          <w:sz w:val="24"/>
          <w:szCs w:val="24"/>
        </w:rPr>
        <w:t>.</w:t>
      </w:r>
    </w:p>
    <w:p w14:paraId="12226F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4E0E45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когда умирает муж ее сестры, тогда у нее?</w:t>
      </w:r>
    </w:p>
    <w:p w14:paraId="148F99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Это нет, там Маша меняет уже</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Эта Анна меняет свою позицию, как бы.</w:t>
      </w:r>
    </w:p>
    <w:p w14:paraId="640D1EC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это в самом конце?</w:t>
      </w:r>
    </w:p>
    <w:p w14:paraId="66636E9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0F95B78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Маша более последовательно раньше начинает себя вести?</w:t>
      </w:r>
    </w:p>
    <w:p w14:paraId="7DAF4DE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494C5AC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Опять же, вот смотрите, у меня такое чувство или я неправильно что-то поняла, вот эта Анна, она как будто бы все-таки сама приходит к своей вот этой точке зрения после того, как умирает муж, да.</w:t>
      </w:r>
    </w:p>
    <w:p w14:paraId="11445A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0644DC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же ведь еще не видит вот этот вот экран, вот это все, но она уже приходит к своей позиции.</w:t>
      </w:r>
    </w:p>
    <w:p w14:paraId="1ADE07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Когда выходит после работы, да?</w:t>
      </w:r>
    </w:p>
    <w:p w14:paraId="52DC8C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До нее само доходит, да.</w:t>
      </w:r>
    </w:p>
    <w:p w14:paraId="7201EB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У нее когда появилось чувство, что он погиб, когда она с Машей-то разговаривает, вот после этого у нее как бы уже начинает мышление меняться.</w:t>
      </w:r>
    </w:p>
    <w:p w14:paraId="4EBE43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7439E1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А потом, когда уже на экране она видит.</w:t>
      </w:r>
    </w:p>
    <w:p w14:paraId="6B85754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Там уже подтверждение ее мыслей.</w:t>
      </w:r>
    </w:p>
    <w:p w14:paraId="79F02BA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0DC6CAC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то есть нет ощущения, что у кого-то более понятная позиция? У той и у другой примерно одинаково, что одна более длинным путём идёт. Вторая чуть короче.</w:t>
      </w:r>
    </w:p>
    <w:p w14:paraId="1E5E27E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у Маши, наверное, короче, да?</w:t>
      </w:r>
    </w:p>
    <w:p w14:paraId="1D2DD3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Она как-то с детства сразу, да.</w:t>
      </w:r>
    </w:p>
    <w:p w14:paraId="021909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ей ведь проще было. Она же жила тут. В любом случае, это её отечество. Она и с детства была такая. Помните, та говорит Аня, что ты моё пальто одеваешь? А эта говорит, ну нам ведь купили его на двоих. Почему это денег нету? То есть у Анны это было как бы совсем другое.</w:t>
      </w:r>
    </w:p>
    <w:p w14:paraId="159FD80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Надо потерпеть.</w:t>
      </w:r>
    </w:p>
    <w:p w14:paraId="302EED6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да. Маша говорит «надо потерпеть, все будет». А Анна, она все-таки такая более эгоистичная, да, ведь? Эгоистичная. Черепашку опять же она выпросила, где тут мать ограбили. И мать ведь тоже ничего ей не сказала-то со своей черепашкой. Ну как-то вот она эгоистична немножко, эта Аня. Вот.</w:t>
      </w:r>
    </w:p>
    <w:p w14:paraId="135601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Маша с детства уже будто более</w:t>
      </w:r>
      <w:r>
        <w:rPr>
          <w:rFonts w:ascii="Franklin Gothic Book" w:hAnsi="Franklin Gothic Book" w:cs="Arial"/>
          <w:b/>
          <w:bCs/>
          <w:color w:val="000000"/>
          <w:sz w:val="24"/>
          <w:szCs w:val="24"/>
        </w:rPr>
        <w:t>.</w:t>
      </w:r>
    </w:p>
    <w:p w14:paraId="657CB6F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Уже какая-то такая прагматичная более была с детства.</w:t>
      </w:r>
    </w:p>
    <w:p w14:paraId="7C852E2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Ладно. С политической точки зрения, тут сложно что-то выделить, кого-то. Давайте второстепенные персонажи</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Кто запомнился? Ну, я так понимаю, что Носков. Давайте его обсудим, чем запомнился. Уже тоже упомянули, может быть</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повторимся. Какие чувства вызывает?</w:t>
      </w:r>
    </w:p>
    <w:p w14:paraId="1C49508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Вечно пьяный.</w:t>
      </w:r>
    </w:p>
    <w:p w14:paraId="43A275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я запомнила — вечно пьяный.</w:t>
      </w:r>
    </w:p>
    <w:p w14:paraId="4A78F2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Шаляй-валяй какой-то такой.</w:t>
      </w:r>
    </w:p>
    <w:p w14:paraId="1D0BCC9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Шаляй-валяй.</w:t>
      </w:r>
    </w:p>
    <w:p w14:paraId="68B528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опять же, говорю, это нормально, творческие личности, у них свой мир был.</w:t>
      </w:r>
    </w:p>
    <w:p w14:paraId="08E860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Какой у него страх.</w:t>
      </w:r>
    </w:p>
    <w:p w14:paraId="55C2758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Ненадежный мужчина. Ненадежный. Поначалу был ненадежный, да, ведь? И потом такой же</w:t>
      </w:r>
      <w:r>
        <w:rPr>
          <w:rFonts w:ascii="Franklin Gothic Book" w:hAnsi="Franklin Gothic Book" w:cs="Arial"/>
          <w:color w:val="000000"/>
          <w:sz w:val="24"/>
          <w:szCs w:val="24"/>
        </w:rPr>
        <w:t>.</w:t>
      </w:r>
    </w:p>
    <w:p w14:paraId="2023D8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От слова ЗАГС он прям</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он аж побелел весь. Куда? ЗАГС?</w:t>
      </w:r>
    </w:p>
    <w:p w14:paraId="1A2C9E3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сейчас туда повеяла, он туда пошел.</w:t>
      </w:r>
    </w:p>
    <w:p w14:paraId="3CBD907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 </w:t>
      </w:r>
      <w:r w:rsidRPr="008F33E2">
        <w:rPr>
          <w:rFonts w:ascii="Franklin Gothic Book" w:hAnsi="Franklin Gothic Book" w:cs="Arial"/>
          <w:color w:val="000000"/>
          <w:sz w:val="24"/>
          <w:szCs w:val="24"/>
        </w:rPr>
        <w:t>Нет, вот посмотрите, да, это вот личной жизни не касается. В последней серии он в Донбасс уезжает. Не все артисты туда решаются поехать. Есть риск жизни.</w:t>
      </w:r>
    </w:p>
    <w:p w14:paraId="4F5B4CA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Да, но, опять же, может быть</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Маша как-то на него все-таки повлияла. Потому что он видит, что она-то кем стала. И он.</w:t>
      </w:r>
    </w:p>
    <w:p w14:paraId="7C98FB2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Это мы не можем решить однозначно. </w:t>
      </w:r>
    </w:p>
    <w:p w14:paraId="13E73E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Какие чувства по ходу сериала он вызывал?</w:t>
      </w:r>
    </w:p>
    <w:p w14:paraId="294F54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Положительные.</w:t>
      </w:r>
    </w:p>
    <w:p w14:paraId="635CB0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Положительные все равно, он разбавлял?</w:t>
      </w:r>
    </w:p>
    <w:p w14:paraId="75F8086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Появлялся с цветами, </w:t>
      </w:r>
      <w:r w:rsidRPr="008F33E2">
        <w:rPr>
          <w:rFonts w:ascii="Franklin Gothic Book" w:hAnsi="Franklin Gothic Book" w:cs="Arial"/>
          <w:i/>
          <w:iCs/>
          <w:color w:val="000000"/>
          <w:sz w:val="24"/>
          <w:szCs w:val="24"/>
        </w:rPr>
        <w:t>(говорят хором)</w:t>
      </w:r>
      <w:r w:rsidRPr="008F33E2">
        <w:rPr>
          <w:rFonts w:ascii="Franklin Gothic Book" w:hAnsi="Franklin Gothic Book" w:cs="Arial"/>
          <w:color w:val="000000"/>
          <w:sz w:val="24"/>
          <w:szCs w:val="24"/>
        </w:rPr>
        <w:t xml:space="preserve"> смеха, мне кажется, вы все уйдете. Бедная женщина.</w:t>
      </w:r>
    </w:p>
    <w:p w14:paraId="4768613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Это было по-настоящему, даже видно, как она упала вперед, почему-то как-то, ну, видно было, что не по-настоящему она упала.</w:t>
      </w:r>
    </w:p>
    <w:p w14:paraId="0A6755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Мне показалось, что прям опасно как будто упала. Я такая думаю, если бы она упала по-настоящему</w:t>
      </w:r>
      <w:r>
        <w:rPr>
          <w:rFonts w:ascii="Franklin Gothic Book" w:hAnsi="Franklin Gothic Book" w:cs="Arial"/>
          <w:color w:val="000000"/>
          <w:sz w:val="24"/>
          <w:szCs w:val="24"/>
        </w:rPr>
        <w:t>.</w:t>
      </w:r>
    </w:p>
    <w:p w14:paraId="395A12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Я ожидала, что у нее рука заработает от страха.</w:t>
      </w:r>
    </w:p>
    <w:p w14:paraId="4F75C88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225CFD">
        <w:rPr>
          <w:rFonts w:ascii="Franklin Gothic Book" w:hAnsi="Franklin Gothic Book" w:cs="Arial"/>
          <w:b/>
          <w:bCs/>
          <w:sz w:val="24"/>
          <w:szCs w:val="24"/>
        </w:rPr>
        <w:t xml:space="preserve">: </w:t>
      </w:r>
      <w:r w:rsidRPr="00225CFD">
        <w:rPr>
          <w:rFonts w:ascii="Franklin Gothic Book" w:hAnsi="Franklin Gothic Book" w:cs="Arial"/>
          <w:sz w:val="24"/>
          <w:szCs w:val="24"/>
        </w:rPr>
        <w:t xml:space="preserve">Может быть, раз у нее </w:t>
      </w:r>
      <w:r w:rsidRPr="008F33E2">
        <w:rPr>
          <w:rFonts w:ascii="Franklin Gothic Book" w:hAnsi="Franklin Gothic Book" w:cs="Arial"/>
          <w:color w:val="000000"/>
          <w:sz w:val="24"/>
          <w:szCs w:val="24"/>
        </w:rPr>
        <w:t>же это</w:t>
      </w:r>
      <w:r>
        <w:rPr>
          <w:rFonts w:ascii="Franklin Gothic Book" w:hAnsi="Franklin Gothic Book" w:cs="Arial"/>
          <w:color w:val="000000"/>
          <w:sz w:val="24"/>
          <w:szCs w:val="24"/>
        </w:rPr>
        <w:t>.</w:t>
      </w:r>
    </w:p>
    <w:p w14:paraId="749A2B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Паралич.</w:t>
      </w:r>
    </w:p>
    <w:p w14:paraId="598756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380FAA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Понятны, непонятны характер поступки, мотивация этого человека?</w:t>
      </w:r>
    </w:p>
    <w:p w14:paraId="4C08E2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Понятны.</w:t>
      </w:r>
    </w:p>
    <w:p w14:paraId="0BEE9A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он гармоничен в своем этом образе?</w:t>
      </w:r>
    </w:p>
    <w:p w14:paraId="5BAE56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Видимо да, для меня, да, вполне гармоничен.</w:t>
      </w:r>
    </w:p>
    <w:p w14:paraId="4A46863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не было такого, что он такой раз и вдруг какой-то поступок у него.</w:t>
      </w:r>
    </w:p>
    <w:p w14:paraId="0E96EAF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w:t>
      </w:r>
    </w:p>
    <w:p w14:paraId="4EC074B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Ну, под конец у него было.</w:t>
      </w:r>
    </w:p>
    <w:p w14:paraId="484AAE2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Ну, как не было? Был поступок. Он же приехал когда с Украины, он же к дочери пошел. Он же все равно ей признался.</w:t>
      </w:r>
    </w:p>
    <w:p w14:paraId="740708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Кто ему мешал 15 лет прийти?</w:t>
      </w:r>
    </w:p>
    <w:p w14:paraId="4CDAE8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Ну, вот знаете</w:t>
      </w:r>
      <w:r>
        <w:rPr>
          <w:rFonts w:ascii="Franklin Gothic Book" w:hAnsi="Franklin Gothic Book" w:cs="Arial"/>
          <w:color w:val="000000"/>
          <w:sz w:val="24"/>
          <w:szCs w:val="24"/>
        </w:rPr>
        <w:t>.</w:t>
      </w:r>
    </w:p>
    <w:p w14:paraId="050EE6D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Мне кажется, он давно хотел, но Маша не разрешала.</w:t>
      </w:r>
    </w:p>
    <w:p w14:paraId="27BB365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Да, да. А тут он все равно пришел.</w:t>
      </w:r>
    </w:p>
    <w:p w14:paraId="541FF50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 нее-то обида была. Она же его звала, что ли, оформлять. А он исчез тут на 2 суток.</w:t>
      </w:r>
    </w:p>
    <w:p w14:paraId="6907F6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Может, за кадром осталось, что он Машей об этом поговорил. С ее разрешения пошел.</w:t>
      </w:r>
    </w:p>
    <w:p w14:paraId="718632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конечно, наверное. Так он всё равно, наверное</w:t>
      </w:r>
      <w:r>
        <w:rPr>
          <w:rFonts w:ascii="Franklin Gothic Book" w:hAnsi="Franklin Gothic Book" w:cs="Arial"/>
          <w:color w:val="000000"/>
          <w:sz w:val="24"/>
          <w:szCs w:val="24"/>
        </w:rPr>
        <w:t>.</w:t>
      </w:r>
    </w:p>
    <w:p w14:paraId="4443B6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К дочери?</w:t>
      </w:r>
    </w:p>
    <w:p w14:paraId="74CA49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К дочери. Это все равно поступок хороший.</w:t>
      </w:r>
    </w:p>
    <w:p w14:paraId="0F6F7C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хороший, но он не противоречит образу вот так вот или</w:t>
      </w:r>
      <w:r>
        <w:rPr>
          <w:rFonts w:ascii="Franklin Gothic Book" w:hAnsi="Franklin Gothic Book" w:cs="Arial"/>
          <w:b/>
          <w:bCs/>
          <w:color w:val="000000"/>
          <w:sz w:val="24"/>
          <w:szCs w:val="24"/>
        </w:rPr>
        <w:t>.</w:t>
      </w:r>
    </w:p>
    <w:p w14:paraId="430C7ED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мне кажется он всё равно даже не уехал бы на Украину, он все равно бы нашёл способ ей сказать.</w:t>
      </w:r>
    </w:p>
    <w:p w14:paraId="516B800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всё равно тянется уже, пока он порхал мотыльком, там мог</w:t>
      </w:r>
      <w:r>
        <w:rPr>
          <w:rFonts w:ascii="Franklin Gothic Book" w:hAnsi="Franklin Gothic Book" w:cs="Arial"/>
          <w:color w:val="000000"/>
          <w:sz w:val="24"/>
          <w:szCs w:val="24"/>
        </w:rPr>
        <w:t>.</w:t>
      </w:r>
    </w:p>
    <w:p w14:paraId="241AAE8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Ещё, это самое, он же после ранения, кто знает. Вот он и сказал.</w:t>
      </w:r>
    </w:p>
    <w:p w14:paraId="2EA58CA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Столкнулся он.</w:t>
      </w:r>
    </w:p>
    <w:p w14:paraId="20113A2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Одно сказать и</w:t>
      </w:r>
      <w:r>
        <w:rPr>
          <w:rFonts w:ascii="Franklin Gothic Book" w:hAnsi="Franklin Gothic Book" w:cs="Arial"/>
          <w:color w:val="000000"/>
          <w:sz w:val="24"/>
          <w:szCs w:val="24"/>
        </w:rPr>
        <w:t>.</w:t>
      </w:r>
    </w:p>
    <w:p w14:paraId="4FEFF9E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по факту подумала, что он все-таки раненый был, после ранения, как-то настоящий мужчина не будет хвалиться ведь за свои ранения. Он скажет, что упал. Ну, по крайней мере, есть такие в литературе примеры.</w:t>
      </w:r>
    </w:p>
    <w:p w14:paraId="4453CF3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Да.</w:t>
      </w:r>
    </w:p>
    <w:p w14:paraId="5E40595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нам оставляют домыслить?</w:t>
      </w:r>
    </w:p>
    <w:p w14:paraId="65AFACC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Да-да-да.</w:t>
      </w:r>
    </w:p>
    <w:p w14:paraId="1F84302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То есть ничего такого, тут шероховатости по нему</w:t>
      </w:r>
      <w:r>
        <w:rPr>
          <w:rFonts w:ascii="Franklin Gothic Book" w:hAnsi="Franklin Gothic Book" w:cs="Arial"/>
          <w:b/>
          <w:bCs/>
          <w:color w:val="000000"/>
          <w:sz w:val="24"/>
          <w:szCs w:val="24"/>
        </w:rPr>
        <w:t>.</w:t>
      </w:r>
    </w:p>
    <w:p w14:paraId="2D38043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У него футболка была в пятнах, в катышках, когда он прям проснулся, его близко показали такие, ну, ляпы.</w:t>
      </w:r>
    </w:p>
    <w:p w14:paraId="59056BD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Ляпы? А почему катышки это?</w:t>
      </w:r>
    </w:p>
    <w:p w14:paraId="400819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Это не катушки, это были такие-то крошки от чего-то.</w:t>
      </w:r>
    </w:p>
    <w:p w14:paraId="11D8C4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крошки от чего-то.</w:t>
      </w:r>
    </w:p>
    <w:p w14:paraId="44080B7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Да, плед показали, футболку, его лицо близко, и вот это всё прям видно было.</w:t>
      </w:r>
    </w:p>
    <w:p w14:paraId="03ACE41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должно было быть?</w:t>
      </w:r>
    </w:p>
    <w:p w14:paraId="1AB73CF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Я не обратила на это внимание.</w:t>
      </w:r>
    </w:p>
    <w:p w14:paraId="02AABE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Видно.</w:t>
      </w:r>
    </w:p>
    <w:p w14:paraId="6B4E94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Далеко, мы не увидели.</w:t>
      </w:r>
    </w:p>
    <w:p w14:paraId="40963A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Так я вроде близко была, я не видела, может я очки как раз сняла.</w:t>
      </w:r>
    </w:p>
    <w:p w14:paraId="5E4CDA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Не очень, конечно, понравилось, что он там голый был, это какой-то такой непонятный момент.</w:t>
      </w:r>
    </w:p>
    <w:p w14:paraId="455F2F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Вынимал эту торпеду, я так понимаю, он поставил.</w:t>
      </w:r>
    </w:p>
    <w:p w14:paraId="6FAF6E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он вынимал в неподходящий момент.</w:t>
      </w:r>
    </w:p>
    <w:p w14:paraId="383920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Да, он ее поставил</w:t>
      </w:r>
      <w:r>
        <w:rPr>
          <w:rFonts w:ascii="Franklin Gothic Book" w:hAnsi="Franklin Gothic Book" w:cs="Arial"/>
          <w:color w:val="000000"/>
          <w:sz w:val="24"/>
          <w:szCs w:val="24"/>
        </w:rPr>
        <w:t xml:space="preserve">, </w:t>
      </w:r>
      <w:r w:rsidRPr="008F33E2">
        <w:rPr>
          <w:rFonts w:ascii="Franklin Gothic Book" w:hAnsi="Franklin Gothic Book" w:cs="Arial"/>
          <w:color w:val="000000"/>
          <w:sz w:val="24"/>
          <w:szCs w:val="24"/>
        </w:rPr>
        <w:t>заклеивал.</w:t>
      </w:r>
    </w:p>
    <w:p w14:paraId="029E03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Заклеивал.</w:t>
      </w:r>
    </w:p>
    <w:p w14:paraId="0307F2D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тогда еще какие-то персонажи, кого можем вспомнить?</w:t>
      </w:r>
    </w:p>
    <w:p w14:paraId="62FBA7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Начальник вот Маши, он такой серьезный.</w:t>
      </w:r>
    </w:p>
    <w:p w14:paraId="6B4D2D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Олег какой-то, который мудрый.</w:t>
      </w:r>
    </w:p>
    <w:p w14:paraId="0ADFE9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Да, Олег, он такой мудрый показан.</w:t>
      </w:r>
    </w:p>
    <w:p w14:paraId="4B163E0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Нет, начальник</w:t>
      </w:r>
      <w:r>
        <w:rPr>
          <w:rFonts w:ascii="Franklin Gothic Book" w:hAnsi="Franklin Gothic Book" w:cs="Arial"/>
          <w:color w:val="000000"/>
          <w:sz w:val="24"/>
          <w:szCs w:val="24"/>
        </w:rPr>
        <w:t>.</w:t>
      </w:r>
    </w:p>
    <w:p w14:paraId="2F56EBB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Директор канала.</w:t>
      </w:r>
    </w:p>
    <w:p w14:paraId="349C818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Директор канала. Я про него говорю.</w:t>
      </w:r>
    </w:p>
    <w:p w14:paraId="7322C40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Это не Олег.</w:t>
      </w:r>
    </w:p>
    <w:p w14:paraId="17C8320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Давайте. Чем запомнился?</w:t>
      </w:r>
    </w:p>
    <w:p w14:paraId="763390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как? Наставник. Именно он дал ей совет, что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Не то, что совет, да, а сказал, если не я, то кто же. Это вроде как девиз его жизни. Как я поняла, поделился с ней. То есть положительный в моих глазах герой. Ну и непосредственно начальник тоже, да, который к ней, как он сказал, неравнодушен.</w:t>
      </w:r>
    </w:p>
    <w:p w14:paraId="33432D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Нет. Давайте тогда поговорим про возрастного начальника. Ну, канала, я его так назвала.</w:t>
      </w:r>
    </w:p>
    <w:p w14:paraId="333AEE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Там его немного показывали.</w:t>
      </w:r>
    </w:p>
    <w:p w14:paraId="76D403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Немного, да. Но с какими чувствами, эмоциями его?</w:t>
      </w:r>
    </w:p>
    <w:p w14:paraId="3EA063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Положительными.</w:t>
      </w:r>
    </w:p>
    <w:p w14:paraId="2A1E5FA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6A47C9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Отрицательных там не показали.</w:t>
      </w:r>
    </w:p>
    <w:p w14:paraId="5EFFAE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Там очень мало было, да.</w:t>
      </w:r>
    </w:p>
    <w:p w14:paraId="11C9FB1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Да, да.</w:t>
      </w:r>
    </w:p>
    <w:p w14:paraId="0CB1ABA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он такой тоже целостный, понятный по поступкам?</w:t>
      </w:r>
    </w:p>
    <w:p w14:paraId="1712A51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Вроде как опекает ее, да. Справедливый, не испугался, он через три месяца обещал ей помочь. То есть, как бы, возможно, к кому-то обратиться с просьбой, не побоится сам, да, своим положением рискнет.</w:t>
      </w:r>
    </w:p>
    <w:p w14:paraId="41536BF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то есть тоже каких-то не вызывает там вопросов, почему он такой-сякой. Ну говорите тогда непосредственный, ну видимо коллега, не знаю, начальник, кто он, продюсер, вот который в очках был.</w:t>
      </w:r>
    </w:p>
    <w:p w14:paraId="3862E1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В очках, который в нее влюблен.</w:t>
      </w:r>
    </w:p>
    <w:p w14:paraId="4481A4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У него, да, чувства были.</w:t>
      </w:r>
    </w:p>
    <w:p w14:paraId="3C8CC77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Так, давайте обсудим, чем запомнился, тем, что влюблен? Да, все отметили?</w:t>
      </w:r>
    </w:p>
    <w:p w14:paraId="7FCC84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63FBA18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Так, чем еще запомнился?</w:t>
      </w:r>
    </w:p>
    <w:p w14:paraId="476FF30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Хорошо одет, чистый, образ вот такого неработающего мужчины, который принимает решения только положительные. Да, такой прям вот, который взвешенные решения принимает. Вот он же бежал, видите как быстро? То есть он думал о ее будущем, что это повлияет. Значит, он скорее всего продюсер или как-то</w:t>
      </w:r>
      <w:r>
        <w:rPr>
          <w:rFonts w:ascii="Franklin Gothic Book" w:hAnsi="Franklin Gothic Book" w:cs="Arial"/>
          <w:color w:val="000000"/>
          <w:sz w:val="24"/>
          <w:szCs w:val="24"/>
        </w:rPr>
        <w:t>.</w:t>
      </w:r>
    </w:p>
    <w:p w14:paraId="2CCB6EF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еще и на программу повлияет, если она там скажет. Он как бы за всё это</w:t>
      </w:r>
      <w:r>
        <w:rPr>
          <w:rFonts w:ascii="Franklin Gothic Book" w:hAnsi="Franklin Gothic Book" w:cs="Arial"/>
          <w:color w:val="000000"/>
          <w:sz w:val="24"/>
          <w:szCs w:val="24"/>
        </w:rPr>
        <w:t>.</w:t>
      </w:r>
    </w:p>
    <w:p w14:paraId="136C09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Да, вот за это.</w:t>
      </w:r>
    </w:p>
    <w:p w14:paraId="32A6772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Решительный, да? Быстро сообразил, как можно помочь.</w:t>
      </w:r>
    </w:p>
    <w:p w14:paraId="3735CFF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Показывали их близко, и он сразу понял, что что-то не то.</w:t>
      </w:r>
    </w:p>
    <w:p w14:paraId="2676E99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Но он смотрел на её выражение лица, что что-то случилось.</w:t>
      </w:r>
    </w:p>
    <w:p w14:paraId="3AEB9FD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знал её, значит, уже очень хорошо достаточно.</w:t>
      </w:r>
    </w:p>
    <w:p w14:paraId="7C60DD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Но он её любил даже, наверное.</w:t>
      </w:r>
    </w:p>
    <w:p w14:paraId="2B3030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с какими чувствами на него смотрели в сериале?</w:t>
      </w:r>
    </w:p>
    <w:p w14:paraId="72B4703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С положительными.</w:t>
      </w:r>
    </w:p>
    <w:p w14:paraId="0F4271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С положительными.</w:t>
      </w:r>
    </w:p>
    <w:p w14:paraId="0304907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вызывал антипатии никакой?</w:t>
      </w:r>
    </w:p>
    <w:p w14:paraId="6126491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 xml:space="preserve">Подозрение не вызывал точно. </w:t>
      </w:r>
    </w:p>
    <w:p w14:paraId="14CE015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Характер понятен, как-то поступки?</w:t>
      </w:r>
    </w:p>
    <w:p w14:paraId="3E167A9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7F69C2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Понятен, да.</w:t>
      </w:r>
    </w:p>
    <w:p w14:paraId="17604B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То есть он такой вот</w:t>
      </w:r>
      <w:r>
        <w:rPr>
          <w:rFonts w:ascii="Franklin Gothic Book" w:hAnsi="Franklin Gothic Book" w:cs="Arial"/>
          <w:color w:val="000000"/>
          <w:sz w:val="24"/>
          <w:szCs w:val="24"/>
        </w:rPr>
        <w:t>.</w:t>
      </w:r>
    </w:p>
    <w:p w14:paraId="643EAB3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Работает</w:t>
      </w:r>
      <w:r>
        <w:rPr>
          <w:rFonts w:ascii="Franklin Gothic Book" w:hAnsi="Franklin Gothic Book" w:cs="Arial"/>
          <w:color w:val="000000"/>
          <w:sz w:val="24"/>
          <w:szCs w:val="24"/>
        </w:rPr>
        <w:t>.</w:t>
      </w:r>
    </w:p>
    <w:p w14:paraId="533C7F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Положительный</w:t>
      </w:r>
      <w:r>
        <w:rPr>
          <w:rFonts w:ascii="Franklin Gothic Book" w:hAnsi="Franklin Gothic Book" w:cs="Arial"/>
          <w:color w:val="000000"/>
          <w:sz w:val="24"/>
          <w:szCs w:val="24"/>
        </w:rPr>
        <w:t>.</w:t>
      </w:r>
    </w:p>
    <w:p w14:paraId="53068FD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Важнее всего.</w:t>
      </w:r>
    </w:p>
    <w:p w14:paraId="3DC8BB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Работа</w:t>
      </w:r>
      <w:r>
        <w:rPr>
          <w:rFonts w:ascii="Franklin Gothic Book" w:hAnsi="Franklin Gothic Book" w:cs="Arial"/>
          <w:b/>
          <w:bCs/>
          <w:color w:val="000000"/>
          <w:sz w:val="24"/>
          <w:szCs w:val="24"/>
        </w:rPr>
        <w:t>.</w:t>
      </w:r>
    </w:p>
    <w:p w14:paraId="58CBA87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у него была работа важнее всего. Потому что они личные моменты особо не обсуждали. сказал, я переживаю за тебя, слежу за его жизнью на СВО. Вот. Поэтому он сказал работа. То есть работа у него для него все.</w:t>
      </w:r>
    </w:p>
    <w:p w14:paraId="180A52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Важнее.</w:t>
      </w:r>
    </w:p>
    <w:p w14:paraId="5EFE0D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И в этой связи поступки его тоже вполне объяснимы.</w:t>
      </w:r>
    </w:p>
    <w:p w14:paraId="535569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0EB4DD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Никаких тут нет. Хорошо, кто еще, кого можете вспомнить, что за второстепенный персонаж?</w:t>
      </w:r>
    </w:p>
    <w:p w14:paraId="4BAECC5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Я могу про этого</w:t>
      </w:r>
    </w:p>
    <w:p w14:paraId="0BE29DB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Давайте.</w:t>
      </w:r>
    </w:p>
    <w:p w14:paraId="0FC878F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Самый главный начальник.</w:t>
      </w:r>
    </w:p>
    <w:p w14:paraId="18D4E07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Олег.</w:t>
      </w:r>
    </w:p>
    <w:p w14:paraId="39B3F51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Я считаю, отрицательное качество. Потому что, когда она к нему пришла жаловаться, что она написала заявление на увольнение, он же начал говорить про то, про свой девиз. И сказал, «на, возьми мандаринку, она сладкая и без косточек». А когда она не могла дозвониться до Носкова, она ела мандаринку, вся морщилась и выплевывала косточки. Он ей лгал.</w:t>
      </w:r>
    </w:p>
    <w:p w14:paraId="47CD841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я тоже обратила на это внимание на косточки, как она выплевывала, сидела.</w:t>
      </w:r>
    </w:p>
    <w:p w14:paraId="325123F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Он лгал или просто ляпнул? </w:t>
      </w:r>
      <w:r w:rsidRPr="008F33E2">
        <w:rPr>
          <w:rFonts w:ascii="Franklin Gothic Book" w:hAnsi="Franklin Gothic Book" w:cs="Arial"/>
          <w:i/>
          <w:iCs/>
          <w:color w:val="000000"/>
          <w:sz w:val="24"/>
          <w:szCs w:val="24"/>
        </w:rPr>
        <w:t>(Говорят хором)</w:t>
      </w:r>
    </w:p>
    <w:p w14:paraId="6DDCE09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Pr>
          <w:rFonts w:ascii="Franklin Gothic Book" w:hAnsi="Franklin Gothic Book" w:cs="Arial"/>
          <w:color w:val="000000"/>
          <w:sz w:val="24"/>
          <w:szCs w:val="24"/>
        </w:rPr>
        <w:t>Б</w:t>
      </w:r>
      <w:r w:rsidRPr="008F33E2">
        <w:rPr>
          <w:rFonts w:ascii="Franklin Gothic Book" w:hAnsi="Franklin Gothic Book" w:cs="Arial"/>
          <w:color w:val="000000"/>
          <w:sz w:val="24"/>
          <w:szCs w:val="24"/>
        </w:rPr>
        <w:t>ыло это. Я косточки не заметила.</w:t>
      </w:r>
    </w:p>
    <w:p w14:paraId="4DA0ED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Нет, она все время плевала прямо.</w:t>
      </w:r>
    </w:p>
    <w:p w14:paraId="31BE70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Может обмануть.</w:t>
      </w:r>
    </w:p>
    <w:p w14:paraId="71E0AB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То, что он говорит через 3 месяца возьму тебя на работу, встает под вопрос. Из-за такой мелочи.</w:t>
      </w:r>
    </w:p>
    <w:p w14:paraId="531C93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Из-за такой мелочи, да.</w:t>
      </w:r>
    </w:p>
    <w:p w14:paraId="0A55F2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Мандарин не ел.</w:t>
      </w:r>
    </w:p>
    <w:p w14:paraId="1E5717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да, порекомендовал. Интересно.</w:t>
      </w:r>
    </w:p>
    <w:p w14:paraId="0E2853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 ее успокоить хотел, порадовать, как ребенка, да.</w:t>
      </w:r>
    </w:p>
    <w:p w14:paraId="3C2A8E1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А может он и не ел?</w:t>
      </w:r>
    </w:p>
    <w:p w14:paraId="4798D9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 и не ел, конечно. Конечно, просто радость хотел ей принести.</w:t>
      </w:r>
    </w:p>
    <w:p w14:paraId="4DD8F2D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Нет. Смотрите, у нас вот такая мысль, что он вполне возможно эти мандарины-то не ел сам.</w:t>
      </w:r>
    </w:p>
    <w:p w14:paraId="16EA468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Да-да.</w:t>
      </w:r>
    </w:p>
    <w:p w14:paraId="34A08A0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Pr>
          <w:rFonts w:ascii="Franklin Gothic Book" w:hAnsi="Franklin Gothic Book" w:cs="Arial"/>
          <w:b/>
          <w:bCs/>
          <w:color w:val="000000"/>
          <w:sz w:val="24"/>
          <w:szCs w:val="24"/>
        </w:rPr>
        <w:t xml:space="preserve"> </w:t>
      </w:r>
      <w:r w:rsidRPr="008F33E2">
        <w:rPr>
          <w:rFonts w:ascii="Franklin Gothic Book" w:hAnsi="Franklin Gothic Book" w:cs="Arial"/>
          <w:color w:val="000000"/>
          <w:sz w:val="24"/>
          <w:szCs w:val="24"/>
        </w:rPr>
        <w:t>А зачем тогда ей их давал?</w:t>
      </w:r>
    </w:p>
    <w:p w14:paraId="0DDAFD7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Дело не в мандаринах.</w:t>
      </w:r>
    </w:p>
    <w:p w14:paraId="253B75E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Чтобы переключить ее, отвлечь от мыслей. А тогда о том, что он обманет ее через три месяца, может быть, нет.</w:t>
      </w:r>
    </w:p>
    <w:p w14:paraId="75281D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Как ребенку «на конфетку».</w:t>
      </w:r>
    </w:p>
    <w:p w14:paraId="1EF8034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Нет, конечно нет.</w:t>
      </w:r>
    </w:p>
    <w:p w14:paraId="2BA1EC7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Мандаринку</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w:t>
      </w:r>
      <w:r w:rsidRPr="008F33E2">
        <w:rPr>
          <w:rFonts w:ascii="Franklin Gothic Book" w:hAnsi="Franklin Gothic Book" w:cs="Arial"/>
          <w:i/>
          <w:iCs/>
          <w:color w:val="000000"/>
          <w:sz w:val="24"/>
          <w:szCs w:val="24"/>
        </w:rPr>
        <w:t>(говорят хором)</w:t>
      </w:r>
    </w:p>
    <w:p w14:paraId="7DFA7E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Взрослый человек будет обманывать, что ли? Вроде серьезный.</w:t>
      </w:r>
    </w:p>
    <w:p w14:paraId="0DDCA76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знаете, бывает всякое.</w:t>
      </w:r>
    </w:p>
    <w:p w14:paraId="650FAB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Нет, этот положительный.</w:t>
      </w:r>
    </w:p>
    <w:p w14:paraId="253FDCC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положительный, я не спорю, что он положительный, но просто говорю, что в жизни бывает всякое.</w:t>
      </w:r>
    </w:p>
    <w:p w14:paraId="1E0676D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Насть, у вас такого однозначно положительного про этого героя не сложилось впечатления? Вот этот вот эпизод, он вот</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w:t>
      </w:r>
      <w:r w:rsidRPr="008F33E2">
        <w:rPr>
          <w:rFonts w:ascii="Franklin Gothic Book" w:hAnsi="Franklin Gothic Book" w:cs="Arial"/>
          <w:i/>
          <w:iCs/>
          <w:color w:val="000000"/>
          <w:sz w:val="24"/>
          <w:szCs w:val="24"/>
        </w:rPr>
        <w:t>(говорят хором)</w:t>
      </w:r>
    </w:p>
    <w:p w14:paraId="790921A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Ну, проанализировала.</w:t>
      </w:r>
    </w:p>
    <w:p w14:paraId="6E5D6C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Замечательно. Так, давайте, кто еще из персонажей, кого можете вспомнить?</w:t>
      </w:r>
    </w:p>
    <w:p w14:paraId="111CDEF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Учителя.</w:t>
      </w:r>
    </w:p>
    <w:p w14:paraId="1BA25D0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учитель.</w:t>
      </w:r>
    </w:p>
    <w:p w14:paraId="3ED8CC2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Учитель. Что про него можете сказать, чем запомнился?</w:t>
      </w:r>
    </w:p>
    <w:p w14:paraId="1E1E08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Достойно себя повел.</w:t>
      </w:r>
    </w:p>
    <w:p w14:paraId="0140D5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Достойно?</w:t>
      </w:r>
    </w:p>
    <w:p w14:paraId="2F410B3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 не разжёг, так скажем, этот скандал.</w:t>
      </w:r>
    </w:p>
    <w:p w14:paraId="6D58A54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7CC8BD9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То есть девочка сказала спасибо. То есть, действительно, дальше не вышло.</w:t>
      </w:r>
    </w:p>
    <w:p w14:paraId="3C1F10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Дети, конечно, разнесут, тем более, что все это записывалось.</w:t>
      </w:r>
    </w:p>
    <w:p w14:paraId="0EBC1D4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Который снимал-то, да.</w:t>
      </w:r>
    </w:p>
    <w:p w14:paraId="61BB4C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Тоже это характеризует нашу молодежь все теперь снимают на телефон. Любое движение.</w:t>
      </w:r>
    </w:p>
    <w:p w14:paraId="697027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 так, учитель у кого, какие еще вызвал? Положительные, не положительные?</w:t>
      </w:r>
    </w:p>
    <w:p w14:paraId="0EB779C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 xml:space="preserve">Его там показывали, это было непонятно. </w:t>
      </w:r>
      <w:r w:rsidRPr="008F33E2">
        <w:rPr>
          <w:rFonts w:ascii="Franklin Gothic Book" w:hAnsi="Franklin Gothic Book" w:cs="Arial"/>
          <w:i/>
          <w:iCs/>
          <w:color w:val="000000"/>
          <w:sz w:val="24"/>
          <w:szCs w:val="24"/>
        </w:rPr>
        <w:t>(Говорят хором)</w:t>
      </w:r>
    </w:p>
    <w:p w14:paraId="2FC764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понятно.</w:t>
      </w:r>
    </w:p>
    <w:p w14:paraId="0F764F0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Уважение вызвал.</w:t>
      </w:r>
    </w:p>
    <w:p w14:paraId="48C19A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Уважение?</w:t>
      </w:r>
    </w:p>
    <w:p w14:paraId="46500E3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083F24C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Елена, а у вас?</w:t>
      </w:r>
    </w:p>
    <w:p w14:paraId="7972F8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Дети сейчас</w:t>
      </w:r>
      <w:r>
        <w:rPr>
          <w:rFonts w:ascii="Franklin Gothic Book" w:hAnsi="Franklin Gothic Book" w:cs="Arial"/>
          <w:color w:val="000000"/>
          <w:sz w:val="24"/>
          <w:szCs w:val="24"/>
        </w:rPr>
        <w:t>.</w:t>
      </w:r>
    </w:p>
    <w:p w14:paraId="4ABBE86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Я вообще не знаю.</w:t>
      </w:r>
    </w:p>
    <w:p w14:paraId="25CECD1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Татьяна?</w:t>
      </w:r>
    </w:p>
    <w:p w14:paraId="099EF5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 повел себя достойно, конечно, я считаю, что не всегда так учителя тоже себя ведут, как он повел.</w:t>
      </w:r>
    </w:p>
    <w:p w14:paraId="32326DF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то есть это не сильно характерный учитель показан?</w:t>
      </w:r>
    </w:p>
    <w:p w14:paraId="53B06F0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Нет, какой должен быть.</w:t>
      </w:r>
    </w:p>
    <w:p w14:paraId="32A0F78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Какой должен быть.</w:t>
      </w:r>
    </w:p>
    <w:p w14:paraId="6445AE0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Какой должен быть? Как идеал, но не про правду.</w:t>
      </w:r>
    </w:p>
    <w:p w14:paraId="6032C3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да, можно так сказать.</w:t>
      </w:r>
    </w:p>
    <w:p w14:paraId="167C0D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Такие учителя тоже есть. Разные есть. По идее, бы он должен был все равно ведь поступить не так, как он поступил по факту.</w:t>
      </w:r>
    </w:p>
    <w:p w14:paraId="3010C43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как?</w:t>
      </w:r>
    </w:p>
    <w:p w14:paraId="0E445D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 слишком благородно поступил по отношению к этому мальчику. Но он же, как бы, не смог правильно, как сказать, донести, да, как бы, как это должно быть.</w:t>
      </w:r>
    </w:p>
    <w:p w14:paraId="6FBB4AD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как должно быть?</w:t>
      </w:r>
    </w:p>
    <w:p w14:paraId="7F327F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То есть он просто его отпустил, как бы, и все, так сказать.</w:t>
      </w:r>
    </w:p>
    <w:p w14:paraId="4F49C61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Светлана:</w:t>
      </w:r>
      <w:r w:rsidRPr="008F33E2">
        <w:rPr>
          <w:rFonts w:ascii="Franklin Gothic Book" w:hAnsi="Franklin Gothic Book" w:cs="Arial"/>
          <w:color w:val="000000"/>
          <w:sz w:val="24"/>
          <w:szCs w:val="24"/>
        </w:rPr>
        <w:t xml:space="preserve"> Мне кажется, он понял, что у мальчишки всё кипит. Он, во-первых, приехал из такого места, да, что это психологический слом у него. Поэтому я считаю, что достойно учитель поступил.</w:t>
      </w:r>
    </w:p>
    <w:p w14:paraId="5C4177E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 ушёл и с таким же этим он и остался. Мнением остался.</w:t>
      </w:r>
    </w:p>
    <w:p w14:paraId="56A2F7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Нет, девочка же следом ему мозги вправила немножко.</w:t>
      </w:r>
    </w:p>
    <w:p w14:paraId="44F4FE0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Я считаю, что это учитель, взрослый человек, который как раз-таки может донести до него.</w:t>
      </w:r>
    </w:p>
    <w:p w14:paraId="05C295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он не будет слушать.</w:t>
      </w:r>
    </w:p>
    <w:p w14:paraId="14F4279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Это одна минута, за одну минуту никак</w:t>
      </w:r>
      <w:r>
        <w:rPr>
          <w:rFonts w:ascii="Franklin Gothic Book" w:hAnsi="Franklin Gothic Book" w:cs="Arial"/>
          <w:color w:val="000000"/>
          <w:sz w:val="24"/>
          <w:szCs w:val="24"/>
        </w:rPr>
        <w:t>.</w:t>
      </w:r>
    </w:p>
    <w:p w14:paraId="759EE83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Так никто не говорит, что за одну минуту, я и не говорю.</w:t>
      </w:r>
    </w:p>
    <w:p w14:paraId="6C3ED6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Ну это за кадром. Что там было дальше, мы не можем говорить.</w:t>
      </w:r>
    </w:p>
    <w:p w14:paraId="41B3FA3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вот просто я и говорю, мне этот момент</w:t>
      </w:r>
      <w:r>
        <w:rPr>
          <w:rFonts w:ascii="Franklin Gothic Book" w:hAnsi="Franklin Gothic Book" w:cs="Arial"/>
          <w:color w:val="000000"/>
          <w:sz w:val="24"/>
          <w:szCs w:val="24"/>
        </w:rPr>
        <w:t>.</w:t>
      </w:r>
    </w:p>
    <w:p w14:paraId="3093173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очень.</w:t>
      </w:r>
    </w:p>
    <w:p w14:paraId="15EEE0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Мальчик же в конце понял, когда его это самое спасли-то, он же всё сразу, это самое</w:t>
      </w:r>
      <w:r>
        <w:rPr>
          <w:rFonts w:ascii="Franklin Gothic Book" w:hAnsi="Franklin Gothic Book" w:cs="Arial"/>
          <w:color w:val="000000"/>
          <w:sz w:val="24"/>
          <w:szCs w:val="24"/>
        </w:rPr>
        <w:t>.</w:t>
      </w:r>
    </w:p>
    <w:p w14:paraId="082AD68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Ну и тут девчонка вышла, сказала, что я не бью никого, и он как-то немножко все равно сразу уже встал на место.</w:t>
      </w:r>
    </w:p>
    <w:p w14:paraId="6E73B79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Давайте ещё тогда про темы, которые поднимаются в этом сериале. Про основную мы говорили. Ещё мы сказали про патриотизм, условно, да, про семейственность. Ещё какие-то темы были здесь?</w:t>
      </w:r>
    </w:p>
    <w:p w14:paraId="685682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Терроризм.</w:t>
      </w:r>
    </w:p>
    <w:p w14:paraId="59E305C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Терроризм, да.</w:t>
      </w:r>
    </w:p>
    <w:p w14:paraId="75623B3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Как подростков вводят в заблуждение.</w:t>
      </w:r>
    </w:p>
    <w:p w14:paraId="5486EAE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тоже в начале говорили о том, что это очень на правду похоже получается. Вот одну из тем, которую стремились раскрыть авторы сериала, они так ее условно назвали — две сестры, они как две страны, Россия и Украина. Вот из того, что было показано, удалось, не удалось, вот эту тему раскрыть авторам, как считаете?</w:t>
      </w:r>
    </w:p>
    <w:p w14:paraId="56EF4B4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Удалось.</w:t>
      </w:r>
    </w:p>
    <w:p w14:paraId="3526EF8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Удалось. А мы сами к этому выводу ведь пришли.</w:t>
      </w:r>
    </w:p>
    <w:p w14:paraId="31C0E67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всё-таки удалось.</w:t>
      </w:r>
    </w:p>
    <w:p w14:paraId="5057235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Удалось.</w:t>
      </w:r>
    </w:p>
    <w:p w14:paraId="39F2FFC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Настя, как считаете, удалось?</w:t>
      </w:r>
    </w:p>
    <w:p w14:paraId="3A4BE40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удалось. Украина раньше же была в СССР. Потом они разделились, потом что-то у нее отняли. Она всегда была в таком состоянии подвешенном, как вот эта Анна. То, что она не знала, что делать, а муж — это как раз Россия. За мужем была она всегда, то есть за СССР она была. Ну, тоже всё зашифрованное, как бы.</w:t>
      </w:r>
    </w:p>
    <w:p w14:paraId="0C773C0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то есть мы все</w:t>
      </w:r>
      <w:r>
        <w:rPr>
          <w:rFonts w:ascii="Franklin Gothic Book" w:hAnsi="Franklin Gothic Book" w:cs="Arial"/>
          <w:b/>
          <w:bCs/>
          <w:color w:val="000000"/>
          <w:sz w:val="24"/>
          <w:szCs w:val="24"/>
        </w:rPr>
        <w:t>.</w:t>
      </w:r>
    </w:p>
    <w:p w14:paraId="5547AD5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А потом разделили, и Анна стала Украиной, а Мария стала Россией.</w:t>
      </w:r>
    </w:p>
    <w:p w14:paraId="39D0DA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И в этом смысле Россия</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То есть тут вот считывается это да, что Россия — это Мария, а Украина</w:t>
      </w:r>
      <w:r>
        <w:rPr>
          <w:rFonts w:ascii="Franklin Gothic Book" w:hAnsi="Franklin Gothic Book" w:cs="Arial"/>
          <w:b/>
          <w:bCs/>
          <w:color w:val="000000"/>
          <w:sz w:val="24"/>
          <w:szCs w:val="24"/>
        </w:rPr>
        <w:t>.</w:t>
      </w:r>
    </w:p>
    <w:p w14:paraId="1C4E39A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Анна — Украина, конечно.</w:t>
      </w:r>
    </w:p>
    <w:p w14:paraId="00067E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Украина, да? Тут прям</w:t>
      </w:r>
      <w:r>
        <w:rPr>
          <w:rFonts w:ascii="Franklin Gothic Book" w:hAnsi="Franklin Gothic Book" w:cs="Arial"/>
          <w:b/>
          <w:bCs/>
          <w:color w:val="000000"/>
          <w:sz w:val="24"/>
          <w:szCs w:val="24"/>
        </w:rPr>
        <w:t>.</w:t>
      </w:r>
    </w:p>
    <w:p w14:paraId="1432D5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7D34576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Вадим, ну вот Настя так говорит, вот образ СССР.</w:t>
      </w:r>
    </w:p>
    <w:p w14:paraId="5C09E6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Образ СССР, да.</w:t>
      </w:r>
    </w:p>
    <w:p w14:paraId="02E61D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Получается так. Так получается?</w:t>
      </w:r>
    </w:p>
    <w:p w14:paraId="5102E77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Конечно. По характеру Анна такая инфантильная, несерьезная, а Мария такая жесткая, серьезная. Также можно страны сопоставить.</w:t>
      </w:r>
    </w:p>
    <w:p w14:paraId="77767B0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Отлично. У кого-то дополнение к такому видению, может кто-то по-другому воспринимает. Может быть Вадим не СССР?</w:t>
      </w:r>
    </w:p>
    <w:p w14:paraId="175B82C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На счет СССР я не знаю. Задумалась.</w:t>
      </w:r>
    </w:p>
    <w:p w14:paraId="2CB408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Тогда что говорит о том, что да?</w:t>
      </w:r>
    </w:p>
    <w:p w14:paraId="11BC765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может быть, Вадим тогда Россия, если не СССР? Просто оберегает, защищает Анну. Как Анн, если Анну судить, как Украину.</w:t>
      </w:r>
    </w:p>
    <w:p w14:paraId="0613A2C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Просто Россия вот в другой своей немножко</w:t>
      </w:r>
      <w:r>
        <w:rPr>
          <w:rFonts w:ascii="Franklin Gothic Book" w:hAnsi="Franklin Gothic Book" w:cs="Arial"/>
          <w:b/>
          <w:bCs/>
          <w:color w:val="000000"/>
          <w:sz w:val="24"/>
          <w:szCs w:val="24"/>
        </w:rPr>
        <w:t>.</w:t>
      </w:r>
    </w:p>
    <w:p w14:paraId="3A5832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64A507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Такой оберегающий</w:t>
      </w:r>
      <w:r>
        <w:rPr>
          <w:rFonts w:ascii="Franklin Gothic Book" w:hAnsi="Franklin Gothic Book" w:cs="Arial"/>
          <w:b/>
          <w:bCs/>
          <w:color w:val="000000"/>
          <w:sz w:val="24"/>
          <w:szCs w:val="24"/>
        </w:rPr>
        <w:t>.</w:t>
      </w:r>
    </w:p>
    <w:p w14:paraId="2A256B0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Как купол.</w:t>
      </w:r>
    </w:p>
    <w:p w14:paraId="788858F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Ага. Вот если говорить о взглядах Анны, то Россия в ее представлении, какая? Вот как она её видит, когда, наверное, приезжает все-таки, как она воспринимает Россию, россиян?</w:t>
      </w:r>
    </w:p>
    <w:p w14:paraId="21CAD38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Об этом не было вообще?</w:t>
      </w:r>
    </w:p>
    <w:p w14:paraId="7D20BD6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она положительно. Там было знаете какое, девочка, вот она занимается с девочкой, как логопед, а девочка спрашивает, «а вас там не убьют?» Вот то есть у них-то страх перед Россией. А Анна отвечает, что «нет, у меня тут же семья, мама, сестра, они меня любят, все хорошо, никто тут меня убивать не будет, не собирается». Мне вот это прям красной нитью.</w:t>
      </w:r>
    </w:p>
    <w:p w14:paraId="6C0FD5F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взгляд, условно, со стороны Украины, да, а со стороны Анны, Россия какой ей видится? Как считаете? Было ли понятно там в начале, потом как она Россию?</w:t>
      </w:r>
    </w:p>
    <w:p w14:paraId="369036C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Она все хотела уехать домой.</w:t>
      </w:r>
    </w:p>
    <w:p w14:paraId="559246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Она хотела домой, она говорила домой, что она там жила и столько времени, тут приехала в Россию. Но про Россию-то ведь она ничего не говорила плохого.</w:t>
      </w:r>
    </w:p>
    <w:p w14:paraId="679D52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вынуждена там остаться была в России.</w:t>
      </w:r>
    </w:p>
    <w:p w14:paraId="197C594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5278F3B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же сначала на Украину собиралась, а потом в Европу собиралась.</w:t>
      </w:r>
    </w:p>
    <w:p w14:paraId="052AC3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Она же говорила, что не могу уже здесь находиться, она говорила это.</w:t>
      </w:r>
    </w:p>
    <w:p w14:paraId="5491F75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приняла те обстоятельства, которые сейчас сложились и эту ситуацию.</w:t>
      </w:r>
    </w:p>
    <w:p w14:paraId="7ECADD8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Но в этой связи, она всё-таки Россию как воспринимала, действительно как вражескую какую-то?</w:t>
      </w:r>
    </w:p>
    <w:p w14:paraId="47A1A0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она не воспринимала, как вражескую какую-то, это точно, просто её тянула как бы.</w:t>
      </w:r>
    </w:p>
    <w:p w14:paraId="1E8B665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домой.</w:t>
      </w:r>
    </w:p>
    <w:p w14:paraId="64E12E8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Домой .</w:t>
      </w:r>
    </w:p>
    <w:p w14:paraId="2DC3E47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ее тянуло, ну, к мужу, домой, не то что на Украину, а именно больше к семье какой-то, к воссоединению. И в этом плане позиция Анны по отношению к России тут нам никак не звучала.</w:t>
      </w:r>
    </w:p>
    <w:p w14:paraId="4F206BC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Нет. Она переживала, что с ним там.</w:t>
      </w:r>
    </w:p>
    <w:p w14:paraId="29D323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что с ним именно. Ага. Ну, согласны, не согласны ли вы с тем, что в конце сериала отношение Анны к России как-то изменилось?</w:t>
      </w:r>
    </w:p>
    <w:p w14:paraId="24031C0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Изменилось, да.</w:t>
      </w:r>
    </w:p>
    <w:p w14:paraId="26566B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Изменилось. И тогда каким оно стало? Стало ли понятным? Или поменялось именно видение ситуации конфликта? Отношение к России?</w:t>
      </w:r>
    </w:p>
    <w:p w14:paraId="5C75EA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Я так поняла, что, как бы, она всё-таки осознала, что она русская и что, как бы, вот её корни.</w:t>
      </w:r>
    </w:p>
    <w:p w14:paraId="32B73CC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Ну, она и до этого говорила сыну, что с моей-то стороны же у нас все русские.</w:t>
      </w:r>
    </w:p>
    <w:p w14:paraId="3AA304F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она сказала, у мамы. Да, у мамы родители.</w:t>
      </w:r>
    </w:p>
    <w:p w14:paraId="1B0268C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Родители. Она-то тоже ведь как бы</w:t>
      </w:r>
      <w:r>
        <w:rPr>
          <w:rFonts w:ascii="Franklin Gothic Book" w:hAnsi="Franklin Gothic Book" w:cs="Arial"/>
          <w:color w:val="000000"/>
          <w:sz w:val="24"/>
          <w:szCs w:val="24"/>
        </w:rPr>
        <w:t>.</w:t>
      </w:r>
    </w:p>
    <w:p w14:paraId="467B379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Она себя имела в виду.</w:t>
      </w:r>
    </w:p>
    <w:p w14:paraId="00119C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Светлана:</w:t>
      </w:r>
      <w:r w:rsidRPr="008F33E2">
        <w:rPr>
          <w:rFonts w:ascii="Franklin Gothic Book" w:hAnsi="Franklin Gothic Book" w:cs="Arial"/>
          <w:color w:val="000000"/>
          <w:sz w:val="24"/>
          <w:szCs w:val="24"/>
        </w:rPr>
        <w:t xml:space="preserve"> Она поэтому и говорила, говорит и бабушка, и мама.</w:t>
      </w:r>
    </w:p>
    <w:p w14:paraId="3EB202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Мама была с Украины.</w:t>
      </w:r>
    </w:p>
    <w:p w14:paraId="4E0F71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Ну, поэтому как делить-то?</w:t>
      </w:r>
    </w:p>
    <w:p w14:paraId="4179C3C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w:t>
      </w:r>
    </w:p>
    <w:p w14:paraId="775977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Но в этом плане, что-то все-таки, вот отношение к России у Анны, заметили что-то, были ли какие-то изменения, что-то нам об этом говорили в сериале?</w:t>
      </w:r>
    </w:p>
    <w:p w14:paraId="3E579AA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 Вначале говорила, ехать не хочет, когда ребенком была, когда родители хотели.</w:t>
      </w:r>
    </w:p>
    <w:p w14:paraId="41D48B7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Она замуж за Вадима собиралась.</w:t>
      </w:r>
    </w:p>
    <w:p w14:paraId="11F7918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6195AE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Светлана: </w:t>
      </w:r>
      <w:r w:rsidRPr="008F33E2">
        <w:rPr>
          <w:rFonts w:ascii="Franklin Gothic Book" w:hAnsi="Franklin Gothic Book" w:cs="Arial"/>
          <w:color w:val="000000"/>
          <w:sz w:val="24"/>
          <w:szCs w:val="24"/>
        </w:rPr>
        <w:t>А Вадима она не хотела оставлять.</w:t>
      </w:r>
    </w:p>
    <w:p w14:paraId="4657E7E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Замуж за него.</w:t>
      </w:r>
    </w:p>
    <w:p w14:paraId="3568EF0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тоже про отношение к России, как будто что-то изменилось, такого прям не было, такого, что она воспринимала это как родину своих предков, так, в общем-то, важнее было отношение к мужу, чем сама страна?</w:t>
      </w:r>
    </w:p>
    <w:p w14:paraId="15A68C0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Да. Она домашняя. </w:t>
      </w:r>
    </w:p>
    <w:p w14:paraId="3157A48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Домашняя. Хорошо. Изменение</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Так, то есть, мы не отмечаем, что прям Анна как-то убедительно изменила отношение к России.</w:t>
      </w:r>
    </w:p>
    <w:p w14:paraId="0A4F34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Нет.</w:t>
      </w:r>
    </w:p>
    <w:p w14:paraId="1BAFDFD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это отношение именно к конфликту. И там у нас отметили, что через работу, да, получается, когда у нее основной слом произошел ее взглядов?</w:t>
      </w:r>
    </w:p>
    <w:p w14:paraId="452B1B7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21C96E5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После того, когда</w:t>
      </w:r>
      <w:r>
        <w:rPr>
          <w:rFonts w:ascii="Franklin Gothic Book" w:hAnsi="Franklin Gothic Book" w:cs="Arial"/>
          <w:b/>
          <w:bCs/>
          <w:color w:val="000000"/>
          <w:sz w:val="24"/>
          <w:szCs w:val="24"/>
        </w:rPr>
        <w:t>.</w:t>
      </w:r>
    </w:p>
    <w:p w14:paraId="479AA5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Не слом, а осознание, наверное, всего этого.</w:t>
      </w:r>
    </w:p>
    <w:p w14:paraId="12C6F5F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Да, осознание.</w:t>
      </w:r>
    </w:p>
    <w:p w14:paraId="75D6F75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как бы, просто пришла же устраиваться на работу. А там оказалась, она разобралась в этом.</w:t>
      </w:r>
    </w:p>
    <w:p w14:paraId="52DCCDE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Политика.</w:t>
      </w:r>
    </w:p>
    <w:p w14:paraId="7BD401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Да. Что, почему она молодежь будет втягивать в эти все демонстрации под какие-то, не знаю, под преступления, митинги.</w:t>
      </w:r>
    </w:p>
    <w:p w14:paraId="0F4637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Когда начали про деньги говорить, когда они ей сказали «вот ты возьмешь себе столько-то, отдашь столько-то», вот у нее тогда</w:t>
      </w:r>
      <w:r>
        <w:rPr>
          <w:rFonts w:ascii="Franklin Gothic Book" w:hAnsi="Franklin Gothic Book" w:cs="Arial"/>
          <w:color w:val="000000"/>
          <w:sz w:val="24"/>
          <w:szCs w:val="24"/>
        </w:rPr>
        <w:t>.</w:t>
      </w:r>
    </w:p>
    <w:p w14:paraId="13C9A2E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397C0C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Пошло это осознание.</w:t>
      </w:r>
    </w:p>
    <w:p w14:paraId="66F4AEF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когда она познакомилась с той вот подоплекой организации всех-всех этих митингов. Хорошо. А как вам кажется, какими в сериале показаны российские СМИ? Вот средства массовой информации.</w:t>
      </w:r>
    </w:p>
    <w:p w14:paraId="53EA55D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Такое разнообразие. Вот эти же тоже СМИ, ведь тоже к СМИ отношения имели, вот куда она пришла устраиваться, там переводами или это. Эти тоже СМИ. Ну, то есть они разные. И та СМИ, Маша, где работала, там нормальные, тут, значит, то есть всё разнообразие.</w:t>
      </w:r>
    </w:p>
    <w:p w14:paraId="5FEBCD7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Разнообразие. Так, так. Ещё кто, что может сказать, разнообразные российские СМИ, что ещё подчеркнули? Какие они российские?</w:t>
      </w:r>
    </w:p>
    <w:p w14:paraId="7436C03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Чтобы пользовались телеграмм каналами. </w:t>
      </w:r>
      <w:r>
        <w:rPr>
          <w:rFonts w:ascii="Franklin Gothic Book" w:hAnsi="Franklin Gothic Book" w:cs="Arial"/>
          <w:color w:val="000000"/>
          <w:sz w:val="24"/>
          <w:szCs w:val="24"/>
        </w:rPr>
        <w:t>Д</w:t>
      </w:r>
      <w:r w:rsidRPr="008F33E2">
        <w:rPr>
          <w:rFonts w:ascii="Franklin Gothic Book" w:hAnsi="Franklin Gothic Book" w:cs="Arial"/>
          <w:color w:val="000000"/>
          <w:sz w:val="24"/>
          <w:szCs w:val="24"/>
        </w:rPr>
        <w:t>ля разных целей.</w:t>
      </w:r>
    </w:p>
    <w:p w14:paraId="737A258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Отдельно, да, военкоры и отдельно те, которые прикрывают, да, в тылу работают, как бы, вот поняла разделение у них, когда она просилась на Донбасс.</w:t>
      </w:r>
    </w:p>
    <w:p w14:paraId="2FFF650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да.</w:t>
      </w:r>
    </w:p>
    <w:p w14:paraId="73D33FB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Ей сказали «нет, достаточно того, что у нас есть военкоры».</w:t>
      </w:r>
    </w:p>
    <w:p w14:paraId="0A40339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там уже специально было.</w:t>
      </w:r>
    </w:p>
    <w:p w14:paraId="5C07CEB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Конечно, подготовка, и видимо, отбор тщательный.</w:t>
      </w:r>
    </w:p>
    <w:p w14:paraId="329333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Конечно, там уже другое совсем.</w:t>
      </w:r>
    </w:p>
    <w:p w14:paraId="542305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прям ярких каких-то моментов со СМИ не было?</w:t>
      </w:r>
    </w:p>
    <w:p w14:paraId="5EA94A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 было таких.</w:t>
      </w:r>
    </w:p>
    <w:p w14:paraId="1F903C1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было, что прям что-то нас</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Вернемся уже, затрагивали эту тему, но тем не менее, может быть, сейчас еще что-то определимся. Почему Машу уволили с телеканала? У вот нас тут пошли разночтения, да, с одной стороны вроде</w:t>
      </w:r>
      <w:r>
        <w:rPr>
          <w:rFonts w:ascii="Franklin Gothic Book" w:hAnsi="Franklin Gothic Book" w:cs="Arial"/>
          <w:b/>
          <w:bCs/>
          <w:color w:val="000000"/>
          <w:sz w:val="24"/>
          <w:szCs w:val="24"/>
        </w:rPr>
        <w:t>.</w:t>
      </w:r>
    </w:p>
    <w:p w14:paraId="7B5E866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Племянник.</w:t>
      </w:r>
    </w:p>
    <w:p w14:paraId="745769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то ли племянник у нее, то ли что он у нее оказался втянут в эту историю, то ли, потому что все-таки она проговорила это пусть не в эфир, но</w:t>
      </w:r>
      <w:r>
        <w:rPr>
          <w:rFonts w:ascii="Franklin Gothic Book" w:hAnsi="Franklin Gothic Book" w:cs="Arial"/>
          <w:b/>
          <w:bCs/>
          <w:color w:val="000000"/>
          <w:sz w:val="24"/>
          <w:szCs w:val="24"/>
        </w:rPr>
        <w:t>.</w:t>
      </w:r>
    </w:p>
    <w:p w14:paraId="587AEB5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Видимо, это тоже было решающим, потому что все-таки человек, который личное ставит выше общественного, он всегда немножко неблагонадежным считается. То есть ситуация эта может повториться. Утрата доверия, видимо, это же на всю страну вещают.</w:t>
      </w:r>
    </w:p>
    <w:p w14:paraId="7EA47EC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посмотрела, когда они же посмотрели ее телефон и они увидели там это.</w:t>
      </w:r>
    </w:p>
    <w:p w14:paraId="07A0FF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Переписку?</w:t>
      </w:r>
    </w:p>
    <w:p w14:paraId="466640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Сообщения.</w:t>
      </w:r>
    </w:p>
    <w:p w14:paraId="5BCF4FE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3B3953A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Нет, имеется в виду, что у нее ее личное превысило то, для канала, для страны, то, что она</w:t>
      </w:r>
      <w:r>
        <w:rPr>
          <w:rFonts w:ascii="Franklin Gothic Book" w:hAnsi="Franklin Gothic Book" w:cs="Arial"/>
          <w:color w:val="000000"/>
          <w:sz w:val="24"/>
          <w:szCs w:val="24"/>
        </w:rPr>
        <w:t>.</w:t>
      </w:r>
    </w:p>
    <w:p w14:paraId="214B9F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Интересы.</w:t>
      </w:r>
    </w:p>
    <w:p w14:paraId="6D34317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Да, даже, естественно, под угрозой могла это сделать, что она поставила свое выше, то есть она позволила себе это сделать и они утратили к ней доверие, что она ради канала там все готова. Вот из этой серии.</w:t>
      </w:r>
    </w:p>
    <w:p w14:paraId="065BB01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Ну да, наверное, так.</w:t>
      </w:r>
    </w:p>
    <w:p w14:paraId="067F9C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Это, наверное, основная причина.</w:t>
      </w:r>
    </w:p>
    <w:p w14:paraId="68AB754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наверное, наверное, так и есть.</w:t>
      </w:r>
    </w:p>
    <w:p w14:paraId="14BE7D4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Заслуженно, не заслуженно? То есть это вот всё?</w:t>
      </w:r>
    </w:p>
    <w:p w14:paraId="6AD9FD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Заслуженно.</w:t>
      </w:r>
    </w:p>
    <w:p w14:paraId="47E824C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Мне кажется, что нет.</w:t>
      </w:r>
    </w:p>
    <w:p w14:paraId="2FD806D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Это работа, это не личное.</w:t>
      </w:r>
    </w:p>
    <w:p w14:paraId="0D8C2F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Работа. Да.</w:t>
      </w:r>
    </w:p>
    <w:p w14:paraId="5617FA5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Нина:</w:t>
      </w:r>
      <w:r w:rsidRPr="008F33E2">
        <w:rPr>
          <w:rFonts w:ascii="Franklin Gothic Book" w:hAnsi="Franklin Gothic Book" w:cs="Arial"/>
          <w:color w:val="000000"/>
          <w:sz w:val="24"/>
          <w:szCs w:val="24"/>
        </w:rPr>
        <w:t xml:space="preserve"> То есть это работа, да.</w:t>
      </w:r>
    </w:p>
    <w:p w14:paraId="70EC4BA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По-другому должна была.</w:t>
      </w:r>
    </w:p>
    <w:p w14:paraId="342004C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Она же взяла ответственность на себя.</w:t>
      </w:r>
    </w:p>
    <w:p w14:paraId="4B6484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как она должна была?</w:t>
      </w:r>
    </w:p>
    <w:p w14:paraId="6A31DD3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же сделала, она же понимала риск того, что её ждёт.</w:t>
      </w:r>
    </w:p>
    <w:p w14:paraId="16017F7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Что личное выше надо было поставить?</w:t>
      </w:r>
    </w:p>
    <w:p w14:paraId="5284FB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Нет, имеется ввиду, что она это сделала и что она создавала риски, какие будут, что ее уволят, что она была готова к этому.</w:t>
      </w:r>
    </w:p>
    <w:p w14:paraId="52A42D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это был ее выбор, поэтому она</w:t>
      </w:r>
      <w:r>
        <w:rPr>
          <w:rFonts w:ascii="Franklin Gothic Book" w:hAnsi="Franklin Gothic Book" w:cs="Arial"/>
          <w:b/>
          <w:bCs/>
          <w:color w:val="000000"/>
          <w:sz w:val="24"/>
          <w:szCs w:val="24"/>
        </w:rPr>
        <w:t>.</w:t>
      </w:r>
    </w:p>
    <w:p w14:paraId="7F6FD77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Я считаю, что правильно она сделала.</w:t>
      </w:r>
    </w:p>
    <w:p w14:paraId="00AA99E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w:t>
      </w:r>
    </w:p>
    <w:p w14:paraId="2BDFBF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да, но то, что ее уволили, правильно или неправильно?</w:t>
      </w:r>
    </w:p>
    <w:p w14:paraId="41C3CB9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А это, я считаю, нет.</w:t>
      </w:r>
    </w:p>
    <w:p w14:paraId="0F65C5D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почему нет?</w:t>
      </w:r>
    </w:p>
    <w:p w14:paraId="4E62CB6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Я тоже считаю, что нет.</w:t>
      </w:r>
    </w:p>
    <w:p w14:paraId="3F2103A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Она не имела права.</w:t>
      </w:r>
    </w:p>
    <w:p w14:paraId="70961F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Все-таки не роботы. Я считаю, что как бы</w:t>
      </w:r>
      <w:r>
        <w:rPr>
          <w:rFonts w:ascii="Franklin Gothic Book" w:hAnsi="Franklin Gothic Book" w:cs="Arial"/>
          <w:color w:val="000000"/>
          <w:sz w:val="24"/>
          <w:szCs w:val="24"/>
        </w:rPr>
        <w:t>.</w:t>
      </w:r>
    </w:p>
    <w:p w14:paraId="4A4122F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Ей все равно дали надежду то, что</w:t>
      </w:r>
      <w:r>
        <w:rPr>
          <w:rFonts w:ascii="Franklin Gothic Book" w:hAnsi="Franklin Gothic Book" w:cs="Arial"/>
          <w:color w:val="000000"/>
          <w:sz w:val="24"/>
          <w:szCs w:val="24"/>
        </w:rPr>
        <w:t>.</w:t>
      </w:r>
    </w:p>
    <w:p w14:paraId="3FE753B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да, но такая ситуация, что ее именно уволили, да, Татьяна?</w:t>
      </w:r>
    </w:p>
    <w:p w14:paraId="28847D1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Потому что я говорю, мы же не роботы, каждый мы люди, неважно начальник ты или просто подчиненный, как бы у каждого могут случиться такие ситуации, как бы, и давайте, сейчас у начальника какая-то ситуация произойдет и кто его будет увольнять?</w:t>
      </w:r>
    </w:p>
    <w:p w14:paraId="7DBF7F6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Вышестоящий.</w:t>
      </w:r>
    </w:p>
    <w:p w14:paraId="36872DB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И он что, он выберет работу? Да нет, если он человек, он тоже также поступит.</w:t>
      </w:r>
    </w:p>
    <w:p w14:paraId="7AF0BD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Разные люди есть.</w:t>
      </w:r>
    </w:p>
    <w:p w14:paraId="00A7E3F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На работе надо работать, оставлять эмоции дома.</w:t>
      </w:r>
    </w:p>
    <w:p w14:paraId="43E24FB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Это не люди, я считаю.</w:t>
      </w:r>
    </w:p>
    <w:p w14:paraId="5C19853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Она выполняла должностные обязанности, ее показывали в эфире, в прямом. И то есть она личную жизнь, свои интересы поставила превыше работы. Они должны были уволить. Это логично. Она была уязвима. Они понимали, что в следующий раз в эфире выйдет еще более масштабно что-то может.</w:t>
      </w:r>
    </w:p>
    <w:p w14:paraId="5A184A7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они должны были</w:t>
      </w:r>
      <w:r>
        <w:rPr>
          <w:rFonts w:ascii="Franklin Gothic Book" w:hAnsi="Franklin Gothic Book" w:cs="Arial"/>
          <w:b/>
          <w:bCs/>
          <w:color w:val="000000"/>
          <w:sz w:val="24"/>
          <w:szCs w:val="24"/>
        </w:rPr>
        <w:t>.</w:t>
      </w:r>
    </w:p>
    <w:p w14:paraId="70EDE65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Гарантий, что она так больше не поступит, нету ведь?</w:t>
      </w:r>
    </w:p>
    <w:p w14:paraId="71AA5E0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Я тоже так считаю, что у них не было выбора.</w:t>
      </w:r>
    </w:p>
    <w:p w14:paraId="2FE675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У них не было выбора. Надежда, для вас? Все-таки нет? Не должны были увольнять?</w:t>
      </w:r>
    </w:p>
    <w:p w14:paraId="3739A7C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Ой, очень, конечно, сложно об этом судить и говорить. Вообще, конечно, если вспомнить историю, когда Сталин сказал, что я не меняю солдат на генералов, когда его сын оказался в плену, и ему сказали, давайте мы поменяем, он об этом</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он пожертвовал своим ребенком, то, наверное, все-таки как бы не было ее жаль, и вроде бы, вот чисто так вот по-человечески понимая, что ей выбора-то не было другого, она переживала больше. Даже она, может быть, за свою дочь так бы не стала переживать, как вот именно за ребенка сестры. Вот. Если бы это была ее дочь, она может быть как-то по-другому поступила. Может быть она что-то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А тут ребенок сестры, это уже другая совсем вещь.</w:t>
      </w:r>
    </w:p>
    <w:p w14:paraId="39E63E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в этом смысле ее руководство могло ее оставить на работе или нет?</w:t>
      </w:r>
    </w:p>
    <w:p w14:paraId="50EC501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Тут уж на усмотрение, наверное.</w:t>
      </w:r>
    </w:p>
    <w:p w14:paraId="14C952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наверное, на усмотрение начальства. Но хотя, вот если это считать, что это канал такой всероссийский, то, наверное, скорее всего.</w:t>
      </w:r>
    </w:p>
    <w:p w14:paraId="0A812B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Даже история говорит, что в первую очередь захватывали? Телеграф.</w:t>
      </w:r>
    </w:p>
    <w:p w14:paraId="1877F9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4DAE8FA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Средства массовой информации.</w:t>
      </w:r>
    </w:p>
    <w:p w14:paraId="3CC9372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Поэтому, наверное, да.</w:t>
      </w:r>
    </w:p>
    <w:p w14:paraId="0E54E1C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То есть, это важная такая точка, рисковать нельзя.</w:t>
      </w:r>
    </w:p>
    <w:p w14:paraId="6967562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Наверное, нельзя, да. Соглашусь.</w:t>
      </w:r>
    </w:p>
    <w:p w14:paraId="3C6015F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А вот еще был такой персонаж — директриса школы. Тоже мимолетный, в общем-то. Но тем не менее. В третьей серии, когда она устраивает Тимофея в школу. С какими чувствами смотрели?</w:t>
      </w:r>
    </w:p>
    <w:p w14:paraId="4D3786B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Взяточница.</w:t>
      </w:r>
    </w:p>
    <w:p w14:paraId="6638CA9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Взяточница? Почему?</w:t>
      </w:r>
    </w:p>
    <w:p w14:paraId="2BC1CD9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Очень она так вот как-то такая, ну, видно, что дама любит всякие денежки, да, ведь? Видно, заметно это по ней?</w:t>
      </w:r>
    </w:p>
    <w:p w14:paraId="44F8EA8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Отрицательный герой.</w:t>
      </w:r>
    </w:p>
    <w:p w14:paraId="1C4B15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Отрицательный.</w:t>
      </w:r>
    </w:p>
    <w:p w14:paraId="0775D6F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Отрицательный герой?</w:t>
      </w:r>
    </w:p>
    <w:p w14:paraId="4EC4D5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70393DFF" w14:textId="77777777" w:rsidR="00047CA4" w:rsidRDefault="00047CA4" w:rsidP="00833734">
      <w:pPr>
        <w:spacing w:after="60"/>
        <w:jc w:val="both"/>
        <w:rPr>
          <w:rFonts w:ascii="Franklin Gothic Book" w:hAnsi="Franklin Gothic Book" w:cs="Arial"/>
          <w:color w:val="000000"/>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А еще, вы знаете, там, наверное, </w:t>
      </w:r>
      <w:proofErr w:type="spellStart"/>
      <w:r w:rsidRPr="008F33E2">
        <w:rPr>
          <w:rFonts w:ascii="Franklin Gothic Book" w:hAnsi="Franklin Gothic Book" w:cs="Arial"/>
          <w:color w:val="000000"/>
          <w:sz w:val="24"/>
          <w:szCs w:val="24"/>
        </w:rPr>
        <w:t>ляп</w:t>
      </w:r>
      <w:r>
        <w:rPr>
          <w:rFonts w:ascii="Franklin Gothic Book" w:hAnsi="Franklin Gothic Book" w:cs="Arial"/>
          <w:color w:val="000000"/>
          <w:sz w:val="24"/>
          <w:szCs w:val="24"/>
        </w:rPr>
        <w:t>ус</w:t>
      </w:r>
      <w:proofErr w:type="spellEnd"/>
      <w:r w:rsidRPr="008F33E2">
        <w:rPr>
          <w:rFonts w:ascii="Franklin Gothic Book" w:hAnsi="Franklin Gothic Book" w:cs="Arial"/>
          <w:color w:val="000000"/>
          <w:sz w:val="24"/>
          <w:szCs w:val="24"/>
        </w:rPr>
        <w:t xml:space="preserve"> какой-то есть. Вот про полис ОМС разговор зашел. Ведь его могут получить только граждане России</w:t>
      </w:r>
      <w:r>
        <w:rPr>
          <w:rFonts w:ascii="Franklin Gothic Book" w:hAnsi="Franklin Gothic Book" w:cs="Arial"/>
          <w:color w:val="000000"/>
          <w:sz w:val="24"/>
          <w:szCs w:val="24"/>
        </w:rPr>
        <w:t>.</w:t>
      </w:r>
    </w:p>
    <w:p w14:paraId="5F0C6635" w14:textId="77777777" w:rsidR="00047CA4" w:rsidRPr="00480F5D" w:rsidRDefault="00047CA4" w:rsidP="00833734">
      <w:pPr>
        <w:spacing w:after="60"/>
        <w:jc w:val="both"/>
        <w:rPr>
          <w:rFonts w:ascii="Franklin Gothic Book" w:hAnsi="Franklin Gothic Book" w:cs="Arial"/>
          <w:sz w:val="24"/>
          <w:szCs w:val="24"/>
        </w:rPr>
      </w:pPr>
      <w:r w:rsidRPr="00480F5D">
        <w:rPr>
          <w:rFonts w:ascii="Franklin Gothic Book" w:hAnsi="Franklin Gothic Book" w:cs="Arial"/>
          <w:b/>
          <w:bCs/>
          <w:sz w:val="24"/>
          <w:szCs w:val="24"/>
        </w:rPr>
        <w:t>Елена:</w:t>
      </w:r>
      <w:r w:rsidRPr="00480F5D">
        <w:rPr>
          <w:rFonts w:ascii="Franklin Gothic Book" w:hAnsi="Franklin Gothic Book" w:cs="Arial"/>
          <w:sz w:val="24"/>
          <w:szCs w:val="24"/>
        </w:rPr>
        <w:t xml:space="preserve"> Там было сказано.</w:t>
      </w:r>
    </w:p>
    <w:p w14:paraId="79B9E1C8" w14:textId="77777777" w:rsidR="00047CA4" w:rsidRPr="008F33E2" w:rsidRDefault="00047CA4" w:rsidP="00833734">
      <w:pPr>
        <w:spacing w:after="60"/>
        <w:jc w:val="both"/>
        <w:rPr>
          <w:rFonts w:ascii="Franklin Gothic Book" w:hAnsi="Franklin Gothic Book" w:cs="Times New Roman"/>
          <w:sz w:val="24"/>
          <w:szCs w:val="24"/>
        </w:rPr>
      </w:pPr>
      <w:r w:rsidRPr="00480F5D">
        <w:rPr>
          <w:rFonts w:ascii="Franklin Gothic Book" w:hAnsi="Franklin Gothic Book" w:cs="Arial"/>
          <w:b/>
          <w:bCs/>
          <w:sz w:val="24"/>
          <w:szCs w:val="24"/>
        </w:rPr>
        <w:t>Надежда:</w:t>
      </w:r>
      <w:r w:rsidRPr="00480F5D">
        <w:rPr>
          <w:rFonts w:ascii="Franklin Gothic Book" w:hAnsi="Franklin Gothic Book" w:cs="Arial"/>
          <w:sz w:val="24"/>
          <w:szCs w:val="24"/>
        </w:rPr>
        <w:t xml:space="preserve"> Украинский</w:t>
      </w:r>
      <w:r w:rsidRPr="008F33E2">
        <w:rPr>
          <w:rFonts w:ascii="Franklin Gothic Book" w:hAnsi="Franklin Gothic Book" w:cs="Arial"/>
          <w:color w:val="000000"/>
          <w:sz w:val="24"/>
          <w:szCs w:val="24"/>
        </w:rPr>
        <w:t>. А по</w:t>
      </w:r>
      <w:r>
        <w:rPr>
          <w:rFonts w:ascii="Franklin Gothic Book" w:hAnsi="Franklin Gothic Book" w:cs="Arial"/>
          <w:color w:val="000000"/>
          <w:sz w:val="24"/>
          <w:szCs w:val="24"/>
        </w:rPr>
        <w:t xml:space="preserve"> </w:t>
      </w:r>
      <w:r w:rsidRPr="008F33E2">
        <w:rPr>
          <w:rFonts w:ascii="Franklin Gothic Book" w:hAnsi="Franklin Gothic Book" w:cs="Arial"/>
          <w:color w:val="000000"/>
          <w:sz w:val="24"/>
          <w:szCs w:val="24"/>
        </w:rPr>
        <w:t>украинскому у нас ведь не обслуживают.</w:t>
      </w:r>
    </w:p>
    <w:p w14:paraId="6B17B06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Нет.</w:t>
      </w:r>
    </w:p>
    <w:p w14:paraId="06D6B43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 xml:space="preserve">То есть, получается, тут либо </w:t>
      </w:r>
      <w:proofErr w:type="spellStart"/>
      <w:r w:rsidRPr="008F33E2">
        <w:rPr>
          <w:rFonts w:ascii="Franklin Gothic Book" w:hAnsi="Franklin Gothic Book" w:cs="Arial"/>
          <w:color w:val="000000"/>
          <w:sz w:val="24"/>
          <w:szCs w:val="24"/>
        </w:rPr>
        <w:t>ляпус</w:t>
      </w:r>
      <w:proofErr w:type="spellEnd"/>
      <w:r w:rsidRPr="008F33E2">
        <w:rPr>
          <w:rFonts w:ascii="Franklin Gothic Book" w:hAnsi="Franklin Gothic Book" w:cs="Arial"/>
          <w:color w:val="000000"/>
          <w:sz w:val="24"/>
          <w:szCs w:val="24"/>
        </w:rPr>
        <w:t>, либо добровольное они купили, но никак не ОМС. Говорили про какой?</w:t>
      </w:r>
    </w:p>
    <w:p w14:paraId="75CB50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Там что-то они сказали</w:t>
      </w:r>
      <w:r>
        <w:rPr>
          <w:rFonts w:ascii="Franklin Gothic Book" w:hAnsi="Franklin Gothic Book" w:cs="Arial"/>
          <w:color w:val="000000"/>
          <w:sz w:val="24"/>
          <w:szCs w:val="24"/>
        </w:rPr>
        <w:t>: «Мы будем вас лечить, когда у вас будет такой полис, то тогда».</w:t>
      </w:r>
    </w:p>
    <w:p w14:paraId="13D87D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это знаете, очень долго ждать, вид на жительство, разрешение на временное проживание.</w:t>
      </w:r>
    </w:p>
    <w:p w14:paraId="735CEB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4ECF8C3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И только если ты гражданин России, это всё решают деньги.</w:t>
      </w:r>
    </w:p>
    <w:p w14:paraId="0B41F09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Деньги заплатили же.</w:t>
      </w:r>
    </w:p>
    <w:p w14:paraId="7BB6D06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Хотя разрешение на проживание</w:t>
      </w:r>
      <w:r>
        <w:rPr>
          <w:rFonts w:ascii="Franklin Gothic Book" w:hAnsi="Franklin Gothic Book" w:cs="Arial"/>
          <w:color w:val="000000"/>
          <w:sz w:val="24"/>
          <w:szCs w:val="24"/>
        </w:rPr>
        <w:t>.</w:t>
      </w:r>
    </w:p>
    <w:p w14:paraId="2F66D91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Возможно, просто гражданство подразумевалось, что у него есть, только мама</w:t>
      </w:r>
      <w:r>
        <w:rPr>
          <w:rFonts w:ascii="Franklin Gothic Book" w:hAnsi="Franklin Gothic Book" w:cs="Arial"/>
          <w:b/>
          <w:bCs/>
          <w:color w:val="000000"/>
          <w:sz w:val="24"/>
          <w:szCs w:val="24"/>
        </w:rPr>
        <w:t>.</w:t>
      </w:r>
    </w:p>
    <w:p w14:paraId="17A2113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Наверное, имелось ввиду, что временный полис, он же уже въехал в Россию.</w:t>
      </w:r>
    </w:p>
    <w:p w14:paraId="3F7AE2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может быть.</w:t>
      </w:r>
    </w:p>
    <w:p w14:paraId="6848080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 xml:space="preserve">Обычный </w:t>
      </w:r>
      <w:proofErr w:type="spellStart"/>
      <w:r w:rsidRPr="008F33E2">
        <w:rPr>
          <w:rFonts w:ascii="Franklin Gothic Book" w:hAnsi="Franklin Gothic Book" w:cs="Arial"/>
          <w:color w:val="000000"/>
          <w:sz w:val="24"/>
          <w:szCs w:val="24"/>
        </w:rPr>
        <w:t>медполис</w:t>
      </w:r>
      <w:proofErr w:type="spellEnd"/>
      <w:r w:rsidRPr="008F33E2">
        <w:rPr>
          <w:rFonts w:ascii="Franklin Gothic Book" w:hAnsi="Franklin Gothic Book" w:cs="Arial"/>
          <w:color w:val="000000"/>
          <w:sz w:val="24"/>
          <w:szCs w:val="24"/>
        </w:rPr>
        <w:t xml:space="preserve"> должен быть, всё-таки.</w:t>
      </w:r>
    </w:p>
    <w:p w14:paraId="2E68B1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Это не так всё.</w:t>
      </w:r>
    </w:p>
    <w:p w14:paraId="016FA91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Она имела в виду.</w:t>
      </w:r>
    </w:p>
    <w:p w14:paraId="33B5B1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Я просто в этой сфере работаю, знаю, что это сложно.</w:t>
      </w:r>
    </w:p>
    <w:p w14:paraId="5C77357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Сказала, что два дня это всё и готово.</w:t>
      </w:r>
    </w:p>
    <w:p w14:paraId="644A612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Деньги делают всё.</w:t>
      </w:r>
    </w:p>
    <w:p w14:paraId="147D9AD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вариант, который мы понимаем, что это не прояснено, как-то странно прозвучало.</w:t>
      </w:r>
    </w:p>
    <w:p w14:paraId="31AAE2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03C52C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Что откуда-то у него должен взяться, то ли он гражданин, что нельзя не допустить, потому что с Украиной у нас всё-таки, да, то есть он сын российской гражданки получается.</w:t>
      </w:r>
    </w:p>
    <w:p w14:paraId="3E3EA2E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Если она российская гражданка.</w:t>
      </w:r>
    </w:p>
    <w:p w14:paraId="03FD79F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Она же жила в Москве, получается она же из Москвы уехала на Украину.</w:t>
      </w:r>
    </w:p>
    <w:p w14:paraId="2E3C31E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Да, у нее два паспорта.</w:t>
      </w:r>
    </w:p>
    <w:p w14:paraId="565411F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поэтому, гипотетически, ее сын тоже мог иметь российское гражданство.</w:t>
      </w:r>
    </w:p>
    <w:p w14:paraId="7242D5E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Там как-то сейчас очень</w:t>
      </w:r>
      <w:r>
        <w:rPr>
          <w:rFonts w:ascii="Franklin Gothic Book" w:hAnsi="Franklin Gothic Book" w:cs="Arial"/>
          <w:color w:val="000000"/>
          <w:sz w:val="24"/>
          <w:szCs w:val="24"/>
        </w:rPr>
        <w:t>.</w:t>
      </w:r>
    </w:p>
    <w:p w14:paraId="0915B5B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Понятно, он же рожден был</w:t>
      </w:r>
      <w:r>
        <w:rPr>
          <w:rFonts w:ascii="Franklin Gothic Book" w:hAnsi="Franklin Gothic Book" w:cs="Arial"/>
          <w:b/>
          <w:bCs/>
          <w:color w:val="000000"/>
          <w:sz w:val="24"/>
          <w:szCs w:val="24"/>
        </w:rPr>
        <w:t>.</w:t>
      </w:r>
    </w:p>
    <w:p w14:paraId="20E93EC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Это был 2002 год.</w:t>
      </w:r>
    </w:p>
    <w:p w14:paraId="2F19C6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Рожден Тимофей-то был.</w:t>
      </w:r>
    </w:p>
    <w:p w14:paraId="0AEAED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На Украине.</w:t>
      </w:r>
    </w:p>
    <w:p w14:paraId="71A0463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На Украине, да, но мать его была русской.</w:t>
      </w:r>
    </w:p>
    <w:p w14:paraId="2CB3D3B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 него украинское гражданство, потому что, то есть выбор, скорее всего, раз проживали на Украине.</w:t>
      </w:r>
    </w:p>
    <w:p w14:paraId="09CD5A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w:t>
      </w:r>
    </w:p>
    <w:p w14:paraId="261FB16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Есть ощущение, что второе гражданство российское у него быть не должно было совсем.</w:t>
      </w:r>
    </w:p>
    <w:p w14:paraId="28E65A1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оно не может быть. Двойного гражданства у Украины нет. Только Таджикистан.</w:t>
      </w:r>
    </w:p>
    <w:p w14:paraId="281C219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Там же отца берут данные.</w:t>
      </w:r>
    </w:p>
    <w:p w14:paraId="5A417E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Это же двойное гражданство, есть второе гражданство. Оно, также как у нас граждане России и Израиля, это не двойное гражданство, но второе гражданство.</w:t>
      </w:r>
    </w:p>
    <w:p w14:paraId="1DADACE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Второе гражданство.</w:t>
      </w:r>
    </w:p>
    <w:p w14:paraId="2ACFA72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украинцы, ну, второе, гипотетически, ну, я не спец, но я понимаю, что люди такие есть.</w:t>
      </w:r>
    </w:p>
    <w:p w14:paraId="7B4BB5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Нет, если мать русская, там отец это, может два гражданства. Это 100%.</w:t>
      </w:r>
    </w:p>
    <w:p w14:paraId="2280687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Либо выбирают гражданство Украины, либо России.</w:t>
      </w:r>
    </w:p>
    <w:p w14:paraId="333393E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Нет, кто такое сказал?</w:t>
      </w:r>
    </w:p>
    <w:p w14:paraId="5CBD475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Вы про паспорт, наверное, имеете ввиду. Это разные вещи.</w:t>
      </w:r>
    </w:p>
    <w:p w14:paraId="64662F8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Нет, гражданство.</w:t>
      </w:r>
    </w:p>
    <w:p w14:paraId="3F39B82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Гражданство двойное только у Таджикистана.</w:t>
      </w:r>
    </w:p>
    <w:p w14:paraId="245AFB9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нет, вы путаете что-то.</w:t>
      </w:r>
    </w:p>
    <w:p w14:paraId="5172FC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Есть двойное, а есть второе.</w:t>
      </w:r>
    </w:p>
    <w:p w14:paraId="434774B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Двойное не может быть, а второе гипотетически</w:t>
      </w:r>
      <w:r>
        <w:rPr>
          <w:rFonts w:ascii="Franklin Gothic Book" w:hAnsi="Franklin Gothic Book" w:cs="Arial"/>
          <w:b/>
          <w:bCs/>
          <w:color w:val="000000"/>
          <w:sz w:val="24"/>
          <w:szCs w:val="24"/>
        </w:rPr>
        <w:t>.</w:t>
      </w:r>
    </w:p>
    <w:p w14:paraId="2754710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Все правильно вы думаете.</w:t>
      </w:r>
    </w:p>
    <w:p w14:paraId="6D812B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на то время, сейчас-то может быть и нет, а на то время допускаем, что могло быть.</w:t>
      </w:r>
    </w:p>
    <w:p w14:paraId="0F77670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Сейчас нет, в то время может могло быть.</w:t>
      </w:r>
    </w:p>
    <w:p w14:paraId="72B80CB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мы не знаем и это у нас вызывает</w:t>
      </w:r>
      <w:r>
        <w:rPr>
          <w:rFonts w:ascii="Franklin Gothic Book" w:hAnsi="Franklin Gothic Book" w:cs="Arial"/>
          <w:b/>
          <w:bCs/>
          <w:color w:val="000000"/>
          <w:sz w:val="24"/>
          <w:szCs w:val="24"/>
        </w:rPr>
        <w:t>.</w:t>
      </w:r>
    </w:p>
    <w:p w14:paraId="19CDE4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Подозрение.</w:t>
      </w:r>
    </w:p>
    <w:p w14:paraId="0ACCE92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Подозрение какое-то. Хорошо, давайте к личности директрисы перейдем все-таки. А то тоже отвлеклась. Как взяточницу ее восприняли?</w:t>
      </w:r>
    </w:p>
    <w:p w14:paraId="721828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Да. Просто это видно, что девушка любит деньги, хитрая. И вот этим вопросом своим, если у вас нет полиса, она видимо хотела узнать, есть ли него гражданство России. А раз у него нет гражданства России, и это все очень долго делать. Она уже посчитала, сколько денег с них взять, да, сказала за два дня это делается, а сама уже знает, сколько им цену сказать.</w:t>
      </w:r>
    </w:p>
    <w:p w14:paraId="23D7637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И сказали, что он по блату попал в эту школу.</w:t>
      </w:r>
    </w:p>
    <w:p w14:paraId="19107E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Да, да, все про деньги.</w:t>
      </w:r>
    </w:p>
    <w:p w14:paraId="28E19BF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Она просто хотела узнать, сколько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какую сумму попросить.</w:t>
      </w:r>
    </w:p>
    <w:p w14:paraId="72284A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Сколько можно за это платить. То есть скорее негативный персонаж, в принципе?</w:t>
      </w:r>
    </w:p>
    <w:p w14:paraId="0EC234C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Ну да, оно видно, сидит такая</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по ее поведению видно.</w:t>
      </w:r>
    </w:p>
    <w:p w14:paraId="4B6ECF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Какая такая?</w:t>
      </w:r>
    </w:p>
    <w:p w14:paraId="751806A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Ну, она, знаете, похоже с таким вот надменным что ли даже каким-то этим взглядом.</w:t>
      </w:r>
    </w:p>
    <w:p w14:paraId="35C3F2C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Понятно ли ее отношение к украинским беженцам? Ну, условно, наверное.</w:t>
      </w:r>
    </w:p>
    <w:p w14:paraId="3945D2D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Условно? Да, материальное.</w:t>
      </w:r>
    </w:p>
    <w:p w14:paraId="46B5BF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Приехали — платите типа за гражданство.</w:t>
      </w:r>
    </w:p>
    <w:p w14:paraId="4577930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Как кошелечек.</w:t>
      </w:r>
    </w:p>
    <w:p w14:paraId="174F7E8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Использовать.</w:t>
      </w:r>
    </w:p>
    <w:p w14:paraId="5FB4FF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 кошелечек. Такая негативная все-таки история.</w:t>
      </w:r>
    </w:p>
    <w:p w14:paraId="3DB49C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Способ заработать.</w:t>
      </w:r>
    </w:p>
    <w:p w14:paraId="54EC4EA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Все согласны?</w:t>
      </w:r>
    </w:p>
    <w:p w14:paraId="08931FE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показывая на то, что вы здесь, как бы, чужие, типа того что.</w:t>
      </w:r>
    </w:p>
    <w:p w14:paraId="0F3BF80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Немного еще вопросов у меня. Игра актеров. Понравилась, не понравилась вам?</w:t>
      </w:r>
    </w:p>
    <w:p w14:paraId="0AA7CC5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понравилась.</w:t>
      </w:r>
    </w:p>
    <w:p w14:paraId="6257C3C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Понравилась. Хорошо играли.</w:t>
      </w:r>
    </w:p>
    <w:p w14:paraId="5BFDB7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Скорее, да?</w:t>
      </w:r>
    </w:p>
    <w:p w14:paraId="2F6C00E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Скорее да.</w:t>
      </w:r>
    </w:p>
    <w:p w14:paraId="5D6C1C1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Скорее да. Может быть, что-то особо отметили, какие-то, не знаю, удачные роли у кого-то особенно удались, как-то убедительными кто-то был или все примерно одинаково?</w:t>
      </w:r>
    </w:p>
    <w:p w14:paraId="177DE38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Светлана:</w:t>
      </w:r>
      <w:r w:rsidRPr="008F33E2">
        <w:rPr>
          <w:rFonts w:ascii="Franklin Gothic Book" w:hAnsi="Franklin Gothic Book" w:cs="Arial"/>
          <w:color w:val="000000"/>
          <w:sz w:val="24"/>
          <w:szCs w:val="24"/>
        </w:rPr>
        <w:t xml:space="preserve"> Все хорошо.</w:t>
      </w:r>
    </w:p>
    <w:p w14:paraId="538EE8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Мне кажется, нормально все играли.</w:t>
      </w:r>
    </w:p>
    <w:p w14:paraId="2C772F0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Мата много очень.</w:t>
      </w:r>
    </w:p>
    <w:p w14:paraId="735512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Нецензурной речи?</w:t>
      </w:r>
    </w:p>
    <w:p w14:paraId="21AB71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Там литературные как-то были.</w:t>
      </w:r>
    </w:p>
    <w:p w14:paraId="492B6CF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 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что много, а то</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что некрасивые слова.</w:t>
      </w:r>
    </w:p>
    <w:p w14:paraId="2201128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Некрасивые слова. А я что-то тоже не отметила. Можете, да, напомнить?</w:t>
      </w:r>
    </w:p>
    <w:p w14:paraId="1E31B9F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Когда она пощечину-то дала? Сука!</w:t>
      </w:r>
    </w:p>
    <w:p w14:paraId="74B7ED2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Так это вообще-то литературное слово.</w:t>
      </w:r>
    </w:p>
    <w:p w14:paraId="4F12DD3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вот там есть еще несколько слов. Было, было.</w:t>
      </w:r>
    </w:p>
    <w:p w14:paraId="21BE84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А постоянно, да. Вот эти вот слова мелькали.</w:t>
      </w:r>
    </w:p>
    <w:p w14:paraId="24E033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С подростками, когда все</w:t>
      </w:r>
      <w:r>
        <w:rPr>
          <w:rFonts w:ascii="Franklin Gothic Book" w:hAnsi="Franklin Gothic Book" w:cs="Arial"/>
          <w:color w:val="000000"/>
          <w:sz w:val="24"/>
          <w:szCs w:val="24"/>
        </w:rPr>
        <w:t>.</w:t>
      </w:r>
    </w:p>
    <w:p w14:paraId="4816D2A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Ссорятся на языке молодежи.</w:t>
      </w:r>
    </w:p>
    <w:p w14:paraId="2E9C440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Как они рас</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Да как? Показать-то</w:t>
      </w:r>
      <w:r>
        <w:rPr>
          <w:rFonts w:ascii="Franklin Gothic Book" w:hAnsi="Franklin Gothic Book" w:cs="Arial"/>
          <w:color w:val="000000"/>
          <w:sz w:val="24"/>
          <w:szCs w:val="24"/>
        </w:rPr>
        <w:t>.</w:t>
      </w:r>
    </w:p>
    <w:p w14:paraId="3BEBC2C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Пошел куда, да?</w:t>
      </w:r>
    </w:p>
    <w:p w14:paraId="5E9CF3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если они реально так и общаются, как бы, ну, это так и показали.</w:t>
      </w:r>
    </w:p>
    <w:p w14:paraId="463C754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то есть, на игре актеров это как-то на восприятии сказалось?</w:t>
      </w:r>
    </w:p>
    <w:p w14:paraId="186C31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Нет.</w:t>
      </w:r>
    </w:p>
    <w:p w14:paraId="09B9E67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Нет, никак? То есть тут все хорошо. Музыка в сериале.</w:t>
      </w:r>
    </w:p>
    <w:p w14:paraId="3BCAC39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Есть неудачные моменты.</w:t>
      </w:r>
    </w:p>
    <w:p w14:paraId="6CBF1ED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Можете вспомнить</w:t>
      </w:r>
    </w:p>
    <w:p w14:paraId="7B0F493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Когда она ела апельсин, и когда та включала наушники — старшая сестра, да, и шла по этой, Набережной, либо что-то такое. Там такой резкий звук появился. Как-то моменты были.</w:t>
      </w:r>
    </w:p>
    <w:p w14:paraId="1479A4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Иногда какая-то бывала, вот бывала такая очень громкая, раздражительная, раздражающая, да. В первой серии как-то очень были такие резкие звуки.</w:t>
      </w:r>
    </w:p>
    <w:p w14:paraId="199FAF5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Сложно вспомнить в каких эпизодах?</w:t>
      </w:r>
    </w:p>
    <w:p w14:paraId="1E15EF3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не могу вспомнить.</w:t>
      </w:r>
    </w:p>
    <w:p w14:paraId="4A864E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Мне немножко не хватило музыки тоже. Было недостаточно.</w:t>
      </w:r>
    </w:p>
    <w:p w14:paraId="1D7F19B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Нина:</w:t>
      </w:r>
      <w:r w:rsidRPr="008F33E2">
        <w:rPr>
          <w:rFonts w:ascii="Franklin Gothic Book" w:hAnsi="Franklin Gothic Book" w:cs="Arial"/>
          <w:color w:val="000000"/>
          <w:sz w:val="24"/>
          <w:szCs w:val="24"/>
        </w:rPr>
        <w:t xml:space="preserve"> Она была более современная, потому что я не могла ее понять. Она нигде не встречается в фильмах. Музыка такая новая.</w:t>
      </w:r>
    </w:p>
    <w:p w14:paraId="300B1DD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Неизвестная какая-то.</w:t>
      </w:r>
    </w:p>
    <w:p w14:paraId="35845AB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Неизвестная какая-то. Не хватило, Татьяна говорит. Кто-то еще ощутил недостаток каких-то, музыкального сопровождения? Нет? Татьяна, где не хватило?</w:t>
      </w:r>
    </w:p>
    <w:p w14:paraId="3199966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Мне хотелось просто как-то это больше, я не знаю, прочувствовать. Музыка, ведь тоже накладывается для определенных эмоций получения. То есть, она немножко не дотягивала, как будто бы для меня.</w:t>
      </w:r>
    </w:p>
    <w:p w14:paraId="6C2C629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Именно подбор или количество?</w:t>
      </w:r>
    </w:p>
    <w:p w14:paraId="7DCED48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и подбор, наверное. Может быть, если бы музыка была бы другая, да, немного, может, мне бы ее и хватило. А тут мне показалось, что ее не хватило. Может из-за того, что она слабовата.</w:t>
      </w:r>
    </w:p>
    <w:p w14:paraId="02BD311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Слабоватая. Может быть еще какие-то комментарии по поводу музыки? Нет?</w:t>
      </w:r>
    </w:p>
    <w:p w14:paraId="2F12042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Я вот это соглашусь.</w:t>
      </w:r>
    </w:p>
    <w:p w14:paraId="6136CF4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что тоже</w:t>
      </w:r>
      <w:r>
        <w:rPr>
          <w:rFonts w:ascii="Franklin Gothic Book" w:hAnsi="Franklin Gothic Book" w:cs="Arial"/>
          <w:b/>
          <w:bCs/>
          <w:color w:val="000000"/>
          <w:sz w:val="24"/>
          <w:szCs w:val="24"/>
        </w:rPr>
        <w:t>.</w:t>
      </w:r>
    </w:p>
    <w:p w14:paraId="0EBA7F4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Я для себя отметила, что действительно музыки, как таковой, было мало.</w:t>
      </w:r>
    </w:p>
    <w:p w14:paraId="23B0BDC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Где-то был момент, когда зафиксировали, что сейчас бы вот наложили бы что-то, нет?</w:t>
      </w:r>
    </w:p>
    <w:p w14:paraId="4E6C401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когда смотрела, вроде все фиксировалась, а сейчас я забыла.</w:t>
      </w:r>
    </w:p>
    <w:p w14:paraId="29E4C92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w:t>
      </w:r>
    </w:p>
    <w:p w14:paraId="490548C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Операторская работа. Отметили в самом начале, что было неплохо, Елена, да, по-моему, говорили?</w:t>
      </w:r>
    </w:p>
    <w:p w14:paraId="6AC637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Елена:</w:t>
      </w:r>
      <w:r w:rsidRPr="008F33E2">
        <w:rPr>
          <w:rFonts w:ascii="Franklin Gothic Book" w:hAnsi="Franklin Gothic Book" w:cs="Arial"/>
          <w:color w:val="000000"/>
          <w:sz w:val="24"/>
          <w:szCs w:val="24"/>
        </w:rPr>
        <w:t xml:space="preserve"> Ну да.</w:t>
      </w:r>
    </w:p>
    <w:p w14:paraId="5151424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 остальные воспринимают?</w:t>
      </w:r>
    </w:p>
    <w:p w14:paraId="356884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В некоторых местах темно было слишком.</w:t>
      </w:r>
    </w:p>
    <w:p w14:paraId="05B0BD4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Свадьба темная была.</w:t>
      </w:r>
    </w:p>
    <w:p w14:paraId="685A3A4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Она как будто через стекло.</w:t>
      </w:r>
    </w:p>
    <w:p w14:paraId="687A04A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Там все темно было. Все воспоминание было. Единственное, что маму показали, она близко сидела, удачные кадры. Остальное было все темно очень.</w:t>
      </w:r>
    </w:p>
    <w:p w14:paraId="2C10DB6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Непонятно для чего? Что это?</w:t>
      </w:r>
    </w:p>
    <w:p w14:paraId="1DBEA1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Может быть</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это так и задумано было? Может быть воспоминания, из-за этого? Там они шушукались где-то.</w:t>
      </w:r>
    </w:p>
    <w:p w14:paraId="355571A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и еще хороший кадр, когда она вышла на улицу, вот два кадра: мать и она стояла, когда она улице курила.</w:t>
      </w:r>
    </w:p>
    <w:p w14:paraId="29F52A7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Нет, не странно.</w:t>
      </w:r>
    </w:p>
    <w:p w14:paraId="3D6B168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А так абсолютно темно</w:t>
      </w:r>
      <w:r>
        <w:rPr>
          <w:rFonts w:ascii="Franklin Gothic Book" w:hAnsi="Franklin Gothic Book" w:cs="Arial"/>
          <w:color w:val="000000"/>
          <w:sz w:val="24"/>
          <w:szCs w:val="24"/>
        </w:rPr>
        <w:t>вато</w:t>
      </w:r>
      <w:r w:rsidRPr="008F33E2">
        <w:rPr>
          <w:rFonts w:ascii="Franklin Gothic Book" w:hAnsi="Franklin Gothic Book" w:cs="Arial"/>
          <w:color w:val="000000"/>
          <w:sz w:val="24"/>
          <w:szCs w:val="24"/>
        </w:rPr>
        <w:t xml:space="preserve"> было.</w:t>
      </w:r>
    </w:p>
    <w:p w14:paraId="504C508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480F5D">
        <w:rPr>
          <w:rFonts w:ascii="Franklin Gothic Book" w:hAnsi="Franklin Gothic Book" w:cs="Arial"/>
          <w:sz w:val="24"/>
          <w:szCs w:val="24"/>
        </w:rPr>
        <w:t>Люди, они же пойдут на демонстрации</w:t>
      </w:r>
      <w:r w:rsidRPr="008F33E2">
        <w:rPr>
          <w:rFonts w:ascii="Franklin Gothic Book" w:hAnsi="Franklin Gothic Book" w:cs="Arial"/>
          <w:color w:val="000000"/>
          <w:sz w:val="24"/>
          <w:szCs w:val="24"/>
        </w:rPr>
        <w:t>, но их тень по одному человеку. Они на демонстрации друг за другом идут по одному человеку. Ну как бы по тени.</w:t>
      </w:r>
    </w:p>
    <w:p w14:paraId="1ABAEF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Как кегли.</w:t>
      </w:r>
    </w:p>
    <w:p w14:paraId="107CA6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типа вот один прошел, второй вот</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Это когда у них свадьба, она вышла на улицу. И тень, по ней идёт.</w:t>
      </w:r>
    </w:p>
    <w:p w14:paraId="190600E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А, да, да, все, я поняла. Да, да.</w:t>
      </w:r>
    </w:p>
    <w:p w14:paraId="165D07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Тень по одной идут, вот так вот одна прошла, они друг за другом просто по улице идут, как демонстрация.</w:t>
      </w:r>
    </w:p>
    <w:p w14:paraId="0A0480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Просто как раз по телефону спрашивала, что как у вас там и все такое.</w:t>
      </w:r>
    </w:p>
    <w:p w14:paraId="69B83F6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да.</w:t>
      </w:r>
    </w:p>
    <w:p w14:paraId="5C6663A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Нет у нас никаких демонстраций. </w:t>
      </w:r>
    </w:p>
    <w:p w14:paraId="5F0A182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Замечательно. Может быть еще какие-то операторские тоже нюансы?</w:t>
      </w:r>
    </w:p>
    <w:p w14:paraId="214E184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Макияж, он у матери девочек современный, не тех времен.</w:t>
      </w:r>
    </w:p>
    <w:p w14:paraId="4C06B39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 начале, да.</w:t>
      </w:r>
    </w:p>
    <w:p w14:paraId="3824602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Эта помада розовая, перламутровая, но всё остальное нет. И волосы тоже не тех времен.</w:t>
      </w:r>
    </w:p>
    <w:p w14:paraId="6688954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ходили такими? Кудрявыми?</w:t>
      </w:r>
    </w:p>
    <w:p w14:paraId="20D37C9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Немножко не такие.</w:t>
      </w:r>
    </w:p>
    <w:p w14:paraId="6C60793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Может ходили там очень хорошие, обеспеченные.</w:t>
      </w:r>
    </w:p>
    <w:p w14:paraId="4C17E9B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 было такого.</w:t>
      </w:r>
    </w:p>
    <w:p w14:paraId="4C6DA8C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Слишком ухоженные. И вот глаза у них были накрашены по-современному, сразу бросилось.</w:t>
      </w:r>
    </w:p>
    <w:p w14:paraId="25F0ED4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Не голубым вот так вот.</w:t>
      </w:r>
    </w:p>
    <w:p w14:paraId="26CC8B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 должно бы быть в 90-х годах, да, а современно?</w:t>
      </w:r>
    </w:p>
    <w:p w14:paraId="100AB02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Тени, да.</w:t>
      </w:r>
    </w:p>
    <w:p w14:paraId="05145AF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Хорошо. Еще что-то, какие-то советы создателям сериалам, вот что дополнить, убрать. Говорили, что первые две темы, например, серии затянуты. Может быть, какие-то эпизоды, которые убрали бы и ничего бы не потерял бы фильм? Я понимаю, что сейчас тяжело вспомнить, но вот может быть</w:t>
      </w:r>
      <w:r>
        <w:rPr>
          <w:rFonts w:ascii="Franklin Gothic Book" w:hAnsi="Franklin Gothic Book" w:cs="Arial"/>
          <w:b/>
          <w:bCs/>
          <w:color w:val="000000"/>
          <w:sz w:val="24"/>
          <w:szCs w:val="24"/>
        </w:rPr>
        <w:t>.</w:t>
      </w:r>
    </w:p>
    <w:p w14:paraId="78F2F2F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w:t>
      </w:r>
    </w:p>
    <w:p w14:paraId="1B611A1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Там был такой момент тоже, то ли в первой, то ли во второй серии, где Анна, где их показывают еще молодыми, то ли они в такси, то ли в машине сидят. И немножко эротического такого характера сцена, когда она садится к нему на колени, как бы в машине, она начинает танцевать.</w:t>
      </w:r>
    </w:p>
    <w:p w14:paraId="7732F57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Ну, вот она уже замужем за ним.</w:t>
      </w:r>
    </w:p>
    <w:p w14:paraId="7900B66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Да, уже 2022-й год. Откуда-то он возвращается.</w:t>
      </w:r>
    </w:p>
    <w:p w14:paraId="2B620F7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Вера:</w:t>
      </w:r>
      <w:r w:rsidRPr="008F33E2">
        <w:rPr>
          <w:rFonts w:ascii="Franklin Gothic Book" w:hAnsi="Franklin Gothic Book" w:cs="Arial"/>
          <w:color w:val="000000"/>
          <w:sz w:val="24"/>
          <w:szCs w:val="24"/>
        </w:rPr>
        <w:t xml:space="preserve"> Лишнее.</w:t>
      </w:r>
    </w:p>
    <w:p w14:paraId="6BF738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Лишнее. Она на маникюре была.</w:t>
      </w:r>
    </w:p>
    <w:p w14:paraId="063771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18120C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И как будто бы у них дома, да, вот она вот прыгнула к нему в машину.</w:t>
      </w:r>
    </w:p>
    <w:p w14:paraId="076E3D1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Анжелика: </w:t>
      </w:r>
      <w:r w:rsidRPr="008F33E2">
        <w:rPr>
          <w:rFonts w:ascii="Franklin Gothic Book" w:hAnsi="Franklin Gothic Book" w:cs="Arial"/>
          <w:color w:val="000000"/>
          <w:sz w:val="24"/>
          <w:szCs w:val="24"/>
        </w:rPr>
        <w:t>Если бы убрали, то, в принципе, ничего бы не поменялось.</w:t>
      </w:r>
    </w:p>
    <w:p w14:paraId="2B2961E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Да, ничего бы не поменялось.</w:t>
      </w:r>
    </w:p>
    <w:p w14:paraId="6D9DEBF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так без потери содержания</w:t>
      </w:r>
      <w:r>
        <w:rPr>
          <w:rFonts w:ascii="Franklin Gothic Book" w:hAnsi="Franklin Gothic Book" w:cs="Arial"/>
          <w:b/>
          <w:bCs/>
          <w:color w:val="000000"/>
          <w:sz w:val="24"/>
          <w:szCs w:val="24"/>
        </w:rPr>
        <w:t>.</w:t>
      </w:r>
    </w:p>
    <w:p w14:paraId="5E72C8D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И даже было бы лучше, наверное.</w:t>
      </w:r>
    </w:p>
    <w:p w14:paraId="748F8CA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И даже было бы лучше. Отлично, вот вспомнили.</w:t>
      </w:r>
    </w:p>
    <w:p w14:paraId="421518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Я ту женщину, которая проходила мимо с собачкой, запомнила.</w:t>
      </w:r>
    </w:p>
    <w:p w14:paraId="3E61601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да.</w:t>
      </w:r>
    </w:p>
    <w:p w14:paraId="38AF72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Надежда:</w:t>
      </w:r>
      <w:r w:rsidRPr="008F33E2">
        <w:rPr>
          <w:rFonts w:ascii="Franklin Gothic Book" w:hAnsi="Franklin Gothic Book" w:cs="Arial"/>
          <w:color w:val="000000"/>
          <w:sz w:val="24"/>
          <w:szCs w:val="24"/>
        </w:rPr>
        <w:t xml:space="preserve"> Нет, удачно все, она еще посмотрела, но почему-то реакции никакой не дала.</w:t>
      </w:r>
    </w:p>
    <w:p w14:paraId="3DCC2C2D"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Какая женщина с собачкой</w:t>
      </w:r>
    </w:p>
    <w:p w14:paraId="5CC796F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Когда они сидели в машине, были, она просто посмотрела</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и такая дальше пошла.</w:t>
      </w:r>
    </w:p>
    <w:p w14:paraId="6FF722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Я вообще не поняла, зачем она?</w:t>
      </w:r>
    </w:p>
    <w:p w14:paraId="76ECA48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Зачем? Никаких эмоций вообще, да.</w:t>
      </w:r>
    </w:p>
    <w:p w14:paraId="6F70383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Какие-то еще может быть сцены, которые тоже так</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Для чего это?</w:t>
      </w:r>
    </w:p>
    <w:p w14:paraId="3F287A5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Да, это, кстати, очень такая, ее можно вообще убрать</w:t>
      </w:r>
      <w:r>
        <w:rPr>
          <w:rFonts w:ascii="Franklin Gothic Book" w:hAnsi="Franklin Gothic Book" w:cs="Arial"/>
          <w:color w:val="000000"/>
          <w:sz w:val="24"/>
          <w:szCs w:val="24"/>
        </w:rPr>
        <w:t>.</w:t>
      </w:r>
    </w:p>
    <w:p w14:paraId="0EEAC4B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Да, может быть еще какие-то?</w:t>
      </w:r>
    </w:p>
    <w:p w14:paraId="5F8930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Еще был переход неудачный, показывали Матвей шел по дороге, а потом неожиданно Лера с молодым своим человеком, да, так резко шли.</w:t>
      </w:r>
    </w:p>
    <w:p w14:paraId="2D228C5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Точно, я думаю тоже, в какой момент они встретятся.</w:t>
      </w:r>
    </w:p>
    <w:p w14:paraId="216E5A8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Да, точно было такое, помню.</w:t>
      </w:r>
    </w:p>
    <w:p w14:paraId="2193584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возможно оно</w:t>
      </w:r>
      <w:r>
        <w:rPr>
          <w:rFonts w:ascii="Franklin Gothic Book" w:hAnsi="Franklin Gothic Book" w:cs="Arial"/>
          <w:color w:val="000000"/>
          <w:sz w:val="24"/>
          <w:szCs w:val="24"/>
        </w:rPr>
        <w:t>.</w:t>
      </w:r>
    </w:p>
    <w:p w14:paraId="2CAEDC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Это такой переход хотели современный сделать, но он был очень резкий. Такой получился.</w:t>
      </w:r>
    </w:p>
    <w:p w14:paraId="4B5407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Отлично. Ещё может что-то, какой-то вот так, не сильно понятный </w:t>
      </w:r>
      <w:proofErr w:type="spellStart"/>
      <w:r w:rsidRPr="008F33E2">
        <w:rPr>
          <w:rFonts w:ascii="Franklin Gothic Book" w:hAnsi="Franklin Gothic Book" w:cs="Arial"/>
          <w:b/>
          <w:bCs/>
          <w:color w:val="000000"/>
          <w:sz w:val="24"/>
          <w:szCs w:val="24"/>
        </w:rPr>
        <w:t>переходик</w:t>
      </w:r>
      <w:proofErr w:type="spellEnd"/>
      <w:r w:rsidRPr="008F33E2">
        <w:rPr>
          <w:rFonts w:ascii="Franklin Gothic Book" w:hAnsi="Franklin Gothic Book" w:cs="Arial"/>
          <w:b/>
          <w:bCs/>
          <w:color w:val="000000"/>
          <w:sz w:val="24"/>
          <w:szCs w:val="24"/>
        </w:rPr>
        <w:t xml:space="preserve"> или </w:t>
      </w:r>
      <w:proofErr w:type="spellStart"/>
      <w:r w:rsidRPr="008F33E2">
        <w:rPr>
          <w:rFonts w:ascii="Franklin Gothic Book" w:hAnsi="Franklin Gothic Book" w:cs="Arial"/>
          <w:b/>
          <w:bCs/>
          <w:color w:val="000000"/>
          <w:sz w:val="24"/>
          <w:szCs w:val="24"/>
        </w:rPr>
        <w:t>кадрик</w:t>
      </w:r>
      <w:proofErr w:type="spellEnd"/>
      <w:r w:rsidRPr="008F33E2">
        <w:rPr>
          <w:rFonts w:ascii="Franklin Gothic Book" w:hAnsi="Franklin Gothic Book" w:cs="Arial"/>
          <w:b/>
          <w:bCs/>
          <w:color w:val="000000"/>
          <w:sz w:val="24"/>
          <w:szCs w:val="24"/>
        </w:rPr>
        <w:t>?</w:t>
      </w:r>
    </w:p>
    <w:p w14:paraId="71B842B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В какой-то серии вот там тоже переход с одного года на другой, там прям вообще просто промелькнуло, даже не заметила, какой год.</w:t>
      </w:r>
    </w:p>
    <w:p w14:paraId="44E4DE9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можно было бы подпись немножко подольше поддержать.</w:t>
      </w:r>
    </w:p>
    <w:p w14:paraId="1B3B4A6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Немножко, да. Мы бы тогда не потерялись во времени, а то я вообще понять не могу, что показывают.</w:t>
      </w:r>
    </w:p>
    <w:p w14:paraId="4CA21035"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Что происходит. Может быть</w:t>
      </w:r>
      <w:r>
        <w:rPr>
          <w:rFonts w:ascii="Franklin Gothic Book" w:hAnsi="Franklin Gothic Book" w:cs="Arial"/>
          <w:b/>
          <w:bCs/>
          <w:color w:val="000000"/>
          <w:sz w:val="24"/>
          <w:szCs w:val="24"/>
        </w:rPr>
        <w:t>,</w:t>
      </w:r>
      <w:r w:rsidRPr="008F33E2">
        <w:rPr>
          <w:rFonts w:ascii="Franklin Gothic Book" w:hAnsi="Franklin Gothic Book" w:cs="Arial"/>
          <w:b/>
          <w:bCs/>
          <w:color w:val="000000"/>
          <w:sz w:val="24"/>
          <w:szCs w:val="24"/>
        </w:rPr>
        <w:t xml:space="preserve"> звук где-то гулял, было ощущение, что там</w:t>
      </w:r>
      <w:r>
        <w:rPr>
          <w:rFonts w:ascii="Franklin Gothic Book" w:hAnsi="Franklin Gothic Book" w:cs="Arial"/>
          <w:b/>
          <w:bCs/>
          <w:color w:val="000000"/>
          <w:sz w:val="24"/>
          <w:szCs w:val="24"/>
        </w:rPr>
        <w:t>.</w:t>
      </w:r>
    </w:p>
    <w:p w14:paraId="0054A3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Звук-то был нормальный, а вот в первой серии немножко изображение было как-то мутновато поначалу.</w:t>
      </w:r>
    </w:p>
    <w:p w14:paraId="4A0AEB2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Это потому что типа старое время.</w:t>
      </w:r>
    </w:p>
    <w:p w14:paraId="1FEC8AB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Может быть, но все равно в первой серии.</w:t>
      </w:r>
    </w:p>
    <w:p w14:paraId="509187C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Это может специально так задумано.</w:t>
      </w:r>
    </w:p>
    <w:p w14:paraId="7A12070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Ну кто же знает? Вот я и говорю, что непонятно было.</w:t>
      </w:r>
    </w:p>
    <w:p w14:paraId="20A554F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Не</w:t>
      </w:r>
      <w:r>
        <w:rPr>
          <w:rFonts w:ascii="Franklin Gothic Book" w:hAnsi="Franklin Gothic Book" w:cs="Arial"/>
          <w:b/>
          <w:bCs/>
          <w:color w:val="000000"/>
          <w:sz w:val="24"/>
          <w:szCs w:val="24"/>
        </w:rPr>
        <w:t>понятно</w:t>
      </w:r>
      <w:r w:rsidRPr="008F33E2">
        <w:rPr>
          <w:rFonts w:ascii="Franklin Gothic Book" w:hAnsi="Franklin Gothic Book" w:cs="Arial"/>
          <w:b/>
          <w:bCs/>
          <w:color w:val="000000"/>
          <w:sz w:val="24"/>
          <w:szCs w:val="24"/>
        </w:rPr>
        <w:t xml:space="preserve"> было. Еще может быть? Так, потихонечку раскручивая.</w:t>
      </w:r>
    </w:p>
    <w:p w14:paraId="01B8658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480F5D">
        <w:rPr>
          <w:rFonts w:ascii="Franklin Gothic Book" w:hAnsi="Franklin Gothic Book" w:cs="Arial"/>
          <w:color w:val="000000"/>
          <w:sz w:val="24"/>
          <w:szCs w:val="24"/>
        </w:rPr>
        <w:t>Ну шар на марше фиолетовый</w:t>
      </w:r>
      <w:r>
        <w:rPr>
          <w:rFonts w:ascii="Franklin Gothic Book" w:hAnsi="Franklin Gothic Book" w:cs="Arial"/>
          <w:color w:val="000000"/>
          <w:sz w:val="24"/>
          <w:szCs w:val="24"/>
        </w:rPr>
        <w:t xml:space="preserve">, в детстве девочки </w:t>
      </w:r>
      <w:r w:rsidRPr="00480F5D">
        <w:rPr>
          <w:rFonts w:ascii="Franklin Gothic Book" w:hAnsi="Franklin Gothic Book" w:cs="Arial"/>
          <w:sz w:val="24"/>
          <w:szCs w:val="24"/>
        </w:rPr>
        <w:t>так замотан современно</w:t>
      </w:r>
      <w:r w:rsidRPr="008F33E2">
        <w:rPr>
          <w:rFonts w:ascii="Franklin Gothic Book" w:hAnsi="Franklin Gothic Book" w:cs="Arial"/>
          <w:color w:val="000000"/>
          <w:sz w:val="24"/>
          <w:szCs w:val="24"/>
        </w:rPr>
        <w:t>, раньше дети не носили. Назад завязывали. А так не носили раньше.</w:t>
      </w:r>
    </w:p>
    <w:p w14:paraId="1A1B22C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Такие ляпы называются.</w:t>
      </w:r>
    </w:p>
    <w:p w14:paraId="1E117A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Почему не носили? Носили.</w:t>
      </w:r>
    </w:p>
    <w:p w14:paraId="1F8E605A"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У нее вот так вот, так вот даже. Он вот так вот был намотан, как у этого, художника, писателя.</w:t>
      </w:r>
    </w:p>
    <w:p w14:paraId="341317E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Татьяна:</w:t>
      </w:r>
      <w:r w:rsidRPr="008F33E2">
        <w:rPr>
          <w:rFonts w:ascii="Franklin Gothic Book" w:hAnsi="Franklin Gothic Book" w:cs="Arial"/>
          <w:color w:val="000000"/>
          <w:sz w:val="24"/>
          <w:szCs w:val="24"/>
        </w:rPr>
        <w:t xml:space="preserve"> Художники так и носили.</w:t>
      </w:r>
    </w:p>
    <w:p w14:paraId="5B884C5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Детям завязывали.</w:t>
      </w:r>
    </w:p>
    <w:p w14:paraId="16E5562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У меня подружка так носила. Это еще раньше, чем 90-е было.</w:t>
      </w:r>
    </w:p>
    <w:p w14:paraId="7727315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Ты просто не помнишь, маленькая была.</w:t>
      </w:r>
    </w:p>
    <w:p w14:paraId="359CDDA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Ну что, может быть еще что-то? Дополнить, изменить, какую-нибудь может быть сцену добавить, как-то получше сделать?</w:t>
      </w:r>
    </w:p>
    <w:p w14:paraId="5DEF294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Про убийство отца там не понятно почему-то.</w:t>
      </w:r>
    </w:p>
    <w:p w14:paraId="3B0E6C3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Надежда: </w:t>
      </w:r>
      <w:r w:rsidRPr="008F33E2">
        <w:rPr>
          <w:rFonts w:ascii="Franklin Gothic Book" w:hAnsi="Franklin Gothic Book" w:cs="Arial"/>
          <w:color w:val="000000"/>
          <w:sz w:val="24"/>
          <w:szCs w:val="24"/>
        </w:rPr>
        <w:t>Почему?</w:t>
      </w:r>
    </w:p>
    <w:p w14:paraId="33597BE1"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Почему? Друг убил этот, потому что он использовал его на себя</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Нет, не тысячу. Он больше должен</w:t>
      </w:r>
      <w:r>
        <w:rPr>
          <w:rFonts w:ascii="Franklin Gothic Book" w:hAnsi="Franklin Gothic Book" w:cs="Arial"/>
          <w:color w:val="000000"/>
          <w:sz w:val="24"/>
          <w:szCs w:val="24"/>
        </w:rPr>
        <w:t>.</w:t>
      </w:r>
      <w:r w:rsidRPr="008F33E2">
        <w:rPr>
          <w:rFonts w:ascii="Franklin Gothic Book" w:hAnsi="Franklin Gothic Book" w:cs="Arial"/>
          <w:color w:val="000000"/>
          <w:sz w:val="24"/>
          <w:szCs w:val="24"/>
        </w:rPr>
        <w:t xml:space="preserve"> Этот же просил у него, это самое, деньги. У него больше там было вложено, когда они завод-то хотели приватизировать, сделать. Он же там круглую сумму внес, он у него потом просить стал. Он видишь, тысячу ему принес на рынке, когда он принял. И все.</w:t>
      </w:r>
    </w:p>
    <w:p w14:paraId="0AF225A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И хватит. Но вроде ему сказал, что мне давал две.</w:t>
      </w:r>
    </w:p>
    <w:p w14:paraId="069C4DD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две. А когда он просит оставшиеся деньги, он не говорит, что долг остался-то тысяче. Но вы посчитали из двух тысяч.</w:t>
      </w:r>
    </w:p>
    <w:p w14:paraId="3564065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просто не услышала, что 2 тысячи. Может быть, я не спорю.</w:t>
      </w:r>
    </w:p>
    <w:p w14:paraId="5953A5B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Нина:</w:t>
      </w:r>
      <w:r w:rsidRPr="008F33E2">
        <w:rPr>
          <w:rFonts w:ascii="Franklin Gothic Book" w:hAnsi="Franklin Gothic Book" w:cs="Arial"/>
          <w:color w:val="000000"/>
          <w:sz w:val="24"/>
          <w:szCs w:val="24"/>
        </w:rPr>
        <w:t xml:space="preserve"> Нет, понятно, он же достает, и я сразу поняла, что он сейчас убьет.</w:t>
      </w:r>
    </w:p>
    <w:p w14:paraId="79088E0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пистолет, я тоже также думала, сейчас он его убьет.</w:t>
      </w:r>
    </w:p>
    <w:p w14:paraId="583E9A9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почему мы тогда выстрелы не слышали?</w:t>
      </w:r>
    </w:p>
    <w:p w14:paraId="74BE1F52"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Вера: </w:t>
      </w:r>
      <w:r w:rsidRPr="008F33E2">
        <w:rPr>
          <w:rFonts w:ascii="Franklin Gothic Book" w:hAnsi="Franklin Gothic Book" w:cs="Arial"/>
          <w:color w:val="000000"/>
          <w:sz w:val="24"/>
          <w:szCs w:val="24"/>
        </w:rPr>
        <w:t>Я тоже ничего не видела.</w:t>
      </w:r>
    </w:p>
    <w:p w14:paraId="3CC4860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Анастасия:</w:t>
      </w:r>
      <w:r w:rsidRPr="008F33E2">
        <w:rPr>
          <w:rFonts w:ascii="Franklin Gothic Book" w:hAnsi="Franklin Gothic Book" w:cs="Arial"/>
          <w:color w:val="000000"/>
          <w:sz w:val="24"/>
          <w:szCs w:val="24"/>
        </w:rPr>
        <w:t xml:space="preserve"> Потому что уже все, убрали этот кадр просто.</w:t>
      </w:r>
    </w:p>
    <w:p w14:paraId="5A566A1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Да вот я говорю, вот почему она говорит непонятно, у меня тоже было такое, что он подошел по факту, потом его показывают, что он просто уже</w:t>
      </w:r>
      <w:r>
        <w:rPr>
          <w:rFonts w:ascii="Franklin Gothic Book" w:hAnsi="Franklin Gothic Book" w:cs="Arial"/>
          <w:color w:val="000000"/>
          <w:sz w:val="24"/>
          <w:szCs w:val="24"/>
        </w:rPr>
        <w:t>.</w:t>
      </w:r>
    </w:p>
    <w:p w14:paraId="40320E3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 xml:space="preserve">Я тоже подумала, что зарезали. </w:t>
      </w:r>
      <w:r w:rsidRPr="008F33E2">
        <w:rPr>
          <w:rFonts w:ascii="Franklin Gothic Book" w:hAnsi="Franklin Gothic Book" w:cs="Arial"/>
          <w:i/>
          <w:iCs/>
          <w:color w:val="000000"/>
          <w:sz w:val="24"/>
          <w:szCs w:val="24"/>
        </w:rPr>
        <w:t>(Говорят хором)</w:t>
      </w:r>
    </w:p>
    <w:p w14:paraId="5B581D7C"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А там гильза лежит рядом с кровью.</w:t>
      </w:r>
    </w:p>
    <w:p w14:paraId="5E6FFF2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Там пулька рядом с кровью.</w:t>
      </w:r>
    </w:p>
    <w:p w14:paraId="099C649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А мы вот это не заметили, к сожалению.</w:t>
      </w:r>
    </w:p>
    <w:p w14:paraId="4FCBE47F"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А показали, когда рука-то вот, а там под низом уже кровь небольшая.</w:t>
      </w:r>
    </w:p>
    <w:p w14:paraId="5C09CEB3"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Я только кровь увидела.</w:t>
      </w:r>
    </w:p>
    <w:p w14:paraId="7F4B9ED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Она рядом была, рядом лежала, гильза небольшая. Это вот</w:t>
      </w:r>
      <w:r>
        <w:rPr>
          <w:rFonts w:ascii="Franklin Gothic Book" w:hAnsi="Franklin Gothic Book" w:cs="Arial"/>
          <w:color w:val="000000"/>
          <w:sz w:val="24"/>
          <w:szCs w:val="24"/>
        </w:rPr>
        <w:t>.</w:t>
      </w:r>
    </w:p>
    <w:p w14:paraId="13188016"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Нет, ну, глушитель, потому и не слышали.</w:t>
      </w:r>
    </w:p>
    <w:p w14:paraId="2DF67C7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Да, не показали.</w:t>
      </w:r>
    </w:p>
    <w:p w14:paraId="6411F57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Нет, ну можно было показать все-таки, кто сделал.</w:t>
      </w:r>
    </w:p>
    <w:p w14:paraId="2001AE7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То есть, какие-то сомнения все равно остались как будто бы</w:t>
      </w:r>
      <w:r>
        <w:rPr>
          <w:rFonts w:ascii="Franklin Gothic Book" w:hAnsi="Franklin Gothic Book" w:cs="Arial"/>
          <w:b/>
          <w:bCs/>
          <w:color w:val="000000"/>
          <w:sz w:val="24"/>
          <w:szCs w:val="24"/>
        </w:rPr>
        <w:t>.</w:t>
      </w:r>
    </w:p>
    <w:p w14:paraId="7B8EF0D4"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Анна ведь сказала, говорит я полиции позвоню.</w:t>
      </w:r>
    </w:p>
    <w:p w14:paraId="35BA00E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Это да, но как она выводы сделала тоже?</w:t>
      </w:r>
    </w:p>
    <w:p w14:paraId="3BC1A2EB"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Ладно. Так, ну, еще что-то, нет, все или что-нибудь ещё хотелось бы изменить? Надписи, не знаю, что-нибудь там. Фоновую музыку.</w:t>
      </w:r>
    </w:p>
    <w:p w14:paraId="0E93D4A9"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Мне не понравилось в конце прямо вот эта красная, да, сестра была? До этого как бы было, по-моему, красной таким, тут прям вот так это бросилось в глаза вот это, может тоже специально это сделать?</w:t>
      </w:r>
    </w:p>
    <w:p w14:paraId="58520F3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Модератор: Пятая серия. Может быть. Кто-то обратил еще внимание?</w:t>
      </w:r>
    </w:p>
    <w:p w14:paraId="5F1E972E"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Елена: </w:t>
      </w:r>
      <w:r w:rsidRPr="008F33E2">
        <w:rPr>
          <w:rFonts w:ascii="Franklin Gothic Book" w:hAnsi="Franklin Gothic Book" w:cs="Arial"/>
          <w:color w:val="000000"/>
          <w:sz w:val="24"/>
          <w:szCs w:val="24"/>
        </w:rPr>
        <w:t>Да.</w:t>
      </w:r>
    </w:p>
    <w:p w14:paraId="339AB6A0"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Анастасия: </w:t>
      </w:r>
      <w:r w:rsidRPr="008F33E2">
        <w:rPr>
          <w:rFonts w:ascii="Franklin Gothic Book" w:hAnsi="Franklin Gothic Book" w:cs="Arial"/>
          <w:color w:val="000000"/>
          <w:sz w:val="24"/>
          <w:szCs w:val="24"/>
        </w:rPr>
        <w:t>Я, нет.</w:t>
      </w:r>
    </w:p>
    <w:p w14:paraId="515CD5B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w:t>
      </w:r>
      <w:r w:rsidRPr="008F33E2">
        <w:rPr>
          <w:rFonts w:ascii="Franklin Gothic Book" w:hAnsi="Franklin Gothic Book" w:cs="Arial"/>
          <w:color w:val="000000"/>
          <w:sz w:val="24"/>
          <w:szCs w:val="24"/>
        </w:rPr>
        <w:t>Как оценили, кто обратил?</w:t>
      </w:r>
    </w:p>
    <w:p w14:paraId="717FB328"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Татьяна: </w:t>
      </w:r>
      <w:r w:rsidRPr="008F33E2">
        <w:rPr>
          <w:rFonts w:ascii="Franklin Gothic Book" w:hAnsi="Franklin Gothic Book" w:cs="Arial"/>
          <w:color w:val="000000"/>
          <w:sz w:val="24"/>
          <w:szCs w:val="24"/>
        </w:rPr>
        <w:t>Ну, вот у меня закралась какая-то мысль, что именно специально, потому что хотим на каком-то моменте акцентировать именно то, что красным. На чем-то акцент был.</w:t>
      </w:r>
    </w:p>
    <w:p w14:paraId="4B08F207" w14:textId="77777777"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Нина: </w:t>
      </w:r>
      <w:r w:rsidRPr="008F33E2">
        <w:rPr>
          <w:rFonts w:ascii="Franklin Gothic Book" w:hAnsi="Franklin Gothic Book" w:cs="Arial"/>
          <w:color w:val="000000"/>
          <w:sz w:val="24"/>
          <w:szCs w:val="24"/>
        </w:rPr>
        <w:t>Привлечь внимание именно к этой серии, что вот, как бы, уже может, действительно люди там подустали, и тут надо вот собраться, сейчас самое то будет.</w:t>
      </w:r>
    </w:p>
    <w:p w14:paraId="3139D0FC" w14:textId="6CDC3324" w:rsidR="00047CA4" w:rsidRPr="008F33E2" w:rsidRDefault="00047CA4" w:rsidP="00833734">
      <w:pPr>
        <w:spacing w:after="60"/>
        <w:jc w:val="both"/>
        <w:rPr>
          <w:rFonts w:ascii="Franklin Gothic Book" w:hAnsi="Franklin Gothic Book" w:cs="Times New Roman"/>
          <w:sz w:val="24"/>
          <w:szCs w:val="24"/>
        </w:rPr>
      </w:pPr>
      <w:r w:rsidRPr="008F33E2">
        <w:rPr>
          <w:rFonts w:ascii="Franklin Gothic Book" w:hAnsi="Franklin Gothic Book" w:cs="Arial"/>
          <w:b/>
          <w:bCs/>
          <w:color w:val="000000"/>
          <w:sz w:val="24"/>
          <w:szCs w:val="24"/>
        </w:rPr>
        <w:t xml:space="preserve">Модератор: Хорошо, спасибо вам огромное. Это были все вопросы нашей сегодняшней встречи. </w:t>
      </w:r>
    </w:p>
    <w:p w14:paraId="487F9143" w14:textId="77777777" w:rsidR="00047CA4" w:rsidRPr="00CB7EA4" w:rsidRDefault="00047CA4" w:rsidP="00833734">
      <w:pPr>
        <w:shd w:val="clear" w:color="auto" w:fill="FFFFFF"/>
        <w:tabs>
          <w:tab w:val="left" w:pos="0"/>
        </w:tabs>
        <w:spacing w:after="60"/>
        <w:rPr>
          <w:rFonts w:ascii="Franklin Gothic Book" w:hAnsi="Franklin Gothic Book" w:cs="Arial"/>
          <w:b/>
          <w:sz w:val="24"/>
          <w:szCs w:val="24"/>
        </w:rPr>
      </w:pPr>
    </w:p>
    <w:p w14:paraId="69E2DB94" w14:textId="77777777" w:rsidR="00B35B7B" w:rsidRDefault="00B35B7B" w:rsidP="00833734">
      <w:pPr>
        <w:spacing w:after="60"/>
        <w:rPr>
          <w:rFonts w:ascii="Franklin Gothic Book" w:hAnsi="Franklin Gothic Book"/>
          <w:b/>
          <w:sz w:val="24"/>
          <w:szCs w:val="24"/>
        </w:rPr>
      </w:pPr>
    </w:p>
    <w:p w14:paraId="308EA922" w14:textId="77777777" w:rsidR="00B35B7B" w:rsidRDefault="00B35B7B" w:rsidP="00833734">
      <w:pPr>
        <w:spacing w:after="60"/>
        <w:rPr>
          <w:rFonts w:ascii="Franklin Gothic Book" w:hAnsi="Franklin Gothic Book"/>
          <w:b/>
          <w:sz w:val="24"/>
          <w:szCs w:val="24"/>
        </w:rPr>
      </w:pPr>
    </w:p>
    <w:p w14:paraId="761BA841" w14:textId="77777777" w:rsidR="00B35B7B" w:rsidRDefault="00B35B7B" w:rsidP="00833734">
      <w:pPr>
        <w:spacing w:after="60"/>
        <w:rPr>
          <w:rFonts w:ascii="Franklin Gothic Book" w:eastAsiaTheme="majorEastAsia" w:hAnsi="Franklin Gothic Book" w:cstheme="majorBidi"/>
          <w:b/>
          <w:color w:val="009999"/>
          <w:sz w:val="28"/>
          <w:szCs w:val="28"/>
        </w:rPr>
      </w:pPr>
      <w:r>
        <w:rPr>
          <w:rFonts w:ascii="Franklin Gothic Book" w:hAnsi="Franklin Gothic Book"/>
          <w:b/>
          <w:color w:val="009999"/>
          <w:sz w:val="28"/>
          <w:szCs w:val="28"/>
        </w:rPr>
        <w:br w:type="page"/>
      </w:r>
    </w:p>
    <w:p w14:paraId="6BFB4BCD" w14:textId="783DCE2E" w:rsidR="00B35B7B" w:rsidRPr="006E73D9" w:rsidRDefault="00B35B7B" w:rsidP="00833734">
      <w:pPr>
        <w:pStyle w:val="1"/>
        <w:spacing w:before="0" w:after="60"/>
        <w:jc w:val="center"/>
        <w:rPr>
          <w:rFonts w:ascii="Franklin Gothic Book" w:hAnsi="Franklin Gothic Book"/>
          <w:b/>
          <w:color w:val="009999"/>
          <w:sz w:val="28"/>
          <w:szCs w:val="28"/>
        </w:rPr>
      </w:pPr>
      <w:bookmarkStart w:id="4" w:name="_Toc212893085"/>
      <w:r w:rsidRPr="006E73D9">
        <w:rPr>
          <w:rFonts w:ascii="Franklin Gothic Book" w:hAnsi="Franklin Gothic Book"/>
          <w:b/>
          <w:color w:val="009999"/>
          <w:sz w:val="28"/>
          <w:szCs w:val="28"/>
        </w:rPr>
        <w:t xml:space="preserve">Расшифровка </w:t>
      </w:r>
      <w:r>
        <w:rPr>
          <w:rFonts w:ascii="Franklin Gothic Book" w:hAnsi="Franklin Gothic Book"/>
          <w:b/>
          <w:color w:val="009999"/>
          <w:sz w:val="28"/>
          <w:szCs w:val="28"/>
        </w:rPr>
        <w:t>5</w:t>
      </w:r>
      <w:bookmarkEnd w:id="4"/>
    </w:p>
    <w:p w14:paraId="41722D5F" w14:textId="77777777" w:rsidR="005220B1" w:rsidRDefault="005220B1" w:rsidP="00833734">
      <w:pPr>
        <w:spacing w:after="60"/>
        <w:ind w:right="-285"/>
        <w:jc w:val="both"/>
        <w:rPr>
          <w:rFonts w:ascii="Franklin Gothic Book" w:hAnsi="Franklin Gothic Book" w:cs="Arial"/>
          <w:sz w:val="24"/>
          <w:szCs w:val="24"/>
          <w:u w:val="single"/>
        </w:rPr>
      </w:pPr>
    </w:p>
    <w:p w14:paraId="2297D822" w14:textId="56A2DFD7" w:rsidR="00B35B7B" w:rsidRPr="00CB7EA4" w:rsidRDefault="00B35B7B" w:rsidP="00833734">
      <w:pPr>
        <w:spacing w:after="6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Pr>
          <w:rFonts w:ascii="Franklin Gothic Book" w:hAnsi="Franklin Gothic Book" w:cs="Arial"/>
          <w:sz w:val="24"/>
          <w:szCs w:val="24"/>
        </w:rPr>
        <w:t xml:space="preserve"> </w:t>
      </w:r>
      <w:r w:rsidR="00047CA4">
        <w:rPr>
          <w:rFonts w:ascii="Franklin Gothic Book" w:hAnsi="Franklin Gothic Book" w:cs="Arial"/>
          <w:sz w:val="24"/>
          <w:szCs w:val="24"/>
        </w:rPr>
        <w:t>Краснодар</w:t>
      </w:r>
      <w:r w:rsidRPr="00CB7EA4">
        <w:rPr>
          <w:rFonts w:ascii="Franklin Gothic Book" w:hAnsi="Franklin Gothic Book" w:cs="Arial"/>
          <w:sz w:val="24"/>
          <w:szCs w:val="24"/>
        </w:rPr>
        <w:t>.</w:t>
      </w:r>
    </w:p>
    <w:p w14:paraId="364B501E" w14:textId="3C31D2FD" w:rsidR="00B35B7B" w:rsidRDefault="00B35B7B" w:rsidP="00833734">
      <w:pPr>
        <w:shd w:val="clear" w:color="auto" w:fill="FFFFFF"/>
        <w:tabs>
          <w:tab w:val="left" w:pos="0"/>
        </w:tabs>
        <w:spacing w:after="60"/>
        <w:rPr>
          <w:rFonts w:ascii="Franklin Gothic Book" w:hAnsi="Franklin Gothic Book" w:cs="Arial"/>
          <w:b/>
          <w:sz w:val="24"/>
          <w:szCs w:val="24"/>
        </w:rPr>
      </w:pPr>
    </w:p>
    <w:p w14:paraId="75C38116" w14:textId="7533C310" w:rsidR="00047CA4" w:rsidRDefault="00047CA4" w:rsidP="005220B1">
      <w:pPr>
        <w:pStyle w:val="Question"/>
        <w:spacing w:after="60"/>
        <w:ind w:firstLine="0"/>
      </w:pPr>
      <w:r w:rsidRPr="00D36051">
        <w:t xml:space="preserve">Модератор: </w:t>
      </w:r>
      <w:r w:rsidR="005220B1">
        <w:t>Е</w:t>
      </w:r>
      <w:r>
        <w:t>сли попытаться описать ваше общее впечатление от просмотренного сериала, вот буквально, в нескольких словах, как бы вы его выразили? Ответьте, пожалуйста, кратко. Кто начнет? Юлия, давайте с вас.</w:t>
      </w:r>
    </w:p>
    <w:p w14:paraId="683C1855" w14:textId="77777777" w:rsidR="00047CA4" w:rsidRDefault="00047CA4" w:rsidP="00833734">
      <w:pPr>
        <w:pStyle w:val="Answer"/>
        <w:spacing w:after="60"/>
        <w:ind w:firstLine="0"/>
      </w:pPr>
      <w:r w:rsidRPr="00BA4C8F">
        <w:rPr>
          <w:b/>
        </w:rPr>
        <w:t>Юлия:</w:t>
      </w:r>
      <w:r>
        <w:t xml:space="preserve"> Фильм заинтересовал. Я была в напряжении весь фильм. Очень хорошая игра актеров. Актуальная проблема поднималась.</w:t>
      </w:r>
    </w:p>
    <w:p w14:paraId="647E7215" w14:textId="77777777" w:rsidR="00047CA4" w:rsidRDefault="00047CA4" w:rsidP="00833734">
      <w:pPr>
        <w:pStyle w:val="Question"/>
        <w:spacing w:after="60"/>
        <w:ind w:firstLine="0"/>
      </w:pPr>
      <w:r w:rsidRPr="00071148">
        <w:t xml:space="preserve">Модератор: </w:t>
      </w:r>
      <w:r>
        <w:t>Спасибо, Юлия. Кто хочет? Ольга?</w:t>
      </w:r>
    </w:p>
    <w:p w14:paraId="61EB7D79" w14:textId="77777777" w:rsidR="00047CA4" w:rsidRDefault="00047CA4" w:rsidP="00833734">
      <w:pPr>
        <w:pStyle w:val="Answer"/>
        <w:spacing w:after="60"/>
        <w:ind w:firstLine="0"/>
      </w:pPr>
      <w:r w:rsidRPr="00BA4C8F">
        <w:rPr>
          <w:b/>
        </w:rPr>
        <w:t>Ольга:</w:t>
      </w:r>
      <w:r w:rsidRPr="00071148">
        <w:t xml:space="preserve"> </w:t>
      </w:r>
      <w:r>
        <w:t>Для меня, во-первых, это очень эмоциональный фильм, так скажем.</w:t>
      </w:r>
    </w:p>
    <w:p w14:paraId="22396FBD" w14:textId="77777777" w:rsidR="00047CA4" w:rsidRDefault="00047CA4" w:rsidP="00833734">
      <w:pPr>
        <w:pStyle w:val="Question"/>
        <w:spacing w:after="60"/>
        <w:ind w:firstLine="0"/>
      </w:pPr>
      <w:r w:rsidRPr="00071148">
        <w:t>Модератор:</w:t>
      </w:r>
      <w:r>
        <w:t xml:space="preserve"> Спасибо большое. Кто еще? Кто следующий?</w:t>
      </w:r>
    </w:p>
    <w:p w14:paraId="108064E7" w14:textId="77777777" w:rsidR="00047CA4" w:rsidRDefault="00047CA4" w:rsidP="00833734">
      <w:pPr>
        <w:pStyle w:val="Answer"/>
        <w:spacing w:after="60"/>
        <w:ind w:firstLine="0"/>
      </w:pPr>
      <w:r w:rsidRPr="00BA4C8F">
        <w:rPr>
          <w:b/>
        </w:rPr>
        <w:t>Виктория:</w:t>
      </w:r>
      <w:r w:rsidRPr="00071148">
        <w:t xml:space="preserve"> </w:t>
      </w:r>
      <w:r>
        <w:t>Фильм эмоциональный, где-то расстроил, где-то тревога, где-то злость была, эмоций было много.</w:t>
      </w:r>
    </w:p>
    <w:p w14:paraId="28ABB116" w14:textId="77777777" w:rsidR="00047CA4" w:rsidRDefault="00047CA4" w:rsidP="00833734">
      <w:pPr>
        <w:pStyle w:val="Question"/>
        <w:spacing w:after="60"/>
        <w:ind w:firstLine="0"/>
      </w:pPr>
      <w:r w:rsidRPr="00071148">
        <w:t xml:space="preserve">Модератор: </w:t>
      </w:r>
      <w:r>
        <w:t>Спасибо большое. Так, кто следующий?</w:t>
      </w:r>
    </w:p>
    <w:p w14:paraId="5DB55130" w14:textId="77777777" w:rsidR="00047CA4" w:rsidRDefault="00047CA4" w:rsidP="00833734">
      <w:pPr>
        <w:pStyle w:val="Answer"/>
        <w:spacing w:after="60"/>
        <w:ind w:firstLine="0"/>
      </w:pPr>
      <w:r w:rsidRPr="00BA4C8F">
        <w:rPr>
          <w:b/>
        </w:rPr>
        <w:t>Алена:</w:t>
      </w:r>
      <w:r w:rsidRPr="00071148">
        <w:t xml:space="preserve"> </w:t>
      </w:r>
      <w:r>
        <w:t>Фильм затронул острые социальные проблемы, начиная с войны, как говорится, с бывшей Советской Социалистической Республикой, со славянами, собственно, и заканчивая проблемами отцов и детей.</w:t>
      </w:r>
    </w:p>
    <w:p w14:paraId="0FF8811F" w14:textId="77777777" w:rsidR="00047CA4" w:rsidRDefault="00047CA4" w:rsidP="00833734">
      <w:pPr>
        <w:pStyle w:val="Question"/>
        <w:spacing w:after="60"/>
        <w:ind w:firstLine="0"/>
      </w:pPr>
      <w:r w:rsidRPr="00071148">
        <w:t xml:space="preserve">Модератор: </w:t>
      </w:r>
      <w:r>
        <w:t>А впечатления у вас какие?</w:t>
      </w:r>
    </w:p>
    <w:p w14:paraId="4B7E3E34" w14:textId="77777777" w:rsidR="00047CA4" w:rsidRDefault="00047CA4" w:rsidP="00833734">
      <w:pPr>
        <w:pStyle w:val="Answer"/>
        <w:spacing w:after="60"/>
        <w:ind w:firstLine="0"/>
      </w:pPr>
      <w:r w:rsidRPr="00BA4C8F">
        <w:rPr>
          <w:b/>
        </w:rPr>
        <w:t>Алена:</w:t>
      </w:r>
      <w:r w:rsidRPr="00071148">
        <w:t xml:space="preserve"> </w:t>
      </w:r>
      <w:r>
        <w:t>Впечатления, ну, тоже как бы очень разные были. Ну, порадовала финал, появилась какая-то надежда. И в фильме все-таки показано, что у нас много общего. Алена, благодарю. Кто еще?</w:t>
      </w:r>
    </w:p>
    <w:p w14:paraId="452536B8" w14:textId="77777777" w:rsidR="00047CA4" w:rsidRDefault="00047CA4" w:rsidP="00833734">
      <w:pPr>
        <w:pStyle w:val="Answer"/>
        <w:spacing w:after="60"/>
        <w:ind w:firstLine="0"/>
      </w:pPr>
      <w:r w:rsidRPr="00BA4C8F">
        <w:rPr>
          <w:b/>
        </w:rPr>
        <w:t>Алена:</w:t>
      </w:r>
      <w:r w:rsidRPr="00071148">
        <w:t xml:space="preserve"> </w:t>
      </w:r>
      <w:r>
        <w:t>Надежда, все-таки.</w:t>
      </w:r>
    </w:p>
    <w:p w14:paraId="3FB104EA" w14:textId="77777777" w:rsidR="00047CA4" w:rsidRDefault="00047CA4" w:rsidP="00833734">
      <w:pPr>
        <w:pStyle w:val="Answer"/>
        <w:spacing w:after="60"/>
        <w:ind w:firstLine="0"/>
      </w:pPr>
      <w:r w:rsidRPr="00BA4C8F">
        <w:rPr>
          <w:b/>
        </w:rPr>
        <w:t>Света:</w:t>
      </w:r>
      <w:r w:rsidRPr="00071148">
        <w:t xml:space="preserve"> </w:t>
      </w:r>
      <w:r>
        <w:t>Ну, для меня фильм почти, как документальный. Все в реальном, как реально происходит, так и в фильме было. Тоже эмоций много было, и слезы были, и переживания за героев.</w:t>
      </w:r>
    </w:p>
    <w:p w14:paraId="05165735" w14:textId="77777777" w:rsidR="00047CA4" w:rsidRDefault="00047CA4" w:rsidP="00833734">
      <w:pPr>
        <w:pStyle w:val="Question"/>
        <w:spacing w:after="60"/>
        <w:ind w:firstLine="0"/>
      </w:pPr>
      <w:r w:rsidRPr="00071148">
        <w:t>Модератор:</w:t>
      </w:r>
      <w:r>
        <w:t xml:space="preserve"> Да, благодарю, Света.</w:t>
      </w:r>
    </w:p>
    <w:p w14:paraId="451C49B2" w14:textId="77777777" w:rsidR="00047CA4" w:rsidRDefault="00047CA4" w:rsidP="00833734">
      <w:pPr>
        <w:pStyle w:val="Answer"/>
        <w:spacing w:after="60"/>
        <w:ind w:firstLine="0"/>
      </w:pPr>
      <w:r w:rsidRPr="00BA4C8F">
        <w:rPr>
          <w:b/>
        </w:rPr>
        <w:t>Наталья:</w:t>
      </w:r>
      <w:r w:rsidRPr="00561B45">
        <w:t xml:space="preserve"> </w:t>
      </w:r>
      <w:r>
        <w:t>Ну, в принципе, да, там как бы тревога такая вот все равно на протяжении всего фильма не покидает. И так как это еще не законченное, мы понимаем все равно, что это какая-то безнадега. Все равно, что мы понимаем, что ситуация, она же еще неоконченная. Ну, поэтому все равно весь фильм какой-то вот именно эти эмоции.</w:t>
      </w:r>
    </w:p>
    <w:p w14:paraId="69440967" w14:textId="77777777" w:rsidR="00047CA4" w:rsidRDefault="00047CA4" w:rsidP="00833734">
      <w:pPr>
        <w:pStyle w:val="Question"/>
        <w:spacing w:after="60"/>
        <w:ind w:firstLine="0"/>
      </w:pPr>
      <w:r w:rsidRPr="00561B45">
        <w:t xml:space="preserve">Модератор: </w:t>
      </w:r>
      <w:r>
        <w:t>Спасибо большое, Наталья. Кто следующий?</w:t>
      </w:r>
    </w:p>
    <w:p w14:paraId="7229A927" w14:textId="77777777" w:rsidR="00047CA4" w:rsidRDefault="00047CA4" w:rsidP="00833734">
      <w:pPr>
        <w:pStyle w:val="Answer"/>
        <w:spacing w:after="60"/>
        <w:ind w:firstLine="0"/>
      </w:pPr>
      <w:r w:rsidRPr="00BA4C8F">
        <w:rPr>
          <w:b/>
        </w:rPr>
        <w:t>Стелла:</w:t>
      </w:r>
      <w:r w:rsidRPr="00561B45">
        <w:t xml:space="preserve"> </w:t>
      </w:r>
      <w:r>
        <w:t>Для меня немножко давящая была атмосфера. И только в самом конце уже что-то там, просветление какой-то надежды. Ну, а так поучительный фильм.</w:t>
      </w:r>
    </w:p>
    <w:p w14:paraId="434B3D38" w14:textId="77777777" w:rsidR="00047CA4" w:rsidRDefault="00047CA4" w:rsidP="00833734">
      <w:pPr>
        <w:pStyle w:val="Question"/>
        <w:spacing w:after="60"/>
        <w:ind w:firstLine="0"/>
      </w:pPr>
      <w:r w:rsidRPr="00561B45">
        <w:t>Модератор:</w:t>
      </w:r>
      <w:r>
        <w:t xml:space="preserve"> Спасибо большое, Стелла.</w:t>
      </w:r>
    </w:p>
    <w:p w14:paraId="38787785" w14:textId="77777777" w:rsidR="00047CA4" w:rsidRDefault="00047CA4" w:rsidP="00833734">
      <w:pPr>
        <w:pStyle w:val="Answer"/>
        <w:spacing w:after="60"/>
        <w:ind w:firstLine="0"/>
      </w:pPr>
      <w:r w:rsidRPr="00BA4C8F">
        <w:rPr>
          <w:b/>
        </w:rPr>
        <w:t>Наталья 2:</w:t>
      </w:r>
      <w:r w:rsidRPr="00561B45">
        <w:t xml:space="preserve"> </w:t>
      </w:r>
      <w:r>
        <w:t xml:space="preserve"> Мне очень понравился фильм. Картина очень хорошо поставленная. Поставлены хорошие артисты, мне очень все понравились. Вот, конечно, этот фильм поучительный. Там мне больше всего, как многодетная мама, я считаю, что многие делали ошибки, не знаю, это я правильно говорю или нет, потому что не было общения мамы с сыном, там, и так далее. Поэтому столько проблем, мне кажется, возникало в этом фильме именно из-за того, что у них не было очень доверительных и близких отношений.</w:t>
      </w:r>
    </w:p>
    <w:p w14:paraId="008DEB8F" w14:textId="77777777" w:rsidR="00047CA4" w:rsidRDefault="00047CA4" w:rsidP="00833734">
      <w:pPr>
        <w:pStyle w:val="Question"/>
        <w:spacing w:after="60"/>
        <w:ind w:firstLine="0"/>
      </w:pPr>
      <w:r w:rsidRPr="00561B45">
        <w:t xml:space="preserve">Модератор: </w:t>
      </w:r>
      <w:r>
        <w:t>Спасибо большое, Наталья. Достаточно. Кто еще? Кто у нас, кажется, Диана?</w:t>
      </w:r>
    </w:p>
    <w:p w14:paraId="5F926FF0" w14:textId="77777777" w:rsidR="00047CA4" w:rsidRDefault="00047CA4" w:rsidP="00833734">
      <w:pPr>
        <w:pStyle w:val="Answer"/>
        <w:spacing w:after="60"/>
        <w:ind w:firstLine="0"/>
      </w:pPr>
      <w:r w:rsidRPr="00BA4C8F">
        <w:rPr>
          <w:b/>
        </w:rPr>
        <w:t>Диана:</w:t>
      </w:r>
      <w:r w:rsidRPr="00561B45">
        <w:t xml:space="preserve"> </w:t>
      </w:r>
      <w:r>
        <w:t>Ну, на мой взгляд, фильм тревоженный, да. Затрагивает проблемы СВО, все-таки, сколько людей, столько мнений. В принципе, мы все это увидели, но надежда. Фильм вселяет надежду на то, что все-таки люди придут к тому, что мир между Россией и Украиной возобновится.</w:t>
      </w:r>
    </w:p>
    <w:p w14:paraId="0FDD43BA" w14:textId="77777777" w:rsidR="00047CA4" w:rsidRDefault="00047CA4" w:rsidP="00833734">
      <w:pPr>
        <w:pStyle w:val="Question"/>
        <w:spacing w:after="60"/>
        <w:ind w:firstLine="0"/>
      </w:pPr>
      <w:r w:rsidRPr="00561B45">
        <w:t xml:space="preserve">Модератор: </w:t>
      </w:r>
      <w:r>
        <w:t>Спасибо большое, Диана и Элеонора.</w:t>
      </w:r>
    </w:p>
    <w:p w14:paraId="367BE6FA" w14:textId="77777777" w:rsidR="00047CA4" w:rsidRDefault="00047CA4" w:rsidP="00833734">
      <w:pPr>
        <w:pStyle w:val="Answer"/>
        <w:spacing w:after="60"/>
        <w:ind w:firstLine="0"/>
      </w:pPr>
      <w:r w:rsidRPr="00BA4C8F">
        <w:rPr>
          <w:b/>
        </w:rPr>
        <w:t>Элеонора:</w:t>
      </w:r>
      <w:r>
        <w:t xml:space="preserve"> Мне кажется, не придут. </w:t>
      </w:r>
      <w:r w:rsidRPr="00561B45">
        <w:rPr>
          <w:i/>
          <w:iCs/>
        </w:rPr>
        <w:t>(смеется)</w:t>
      </w:r>
    </w:p>
    <w:p w14:paraId="4A58C555" w14:textId="77777777" w:rsidR="00047CA4" w:rsidRDefault="00047CA4" w:rsidP="00833734">
      <w:pPr>
        <w:pStyle w:val="Question"/>
        <w:spacing w:after="60"/>
        <w:ind w:firstLine="0"/>
      </w:pPr>
      <w:r w:rsidRPr="00561B45">
        <w:t xml:space="preserve">Модератор: </w:t>
      </w:r>
      <w:r>
        <w:t xml:space="preserve"> А впечатления от сериала у вас какие вообще?</w:t>
      </w:r>
    </w:p>
    <w:p w14:paraId="4A9736C7" w14:textId="77777777" w:rsidR="00047CA4" w:rsidRDefault="00047CA4" w:rsidP="00833734">
      <w:pPr>
        <w:pStyle w:val="Answer"/>
        <w:spacing w:after="60"/>
        <w:ind w:firstLine="0"/>
      </w:pPr>
      <w:r w:rsidRPr="00BA4C8F">
        <w:rPr>
          <w:b/>
        </w:rPr>
        <w:t>Элеонора:</w:t>
      </w:r>
      <w:r w:rsidRPr="00561B45">
        <w:t xml:space="preserve"> </w:t>
      </w:r>
      <w:r>
        <w:t>Ну, неоднозначные. То временами надежду дарит, а временами прям тревожно и хочется вмешаться.</w:t>
      </w:r>
    </w:p>
    <w:p w14:paraId="261D5586" w14:textId="77777777" w:rsidR="00047CA4" w:rsidRDefault="00047CA4" w:rsidP="00833734">
      <w:pPr>
        <w:pStyle w:val="Question"/>
        <w:spacing w:after="60"/>
        <w:ind w:firstLine="0"/>
      </w:pPr>
      <w:r w:rsidRPr="00561B45">
        <w:t>Модератор:</w:t>
      </w:r>
      <w:r>
        <w:t xml:space="preserve"> Спасибо, да, спасибо за это мнение. Окей, да, я вас всех услышал. Благодарю, что смотрели внимательно. Вообще, если говорить в целом, лично вам сериал скорее понравился или не понравился?</w:t>
      </w:r>
    </w:p>
    <w:p w14:paraId="4E66B85E" w14:textId="77777777" w:rsidR="00047CA4" w:rsidRDefault="00047CA4" w:rsidP="00833734">
      <w:pPr>
        <w:pStyle w:val="Answer"/>
        <w:spacing w:after="60"/>
        <w:ind w:firstLine="0"/>
      </w:pPr>
      <w:r w:rsidRPr="00BA4C8F">
        <w:rPr>
          <w:b/>
        </w:rPr>
        <w:t>Женщина:</w:t>
      </w:r>
      <w:r w:rsidRPr="00561B45">
        <w:t xml:space="preserve"> </w:t>
      </w:r>
      <w:r>
        <w:t>Мне понравился.</w:t>
      </w:r>
    </w:p>
    <w:p w14:paraId="55BBBAF3" w14:textId="77777777" w:rsidR="00047CA4" w:rsidRDefault="00047CA4" w:rsidP="00833734">
      <w:pPr>
        <w:pStyle w:val="Question"/>
        <w:spacing w:after="60"/>
        <w:ind w:firstLine="0"/>
      </w:pPr>
      <w:r w:rsidRPr="00561B45">
        <w:t xml:space="preserve">Модератор: </w:t>
      </w:r>
      <w:r>
        <w:t>Вам?</w:t>
      </w:r>
    </w:p>
    <w:p w14:paraId="1DFFDD16" w14:textId="77777777" w:rsidR="00047CA4" w:rsidRDefault="00047CA4" w:rsidP="00833734">
      <w:pPr>
        <w:pStyle w:val="Answer"/>
        <w:spacing w:after="60"/>
        <w:ind w:firstLine="0"/>
      </w:pPr>
      <w:r w:rsidRPr="00BA4C8F">
        <w:rPr>
          <w:b/>
        </w:rPr>
        <w:t>Света:</w:t>
      </w:r>
      <w:r w:rsidRPr="00561B45">
        <w:t xml:space="preserve"> </w:t>
      </w:r>
      <w:r>
        <w:t>Мне понравился.</w:t>
      </w:r>
    </w:p>
    <w:p w14:paraId="7BD1628A" w14:textId="77777777" w:rsidR="00047CA4" w:rsidRDefault="00047CA4" w:rsidP="00833734">
      <w:pPr>
        <w:pStyle w:val="Question"/>
        <w:spacing w:after="60"/>
        <w:ind w:firstLine="0"/>
      </w:pPr>
      <w:r w:rsidRPr="00561B45">
        <w:t xml:space="preserve">Модератор: </w:t>
      </w:r>
      <w:r>
        <w:t>Так, почему понравился?</w:t>
      </w:r>
    </w:p>
    <w:p w14:paraId="2ABE4843" w14:textId="77777777" w:rsidR="00047CA4" w:rsidRDefault="00047CA4" w:rsidP="00833734">
      <w:pPr>
        <w:pStyle w:val="Answer"/>
        <w:spacing w:after="60"/>
        <w:ind w:firstLine="0"/>
      </w:pPr>
      <w:r w:rsidRPr="00BA4C8F">
        <w:rPr>
          <w:b/>
        </w:rPr>
        <w:t>Света:</w:t>
      </w:r>
      <w:r w:rsidRPr="00561B45">
        <w:t xml:space="preserve"> </w:t>
      </w:r>
      <w:r>
        <w:t>Ну, во-первых, я считаю, что этот сериал молодежь в первую очередь должна посмотреть. Вот реально, мальчика этого Матвея показывали, да? Дети же не сталкивались с таким. Они не знают, что можно там это вот все... Ему же не отец писал, правильно? То есть, чтобы дети хотя бы на фильмах понимали, что может происходить.</w:t>
      </w:r>
    </w:p>
    <w:p w14:paraId="60E6FD31" w14:textId="77777777" w:rsidR="00047CA4" w:rsidRDefault="00047CA4" w:rsidP="00833734">
      <w:pPr>
        <w:pStyle w:val="Question"/>
        <w:spacing w:after="60"/>
        <w:ind w:firstLine="0"/>
      </w:pPr>
      <w:r w:rsidRPr="00561B45">
        <w:t xml:space="preserve">Модератор: </w:t>
      </w:r>
      <w:r>
        <w:t>Так, Света, а если сформулировать одним предложением, почему вам понравился сериал? Вот, мне понравился сериал, потому что?</w:t>
      </w:r>
    </w:p>
    <w:p w14:paraId="188C2C40" w14:textId="77777777" w:rsidR="00047CA4" w:rsidRDefault="00047CA4" w:rsidP="00833734">
      <w:pPr>
        <w:pStyle w:val="Answer"/>
        <w:spacing w:after="60"/>
        <w:ind w:firstLine="0"/>
      </w:pPr>
      <w:r w:rsidRPr="00BA4C8F">
        <w:rPr>
          <w:b/>
        </w:rPr>
        <w:t>Света:</w:t>
      </w:r>
      <w:r w:rsidRPr="00561B45">
        <w:t xml:space="preserve"> </w:t>
      </w:r>
      <w:r>
        <w:t>Душевно.</w:t>
      </w:r>
    </w:p>
    <w:p w14:paraId="548A58DC" w14:textId="77777777" w:rsidR="00047CA4" w:rsidRDefault="00047CA4" w:rsidP="00833734">
      <w:pPr>
        <w:pStyle w:val="Question"/>
        <w:spacing w:after="60"/>
        <w:ind w:firstLine="0"/>
      </w:pPr>
      <w:r w:rsidRPr="00561B45">
        <w:t xml:space="preserve">Модератор: </w:t>
      </w:r>
      <w:r>
        <w:t>Душевно, окей, спасибо. Ольга?</w:t>
      </w:r>
    </w:p>
    <w:p w14:paraId="5A7FBFF2" w14:textId="77777777" w:rsidR="00047CA4" w:rsidRDefault="00047CA4" w:rsidP="00833734">
      <w:pPr>
        <w:pStyle w:val="Answer"/>
        <w:spacing w:after="60"/>
        <w:ind w:firstLine="0"/>
      </w:pPr>
      <w:r w:rsidRPr="00BA4C8F">
        <w:rPr>
          <w:b/>
        </w:rPr>
        <w:t>Ольга:</w:t>
      </w:r>
      <w:r>
        <w:t xml:space="preserve"> Мне этот сериал тоже очень понравился. Но я думаю, что, да не думаю, а во-первых, там изложено в большей степени, как бы, реальное событие каких-то людей, потому что очень много судьб, которые именно сочетаются с этим. Сейчас столько и звонят, и обманывают, и вот этот мальчик, которым манипулировали, и </w:t>
      </w:r>
      <w:proofErr w:type="spellStart"/>
      <w:r>
        <w:t>исподневоль</w:t>
      </w:r>
      <w:proofErr w:type="spellEnd"/>
      <w:r>
        <w:t>, папой манипулировали. Это в принципе очень много, мне кажется, в России сейчас ситуаций таких. И сколько у нас с Украины приехали сюда, и сколько продают. И часто встречаешь людей, и вокруг нас люди эти, которые вот именно приехали с Украины, и они находятся сейчас вот в такой ситуации, которые. Они находятся просто в безысходности. Вот, не знают, как поступать, и что думать, и что делать.</w:t>
      </w:r>
    </w:p>
    <w:p w14:paraId="71F38073" w14:textId="77777777" w:rsidR="00047CA4" w:rsidRDefault="00047CA4" w:rsidP="00833734">
      <w:pPr>
        <w:pStyle w:val="Question"/>
        <w:spacing w:after="60"/>
        <w:ind w:firstLine="0"/>
      </w:pPr>
      <w:r w:rsidRPr="00561B45">
        <w:t xml:space="preserve">Модератор: </w:t>
      </w:r>
      <w:r>
        <w:t>Ольга, благодарю. Если я вас иногда буду прерывать, это не значит, что мне ваше мнение не нравится. Это я просто пытаюсь наш тайминг выдержать. Да, с этим все окей. Виктория?</w:t>
      </w:r>
    </w:p>
    <w:p w14:paraId="2593BE4E" w14:textId="77777777" w:rsidR="00047CA4" w:rsidRDefault="00047CA4" w:rsidP="00833734">
      <w:pPr>
        <w:pStyle w:val="Answer"/>
        <w:spacing w:after="60"/>
        <w:ind w:firstLine="0"/>
      </w:pPr>
      <w:r w:rsidRPr="00BA4C8F">
        <w:rPr>
          <w:b/>
        </w:rPr>
        <w:t>Виктория:</w:t>
      </w:r>
      <w:r w:rsidRPr="00561B45">
        <w:t xml:space="preserve"> </w:t>
      </w:r>
      <w:r>
        <w:t>Сериал понравился, потому что в нем озвучили, хотя бы, то, что везде звучит в воздухе, не все однозначно относятся к СВО. Кто за, кто против, но хотя бы в этом сериале об этом сказали.</w:t>
      </w:r>
    </w:p>
    <w:p w14:paraId="2FF879FF" w14:textId="77777777" w:rsidR="00047CA4" w:rsidRDefault="00047CA4" w:rsidP="00833734">
      <w:pPr>
        <w:pStyle w:val="Question"/>
        <w:spacing w:after="60"/>
        <w:ind w:firstLine="0"/>
      </w:pPr>
      <w:r w:rsidRPr="008F2FB8">
        <w:t xml:space="preserve">Модератор: </w:t>
      </w:r>
      <w:r>
        <w:t>Благодарю. Да, Наталья?</w:t>
      </w:r>
    </w:p>
    <w:p w14:paraId="6A6D064C" w14:textId="77777777" w:rsidR="00047CA4" w:rsidRDefault="00047CA4" w:rsidP="00833734">
      <w:pPr>
        <w:pStyle w:val="Answer"/>
        <w:spacing w:after="60"/>
        <w:ind w:firstLine="0"/>
      </w:pPr>
      <w:r w:rsidRPr="00BA4C8F">
        <w:rPr>
          <w:b/>
        </w:rPr>
        <w:t>Наталья:</w:t>
      </w:r>
      <w:r w:rsidRPr="008F2FB8">
        <w:t xml:space="preserve"> </w:t>
      </w:r>
      <w:r>
        <w:t>Мне этот сериал понравился, потому что там поднимается действительно актуальная тема, и рассматривается с нескольких углов эта тема. То есть, и те люди, которые приехали оттудова, и как они мыслят, и как они в какую ситуацию попали, и также люди, которые здесь живущие, также, как мыслят. Именно из-за этого то, что это актуальность, и дает понимание людям, которые будут смотреть, ближе нас понять друг друга, как вот, что происходит.</w:t>
      </w:r>
    </w:p>
    <w:p w14:paraId="73978991" w14:textId="77777777" w:rsidR="00047CA4" w:rsidRDefault="00047CA4" w:rsidP="00833734">
      <w:pPr>
        <w:pStyle w:val="Question"/>
        <w:spacing w:after="60"/>
        <w:ind w:firstLine="0"/>
      </w:pPr>
      <w:r w:rsidRPr="008F2FB8">
        <w:t xml:space="preserve">Модератор: </w:t>
      </w:r>
      <w:r>
        <w:t>Наталья, спасибо большое. Кто хочет высказаться еще на эту тему? Да, Юлия?</w:t>
      </w:r>
    </w:p>
    <w:p w14:paraId="17857877" w14:textId="77777777" w:rsidR="00047CA4" w:rsidRDefault="00047CA4" w:rsidP="00833734">
      <w:pPr>
        <w:pStyle w:val="Answer"/>
        <w:spacing w:after="60"/>
        <w:ind w:firstLine="0"/>
      </w:pPr>
      <w:r w:rsidRPr="00BA4C8F">
        <w:rPr>
          <w:b/>
        </w:rPr>
        <w:t>Юлия:</w:t>
      </w:r>
      <w:r>
        <w:t xml:space="preserve"> Я бы вот этот фильм не стала показывать детям до 18. Почему? Потому что очень он, хотя это сериал, вроде бы, как бы, вот, да, но поднимаются настолько серьезные темы, и настолько все это сопереживаешь, что неукрепленному детскому организму, мне кажется, не, ну это, не подошло, не подойдет.</w:t>
      </w:r>
    </w:p>
    <w:p w14:paraId="766B1936" w14:textId="77777777" w:rsidR="00047CA4" w:rsidRDefault="00047CA4" w:rsidP="00833734">
      <w:pPr>
        <w:pStyle w:val="Question"/>
        <w:spacing w:after="60"/>
        <w:ind w:firstLine="0"/>
      </w:pPr>
      <w:r w:rsidRPr="004828AB">
        <w:t xml:space="preserve">Модератор: </w:t>
      </w:r>
      <w:r>
        <w:t>Юлия, спасибо. Да, принято. Еще кто хочет высказаться?</w:t>
      </w:r>
    </w:p>
    <w:p w14:paraId="05B31E5D" w14:textId="77777777" w:rsidR="00047CA4" w:rsidRDefault="00047CA4" w:rsidP="00833734">
      <w:pPr>
        <w:pStyle w:val="Answer"/>
        <w:spacing w:after="60"/>
        <w:ind w:firstLine="0"/>
      </w:pPr>
      <w:r w:rsidRPr="00BA4C8F">
        <w:rPr>
          <w:b/>
        </w:rPr>
        <w:t>Стелла:</w:t>
      </w:r>
      <w:r w:rsidRPr="004828AB">
        <w:t xml:space="preserve"> </w:t>
      </w:r>
      <w:r>
        <w:t>Я, например, считаю, что детям, наоборот, допустим, до 12, там, с 14, по крайней мере, уже они вполне соображают. И фильм больше для, нужно, молодежи, потому что я эту информацию и так найду. Уже знаю эту информацию.</w:t>
      </w:r>
    </w:p>
    <w:p w14:paraId="43A07F12" w14:textId="77777777" w:rsidR="00047CA4" w:rsidRDefault="00047CA4" w:rsidP="00833734">
      <w:pPr>
        <w:pStyle w:val="Question"/>
        <w:spacing w:after="60"/>
        <w:ind w:firstLine="0"/>
      </w:pPr>
      <w:r w:rsidRPr="004828AB">
        <w:t xml:space="preserve">Модератор: </w:t>
      </w:r>
      <w:r>
        <w:t xml:space="preserve">Это я понял. </w:t>
      </w:r>
      <w:r w:rsidRPr="004828AB">
        <w:t>Стелла</w:t>
      </w:r>
      <w:r>
        <w:t>, а понравился ли сериал или нет?</w:t>
      </w:r>
    </w:p>
    <w:p w14:paraId="7F37B299" w14:textId="77777777" w:rsidR="00047CA4" w:rsidRDefault="00047CA4" w:rsidP="00833734">
      <w:pPr>
        <w:pStyle w:val="Answer"/>
        <w:spacing w:after="60"/>
        <w:ind w:firstLine="0"/>
      </w:pPr>
      <w:r w:rsidRPr="00BA4C8F">
        <w:rPr>
          <w:b/>
        </w:rPr>
        <w:t>Стелла:</w:t>
      </w:r>
      <w:r w:rsidRPr="004828AB">
        <w:t xml:space="preserve"> </w:t>
      </w:r>
      <w:r>
        <w:t>Ну, так, средне, скажем так.</w:t>
      </w:r>
    </w:p>
    <w:p w14:paraId="16CB885A" w14:textId="77777777" w:rsidR="00047CA4" w:rsidRDefault="00047CA4" w:rsidP="00833734">
      <w:pPr>
        <w:pStyle w:val="Question"/>
        <w:spacing w:after="60"/>
        <w:ind w:firstLine="0"/>
      </w:pPr>
      <w:r w:rsidRPr="004828AB">
        <w:t>Модератор:</w:t>
      </w:r>
      <w:r>
        <w:t xml:space="preserve"> Благодарю, да, за это мнение. Кто еще, кто не высказывался? Да, Алена?</w:t>
      </w:r>
    </w:p>
    <w:p w14:paraId="193AA669" w14:textId="77777777" w:rsidR="00047CA4" w:rsidRDefault="00047CA4" w:rsidP="00833734">
      <w:pPr>
        <w:pStyle w:val="Answer"/>
        <w:spacing w:after="60"/>
        <w:ind w:firstLine="0"/>
      </w:pPr>
      <w:r w:rsidRPr="00BA4C8F">
        <w:rPr>
          <w:b/>
        </w:rPr>
        <w:t>Алена:</w:t>
      </w:r>
      <w:r w:rsidRPr="004828AB">
        <w:t xml:space="preserve"> </w:t>
      </w:r>
      <w:r>
        <w:t>А будет вопрос, чем не понравился?</w:t>
      </w:r>
    </w:p>
    <w:p w14:paraId="7A0EC915" w14:textId="77777777" w:rsidR="00047CA4" w:rsidRDefault="00047CA4" w:rsidP="00833734">
      <w:pPr>
        <w:pStyle w:val="Question"/>
        <w:spacing w:after="60"/>
        <w:ind w:firstLine="0"/>
      </w:pPr>
      <w:r w:rsidRPr="004828AB">
        <w:t xml:space="preserve">Модератор: </w:t>
      </w:r>
      <w:r>
        <w:t>Будет. Расскажите, что понравилось.</w:t>
      </w:r>
    </w:p>
    <w:p w14:paraId="24451AA6" w14:textId="77777777" w:rsidR="00047CA4" w:rsidRDefault="00047CA4" w:rsidP="00833734">
      <w:pPr>
        <w:pStyle w:val="Answer"/>
        <w:spacing w:after="60"/>
        <w:ind w:firstLine="0"/>
      </w:pPr>
      <w:r w:rsidRPr="00BA4C8F">
        <w:rPr>
          <w:b/>
        </w:rPr>
        <w:t>Алена:</w:t>
      </w:r>
      <w:r>
        <w:t xml:space="preserve"> Понравилось, ну, снято хорошо, видеоряд понравился, актеры сыграли хорошо. Понравилось то, что все-таки, вот, на примере одной семьи понравилось, что вот это все снимали, то есть какие-то проблемы взаимоотношений, раскол там, вот, по поводу войны и так далее, в одной семье показан. Я считаю, что такие фильмы показывать нужно, потому что тема очень важная, самая важная - мир на Земле. И в частности в нашей стране, как бы. И мне еще понравилось то, что, ну, мы все здесь собрались такого возраста, что мы все были свидетелями этих событий исторических в нашей стране. Там, с путча начали, и так далее. Вот это вот, конечно, затронуло - такая, ну, не то чтобы даже ностальгия, вот, что понравилось то, что показывают, что между нами, ну, мы на самом деле, там вот сестра жила одна в Одессе, вторая жила, значит, в Москве.  Ну, не настолько они уж разные там, уклад их, культурные ценности. И большое спасибо создателям фильма за проявленную деликатность. То есть в фильме не было каких-то очень грубых сцен, оскорблений, ну, внутрисемейных. Потому что на самом деле в реале отношения выясняются гораздо более бурно, а здесь все, материал был деликатный.</w:t>
      </w:r>
    </w:p>
    <w:p w14:paraId="0A1C1B10" w14:textId="77777777" w:rsidR="00047CA4" w:rsidRDefault="00047CA4" w:rsidP="00833734">
      <w:pPr>
        <w:pStyle w:val="Question"/>
        <w:spacing w:after="60"/>
        <w:ind w:firstLine="0"/>
      </w:pPr>
      <w:r w:rsidRPr="004828AB">
        <w:t>Модератор:</w:t>
      </w:r>
      <w:r>
        <w:t xml:space="preserve"> Алена, спасибо большое. Так, кто еще, кто не высказался, хочет высказаться?</w:t>
      </w:r>
    </w:p>
    <w:p w14:paraId="7346F699" w14:textId="77777777" w:rsidR="00047CA4" w:rsidRDefault="00047CA4" w:rsidP="00833734">
      <w:pPr>
        <w:pStyle w:val="Answer"/>
        <w:spacing w:after="60"/>
        <w:ind w:firstLine="0"/>
      </w:pPr>
      <w:r w:rsidRPr="00BA4C8F">
        <w:rPr>
          <w:b/>
        </w:rPr>
        <w:t>Наталья 2:</w:t>
      </w:r>
      <w:r w:rsidRPr="004828AB">
        <w:t xml:space="preserve"> </w:t>
      </w:r>
      <w:r>
        <w:t>Ну, я уже говорила, что мне фильм очень понравился, красочный очень, и хорошие актеры, поучительный очень и для молодежи, и для пожилых людей, которые как бы знают. Ну, в этом фильме по крайней мере показано, как общаться с близкими родственниками. Как Алена подчеркнула, что это должны быть хорошие взаимопонимание и добрые отношения между самими близкими в семье.</w:t>
      </w:r>
    </w:p>
    <w:p w14:paraId="046F37DB" w14:textId="77777777" w:rsidR="00047CA4" w:rsidRDefault="00047CA4" w:rsidP="00833734">
      <w:pPr>
        <w:pStyle w:val="Question"/>
        <w:spacing w:after="60"/>
        <w:ind w:firstLine="0"/>
      </w:pPr>
      <w:r w:rsidRPr="004828AB">
        <w:t>Модератор:</w:t>
      </w:r>
      <w:r>
        <w:t xml:space="preserve"> Спасибо большое, Наталья. Элеонора.</w:t>
      </w:r>
    </w:p>
    <w:p w14:paraId="39BE922B" w14:textId="77777777" w:rsidR="00047CA4" w:rsidRDefault="00047CA4" w:rsidP="00833734">
      <w:pPr>
        <w:pStyle w:val="Answer"/>
        <w:spacing w:after="60"/>
        <w:ind w:firstLine="0"/>
      </w:pPr>
      <w:r w:rsidRPr="00BA4C8F">
        <w:rPr>
          <w:b/>
        </w:rPr>
        <w:t>Элеонора:</w:t>
      </w:r>
      <w:r w:rsidRPr="004828AB">
        <w:t xml:space="preserve"> </w:t>
      </w:r>
      <w:r>
        <w:t>Ну, да, поддержу эту мысль, что ненависти в семье не возникает друг у друга, к сестрам, к их мужьям.</w:t>
      </w:r>
    </w:p>
    <w:p w14:paraId="5EFA4BA5" w14:textId="77777777" w:rsidR="00047CA4" w:rsidRDefault="00047CA4" w:rsidP="00833734">
      <w:pPr>
        <w:pStyle w:val="Question"/>
        <w:spacing w:after="60"/>
        <w:ind w:firstLine="0"/>
      </w:pPr>
      <w:r w:rsidRPr="004828AB">
        <w:t>Модератор:</w:t>
      </w:r>
      <w:r>
        <w:t xml:space="preserve"> Так, а скажите, есть ли что-то, что понравилось в сериале?</w:t>
      </w:r>
    </w:p>
    <w:p w14:paraId="4334D27B" w14:textId="77777777" w:rsidR="00047CA4" w:rsidRDefault="00047CA4" w:rsidP="00833734">
      <w:pPr>
        <w:pStyle w:val="Answer"/>
        <w:spacing w:after="60"/>
        <w:ind w:firstLine="0"/>
      </w:pPr>
      <w:r w:rsidRPr="00BA4C8F">
        <w:rPr>
          <w:b/>
        </w:rPr>
        <w:t>Элеонора:</w:t>
      </w:r>
      <w:r w:rsidRPr="004828AB">
        <w:t xml:space="preserve"> </w:t>
      </w:r>
      <w:r>
        <w:t>Понравилось, что, вот, как Алена говорила, что деликатно преподнесено, что так не чернуха, а так вот, в принципе, все.</w:t>
      </w:r>
    </w:p>
    <w:p w14:paraId="5C7B94D8" w14:textId="77777777" w:rsidR="00047CA4" w:rsidRDefault="00047CA4" w:rsidP="00833734">
      <w:pPr>
        <w:pStyle w:val="Question"/>
        <w:spacing w:after="60"/>
        <w:ind w:firstLine="0"/>
      </w:pPr>
      <w:r w:rsidRPr="004828AB">
        <w:t xml:space="preserve">Модератор: </w:t>
      </w:r>
      <w:r>
        <w:t>Спасибо, Элеонора. Диана.</w:t>
      </w:r>
    </w:p>
    <w:p w14:paraId="0C0A0C59" w14:textId="77777777" w:rsidR="00047CA4" w:rsidRDefault="00047CA4" w:rsidP="00833734">
      <w:pPr>
        <w:pStyle w:val="Answer"/>
        <w:spacing w:after="60"/>
        <w:ind w:firstLine="0"/>
      </w:pPr>
      <w:r w:rsidRPr="00BA4C8F">
        <w:rPr>
          <w:b/>
        </w:rPr>
        <w:t>Диана:</w:t>
      </w:r>
      <w:r>
        <w:t xml:space="preserve"> Ну, как-то правдоподобно, наверное, показаны нам в том числе и достоинства людей, и в том числе недостатки, там, борьба с алкоголизмом, все как-то, острые проблемы поднимались. Опять же, взаимоотношения в семье на фоне мнения об СВО. В целом, глубина понравилась.</w:t>
      </w:r>
    </w:p>
    <w:p w14:paraId="788858B1" w14:textId="77777777" w:rsidR="00047CA4" w:rsidRDefault="00047CA4" w:rsidP="00833734">
      <w:pPr>
        <w:pStyle w:val="Question"/>
        <w:spacing w:after="60"/>
        <w:ind w:firstLine="0"/>
      </w:pPr>
      <w:r w:rsidRPr="004828AB">
        <w:t xml:space="preserve">Модератор: </w:t>
      </w:r>
      <w:r>
        <w:t>Спасибо большое. Так, скажите, пожалуйста, а есть ли что-то, что вам не понравилось в сериале?</w:t>
      </w:r>
    </w:p>
    <w:p w14:paraId="21BF7E81" w14:textId="77777777" w:rsidR="00047CA4" w:rsidRDefault="00047CA4" w:rsidP="00833734">
      <w:pPr>
        <w:pStyle w:val="Answer"/>
        <w:spacing w:after="60"/>
        <w:ind w:firstLine="0"/>
      </w:pPr>
      <w:r w:rsidRPr="00BA4C8F">
        <w:rPr>
          <w:b/>
        </w:rPr>
        <w:t>Виктория:</w:t>
      </w:r>
      <w:r w:rsidRPr="004828AB">
        <w:t xml:space="preserve"> </w:t>
      </w:r>
      <w:r>
        <w:t>Да.</w:t>
      </w:r>
    </w:p>
    <w:p w14:paraId="4A64EC9C" w14:textId="77777777" w:rsidR="00047CA4" w:rsidRDefault="00047CA4" w:rsidP="00833734">
      <w:pPr>
        <w:pStyle w:val="Question"/>
        <w:spacing w:after="60"/>
        <w:ind w:firstLine="0"/>
      </w:pPr>
      <w:r w:rsidRPr="004828AB">
        <w:t xml:space="preserve">Модератор: </w:t>
      </w:r>
      <w:r>
        <w:t>Да, Виктория.</w:t>
      </w:r>
    </w:p>
    <w:p w14:paraId="1CD5FD08" w14:textId="77777777" w:rsidR="00047CA4" w:rsidRDefault="00047CA4" w:rsidP="00833734">
      <w:pPr>
        <w:pStyle w:val="Answer"/>
        <w:spacing w:after="60"/>
        <w:ind w:firstLine="0"/>
      </w:pPr>
      <w:r w:rsidRPr="00BA4C8F">
        <w:rPr>
          <w:b/>
        </w:rPr>
        <w:t>Виктория:</w:t>
      </w:r>
      <w:r w:rsidRPr="004828AB">
        <w:t xml:space="preserve"> </w:t>
      </w:r>
      <w:r>
        <w:t>Мне и не понравилось и непонятно, на что жила сестра Анна, когда сюда приехала, в Россию. Вообще, на что она жила? Деньги неоткуда она брала, чтобы ходить по дорогим бутикам? При этом не работая. Это первое, второе. Не понравилось  абсолютно, когда актеры играли себя молодыми. Ну, Башаров, как человек сейчас объемный, и в черном парике 30-летним, ну, совсем никак. Сестры тоже. Морщинистые лица, оно все равно это было видно. Дальше идет еще, что не понравилось - ну, немножко не так себя ведут сейчас подростки, они немножко по-другому двигаются, разговаривают. Вот это не до конца проработано.</w:t>
      </w:r>
    </w:p>
    <w:p w14:paraId="5858E602" w14:textId="77777777" w:rsidR="00047CA4" w:rsidRDefault="00047CA4" w:rsidP="00833734">
      <w:pPr>
        <w:pStyle w:val="Question"/>
        <w:spacing w:after="60"/>
        <w:ind w:firstLine="0"/>
      </w:pPr>
      <w:r w:rsidRPr="004828AB">
        <w:t xml:space="preserve">Модератор: </w:t>
      </w:r>
      <w:r>
        <w:t xml:space="preserve">Благодарю, Виктория. Кто еще выскажется насчет того, что не понравилось в сериале? Да, </w:t>
      </w:r>
      <w:r w:rsidRPr="004828AB">
        <w:t>Алена</w:t>
      </w:r>
      <w:r>
        <w:t>.</w:t>
      </w:r>
    </w:p>
    <w:p w14:paraId="657CCD37" w14:textId="77777777" w:rsidR="00047CA4" w:rsidRDefault="00047CA4" w:rsidP="00833734">
      <w:pPr>
        <w:pStyle w:val="Answer"/>
        <w:spacing w:after="60"/>
        <w:ind w:firstLine="0"/>
      </w:pPr>
      <w:r w:rsidRPr="00BA4C8F">
        <w:rPr>
          <w:b/>
        </w:rPr>
        <w:t>Алена:</w:t>
      </w:r>
      <w:r>
        <w:t xml:space="preserve"> Вот мне немножко, как сказать, показалось, вот, ну, затронуло. Вот показывают, да, проблемы, так сказать, 90-х, перестроечные времена. И показывают, что вот в Украине, там, купили черепаху и отобрали последние деньги, ну, рэкет - черепаха золотой обошлась. Ну, и так далее. Ну, это ведь было и в России, но почему-то показана только Украина. Немножко не понравилось, ну, вы меня, конечно, все простите, но напали мы все-таки, да, как бы. СВО началось.</w:t>
      </w:r>
    </w:p>
    <w:p w14:paraId="7FD9A5CC" w14:textId="77777777" w:rsidR="00047CA4" w:rsidRDefault="00047CA4" w:rsidP="00833734">
      <w:pPr>
        <w:pStyle w:val="Answer"/>
        <w:spacing w:after="60"/>
        <w:ind w:firstLine="0"/>
      </w:pPr>
      <w:r w:rsidRPr="00BA4C8F">
        <w:rPr>
          <w:b/>
        </w:rPr>
        <w:t>Виктория:</w:t>
      </w:r>
      <w:r>
        <w:t xml:space="preserve"> Это ваше мнение.</w:t>
      </w:r>
    </w:p>
    <w:p w14:paraId="5BBA75C0" w14:textId="77777777" w:rsidR="00047CA4" w:rsidRPr="002D6CCA" w:rsidRDefault="00047CA4" w:rsidP="00833734">
      <w:pPr>
        <w:pStyle w:val="Question"/>
        <w:spacing w:after="60"/>
        <w:ind w:firstLine="0"/>
      </w:pPr>
      <w:r w:rsidRPr="002D6CCA">
        <w:t>Модератор:</w:t>
      </w:r>
      <w:r>
        <w:t xml:space="preserve"> </w:t>
      </w:r>
      <w:r w:rsidRPr="002D6CCA">
        <w:t>Виктория</w:t>
      </w:r>
      <w:r>
        <w:t>, давайте не перебивать Алену.</w:t>
      </w:r>
    </w:p>
    <w:p w14:paraId="1B441D4B" w14:textId="77777777" w:rsidR="00047CA4" w:rsidRDefault="00047CA4" w:rsidP="00833734">
      <w:pPr>
        <w:pStyle w:val="Answer"/>
        <w:spacing w:after="60"/>
        <w:ind w:firstLine="0"/>
      </w:pPr>
      <w:r w:rsidRPr="00BA4C8F">
        <w:rPr>
          <w:b/>
        </w:rPr>
        <w:t>Алена:</w:t>
      </w:r>
      <w:r>
        <w:t xml:space="preserve"> Это факты. Я просто хотела сказать, что, а там была мысль, что сейчас наш отец, ну, этот, как его зовут-то, Виктор, будет, типа, убивать русских. Ну, и вот эти все моменты, они, как бы, показаны с украинской стороны, да, все там такое нехорошее, там террористы. Ну, у нас тоже, ведь, бывают террористы, не только там, на территории Украины, а вообще по всему миру. Ну, то есть нет плохих наций, как бы, да, у каждого есть какие-то.</w:t>
      </w:r>
    </w:p>
    <w:p w14:paraId="1F249838" w14:textId="77777777" w:rsidR="00047CA4" w:rsidRDefault="00047CA4" w:rsidP="00833734">
      <w:pPr>
        <w:pStyle w:val="Question"/>
        <w:spacing w:after="60"/>
        <w:ind w:firstLine="0"/>
      </w:pPr>
      <w:r w:rsidRPr="002D6CCA">
        <w:t>Модератор:</w:t>
      </w:r>
      <w:r>
        <w:t xml:space="preserve"> Алена, благодарю. Смотрите, если вам какое-либо мнение, да, может расходиться с вашим иногда, это вполне окей. Старайтесь не перебивать других участников. Мы друг к другу относимся уважительно. Давайте, кто еще хочет высказаться, кто не высказывался на счет того, что не понравилось в сериале?</w:t>
      </w:r>
    </w:p>
    <w:p w14:paraId="59F06B3E" w14:textId="77777777" w:rsidR="00047CA4" w:rsidRDefault="00047CA4" w:rsidP="00833734">
      <w:pPr>
        <w:pStyle w:val="Answer"/>
        <w:spacing w:after="60"/>
        <w:ind w:firstLine="0"/>
      </w:pPr>
      <w:r w:rsidRPr="00BA4C8F">
        <w:rPr>
          <w:b/>
        </w:rPr>
        <w:t>Виктория:</w:t>
      </w:r>
      <w:r w:rsidRPr="002D6CCA">
        <w:t xml:space="preserve"> </w:t>
      </w:r>
      <w:r>
        <w:t xml:space="preserve">А можно добавить? Вот, не совсем понятно, что случилось все-таки с мужем Анны. Он перешел на сторону России? Я вот лично не поняла до конца. И дальше, что он жив или мертв? Вот это недосказано было, вот это не понравилось. То есть мы поняли, что он вроде как живой, записи ей показывают, а смысл прихода </w:t>
      </w:r>
      <w:proofErr w:type="spellStart"/>
      <w:r>
        <w:t>ФСБшника</w:t>
      </w:r>
      <w:proofErr w:type="spellEnd"/>
      <w:r>
        <w:t>, что с ним конкретно случилось? Вот это не понравилось.</w:t>
      </w:r>
    </w:p>
    <w:p w14:paraId="774F0DA0" w14:textId="77777777" w:rsidR="00047CA4" w:rsidRDefault="00047CA4" w:rsidP="00833734">
      <w:pPr>
        <w:pStyle w:val="Question"/>
        <w:spacing w:after="60"/>
        <w:ind w:firstLine="0"/>
      </w:pPr>
      <w:r w:rsidRPr="002D6CCA">
        <w:t>Модератор:</w:t>
      </w:r>
      <w:r>
        <w:t xml:space="preserve"> Спасибо, Виктория. Наталья?</w:t>
      </w:r>
    </w:p>
    <w:p w14:paraId="2ECAA6BE" w14:textId="77777777" w:rsidR="00047CA4" w:rsidRDefault="00047CA4" w:rsidP="00833734">
      <w:pPr>
        <w:pStyle w:val="Answer"/>
        <w:spacing w:after="60"/>
        <w:ind w:firstLine="0"/>
      </w:pPr>
      <w:r w:rsidRPr="00BA4C8F">
        <w:rPr>
          <w:b/>
        </w:rPr>
        <w:t>Наталья:</w:t>
      </w:r>
      <w:r w:rsidRPr="002D6CCA">
        <w:t xml:space="preserve"> </w:t>
      </w:r>
      <w:r>
        <w:t>Там конкретно не было показано, что случилось, но он сказал, либо я тебя обниму, либо ты, если это видео увидишь, значит его уже нет. Я вот это так поняла.</w:t>
      </w:r>
    </w:p>
    <w:p w14:paraId="2F6B84FE" w14:textId="77777777" w:rsidR="00047CA4" w:rsidRDefault="00047CA4" w:rsidP="00833734">
      <w:pPr>
        <w:pStyle w:val="Question"/>
        <w:spacing w:after="60"/>
        <w:ind w:firstLine="0"/>
      </w:pPr>
      <w:r w:rsidRPr="002D6CCA">
        <w:t>Модератор:</w:t>
      </w:r>
      <w:r>
        <w:t xml:space="preserve"> Виктория, Наталья, давайте сейчас.</w:t>
      </w:r>
    </w:p>
    <w:p w14:paraId="4AD9C011" w14:textId="77777777" w:rsidR="00047CA4" w:rsidRDefault="00047CA4" w:rsidP="00833734">
      <w:pPr>
        <w:pStyle w:val="Answer"/>
        <w:spacing w:after="60"/>
        <w:ind w:firstLine="0"/>
      </w:pPr>
      <w:r w:rsidRPr="00BA4C8F">
        <w:rPr>
          <w:b/>
        </w:rPr>
        <w:t>Виктория:</w:t>
      </w:r>
      <w:r>
        <w:t xml:space="preserve"> Короче, я говорю, не было до конца понятно все-таки, что же случилось с ее мужем.</w:t>
      </w:r>
    </w:p>
    <w:p w14:paraId="1EAA2412" w14:textId="77777777" w:rsidR="00047CA4" w:rsidRDefault="00047CA4" w:rsidP="00833734">
      <w:pPr>
        <w:pStyle w:val="Question"/>
        <w:spacing w:after="60"/>
        <w:ind w:firstLine="0"/>
      </w:pPr>
      <w:r w:rsidRPr="002D6CCA">
        <w:t xml:space="preserve">Модератор: </w:t>
      </w:r>
      <w:r>
        <w:t>Спасибо большое, Виктория. Наталья, давайте вас послушаем насчет того, что не понравилось в сериале.</w:t>
      </w:r>
    </w:p>
    <w:p w14:paraId="00367C7E" w14:textId="77777777" w:rsidR="00047CA4" w:rsidRDefault="00047CA4" w:rsidP="00833734">
      <w:pPr>
        <w:pStyle w:val="Answer"/>
        <w:spacing w:after="60"/>
        <w:ind w:firstLine="0"/>
      </w:pPr>
      <w:r w:rsidRPr="00BA4C8F">
        <w:rPr>
          <w:b/>
        </w:rPr>
        <w:t>Наталья:</w:t>
      </w:r>
      <w:r>
        <w:t xml:space="preserve"> Ну, в плане, да, действительно, немножечко было. Подростки, я соглашусь, не так себя ведут, немножечко, ну, как бы не согласна, именно, ну, неправдоподобно именно было снято. Показалось, немножко за уши притянуто, вот именно то, что поведение подростковое. Ну, там проблемы немножко другие, мы же понимаем, что это все-таки не документальный фильм, а художественный. Поэтому мысль там немножко другая была. Немножко показался затянутый, можно было его в три серии, так скажем, поместить. Как вот лично мое мнение.</w:t>
      </w:r>
    </w:p>
    <w:p w14:paraId="455298DB" w14:textId="77777777" w:rsidR="00047CA4" w:rsidRDefault="00047CA4" w:rsidP="00833734">
      <w:pPr>
        <w:pStyle w:val="Question"/>
        <w:spacing w:after="60"/>
        <w:ind w:firstLine="0"/>
      </w:pPr>
      <w:r w:rsidRPr="002D6CCA">
        <w:t xml:space="preserve">Модератор: </w:t>
      </w:r>
      <w:r>
        <w:t>Да, Наталья, благодарю. Кто еще хочет высказаться?</w:t>
      </w:r>
    </w:p>
    <w:p w14:paraId="0CBEF469" w14:textId="77777777" w:rsidR="00047CA4" w:rsidRDefault="00047CA4" w:rsidP="00833734">
      <w:pPr>
        <w:pStyle w:val="Answer"/>
        <w:spacing w:after="60"/>
        <w:ind w:firstLine="0"/>
      </w:pPr>
      <w:r w:rsidRPr="00BA4C8F">
        <w:rPr>
          <w:b/>
        </w:rPr>
        <w:t>Наталья 2:</w:t>
      </w:r>
      <w:r w:rsidRPr="002D6CCA">
        <w:t xml:space="preserve"> </w:t>
      </w:r>
      <w:r>
        <w:t>Ну, вот в этом фильме некоторые моменты действительно для нас непонятные. Как я, например, могу ответить на этот вопрос, когда она прочитала или там сообщение было твоего мужа убили, как собаку. Понимаете, это говорили украинцы, поэтому они его просто убили. Вот некоторые моменты действительно бывают непонятные эпизоды. Я тоже долго думала, наверное, на эту тему. Потом девочка - какая из них подошла, поцеловала. Поначалу я думала, что одна сестра, а потом, оказывается, это другая сестра. Вот. Тут тоже было как-то не все четко для меня лично было обозначено. Вот такие вот как бы.</w:t>
      </w:r>
    </w:p>
    <w:p w14:paraId="14B322C2" w14:textId="77777777" w:rsidR="00047CA4" w:rsidRDefault="00047CA4" w:rsidP="00833734">
      <w:pPr>
        <w:pStyle w:val="Question"/>
        <w:spacing w:after="60"/>
        <w:ind w:firstLine="0"/>
      </w:pPr>
      <w:r w:rsidRPr="002D6CCA">
        <w:t xml:space="preserve">Модератор: </w:t>
      </w:r>
      <w:r>
        <w:t>Так, а если одним предложением выразить, что вам именно не понравилось в сериале?</w:t>
      </w:r>
    </w:p>
    <w:p w14:paraId="37493250" w14:textId="77777777" w:rsidR="00047CA4" w:rsidRDefault="00047CA4" w:rsidP="00833734">
      <w:pPr>
        <w:pStyle w:val="Answer"/>
        <w:spacing w:after="60"/>
        <w:ind w:firstLine="0"/>
      </w:pPr>
      <w:r w:rsidRPr="00BA4C8F">
        <w:rPr>
          <w:b/>
        </w:rPr>
        <w:t>Наталья 2:</w:t>
      </w:r>
      <w:r w:rsidRPr="002D6CCA">
        <w:t xml:space="preserve"> </w:t>
      </w:r>
      <w:r>
        <w:t>Что, видимо, автор сделал некоторые моменты не совсем понятные для нас. Вот я уловила, что, значит, тут украинцы сказали, что твоего мужа убили, как собаку. Но это возможно не все поняли.</w:t>
      </w:r>
    </w:p>
    <w:p w14:paraId="0E1BE5A2" w14:textId="77777777" w:rsidR="00047CA4" w:rsidRDefault="00047CA4" w:rsidP="00833734">
      <w:pPr>
        <w:pStyle w:val="Question"/>
        <w:spacing w:after="60"/>
        <w:ind w:firstLine="0"/>
      </w:pPr>
      <w:r w:rsidRPr="002D6CCA">
        <w:t xml:space="preserve">Модератор: </w:t>
      </w:r>
      <w:r>
        <w:t>Окей. Спасибо большое, Наталья. Кто еще хочет высказаться касательно.</w:t>
      </w:r>
    </w:p>
    <w:p w14:paraId="5F451EAA" w14:textId="77777777" w:rsidR="00047CA4" w:rsidRDefault="00047CA4" w:rsidP="00833734">
      <w:pPr>
        <w:pStyle w:val="Answer"/>
        <w:spacing w:after="60"/>
        <w:ind w:firstLine="0"/>
      </w:pPr>
      <w:r w:rsidRPr="00BA4C8F">
        <w:rPr>
          <w:b/>
        </w:rPr>
        <w:t>Стелла:</w:t>
      </w:r>
      <w:r w:rsidRPr="009551EE">
        <w:t xml:space="preserve"> </w:t>
      </w:r>
      <w:r>
        <w:t>Ну, тоже невнятно немножко этого фильма. И еще немножко резануло, когда события в 90-х, вот это начало, как они заговорили резко. Одесса заговорила на украинском языке. Мне кажется, Одесса — русский город, и прямо они так резко на украинский перешли - что-то мне не верится.</w:t>
      </w:r>
    </w:p>
    <w:p w14:paraId="79B63D0A" w14:textId="77777777" w:rsidR="00047CA4" w:rsidRDefault="00047CA4" w:rsidP="00833734">
      <w:pPr>
        <w:pStyle w:val="Answer"/>
        <w:spacing w:after="60"/>
        <w:ind w:firstLine="0"/>
      </w:pPr>
      <w:r w:rsidRPr="00BA4C8F">
        <w:rPr>
          <w:b/>
        </w:rPr>
        <w:t>Света:</w:t>
      </w:r>
      <w:r w:rsidRPr="009551EE">
        <w:t xml:space="preserve"> </w:t>
      </w:r>
      <w:r>
        <w:t>Я просто, как раз, в то время была на Украине.</w:t>
      </w:r>
    </w:p>
    <w:p w14:paraId="5F50AE4E" w14:textId="77777777" w:rsidR="00047CA4" w:rsidRDefault="00047CA4" w:rsidP="00833734">
      <w:pPr>
        <w:pStyle w:val="Answer"/>
        <w:spacing w:after="60"/>
        <w:ind w:firstLine="0"/>
      </w:pPr>
      <w:r w:rsidRPr="00BA4C8F">
        <w:rPr>
          <w:b/>
        </w:rPr>
        <w:t>Стелла:</w:t>
      </w:r>
      <w:r w:rsidRPr="009551EE">
        <w:t xml:space="preserve"> </w:t>
      </w:r>
      <w:r>
        <w:t>Ну, я в Западной Украине, поверю, а в Одессе – нет.</w:t>
      </w:r>
    </w:p>
    <w:p w14:paraId="353BC1F9" w14:textId="77777777" w:rsidR="00047CA4" w:rsidRPr="009551EE" w:rsidRDefault="00047CA4" w:rsidP="00833734">
      <w:pPr>
        <w:pStyle w:val="Question"/>
        <w:spacing w:after="60"/>
        <w:ind w:firstLine="0"/>
      </w:pPr>
      <w:r w:rsidRPr="009551EE">
        <w:t>Модератор: Стелла</w:t>
      </w:r>
      <w:r>
        <w:t>, услышал.</w:t>
      </w:r>
    </w:p>
    <w:p w14:paraId="508D4CEA" w14:textId="77777777" w:rsidR="00047CA4" w:rsidRDefault="00047CA4" w:rsidP="00833734">
      <w:pPr>
        <w:pStyle w:val="Answer"/>
        <w:spacing w:after="60"/>
        <w:ind w:firstLine="0"/>
      </w:pPr>
      <w:r w:rsidRPr="00BA4C8F">
        <w:rPr>
          <w:b/>
        </w:rPr>
        <w:t>Света:</w:t>
      </w:r>
      <w:r w:rsidRPr="009551EE">
        <w:t xml:space="preserve"> </w:t>
      </w:r>
      <w:r>
        <w:t>И там произошло как раз вот то, что вот показывали. То есть, получается, в одну ночь вот со мной разговаривали на русском, а на следующее утро уже со мной вообще никто не разговаривал, потому что я русская.</w:t>
      </w:r>
    </w:p>
    <w:p w14:paraId="57CC9695" w14:textId="77777777" w:rsidR="00047CA4" w:rsidRDefault="00047CA4" w:rsidP="00833734">
      <w:pPr>
        <w:pStyle w:val="Question"/>
        <w:spacing w:after="60"/>
        <w:ind w:firstLine="0"/>
      </w:pPr>
      <w:r w:rsidRPr="009551EE">
        <w:t>Модератор:</w:t>
      </w:r>
      <w:r>
        <w:t xml:space="preserve"> Света, спасибо, Диана.</w:t>
      </w:r>
    </w:p>
    <w:p w14:paraId="5EB9A958" w14:textId="77777777" w:rsidR="00047CA4" w:rsidRDefault="00047CA4" w:rsidP="00833734">
      <w:pPr>
        <w:pStyle w:val="Answer"/>
        <w:spacing w:after="60"/>
        <w:ind w:firstLine="0"/>
      </w:pPr>
      <w:r w:rsidRPr="00BA4C8F">
        <w:rPr>
          <w:b/>
        </w:rPr>
        <w:t>Диана:</w:t>
      </w:r>
      <w:r w:rsidRPr="009551EE">
        <w:t xml:space="preserve"> </w:t>
      </w:r>
      <w:r>
        <w:t>Я хотела сказать, что я знаю, что украинский - очень отличается. Такое впечатление, что его  выучил русский человек, и сказал русский актер. Ну, то есть над языком бы я поработала, да. Потом подростки не совсем понравились, как играют. Ну, и в целом. Ну, все, только украинский.</w:t>
      </w:r>
    </w:p>
    <w:p w14:paraId="13A27F4C" w14:textId="77777777" w:rsidR="00047CA4" w:rsidRDefault="00047CA4" w:rsidP="00833734">
      <w:pPr>
        <w:pStyle w:val="Question"/>
        <w:spacing w:after="60"/>
        <w:ind w:firstLine="0"/>
      </w:pPr>
      <w:r w:rsidRPr="009551EE">
        <w:t>Модератор:</w:t>
      </w:r>
      <w:r>
        <w:t xml:space="preserve"> На счет подростков. Они плохо играют подростков? Или плохая актерская игра в целом?</w:t>
      </w:r>
    </w:p>
    <w:p w14:paraId="5BFA306B" w14:textId="77777777" w:rsidR="00047CA4" w:rsidRDefault="00047CA4" w:rsidP="00833734">
      <w:pPr>
        <w:pStyle w:val="Answer"/>
        <w:spacing w:after="60"/>
        <w:ind w:firstLine="0"/>
      </w:pPr>
      <w:r w:rsidRPr="00BA4C8F">
        <w:rPr>
          <w:b/>
        </w:rPr>
        <w:t>Диана:</w:t>
      </w:r>
      <w:r w:rsidRPr="009551EE">
        <w:t xml:space="preserve"> </w:t>
      </w:r>
      <w:r>
        <w:t>Нет, ну, какие-то не такие у них манеры. У меня, как раз, дочь-подросток, и вот она себя немножко не так ведет.</w:t>
      </w:r>
    </w:p>
    <w:p w14:paraId="28206059" w14:textId="77777777" w:rsidR="00047CA4" w:rsidRDefault="00047CA4" w:rsidP="00833734">
      <w:pPr>
        <w:pStyle w:val="Question"/>
        <w:spacing w:after="60"/>
        <w:ind w:firstLine="0"/>
      </w:pPr>
      <w:r w:rsidRPr="009551EE">
        <w:t xml:space="preserve">Модератор: </w:t>
      </w:r>
      <w:r>
        <w:t>Спасибо. Да, Света.</w:t>
      </w:r>
    </w:p>
    <w:p w14:paraId="7D1D0A40" w14:textId="77777777" w:rsidR="00047CA4" w:rsidRDefault="00047CA4" w:rsidP="00833734">
      <w:pPr>
        <w:pStyle w:val="Answer"/>
        <w:spacing w:after="60"/>
        <w:ind w:firstLine="0"/>
      </w:pPr>
      <w:r w:rsidRPr="00BA4C8F">
        <w:rPr>
          <w:b/>
        </w:rPr>
        <w:t>Света:</w:t>
      </w:r>
      <w:r>
        <w:t xml:space="preserve"> Не понравилось еще, что вот когда разговаривали на украинском языке, там был момент, что просто один украинский был. Я, например, не понимаю украинский. Ну, хотя бы субтитры, чтобы снизу были. Вот это бы добавили бы, потому что я не поняла, о чем они разговаривали.</w:t>
      </w:r>
    </w:p>
    <w:p w14:paraId="5E1F23DF" w14:textId="77777777" w:rsidR="00047CA4" w:rsidRDefault="00047CA4" w:rsidP="00833734">
      <w:pPr>
        <w:pStyle w:val="Question"/>
        <w:spacing w:after="60"/>
        <w:ind w:firstLine="0"/>
      </w:pPr>
      <w:r w:rsidRPr="009551EE">
        <w:t xml:space="preserve">Модератор: </w:t>
      </w:r>
      <w:r>
        <w:t>Угу, окей, принято. Смотрите, вот в течение просмотра всего сериала, какие у вас в основном эмоции возникали?</w:t>
      </w:r>
    </w:p>
    <w:p w14:paraId="6BB00E22" w14:textId="77777777" w:rsidR="00047CA4" w:rsidRDefault="00047CA4" w:rsidP="00833734">
      <w:pPr>
        <w:pStyle w:val="Answer"/>
        <w:spacing w:after="60"/>
        <w:ind w:firstLine="0"/>
      </w:pPr>
      <w:r w:rsidRPr="00BA4C8F">
        <w:rPr>
          <w:b/>
        </w:rPr>
        <w:t>Женщина:</w:t>
      </w:r>
      <w:r w:rsidRPr="009551EE">
        <w:t xml:space="preserve"> </w:t>
      </w:r>
      <w:r>
        <w:t>Тревога.</w:t>
      </w:r>
    </w:p>
    <w:p w14:paraId="5C1B0C4F" w14:textId="77777777" w:rsidR="00047CA4" w:rsidRDefault="00047CA4" w:rsidP="00833734">
      <w:pPr>
        <w:pStyle w:val="Question"/>
        <w:spacing w:after="60"/>
        <w:ind w:firstLine="0"/>
      </w:pPr>
      <w:r w:rsidRPr="009551EE">
        <w:t xml:space="preserve">Модератор: </w:t>
      </w:r>
      <w:r>
        <w:t>Тревога. А что еще?</w:t>
      </w:r>
    </w:p>
    <w:p w14:paraId="14B42A83" w14:textId="77777777" w:rsidR="00047CA4" w:rsidRDefault="00047CA4" w:rsidP="00833734">
      <w:pPr>
        <w:pStyle w:val="Answer"/>
        <w:spacing w:after="60"/>
        <w:ind w:firstLine="0"/>
      </w:pPr>
      <w:r w:rsidRPr="00BA4C8F">
        <w:rPr>
          <w:b/>
        </w:rPr>
        <w:t>Женщина:</w:t>
      </w:r>
      <w:r w:rsidRPr="009551EE">
        <w:t xml:space="preserve"> </w:t>
      </w:r>
      <w:r>
        <w:t>Раздражение.</w:t>
      </w:r>
    </w:p>
    <w:p w14:paraId="5ECFA813" w14:textId="77777777" w:rsidR="00047CA4" w:rsidRDefault="00047CA4" w:rsidP="00833734">
      <w:pPr>
        <w:pStyle w:val="Question"/>
        <w:spacing w:after="60"/>
        <w:ind w:firstLine="0"/>
      </w:pPr>
      <w:r w:rsidRPr="009551EE">
        <w:t>Модератор:</w:t>
      </w:r>
      <w:r>
        <w:t xml:space="preserve"> Раздражение.</w:t>
      </w:r>
    </w:p>
    <w:p w14:paraId="5F6FBB7D" w14:textId="77777777" w:rsidR="00047CA4" w:rsidRDefault="00047CA4" w:rsidP="00833734">
      <w:pPr>
        <w:pStyle w:val="Answer"/>
        <w:spacing w:after="60"/>
        <w:ind w:firstLine="0"/>
      </w:pPr>
      <w:r w:rsidRPr="00BA4C8F">
        <w:rPr>
          <w:b/>
        </w:rPr>
        <w:t>Женщина:</w:t>
      </w:r>
      <w:r w:rsidRPr="009551EE">
        <w:t xml:space="preserve"> </w:t>
      </w:r>
      <w:r>
        <w:t>Жалость.</w:t>
      </w:r>
    </w:p>
    <w:p w14:paraId="5C789B67" w14:textId="77777777" w:rsidR="00047CA4" w:rsidRDefault="00047CA4" w:rsidP="00833734">
      <w:pPr>
        <w:pStyle w:val="Question"/>
        <w:spacing w:after="60"/>
        <w:ind w:firstLine="0"/>
      </w:pPr>
      <w:r w:rsidRPr="009551EE">
        <w:t xml:space="preserve">Модератор: </w:t>
      </w:r>
      <w:r>
        <w:t>Жалость. Какие еще эмоции были?</w:t>
      </w:r>
    </w:p>
    <w:p w14:paraId="19EE94F6" w14:textId="77777777" w:rsidR="00047CA4" w:rsidRDefault="00047CA4" w:rsidP="00833734">
      <w:pPr>
        <w:pStyle w:val="Answer"/>
        <w:spacing w:after="60"/>
        <w:ind w:firstLine="0"/>
      </w:pPr>
      <w:r w:rsidRPr="00BA4C8F">
        <w:rPr>
          <w:b/>
        </w:rPr>
        <w:t>Женщина:</w:t>
      </w:r>
      <w:r w:rsidRPr="009551EE">
        <w:t xml:space="preserve"> </w:t>
      </w:r>
      <w:r>
        <w:t>Слезы.</w:t>
      </w:r>
    </w:p>
    <w:p w14:paraId="70D57356" w14:textId="77777777" w:rsidR="00047CA4" w:rsidRDefault="00047CA4" w:rsidP="00833734">
      <w:pPr>
        <w:pStyle w:val="Answer"/>
        <w:spacing w:after="60"/>
        <w:ind w:firstLine="0"/>
      </w:pPr>
      <w:r w:rsidRPr="00BA4C8F">
        <w:rPr>
          <w:b/>
        </w:rPr>
        <w:t>Женщина:</w:t>
      </w:r>
      <w:r w:rsidRPr="009551EE">
        <w:t xml:space="preserve"> </w:t>
      </w:r>
      <w:r>
        <w:t>Печаль.</w:t>
      </w:r>
    </w:p>
    <w:p w14:paraId="47B69F81" w14:textId="77777777" w:rsidR="00047CA4" w:rsidRDefault="00047CA4" w:rsidP="00833734">
      <w:pPr>
        <w:pStyle w:val="Question"/>
        <w:spacing w:after="60"/>
        <w:ind w:firstLine="0"/>
      </w:pPr>
      <w:r w:rsidRPr="009551EE">
        <w:t xml:space="preserve">Модератор: </w:t>
      </w:r>
      <w:r>
        <w:t>Печаль, слезы.</w:t>
      </w:r>
    </w:p>
    <w:p w14:paraId="4411FC0B" w14:textId="77777777" w:rsidR="00047CA4" w:rsidRDefault="00047CA4" w:rsidP="00833734">
      <w:pPr>
        <w:pStyle w:val="Answer"/>
        <w:spacing w:after="60"/>
        <w:ind w:firstLine="0"/>
      </w:pPr>
      <w:r w:rsidRPr="00BA4C8F">
        <w:rPr>
          <w:b/>
        </w:rPr>
        <w:t>Женщина:</w:t>
      </w:r>
      <w:r>
        <w:t xml:space="preserve"> И только в конце какой-то проблеск надежды.</w:t>
      </w:r>
    </w:p>
    <w:p w14:paraId="00FF0638" w14:textId="77777777" w:rsidR="00047CA4" w:rsidRDefault="00047CA4" w:rsidP="00833734">
      <w:pPr>
        <w:pStyle w:val="Question"/>
        <w:spacing w:after="60"/>
        <w:ind w:firstLine="0"/>
      </w:pPr>
      <w:r w:rsidRPr="009551EE">
        <w:t xml:space="preserve">Модератор: </w:t>
      </w:r>
      <w:r>
        <w:t>А что вызывало тревогу?</w:t>
      </w:r>
    </w:p>
    <w:p w14:paraId="529E4C1D" w14:textId="77777777" w:rsidR="00047CA4" w:rsidRDefault="00047CA4" w:rsidP="00833734">
      <w:pPr>
        <w:pStyle w:val="Answer"/>
        <w:spacing w:after="60"/>
        <w:ind w:firstLine="0"/>
      </w:pPr>
      <w:r w:rsidRPr="00BA4C8F">
        <w:rPr>
          <w:b/>
        </w:rPr>
        <w:t>Женщина:</w:t>
      </w:r>
      <w:r w:rsidRPr="009551EE">
        <w:t xml:space="preserve"> </w:t>
      </w:r>
      <w:r>
        <w:t>Война.</w:t>
      </w:r>
    </w:p>
    <w:p w14:paraId="1DDAD01A" w14:textId="77777777" w:rsidR="00047CA4" w:rsidRDefault="00047CA4" w:rsidP="00833734">
      <w:pPr>
        <w:pStyle w:val="Question"/>
        <w:spacing w:after="60"/>
        <w:ind w:firstLine="0"/>
      </w:pPr>
      <w:r w:rsidRPr="009551EE">
        <w:t>Модератор:</w:t>
      </w:r>
      <w:r>
        <w:t xml:space="preserve"> </w:t>
      </w:r>
      <w:r w:rsidRPr="009551EE">
        <w:t>Виктория</w:t>
      </w:r>
      <w:r>
        <w:t>, у вас?</w:t>
      </w:r>
    </w:p>
    <w:p w14:paraId="6E6E3309" w14:textId="77777777" w:rsidR="00047CA4" w:rsidRDefault="00047CA4" w:rsidP="00833734">
      <w:pPr>
        <w:pStyle w:val="Answer"/>
        <w:spacing w:after="60"/>
        <w:ind w:firstLine="0"/>
      </w:pPr>
      <w:r w:rsidRPr="00BA4C8F">
        <w:rPr>
          <w:b/>
        </w:rPr>
        <w:t>Виктория:</w:t>
      </w:r>
      <w:r w:rsidRPr="009551EE">
        <w:t xml:space="preserve"> </w:t>
      </w:r>
      <w:r>
        <w:t>Тревогу - то, что у нас там показывают, что непонятное начало СВО. Я прекрасно помню этот день. А на данный момент у нас тоже ничего непонятно. И ничего не решилось. И вот ассоциация. То, что это было-то давно, а на данный момент ничего не решилось. И мы не знаем, что дальше будет.</w:t>
      </w:r>
    </w:p>
    <w:p w14:paraId="14A8C5F3" w14:textId="77777777" w:rsidR="00047CA4" w:rsidRDefault="00047CA4" w:rsidP="00833734">
      <w:pPr>
        <w:pStyle w:val="Question"/>
        <w:spacing w:after="60"/>
        <w:ind w:firstLine="0"/>
      </w:pPr>
      <w:r w:rsidRPr="009551EE">
        <w:t xml:space="preserve">Модератор: </w:t>
      </w:r>
      <w:r>
        <w:t>Окей, понял. Жалость. Почему жалость возникала?</w:t>
      </w:r>
    </w:p>
    <w:p w14:paraId="29BEC17D" w14:textId="77777777" w:rsidR="00047CA4" w:rsidRDefault="00047CA4" w:rsidP="00833734">
      <w:pPr>
        <w:pStyle w:val="Answer"/>
        <w:spacing w:after="60"/>
        <w:ind w:firstLine="0"/>
      </w:pPr>
      <w:r w:rsidRPr="00BA4C8F">
        <w:rPr>
          <w:b/>
        </w:rPr>
        <w:t>Женщина:</w:t>
      </w:r>
      <w:r w:rsidRPr="009551EE">
        <w:t xml:space="preserve"> </w:t>
      </w:r>
      <w:r>
        <w:t>Потому что много ребят наших и всех людей погибают на этой войне. Когда охранница плакала, что внука убили. Вот это просто душераздирающие моменты, хотя они все в реальности.</w:t>
      </w:r>
    </w:p>
    <w:p w14:paraId="16119375" w14:textId="77777777" w:rsidR="00047CA4" w:rsidRDefault="00047CA4" w:rsidP="00833734">
      <w:pPr>
        <w:pStyle w:val="Question"/>
        <w:spacing w:after="60"/>
        <w:ind w:firstLine="0"/>
      </w:pPr>
      <w:r w:rsidRPr="009551EE">
        <w:t>Модератор:</w:t>
      </w:r>
      <w:r>
        <w:t xml:space="preserve"> Печаль, я еще слышал. Какие-то другие моменты вызывали печаль? С чем это связано?</w:t>
      </w:r>
    </w:p>
    <w:p w14:paraId="3B52A813" w14:textId="77777777" w:rsidR="00047CA4" w:rsidRDefault="00047CA4" w:rsidP="00833734">
      <w:pPr>
        <w:pStyle w:val="Answer"/>
        <w:spacing w:after="60"/>
        <w:ind w:firstLine="0"/>
      </w:pPr>
      <w:r w:rsidRPr="00BA4C8F">
        <w:rPr>
          <w:b/>
        </w:rPr>
        <w:t>Женщина:</w:t>
      </w:r>
      <w:r w:rsidRPr="009551EE">
        <w:t xml:space="preserve"> </w:t>
      </w:r>
      <w:r>
        <w:t>Когда маме плохо стало. Тоже, момент был.</w:t>
      </w:r>
    </w:p>
    <w:p w14:paraId="6D06C00F" w14:textId="77777777" w:rsidR="00047CA4" w:rsidRDefault="00047CA4" w:rsidP="00833734">
      <w:pPr>
        <w:pStyle w:val="Answer"/>
        <w:spacing w:after="60"/>
        <w:ind w:firstLine="0"/>
      </w:pPr>
      <w:r w:rsidRPr="00BA4C8F">
        <w:rPr>
          <w:b/>
        </w:rPr>
        <w:t>Наталья:</w:t>
      </w:r>
      <w:r w:rsidRPr="009551EE">
        <w:t xml:space="preserve"> </w:t>
      </w:r>
      <w:r>
        <w:t>С потерей, с утратой. С утратой того, что у людей был дом, им пришлось уезжать куда-то, что-то. У наших тоже здесь какие-то свои утраты. Она уже боялась на работе лишнее слово сказать. Вот такие моменты. Что уже карьера была под ударом. Поменялось для всех - какие-то моменты сильно поменялись. Это вызывает, конечно, тревогу и неуверенность о завтрашнем дне. Что будет завтра? Тем более сейчас это и происходит.</w:t>
      </w:r>
    </w:p>
    <w:p w14:paraId="3702F384" w14:textId="77777777" w:rsidR="00047CA4" w:rsidRDefault="00047CA4" w:rsidP="00833734">
      <w:pPr>
        <w:pStyle w:val="Question"/>
        <w:spacing w:after="60"/>
        <w:ind w:firstLine="0"/>
      </w:pPr>
      <w:r w:rsidRPr="009551EE">
        <w:t xml:space="preserve">Модератор: </w:t>
      </w:r>
      <w:r>
        <w:t>Да, Наталья, спасибо. Какие-то позитивные эмоции возникали у вас во время просмотра?</w:t>
      </w:r>
    </w:p>
    <w:p w14:paraId="0744D05F" w14:textId="77777777" w:rsidR="00047CA4" w:rsidRDefault="00047CA4" w:rsidP="00833734">
      <w:pPr>
        <w:pStyle w:val="Answer"/>
        <w:spacing w:after="60"/>
        <w:ind w:firstLine="0"/>
      </w:pPr>
      <w:r w:rsidRPr="00BA4C8F">
        <w:rPr>
          <w:b/>
        </w:rPr>
        <w:t>Женщина:</w:t>
      </w:r>
      <w:r w:rsidRPr="009551EE">
        <w:t xml:space="preserve"> </w:t>
      </w:r>
      <w:r>
        <w:t>Позитивные эмоции только насчет одного. То, что показывают семью. Реальная семья - мама, дочери.</w:t>
      </w:r>
    </w:p>
    <w:p w14:paraId="75FA6F93" w14:textId="77777777" w:rsidR="00047CA4" w:rsidRDefault="00047CA4" w:rsidP="00833734">
      <w:pPr>
        <w:pStyle w:val="Question"/>
        <w:spacing w:after="60"/>
        <w:ind w:firstLine="0"/>
      </w:pPr>
      <w:r w:rsidRPr="009551EE">
        <w:t>Модератор:</w:t>
      </w:r>
      <w:r>
        <w:t xml:space="preserve"> Какие эмоции?</w:t>
      </w:r>
    </w:p>
    <w:p w14:paraId="23975AE8" w14:textId="77777777" w:rsidR="00047CA4" w:rsidRDefault="00047CA4" w:rsidP="00833734">
      <w:pPr>
        <w:pStyle w:val="Answer"/>
        <w:spacing w:after="60"/>
        <w:ind w:firstLine="0"/>
      </w:pPr>
      <w:r w:rsidRPr="00BA4C8F">
        <w:rPr>
          <w:b/>
        </w:rPr>
        <w:t>Женщина:</w:t>
      </w:r>
      <w:r w:rsidRPr="009551EE">
        <w:t xml:space="preserve"> </w:t>
      </w:r>
      <w:r>
        <w:t>Положительные эмоции. То, что мама все-таки с ребенком общается. Что одна, что вторая из сестер. И то, что бабушка. Их уважительное отношение к бабушке. Что у внуков, что у дочерей.</w:t>
      </w:r>
    </w:p>
    <w:p w14:paraId="00873D8B" w14:textId="77777777" w:rsidR="00047CA4" w:rsidRDefault="00047CA4" w:rsidP="00833734">
      <w:pPr>
        <w:pStyle w:val="Question"/>
        <w:spacing w:after="60"/>
        <w:ind w:firstLine="0"/>
      </w:pPr>
      <w:r w:rsidRPr="001E796B">
        <w:t xml:space="preserve">Модератор: </w:t>
      </w:r>
      <w:r>
        <w:t>У остальных были ли какие-то позитивные эмоции во время просмотра?</w:t>
      </w:r>
    </w:p>
    <w:p w14:paraId="5F50A701" w14:textId="77777777" w:rsidR="00047CA4" w:rsidRDefault="00047CA4" w:rsidP="00833734">
      <w:pPr>
        <w:pStyle w:val="Answer"/>
        <w:spacing w:after="60"/>
        <w:ind w:firstLine="0"/>
      </w:pPr>
      <w:r w:rsidRPr="00BA4C8F">
        <w:rPr>
          <w:b/>
        </w:rPr>
        <w:t>Наталья 2:</w:t>
      </w:r>
      <w:r w:rsidRPr="001E796B">
        <w:t xml:space="preserve"> </w:t>
      </w:r>
      <w:r>
        <w:t>Были, что все-таки семейные ценности – они превыше всего. победили какие-то предрассудки. Они друг к другу начали как магнит стягиваться. И даже отец какой-то пьющий к своей дочери все-таки пришел в конце концов.</w:t>
      </w:r>
    </w:p>
    <w:p w14:paraId="3423C355" w14:textId="77777777" w:rsidR="00047CA4" w:rsidRDefault="00047CA4" w:rsidP="00833734">
      <w:pPr>
        <w:pStyle w:val="Question"/>
        <w:spacing w:after="60"/>
        <w:ind w:firstLine="0"/>
      </w:pPr>
      <w:r w:rsidRPr="001E796B">
        <w:t xml:space="preserve">Модератор: </w:t>
      </w:r>
      <w:r>
        <w:t xml:space="preserve"> Спасибо, </w:t>
      </w:r>
      <w:r w:rsidRPr="001E796B">
        <w:t>Наталья</w:t>
      </w:r>
      <w:r>
        <w:t>.</w:t>
      </w:r>
    </w:p>
    <w:p w14:paraId="5B095D62" w14:textId="77777777" w:rsidR="00047CA4" w:rsidRDefault="00047CA4" w:rsidP="00833734">
      <w:pPr>
        <w:pStyle w:val="Answer"/>
        <w:spacing w:after="60"/>
        <w:ind w:firstLine="0"/>
      </w:pPr>
      <w:r w:rsidRPr="00BA4C8F">
        <w:rPr>
          <w:b/>
        </w:rPr>
        <w:t>Диана:</w:t>
      </w:r>
      <w:r>
        <w:t xml:space="preserve"> Одноклассница Матвея и Леры, или как ее, сказала, что не делят людей на национальности - мудрая мысль. Ну там в общем мелькали. Шеф понравился Маши, который с ней разговаривал. И была пара забавных моментов, но мне сейчас что-то не приходит в голову. Ну такие, которые </w:t>
      </w:r>
      <w:proofErr w:type="spellStart"/>
      <w:r>
        <w:t>улыбнули</w:t>
      </w:r>
      <w:proofErr w:type="spellEnd"/>
      <w:r>
        <w:t>. Я сейчас даже не о попе Башарова, а там еще было что-то такое.</w:t>
      </w:r>
    </w:p>
    <w:p w14:paraId="115059B6" w14:textId="77777777" w:rsidR="00047CA4" w:rsidRDefault="00047CA4" w:rsidP="00833734">
      <w:pPr>
        <w:pStyle w:val="Answer"/>
        <w:spacing w:after="60"/>
        <w:ind w:firstLine="0"/>
        <w:rPr>
          <w:i/>
          <w:iCs/>
        </w:rPr>
      </w:pPr>
      <w:r w:rsidRPr="00BA4C8F">
        <w:rPr>
          <w:b/>
        </w:rPr>
        <w:t>Женщина:</w:t>
      </w:r>
      <w:r w:rsidRPr="001E796B">
        <w:t xml:space="preserve"> </w:t>
      </w:r>
      <w:r>
        <w:t xml:space="preserve">Это, скажу, шок-контент. </w:t>
      </w:r>
      <w:r w:rsidRPr="001E796B">
        <w:rPr>
          <w:i/>
          <w:iCs/>
        </w:rPr>
        <w:t>(смеется)</w:t>
      </w:r>
    </w:p>
    <w:p w14:paraId="528E5E2D" w14:textId="77777777" w:rsidR="00047CA4" w:rsidRDefault="00047CA4" w:rsidP="00833734">
      <w:pPr>
        <w:pStyle w:val="Question"/>
        <w:spacing w:after="60"/>
        <w:ind w:firstLine="0"/>
      </w:pPr>
      <w:r w:rsidRPr="001E796B">
        <w:t xml:space="preserve">Модератор: </w:t>
      </w:r>
      <w:r>
        <w:t>Да, скажите, пожалуйста, вспомните, как вообще, в течение сериала у вас менялось к нему отношение, там, к происходящему в сериале. Да, Алена?</w:t>
      </w:r>
    </w:p>
    <w:p w14:paraId="3ABFD3FE" w14:textId="77777777" w:rsidR="00047CA4" w:rsidRDefault="00047CA4" w:rsidP="00833734">
      <w:pPr>
        <w:pStyle w:val="Answer"/>
        <w:spacing w:after="60"/>
        <w:ind w:firstLine="0"/>
      </w:pPr>
      <w:r w:rsidRPr="00BA4C8F">
        <w:rPr>
          <w:b/>
        </w:rPr>
        <w:t>Алена:</w:t>
      </w:r>
      <w:r w:rsidRPr="001E796B">
        <w:t xml:space="preserve"> </w:t>
      </w:r>
      <w:r>
        <w:t>У меня были сначала определенные эмоции к определенным героям. Потом в течение фильма они поменялись.</w:t>
      </w:r>
    </w:p>
    <w:p w14:paraId="6C348379" w14:textId="77777777" w:rsidR="00047CA4" w:rsidRDefault="00047CA4" w:rsidP="00833734">
      <w:pPr>
        <w:pStyle w:val="Question"/>
        <w:spacing w:after="60"/>
        <w:ind w:firstLine="0"/>
      </w:pPr>
      <w:r w:rsidRPr="001E796B">
        <w:t xml:space="preserve">Модератор: </w:t>
      </w:r>
      <w:r>
        <w:t>А к каким?</w:t>
      </w:r>
    </w:p>
    <w:p w14:paraId="35A4AEBF" w14:textId="77777777" w:rsidR="00047CA4" w:rsidRDefault="00047CA4" w:rsidP="00833734">
      <w:pPr>
        <w:pStyle w:val="Answer"/>
        <w:spacing w:after="60"/>
        <w:ind w:firstLine="0"/>
      </w:pPr>
      <w:r w:rsidRPr="00BA4C8F">
        <w:rPr>
          <w:b/>
        </w:rPr>
        <w:t>Алена:</w:t>
      </w:r>
      <w:r w:rsidRPr="001E796B">
        <w:t xml:space="preserve"> </w:t>
      </w:r>
      <w:r>
        <w:t>Ну, просто, как сказать, мои эмоции были более такие однозначные. А потом я поняла, что люди просто где-то прогибаются под обстоятельства, где-то вынуждены что-то, ну, как сказать, дипломатичнее себя вести. Отходят от категоричности и в силу обстоятельств.</w:t>
      </w:r>
    </w:p>
    <w:p w14:paraId="09D09D8C" w14:textId="77777777" w:rsidR="00047CA4" w:rsidRDefault="00047CA4" w:rsidP="00833734">
      <w:pPr>
        <w:pStyle w:val="Question"/>
        <w:spacing w:after="60"/>
        <w:ind w:firstLine="0"/>
      </w:pPr>
      <w:r w:rsidRPr="001E796B">
        <w:t xml:space="preserve">Модератор: </w:t>
      </w:r>
      <w:r>
        <w:t>Буквально два примера можете привести?</w:t>
      </w:r>
    </w:p>
    <w:p w14:paraId="2338B444" w14:textId="77777777" w:rsidR="00047CA4" w:rsidRDefault="00047CA4" w:rsidP="00833734">
      <w:pPr>
        <w:pStyle w:val="Answer"/>
        <w:spacing w:after="60"/>
        <w:ind w:firstLine="0"/>
      </w:pPr>
      <w:r w:rsidRPr="00BA4C8F">
        <w:rPr>
          <w:b/>
        </w:rPr>
        <w:t>Алена:</w:t>
      </w:r>
      <w:r w:rsidRPr="001E796B">
        <w:t xml:space="preserve"> </w:t>
      </w:r>
      <w:r>
        <w:t>Да, сейчас подумаю.</w:t>
      </w:r>
    </w:p>
    <w:p w14:paraId="51685537" w14:textId="77777777" w:rsidR="00047CA4" w:rsidRDefault="00047CA4" w:rsidP="00833734">
      <w:pPr>
        <w:pStyle w:val="Question"/>
        <w:spacing w:after="60"/>
        <w:ind w:firstLine="0"/>
      </w:pPr>
      <w:r w:rsidRPr="001E796B">
        <w:t xml:space="preserve">Модератор: </w:t>
      </w:r>
      <w:r>
        <w:t>Когда отношение изменилось? Если хотите, подумайте.</w:t>
      </w:r>
    </w:p>
    <w:p w14:paraId="2A9A07E2" w14:textId="77777777" w:rsidR="00047CA4" w:rsidRDefault="00047CA4" w:rsidP="00833734">
      <w:pPr>
        <w:pStyle w:val="Answer"/>
        <w:spacing w:after="60"/>
        <w:ind w:firstLine="0"/>
      </w:pPr>
      <w:r w:rsidRPr="00BA4C8F">
        <w:rPr>
          <w:b/>
        </w:rPr>
        <w:t>Алена:</w:t>
      </w:r>
      <w:r>
        <w:t xml:space="preserve"> Вот, например, та же Маша. Она себя такой очень честолюбивой, целеустремленной позиционировала, но тем не менее и когда она плакала, вела эфир с этой кружевницей. Ну, сначала сказала, что здравствуйте, это кружевница в эфире, а потом все-таки ну, пошла на поводу, так сказать, у этих, как они там называются, у шантажистов и, ну, которые там за Матвея, да, за палец. Вот, то есть я поняла, что все-таки она ближе к семье, ну, на тот момент, чем казалось.</w:t>
      </w:r>
    </w:p>
    <w:p w14:paraId="722D27F7" w14:textId="77777777" w:rsidR="00047CA4" w:rsidRDefault="00047CA4" w:rsidP="00833734">
      <w:pPr>
        <w:pStyle w:val="Question"/>
        <w:spacing w:after="60"/>
        <w:ind w:firstLine="0"/>
      </w:pPr>
      <w:r w:rsidRPr="001E796B">
        <w:t xml:space="preserve">Модератор: </w:t>
      </w:r>
      <w:r>
        <w:t>Алена, спасибо. Да, еще у кого менялось в течение сериала отношение к самому сериалу или к героям каким-то?</w:t>
      </w:r>
    </w:p>
    <w:p w14:paraId="496317C8" w14:textId="77777777" w:rsidR="00047CA4" w:rsidRDefault="00047CA4" w:rsidP="00833734">
      <w:pPr>
        <w:pStyle w:val="Answer"/>
        <w:spacing w:after="60"/>
        <w:ind w:firstLine="0"/>
      </w:pPr>
      <w:r w:rsidRPr="00BA4C8F">
        <w:rPr>
          <w:b/>
        </w:rPr>
        <w:t>Виктория:</w:t>
      </w:r>
      <w:r w:rsidRPr="001E796B">
        <w:t xml:space="preserve"> </w:t>
      </w:r>
      <w:r>
        <w:t>К самому сериалу.</w:t>
      </w:r>
    </w:p>
    <w:p w14:paraId="7994209B" w14:textId="77777777" w:rsidR="00047CA4" w:rsidRDefault="00047CA4" w:rsidP="00833734">
      <w:pPr>
        <w:pStyle w:val="Question"/>
        <w:spacing w:after="60"/>
        <w:ind w:firstLine="0"/>
      </w:pPr>
      <w:r w:rsidRPr="001E796B">
        <w:t>Модератор:</w:t>
      </w:r>
      <w:r>
        <w:t xml:space="preserve"> Да, </w:t>
      </w:r>
      <w:r w:rsidRPr="001E796B">
        <w:t>Виктория</w:t>
      </w:r>
      <w:r>
        <w:t>.</w:t>
      </w:r>
    </w:p>
    <w:p w14:paraId="42B3C90E" w14:textId="77777777" w:rsidR="00047CA4" w:rsidRDefault="00047CA4" w:rsidP="00833734">
      <w:pPr>
        <w:pStyle w:val="Answer"/>
        <w:spacing w:after="60"/>
        <w:ind w:firstLine="0"/>
      </w:pPr>
      <w:r w:rsidRPr="00BA4C8F">
        <w:rPr>
          <w:b/>
        </w:rPr>
        <w:t>Виктория:</w:t>
      </w:r>
      <w:r>
        <w:t xml:space="preserve"> Первая серия была такая прям пронзительная сразу, у меня лично голова разболелась в конце первой серии, потому что там они сразу все много уместили. Аналогия идет - Америка, 93-й год. Вы хотите жить в Америке или нет? Сейчас у нас как бы тоже негласно, да, Америка тоже воюет с Россией. Вот эти аналогии проводят. По-моему, бред какой-то сумасшедшего. К чему оно? В начале фильма, что не хотите ли вы уехать в Америку? Дальше то, что у этой женщины забрали этого сына на СВО. Ну, там слишком много фантасмагории в этом сериале. В начале они, как бы, дали надежду на то, что это будет более реалистично. Дальше по сериям оно все как-то идет больше, ну, сопли на глюкозе, ей-богу. Это все идет размазано. Это идет неконкретно. Я же говорю, подростки себя так не ведут, они так не разговаривают. Потом, разговор на украинском языке. Я даже заметила, когда говорили на украинском, было громче. В сериале громче говорил мужчина, когда на украинском. Громкость, что ли, они увеличивали. И там действительно правильно сказали, ничего не понятно, но очень интересно. Просто догадываешься. Потом вообще не понравилось, оно напрягает дальше то, что вот это длинные музыкальные паузы. К чему? У вас идет напряженная ситуация. Вы показываете там, сын ушел, его сутки нет. То есть его мать двое суток его не искала. Ну, как бы, да, так не бывает, наверное, у нормальной мамы. И оно дальше, я же говорю, оно размазывается. И вот то, что было в первой серии, то что ты ожидаешь дальше, я этого не увидела.</w:t>
      </w:r>
    </w:p>
    <w:p w14:paraId="0634E38C" w14:textId="77777777" w:rsidR="00047CA4" w:rsidRDefault="00047CA4" w:rsidP="00833734">
      <w:pPr>
        <w:pStyle w:val="Question"/>
        <w:spacing w:after="60"/>
        <w:ind w:firstLine="0"/>
      </w:pPr>
      <w:r w:rsidRPr="001E796B">
        <w:t xml:space="preserve">Модератор: </w:t>
      </w:r>
      <w:r>
        <w:t>Спасибо большое, Виктория.</w:t>
      </w:r>
    </w:p>
    <w:p w14:paraId="360A33F2" w14:textId="77777777" w:rsidR="00047CA4" w:rsidRDefault="00047CA4" w:rsidP="00833734">
      <w:pPr>
        <w:pStyle w:val="Answer"/>
        <w:spacing w:after="60"/>
        <w:ind w:firstLine="0"/>
      </w:pPr>
      <w:r w:rsidRPr="00BA4C8F">
        <w:rPr>
          <w:b/>
        </w:rPr>
        <w:t>Наталья:</w:t>
      </w:r>
      <w:r w:rsidRPr="004C3C9B">
        <w:t xml:space="preserve"> </w:t>
      </w:r>
      <w:r>
        <w:t>Мне, наоборот, первая серия настораживающая, потому что еще когда входишь, думаешь, что тебе дальше покажут, а потом уже немножечко интерес растет, уже начинаешь кому-то сопереживать. Но в первой серии я, например, понимаю, почему показано именно 91-й год. Потому что они были в одной стране жили, и то есть то, что показали, что как бы развалилась, она на части. И вот они стали как бы на разных, в разных странах жить. Это именно к этому привязка такая была. Вот я так понимаю.</w:t>
      </w:r>
    </w:p>
    <w:p w14:paraId="4077ACB2" w14:textId="77777777" w:rsidR="00047CA4" w:rsidRDefault="00047CA4" w:rsidP="00833734">
      <w:pPr>
        <w:pStyle w:val="Question"/>
        <w:spacing w:after="60"/>
        <w:ind w:firstLine="0"/>
      </w:pPr>
      <w:r w:rsidRPr="004C3C9B">
        <w:t xml:space="preserve">Модератор: </w:t>
      </w:r>
      <w:r>
        <w:t>Наталья, скажите, пожалуйста, а почему ваше отношение в течение сериала менялось? Вы сказали, интересно стало. А с чем это было связано, с какими эпизодами, моментами? Коротко очень.</w:t>
      </w:r>
    </w:p>
    <w:p w14:paraId="4A290414" w14:textId="77777777" w:rsidR="00047CA4" w:rsidRPr="004C3C9B" w:rsidRDefault="00047CA4" w:rsidP="00833734">
      <w:pPr>
        <w:pStyle w:val="Answer"/>
        <w:spacing w:after="60"/>
        <w:ind w:firstLine="0"/>
      </w:pPr>
      <w:r w:rsidRPr="00BA4C8F">
        <w:rPr>
          <w:b/>
        </w:rPr>
        <w:t>Наталья:</w:t>
      </w:r>
      <w:r>
        <w:t xml:space="preserve"> Сейчас сформулирую. Ну, так как это было показано очень близко к реальной жизни. Что каждый из нас, наверное, как-то пережил. Так же, все, наверное, вспомнили, как Советский Союз развалился. Кто-то где-то какой-то момент, это тоже, ностальгия какая-то, вот этот момент помню. И до сих пор, и в детстве, это зацепило, конечно. И когда последующие вот эти смотрела, так же, когда специальная военная операция началась, и я понимаю, что наши дети это тоже будут вспоминать. И хотелось бы, чтобы это благополучно все </w:t>
      </w:r>
      <w:proofErr w:type="spellStart"/>
      <w:r>
        <w:t>разрулилось</w:t>
      </w:r>
      <w:proofErr w:type="spellEnd"/>
      <w:r>
        <w:t>, в конце концов.</w:t>
      </w:r>
    </w:p>
    <w:p w14:paraId="228E3DD2" w14:textId="77777777" w:rsidR="00047CA4" w:rsidRDefault="00047CA4" w:rsidP="00833734">
      <w:pPr>
        <w:pStyle w:val="Question"/>
        <w:spacing w:after="60"/>
        <w:ind w:firstLine="0"/>
      </w:pPr>
      <w:r w:rsidRPr="00D36051">
        <w:t xml:space="preserve">Модератор: </w:t>
      </w:r>
      <w:r>
        <w:t>Света, скажите, менялось ли у вас отношение к сериалу по ходу просмотра, и с чем это связано?</w:t>
      </w:r>
    </w:p>
    <w:p w14:paraId="45E670DD" w14:textId="77777777" w:rsidR="00047CA4" w:rsidRDefault="00047CA4" w:rsidP="00833734">
      <w:pPr>
        <w:pStyle w:val="Answer"/>
        <w:spacing w:after="60"/>
        <w:ind w:firstLine="0"/>
      </w:pPr>
      <w:r w:rsidRPr="00BA4C8F">
        <w:rPr>
          <w:b/>
        </w:rPr>
        <w:t>Света:</w:t>
      </w:r>
      <w:r>
        <w:t xml:space="preserve"> Ну, вообще, мне было интересно, чем все закончится. А вообще переживания по поводу СВО, потому что у меня сын на данный момент учится в университете, он как бы призывного возраста, и я понимаю, что вот только он закончит, если не закончится СВО, его могут просто забрать. Поэтому, я по этому поводу очень сильно переживаю.</w:t>
      </w:r>
    </w:p>
    <w:p w14:paraId="3484A461" w14:textId="77777777" w:rsidR="00047CA4" w:rsidRDefault="00047CA4" w:rsidP="00833734">
      <w:pPr>
        <w:pStyle w:val="Question"/>
        <w:spacing w:after="60"/>
        <w:ind w:firstLine="0"/>
      </w:pPr>
      <w:r w:rsidRPr="00E75A06">
        <w:t>Модератор:</w:t>
      </w:r>
      <w:r>
        <w:t xml:space="preserve"> Так, это я понял, а что касается все-таки отношения вот к сериалу, изменение его по ходу просмотра, было ли такое, или всегда был одинаковый интерес, или?</w:t>
      </w:r>
    </w:p>
    <w:p w14:paraId="5FA2EBC3" w14:textId="77777777" w:rsidR="00047CA4" w:rsidRDefault="00047CA4" w:rsidP="00833734">
      <w:pPr>
        <w:pStyle w:val="Answer"/>
        <w:spacing w:after="60"/>
        <w:ind w:firstLine="0"/>
      </w:pPr>
      <w:r w:rsidRPr="00BA4C8F">
        <w:rPr>
          <w:b/>
        </w:rPr>
        <w:t>Света:</w:t>
      </w:r>
      <w:r>
        <w:t xml:space="preserve"> Ну, у меня тревога была, переживания были, ну, как бы, ну, интересно было все время.</w:t>
      </w:r>
    </w:p>
    <w:p w14:paraId="083B7F78" w14:textId="77777777" w:rsidR="00047CA4" w:rsidRDefault="00047CA4" w:rsidP="00833734">
      <w:pPr>
        <w:pStyle w:val="Question"/>
        <w:spacing w:after="60"/>
        <w:ind w:firstLine="0"/>
      </w:pPr>
      <w:r w:rsidRPr="00E75A06">
        <w:t xml:space="preserve">Модератор: </w:t>
      </w:r>
      <w:r>
        <w:t>А было ли у кого-то такое, что в течение просмотра сначала нравилось, потом перестало нравиться, или наоборот, не нравилось, потом стало нравиться?</w:t>
      </w:r>
    </w:p>
    <w:p w14:paraId="6D95DA16" w14:textId="77777777" w:rsidR="00047CA4" w:rsidRDefault="00047CA4" w:rsidP="00833734">
      <w:pPr>
        <w:pStyle w:val="Answer"/>
        <w:spacing w:after="60"/>
        <w:ind w:firstLine="0"/>
      </w:pPr>
      <w:r w:rsidRPr="00BA4C8F">
        <w:rPr>
          <w:b/>
        </w:rPr>
        <w:t>Виктория:</w:t>
      </w:r>
      <w:r w:rsidRPr="00E75A06">
        <w:t xml:space="preserve"> </w:t>
      </w:r>
      <w:r>
        <w:t>Сначала нравилось, а потом уже нет.</w:t>
      </w:r>
    </w:p>
    <w:p w14:paraId="28DC6060" w14:textId="77777777" w:rsidR="00047CA4" w:rsidRDefault="00047CA4" w:rsidP="00833734">
      <w:pPr>
        <w:pStyle w:val="Question"/>
        <w:spacing w:after="60"/>
        <w:ind w:firstLine="0"/>
      </w:pPr>
      <w:r w:rsidRPr="00E75A06">
        <w:t xml:space="preserve">Модератор: </w:t>
      </w:r>
      <w:r>
        <w:t>Да, это я услышал, Диана, а у вас?</w:t>
      </w:r>
    </w:p>
    <w:p w14:paraId="296A0962" w14:textId="77777777" w:rsidR="00047CA4" w:rsidRDefault="00047CA4" w:rsidP="00833734">
      <w:pPr>
        <w:pStyle w:val="Answer"/>
        <w:spacing w:after="60"/>
        <w:ind w:firstLine="0"/>
      </w:pPr>
      <w:r w:rsidRPr="00BA4C8F">
        <w:rPr>
          <w:b/>
        </w:rPr>
        <w:t>Диана:</w:t>
      </w:r>
      <w:r w:rsidRPr="00E75A06">
        <w:t xml:space="preserve"> </w:t>
      </w:r>
      <w:r>
        <w:t>То есть, где-то на третьей серии интерес поутих.</w:t>
      </w:r>
    </w:p>
    <w:p w14:paraId="63F6CB84" w14:textId="77777777" w:rsidR="00047CA4" w:rsidRDefault="00047CA4" w:rsidP="00833734">
      <w:pPr>
        <w:pStyle w:val="Question"/>
        <w:spacing w:after="60"/>
        <w:ind w:firstLine="0"/>
      </w:pPr>
      <w:r w:rsidRPr="00E75A06">
        <w:t>Модератор:</w:t>
      </w:r>
      <w:r>
        <w:t xml:space="preserve"> А с чем это связано?</w:t>
      </w:r>
    </w:p>
    <w:p w14:paraId="0DEA7BC5" w14:textId="77777777" w:rsidR="00047CA4" w:rsidRDefault="00047CA4" w:rsidP="00833734">
      <w:pPr>
        <w:pStyle w:val="Answer"/>
        <w:spacing w:after="60"/>
        <w:ind w:firstLine="0"/>
      </w:pPr>
      <w:r w:rsidRPr="00BA4C8F">
        <w:rPr>
          <w:b/>
        </w:rPr>
        <w:t>Диана:</w:t>
      </w:r>
      <w:r>
        <w:t xml:space="preserve"> Ну, события перестали как-то развиваться, они сильно начали в воспоминания углубляться, затягивали какие-то сцены. Вот мне в свадебном платье запомнилось, как она долго стояла на улице, и этот марш провокаторов украинских, в общем, затянули. Некоторые сцены были затянуты, и сильно много воспоминаний.</w:t>
      </w:r>
    </w:p>
    <w:p w14:paraId="779AEEDC" w14:textId="77777777" w:rsidR="00047CA4" w:rsidRDefault="00047CA4" w:rsidP="00833734">
      <w:pPr>
        <w:pStyle w:val="Question"/>
        <w:spacing w:after="60"/>
        <w:ind w:firstLine="0"/>
      </w:pPr>
      <w:r w:rsidRPr="00E75A06">
        <w:t>Модератор:</w:t>
      </w:r>
      <w:r>
        <w:t xml:space="preserve"> Спасибо, Диана. </w:t>
      </w:r>
      <w:r w:rsidRPr="00627FF4">
        <w:t>Элеонора</w:t>
      </w:r>
      <w:r>
        <w:t>, вы?</w:t>
      </w:r>
    </w:p>
    <w:p w14:paraId="0DCA53E7" w14:textId="77777777" w:rsidR="00047CA4" w:rsidRDefault="00047CA4" w:rsidP="00833734">
      <w:pPr>
        <w:pStyle w:val="Answer"/>
        <w:spacing w:after="60"/>
        <w:ind w:firstLine="0"/>
      </w:pPr>
      <w:r w:rsidRPr="00BA4C8F">
        <w:rPr>
          <w:b/>
        </w:rPr>
        <w:t>Элеонора:</w:t>
      </w:r>
      <w:r w:rsidRPr="00627FF4">
        <w:t xml:space="preserve"> </w:t>
      </w:r>
      <w:r>
        <w:t>У меня в первой серии, наоборот, все говорят, что она такая насыщенная, тревожная, а мне, наоборот, она показалась такой, как вступление плавное, а потом уже эти события нарастали, и уже в течение остальных серий уже думаешь, что будет, что нагнетают больше.</w:t>
      </w:r>
    </w:p>
    <w:p w14:paraId="260180A3" w14:textId="77777777" w:rsidR="00047CA4" w:rsidRDefault="00047CA4" w:rsidP="00833734">
      <w:pPr>
        <w:pStyle w:val="Question"/>
        <w:spacing w:after="60"/>
        <w:ind w:firstLine="0"/>
      </w:pPr>
      <w:r w:rsidRPr="00627FF4">
        <w:t xml:space="preserve">Модератор: </w:t>
      </w:r>
      <w:r>
        <w:t>Спасибо, Еще, касательно изменения отношения к сериалу, Юлия?</w:t>
      </w:r>
    </w:p>
    <w:p w14:paraId="22B0BE24" w14:textId="77777777" w:rsidR="00047CA4" w:rsidRDefault="00047CA4" w:rsidP="00833734">
      <w:pPr>
        <w:pStyle w:val="Answer"/>
        <w:spacing w:after="60"/>
        <w:ind w:firstLine="0"/>
      </w:pPr>
      <w:r w:rsidRPr="00BA4C8F">
        <w:rPr>
          <w:b/>
        </w:rPr>
        <w:t>Юлия:</w:t>
      </w:r>
      <w:r>
        <w:t xml:space="preserve"> Мне кажется, все объясняется словом «сериал», потому что сериал, он как бы характеризует того, что все это растянуто будет, что фильм как-то он более сжат в рамках. И все, соответственно, какие-то моменты, ну, как сказать, все логично. В фильме более логично. В сериале как-то все растянуто, да, я согласна.</w:t>
      </w:r>
    </w:p>
    <w:p w14:paraId="717B2525" w14:textId="77777777" w:rsidR="00047CA4" w:rsidRDefault="00047CA4" w:rsidP="00833734">
      <w:pPr>
        <w:pStyle w:val="Question"/>
        <w:spacing w:after="60"/>
        <w:ind w:firstLine="0"/>
      </w:pPr>
      <w:r w:rsidRPr="00627FF4">
        <w:t xml:space="preserve">Модератор: </w:t>
      </w:r>
      <w:r>
        <w:t>Юлия, а уходя от этих философских рассуждений, все-таки отношение к сериалу менялось в течение сериала у Вас?</w:t>
      </w:r>
    </w:p>
    <w:p w14:paraId="1C4CF3E1" w14:textId="77777777" w:rsidR="00047CA4" w:rsidRDefault="00047CA4" w:rsidP="00833734">
      <w:pPr>
        <w:pStyle w:val="Answer"/>
        <w:spacing w:after="60"/>
        <w:ind w:firstLine="0"/>
      </w:pPr>
      <w:r w:rsidRPr="00BA4C8F">
        <w:rPr>
          <w:b/>
        </w:rPr>
        <w:t>Юлия:</w:t>
      </w:r>
      <w:r w:rsidRPr="00627FF4">
        <w:t xml:space="preserve"> </w:t>
      </w:r>
      <w:r>
        <w:t>Знаете, Денис, я сейчас вот думаю об этом, и понимаю, что когда-то вот моментами да, оно было вот, ну как, интересовало, да. А потом как-то интерес пропадал. Потом опять вновь вот накатами, наплывами как-то.</w:t>
      </w:r>
    </w:p>
    <w:p w14:paraId="4F34C6E5" w14:textId="77777777" w:rsidR="00047CA4" w:rsidRDefault="00047CA4" w:rsidP="00833734">
      <w:pPr>
        <w:pStyle w:val="Question"/>
        <w:spacing w:after="60"/>
        <w:ind w:firstLine="0"/>
      </w:pPr>
      <w:r w:rsidRPr="00627FF4">
        <w:t xml:space="preserve">Модератор: Модератор: </w:t>
      </w:r>
      <w:r>
        <w:t>А с чем это было связано?</w:t>
      </w:r>
    </w:p>
    <w:p w14:paraId="36BF15F6" w14:textId="77777777" w:rsidR="00047CA4" w:rsidRDefault="00047CA4" w:rsidP="00833734">
      <w:pPr>
        <w:pStyle w:val="Answer"/>
        <w:spacing w:after="60"/>
        <w:ind w:firstLine="0"/>
      </w:pPr>
      <w:r w:rsidRPr="00BA4C8F">
        <w:rPr>
          <w:b/>
        </w:rPr>
        <w:t>Юлия:</w:t>
      </w:r>
      <w:r>
        <w:t xml:space="preserve"> Ну вот моменты, вроде как, напряжение-напряжение, да, а потом какой-то момент позитивный такой, более-менее такой. Ну успокоился как-то. Потом опять какая-то ситуация стрессовая такая. Допустим, с ребенком, да, с мальчиком, с этим вот последние моменты уже. С мужем, вот, непонятки были, да, какие-то там, то что он живой, не живой, что с ним произошло.</w:t>
      </w:r>
    </w:p>
    <w:p w14:paraId="5BBA3EE1" w14:textId="77777777" w:rsidR="00047CA4" w:rsidRDefault="00047CA4" w:rsidP="00833734">
      <w:pPr>
        <w:pStyle w:val="Question"/>
        <w:spacing w:after="60"/>
        <w:ind w:firstLine="0"/>
      </w:pPr>
      <w:r w:rsidRPr="00627FF4">
        <w:t xml:space="preserve">Модератор: </w:t>
      </w:r>
      <w:r>
        <w:t>С этим понял, достаточно, Юлия, спасибо большое. Так, я еще дам высказаться, кто не высказывался по изменению отношений, да, в течение сериала, Ольга?</w:t>
      </w:r>
    </w:p>
    <w:p w14:paraId="130B26A4" w14:textId="77777777" w:rsidR="00047CA4" w:rsidRDefault="00047CA4" w:rsidP="00833734">
      <w:pPr>
        <w:pStyle w:val="Answer"/>
        <w:spacing w:after="60"/>
        <w:ind w:firstLine="0"/>
      </w:pPr>
      <w:r w:rsidRPr="00BA4C8F">
        <w:rPr>
          <w:b/>
        </w:rPr>
        <w:t>Ольга:</w:t>
      </w:r>
      <w:r>
        <w:t xml:space="preserve"> Я как-то просмотрела фильм, для меня, я не увидела таких больших изменений. Я с удовольствием посмотрела его, фильм понравился. Но отношение вот к самим, как бы вот, менялось отношение, не сколько к самому сериалу, а менялось отношение, допустим, к артистам в плане того, что сначала артисты были, допустим, казалось, что они как отрицательные персонажи, а потом.</w:t>
      </w:r>
    </w:p>
    <w:p w14:paraId="2DD62072" w14:textId="77777777" w:rsidR="00047CA4" w:rsidRDefault="00047CA4" w:rsidP="00833734">
      <w:pPr>
        <w:pStyle w:val="Question"/>
        <w:spacing w:after="60"/>
        <w:ind w:firstLine="0"/>
      </w:pPr>
      <w:r w:rsidRPr="00627FF4">
        <w:t xml:space="preserve">Модератор: </w:t>
      </w:r>
      <w:r>
        <w:t>А к кому?</w:t>
      </w:r>
    </w:p>
    <w:p w14:paraId="0AA7781B" w14:textId="77777777" w:rsidR="00047CA4" w:rsidRDefault="00047CA4" w:rsidP="00833734">
      <w:pPr>
        <w:pStyle w:val="Answer"/>
        <w:spacing w:after="60"/>
        <w:ind w:firstLine="0"/>
      </w:pPr>
      <w:r w:rsidRPr="00BA4C8F">
        <w:rPr>
          <w:b/>
        </w:rPr>
        <w:t>Ольга:</w:t>
      </w:r>
      <w:r>
        <w:t xml:space="preserve"> А потом, ну, допустим, семья Анны, да, и ее муж - казалось, что они, как бы вот, ближе к той стороне, я вообще патриот как бы России, да. Но это сугубо мое мнение. Вот они, как бы, на той стороне, да, и вот как ближе, там, даже вот Анна переживает за мужа, ну, это естественно, да, я бы тоже, допустим, на ее месте стала, переживала бы за мужа. Но потом выясняется, что он оказывается, как бы, вот именно ближе к нам, к россиянам, то есть ее муж. Вот эти вот отношения, как патриот, да, России, тоже. Как к справедливости, да, он ближе. Там, что вот в этом плане, что он, ну, как бы на стороне, как бы не терроризма.</w:t>
      </w:r>
    </w:p>
    <w:p w14:paraId="55B74A3F" w14:textId="77777777" w:rsidR="00047CA4" w:rsidRDefault="00047CA4" w:rsidP="00833734">
      <w:pPr>
        <w:pStyle w:val="Question"/>
        <w:spacing w:after="60"/>
        <w:ind w:firstLine="0"/>
      </w:pPr>
      <w:r w:rsidRPr="00627FF4">
        <w:t xml:space="preserve">Модератор: </w:t>
      </w:r>
      <w:r>
        <w:t>Так, Ольга, спасибо. У кого еще, к героем, например?</w:t>
      </w:r>
    </w:p>
    <w:p w14:paraId="73A833B1" w14:textId="77777777" w:rsidR="00047CA4" w:rsidRDefault="00047CA4" w:rsidP="00833734">
      <w:pPr>
        <w:pStyle w:val="Answer"/>
        <w:spacing w:after="60"/>
        <w:ind w:firstLine="0"/>
      </w:pPr>
      <w:r w:rsidRPr="00BA4C8F">
        <w:rPr>
          <w:b/>
        </w:rPr>
        <w:t>Наталья:</w:t>
      </w:r>
      <w:r w:rsidRPr="00627FF4">
        <w:t xml:space="preserve"> </w:t>
      </w:r>
      <w:r>
        <w:t>Да, вот я хотела, как раз, по поводу вот, забыла, какого фильма звали, Марата Башарова.</w:t>
      </w:r>
    </w:p>
    <w:p w14:paraId="16D40138" w14:textId="77777777" w:rsidR="00047CA4" w:rsidRDefault="00047CA4" w:rsidP="00833734">
      <w:pPr>
        <w:pStyle w:val="Answer"/>
        <w:spacing w:after="60"/>
        <w:ind w:firstLine="0"/>
      </w:pPr>
      <w:r w:rsidRPr="00BA4C8F">
        <w:rPr>
          <w:b/>
        </w:rPr>
        <w:t>Женщина:</w:t>
      </w:r>
      <w:r>
        <w:t xml:space="preserve"> Носков.</w:t>
      </w:r>
    </w:p>
    <w:p w14:paraId="5E3F74D1" w14:textId="77777777" w:rsidR="00047CA4" w:rsidRDefault="00047CA4" w:rsidP="00833734">
      <w:pPr>
        <w:pStyle w:val="Answer"/>
        <w:spacing w:after="60"/>
        <w:ind w:firstLine="0"/>
      </w:pPr>
      <w:r w:rsidRPr="00BA4C8F">
        <w:rPr>
          <w:b/>
        </w:rPr>
        <w:t>Наталья:</w:t>
      </w:r>
      <w:r w:rsidRPr="00627FF4">
        <w:t xml:space="preserve"> </w:t>
      </w:r>
      <w:r>
        <w:t>Носков, да. То есть изначально он был представлен такой, в какой-то вот клоунской, ну, предстал, что он пришел каким-то там петухом, каким-то этом, и в конце уже он как, ну, настолько он уже как бы.</w:t>
      </w:r>
    </w:p>
    <w:p w14:paraId="43716DF6" w14:textId="77777777" w:rsidR="00047CA4" w:rsidRDefault="00047CA4" w:rsidP="00833734">
      <w:pPr>
        <w:pStyle w:val="Answer"/>
        <w:spacing w:after="60"/>
        <w:ind w:firstLine="0"/>
      </w:pPr>
      <w:r w:rsidRPr="00BA4C8F">
        <w:rPr>
          <w:b/>
        </w:rPr>
        <w:t>Женщина:</w:t>
      </w:r>
      <w:r w:rsidRPr="00061B6F">
        <w:t xml:space="preserve"> </w:t>
      </w:r>
      <w:r>
        <w:t>Изменился</w:t>
      </w:r>
    </w:p>
    <w:p w14:paraId="71944FC1" w14:textId="77777777" w:rsidR="00047CA4" w:rsidRDefault="00047CA4" w:rsidP="00833734">
      <w:pPr>
        <w:pStyle w:val="Answer"/>
        <w:spacing w:after="60"/>
        <w:ind w:firstLine="0"/>
      </w:pPr>
      <w:r w:rsidRPr="00BA4C8F">
        <w:rPr>
          <w:b/>
        </w:rPr>
        <w:t>Наталья:</w:t>
      </w:r>
      <w:r>
        <w:t xml:space="preserve"> Изменился, да. И пришел уже к дочери более такой, как бы, зрелый уже, стать, чтобы действительно отцом. Так же изменилась, ну, в моем понимании и Лера. То есть сначала она была такая, взбалмошным подростком, а все-таки потом она стала прислушиваться. Ну, так же к Матвею. То есть он был сначала дерзким, хотел что-то там, ну, то есть был под влиянием вот этих вот спецслужб каких-то, или что там ему там писали. И в конце показали обычного мальчишку, который играет в баскетбол. То есть, метаморфозы со многими так получились героями, как я вижу.</w:t>
      </w:r>
    </w:p>
    <w:p w14:paraId="61C493B3" w14:textId="77777777" w:rsidR="00047CA4" w:rsidRDefault="00047CA4" w:rsidP="00833734">
      <w:pPr>
        <w:pStyle w:val="Question"/>
        <w:spacing w:after="60"/>
        <w:ind w:firstLine="0"/>
      </w:pPr>
      <w:r w:rsidRPr="00061B6F">
        <w:t>Модератор:</w:t>
      </w:r>
      <w:r>
        <w:t xml:space="preserve"> Спасибо большое, Наталья. Есть ли у кого-то еще какое-то мнение касательно.</w:t>
      </w:r>
    </w:p>
    <w:p w14:paraId="4D632C25" w14:textId="77777777" w:rsidR="00047CA4" w:rsidRDefault="00047CA4" w:rsidP="00833734">
      <w:pPr>
        <w:pStyle w:val="Answer"/>
        <w:spacing w:after="60"/>
        <w:ind w:firstLine="0"/>
      </w:pPr>
      <w:r w:rsidRPr="00BA4C8F">
        <w:rPr>
          <w:b/>
        </w:rPr>
        <w:t>Наталья 2:</w:t>
      </w:r>
      <w:r w:rsidRPr="00061B6F">
        <w:t xml:space="preserve"> </w:t>
      </w:r>
      <w:r>
        <w:t>Ну, мне понравилось то, что, вернее, понравилось, в фильме был очень режиссер заинтригованно так сделал, что мы не могли понять, муж Анны все-таки был за Украину или против. Было загадочно, почему он все-таки семью отправил в Москву, теперь я поняла в конце фильма, что он был за, как бы, Россию. И поэтому хотелось, чтобы его семья сохранилась именно в Москве.</w:t>
      </w:r>
    </w:p>
    <w:p w14:paraId="70A1536B" w14:textId="77777777" w:rsidR="00047CA4" w:rsidRDefault="00047CA4" w:rsidP="00833734">
      <w:pPr>
        <w:pStyle w:val="Question"/>
        <w:spacing w:after="60"/>
        <w:ind w:firstLine="0"/>
      </w:pPr>
      <w:r w:rsidRPr="00061B6F">
        <w:t xml:space="preserve">Модератор: </w:t>
      </w:r>
      <w:r>
        <w:t>Наталья, спасибо. Давайте дальше пойдем. Слушайте, а если кратко все-таки изложить, вот, основную мысль сериала, что хотели авторы донести? Вот, буквально одной формулировкой, вот, какую мысль?</w:t>
      </w:r>
    </w:p>
    <w:p w14:paraId="780A10C0" w14:textId="77777777" w:rsidR="00047CA4" w:rsidRDefault="00047CA4" w:rsidP="00833734">
      <w:pPr>
        <w:pStyle w:val="Answer"/>
        <w:spacing w:after="60"/>
        <w:ind w:firstLine="0"/>
      </w:pPr>
      <w:r w:rsidRPr="00BA4C8F">
        <w:rPr>
          <w:b/>
        </w:rPr>
        <w:t>Стелла:</w:t>
      </w:r>
      <w:r w:rsidRPr="00061B6F">
        <w:t xml:space="preserve"> </w:t>
      </w:r>
      <w:r>
        <w:t>Не судить с горяча сразу о каком-нибудь событии, лучше сначала подумать и разобраться.</w:t>
      </w:r>
    </w:p>
    <w:p w14:paraId="353190B5" w14:textId="77777777" w:rsidR="00047CA4" w:rsidRDefault="00047CA4" w:rsidP="00833734">
      <w:pPr>
        <w:pStyle w:val="Question"/>
        <w:spacing w:after="60"/>
        <w:ind w:firstLine="0"/>
      </w:pPr>
      <w:r w:rsidRPr="00061B6F">
        <w:t xml:space="preserve">Модератор: </w:t>
      </w:r>
      <w:r>
        <w:t xml:space="preserve">Спасибо, </w:t>
      </w:r>
      <w:r w:rsidRPr="00061B6F">
        <w:t>Стелла</w:t>
      </w:r>
      <w:r>
        <w:t>. Да, кто еще? Ольга?</w:t>
      </w:r>
    </w:p>
    <w:p w14:paraId="49894C71" w14:textId="77777777" w:rsidR="00047CA4" w:rsidRDefault="00047CA4" w:rsidP="00833734">
      <w:pPr>
        <w:pStyle w:val="Answer"/>
        <w:spacing w:after="60"/>
        <w:ind w:firstLine="0"/>
      </w:pPr>
      <w:r w:rsidRPr="00BA4C8F">
        <w:rPr>
          <w:b/>
        </w:rPr>
        <w:t>Ольга:</w:t>
      </w:r>
      <w:r>
        <w:t xml:space="preserve"> Мне кажется, что они хотели показать, в какой ситуации оказываются семьи, что у всех людей есть на той стороне. Допустим, у меня, половина семьи живет на Украине, да. И что вот это, вот, разделение, вот, людей, что братья, тут брат с братом воюют здесь – вот это, вот, тоже мысль, которую они хотели тоже показать.</w:t>
      </w:r>
    </w:p>
    <w:p w14:paraId="334658FA" w14:textId="77777777" w:rsidR="00047CA4" w:rsidRDefault="00047CA4" w:rsidP="00833734">
      <w:pPr>
        <w:pStyle w:val="Question"/>
        <w:spacing w:after="60"/>
        <w:ind w:firstLine="0"/>
      </w:pPr>
      <w:r w:rsidRPr="00061B6F">
        <w:t xml:space="preserve">Модератор: </w:t>
      </w:r>
      <w:r>
        <w:t>Спасибо большое, да.</w:t>
      </w:r>
    </w:p>
    <w:p w14:paraId="2CD04510" w14:textId="77777777" w:rsidR="00047CA4" w:rsidRDefault="00047CA4" w:rsidP="00833734">
      <w:pPr>
        <w:pStyle w:val="Answer"/>
        <w:spacing w:after="60"/>
        <w:ind w:firstLine="0"/>
      </w:pPr>
      <w:r w:rsidRPr="00BA4C8F">
        <w:rPr>
          <w:b/>
        </w:rPr>
        <w:t>Женщина:</w:t>
      </w:r>
      <w:r w:rsidRPr="00061B6F">
        <w:t xml:space="preserve"> </w:t>
      </w:r>
      <w:r>
        <w:t>Ну, наверное, то хотели показать еще - жестокость украинцев. Действительно, очень жестоко. И сейчас  с нашими ребятами точно так же поступают. Скорее всего, наверное, одна из мыслей - жестокость украинцев, я так думаю.</w:t>
      </w:r>
    </w:p>
    <w:p w14:paraId="4CF65346" w14:textId="77777777" w:rsidR="00047CA4" w:rsidRDefault="00047CA4" w:rsidP="00833734">
      <w:pPr>
        <w:pStyle w:val="Question"/>
        <w:spacing w:after="60"/>
        <w:ind w:firstLine="0"/>
      </w:pPr>
      <w:r w:rsidRPr="00061B6F">
        <w:t>Модератор:</w:t>
      </w:r>
      <w:r>
        <w:t xml:space="preserve"> Да, благодарю. У кого еще есть какое мнение насчет основной идеи сериала?</w:t>
      </w:r>
    </w:p>
    <w:p w14:paraId="20E583D1" w14:textId="77777777" w:rsidR="00047CA4" w:rsidRDefault="00047CA4" w:rsidP="00833734">
      <w:pPr>
        <w:pStyle w:val="Answer"/>
        <w:spacing w:after="60"/>
        <w:ind w:firstLine="0"/>
      </w:pPr>
      <w:r w:rsidRPr="00BA4C8F">
        <w:rPr>
          <w:b/>
        </w:rPr>
        <w:t>Юлия:</w:t>
      </w:r>
      <w:r w:rsidRPr="00061B6F">
        <w:t xml:space="preserve"> </w:t>
      </w:r>
      <w:r>
        <w:t>Ну, вот, я согласна с Натальей, что все-таки акцент больше на Украине, что именно жестокость идет, вот, вся, вот, эта, вот, война идет с Украины. Что мы, как бы, потерпевшая сторона.</w:t>
      </w:r>
    </w:p>
    <w:p w14:paraId="1FFEA52C" w14:textId="77777777" w:rsidR="00047CA4" w:rsidRDefault="00047CA4" w:rsidP="00833734">
      <w:pPr>
        <w:pStyle w:val="Question"/>
        <w:spacing w:after="60"/>
        <w:ind w:firstLine="0"/>
      </w:pPr>
      <w:r w:rsidRPr="00061B6F">
        <w:t xml:space="preserve">Модератор: </w:t>
      </w:r>
      <w:r>
        <w:t>Да, Юля, понял.</w:t>
      </w:r>
    </w:p>
    <w:p w14:paraId="07133DF6" w14:textId="77777777" w:rsidR="00047CA4" w:rsidRDefault="00047CA4" w:rsidP="00833734">
      <w:pPr>
        <w:pStyle w:val="Answer"/>
        <w:spacing w:after="60"/>
        <w:ind w:firstLine="0"/>
      </w:pPr>
      <w:r w:rsidRPr="00BA4C8F">
        <w:rPr>
          <w:b/>
        </w:rPr>
        <w:t>Женщина:</w:t>
      </w:r>
      <w:r>
        <w:t xml:space="preserve"> И еще, что не все так однозначно, там даже такая фраза была, когда мать своей дочери говорила, что не все так однозначно, когда у них разговор был. То есть, здесь тоже такая, что даже взрослым людям очень тяжело разобраться в таких сложных вопросах, не говоря уже о подростках, которым действительно, ну, там, белое-белое, черное-черное.</w:t>
      </w:r>
    </w:p>
    <w:p w14:paraId="083CC9F5" w14:textId="77777777" w:rsidR="00047CA4" w:rsidRDefault="00047CA4" w:rsidP="00833734">
      <w:pPr>
        <w:pStyle w:val="Question"/>
        <w:spacing w:after="60"/>
        <w:ind w:firstLine="0"/>
      </w:pPr>
      <w:r w:rsidRPr="00061B6F">
        <w:t>Модератор: Элеонора</w:t>
      </w:r>
      <w:r>
        <w:t>, а Вы как считаете?</w:t>
      </w:r>
    </w:p>
    <w:p w14:paraId="1F1C6956" w14:textId="77777777" w:rsidR="00047CA4" w:rsidRDefault="00047CA4" w:rsidP="00833734">
      <w:pPr>
        <w:pStyle w:val="Answer"/>
        <w:spacing w:after="60"/>
        <w:ind w:firstLine="0"/>
      </w:pPr>
      <w:r w:rsidRPr="00BA4C8F">
        <w:rPr>
          <w:b/>
        </w:rPr>
        <w:t>Элеонора:</w:t>
      </w:r>
      <w:r w:rsidRPr="00061B6F">
        <w:t xml:space="preserve"> </w:t>
      </w:r>
      <w:r>
        <w:t>Ну, да, я тоже согласна, что семья.</w:t>
      </w:r>
    </w:p>
    <w:p w14:paraId="2001DDF6" w14:textId="77777777" w:rsidR="00047CA4" w:rsidRDefault="00047CA4" w:rsidP="00833734">
      <w:pPr>
        <w:pStyle w:val="Answer"/>
        <w:spacing w:after="60"/>
        <w:ind w:firstLine="0"/>
      </w:pPr>
      <w:r w:rsidRPr="00BA4C8F">
        <w:rPr>
          <w:b/>
        </w:rPr>
        <w:t>Диана:</w:t>
      </w:r>
      <w:r w:rsidRPr="000D05DE">
        <w:t xml:space="preserve"> </w:t>
      </w:r>
      <w:r>
        <w:t>Я считаю, нам хотели сказать, что за нами правда, за Россией. Все это поймут, в конце концов, в том числе, Украина.</w:t>
      </w:r>
    </w:p>
    <w:p w14:paraId="02ACF86B" w14:textId="77777777" w:rsidR="00047CA4" w:rsidRDefault="00047CA4" w:rsidP="00833734">
      <w:pPr>
        <w:pStyle w:val="Question"/>
        <w:spacing w:after="60"/>
        <w:ind w:firstLine="0"/>
      </w:pPr>
      <w:r w:rsidRPr="000D05DE">
        <w:t xml:space="preserve">Модератор: </w:t>
      </w:r>
      <w:r>
        <w:t xml:space="preserve">Диана, спасибо. </w:t>
      </w:r>
      <w:r w:rsidRPr="000D05DE">
        <w:t>Виктория</w:t>
      </w:r>
      <w:r>
        <w:t>?</w:t>
      </w:r>
    </w:p>
    <w:p w14:paraId="40C2D060" w14:textId="77777777" w:rsidR="00047CA4" w:rsidRDefault="00047CA4" w:rsidP="00833734">
      <w:pPr>
        <w:pStyle w:val="Answer"/>
        <w:spacing w:after="60"/>
        <w:ind w:firstLine="0"/>
      </w:pPr>
      <w:r w:rsidRPr="00BA4C8F">
        <w:rPr>
          <w:b/>
        </w:rPr>
        <w:t>Виктория:</w:t>
      </w:r>
      <w:r>
        <w:t xml:space="preserve"> Наверное, о неоднозначном отношении к СВО людей, что у каждого свое мнение, но, тем не менее, жизнь продолжается, и люди живут со своим мнением свою жизнь, каждый. И хочешь, не хочешь, пересекаются - как дети в школах, или как она у себя на работе, что эта тема, хочешь или не хочешь, все равно проходит через нашу жизнь.</w:t>
      </w:r>
    </w:p>
    <w:p w14:paraId="0CC0D2DD" w14:textId="77777777" w:rsidR="00047CA4" w:rsidRDefault="00047CA4" w:rsidP="00833734">
      <w:pPr>
        <w:pStyle w:val="Question"/>
        <w:spacing w:after="60"/>
        <w:ind w:firstLine="0"/>
      </w:pPr>
      <w:r w:rsidRPr="000D05DE">
        <w:t xml:space="preserve">Модератор: </w:t>
      </w:r>
      <w:r>
        <w:t>Виктория, спасибо. Так, а если бы мы слоган придумывали? Вот, представьте, что вы автор, да, сериала, Вы придумываете к нему слоган, который будет на постере, на главной обложке, там, не суть, на «</w:t>
      </w:r>
      <w:proofErr w:type="spellStart"/>
      <w:r>
        <w:t>КиноПоиске</w:t>
      </w:r>
      <w:proofErr w:type="spellEnd"/>
      <w:r>
        <w:t>», где угодно еще - вот какой бы слоган вы выбрали? Вот каким одним предложением можно было бы ознаменовать сериал? Выход его.</w:t>
      </w:r>
    </w:p>
    <w:p w14:paraId="5C66268D" w14:textId="77777777" w:rsidR="00047CA4" w:rsidRDefault="00047CA4" w:rsidP="00833734">
      <w:pPr>
        <w:pStyle w:val="Answer"/>
        <w:spacing w:after="60"/>
        <w:ind w:firstLine="0"/>
      </w:pPr>
      <w:r w:rsidRPr="00BA4C8F">
        <w:rPr>
          <w:b/>
        </w:rPr>
        <w:t>Женщина:</w:t>
      </w:r>
      <w:r w:rsidRPr="000D05DE">
        <w:t xml:space="preserve"> </w:t>
      </w:r>
      <w:r>
        <w:t>Даже в голову ничего не приходит.</w:t>
      </w:r>
    </w:p>
    <w:p w14:paraId="55E1C6E3" w14:textId="77777777" w:rsidR="00047CA4" w:rsidRDefault="00047CA4" w:rsidP="00833734">
      <w:pPr>
        <w:pStyle w:val="Question"/>
        <w:spacing w:after="60"/>
        <w:ind w:firstLine="0"/>
      </w:pPr>
      <w:r w:rsidRPr="000D05DE">
        <w:t xml:space="preserve">Модератор: </w:t>
      </w:r>
      <w:r>
        <w:t>Или мысль - одной фразой. Если мысль автора, да, не с десятью предложениями, а всего одной фразой выразить.</w:t>
      </w:r>
    </w:p>
    <w:p w14:paraId="5197E03C" w14:textId="77777777" w:rsidR="00047CA4" w:rsidRDefault="00047CA4" w:rsidP="00833734">
      <w:pPr>
        <w:pStyle w:val="Answer"/>
        <w:spacing w:after="60"/>
        <w:ind w:firstLine="0"/>
      </w:pPr>
      <w:r w:rsidRPr="00BA4C8F">
        <w:rPr>
          <w:b/>
        </w:rPr>
        <w:t>Алена:</w:t>
      </w:r>
      <w:r w:rsidRPr="000D05DE">
        <w:t xml:space="preserve"> </w:t>
      </w:r>
      <w:r>
        <w:t>Как в «Маугли»  - мы с тобой одной крови.</w:t>
      </w:r>
    </w:p>
    <w:p w14:paraId="4A823B9B" w14:textId="77777777" w:rsidR="00047CA4" w:rsidRDefault="00047CA4" w:rsidP="00833734">
      <w:pPr>
        <w:pStyle w:val="Answer"/>
        <w:spacing w:after="60"/>
        <w:ind w:firstLine="0"/>
      </w:pPr>
      <w:r w:rsidRPr="00BA4C8F">
        <w:rPr>
          <w:b/>
        </w:rPr>
        <w:t>Света:</w:t>
      </w:r>
      <w:r w:rsidRPr="000D05DE">
        <w:t xml:space="preserve"> </w:t>
      </w:r>
      <w:r>
        <w:t>Сила в единстве.</w:t>
      </w:r>
    </w:p>
    <w:p w14:paraId="01359309" w14:textId="77777777" w:rsidR="00047CA4" w:rsidRDefault="00047CA4" w:rsidP="00833734">
      <w:pPr>
        <w:pStyle w:val="Question"/>
        <w:spacing w:after="60"/>
        <w:ind w:firstLine="0"/>
      </w:pPr>
      <w:r w:rsidRPr="000D05DE">
        <w:t xml:space="preserve">Модератор: </w:t>
      </w:r>
      <w:r>
        <w:t>Так, да, Алена, Света, спасибо. Кто еще? Кто еще что-то выскажет?</w:t>
      </w:r>
    </w:p>
    <w:p w14:paraId="7F567F0E" w14:textId="77777777" w:rsidR="00047CA4" w:rsidRDefault="00047CA4" w:rsidP="00833734">
      <w:pPr>
        <w:pStyle w:val="Answer"/>
        <w:spacing w:after="60"/>
        <w:ind w:firstLine="0"/>
      </w:pPr>
      <w:r w:rsidRPr="00BA4C8F">
        <w:rPr>
          <w:b/>
        </w:rPr>
        <w:t>Женщина:</w:t>
      </w:r>
      <w:r w:rsidRPr="000D05DE">
        <w:t xml:space="preserve"> </w:t>
      </w:r>
      <w:r>
        <w:t>Ну, что семья, все-таки, она должна быть превыше вот всех вот этих, так сказать, предпочтений.</w:t>
      </w:r>
    </w:p>
    <w:p w14:paraId="34554488" w14:textId="77777777" w:rsidR="00047CA4" w:rsidRDefault="00047CA4" w:rsidP="00833734">
      <w:pPr>
        <w:pStyle w:val="Question"/>
        <w:spacing w:after="60"/>
        <w:ind w:firstLine="0"/>
      </w:pPr>
      <w:r w:rsidRPr="000D05DE">
        <w:t>Модератор:</w:t>
      </w:r>
      <w:r>
        <w:t xml:space="preserve"> Наталья, Юлия, Стелла, одна фраза.</w:t>
      </w:r>
    </w:p>
    <w:p w14:paraId="4632F1F1" w14:textId="77777777" w:rsidR="00047CA4" w:rsidRDefault="00047CA4" w:rsidP="00833734">
      <w:pPr>
        <w:pStyle w:val="Answer"/>
        <w:spacing w:after="60"/>
        <w:ind w:firstLine="0"/>
      </w:pPr>
      <w:r w:rsidRPr="00BA4C8F">
        <w:rPr>
          <w:b/>
        </w:rPr>
        <w:t>Женщина:</w:t>
      </w:r>
      <w:r w:rsidRPr="000D05DE">
        <w:t xml:space="preserve"> </w:t>
      </w:r>
      <w:r>
        <w:t>Сложно сказать.</w:t>
      </w:r>
    </w:p>
    <w:p w14:paraId="2B7890E8" w14:textId="77777777" w:rsidR="00047CA4" w:rsidRDefault="00047CA4" w:rsidP="00833734">
      <w:pPr>
        <w:pStyle w:val="Question"/>
        <w:spacing w:after="60"/>
        <w:ind w:firstLine="0"/>
      </w:pPr>
      <w:r w:rsidRPr="000D05DE">
        <w:t xml:space="preserve">Модератор: </w:t>
      </w:r>
      <w:r>
        <w:t>Еще Наталья?</w:t>
      </w:r>
    </w:p>
    <w:p w14:paraId="4B5BCC67" w14:textId="77777777" w:rsidR="00047CA4" w:rsidRDefault="00047CA4" w:rsidP="00833734">
      <w:pPr>
        <w:pStyle w:val="Answer"/>
        <w:spacing w:after="60"/>
        <w:ind w:firstLine="0"/>
      </w:pPr>
      <w:r w:rsidRPr="00BA4C8F">
        <w:rPr>
          <w:b/>
        </w:rPr>
        <w:t>Наталья 2:</w:t>
      </w:r>
      <w:r>
        <w:t xml:space="preserve"> Сложно.</w:t>
      </w:r>
    </w:p>
    <w:p w14:paraId="1BBD6722" w14:textId="77777777" w:rsidR="00047CA4" w:rsidRDefault="00047CA4" w:rsidP="00833734">
      <w:pPr>
        <w:pStyle w:val="Question"/>
        <w:spacing w:after="60"/>
        <w:ind w:firstLine="0"/>
      </w:pPr>
      <w:r w:rsidRPr="000D05DE">
        <w:t xml:space="preserve">Модератор: </w:t>
      </w:r>
      <w:r>
        <w:t>Элеонора, Ольга?</w:t>
      </w:r>
    </w:p>
    <w:p w14:paraId="4C2A436A" w14:textId="77777777" w:rsidR="00047CA4" w:rsidRDefault="00047CA4" w:rsidP="00833734">
      <w:pPr>
        <w:pStyle w:val="Answer"/>
        <w:spacing w:after="60"/>
        <w:ind w:firstLine="0"/>
      </w:pPr>
      <w:r w:rsidRPr="00BA4C8F">
        <w:rPr>
          <w:b/>
        </w:rPr>
        <w:t>Женщина:</w:t>
      </w:r>
      <w:r w:rsidRPr="000D05DE">
        <w:t xml:space="preserve"> </w:t>
      </w:r>
      <w:r>
        <w:t>Как-то, ну, как бы крутится в голове.</w:t>
      </w:r>
    </w:p>
    <w:p w14:paraId="0C691EF7" w14:textId="77777777" w:rsidR="00047CA4" w:rsidRDefault="00047CA4" w:rsidP="00833734">
      <w:pPr>
        <w:pStyle w:val="Question"/>
        <w:spacing w:after="60"/>
        <w:ind w:firstLine="0"/>
      </w:pPr>
      <w:r w:rsidRPr="000D05DE">
        <w:t>Модератор:</w:t>
      </w:r>
      <w:r>
        <w:t xml:space="preserve"> А какие слова крутятся в голове, вот, когда пытаетесь придумать?</w:t>
      </w:r>
    </w:p>
    <w:p w14:paraId="37D59AF6" w14:textId="77777777" w:rsidR="00047CA4" w:rsidRDefault="00047CA4" w:rsidP="00833734">
      <w:pPr>
        <w:pStyle w:val="Answer"/>
        <w:spacing w:after="60"/>
        <w:ind w:firstLine="0"/>
      </w:pPr>
      <w:r w:rsidRPr="00BA4C8F">
        <w:rPr>
          <w:b/>
        </w:rPr>
        <w:t>Женщина:</w:t>
      </w:r>
      <w:r w:rsidRPr="000D05DE">
        <w:t xml:space="preserve"> </w:t>
      </w:r>
      <w:r>
        <w:t>Единство.</w:t>
      </w:r>
    </w:p>
    <w:p w14:paraId="18A68FCF" w14:textId="77777777" w:rsidR="00047CA4" w:rsidRDefault="00047CA4" w:rsidP="00833734">
      <w:pPr>
        <w:pStyle w:val="Question"/>
        <w:spacing w:after="60"/>
        <w:ind w:firstLine="0"/>
      </w:pPr>
      <w:r w:rsidRPr="000D05DE">
        <w:t xml:space="preserve">Модератор: </w:t>
      </w:r>
      <w:r>
        <w:t>Единство. У кого что еще?</w:t>
      </w:r>
    </w:p>
    <w:p w14:paraId="48E7B3C4" w14:textId="77777777" w:rsidR="00047CA4" w:rsidRDefault="00047CA4" w:rsidP="00833734">
      <w:pPr>
        <w:pStyle w:val="Answer"/>
        <w:spacing w:after="60"/>
        <w:ind w:firstLine="0"/>
      </w:pPr>
      <w:r w:rsidRPr="00BA4C8F">
        <w:rPr>
          <w:b/>
        </w:rPr>
        <w:t>Женщина:</w:t>
      </w:r>
      <w:r w:rsidRPr="000D05DE">
        <w:t xml:space="preserve"> </w:t>
      </w:r>
      <w:r>
        <w:t>Неоднозначность.</w:t>
      </w:r>
    </w:p>
    <w:p w14:paraId="7BE84F8D" w14:textId="77777777" w:rsidR="00047CA4" w:rsidRDefault="00047CA4" w:rsidP="00833734">
      <w:pPr>
        <w:pStyle w:val="Answer"/>
        <w:spacing w:after="60"/>
        <w:ind w:firstLine="0"/>
      </w:pPr>
      <w:r w:rsidRPr="00BA4C8F">
        <w:rPr>
          <w:b/>
        </w:rPr>
        <w:t>Женщина:</w:t>
      </w:r>
      <w:r>
        <w:t xml:space="preserve"> Патриотизм.</w:t>
      </w:r>
    </w:p>
    <w:p w14:paraId="1A40BCE6" w14:textId="77777777" w:rsidR="00047CA4" w:rsidRDefault="00047CA4" w:rsidP="00833734">
      <w:pPr>
        <w:pStyle w:val="Answer"/>
        <w:spacing w:after="60"/>
        <w:ind w:firstLine="0"/>
      </w:pPr>
      <w:r w:rsidRPr="00BA4C8F">
        <w:rPr>
          <w:b/>
        </w:rPr>
        <w:t>Женщина:</w:t>
      </w:r>
      <w:r w:rsidRPr="000D05DE">
        <w:t xml:space="preserve"> </w:t>
      </w:r>
      <w:r>
        <w:t>Сила в семье, в единстве. В понимании. И главное, чтобы выслушивали друг друга.</w:t>
      </w:r>
    </w:p>
    <w:p w14:paraId="409B93F4" w14:textId="77777777" w:rsidR="00047CA4" w:rsidRDefault="00047CA4" w:rsidP="00833734">
      <w:pPr>
        <w:pStyle w:val="Question"/>
        <w:spacing w:after="60"/>
        <w:ind w:firstLine="0"/>
      </w:pPr>
      <w:r w:rsidRPr="000D05DE">
        <w:t xml:space="preserve">Модератор: </w:t>
      </w:r>
      <w:r>
        <w:t>Так, давайте тогда далее пойдем. А вообще вам было интересно в течение сериала следить за сюжетом?</w:t>
      </w:r>
    </w:p>
    <w:p w14:paraId="2B87CDA9" w14:textId="77777777" w:rsidR="00047CA4" w:rsidRDefault="00047CA4" w:rsidP="00833734">
      <w:pPr>
        <w:pStyle w:val="Answer"/>
        <w:spacing w:after="60"/>
        <w:ind w:firstLine="0"/>
      </w:pPr>
      <w:r w:rsidRPr="00BA4C8F">
        <w:rPr>
          <w:b/>
        </w:rPr>
        <w:t>Несколько человек:</w:t>
      </w:r>
      <w:r>
        <w:t xml:space="preserve"> Да.</w:t>
      </w:r>
    </w:p>
    <w:p w14:paraId="13E993F4" w14:textId="77777777" w:rsidR="00047CA4" w:rsidRDefault="00047CA4" w:rsidP="00833734">
      <w:pPr>
        <w:pStyle w:val="Question"/>
        <w:spacing w:after="60"/>
        <w:ind w:firstLine="0"/>
      </w:pPr>
      <w:r w:rsidRPr="000D05DE">
        <w:t xml:space="preserve">Модератор: </w:t>
      </w:r>
      <w:r>
        <w:t>Давайте проголосуем, кому интересно, вот, кому интересно было в целом?</w:t>
      </w:r>
    </w:p>
    <w:p w14:paraId="02DDBD07" w14:textId="77777777" w:rsidR="00047CA4" w:rsidRDefault="00047CA4" w:rsidP="00833734">
      <w:pPr>
        <w:pStyle w:val="Answer"/>
        <w:spacing w:after="60"/>
        <w:ind w:firstLine="0"/>
      </w:pPr>
      <w:r w:rsidRPr="00BA4C8F">
        <w:rPr>
          <w:b/>
        </w:rPr>
        <w:t>Женщина:</w:t>
      </w:r>
      <w:r w:rsidRPr="000D05DE">
        <w:t xml:space="preserve"> </w:t>
      </w:r>
      <w:r>
        <w:t>В целом, да.</w:t>
      </w:r>
    </w:p>
    <w:p w14:paraId="0FA970AA" w14:textId="77777777" w:rsidR="00047CA4" w:rsidRDefault="00047CA4" w:rsidP="00833734">
      <w:pPr>
        <w:pStyle w:val="Question"/>
        <w:spacing w:after="60"/>
        <w:ind w:firstLine="0"/>
      </w:pPr>
      <w:r w:rsidRPr="000D05DE">
        <w:t xml:space="preserve">Модератор: </w:t>
      </w:r>
      <w:r>
        <w:t>А кому интересно был весь сериал?</w:t>
      </w:r>
    </w:p>
    <w:p w14:paraId="7253E94C" w14:textId="77777777" w:rsidR="00047CA4" w:rsidRDefault="00047CA4" w:rsidP="00833734">
      <w:pPr>
        <w:pStyle w:val="Answer"/>
        <w:spacing w:after="60"/>
        <w:ind w:firstLine="0"/>
      </w:pPr>
      <w:r w:rsidRPr="00BA4C8F">
        <w:rPr>
          <w:b/>
        </w:rPr>
        <w:t>Женщина:</w:t>
      </w:r>
      <w:r w:rsidRPr="000D05DE">
        <w:t xml:space="preserve"> </w:t>
      </w:r>
      <w:r>
        <w:t>Весь сериал?</w:t>
      </w:r>
    </w:p>
    <w:p w14:paraId="1829FAA7" w14:textId="77777777" w:rsidR="00047CA4" w:rsidRDefault="00047CA4" w:rsidP="00833734">
      <w:pPr>
        <w:pStyle w:val="Question"/>
        <w:spacing w:after="60"/>
        <w:ind w:firstLine="0"/>
      </w:pPr>
      <w:r w:rsidRPr="000D05DE">
        <w:t>Модератор:</w:t>
      </w:r>
      <w:r>
        <w:t xml:space="preserve"> Весь сериал. Не всем. Совсем не интересно было кому? Так, кому не весь сериал было интересно, почему? Да, Виктория.</w:t>
      </w:r>
    </w:p>
    <w:p w14:paraId="1D819DD4" w14:textId="77777777" w:rsidR="00047CA4" w:rsidRDefault="00047CA4" w:rsidP="00833734">
      <w:pPr>
        <w:pStyle w:val="Answer"/>
        <w:spacing w:after="60"/>
        <w:ind w:firstLine="0"/>
      </w:pPr>
      <w:r w:rsidRPr="00BA4C8F">
        <w:rPr>
          <w:b/>
        </w:rPr>
        <w:t>Виктория:</w:t>
      </w:r>
      <w:r>
        <w:t xml:space="preserve"> Ну вот, мы уже с Дианой говорили о том, что очень большие паузы. Мне кажется, очень много Башарова было, где он в молодости актер. Очень много было длинных музыкальных пауз. Одна и та же мелодия, то она ее с мужем поет за фортепиано. Даже этот кусочек к основному сюжету никакого отношения не имел. Затянуто его. Мне вообще музыкальное сопровождение не особо понравилось в фильме. Оно как-то несуразно, не стыковалось в моей голове, по крайней мере.</w:t>
      </w:r>
    </w:p>
    <w:p w14:paraId="10909A98" w14:textId="77777777" w:rsidR="00047CA4" w:rsidRDefault="00047CA4" w:rsidP="00833734">
      <w:pPr>
        <w:pStyle w:val="Question"/>
        <w:spacing w:after="60"/>
        <w:ind w:firstLine="0"/>
      </w:pPr>
      <w:r w:rsidRPr="000D05DE">
        <w:t xml:space="preserve">Модератор: </w:t>
      </w:r>
      <w:r>
        <w:t>Спасибо. Так, а причина, почему было интересно в целом?</w:t>
      </w:r>
    </w:p>
    <w:p w14:paraId="16878520" w14:textId="77777777" w:rsidR="00047CA4" w:rsidRDefault="00047CA4" w:rsidP="00833734">
      <w:pPr>
        <w:pStyle w:val="Answer"/>
        <w:spacing w:after="60"/>
        <w:ind w:firstLine="0"/>
      </w:pPr>
      <w:r w:rsidRPr="00BA4C8F">
        <w:rPr>
          <w:b/>
        </w:rPr>
        <w:t>Виктория:</w:t>
      </w:r>
      <w:r w:rsidRPr="009F39B5">
        <w:t xml:space="preserve"> </w:t>
      </w:r>
      <w:r>
        <w:t>Тема затронутая была интересная.</w:t>
      </w:r>
    </w:p>
    <w:p w14:paraId="680AD02C" w14:textId="77777777" w:rsidR="00047CA4" w:rsidRDefault="00047CA4" w:rsidP="00833734">
      <w:pPr>
        <w:pStyle w:val="Answer"/>
        <w:spacing w:after="60"/>
        <w:ind w:firstLine="0"/>
      </w:pPr>
      <w:r w:rsidRPr="00BA4C8F">
        <w:rPr>
          <w:b/>
        </w:rPr>
        <w:t>Женщина:</w:t>
      </w:r>
      <w:r>
        <w:t xml:space="preserve"> Актуальная тема, потому что поднята. Очень волнующая из всех.</w:t>
      </w:r>
    </w:p>
    <w:p w14:paraId="01E126FE" w14:textId="77777777" w:rsidR="00047CA4" w:rsidRDefault="00047CA4" w:rsidP="00833734">
      <w:pPr>
        <w:pStyle w:val="Question"/>
        <w:spacing w:after="60"/>
        <w:ind w:firstLine="0"/>
      </w:pPr>
      <w:r w:rsidRPr="009F39B5">
        <w:t xml:space="preserve">Модератор: </w:t>
      </w:r>
      <w:r>
        <w:t>Что в сюжете вас подстегивало дальше смотреть? Интерес ваш подогревать? Что подогревало интерес в основном? Да, Алена, вы можете высказываться сейчас по одному.</w:t>
      </w:r>
    </w:p>
    <w:p w14:paraId="35A18D2E" w14:textId="77777777" w:rsidR="00047CA4" w:rsidRDefault="00047CA4" w:rsidP="00833734">
      <w:pPr>
        <w:pStyle w:val="Answer"/>
        <w:spacing w:after="60"/>
        <w:ind w:firstLine="0"/>
      </w:pPr>
      <w:r w:rsidRPr="00BA4C8F">
        <w:rPr>
          <w:b/>
        </w:rPr>
        <w:t>Алена:</w:t>
      </w:r>
      <w:r>
        <w:t xml:space="preserve"> История у нас общая. Как мы, как говорится, до этого докатились. Потому что я, например, пацифист. Я, как бы, не предполагала, что вообще. Скажи мне, кто-то лет 20 назад, что такое вообще возможно. Мне грустно очень. Поэтому я тоже в течение фильма испытывала всякие печальные эмоции.</w:t>
      </w:r>
    </w:p>
    <w:p w14:paraId="11B1EC51" w14:textId="77777777" w:rsidR="00047CA4" w:rsidRDefault="00047CA4" w:rsidP="00833734">
      <w:pPr>
        <w:pStyle w:val="Answer"/>
        <w:spacing w:after="60"/>
        <w:ind w:firstLine="0"/>
      </w:pPr>
      <w:r w:rsidRPr="00BA4C8F">
        <w:rPr>
          <w:b/>
        </w:rPr>
        <w:t>Женщина:</w:t>
      </w:r>
      <w:r>
        <w:t xml:space="preserve"> Ну, это ж типа саги семейной. Это же показана, была семья. А дальше развитие семьи, судьбы, как складывались.</w:t>
      </w:r>
    </w:p>
    <w:p w14:paraId="71C3984B" w14:textId="77777777" w:rsidR="00047CA4" w:rsidRDefault="00047CA4" w:rsidP="00833734">
      <w:pPr>
        <w:pStyle w:val="Answer"/>
        <w:spacing w:after="60"/>
        <w:ind w:firstLine="0"/>
      </w:pPr>
      <w:r w:rsidRPr="00BA4C8F">
        <w:rPr>
          <w:b/>
        </w:rPr>
        <w:t>Женщина:</w:t>
      </w:r>
      <w:r>
        <w:t xml:space="preserve"> Интересно было посмотреть, как они в конце, к чему придет это все. Потому что изначально эта ситуация такая сложная была. И воссоединятся они или нет, конечно, мы за них сопереживали. Мы привыкли уже за несколько серий. И в конце стали уже сопереживать героям. Поэтому было интересно.</w:t>
      </w:r>
    </w:p>
    <w:p w14:paraId="77B67046" w14:textId="77777777" w:rsidR="00047CA4" w:rsidRDefault="00047CA4" w:rsidP="00833734">
      <w:pPr>
        <w:pStyle w:val="Question"/>
        <w:spacing w:after="60"/>
        <w:ind w:firstLine="0"/>
      </w:pPr>
      <w:r w:rsidRPr="009F39B5">
        <w:t>Модератор:</w:t>
      </w:r>
      <w:r>
        <w:t xml:space="preserve"> Спасибо. Да, кто еще скажет, что по этому поводу идем дальше?</w:t>
      </w:r>
    </w:p>
    <w:p w14:paraId="2CFE3786" w14:textId="77777777" w:rsidR="00047CA4" w:rsidRDefault="00047CA4" w:rsidP="00833734">
      <w:pPr>
        <w:pStyle w:val="Answer"/>
        <w:spacing w:after="60"/>
        <w:ind w:firstLine="0"/>
      </w:pPr>
      <w:r w:rsidRPr="00BA4C8F">
        <w:rPr>
          <w:b/>
        </w:rPr>
        <w:t>Несколько человек:</w:t>
      </w:r>
      <w:r>
        <w:t xml:space="preserve"> Дальше.</w:t>
      </w:r>
    </w:p>
    <w:p w14:paraId="2FA4E087" w14:textId="77777777" w:rsidR="00047CA4" w:rsidRDefault="00047CA4" w:rsidP="00833734">
      <w:pPr>
        <w:pStyle w:val="Question"/>
        <w:spacing w:after="60"/>
        <w:ind w:firstLine="0"/>
      </w:pPr>
      <w:r w:rsidRPr="009F39B5">
        <w:t xml:space="preserve">Модератор: </w:t>
      </w:r>
      <w:r>
        <w:t>Так. Мы уже немного об этом поговорили - про некоторые сюжеты, персонажей. Скажите, а вот что в сериале, не знаю, что вам показалось убедительным, правдоподобным в сериале?</w:t>
      </w:r>
    </w:p>
    <w:p w14:paraId="63467481" w14:textId="77777777" w:rsidR="00047CA4" w:rsidRDefault="00047CA4" w:rsidP="00833734">
      <w:pPr>
        <w:pStyle w:val="Answer"/>
        <w:spacing w:after="60"/>
        <w:ind w:firstLine="0"/>
      </w:pPr>
      <w:r w:rsidRPr="00BA4C8F">
        <w:rPr>
          <w:b/>
        </w:rPr>
        <w:t>Женщина:</w:t>
      </w:r>
      <w:r w:rsidRPr="009F39B5">
        <w:t xml:space="preserve"> </w:t>
      </w:r>
      <w:r>
        <w:t>Про колготки, как вот, убедительно было то что. Про то, как Лева себя вел. Убедительно было то, что он за долг убил своего друга, бывшего. Ну, в принципе, все мы 90-е проходили, слышали много. Кто-то, может, даже кого-то и коснулось.</w:t>
      </w:r>
    </w:p>
    <w:p w14:paraId="20F0746C" w14:textId="77777777" w:rsidR="00047CA4" w:rsidRDefault="00047CA4" w:rsidP="00833734">
      <w:pPr>
        <w:pStyle w:val="Answer"/>
        <w:spacing w:after="60"/>
        <w:ind w:firstLine="0"/>
      </w:pPr>
      <w:r w:rsidRPr="00BA4C8F">
        <w:rPr>
          <w:b/>
        </w:rPr>
        <w:t>Женщина:</w:t>
      </w:r>
      <w:r w:rsidRPr="009F39B5">
        <w:t xml:space="preserve"> </w:t>
      </w:r>
      <w:r>
        <w:t>Ну, такое же не только на Украине было. Такое везде было.</w:t>
      </w:r>
    </w:p>
    <w:p w14:paraId="43AF1ADE" w14:textId="77777777" w:rsidR="00047CA4" w:rsidRDefault="00047CA4" w:rsidP="00833734">
      <w:pPr>
        <w:pStyle w:val="Question"/>
        <w:spacing w:after="60"/>
        <w:ind w:firstLine="0"/>
      </w:pPr>
      <w:r w:rsidRPr="009F39B5">
        <w:t xml:space="preserve">Модератор: </w:t>
      </w:r>
      <w:r>
        <w:t>Что еще показалось особенно убедительным, правдоподобным в сериале?</w:t>
      </w:r>
    </w:p>
    <w:p w14:paraId="2FA68300" w14:textId="77777777" w:rsidR="00047CA4" w:rsidRDefault="00047CA4" w:rsidP="00833734">
      <w:pPr>
        <w:pStyle w:val="Answer"/>
        <w:spacing w:after="60"/>
        <w:ind w:firstLine="0"/>
      </w:pPr>
      <w:r w:rsidRPr="00BA4C8F">
        <w:rPr>
          <w:b/>
        </w:rPr>
        <w:t>Женщина:</w:t>
      </w:r>
      <w:r w:rsidRPr="009F39B5">
        <w:t xml:space="preserve"> </w:t>
      </w:r>
      <w:r>
        <w:t>Вот когда она вела передачу, вот эта Маша. Там, по-моему, аналогия с Толоконниковой, да? Которая.</w:t>
      </w:r>
    </w:p>
    <w:p w14:paraId="21FC745D" w14:textId="77777777" w:rsidR="00047CA4" w:rsidRDefault="00047CA4" w:rsidP="00833734">
      <w:pPr>
        <w:pStyle w:val="Answer"/>
        <w:spacing w:after="60"/>
        <w:ind w:firstLine="0"/>
      </w:pPr>
      <w:r w:rsidRPr="00BA4C8F">
        <w:rPr>
          <w:b/>
        </w:rPr>
        <w:t>Женщина:</w:t>
      </w:r>
      <w:r w:rsidRPr="009F39B5">
        <w:t xml:space="preserve"> </w:t>
      </w:r>
      <w:r>
        <w:t>Да-да-да, я тоже, кстати, почувствовала вот это вот.</w:t>
      </w:r>
    </w:p>
    <w:p w14:paraId="6D08D3B2" w14:textId="77777777" w:rsidR="00047CA4" w:rsidRDefault="00047CA4" w:rsidP="00833734">
      <w:pPr>
        <w:pStyle w:val="Question"/>
        <w:spacing w:after="60"/>
        <w:ind w:firstLine="0"/>
      </w:pPr>
      <w:r w:rsidRPr="009F39B5">
        <w:t xml:space="preserve">Модератор: </w:t>
      </w:r>
      <w:r>
        <w:t>Так, это было подобно, в смысле?</w:t>
      </w:r>
    </w:p>
    <w:p w14:paraId="06AE518C" w14:textId="77777777" w:rsidR="00047CA4" w:rsidRDefault="00047CA4" w:rsidP="00833734">
      <w:pPr>
        <w:pStyle w:val="Answer"/>
        <w:spacing w:after="60"/>
        <w:ind w:firstLine="0"/>
      </w:pPr>
      <w:r w:rsidRPr="00BA4C8F">
        <w:rPr>
          <w:b/>
        </w:rPr>
        <w:t>Женщина:</w:t>
      </w:r>
      <w:r w:rsidRPr="009F39B5">
        <w:t xml:space="preserve"> </w:t>
      </w:r>
      <w:r>
        <w:t>Ну, как бы, да, она тоже была ведущей на центральном канале у нас. Когда это? Два года назад было, я уже не помню.</w:t>
      </w:r>
    </w:p>
    <w:p w14:paraId="687B2154" w14:textId="77777777" w:rsidR="00047CA4" w:rsidRDefault="00047CA4" w:rsidP="00833734">
      <w:pPr>
        <w:pStyle w:val="Answer"/>
        <w:spacing w:after="60"/>
        <w:ind w:firstLine="0"/>
      </w:pPr>
      <w:r w:rsidRPr="00BA4C8F">
        <w:rPr>
          <w:b/>
        </w:rPr>
        <w:t>Женщина:</w:t>
      </w:r>
      <w:r>
        <w:t xml:space="preserve"> Ну, что-то такое было.</w:t>
      </w:r>
    </w:p>
    <w:p w14:paraId="56BA7991" w14:textId="77777777" w:rsidR="00047CA4" w:rsidRDefault="00047CA4" w:rsidP="00833734">
      <w:pPr>
        <w:pStyle w:val="Answer"/>
        <w:spacing w:after="60"/>
        <w:ind w:firstLine="0"/>
      </w:pPr>
      <w:r w:rsidRPr="00BA4C8F">
        <w:rPr>
          <w:b/>
        </w:rPr>
        <w:t>Женщина:</w:t>
      </w:r>
      <w:r w:rsidRPr="009F39B5">
        <w:t xml:space="preserve"> </w:t>
      </w:r>
      <w:r>
        <w:t>И она вышла к карте, и что она там показывала, я не помню, ее сняли. Она ведущей была на Первом канале.</w:t>
      </w:r>
    </w:p>
    <w:p w14:paraId="4AD698A6" w14:textId="77777777" w:rsidR="00047CA4" w:rsidRDefault="00047CA4" w:rsidP="00833734">
      <w:pPr>
        <w:pStyle w:val="Answer"/>
        <w:spacing w:after="60"/>
        <w:ind w:firstLine="0"/>
      </w:pPr>
      <w:r w:rsidRPr="00BA4C8F">
        <w:rPr>
          <w:b/>
        </w:rPr>
        <w:t>Женщина:</w:t>
      </w:r>
      <w:r>
        <w:t xml:space="preserve"> Нет войне или что-то.</w:t>
      </w:r>
    </w:p>
    <w:p w14:paraId="25AB0481" w14:textId="77777777" w:rsidR="00047CA4" w:rsidRDefault="00047CA4" w:rsidP="00833734">
      <w:pPr>
        <w:pStyle w:val="Answer"/>
        <w:spacing w:after="60"/>
        <w:ind w:firstLine="0"/>
      </w:pPr>
      <w:r w:rsidRPr="00BA4C8F">
        <w:rPr>
          <w:b/>
        </w:rPr>
        <w:t>Женщина:</w:t>
      </w:r>
      <w:r w:rsidRPr="009F39B5">
        <w:t xml:space="preserve"> </w:t>
      </w:r>
      <w:r>
        <w:t>Что-то такое она, тоже, сказала.</w:t>
      </w:r>
    </w:p>
    <w:p w14:paraId="2CD8876E" w14:textId="77777777" w:rsidR="00047CA4" w:rsidRDefault="00047CA4" w:rsidP="00833734">
      <w:pPr>
        <w:pStyle w:val="Answer"/>
        <w:spacing w:after="60"/>
        <w:ind w:firstLine="0"/>
      </w:pPr>
      <w:r w:rsidRPr="00BA4C8F">
        <w:rPr>
          <w:b/>
        </w:rPr>
        <w:t>Женщина:</w:t>
      </w:r>
      <w:r w:rsidRPr="009F39B5">
        <w:t xml:space="preserve"> </w:t>
      </w:r>
      <w:r>
        <w:t>Я, кстати, тоже, у меня сразу с нее аналогия прошла.</w:t>
      </w:r>
    </w:p>
    <w:p w14:paraId="09D05424" w14:textId="77777777" w:rsidR="00047CA4" w:rsidRDefault="00047CA4" w:rsidP="00833734">
      <w:pPr>
        <w:pStyle w:val="Answer"/>
        <w:spacing w:after="60"/>
        <w:ind w:firstLine="0"/>
      </w:pPr>
      <w:r w:rsidRPr="00BA4C8F">
        <w:rPr>
          <w:b/>
        </w:rPr>
        <w:t>Женщина:</w:t>
      </w:r>
      <w:r>
        <w:t xml:space="preserve"> Проведена аналогия. Потом, правдоподобно, то, что подростка, который приехал с Украины, просто вот так обманывали его кураторы. Ну, было похоже на правду.</w:t>
      </w:r>
    </w:p>
    <w:p w14:paraId="1838A001" w14:textId="77777777" w:rsidR="00047CA4" w:rsidRDefault="00047CA4" w:rsidP="00833734">
      <w:pPr>
        <w:pStyle w:val="Question"/>
        <w:spacing w:after="60"/>
        <w:ind w:firstLine="0"/>
      </w:pPr>
      <w:r w:rsidRPr="009F39B5">
        <w:t xml:space="preserve">Модератор: </w:t>
      </w:r>
      <w:r>
        <w:t>Спасибо, да. Кто еще выскажется, что еще было правдоподобным, что казалось убедительным?</w:t>
      </w:r>
    </w:p>
    <w:p w14:paraId="4F5EFF4F" w14:textId="77777777" w:rsidR="00047CA4" w:rsidRDefault="00047CA4" w:rsidP="00833734">
      <w:pPr>
        <w:pStyle w:val="Answer"/>
        <w:spacing w:after="60"/>
        <w:ind w:firstLine="0"/>
      </w:pPr>
      <w:r w:rsidRPr="00BA4C8F">
        <w:rPr>
          <w:b/>
        </w:rPr>
        <w:t>Женщина:</w:t>
      </w:r>
      <w:r w:rsidRPr="009F39B5">
        <w:t xml:space="preserve"> </w:t>
      </w:r>
      <w:r>
        <w:t>Поведение украинцев, на самом деле, он такой и есть, поэтому я прямо увидела.</w:t>
      </w:r>
    </w:p>
    <w:p w14:paraId="0A755557" w14:textId="77777777" w:rsidR="00047CA4" w:rsidRDefault="00047CA4" w:rsidP="00833734">
      <w:pPr>
        <w:pStyle w:val="Answer"/>
        <w:spacing w:after="60"/>
        <w:ind w:firstLine="0"/>
      </w:pPr>
      <w:r w:rsidRPr="00BA4C8F">
        <w:rPr>
          <w:b/>
        </w:rPr>
        <w:t>Женщина:</w:t>
      </w:r>
      <w:r w:rsidRPr="00432A39">
        <w:t xml:space="preserve"> </w:t>
      </w:r>
      <w:r>
        <w:t>Ну, сестры сначала имели разные мнения вообще, то есть одни, там, одно мнение, другие другое мнение. Они, как бы, не находили общий язык. Потом уже пришли к какой-то обоюдной, обоюдному согласию. А так у них тоже возникали ссоры, разногласия. Это так и есть.</w:t>
      </w:r>
    </w:p>
    <w:p w14:paraId="5257A3B3" w14:textId="77777777" w:rsidR="00047CA4" w:rsidRDefault="00047CA4" w:rsidP="00833734">
      <w:pPr>
        <w:pStyle w:val="Question"/>
        <w:spacing w:after="60"/>
        <w:ind w:firstLine="0"/>
      </w:pPr>
      <w:r w:rsidRPr="00432A39">
        <w:t>Модератор:</w:t>
      </w:r>
      <w:r>
        <w:t xml:space="preserve"> Спасибо, да. Есть еще что-то?</w:t>
      </w:r>
    </w:p>
    <w:p w14:paraId="072FF39B" w14:textId="77777777" w:rsidR="00047CA4" w:rsidRDefault="00047CA4" w:rsidP="00833734">
      <w:pPr>
        <w:pStyle w:val="Answer"/>
        <w:spacing w:after="60"/>
        <w:ind w:firstLine="0"/>
      </w:pPr>
      <w:r w:rsidRPr="00BA4C8F">
        <w:rPr>
          <w:b/>
        </w:rPr>
        <w:t>Женщина:</w:t>
      </w:r>
      <w:r w:rsidRPr="00432A39">
        <w:t xml:space="preserve"> </w:t>
      </w:r>
      <w:r>
        <w:t xml:space="preserve">Ну, может быть, это не совсем в тему, но у меня почему-то мысль такая, вот уже полчаса или час сколько мы сидим, что вот очень часто, когда люди переживают какие-то передряги, какие-то тяжелые случаи в своей жизни, они сближаются. Они становятся </w:t>
      </w:r>
      <w:proofErr w:type="spellStart"/>
      <w:r>
        <w:t>сплоченнее</w:t>
      </w:r>
      <w:proofErr w:type="spellEnd"/>
      <w:r>
        <w:t>.</w:t>
      </w:r>
    </w:p>
    <w:p w14:paraId="55A13229" w14:textId="77777777" w:rsidR="00047CA4" w:rsidRDefault="00047CA4" w:rsidP="00833734">
      <w:pPr>
        <w:pStyle w:val="Question"/>
        <w:spacing w:after="60"/>
        <w:ind w:firstLine="0"/>
      </w:pPr>
      <w:r w:rsidRPr="00432A39">
        <w:t>Модератор:</w:t>
      </w:r>
      <w:r>
        <w:t xml:space="preserve"> Спасибо. Так, давайте тогда пойдем далее. Что было неправдоподобным, что показалось неубедительным?</w:t>
      </w:r>
    </w:p>
    <w:p w14:paraId="240E3938" w14:textId="77777777" w:rsidR="00047CA4" w:rsidRDefault="00047CA4" w:rsidP="00833734">
      <w:pPr>
        <w:pStyle w:val="Answer"/>
        <w:spacing w:after="60"/>
        <w:ind w:firstLine="0"/>
      </w:pPr>
      <w:r w:rsidRPr="00BA4C8F">
        <w:rPr>
          <w:b/>
        </w:rPr>
        <w:t>Женщина:</w:t>
      </w:r>
      <w:r w:rsidRPr="00432A39">
        <w:t xml:space="preserve"> </w:t>
      </w:r>
      <w:r>
        <w:t>Поведение матери, у которой пропал ребенок, она его двое суток не ищет. Это та мама, которая в начале сериала, была до такой степени прям влюблена в своего ребенка, и прям так ему доверяла, что здесь вот он пропал, и ей, в принципе, она просто тупо лежит дома.</w:t>
      </w:r>
    </w:p>
    <w:p w14:paraId="50B5E984" w14:textId="77777777" w:rsidR="00047CA4" w:rsidRDefault="00047CA4" w:rsidP="00833734">
      <w:pPr>
        <w:pStyle w:val="Answer"/>
        <w:spacing w:after="60"/>
        <w:ind w:firstLine="0"/>
      </w:pPr>
      <w:r w:rsidRPr="00BA4C8F">
        <w:rPr>
          <w:b/>
        </w:rPr>
        <w:t>Женщина:</w:t>
      </w:r>
      <w:r w:rsidRPr="00432A39">
        <w:t xml:space="preserve"> </w:t>
      </w:r>
      <w:r>
        <w:t>Ну, она была влюблена в своего мужа, а не в ребенка.</w:t>
      </w:r>
    </w:p>
    <w:p w14:paraId="6DCC546D" w14:textId="77777777" w:rsidR="00047CA4" w:rsidRDefault="00047CA4" w:rsidP="00833734">
      <w:pPr>
        <w:pStyle w:val="Answer"/>
        <w:spacing w:after="60"/>
        <w:ind w:firstLine="0"/>
      </w:pPr>
      <w:r w:rsidRPr="00BA4C8F">
        <w:rPr>
          <w:b/>
        </w:rPr>
        <w:t>Виктория:</w:t>
      </w:r>
      <w:r w:rsidRPr="00432A39">
        <w:t xml:space="preserve"> </w:t>
      </w:r>
      <w:r>
        <w:t>Ну, двое суток ребенка нет дома. Это мое мнение.</w:t>
      </w:r>
    </w:p>
    <w:p w14:paraId="52CFD3E1" w14:textId="77777777" w:rsidR="00047CA4" w:rsidRDefault="00047CA4" w:rsidP="00833734">
      <w:pPr>
        <w:pStyle w:val="Answer"/>
        <w:spacing w:after="60"/>
        <w:ind w:firstLine="0"/>
      </w:pPr>
      <w:r w:rsidRPr="00BA4C8F">
        <w:rPr>
          <w:b/>
        </w:rPr>
        <w:t>Алена:</w:t>
      </w:r>
      <w:r w:rsidRPr="00432A39">
        <w:t xml:space="preserve"> </w:t>
      </w:r>
      <w:r>
        <w:t>А можно мое мнение?</w:t>
      </w:r>
    </w:p>
    <w:p w14:paraId="0A00495D" w14:textId="77777777" w:rsidR="00047CA4" w:rsidRDefault="00047CA4" w:rsidP="00833734">
      <w:pPr>
        <w:pStyle w:val="Question"/>
        <w:spacing w:after="60"/>
        <w:ind w:firstLine="0"/>
      </w:pPr>
      <w:r w:rsidRPr="00432A39">
        <w:t xml:space="preserve">Модератор: </w:t>
      </w:r>
      <w:r>
        <w:t>Пожалуйста, да, давайте сейчас по очереди говорить. Алена?</w:t>
      </w:r>
    </w:p>
    <w:p w14:paraId="480B3A78" w14:textId="77777777" w:rsidR="00047CA4" w:rsidRDefault="00047CA4" w:rsidP="00833734">
      <w:pPr>
        <w:pStyle w:val="Answer"/>
        <w:spacing w:after="60"/>
        <w:ind w:firstLine="0"/>
      </w:pPr>
      <w:r w:rsidRPr="00BA4C8F">
        <w:rPr>
          <w:b/>
        </w:rPr>
        <w:t>Виктория:</w:t>
      </w:r>
      <w:r>
        <w:t xml:space="preserve">  А можно дальше сказать? Что было неправдоподобным?</w:t>
      </w:r>
    </w:p>
    <w:p w14:paraId="71CEE495" w14:textId="77777777" w:rsidR="00047CA4" w:rsidRDefault="00047CA4" w:rsidP="00833734">
      <w:pPr>
        <w:pStyle w:val="Question"/>
        <w:spacing w:after="60"/>
        <w:ind w:firstLine="0"/>
      </w:pPr>
      <w:r w:rsidRPr="00432A39">
        <w:t>Модератор: Виктория</w:t>
      </w:r>
      <w:r>
        <w:t>, давайте продолжим, потому что началось обсуждение.</w:t>
      </w:r>
    </w:p>
    <w:p w14:paraId="292423EA" w14:textId="77777777" w:rsidR="00047CA4" w:rsidRDefault="00047CA4" w:rsidP="00833734">
      <w:pPr>
        <w:pStyle w:val="Answer"/>
        <w:spacing w:after="60"/>
        <w:ind w:firstLine="0"/>
      </w:pPr>
      <w:r w:rsidRPr="00BA4C8F">
        <w:rPr>
          <w:b/>
        </w:rPr>
        <w:t>Виктория:</w:t>
      </w:r>
      <w:r>
        <w:t xml:space="preserve"> Ну, так не я ж его начала, я говорить стала. Неправдоподобно было, не то, что неправдоподобно, а вот еще аналогия, то, что Матвей сидит на уроке, там как раз про гражданскую войну, 20-й год, именно на эту тему он должен был сидеть на уроке, не на какую-то другую, не средние века. То есть мальчик приехал с Украины и попадает на первый урок, и тема гражданская война там, где точно так же - Украина с Россией антагонистами были. Вот это, мне кажется, вообще неправдоподобно.</w:t>
      </w:r>
    </w:p>
    <w:p w14:paraId="6A827E2E" w14:textId="77777777" w:rsidR="00047CA4" w:rsidRDefault="00047CA4" w:rsidP="00833734">
      <w:pPr>
        <w:pStyle w:val="Question"/>
        <w:spacing w:after="60"/>
        <w:ind w:firstLine="0"/>
      </w:pPr>
      <w:r w:rsidRPr="00432A39">
        <w:t xml:space="preserve">Модератор: </w:t>
      </w:r>
      <w:r>
        <w:t>Угу, окей.</w:t>
      </w:r>
    </w:p>
    <w:p w14:paraId="2B2F9111" w14:textId="77777777" w:rsidR="00047CA4" w:rsidRDefault="00047CA4" w:rsidP="00833734">
      <w:pPr>
        <w:pStyle w:val="Answer"/>
        <w:spacing w:after="60"/>
        <w:ind w:firstLine="0"/>
      </w:pPr>
      <w:r w:rsidRPr="00BA4C8F">
        <w:rPr>
          <w:b/>
        </w:rPr>
        <w:t>Женщина:</w:t>
      </w:r>
      <w:r w:rsidRPr="00432A39">
        <w:t xml:space="preserve"> </w:t>
      </w:r>
      <w:r>
        <w:t>Я просто хотела сказать, как же тот эпизод, когда Маша едет в машине, ей звонит Аня и говорит, что Матвей пропал вчера, и вот уже сутки его нет. А вы говорите про двое суток.</w:t>
      </w:r>
    </w:p>
    <w:p w14:paraId="5ADCF14C" w14:textId="77777777" w:rsidR="00047CA4" w:rsidRDefault="00047CA4" w:rsidP="00833734">
      <w:pPr>
        <w:pStyle w:val="Answer"/>
        <w:spacing w:after="60"/>
        <w:ind w:firstLine="0"/>
      </w:pPr>
      <w:r w:rsidRPr="00BA4C8F">
        <w:rPr>
          <w:b/>
        </w:rPr>
        <w:t>Женщина:</w:t>
      </w:r>
      <w:r w:rsidRPr="00432A39">
        <w:t xml:space="preserve"> </w:t>
      </w:r>
      <w:r>
        <w:t>Ну, она же к нему приехала, они еще сутки вместе провели.</w:t>
      </w:r>
    </w:p>
    <w:p w14:paraId="6921CC52" w14:textId="77777777" w:rsidR="00047CA4" w:rsidRDefault="00047CA4" w:rsidP="00833734">
      <w:pPr>
        <w:pStyle w:val="Answer"/>
        <w:spacing w:after="60"/>
        <w:ind w:firstLine="0"/>
      </w:pPr>
      <w:r w:rsidRPr="00BA4C8F">
        <w:rPr>
          <w:b/>
        </w:rPr>
        <w:t>Женщина:</w:t>
      </w:r>
      <w:r w:rsidRPr="00432A39">
        <w:t xml:space="preserve"> </w:t>
      </w:r>
      <w:r>
        <w:t>Не, ну это да.</w:t>
      </w:r>
    </w:p>
    <w:p w14:paraId="50A84C37" w14:textId="77777777" w:rsidR="00047CA4" w:rsidRDefault="00047CA4" w:rsidP="00833734">
      <w:pPr>
        <w:pStyle w:val="Answer"/>
        <w:spacing w:after="60"/>
        <w:ind w:firstLine="0"/>
      </w:pPr>
      <w:r w:rsidRPr="00BA4C8F">
        <w:rPr>
          <w:b/>
        </w:rPr>
        <w:t>Женщина:</w:t>
      </w:r>
      <w:r w:rsidRPr="00432A39">
        <w:t xml:space="preserve"> </w:t>
      </w:r>
      <w:r>
        <w:t>Они же искали его.</w:t>
      </w:r>
    </w:p>
    <w:p w14:paraId="6380BF6E" w14:textId="77777777" w:rsidR="00047CA4" w:rsidRDefault="00047CA4" w:rsidP="00833734">
      <w:pPr>
        <w:pStyle w:val="Answer"/>
        <w:spacing w:after="60"/>
        <w:ind w:firstLine="0"/>
      </w:pPr>
      <w:r w:rsidRPr="00BA4C8F">
        <w:rPr>
          <w:b/>
        </w:rPr>
        <w:t>Женщина:</w:t>
      </w:r>
      <w:r w:rsidRPr="00432A39">
        <w:t xml:space="preserve"> </w:t>
      </w:r>
      <w:r>
        <w:t>Но она искать его начала уже, как говорится, через сутки-то, собственно.</w:t>
      </w:r>
    </w:p>
    <w:p w14:paraId="5D3CDCEA" w14:textId="77777777" w:rsidR="00047CA4" w:rsidRDefault="00047CA4" w:rsidP="00833734">
      <w:pPr>
        <w:pStyle w:val="Question"/>
        <w:spacing w:after="60"/>
        <w:ind w:firstLine="0"/>
      </w:pPr>
      <w:r w:rsidRPr="00432A39">
        <w:t>Модератор:</w:t>
      </w:r>
      <w:r>
        <w:t xml:space="preserve"> Окей, а что еще не было правдоподобно?</w:t>
      </w:r>
    </w:p>
    <w:p w14:paraId="02F3E3D0" w14:textId="77777777" w:rsidR="00047CA4" w:rsidRDefault="00047CA4" w:rsidP="00833734">
      <w:pPr>
        <w:pStyle w:val="Answer"/>
        <w:spacing w:after="60"/>
        <w:ind w:firstLine="0"/>
      </w:pPr>
      <w:r w:rsidRPr="00BA4C8F">
        <w:rPr>
          <w:b/>
        </w:rPr>
        <w:t>Женщина:</w:t>
      </w:r>
      <w:r w:rsidRPr="00432A39">
        <w:t xml:space="preserve"> </w:t>
      </w:r>
      <w:r>
        <w:t>Ну, тут такой немножко аспект, не то, чтобы это неправдоподобно. Я с таким не сталкивалась, например, да, и я не знаю - вот эта вот будка гласности, я первый раз такое слышу понятие. То есть я не говорю, что это неправдоподобно, просто, например, я об этом никогда не слышала, да. То есть для меня это не то, что неправдоподобно, я вот посмотрю сегодня в интернете, вот просто такой момент, который я вот сегодня впервые узнала. Ну, еще там каких-то пара моментов такого плана.</w:t>
      </w:r>
    </w:p>
    <w:p w14:paraId="61775E21" w14:textId="77777777" w:rsidR="00047CA4" w:rsidRDefault="00047CA4" w:rsidP="00833734">
      <w:pPr>
        <w:pStyle w:val="Question"/>
        <w:spacing w:after="60"/>
        <w:ind w:firstLine="0"/>
      </w:pPr>
      <w:r w:rsidRPr="00432A39">
        <w:t xml:space="preserve">Модератор: </w:t>
      </w:r>
      <w:r>
        <w:t>Так, окей.</w:t>
      </w:r>
    </w:p>
    <w:p w14:paraId="3B630157" w14:textId="77777777" w:rsidR="00047CA4" w:rsidRDefault="00047CA4" w:rsidP="00833734">
      <w:pPr>
        <w:pStyle w:val="Answer"/>
        <w:spacing w:after="60"/>
        <w:ind w:firstLine="0"/>
      </w:pPr>
      <w:r w:rsidRPr="00BA4C8F">
        <w:rPr>
          <w:b/>
        </w:rPr>
        <w:t>Женщина:</w:t>
      </w:r>
      <w:r>
        <w:t xml:space="preserve"> А мне показалось еще, сама любовь вот к этому Роману не очень правдоподобна. Он какой-то немножечко уже потрепанный, пьяный, а она такая вся успешная. И, ну, как бы зачем он ей нужен? Тем более он все время там приходит и это, ну, как бы вот это, такое ощущение, что за уши притянули.</w:t>
      </w:r>
    </w:p>
    <w:p w14:paraId="60373FEB" w14:textId="77777777" w:rsidR="00047CA4" w:rsidRDefault="00047CA4" w:rsidP="00833734">
      <w:pPr>
        <w:pStyle w:val="Answer"/>
        <w:spacing w:after="60"/>
        <w:ind w:firstLine="0"/>
      </w:pPr>
      <w:r w:rsidRPr="00BA4C8F">
        <w:rPr>
          <w:b/>
        </w:rPr>
        <w:t>Женщина:</w:t>
      </w:r>
      <w:r w:rsidRPr="00432A39">
        <w:t xml:space="preserve"> </w:t>
      </w:r>
      <w:r>
        <w:t>Притом, что у нее хороший босс или кто там, который о ней заботится.</w:t>
      </w:r>
    </w:p>
    <w:p w14:paraId="429C07FE" w14:textId="77777777" w:rsidR="00047CA4" w:rsidRDefault="00047CA4" w:rsidP="00833734">
      <w:pPr>
        <w:pStyle w:val="Answer"/>
        <w:spacing w:after="60"/>
        <w:ind w:firstLine="0"/>
      </w:pPr>
      <w:r w:rsidRPr="00BA4C8F">
        <w:rPr>
          <w:b/>
        </w:rPr>
        <w:t>Женщина:</w:t>
      </w:r>
      <w:r>
        <w:t xml:space="preserve"> Да, вот в эту ситуацию как-то не веришь. Причем, ничего против не имею Башарова, но в этой ситуации как-то он немножко жалковато смотрелся. А она такая, типа, шикарная женщина, а он такой просто это. Ну, ладно бы они совместно жили, а то он вроде как бы там где-то на стороне, и все, она по нему сохнет.</w:t>
      </w:r>
    </w:p>
    <w:p w14:paraId="76EB6B25" w14:textId="77777777" w:rsidR="00047CA4" w:rsidRDefault="00047CA4" w:rsidP="00833734">
      <w:pPr>
        <w:pStyle w:val="Answer"/>
        <w:spacing w:after="60"/>
        <w:ind w:firstLine="0"/>
      </w:pPr>
      <w:r w:rsidRPr="00BA4C8F">
        <w:rPr>
          <w:b/>
        </w:rPr>
        <w:t>Женщина:</w:t>
      </w:r>
      <w:r>
        <w:t xml:space="preserve"> Они сильно разные.</w:t>
      </w:r>
    </w:p>
    <w:p w14:paraId="407A5C68" w14:textId="77777777" w:rsidR="00047CA4" w:rsidRDefault="00047CA4" w:rsidP="00833734">
      <w:pPr>
        <w:pStyle w:val="Answer"/>
        <w:spacing w:after="60"/>
        <w:ind w:firstLine="0"/>
        <w:rPr>
          <w:i/>
          <w:iCs/>
        </w:rPr>
      </w:pPr>
      <w:r w:rsidRPr="00BA4C8F">
        <w:rPr>
          <w:b/>
        </w:rPr>
        <w:t>Женщина:</w:t>
      </w:r>
      <w:r>
        <w:t xml:space="preserve"> Ну тут, любовь зла. </w:t>
      </w:r>
      <w:r w:rsidRPr="00B044F9">
        <w:rPr>
          <w:i/>
          <w:iCs/>
        </w:rPr>
        <w:t>(смеется)</w:t>
      </w:r>
    </w:p>
    <w:p w14:paraId="3137E643" w14:textId="77777777" w:rsidR="00047CA4" w:rsidRDefault="00047CA4" w:rsidP="00833734">
      <w:pPr>
        <w:pStyle w:val="Question"/>
        <w:spacing w:after="60"/>
        <w:ind w:firstLine="0"/>
      </w:pPr>
      <w:r w:rsidRPr="00B044F9">
        <w:t>Модератор:</w:t>
      </w:r>
      <w:r>
        <w:t xml:space="preserve"> Спасибо, да. Еще неправдоподобные моменты?</w:t>
      </w:r>
    </w:p>
    <w:p w14:paraId="48896212" w14:textId="77777777" w:rsidR="00047CA4" w:rsidRDefault="00047CA4" w:rsidP="00833734">
      <w:pPr>
        <w:pStyle w:val="Answer"/>
        <w:spacing w:after="60"/>
        <w:ind w:firstLine="0"/>
      </w:pPr>
      <w:r w:rsidRPr="00BA4C8F">
        <w:rPr>
          <w:b/>
        </w:rPr>
        <w:t>Женщина:</w:t>
      </w:r>
      <w:r w:rsidRPr="00B044F9">
        <w:t xml:space="preserve"> </w:t>
      </w:r>
      <w:r>
        <w:t xml:space="preserve">Немножечко момент, что все-таки якобы папа в мессенджере все-таки Матвея уговорил там что-то взорвать. То есть, ну, немножко тема </w:t>
      </w:r>
      <w:proofErr w:type="spellStart"/>
      <w:r>
        <w:t>недораскрыта</w:t>
      </w:r>
      <w:proofErr w:type="spellEnd"/>
      <w:r>
        <w:t>, то есть, как бы нужно было лучше обрабатывать вот это психологически. Ну, потому что вот я в это не поверила, да?</w:t>
      </w:r>
    </w:p>
    <w:p w14:paraId="59841C30" w14:textId="77777777" w:rsidR="00047CA4" w:rsidRDefault="00047CA4" w:rsidP="00833734">
      <w:pPr>
        <w:pStyle w:val="Answer"/>
        <w:spacing w:after="60"/>
        <w:ind w:firstLine="0"/>
      </w:pPr>
      <w:r w:rsidRPr="00BA4C8F">
        <w:rPr>
          <w:b/>
        </w:rPr>
        <w:t>Женщина:</w:t>
      </w:r>
      <w:r w:rsidRPr="00B044F9">
        <w:t xml:space="preserve"> </w:t>
      </w:r>
      <w:r>
        <w:t>Я тоже не поверила. Вот когда мальчику этому, сыну начали писать, я сразу поняла, что это мошенники. В смысле, это не отец его был.</w:t>
      </w:r>
    </w:p>
    <w:p w14:paraId="3C3A3A80" w14:textId="77777777" w:rsidR="00047CA4" w:rsidRDefault="00047CA4" w:rsidP="00833734">
      <w:pPr>
        <w:pStyle w:val="Answer"/>
        <w:spacing w:after="60"/>
        <w:ind w:firstLine="0"/>
      </w:pPr>
      <w:r w:rsidRPr="00BA4C8F">
        <w:rPr>
          <w:b/>
        </w:rPr>
        <w:t>Женщина:</w:t>
      </w:r>
      <w:r w:rsidRPr="00B044F9">
        <w:t xml:space="preserve"> </w:t>
      </w:r>
      <w:r>
        <w:t>Ну, он же подросток, все равно.</w:t>
      </w:r>
    </w:p>
    <w:p w14:paraId="20E30AE8" w14:textId="77777777" w:rsidR="00047CA4" w:rsidRDefault="00047CA4" w:rsidP="00833734">
      <w:pPr>
        <w:pStyle w:val="Answer"/>
        <w:spacing w:after="60"/>
        <w:ind w:firstLine="0"/>
      </w:pPr>
      <w:r w:rsidRPr="00BA4C8F">
        <w:rPr>
          <w:b/>
        </w:rPr>
        <w:t>Женщина:</w:t>
      </w:r>
      <w:r>
        <w:t xml:space="preserve"> Да, детская психика.</w:t>
      </w:r>
    </w:p>
    <w:p w14:paraId="412627EB" w14:textId="77777777" w:rsidR="00047CA4" w:rsidRDefault="00047CA4" w:rsidP="00833734">
      <w:pPr>
        <w:pStyle w:val="Answer"/>
        <w:spacing w:after="60"/>
        <w:ind w:firstLine="0"/>
      </w:pPr>
      <w:r w:rsidRPr="00BA4C8F">
        <w:rPr>
          <w:b/>
        </w:rPr>
        <w:t>Женщина:</w:t>
      </w:r>
      <w:r>
        <w:t xml:space="preserve"> Тут взрослых людей обманывают, ну, а ребенка обмануть.</w:t>
      </w:r>
    </w:p>
    <w:p w14:paraId="6FD640B4" w14:textId="77777777" w:rsidR="00047CA4" w:rsidRDefault="00047CA4" w:rsidP="00833734">
      <w:pPr>
        <w:pStyle w:val="Answer"/>
        <w:spacing w:after="60"/>
        <w:ind w:firstLine="0"/>
      </w:pPr>
      <w:r w:rsidRPr="00BA4C8F">
        <w:rPr>
          <w:b/>
        </w:rPr>
        <w:t>Женщина:</w:t>
      </w:r>
      <w:r w:rsidRPr="00B044F9">
        <w:t xml:space="preserve"> </w:t>
      </w:r>
      <w:r>
        <w:t>Ну, я понимаю.</w:t>
      </w:r>
    </w:p>
    <w:p w14:paraId="097D2D88" w14:textId="77777777" w:rsidR="00047CA4" w:rsidRDefault="00047CA4" w:rsidP="00833734">
      <w:pPr>
        <w:pStyle w:val="Question"/>
        <w:spacing w:after="60"/>
        <w:ind w:firstLine="0"/>
      </w:pPr>
      <w:r w:rsidRPr="00B044F9">
        <w:t>Модератор:</w:t>
      </w:r>
      <w:r>
        <w:t xml:space="preserve"> Так, для остальных?</w:t>
      </w:r>
    </w:p>
    <w:p w14:paraId="224882DD" w14:textId="77777777" w:rsidR="00047CA4" w:rsidRDefault="00047CA4" w:rsidP="00833734">
      <w:pPr>
        <w:pStyle w:val="Answer"/>
        <w:spacing w:after="60"/>
        <w:ind w:firstLine="0"/>
      </w:pPr>
      <w:r w:rsidRPr="00BA4C8F">
        <w:rPr>
          <w:b/>
        </w:rPr>
        <w:t>Виктория:</w:t>
      </w:r>
      <w:r w:rsidRPr="00B044F9">
        <w:t xml:space="preserve"> </w:t>
      </w:r>
      <w:r>
        <w:t>Захват ФСБ наверху на этой крыше. Как-то вот тоже неправдоподобно.</w:t>
      </w:r>
    </w:p>
    <w:p w14:paraId="52D12490" w14:textId="77777777" w:rsidR="00047CA4" w:rsidRDefault="00047CA4" w:rsidP="00833734">
      <w:pPr>
        <w:pStyle w:val="Question"/>
        <w:spacing w:after="60"/>
        <w:ind w:firstLine="0"/>
      </w:pPr>
      <w:r w:rsidRPr="00B044F9">
        <w:t>Модератор:</w:t>
      </w:r>
      <w:r>
        <w:t xml:space="preserve"> Что именно не было убедительным?</w:t>
      </w:r>
    </w:p>
    <w:p w14:paraId="3C747EB5" w14:textId="77777777" w:rsidR="00047CA4" w:rsidRDefault="00047CA4" w:rsidP="00833734">
      <w:pPr>
        <w:pStyle w:val="Answer"/>
        <w:spacing w:after="60"/>
        <w:ind w:firstLine="0"/>
      </w:pPr>
      <w:r w:rsidRPr="00BA4C8F">
        <w:rPr>
          <w:b/>
        </w:rPr>
        <w:t>Виктория:</w:t>
      </w:r>
      <w:r w:rsidRPr="00B044F9">
        <w:t xml:space="preserve"> </w:t>
      </w:r>
      <w:r>
        <w:t>Убедительным.</w:t>
      </w:r>
    </w:p>
    <w:p w14:paraId="5C2DA9CA" w14:textId="77777777" w:rsidR="00047CA4" w:rsidRDefault="00047CA4" w:rsidP="00833734">
      <w:pPr>
        <w:pStyle w:val="Question"/>
        <w:spacing w:after="60"/>
        <w:ind w:firstLine="0"/>
      </w:pPr>
      <w:r w:rsidRPr="00B044F9">
        <w:t xml:space="preserve">Модератор: </w:t>
      </w:r>
      <w:r>
        <w:t>Как должно было быть?</w:t>
      </w:r>
    </w:p>
    <w:p w14:paraId="5ED78186" w14:textId="77777777" w:rsidR="00047CA4" w:rsidRDefault="00047CA4" w:rsidP="00833734">
      <w:pPr>
        <w:pStyle w:val="Answer"/>
        <w:spacing w:after="60"/>
        <w:ind w:firstLine="0"/>
      </w:pPr>
      <w:r w:rsidRPr="00BA4C8F">
        <w:rPr>
          <w:b/>
        </w:rPr>
        <w:t>Виктория:</w:t>
      </w:r>
      <w:r w:rsidRPr="00B044F9">
        <w:t xml:space="preserve"> </w:t>
      </w:r>
      <w:r>
        <w:t>Он бы 20 раз этого Матвея убил. Как показано, он держит ему в затылок пистолет, а эти все ползут, ползут, а он все держит.</w:t>
      </w:r>
    </w:p>
    <w:p w14:paraId="0C90D50A" w14:textId="77777777" w:rsidR="00047CA4" w:rsidRDefault="00047CA4" w:rsidP="00833734">
      <w:pPr>
        <w:pStyle w:val="Answer"/>
        <w:spacing w:after="60"/>
        <w:ind w:firstLine="0"/>
      </w:pPr>
      <w:r w:rsidRPr="00BA4C8F">
        <w:rPr>
          <w:b/>
        </w:rPr>
        <w:t>Женщина:</w:t>
      </w:r>
      <w:r>
        <w:t xml:space="preserve"> Да, да.</w:t>
      </w:r>
    </w:p>
    <w:p w14:paraId="2B498E91" w14:textId="77777777" w:rsidR="00047CA4" w:rsidRDefault="00047CA4" w:rsidP="00833734">
      <w:pPr>
        <w:pStyle w:val="Answer"/>
        <w:spacing w:after="60"/>
        <w:ind w:firstLine="0"/>
      </w:pPr>
      <w:r w:rsidRPr="00BA4C8F">
        <w:rPr>
          <w:b/>
        </w:rPr>
        <w:t>Виктория:</w:t>
      </w:r>
      <w:r>
        <w:t xml:space="preserve"> А они ползут, ползут, ползут. А он все ждет, когда же они все-таки заползут. Они заползают. Добро победило. Ну, вот это как-то, знаете, в гостях у сказки.</w:t>
      </w:r>
    </w:p>
    <w:p w14:paraId="3FEF116A" w14:textId="77777777" w:rsidR="00047CA4" w:rsidRDefault="00047CA4" w:rsidP="00833734">
      <w:pPr>
        <w:pStyle w:val="Answer"/>
        <w:spacing w:after="60"/>
        <w:ind w:firstLine="0"/>
      </w:pPr>
      <w:r w:rsidRPr="00BA4C8F">
        <w:rPr>
          <w:b/>
        </w:rPr>
        <w:t>Женщина:</w:t>
      </w:r>
      <w:r w:rsidRPr="00B044F9">
        <w:t xml:space="preserve"> </w:t>
      </w:r>
      <w:r>
        <w:t>Точно так.</w:t>
      </w:r>
    </w:p>
    <w:p w14:paraId="517BE6F3" w14:textId="77777777" w:rsidR="00047CA4" w:rsidRDefault="00047CA4" w:rsidP="00833734">
      <w:pPr>
        <w:pStyle w:val="Question"/>
        <w:spacing w:after="60"/>
        <w:ind w:firstLine="0"/>
      </w:pPr>
      <w:r w:rsidRPr="00B044F9">
        <w:t>Модератор:</w:t>
      </w:r>
      <w:r>
        <w:t xml:space="preserve"> Услышал.</w:t>
      </w:r>
    </w:p>
    <w:p w14:paraId="1957D125" w14:textId="77777777" w:rsidR="00047CA4" w:rsidRDefault="00047CA4" w:rsidP="00833734">
      <w:pPr>
        <w:pStyle w:val="Answer"/>
        <w:spacing w:after="60"/>
        <w:ind w:firstLine="0"/>
      </w:pPr>
      <w:r w:rsidRPr="00BA4C8F">
        <w:rPr>
          <w:b/>
        </w:rPr>
        <w:t>Женщина:</w:t>
      </w:r>
      <w:r>
        <w:t xml:space="preserve"> Герой Башарова бросил пить - тоже неправдоподобное. Ну, так пил, пил, а тут бац и решил прекратить. Ну, опять же, как она сказала, 15 лет она о нем ничего не слышала. И тут через 15 лет он ее там случайно встретил в передаче и прям резко возобновил ухаживание, и прям совершать поступки начал. Ну, то есть вот тоже немножко доработать.</w:t>
      </w:r>
    </w:p>
    <w:p w14:paraId="58FF3C40" w14:textId="77777777" w:rsidR="00047CA4" w:rsidRDefault="00047CA4" w:rsidP="00833734">
      <w:pPr>
        <w:pStyle w:val="Question"/>
        <w:spacing w:after="60"/>
        <w:ind w:firstLine="0"/>
      </w:pPr>
      <w:r w:rsidRPr="00B044F9">
        <w:t xml:space="preserve">Модератор: </w:t>
      </w:r>
      <w:r>
        <w:t>Наталья, Вам что показалось неубедительным?</w:t>
      </w:r>
    </w:p>
    <w:p w14:paraId="52B74BD9" w14:textId="77777777" w:rsidR="00047CA4" w:rsidRDefault="00047CA4" w:rsidP="00833734">
      <w:pPr>
        <w:pStyle w:val="Answer"/>
        <w:spacing w:after="60"/>
        <w:ind w:firstLine="0"/>
      </w:pPr>
      <w:r w:rsidRPr="00BA4C8F">
        <w:rPr>
          <w:b/>
        </w:rPr>
        <w:t>Наталья 2:</w:t>
      </w:r>
      <w:r w:rsidRPr="00B044F9">
        <w:t xml:space="preserve"> </w:t>
      </w:r>
      <w:r>
        <w:t>Конечно, к фильму можно придираться очень много, но я считаю, что именно режиссер хотел поставить именно так и преподнести именно так, как он хотел. И мы смотрим его версию. А то, что мы тут говорим, что нам нравится или не нравится, это уже как бы наша точка зрения. А я считаю, что режиссер преподнес то, что он хотел нам преподнести.</w:t>
      </w:r>
    </w:p>
    <w:p w14:paraId="5CE5B38C" w14:textId="77777777" w:rsidR="00047CA4" w:rsidRDefault="00047CA4" w:rsidP="00833734">
      <w:pPr>
        <w:pStyle w:val="Question"/>
        <w:spacing w:after="60"/>
        <w:ind w:firstLine="0"/>
      </w:pPr>
      <w:r w:rsidRPr="00B044F9">
        <w:t>Модератор:</w:t>
      </w:r>
      <w:r>
        <w:t xml:space="preserve">  Окей, да, это же принимается. Есть ли еще у кого-то какой-то комментарий касательно убедительности сюжетов, событий, сцен, персонажей?</w:t>
      </w:r>
    </w:p>
    <w:p w14:paraId="7325FB64" w14:textId="77777777" w:rsidR="00047CA4" w:rsidRDefault="00047CA4" w:rsidP="00833734">
      <w:pPr>
        <w:pStyle w:val="Answer"/>
        <w:spacing w:after="60"/>
        <w:ind w:firstLine="0"/>
      </w:pPr>
      <w:r w:rsidRPr="00BA4C8F">
        <w:rPr>
          <w:b/>
        </w:rPr>
        <w:t>Виктория:</w:t>
      </w:r>
      <w:r w:rsidRPr="00B044F9">
        <w:t xml:space="preserve"> </w:t>
      </w:r>
      <w:r>
        <w:t>Поведение Леры с отцом в самом конце. Ну, прям так она его быстро приняла. И тут же она ему позвонила. У детей в этом возрасте, как-то очень резко это все.</w:t>
      </w:r>
    </w:p>
    <w:p w14:paraId="132A1CFF" w14:textId="77777777" w:rsidR="00047CA4" w:rsidRDefault="00047CA4" w:rsidP="00833734">
      <w:pPr>
        <w:pStyle w:val="Answer"/>
        <w:spacing w:after="60"/>
        <w:ind w:firstLine="0"/>
      </w:pPr>
      <w:r w:rsidRPr="00BA4C8F">
        <w:rPr>
          <w:b/>
        </w:rPr>
        <w:t>Женщина:</w:t>
      </w:r>
      <w:r w:rsidRPr="00B044F9">
        <w:t xml:space="preserve"> </w:t>
      </w:r>
      <w:r>
        <w:t>Просто в фильме же не могут они показать 5 лет, что прошло и они это. Но мы же должны понимать, что все-таки они как-то помирились. Поэтому в фильме немножечко все так поверхностно показано. Мы же понимаем, что это все-таки не документальный фильм.</w:t>
      </w:r>
    </w:p>
    <w:p w14:paraId="51A72B3E" w14:textId="77777777" w:rsidR="00047CA4" w:rsidRDefault="00047CA4" w:rsidP="00833734">
      <w:pPr>
        <w:pStyle w:val="Answer"/>
        <w:spacing w:after="60"/>
        <w:ind w:firstLine="0"/>
      </w:pPr>
      <w:r w:rsidRPr="00BA4C8F">
        <w:rPr>
          <w:b/>
        </w:rPr>
        <w:t>Женщина:</w:t>
      </w:r>
      <w:r>
        <w:t xml:space="preserve"> Тем более она сказала, что она догадывалась об этом.</w:t>
      </w:r>
    </w:p>
    <w:p w14:paraId="1532C3BD" w14:textId="77777777" w:rsidR="00047CA4" w:rsidRDefault="00047CA4" w:rsidP="00833734">
      <w:pPr>
        <w:pStyle w:val="Answer"/>
        <w:spacing w:after="60"/>
        <w:ind w:firstLine="0"/>
      </w:pPr>
      <w:r w:rsidRPr="00BA4C8F">
        <w:rPr>
          <w:b/>
        </w:rPr>
        <w:t>Женщина:</w:t>
      </w:r>
      <w:r w:rsidRPr="00B044F9">
        <w:t xml:space="preserve"> </w:t>
      </w:r>
      <w:r>
        <w:t xml:space="preserve"> Да.</w:t>
      </w:r>
    </w:p>
    <w:p w14:paraId="578BF7CF" w14:textId="77777777" w:rsidR="00047CA4" w:rsidRDefault="00047CA4" w:rsidP="00833734">
      <w:pPr>
        <w:pStyle w:val="Question"/>
        <w:spacing w:after="60"/>
        <w:ind w:firstLine="0"/>
      </w:pPr>
      <w:r w:rsidRPr="00B044F9">
        <w:t xml:space="preserve">Модератор: </w:t>
      </w:r>
      <w:r>
        <w:t>Окей, да, с убедительностью понял. Скажите, а лично вы порекомендовали бы этот сериал друзьям, знакомым?</w:t>
      </w:r>
    </w:p>
    <w:p w14:paraId="2FAEAB59" w14:textId="77777777" w:rsidR="00047CA4" w:rsidRDefault="00047CA4" w:rsidP="00833734">
      <w:pPr>
        <w:pStyle w:val="Answer"/>
        <w:spacing w:after="60"/>
        <w:ind w:firstLine="0"/>
      </w:pPr>
      <w:r w:rsidRPr="00BA4C8F">
        <w:rPr>
          <w:b/>
        </w:rPr>
        <w:t>Виктория:</w:t>
      </w:r>
      <w:r w:rsidRPr="00B044F9">
        <w:t xml:space="preserve"> </w:t>
      </w:r>
      <w:r>
        <w:t>Да, просто эта тема не была нигде еще у нас, вот так вот не освещалась. Да, почему бы нет.</w:t>
      </w:r>
    </w:p>
    <w:p w14:paraId="5AF0456E" w14:textId="77777777" w:rsidR="00047CA4" w:rsidRDefault="00047CA4" w:rsidP="00833734">
      <w:pPr>
        <w:pStyle w:val="Question"/>
        <w:spacing w:after="60"/>
        <w:ind w:firstLine="0"/>
      </w:pPr>
      <w:r w:rsidRPr="00B044F9">
        <w:t xml:space="preserve">Модератор: </w:t>
      </w:r>
      <w:r>
        <w:t>Остальные?</w:t>
      </w:r>
    </w:p>
    <w:p w14:paraId="4EA46D78" w14:textId="77777777" w:rsidR="00047CA4" w:rsidRDefault="00047CA4" w:rsidP="00833734">
      <w:pPr>
        <w:pStyle w:val="Answer"/>
        <w:spacing w:after="60"/>
        <w:ind w:firstLine="0"/>
      </w:pPr>
      <w:r w:rsidRPr="00BA4C8F">
        <w:rPr>
          <w:b/>
        </w:rPr>
        <w:t>Женщина:</w:t>
      </w:r>
      <w:r w:rsidRPr="00B044F9">
        <w:t xml:space="preserve"> </w:t>
      </w:r>
      <w:r>
        <w:t>Конечно.</w:t>
      </w:r>
    </w:p>
    <w:p w14:paraId="15086CA3" w14:textId="77777777" w:rsidR="00047CA4" w:rsidRDefault="00047CA4" w:rsidP="00833734">
      <w:pPr>
        <w:pStyle w:val="Question"/>
        <w:spacing w:after="60"/>
        <w:ind w:firstLine="0"/>
      </w:pPr>
      <w:r w:rsidRPr="00B044F9">
        <w:t>Модератор:</w:t>
      </w:r>
      <w:r>
        <w:t xml:space="preserve"> Почему именно?</w:t>
      </w:r>
    </w:p>
    <w:p w14:paraId="7F3C6D19" w14:textId="77777777" w:rsidR="00047CA4" w:rsidRDefault="00047CA4" w:rsidP="00833734">
      <w:pPr>
        <w:pStyle w:val="Answer"/>
        <w:spacing w:after="60"/>
        <w:ind w:firstLine="0"/>
      </w:pPr>
      <w:r w:rsidRPr="00BA4C8F">
        <w:rPr>
          <w:b/>
        </w:rPr>
        <w:t>Женщина:</w:t>
      </w:r>
      <w:r w:rsidRPr="00B044F9">
        <w:t xml:space="preserve"> </w:t>
      </w:r>
      <w:r>
        <w:t>Порекомендовала бы?</w:t>
      </w:r>
    </w:p>
    <w:p w14:paraId="4C3247A6" w14:textId="77777777" w:rsidR="00047CA4" w:rsidRDefault="00047CA4" w:rsidP="00833734">
      <w:pPr>
        <w:pStyle w:val="Question"/>
        <w:spacing w:after="60"/>
        <w:ind w:firstLine="0"/>
      </w:pPr>
      <w:r w:rsidRPr="00B044F9">
        <w:t xml:space="preserve">Модератор: </w:t>
      </w:r>
      <w:r>
        <w:t>Почему бы порекомендовали, да.</w:t>
      </w:r>
    </w:p>
    <w:p w14:paraId="3FF396FA" w14:textId="77777777" w:rsidR="00047CA4" w:rsidRDefault="00047CA4" w:rsidP="00833734">
      <w:pPr>
        <w:pStyle w:val="Answer"/>
        <w:spacing w:after="60"/>
        <w:ind w:firstLine="0"/>
      </w:pPr>
      <w:r w:rsidRPr="00BA4C8F">
        <w:rPr>
          <w:b/>
        </w:rPr>
        <w:t>Ольга:</w:t>
      </w:r>
      <w:r w:rsidRPr="00B044F9">
        <w:t xml:space="preserve"> </w:t>
      </w:r>
      <w:r>
        <w:t xml:space="preserve">Ну, во-первых, очень существенно, то, что настоящая жизнь там описана вообще людей. И очень много переживаний, </w:t>
      </w:r>
      <w:proofErr w:type="spellStart"/>
      <w:r>
        <w:t>сопереживаний</w:t>
      </w:r>
      <w:proofErr w:type="spellEnd"/>
      <w:r>
        <w:t>. Все эти эпохи, как исторический фильм, с одной стороны. Как бы, где-то есть и хорошие стороны, где-то плохие. Но, во-первых, это все как-то прослеживается. И я просмотрела, допустим, фильм на одном, в общем-то, дыхании. Мне не тяжело было смотреть этот фильм. Легко. Он был для меня захватывающий и интересным. И просматриваются стороны, которые, как говорят девочки, можно было, как бы никогда еще не отражались. В действительности вот эта семья, СВО, как все проходит, как все получается.</w:t>
      </w:r>
    </w:p>
    <w:p w14:paraId="7EF3CF55" w14:textId="77777777" w:rsidR="00047CA4" w:rsidRDefault="00047CA4" w:rsidP="00833734">
      <w:pPr>
        <w:pStyle w:val="Question"/>
        <w:spacing w:after="60"/>
        <w:ind w:firstLine="0"/>
      </w:pPr>
      <w:r w:rsidRPr="00055C58">
        <w:t xml:space="preserve">Модератор: </w:t>
      </w:r>
      <w:r>
        <w:t>Ольга, спасибо большое. Да, остальные. По какой причине вы бы порекомендовали или не порекомендовали? Давайте, Наталья начала, а потом, Света, вам дадим.</w:t>
      </w:r>
    </w:p>
    <w:p w14:paraId="6A65D9E6" w14:textId="77777777" w:rsidR="00047CA4" w:rsidRDefault="00047CA4" w:rsidP="00833734">
      <w:pPr>
        <w:pStyle w:val="Answer"/>
        <w:spacing w:after="60"/>
        <w:ind w:firstLine="0"/>
      </w:pPr>
      <w:r w:rsidRPr="00BA4C8F">
        <w:rPr>
          <w:b/>
        </w:rPr>
        <w:t>Наталья:</w:t>
      </w:r>
      <w:r w:rsidRPr="00055C58">
        <w:t xml:space="preserve"> </w:t>
      </w:r>
      <w:r>
        <w:t>Я что хотела сказать, я когда мне сказали, что 5 серий будем смотреть. Ну, думаю, вот это будет, наверное, утомительно, тяжело все-таки смотреть какой-то сериал там, и так далее. Я просмотрела с большим удовольствием. Мне кажется, это время пролетело очень быстро. И для меня положительно. Я получила огромное удовольствие. Я поэтому порекомендовала бы своим друзьям получить такое же удовольствие, как получила я. Мне все понравилось.</w:t>
      </w:r>
    </w:p>
    <w:p w14:paraId="60654DA8" w14:textId="77777777" w:rsidR="00047CA4" w:rsidRDefault="00047CA4" w:rsidP="00833734">
      <w:pPr>
        <w:pStyle w:val="Question"/>
        <w:spacing w:after="60"/>
        <w:ind w:firstLine="0"/>
      </w:pPr>
      <w:r w:rsidRPr="00055C58">
        <w:t>Модератор:</w:t>
      </w:r>
      <w:r>
        <w:t xml:space="preserve"> Наталья, спасибо. Света?</w:t>
      </w:r>
    </w:p>
    <w:p w14:paraId="2960FE99" w14:textId="77777777" w:rsidR="00047CA4" w:rsidRDefault="00047CA4" w:rsidP="00833734">
      <w:pPr>
        <w:pStyle w:val="Answer"/>
        <w:spacing w:after="60"/>
        <w:ind w:firstLine="0"/>
      </w:pPr>
      <w:r w:rsidRPr="00BA4C8F">
        <w:rPr>
          <w:b/>
        </w:rPr>
        <w:t>Света:</w:t>
      </w:r>
      <w:r w:rsidRPr="00055C58">
        <w:t xml:space="preserve"> </w:t>
      </w:r>
      <w:r>
        <w:t>Ну, я хотела сказать только, что мне тоже все понравилось. Я смотрела тоже на одном дыхании. И если бы я смотрела этот фильм дома, я бы не делала никаких перерывов. Кучка бутербродов и просто на одном дыхании бы. Я посмотрела бы вообще весь фильм без перерывов. Мне было интересно. И знакомым бы всем посоветовала.</w:t>
      </w:r>
    </w:p>
    <w:p w14:paraId="091401E3" w14:textId="77777777" w:rsidR="00047CA4" w:rsidRDefault="00047CA4" w:rsidP="00833734">
      <w:pPr>
        <w:pStyle w:val="Question"/>
        <w:spacing w:after="60"/>
        <w:ind w:firstLine="0"/>
      </w:pPr>
      <w:r w:rsidRPr="00055C58">
        <w:t>Модератор:</w:t>
      </w:r>
      <w:r>
        <w:t xml:space="preserve"> Окей. Элеонора, вы бы порекомендовали или не порекомендовали?</w:t>
      </w:r>
    </w:p>
    <w:p w14:paraId="5F990DD2" w14:textId="77777777" w:rsidR="00047CA4" w:rsidRDefault="00047CA4" w:rsidP="00833734">
      <w:pPr>
        <w:pStyle w:val="Answer"/>
        <w:spacing w:after="60"/>
        <w:ind w:firstLine="0"/>
      </w:pPr>
      <w:r w:rsidRPr="00BA4C8F">
        <w:rPr>
          <w:b/>
        </w:rPr>
        <w:t>Элеонора:</w:t>
      </w:r>
      <w:r w:rsidRPr="00055C58">
        <w:t xml:space="preserve"> </w:t>
      </w:r>
      <w:r>
        <w:t>Да, конечно бы порекомендовала. Даже настаивала, что посмотрите все.</w:t>
      </w:r>
    </w:p>
    <w:p w14:paraId="0DB41F83" w14:textId="77777777" w:rsidR="00047CA4" w:rsidRDefault="00047CA4" w:rsidP="00833734">
      <w:pPr>
        <w:pStyle w:val="Question"/>
        <w:spacing w:after="60"/>
        <w:ind w:firstLine="0"/>
      </w:pPr>
      <w:r w:rsidRPr="00055C58">
        <w:t xml:space="preserve">Модератор: </w:t>
      </w:r>
      <w:r>
        <w:t>Почему именно?</w:t>
      </w:r>
    </w:p>
    <w:p w14:paraId="52299F7C" w14:textId="77777777" w:rsidR="00047CA4" w:rsidRDefault="00047CA4" w:rsidP="00833734">
      <w:pPr>
        <w:pStyle w:val="Answer"/>
        <w:spacing w:after="60"/>
        <w:ind w:firstLine="0"/>
      </w:pPr>
      <w:r w:rsidRPr="00BA4C8F">
        <w:rPr>
          <w:b/>
        </w:rPr>
        <w:t>Элеонора:</w:t>
      </w:r>
      <w:r w:rsidRPr="00055C58">
        <w:t xml:space="preserve"> </w:t>
      </w:r>
      <w:r>
        <w:t>Потому что. Ну, потому что понравился сериал. Потому что пусть свои выводы делают, смотрят. Всем надо посмотреть.</w:t>
      </w:r>
    </w:p>
    <w:p w14:paraId="21D8290C" w14:textId="77777777" w:rsidR="00047CA4" w:rsidRDefault="00047CA4" w:rsidP="00833734">
      <w:pPr>
        <w:pStyle w:val="Question"/>
        <w:spacing w:after="60"/>
        <w:ind w:firstLine="0"/>
      </w:pPr>
      <w:r w:rsidRPr="00055C58">
        <w:t xml:space="preserve">Модератор: </w:t>
      </w:r>
      <w:r>
        <w:t xml:space="preserve">Спасибо. Да, кто еще хочет высказаться? Я все равно спрошу всех. Да, </w:t>
      </w:r>
      <w:r w:rsidRPr="00055C58">
        <w:t>Алена</w:t>
      </w:r>
      <w:r>
        <w:t>?</w:t>
      </w:r>
    </w:p>
    <w:p w14:paraId="7CAB7265" w14:textId="77777777" w:rsidR="00047CA4" w:rsidRDefault="00047CA4" w:rsidP="00833734">
      <w:pPr>
        <w:pStyle w:val="Answer"/>
        <w:spacing w:after="60"/>
        <w:ind w:firstLine="0"/>
      </w:pPr>
      <w:r w:rsidRPr="00BA4C8F">
        <w:rPr>
          <w:b/>
        </w:rPr>
        <w:t>Алена:</w:t>
      </w:r>
      <w:r>
        <w:t xml:space="preserve"> Ну, конечно рекомендовать, потому что это самая важная для нас сейчас тема. А еще мне очень все-таки понравились взаимоотношения между сестрами. То есть как бы они там не вздорили, они вели себя очень интеллигентно. И все равно они, как, были друг у друга. Каждая в любой момент могла на сестру опереться. Понравилось.</w:t>
      </w:r>
    </w:p>
    <w:p w14:paraId="58508001" w14:textId="77777777" w:rsidR="00047CA4" w:rsidRDefault="00047CA4" w:rsidP="00833734">
      <w:pPr>
        <w:pStyle w:val="Question"/>
        <w:spacing w:after="60"/>
        <w:ind w:firstLine="0"/>
      </w:pPr>
      <w:r w:rsidRPr="00055C58">
        <w:t xml:space="preserve">Модератор: </w:t>
      </w:r>
      <w:r>
        <w:t>Спасибо. Да, Юлия?</w:t>
      </w:r>
    </w:p>
    <w:p w14:paraId="234B952F" w14:textId="77777777" w:rsidR="00047CA4" w:rsidRDefault="00047CA4" w:rsidP="00833734">
      <w:pPr>
        <w:pStyle w:val="Answer"/>
        <w:spacing w:after="60"/>
        <w:ind w:firstLine="0"/>
      </w:pPr>
      <w:r w:rsidRPr="00BA4C8F">
        <w:rPr>
          <w:b/>
        </w:rPr>
        <w:t>Юлия:</w:t>
      </w:r>
      <w:r w:rsidRPr="00055C58">
        <w:t xml:space="preserve"> </w:t>
      </w:r>
      <w:r>
        <w:t>Мне. Сначала мне не очень понравилось. Вот первый кадр, когда вот этого Ельцина показали, я почему-то сразу подумала, ой, блин, политика, я же в ней ничего не соображаю. А потом, когда сюжет начал развязываться, то в принципе, мне понравилась игра актеров, в отличие от сегодняшней игры в современных сериалах, которые я терпеть не могу. И опять же, хорошее нравственное воспитание, воспитательный аспект этого фильма. То есть можно показывать молодежи, в принципе не детям, но молодежи.</w:t>
      </w:r>
    </w:p>
    <w:p w14:paraId="25A6F85A" w14:textId="77777777" w:rsidR="00047CA4" w:rsidRDefault="00047CA4" w:rsidP="00833734">
      <w:pPr>
        <w:pStyle w:val="Question"/>
        <w:spacing w:after="60"/>
        <w:ind w:firstLine="0"/>
      </w:pPr>
      <w:r w:rsidRPr="00845E9E">
        <w:t xml:space="preserve">Модератор: </w:t>
      </w:r>
      <w:r>
        <w:t>Спасибо. Стелла?</w:t>
      </w:r>
    </w:p>
    <w:p w14:paraId="11926B17" w14:textId="77777777" w:rsidR="00047CA4" w:rsidRDefault="00047CA4" w:rsidP="00833734">
      <w:pPr>
        <w:pStyle w:val="Answer"/>
        <w:spacing w:after="60"/>
        <w:ind w:firstLine="0"/>
      </w:pPr>
      <w:r w:rsidRPr="00BA4C8F">
        <w:rPr>
          <w:b/>
        </w:rPr>
        <w:t>Стелла:</w:t>
      </w:r>
      <w:r w:rsidRPr="00845E9E">
        <w:t xml:space="preserve"> </w:t>
      </w:r>
      <w:r>
        <w:t>Например, если для меня это, как бы, средний сериал, то я бы особо рекомендовать. Ну, я бы проинформировала, но сказать, что я бы прям рекомендовала очень сильно, я не могу такого сказать.</w:t>
      </w:r>
    </w:p>
    <w:p w14:paraId="39231564" w14:textId="77777777" w:rsidR="00047CA4" w:rsidRDefault="00047CA4" w:rsidP="00833734">
      <w:pPr>
        <w:pStyle w:val="Question"/>
        <w:spacing w:after="60"/>
        <w:ind w:firstLine="0"/>
      </w:pPr>
      <w:r w:rsidRPr="00845E9E">
        <w:t xml:space="preserve">Модератор: </w:t>
      </w:r>
      <w:r>
        <w:t>А в двух словах, почему бы скорее бы не рекомендовали, или не особо?</w:t>
      </w:r>
    </w:p>
    <w:p w14:paraId="11F87479" w14:textId="77777777" w:rsidR="00047CA4" w:rsidRDefault="00047CA4" w:rsidP="00833734">
      <w:pPr>
        <w:pStyle w:val="Answer"/>
        <w:spacing w:after="60"/>
        <w:ind w:firstLine="0"/>
      </w:pPr>
      <w:r w:rsidRPr="00BA4C8F">
        <w:rPr>
          <w:b/>
        </w:rPr>
        <w:t>Стелла:</w:t>
      </w:r>
      <w:r w:rsidRPr="00845E9E">
        <w:t xml:space="preserve"> </w:t>
      </w:r>
      <w:r>
        <w:t>На усмотрение. Я бы могла бы проинформировать, о чем этот сериал, и хочет человек смотрит, хочет не смотрит. Потому что мы уже и так в это все окунулись, и все это всем известно. Не знаю. Потому что уже есть материал более яркий, чтобы я там, допустим, рекомендовала. Но конкретно, не знаю, я более спокойный человек, и к этому более ровно отношусь.</w:t>
      </w:r>
    </w:p>
    <w:p w14:paraId="039902F4" w14:textId="77777777" w:rsidR="00047CA4" w:rsidRDefault="00047CA4" w:rsidP="00833734">
      <w:pPr>
        <w:pStyle w:val="Question"/>
        <w:spacing w:after="60"/>
        <w:ind w:firstLine="0"/>
      </w:pPr>
      <w:r w:rsidRPr="00845E9E">
        <w:t xml:space="preserve">Модератор: </w:t>
      </w:r>
      <w:r>
        <w:t>Какие изменения бы в сериале могли повлиять на Вашу рекомендацию?</w:t>
      </w:r>
    </w:p>
    <w:p w14:paraId="2012F893" w14:textId="77777777" w:rsidR="00047CA4" w:rsidRDefault="00047CA4" w:rsidP="00833734">
      <w:pPr>
        <w:pStyle w:val="Answer"/>
        <w:spacing w:after="60"/>
        <w:ind w:firstLine="0"/>
      </w:pPr>
      <w:r w:rsidRPr="00BA4C8F">
        <w:rPr>
          <w:b/>
        </w:rPr>
        <w:t>Стелла:</w:t>
      </w:r>
      <w:r w:rsidRPr="00845E9E">
        <w:t xml:space="preserve"> </w:t>
      </w:r>
      <w:r>
        <w:t>Он растянутый немного, он немножко давящий, почти весь фильм только в конце, там просветление немножко невнятный в начале. Первая серия такая, пока в нем разберешься, плаваешь, что, где, кто, так же не определишься. Из детей не запомнишь, кто есть. Я почему-то попутала старшую и младшую сестру, из них они не соответствуют своим ролям. Ну, не знаю.</w:t>
      </w:r>
    </w:p>
    <w:p w14:paraId="12D6E025" w14:textId="77777777" w:rsidR="00047CA4" w:rsidRDefault="00047CA4" w:rsidP="00833734">
      <w:pPr>
        <w:pStyle w:val="Question"/>
        <w:spacing w:after="60"/>
        <w:ind w:firstLine="0"/>
      </w:pPr>
      <w:r w:rsidRPr="00845E9E">
        <w:t xml:space="preserve">Модератор: </w:t>
      </w:r>
      <w:r>
        <w:t>Да, Стелла, спасибо. И еще? Кто еще мне ответит?</w:t>
      </w:r>
      <w:r w:rsidRPr="00845E9E">
        <w:t xml:space="preserve"> </w:t>
      </w:r>
      <w:r>
        <w:t>Наталья?</w:t>
      </w:r>
    </w:p>
    <w:p w14:paraId="58619C85" w14:textId="77777777" w:rsidR="00047CA4" w:rsidRDefault="00047CA4" w:rsidP="00833734">
      <w:pPr>
        <w:pStyle w:val="Answer"/>
        <w:spacing w:after="60"/>
        <w:ind w:firstLine="0"/>
      </w:pPr>
      <w:r w:rsidRPr="00BA4C8F">
        <w:rPr>
          <w:b/>
        </w:rPr>
        <w:t>Наталья 2:</w:t>
      </w:r>
      <w:r w:rsidRPr="00845E9E">
        <w:t xml:space="preserve"> </w:t>
      </w:r>
      <w:r>
        <w:t>Ну, я бы порекомендовала.</w:t>
      </w:r>
    </w:p>
    <w:p w14:paraId="33BE732F" w14:textId="77777777" w:rsidR="00047CA4" w:rsidRDefault="00047CA4" w:rsidP="00833734">
      <w:pPr>
        <w:pStyle w:val="Question"/>
        <w:spacing w:after="60"/>
        <w:ind w:firstLine="0"/>
      </w:pPr>
      <w:r w:rsidRPr="00845E9E">
        <w:t>Модератор:</w:t>
      </w:r>
      <w:r>
        <w:t xml:space="preserve"> Почему?</w:t>
      </w:r>
    </w:p>
    <w:p w14:paraId="2C5595E3" w14:textId="77777777" w:rsidR="00047CA4" w:rsidRDefault="00047CA4" w:rsidP="00833734">
      <w:pPr>
        <w:pStyle w:val="Answer"/>
        <w:spacing w:after="60"/>
        <w:ind w:firstLine="0"/>
      </w:pPr>
      <w:r w:rsidRPr="00BA4C8F">
        <w:rPr>
          <w:b/>
        </w:rPr>
        <w:t>Наталья 2:</w:t>
      </w:r>
      <w:r w:rsidRPr="00845E9E">
        <w:t xml:space="preserve"> </w:t>
      </w:r>
      <w:r>
        <w:t xml:space="preserve">Ну, в целом, что удивительно, легко посмотрела, не было такого, что прям. Ну, </w:t>
      </w:r>
      <w:proofErr w:type="spellStart"/>
      <w:r>
        <w:t>подзатянуто</w:t>
      </w:r>
      <w:proofErr w:type="spellEnd"/>
      <w:r>
        <w:t>, я уже это говорила, но в целом смотреть можно. Тема актуальная, у всех. Она цепляет, поэтому, все равно, сюжет такой интересный. Ну, можно было бы улучшить какие-то моменты, мы уже обсуждали, А так.</w:t>
      </w:r>
    </w:p>
    <w:p w14:paraId="6A63E7B3" w14:textId="77777777" w:rsidR="00047CA4" w:rsidRDefault="00047CA4" w:rsidP="00833734">
      <w:pPr>
        <w:pStyle w:val="Question"/>
        <w:spacing w:after="60"/>
        <w:ind w:firstLine="0"/>
      </w:pPr>
      <w:r w:rsidRPr="00845E9E">
        <w:t xml:space="preserve">Модератор: </w:t>
      </w:r>
      <w:r>
        <w:t xml:space="preserve"> Спасибо. Диана, у нас вы остаетесь.</w:t>
      </w:r>
    </w:p>
    <w:p w14:paraId="15BCADC0" w14:textId="77777777" w:rsidR="00047CA4" w:rsidRDefault="00047CA4" w:rsidP="00833734">
      <w:pPr>
        <w:pStyle w:val="Answer"/>
        <w:spacing w:after="60"/>
        <w:ind w:firstLine="0"/>
      </w:pPr>
      <w:r w:rsidRPr="00BA4C8F">
        <w:rPr>
          <w:b/>
        </w:rPr>
        <w:t>Диана:</w:t>
      </w:r>
      <w:r w:rsidRPr="00845E9E">
        <w:t xml:space="preserve"> </w:t>
      </w:r>
      <w:r>
        <w:t>Ну, я бы только маме порекомендовала. Все-таки на женскую аудиторию он больше, мне кажется, рассчитан. Мужу - точно нет. И Башаров не всем нравится. Я боялась бы.</w:t>
      </w:r>
    </w:p>
    <w:p w14:paraId="02624B90" w14:textId="77777777" w:rsidR="00047CA4" w:rsidRDefault="00047CA4" w:rsidP="00833734">
      <w:pPr>
        <w:pStyle w:val="Question"/>
        <w:spacing w:after="60"/>
        <w:ind w:firstLine="0"/>
      </w:pPr>
      <w:r w:rsidRPr="00845E9E">
        <w:t xml:space="preserve">Модератор: </w:t>
      </w:r>
      <w:r>
        <w:t>Остальным бы не порекомендовали из-за Башарова?</w:t>
      </w:r>
    </w:p>
    <w:p w14:paraId="0FF97841" w14:textId="77777777" w:rsidR="00047CA4" w:rsidRDefault="00047CA4" w:rsidP="00833734">
      <w:pPr>
        <w:pStyle w:val="Answer"/>
        <w:spacing w:after="60"/>
        <w:ind w:firstLine="0"/>
      </w:pPr>
      <w:r w:rsidRPr="00BA4C8F">
        <w:rPr>
          <w:b/>
        </w:rPr>
        <w:t>Диана:</w:t>
      </w:r>
      <w:r w:rsidRPr="00845E9E">
        <w:t xml:space="preserve"> </w:t>
      </w:r>
      <w:r>
        <w:t>Нет, ну, в целом тема такая щепетильная, по-разному можно к ней относиться.</w:t>
      </w:r>
    </w:p>
    <w:p w14:paraId="70871E25" w14:textId="77777777" w:rsidR="00047CA4" w:rsidRDefault="00047CA4" w:rsidP="00833734">
      <w:pPr>
        <w:pStyle w:val="Question"/>
        <w:spacing w:after="60"/>
        <w:ind w:firstLine="0"/>
      </w:pPr>
      <w:r w:rsidRPr="00845E9E">
        <w:t xml:space="preserve">Модератор: </w:t>
      </w:r>
      <w:r>
        <w:t>Итак, давайте обсудим, в детали углубимся, не прям по верхам пройдемся. О главных героинях сериала поговорим с вами. Есть Маша, если говорить о Маше, о сестре из России, как бы вы могли ее характеризовать двумя-тремя словами, вот она какая?</w:t>
      </w:r>
    </w:p>
    <w:p w14:paraId="0A9C5BB1" w14:textId="77777777" w:rsidR="00047CA4" w:rsidRDefault="00047CA4" w:rsidP="00833734">
      <w:pPr>
        <w:pStyle w:val="Answer"/>
        <w:spacing w:after="60"/>
        <w:ind w:firstLine="0"/>
      </w:pPr>
      <w:r w:rsidRPr="00BA4C8F">
        <w:rPr>
          <w:b/>
        </w:rPr>
        <w:t>Женщина:</w:t>
      </w:r>
      <w:r w:rsidRPr="00845E9E">
        <w:t xml:space="preserve"> </w:t>
      </w:r>
      <w:r>
        <w:t>Целеустремленная.</w:t>
      </w:r>
    </w:p>
    <w:p w14:paraId="2B765EA8" w14:textId="77777777" w:rsidR="00047CA4" w:rsidRDefault="00047CA4" w:rsidP="00833734">
      <w:pPr>
        <w:pStyle w:val="Question"/>
        <w:spacing w:after="60"/>
        <w:ind w:firstLine="0"/>
      </w:pPr>
      <w:r w:rsidRPr="00845E9E">
        <w:t>Модератор:</w:t>
      </w:r>
      <w:r>
        <w:t xml:space="preserve"> Ага, еще?</w:t>
      </w:r>
    </w:p>
    <w:p w14:paraId="771A2633" w14:textId="77777777" w:rsidR="00047CA4" w:rsidRDefault="00047CA4" w:rsidP="00833734">
      <w:pPr>
        <w:pStyle w:val="Answer"/>
        <w:spacing w:after="60"/>
        <w:ind w:firstLine="0"/>
      </w:pPr>
      <w:r w:rsidRPr="00BA4C8F">
        <w:rPr>
          <w:b/>
        </w:rPr>
        <w:t>Женщина:</w:t>
      </w:r>
      <w:r w:rsidRPr="00845E9E">
        <w:t xml:space="preserve"> </w:t>
      </w:r>
      <w:r>
        <w:t>Ответственная.</w:t>
      </w:r>
    </w:p>
    <w:p w14:paraId="41386432" w14:textId="77777777" w:rsidR="00047CA4" w:rsidRDefault="00047CA4" w:rsidP="00833734">
      <w:pPr>
        <w:pStyle w:val="Question"/>
        <w:spacing w:after="60"/>
        <w:ind w:firstLine="0"/>
      </w:pPr>
      <w:r w:rsidRPr="00845E9E">
        <w:t xml:space="preserve">Модератор: </w:t>
      </w:r>
      <w:r>
        <w:t>Ответственная, да, еще?</w:t>
      </w:r>
    </w:p>
    <w:p w14:paraId="2B689AC5" w14:textId="77777777" w:rsidR="00047CA4" w:rsidRDefault="00047CA4" w:rsidP="00833734">
      <w:pPr>
        <w:pStyle w:val="Answer"/>
        <w:spacing w:after="60"/>
        <w:ind w:firstLine="0"/>
      </w:pPr>
      <w:r w:rsidRPr="00BA4C8F">
        <w:rPr>
          <w:b/>
        </w:rPr>
        <w:t>Женщина:</w:t>
      </w:r>
      <w:r w:rsidRPr="00845E9E">
        <w:t xml:space="preserve"> </w:t>
      </w:r>
      <w:r>
        <w:t>Честолюбивая.</w:t>
      </w:r>
    </w:p>
    <w:p w14:paraId="670651C7" w14:textId="77777777" w:rsidR="00047CA4" w:rsidRDefault="00047CA4" w:rsidP="00833734">
      <w:pPr>
        <w:pStyle w:val="Question"/>
        <w:spacing w:after="60"/>
        <w:ind w:firstLine="0"/>
      </w:pPr>
      <w:r w:rsidRPr="00845E9E">
        <w:t xml:space="preserve">Модератор: </w:t>
      </w:r>
      <w:r>
        <w:t>Честолюбивая, еще?</w:t>
      </w:r>
    </w:p>
    <w:p w14:paraId="787C33CE" w14:textId="77777777" w:rsidR="00047CA4" w:rsidRDefault="00047CA4" w:rsidP="00833734">
      <w:pPr>
        <w:pStyle w:val="Answer"/>
        <w:spacing w:after="60"/>
        <w:ind w:firstLine="0"/>
      </w:pPr>
      <w:r w:rsidRPr="00BA4C8F">
        <w:rPr>
          <w:b/>
        </w:rPr>
        <w:t>Женщина:</w:t>
      </w:r>
      <w:r w:rsidRPr="00845E9E">
        <w:t xml:space="preserve"> </w:t>
      </w:r>
      <w:r>
        <w:t>Решительная.</w:t>
      </w:r>
    </w:p>
    <w:p w14:paraId="4FDC50FC" w14:textId="77777777" w:rsidR="00047CA4" w:rsidRDefault="00047CA4" w:rsidP="00833734">
      <w:pPr>
        <w:pStyle w:val="Question"/>
        <w:spacing w:after="60"/>
        <w:ind w:firstLine="0"/>
      </w:pPr>
      <w:r w:rsidRPr="00845E9E">
        <w:t>Модератор:</w:t>
      </w:r>
      <w:r>
        <w:t xml:space="preserve"> Решительная.</w:t>
      </w:r>
    </w:p>
    <w:p w14:paraId="521BA3CB" w14:textId="77777777" w:rsidR="00047CA4" w:rsidRDefault="00047CA4" w:rsidP="00833734">
      <w:pPr>
        <w:pStyle w:val="Answer"/>
        <w:spacing w:after="60"/>
        <w:ind w:firstLine="0"/>
      </w:pPr>
      <w:r w:rsidRPr="00BA4C8F">
        <w:rPr>
          <w:b/>
        </w:rPr>
        <w:t>Женщина:</w:t>
      </w:r>
      <w:r w:rsidRPr="00845E9E">
        <w:t xml:space="preserve"> </w:t>
      </w:r>
      <w:r>
        <w:t xml:space="preserve"> Искренняя, заботливая.</w:t>
      </w:r>
    </w:p>
    <w:p w14:paraId="09679132" w14:textId="77777777" w:rsidR="00047CA4" w:rsidRDefault="00047CA4" w:rsidP="00833734">
      <w:pPr>
        <w:pStyle w:val="Question"/>
        <w:spacing w:after="60"/>
        <w:ind w:firstLine="0"/>
      </w:pPr>
      <w:r w:rsidRPr="00845E9E">
        <w:t xml:space="preserve">Модератор: </w:t>
      </w:r>
      <w:r>
        <w:t>Искренняя, заботливая, так.</w:t>
      </w:r>
    </w:p>
    <w:p w14:paraId="6539D499" w14:textId="77777777" w:rsidR="00047CA4" w:rsidRDefault="00047CA4" w:rsidP="00833734">
      <w:pPr>
        <w:pStyle w:val="Answer"/>
        <w:spacing w:after="60"/>
        <w:ind w:firstLine="0"/>
      </w:pPr>
      <w:r w:rsidRPr="00BA4C8F">
        <w:rPr>
          <w:b/>
        </w:rPr>
        <w:t>Женщина:</w:t>
      </w:r>
      <w:r>
        <w:t xml:space="preserve"> Амбициозная.</w:t>
      </w:r>
    </w:p>
    <w:p w14:paraId="769DDC94" w14:textId="77777777" w:rsidR="00047CA4" w:rsidRDefault="00047CA4" w:rsidP="00833734">
      <w:pPr>
        <w:pStyle w:val="Question"/>
        <w:spacing w:after="60"/>
        <w:ind w:firstLine="0"/>
      </w:pPr>
      <w:r w:rsidRPr="00845E9E">
        <w:t xml:space="preserve">Модератор: </w:t>
      </w:r>
      <w:r>
        <w:t>Амбициозная, да. Есть ли еще что-то?</w:t>
      </w:r>
    </w:p>
    <w:p w14:paraId="2124024B" w14:textId="77777777" w:rsidR="00047CA4" w:rsidRPr="008B3EC2" w:rsidRDefault="00047CA4" w:rsidP="00833734">
      <w:pPr>
        <w:pStyle w:val="Answer"/>
        <w:spacing w:after="60"/>
        <w:ind w:firstLine="0"/>
      </w:pPr>
      <w:r w:rsidRPr="00BA4C8F">
        <w:rPr>
          <w:b/>
        </w:rPr>
        <w:t>Женщина:</w:t>
      </w:r>
      <w:r>
        <w:t xml:space="preserve"> Со своими ценностями, как это сказать.</w:t>
      </w:r>
    </w:p>
    <w:p w14:paraId="7D78B9B4" w14:textId="77777777" w:rsidR="00047CA4" w:rsidRDefault="00047CA4" w:rsidP="00833734">
      <w:pPr>
        <w:pStyle w:val="Answer"/>
        <w:spacing w:after="60"/>
        <w:ind w:firstLine="0"/>
      </w:pPr>
      <w:r w:rsidRPr="00BA4C8F">
        <w:rPr>
          <w:b/>
        </w:rPr>
        <w:t>Женщина:</w:t>
      </w:r>
      <w:r w:rsidRPr="008B3EC2">
        <w:t xml:space="preserve"> </w:t>
      </w:r>
      <w:r>
        <w:t>Самостоятельная, по-своему решительная.</w:t>
      </w:r>
    </w:p>
    <w:p w14:paraId="1B793304" w14:textId="77777777" w:rsidR="00047CA4" w:rsidRDefault="00047CA4" w:rsidP="00833734">
      <w:pPr>
        <w:pStyle w:val="Question"/>
        <w:spacing w:after="60"/>
        <w:ind w:firstLine="0"/>
      </w:pPr>
      <w:r w:rsidRPr="008B3EC2">
        <w:t>Модератор:</w:t>
      </w:r>
      <w:r>
        <w:t xml:space="preserve"> Со своими ценностями.</w:t>
      </w:r>
    </w:p>
    <w:p w14:paraId="13A6E76A" w14:textId="77777777" w:rsidR="00047CA4" w:rsidRDefault="00047CA4" w:rsidP="00833734">
      <w:pPr>
        <w:pStyle w:val="Answer"/>
        <w:spacing w:after="60"/>
        <w:ind w:firstLine="0"/>
      </w:pPr>
      <w:r w:rsidRPr="00BA4C8F">
        <w:rPr>
          <w:b/>
        </w:rPr>
        <w:t>Женщина:</w:t>
      </w:r>
      <w:r>
        <w:t xml:space="preserve"> Самодостаточная, то есть она сама на себе все тащила.</w:t>
      </w:r>
    </w:p>
    <w:p w14:paraId="05088183" w14:textId="77777777" w:rsidR="00047CA4" w:rsidRDefault="00047CA4" w:rsidP="00833734">
      <w:pPr>
        <w:pStyle w:val="Question"/>
        <w:spacing w:after="60"/>
        <w:ind w:firstLine="0"/>
      </w:pPr>
      <w:r w:rsidRPr="008B3EC2">
        <w:t xml:space="preserve">Модератор: </w:t>
      </w:r>
      <w:r>
        <w:t>А чем вот она больше всего запомнилась вам? Каким качеством или действием, или вот чем-то еще?</w:t>
      </w:r>
    </w:p>
    <w:p w14:paraId="325D3451" w14:textId="77777777" w:rsidR="00047CA4" w:rsidRDefault="00047CA4" w:rsidP="00833734">
      <w:pPr>
        <w:pStyle w:val="Answer"/>
        <w:spacing w:after="60"/>
        <w:ind w:firstLine="0"/>
      </w:pPr>
      <w:r w:rsidRPr="00BA4C8F">
        <w:rPr>
          <w:b/>
        </w:rPr>
        <w:t>Женщина:</w:t>
      </w:r>
      <w:r w:rsidRPr="008B3EC2">
        <w:t xml:space="preserve"> </w:t>
      </w:r>
      <w:r>
        <w:t>Тем, что на себя брала ответственность за решение вопросов. Также и с мамой она решала вопрос, также и с племянником, также и спокойно она отпустила свою дочь. То есть, в принципе, она решала, все брала на себя.</w:t>
      </w:r>
    </w:p>
    <w:p w14:paraId="3CACC3F8" w14:textId="77777777" w:rsidR="00047CA4" w:rsidRDefault="00047CA4" w:rsidP="00833734">
      <w:pPr>
        <w:pStyle w:val="Question"/>
        <w:spacing w:after="60"/>
        <w:ind w:firstLine="0"/>
      </w:pPr>
      <w:r w:rsidRPr="008B3EC2">
        <w:t xml:space="preserve">Модератор: </w:t>
      </w:r>
      <w:r>
        <w:t xml:space="preserve">Да, </w:t>
      </w:r>
      <w:r w:rsidRPr="008B3EC2">
        <w:t>Стелла</w:t>
      </w:r>
      <w:r>
        <w:t>?</w:t>
      </w:r>
    </w:p>
    <w:p w14:paraId="4AE6D1F1" w14:textId="77777777" w:rsidR="00047CA4" w:rsidRDefault="00047CA4" w:rsidP="00833734">
      <w:pPr>
        <w:pStyle w:val="Answer"/>
        <w:spacing w:after="60"/>
        <w:ind w:firstLine="0"/>
      </w:pPr>
      <w:r w:rsidRPr="00BA4C8F">
        <w:rPr>
          <w:b/>
        </w:rPr>
        <w:t>Стелла:</w:t>
      </w:r>
      <w:r w:rsidRPr="008B3EC2">
        <w:t xml:space="preserve"> </w:t>
      </w:r>
      <w:r>
        <w:t>Уравновешенный, спокойный человек.</w:t>
      </w:r>
    </w:p>
    <w:p w14:paraId="1410E405" w14:textId="77777777" w:rsidR="00047CA4" w:rsidRDefault="00047CA4" w:rsidP="00833734">
      <w:pPr>
        <w:pStyle w:val="Question"/>
        <w:spacing w:after="60"/>
        <w:ind w:firstLine="0"/>
      </w:pPr>
      <w:r w:rsidRPr="008B3EC2">
        <w:t>Модератор:</w:t>
      </w:r>
      <w:r>
        <w:t xml:space="preserve"> Ага. И еще, чем вам запомнилась Маша больше всего?</w:t>
      </w:r>
    </w:p>
    <w:p w14:paraId="670842A5" w14:textId="77777777" w:rsidR="00047CA4" w:rsidRDefault="00047CA4" w:rsidP="00833734">
      <w:pPr>
        <w:pStyle w:val="Answer"/>
        <w:spacing w:after="60"/>
        <w:ind w:firstLine="0"/>
      </w:pPr>
      <w:r w:rsidRPr="00BA4C8F">
        <w:rPr>
          <w:b/>
        </w:rPr>
        <w:t>Женщина:</w:t>
      </w:r>
      <w:r w:rsidRPr="008B3EC2">
        <w:t xml:space="preserve"> </w:t>
      </w:r>
      <w:r>
        <w:t>Профессионал своего дела.</w:t>
      </w:r>
    </w:p>
    <w:p w14:paraId="42F1A1F0" w14:textId="77777777" w:rsidR="00047CA4" w:rsidRDefault="00047CA4" w:rsidP="00833734">
      <w:pPr>
        <w:pStyle w:val="Answer"/>
        <w:spacing w:after="60"/>
        <w:ind w:firstLine="0"/>
      </w:pPr>
      <w:r w:rsidRPr="00BA4C8F">
        <w:rPr>
          <w:b/>
        </w:rPr>
        <w:t>Женщина:</w:t>
      </w:r>
      <w:r w:rsidRPr="008B3EC2">
        <w:t xml:space="preserve"> </w:t>
      </w:r>
      <w:r>
        <w:t>Да, кстати, да.</w:t>
      </w:r>
    </w:p>
    <w:p w14:paraId="4ADE408A" w14:textId="77777777" w:rsidR="00047CA4" w:rsidRDefault="00047CA4" w:rsidP="00833734">
      <w:pPr>
        <w:pStyle w:val="Question"/>
        <w:spacing w:after="60"/>
        <w:ind w:firstLine="0"/>
      </w:pPr>
      <w:r w:rsidRPr="008B3EC2">
        <w:t>Модератор:</w:t>
      </w:r>
      <w:r>
        <w:t xml:space="preserve"> Остальные?</w:t>
      </w:r>
    </w:p>
    <w:p w14:paraId="4B5ECB7E" w14:textId="77777777" w:rsidR="00047CA4" w:rsidRDefault="00047CA4" w:rsidP="00833734">
      <w:pPr>
        <w:pStyle w:val="Answer"/>
        <w:spacing w:after="60"/>
        <w:ind w:firstLine="0"/>
      </w:pPr>
      <w:r w:rsidRPr="00BA4C8F">
        <w:rPr>
          <w:b/>
        </w:rPr>
        <w:t>Женщина:</w:t>
      </w:r>
      <w:r w:rsidRPr="008B3EC2">
        <w:t xml:space="preserve"> </w:t>
      </w:r>
      <w:r>
        <w:t>В целом красивая актриса, и ее речь хорошо поставлена, чем она тоже выделяется.</w:t>
      </w:r>
    </w:p>
    <w:p w14:paraId="0EB1870E" w14:textId="77777777" w:rsidR="00047CA4" w:rsidRDefault="00047CA4" w:rsidP="00833734">
      <w:pPr>
        <w:pStyle w:val="Answer"/>
        <w:spacing w:after="60"/>
        <w:ind w:firstLine="0"/>
      </w:pPr>
      <w:r w:rsidRPr="00BA4C8F">
        <w:rPr>
          <w:b/>
        </w:rPr>
        <w:t>Женщина:</w:t>
      </w:r>
      <w:r w:rsidRPr="008B3EC2">
        <w:t xml:space="preserve"> </w:t>
      </w:r>
      <w:r>
        <w:t>Ну, она сначала была какая-то категоричная, мне кажется, в начале. У нее такие были вот четкие какие-то аспекты, то есть вот так, так она рубила там, иногда с плеча рубила, даже были такие моменты. А вот уже в конце фильма как будто поменялось у нее состояние ее восприимчивости, души. Она стала более лояльной, более гибкой, вот так вот.</w:t>
      </w:r>
    </w:p>
    <w:p w14:paraId="4B96D53D" w14:textId="77777777" w:rsidR="00047CA4" w:rsidRPr="004C3C9B" w:rsidRDefault="00047CA4" w:rsidP="00833734">
      <w:pPr>
        <w:pStyle w:val="Answer"/>
        <w:spacing w:after="60"/>
        <w:ind w:firstLine="0"/>
      </w:pPr>
      <w:r w:rsidRPr="00BA4C8F">
        <w:rPr>
          <w:b/>
        </w:rPr>
        <w:t>Женщина:</w:t>
      </w:r>
      <w:r w:rsidRPr="008B3EC2">
        <w:t xml:space="preserve"> </w:t>
      </w:r>
      <w:r>
        <w:t>Она вот такой вот стервозной была в некоторых моментах, когда, например, сестре отказала в помощи, ну, а деньгах, там квартиру продавать, так решительно. А потом все-таки вот, да, у меня к ней отношение поменялось, я поняла, что тут в принципе нет каких-то героев таких вот прям, о которых можно однозначно ответить. Все по-своему сложные, глубокие. И неоднозначные впечатления в течение фильма о каждом.</w:t>
      </w:r>
    </w:p>
    <w:p w14:paraId="747F64FE" w14:textId="77777777" w:rsidR="00047CA4" w:rsidRDefault="00047CA4" w:rsidP="00833734">
      <w:pPr>
        <w:pStyle w:val="Question"/>
        <w:spacing w:after="60"/>
        <w:ind w:firstLine="0"/>
      </w:pPr>
      <w:r w:rsidRPr="00D36051">
        <w:t xml:space="preserve">Модератор: </w:t>
      </w:r>
      <w:r>
        <w:t>Всем Маша понравилась, вернее, запомнилась, как глубокий персонаж? А поднимите руку, кому да? Благодарю. Так. А какие чувства у вас Маша вызывает, вообще, вот именно чувства?</w:t>
      </w:r>
    </w:p>
    <w:p w14:paraId="56524A53" w14:textId="77777777" w:rsidR="00047CA4" w:rsidRDefault="00047CA4" w:rsidP="00833734">
      <w:pPr>
        <w:pStyle w:val="Answer"/>
        <w:spacing w:after="60"/>
        <w:ind w:firstLine="0"/>
      </w:pPr>
      <w:r w:rsidRPr="00BA4C8F">
        <w:rPr>
          <w:b/>
        </w:rPr>
        <w:t>Женщина:</w:t>
      </w:r>
      <w:r>
        <w:t xml:space="preserve"> Позитивные.</w:t>
      </w:r>
    </w:p>
    <w:p w14:paraId="2DFA3B47" w14:textId="77777777" w:rsidR="00047CA4" w:rsidRDefault="00047CA4" w:rsidP="00833734">
      <w:pPr>
        <w:pStyle w:val="Answer"/>
        <w:spacing w:after="60"/>
        <w:ind w:firstLine="0"/>
      </w:pPr>
      <w:r w:rsidRPr="00BA4C8F">
        <w:rPr>
          <w:b/>
        </w:rPr>
        <w:t>Женщина:</w:t>
      </w:r>
      <w:r>
        <w:t xml:space="preserve"> Положительные.</w:t>
      </w:r>
    </w:p>
    <w:p w14:paraId="73C0E68F" w14:textId="77777777" w:rsidR="00047CA4" w:rsidRPr="008B3EC2" w:rsidRDefault="00047CA4" w:rsidP="00833734">
      <w:pPr>
        <w:pStyle w:val="Answer"/>
        <w:spacing w:after="60"/>
        <w:ind w:firstLine="0"/>
      </w:pPr>
      <w:r w:rsidRPr="00BA4C8F">
        <w:rPr>
          <w:b/>
        </w:rPr>
        <w:t>Женщина:</w:t>
      </w:r>
      <w:r>
        <w:t xml:space="preserve"> У меня в начале, как-то, было какое-то немножко раздвоение. Потому что от этой стервозности. А в конце фильма полностью пришло в сторону положительных эмоций.</w:t>
      </w:r>
    </w:p>
    <w:p w14:paraId="4A59FF00" w14:textId="77777777" w:rsidR="00047CA4" w:rsidRDefault="00047CA4" w:rsidP="00833734">
      <w:pPr>
        <w:pStyle w:val="Question"/>
        <w:spacing w:after="60"/>
        <w:ind w:firstLine="0"/>
      </w:pPr>
      <w:r w:rsidRPr="00D36051">
        <w:t xml:space="preserve">Модератор: </w:t>
      </w:r>
      <w:r>
        <w:t>Для остальных?</w:t>
      </w:r>
    </w:p>
    <w:p w14:paraId="799870FF" w14:textId="77777777" w:rsidR="00047CA4" w:rsidRPr="008B3EC2" w:rsidRDefault="00047CA4" w:rsidP="00833734">
      <w:pPr>
        <w:pStyle w:val="Answer"/>
        <w:spacing w:after="60"/>
        <w:ind w:firstLine="0"/>
      </w:pPr>
      <w:r w:rsidRPr="00BA4C8F">
        <w:rPr>
          <w:b/>
        </w:rPr>
        <w:t>Женщина:</w:t>
      </w:r>
      <w:r>
        <w:t xml:space="preserve"> Маша была, мне кажется, справедливой во всем, по крайней мере, я так вижу. И в том, что сестра хотела ради своих денег продать мамину квартиру, притом, что мама еще жива. А она, значит, давай продадим мамину квартиру. Маша в этом случае поступила, мне кажется, совершенно справедливо.</w:t>
      </w:r>
    </w:p>
    <w:p w14:paraId="6833EA35" w14:textId="77777777" w:rsidR="00047CA4" w:rsidRDefault="00047CA4" w:rsidP="00833734">
      <w:pPr>
        <w:pStyle w:val="Question"/>
        <w:spacing w:after="60"/>
        <w:ind w:firstLine="0"/>
      </w:pPr>
      <w:r w:rsidRPr="00D36051">
        <w:t xml:space="preserve">Модератор: </w:t>
      </w:r>
      <w:r>
        <w:t>Благодарю. Так, еще, какие эмоции у кого вызвала Маша?</w:t>
      </w:r>
    </w:p>
    <w:p w14:paraId="2AACF1F6" w14:textId="77777777" w:rsidR="00047CA4" w:rsidRDefault="00047CA4" w:rsidP="00833734">
      <w:pPr>
        <w:pStyle w:val="Answer"/>
        <w:spacing w:after="60"/>
        <w:ind w:firstLine="0"/>
      </w:pPr>
      <w:r w:rsidRPr="00BA4C8F">
        <w:rPr>
          <w:b/>
        </w:rPr>
        <w:t>Женщина:</w:t>
      </w:r>
      <w:r>
        <w:t xml:space="preserve"> Она с самого детства была такая. И вот это она сохранила.</w:t>
      </w:r>
    </w:p>
    <w:p w14:paraId="47CB23C3" w14:textId="77777777" w:rsidR="00047CA4" w:rsidRDefault="00047CA4" w:rsidP="00833734">
      <w:pPr>
        <w:pStyle w:val="Answer"/>
        <w:spacing w:after="60"/>
        <w:ind w:firstLine="0"/>
      </w:pPr>
      <w:r w:rsidRPr="00BA4C8F">
        <w:rPr>
          <w:b/>
        </w:rPr>
        <w:t>Женщина:</w:t>
      </w:r>
      <w:r>
        <w:t xml:space="preserve"> Более рассудительная.</w:t>
      </w:r>
    </w:p>
    <w:p w14:paraId="5727CEEC" w14:textId="77777777" w:rsidR="00047CA4" w:rsidRPr="008B3EC2" w:rsidRDefault="00047CA4" w:rsidP="00833734">
      <w:pPr>
        <w:pStyle w:val="Answer"/>
        <w:spacing w:after="60"/>
        <w:ind w:firstLine="0"/>
      </w:pPr>
      <w:r w:rsidRPr="00BA4C8F">
        <w:rPr>
          <w:b/>
        </w:rPr>
        <w:t>Женщина:</w:t>
      </w:r>
      <w:r>
        <w:t xml:space="preserve"> Лидер.</w:t>
      </w:r>
    </w:p>
    <w:p w14:paraId="2D3A20D5" w14:textId="77777777" w:rsidR="00047CA4" w:rsidRDefault="00047CA4" w:rsidP="00833734">
      <w:pPr>
        <w:pStyle w:val="Question"/>
        <w:spacing w:after="60"/>
        <w:ind w:firstLine="0"/>
      </w:pPr>
      <w:r w:rsidRPr="00D36051">
        <w:t xml:space="preserve">Модератор: </w:t>
      </w:r>
      <w:r>
        <w:t>Окей. В целом, если говорить по сериалу, по всем сериям, вам скорее понятны характер, поступки, мотивации Маши, или, скорее не понятны?</w:t>
      </w:r>
    </w:p>
    <w:p w14:paraId="2A0A50D7" w14:textId="77777777" w:rsidR="00047CA4" w:rsidRPr="008B3EC2" w:rsidRDefault="00047CA4" w:rsidP="00833734">
      <w:pPr>
        <w:pStyle w:val="Answer"/>
        <w:spacing w:after="60"/>
        <w:ind w:firstLine="0"/>
      </w:pPr>
      <w:r w:rsidRPr="00BA4C8F">
        <w:rPr>
          <w:b/>
        </w:rPr>
        <w:t>Несколько человек:</w:t>
      </w:r>
      <w:r>
        <w:t xml:space="preserve"> Понятны.</w:t>
      </w:r>
    </w:p>
    <w:p w14:paraId="68CC0A31" w14:textId="77777777" w:rsidR="00047CA4" w:rsidRDefault="00047CA4" w:rsidP="00833734">
      <w:pPr>
        <w:pStyle w:val="Question"/>
        <w:spacing w:after="60"/>
        <w:ind w:firstLine="0"/>
      </w:pPr>
      <w:r w:rsidRPr="00D36051">
        <w:t xml:space="preserve">Модератор: </w:t>
      </w:r>
      <w:r>
        <w:t>Так, есть ли те, кому какие-то поступки были не понятны, или мотивации были не понятны?</w:t>
      </w:r>
    </w:p>
    <w:p w14:paraId="76AFDB94" w14:textId="77777777" w:rsidR="00047CA4" w:rsidRPr="008B3EC2" w:rsidRDefault="00047CA4" w:rsidP="00833734">
      <w:pPr>
        <w:pStyle w:val="Answer"/>
        <w:spacing w:after="60"/>
        <w:ind w:firstLine="0"/>
      </w:pPr>
      <w:r w:rsidRPr="00BA4C8F">
        <w:rPr>
          <w:b/>
        </w:rPr>
        <w:t>Женщина:</w:t>
      </w:r>
      <w:r>
        <w:t xml:space="preserve"> Да, мне не всегда она была понятна.</w:t>
      </w:r>
    </w:p>
    <w:p w14:paraId="5387BE8A" w14:textId="77777777" w:rsidR="00047CA4" w:rsidRDefault="00047CA4" w:rsidP="00833734">
      <w:pPr>
        <w:pStyle w:val="Question"/>
        <w:spacing w:after="60"/>
        <w:ind w:firstLine="0"/>
      </w:pPr>
      <w:r w:rsidRPr="00D36051">
        <w:t xml:space="preserve">Модератор: </w:t>
      </w:r>
      <w:r>
        <w:t>В каких эпизодах  не было понятно?</w:t>
      </w:r>
    </w:p>
    <w:p w14:paraId="19A5A50D" w14:textId="77777777" w:rsidR="00047CA4" w:rsidRPr="008B3EC2" w:rsidRDefault="00047CA4" w:rsidP="00833734">
      <w:pPr>
        <w:pStyle w:val="Answer"/>
        <w:spacing w:after="60"/>
        <w:ind w:firstLine="0"/>
      </w:pPr>
      <w:r w:rsidRPr="00BA4C8F">
        <w:rPr>
          <w:b/>
        </w:rPr>
        <w:t>Женщина:</w:t>
      </w:r>
      <w:r>
        <w:t xml:space="preserve"> Вот, хотя бы, они там хотят в Европу уехать, у нее своя квартира есть. У них там в Украине, получается, ничего не осталось. И вот она предложила вариант. То есть, здесь вопрос не в том, она имела право, безусловно, ей отказать. Но она даже не стала этот вариант рассматривать. То есть, как-то, хотя бы, преподнести свой отказ более дипломатично. То есть, была очень, довольно, резка в некоторых моментах.</w:t>
      </w:r>
    </w:p>
    <w:p w14:paraId="02B9B34D" w14:textId="77777777" w:rsidR="00047CA4" w:rsidRDefault="00047CA4" w:rsidP="00833734">
      <w:pPr>
        <w:pStyle w:val="Question"/>
        <w:spacing w:after="60"/>
        <w:ind w:firstLine="0"/>
      </w:pPr>
      <w:r w:rsidRPr="00D36051">
        <w:t xml:space="preserve">Модератор: </w:t>
      </w:r>
      <w:r>
        <w:t>Спасибо.</w:t>
      </w:r>
    </w:p>
    <w:p w14:paraId="292040B4" w14:textId="77777777" w:rsidR="00047CA4" w:rsidRDefault="00047CA4" w:rsidP="00833734">
      <w:pPr>
        <w:pStyle w:val="Answer"/>
        <w:spacing w:after="60"/>
        <w:ind w:firstLine="0"/>
      </w:pPr>
      <w:r w:rsidRPr="00BA4C8F">
        <w:rPr>
          <w:b/>
        </w:rPr>
        <w:t>Женщина:</w:t>
      </w:r>
      <w:r>
        <w:t xml:space="preserve"> И, конечно, ее профессионализм, да, запомнился. Она хорошо себя вела, в смысле, как сказать.</w:t>
      </w:r>
    </w:p>
    <w:p w14:paraId="555F07EB" w14:textId="77777777" w:rsidR="00047CA4" w:rsidRPr="008B3EC2" w:rsidRDefault="00047CA4" w:rsidP="00833734">
      <w:pPr>
        <w:pStyle w:val="Answer"/>
        <w:spacing w:after="60"/>
        <w:ind w:firstLine="0"/>
      </w:pPr>
      <w:r w:rsidRPr="00BA4C8F">
        <w:rPr>
          <w:b/>
        </w:rPr>
        <w:t>Женщина:</w:t>
      </w:r>
      <w:r>
        <w:t xml:space="preserve"> С Машей было непонятно, то ли она на самом деле любила Башарова, то ли она как-то, сначала его отвергала. И вот этот момент мне непонятен. То ли у нее есть чувства положительные, то ли  у нее, наоборот, отрицательные. Как-то, тоже, по началу показывали, что она негатив наотрез, потом уже какие-то моменты, что вроде бы она и неплохо относится к Башарову.</w:t>
      </w:r>
    </w:p>
    <w:p w14:paraId="39BF9AA3" w14:textId="77777777" w:rsidR="00047CA4" w:rsidRDefault="00047CA4" w:rsidP="00833734">
      <w:pPr>
        <w:pStyle w:val="Question"/>
        <w:spacing w:after="60"/>
        <w:ind w:firstLine="0"/>
      </w:pPr>
      <w:r w:rsidRPr="00D36051">
        <w:t xml:space="preserve">Модератор: </w:t>
      </w:r>
      <w:r>
        <w:t>По мотивации, по характеру Маши, если что-то еще непонятно, возможно есть какие-то другие мнения? Окей. А как бы вы сформулировали такую, грубо говоря, политическую позицию Маши? Чем ее действия обусловлены в сериале? Какая у нее позиция, вообще?</w:t>
      </w:r>
    </w:p>
    <w:p w14:paraId="069C3802" w14:textId="77777777" w:rsidR="00047CA4" w:rsidRDefault="00047CA4" w:rsidP="00833734">
      <w:pPr>
        <w:pStyle w:val="Answer"/>
        <w:spacing w:after="60"/>
        <w:ind w:firstLine="0"/>
      </w:pPr>
      <w:r w:rsidRPr="00BA4C8F">
        <w:rPr>
          <w:b/>
        </w:rPr>
        <w:t>Женщина:</w:t>
      </w:r>
      <w:r>
        <w:t xml:space="preserve"> Забота о семье.</w:t>
      </w:r>
    </w:p>
    <w:p w14:paraId="321D6192" w14:textId="77777777" w:rsidR="00047CA4" w:rsidRDefault="00047CA4" w:rsidP="00833734">
      <w:pPr>
        <w:pStyle w:val="Answer"/>
        <w:spacing w:after="60"/>
        <w:ind w:firstLine="0"/>
      </w:pPr>
      <w:r w:rsidRPr="00BA4C8F">
        <w:rPr>
          <w:b/>
        </w:rPr>
        <w:t>Женщина:</w:t>
      </w:r>
      <w:r>
        <w:t xml:space="preserve"> Она против Украины же была, потому что отца убили там, можно сказать, на глазах. Поэтому, у нее с детства ненависть к этой стране и к этим людям.</w:t>
      </w:r>
    </w:p>
    <w:p w14:paraId="2C34E466" w14:textId="77777777" w:rsidR="00047CA4" w:rsidRPr="00C21CC0" w:rsidRDefault="00047CA4" w:rsidP="00833734">
      <w:pPr>
        <w:pStyle w:val="Answer"/>
        <w:spacing w:after="60"/>
        <w:ind w:firstLine="0"/>
      </w:pPr>
      <w:r w:rsidRPr="00BA4C8F">
        <w:rPr>
          <w:b/>
        </w:rPr>
        <w:t>Виктория:</w:t>
      </w:r>
      <w:r w:rsidRPr="00C21CC0">
        <w:t xml:space="preserve"> </w:t>
      </w:r>
      <w:r>
        <w:t>Нет, она в сериале.</w:t>
      </w:r>
    </w:p>
    <w:p w14:paraId="042AE60A" w14:textId="77777777" w:rsidR="00047CA4" w:rsidRDefault="00047CA4" w:rsidP="00833734">
      <w:pPr>
        <w:pStyle w:val="Question"/>
        <w:spacing w:after="60"/>
        <w:ind w:firstLine="0"/>
      </w:pPr>
      <w:r w:rsidRPr="00D36051">
        <w:t xml:space="preserve">Модератор: </w:t>
      </w:r>
      <w:r>
        <w:t>Так, давайте, пожалуйста, по одному сейчас.</w:t>
      </w:r>
    </w:p>
    <w:p w14:paraId="7CC7BDF5" w14:textId="77777777" w:rsidR="00047CA4" w:rsidRDefault="00047CA4" w:rsidP="00833734">
      <w:pPr>
        <w:pStyle w:val="Answer"/>
        <w:spacing w:after="60"/>
        <w:ind w:firstLine="0"/>
      </w:pPr>
      <w:r w:rsidRPr="00BA4C8F">
        <w:rPr>
          <w:b/>
        </w:rPr>
        <w:t>Виктория:</w:t>
      </w:r>
      <w:r>
        <w:t xml:space="preserve"> Маша в самом сериале, при разговоре с сестрой совей с Анной, она ей что сказала? Когда та в магазине, когда бутылку вида эта Анна разбила – ей Маша что сказала? Что не надо спешить с выводами и решениями. Надо пожить и посмотреть. Она же ей что сказала, как ты можешь здесь находиться?</w:t>
      </w:r>
    </w:p>
    <w:p w14:paraId="15CF6647" w14:textId="77777777" w:rsidR="00047CA4" w:rsidRDefault="00047CA4" w:rsidP="00833734">
      <w:pPr>
        <w:pStyle w:val="Answer"/>
        <w:spacing w:after="60"/>
        <w:ind w:firstLine="0"/>
      </w:pPr>
      <w:r w:rsidRPr="00BA4C8F">
        <w:rPr>
          <w:b/>
        </w:rPr>
        <w:t>Женщина:</w:t>
      </w:r>
      <w:r>
        <w:t xml:space="preserve"> Не знаю, по крайней мере я поняла так, что, она говорит, как ты можешь жить в такой стране, где убили нашего отца?</w:t>
      </w:r>
    </w:p>
    <w:p w14:paraId="50937873" w14:textId="77777777" w:rsidR="00047CA4" w:rsidRDefault="00047CA4" w:rsidP="00833734">
      <w:pPr>
        <w:pStyle w:val="Answer"/>
        <w:spacing w:after="60"/>
        <w:ind w:firstLine="0"/>
      </w:pPr>
      <w:r w:rsidRPr="00BA4C8F">
        <w:rPr>
          <w:b/>
        </w:rPr>
        <w:t>Виктория:</w:t>
      </w:r>
      <w:r>
        <w:t xml:space="preserve"> Нет, это о другом речь была, про город сам.</w:t>
      </w:r>
    </w:p>
    <w:p w14:paraId="4480B8A2" w14:textId="77777777" w:rsidR="00047CA4" w:rsidRDefault="00047CA4" w:rsidP="00833734">
      <w:pPr>
        <w:pStyle w:val="Answer"/>
        <w:spacing w:after="60"/>
        <w:ind w:firstLine="0"/>
      </w:pPr>
      <w:r w:rsidRPr="00BA4C8F">
        <w:rPr>
          <w:b/>
        </w:rPr>
        <w:t>Женщина:</w:t>
      </w:r>
      <w:r w:rsidRPr="00C21CC0">
        <w:t xml:space="preserve"> </w:t>
      </w:r>
      <w:r>
        <w:t>Про город. Про Одессу.</w:t>
      </w:r>
    </w:p>
    <w:p w14:paraId="1937E510" w14:textId="77777777" w:rsidR="00047CA4" w:rsidRPr="00C21CC0" w:rsidRDefault="00047CA4" w:rsidP="00833734">
      <w:pPr>
        <w:pStyle w:val="Answer"/>
        <w:spacing w:after="60"/>
        <w:ind w:firstLine="0"/>
      </w:pPr>
      <w:r w:rsidRPr="00BA4C8F">
        <w:rPr>
          <w:b/>
        </w:rPr>
        <w:t>Виктория:</w:t>
      </w:r>
      <w:r>
        <w:t xml:space="preserve"> Как ты можешь жить в том городе, это не про Украину, а именно про, ну хоть в Иваново бы его убили, она бы сказала, именно, как про Иваново.</w:t>
      </w:r>
    </w:p>
    <w:p w14:paraId="105B51DC" w14:textId="77777777" w:rsidR="00047CA4" w:rsidRDefault="00047CA4" w:rsidP="00833734">
      <w:pPr>
        <w:pStyle w:val="Question"/>
        <w:spacing w:after="60"/>
        <w:ind w:firstLine="0"/>
      </w:pPr>
      <w:r w:rsidRPr="00D36051">
        <w:t xml:space="preserve">Модератор: </w:t>
      </w:r>
      <w:r>
        <w:t xml:space="preserve">Спасибо. Давайте остановим дискуссию. Спасибо большое. </w:t>
      </w:r>
      <w:r w:rsidRPr="00C21CC0">
        <w:t>Виктория</w:t>
      </w:r>
      <w:r>
        <w:t>, а вы бы как сформулировали политическую позицию Маши?</w:t>
      </w:r>
    </w:p>
    <w:p w14:paraId="1A601D7F" w14:textId="77777777" w:rsidR="00047CA4" w:rsidRPr="00C21CC0" w:rsidRDefault="00047CA4" w:rsidP="00833734">
      <w:pPr>
        <w:pStyle w:val="Answer"/>
        <w:spacing w:after="60"/>
        <w:ind w:firstLine="0"/>
      </w:pPr>
      <w:r w:rsidRPr="00BA4C8F">
        <w:rPr>
          <w:b/>
        </w:rPr>
        <w:t>Виктория:</w:t>
      </w:r>
      <w:r>
        <w:t xml:space="preserve"> Политическую?</w:t>
      </w:r>
    </w:p>
    <w:p w14:paraId="745849EE" w14:textId="77777777" w:rsidR="00047CA4" w:rsidRDefault="00047CA4" w:rsidP="00833734">
      <w:pPr>
        <w:pStyle w:val="Question"/>
        <w:spacing w:after="60"/>
        <w:ind w:firstLine="0"/>
      </w:pPr>
      <w:r w:rsidRPr="00D36051">
        <w:t xml:space="preserve">Модератор: </w:t>
      </w:r>
      <w:r>
        <w:t>Да.</w:t>
      </w:r>
    </w:p>
    <w:p w14:paraId="7A192386" w14:textId="77777777" w:rsidR="00047CA4" w:rsidRPr="00C21CC0" w:rsidRDefault="00047CA4" w:rsidP="00833734">
      <w:pPr>
        <w:pStyle w:val="Answer"/>
        <w:spacing w:after="60"/>
        <w:ind w:firstLine="0"/>
      </w:pPr>
      <w:r w:rsidRPr="00BA4C8F">
        <w:rPr>
          <w:b/>
        </w:rPr>
        <w:t>Виктория:</w:t>
      </w:r>
      <w:r>
        <w:t xml:space="preserve"> Ну, по-моему, она точно так же, что не надо торопиться с решениями и выводами. Мне кажется, ненависти не было к Украине никакой выражено в этом сериале. Она рассудительная девушка. И то что у нее сестра жила на Украине, племянник оттуда же, она всех приняла. И тоже, мне как-то не особо понятно – Украина, Украина. Одесса – вообще, российский город, действительно. Как все, вот, в быту все разговаривают, Одесса  - это российский город. Это не прямо Украина, что Львов какой-нибудь, например.</w:t>
      </w:r>
    </w:p>
    <w:p w14:paraId="3174B375" w14:textId="77777777" w:rsidR="00047CA4" w:rsidRDefault="00047CA4" w:rsidP="00833734">
      <w:pPr>
        <w:pStyle w:val="Question"/>
        <w:spacing w:after="60"/>
        <w:ind w:firstLine="0"/>
      </w:pPr>
      <w:r w:rsidRPr="00D36051">
        <w:t xml:space="preserve">Модератор: </w:t>
      </w:r>
      <w:r>
        <w:t xml:space="preserve">Да, </w:t>
      </w:r>
      <w:r w:rsidRPr="00C21CC0">
        <w:t>Наталья</w:t>
      </w:r>
      <w:r>
        <w:t>, вы хотели тоже высказаться.</w:t>
      </w:r>
    </w:p>
    <w:p w14:paraId="65155902" w14:textId="77777777" w:rsidR="00047CA4" w:rsidRPr="00C21CC0" w:rsidRDefault="00047CA4" w:rsidP="00833734">
      <w:pPr>
        <w:pStyle w:val="Answer"/>
        <w:spacing w:after="60"/>
        <w:ind w:firstLine="0"/>
      </w:pPr>
      <w:r w:rsidRPr="00BA4C8F">
        <w:rPr>
          <w:b/>
        </w:rPr>
        <w:t>Наталья:</w:t>
      </w:r>
      <w:r>
        <w:t xml:space="preserve"> По поводу политического – она, скорее была патриоткой. Потому что она хотела поехать на Донбасс, она хотела быть полезной. Так я поняла.</w:t>
      </w:r>
    </w:p>
    <w:p w14:paraId="7F0482D5" w14:textId="77777777" w:rsidR="00047CA4" w:rsidRDefault="00047CA4" w:rsidP="00833734">
      <w:pPr>
        <w:pStyle w:val="Question"/>
        <w:spacing w:after="60"/>
        <w:ind w:firstLine="0"/>
      </w:pPr>
      <w:r w:rsidRPr="00D36051">
        <w:t xml:space="preserve">Модератор: </w:t>
      </w:r>
      <w:r>
        <w:t>Так, а что на нее повлияло? В чем обусловлена вот эта ее позиция? В чем это выражается? Поехала на Донбасс, окей, хотела, как вы сказали. Что еще?</w:t>
      </w:r>
    </w:p>
    <w:p w14:paraId="6B1C0ECD" w14:textId="77777777" w:rsidR="00047CA4" w:rsidRPr="00C21CC0" w:rsidRDefault="00047CA4" w:rsidP="00833734">
      <w:pPr>
        <w:pStyle w:val="Answer"/>
        <w:spacing w:after="60"/>
        <w:ind w:firstLine="0"/>
      </w:pPr>
      <w:r w:rsidRPr="00BA4C8F">
        <w:rPr>
          <w:b/>
        </w:rPr>
        <w:t>Наталья:</w:t>
      </w:r>
      <w:r>
        <w:t xml:space="preserve"> Не хотела в стороне оставаться.</w:t>
      </w:r>
    </w:p>
    <w:p w14:paraId="2E70BE31" w14:textId="77777777" w:rsidR="00047CA4" w:rsidRDefault="00047CA4" w:rsidP="00833734">
      <w:pPr>
        <w:pStyle w:val="Question"/>
        <w:spacing w:after="60"/>
        <w:ind w:firstLine="0"/>
      </w:pPr>
      <w:r w:rsidRPr="00D36051">
        <w:t xml:space="preserve">Модератор: </w:t>
      </w:r>
      <w:r w:rsidRPr="00C21CC0">
        <w:t>Наталья</w:t>
      </w:r>
      <w:r>
        <w:t>, вы договорили?</w:t>
      </w:r>
    </w:p>
    <w:p w14:paraId="363D310C" w14:textId="77777777" w:rsidR="00047CA4" w:rsidRPr="00C21CC0" w:rsidRDefault="00047CA4" w:rsidP="00833734">
      <w:pPr>
        <w:pStyle w:val="Answer"/>
        <w:spacing w:after="60"/>
        <w:ind w:firstLine="0"/>
      </w:pPr>
      <w:r w:rsidRPr="00BA4C8F">
        <w:rPr>
          <w:b/>
        </w:rPr>
        <w:t>Наталья:</w:t>
      </w:r>
      <w:r>
        <w:t xml:space="preserve"> Да.</w:t>
      </w:r>
    </w:p>
    <w:p w14:paraId="648F6BA1" w14:textId="77777777" w:rsidR="00047CA4" w:rsidRDefault="00047CA4" w:rsidP="00833734">
      <w:pPr>
        <w:pStyle w:val="Question"/>
        <w:spacing w:after="60"/>
        <w:ind w:firstLine="0"/>
      </w:pPr>
      <w:r w:rsidRPr="00D36051">
        <w:t xml:space="preserve">Модератор: </w:t>
      </w:r>
      <w:r w:rsidRPr="00C21CC0">
        <w:t>Алена</w:t>
      </w:r>
      <w:r>
        <w:t>?</w:t>
      </w:r>
    </w:p>
    <w:p w14:paraId="6D20EA42" w14:textId="77777777" w:rsidR="00047CA4" w:rsidRPr="00C21CC0" w:rsidRDefault="00047CA4" w:rsidP="00833734">
      <w:pPr>
        <w:pStyle w:val="Answer"/>
        <w:spacing w:after="60"/>
        <w:ind w:firstLine="0"/>
      </w:pPr>
      <w:r w:rsidRPr="00BA4C8F">
        <w:rPr>
          <w:b/>
        </w:rPr>
        <w:t>Алена:</w:t>
      </w:r>
      <w:r>
        <w:t xml:space="preserve"> Я думаю, что поскольку ее сестра прибыла из Украины, Маше эта тема была очень глубока, так сказать. Она очень была в этой теме замешана. И мне казалось, что приходя, и проводя эфиры с кружевницей, с каким-то агрономом – она чувствовала себя, что она говорит не об этом. Что вот, как сказать, как ведущая, она тратит время на какие-то неважные вещи. А вот, например, на том же Донбассе она могла бы быть более полезна.</w:t>
      </w:r>
    </w:p>
    <w:p w14:paraId="22C7DFF6" w14:textId="77777777" w:rsidR="00047CA4" w:rsidRDefault="00047CA4" w:rsidP="00833734">
      <w:pPr>
        <w:pStyle w:val="Question"/>
        <w:spacing w:after="60"/>
        <w:ind w:firstLine="0"/>
      </w:pPr>
      <w:r w:rsidRPr="00D36051">
        <w:t xml:space="preserve">Модератор: </w:t>
      </w:r>
      <w:r w:rsidRPr="00C21CC0">
        <w:t>Алена</w:t>
      </w:r>
      <w:r>
        <w:t>, спасибо. Мысль ясна. Ольга?</w:t>
      </w:r>
    </w:p>
    <w:p w14:paraId="68E7AF1D" w14:textId="77777777" w:rsidR="00047CA4" w:rsidRDefault="00047CA4" w:rsidP="00833734">
      <w:pPr>
        <w:pStyle w:val="Answer"/>
        <w:spacing w:after="60"/>
        <w:ind w:firstLine="0"/>
      </w:pPr>
      <w:r w:rsidRPr="00BA4C8F">
        <w:rPr>
          <w:b/>
        </w:rPr>
        <w:t>Ольга:</w:t>
      </w:r>
      <w:r>
        <w:t xml:space="preserve"> Я увидела то, что, во-первых, Башаров, ее любовь поехал на Донбасс, и она почувствовала то что ее вторая половинка там будет сейчас где-то может погибнуть. За него </w:t>
      </w:r>
      <w:proofErr w:type="spellStart"/>
      <w:r>
        <w:t>запереживала</w:t>
      </w:r>
      <w:proofErr w:type="spellEnd"/>
      <w:r>
        <w:t>. Во-вторых, там в соцсетях ее прописывали очень некрасиво. И она, как же я такая вот. И вот это спровоцировала ее на такое вот. Во-первых, внутреннее ее состояние, что она на самом деле патриотка. Все-таки, внутри нее сидела. Хотя это явно не проявлялось никак в начале, вообще никак, и не прослеживалось это. Но вот эти моменты, то что вторая половина поехала на Донбасс и то что в соцсетях ее прописывали – ее это спровоцировало, вот именно, открыть свое внутреннее состояние, и быть полезной Родине, поехать, тоже, вот, как бы, фрилансером.</w:t>
      </w:r>
    </w:p>
    <w:p w14:paraId="1B35E812" w14:textId="77777777" w:rsidR="00047CA4" w:rsidRPr="00780CF5" w:rsidRDefault="00047CA4" w:rsidP="00833734">
      <w:pPr>
        <w:pStyle w:val="Answer"/>
        <w:spacing w:after="60"/>
        <w:ind w:firstLine="0"/>
      </w:pPr>
      <w:r w:rsidRPr="00BA4C8F">
        <w:rPr>
          <w:b/>
        </w:rPr>
        <w:t>Света:</w:t>
      </w:r>
      <w:r>
        <w:t xml:space="preserve"> А мне кажется, она все-таки была против Украины, потому что в разговоре с сестрой, когда они на кухне, или где там, ссорились, она конкретно сказала, а что делали вы, когда с 2014 года стреляли на Донбассе людей? Никто не обращал внимание. Она, как бы, ей все популярно объяснила. Сестра ,вроде, согласилась. Но в то же время она считала, что муж ее за Украину. А она была за мужем.</w:t>
      </w:r>
    </w:p>
    <w:p w14:paraId="7E14A9AA" w14:textId="77777777" w:rsidR="00047CA4" w:rsidRDefault="00047CA4" w:rsidP="00833734">
      <w:pPr>
        <w:pStyle w:val="Question"/>
        <w:spacing w:after="60"/>
        <w:ind w:firstLine="0"/>
      </w:pPr>
      <w:r w:rsidRPr="00D36051">
        <w:t xml:space="preserve">Модератор: </w:t>
      </w:r>
      <w:r>
        <w:t>Света, а если в одно-два слова  позицию Маши упаковать, политическую позицию, то как это бы звучало?</w:t>
      </w:r>
    </w:p>
    <w:p w14:paraId="79BDE89F" w14:textId="77777777" w:rsidR="00047CA4" w:rsidRPr="00780CF5" w:rsidRDefault="00047CA4" w:rsidP="00833734">
      <w:pPr>
        <w:pStyle w:val="Answer"/>
        <w:spacing w:after="60"/>
        <w:ind w:firstLine="0"/>
      </w:pPr>
      <w:r w:rsidRPr="00BA4C8F">
        <w:rPr>
          <w:b/>
        </w:rPr>
        <w:t>Света:</w:t>
      </w:r>
      <w:r>
        <w:t xml:space="preserve"> Ну, она считала, что СВО – это то, что нужно.</w:t>
      </w:r>
    </w:p>
    <w:p w14:paraId="0592245C" w14:textId="77777777" w:rsidR="00047CA4" w:rsidRDefault="00047CA4" w:rsidP="00833734">
      <w:pPr>
        <w:pStyle w:val="Question"/>
        <w:spacing w:after="60"/>
        <w:ind w:firstLine="0"/>
      </w:pPr>
      <w:r w:rsidRPr="00D36051">
        <w:t xml:space="preserve">Модератор: </w:t>
      </w:r>
      <w:r>
        <w:t xml:space="preserve">Спасибо. </w:t>
      </w:r>
      <w:r w:rsidRPr="00780CF5">
        <w:t>Элеонора</w:t>
      </w:r>
      <w:r>
        <w:t>, я хочу вас послушать. Вы что считаете?</w:t>
      </w:r>
    </w:p>
    <w:p w14:paraId="528995FE" w14:textId="77777777" w:rsidR="00047CA4" w:rsidRPr="00780CF5" w:rsidRDefault="00047CA4" w:rsidP="00833734">
      <w:pPr>
        <w:pStyle w:val="Answer"/>
        <w:spacing w:after="60"/>
        <w:ind w:firstLine="0"/>
      </w:pPr>
      <w:r w:rsidRPr="00BA4C8F">
        <w:rPr>
          <w:b/>
        </w:rPr>
        <w:t>Элеонора:</w:t>
      </w:r>
      <w:r>
        <w:t xml:space="preserve"> Я считаю, что Мария патриот была.</w:t>
      </w:r>
    </w:p>
    <w:p w14:paraId="034C1070" w14:textId="77777777" w:rsidR="00047CA4" w:rsidRDefault="00047CA4" w:rsidP="00833734">
      <w:pPr>
        <w:pStyle w:val="Question"/>
        <w:spacing w:after="60"/>
        <w:ind w:firstLine="0"/>
      </w:pPr>
      <w:r w:rsidRPr="00D36051">
        <w:t xml:space="preserve">Модератор: </w:t>
      </w:r>
      <w:r>
        <w:t>У кого еще есть какое мнение?</w:t>
      </w:r>
    </w:p>
    <w:p w14:paraId="181F4007" w14:textId="77777777" w:rsidR="00047CA4" w:rsidRPr="00780CF5" w:rsidRDefault="00047CA4" w:rsidP="00833734">
      <w:pPr>
        <w:pStyle w:val="Answer"/>
        <w:spacing w:after="60"/>
        <w:ind w:firstLine="0"/>
      </w:pPr>
      <w:r w:rsidRPr="00BA4C8F">
        <w:rPr>
          <w:b/>
        </w:rPr>
        <w:t>Женщина:</w:t>
      </w:r>
      <w:r>
        <w:t xml:space="preserve"> Я тоже думаю ,что она умеренно патриотична была. Не ярая, прямо, патриотка. Просто трезво оценивала ситуацию.</w:t>
      </w:r>
    </w:p>
    <w:p w14:paraId="01E80DE3" w14:textId="77777777" w:rsidR="00047CA4" w:rsidRDefault="00047CA4" w:rsidP="00833734">
      <w:pPr>
        <w:pStyle w:val="Question"/>
        <w:spacing w:after="60"/>
        <w:ind w:firstLine="0"/>
      </w:pPr>
      <w:r w:rsidRPr="00D36051">
        <w:t xml:space="preserve">Модератор: </w:t>
      </w:r>
      <w:r>
        <w:t>Умеренно патриотичная.</w:t>
      </w:r>
    </w:p>
    <w:p w14:paraId="3E697091" w14:textId="77777777" w:rsidR="00047CA4" w:rsidRPr="00780CF5" w:rsidRDefault="00047CA4" w:rsidP="00833734">
      <w:pPr>
        <w:pStyle w:val="Answer"/>
        <w:spacing w:after="60"/>
        <w:ind w:firstLine="0"/>
      </w:pPr>
      <w:r w:rsidRPr="00BA4C8F">
        <w:rPr>
          <w:b/>
        </w:rPr>
        <w:t>Женщина:</w:t>
      </w:r>
      <w:r>
        <w:t xml:space="preserve"> Да. И эта умеренность была в том, что она сама была родом из Украины. И, конечно, ее профессия, тоже, накладывала определенный отпечаток. То есть, выступая, так сказать, ведущей в таких передачах, она не могла себе, скажем так, позволить такого.</w:t>
      </w:r>
    </w:p>
    <w:p w14:paraId="6E103FDE" w14:textId="77777777" w:rsidR="00047CA4" w:rsidRDefault="00047CA4" w:rsidP="00833734">
      <w:pPr>
        <w:pStyle w:val="Question"/>
        <w:spacing w:after="60"/>
        <w:ind w:firstLine="0"/>
      </w:pPr>
      <w:r w:rsidRPr="00D36051">
        <w:t xml:space="preserve">Модератор: </w:t>
      </w:r>
      <w:r>
        <w:t>Хорошо, а если говорить об Анне – сестре из Украины, как бы вы ее охарактеризовали двумя-тремя словами?</w:t>
      </w:r>
    </w:p>
    <w:p w14:paraId="006F2CA6" w14:textId="77777777" w:rsidR="00047CA4" w:rsidRPr="00780CF5" w:rsidRDefault="00047CA4" w:rsidP="00833734">
      <w:pPr>
        <w:pStyle w:val="Answer"/>
        <w:spacing w:after="60"/>
        <w:ind w:firstLine="0"/>
      </w:pPr>
      <w:r w:rsidRPr="00BA4C8F">
        <w:rPr>
          <w:b/>
        </w:rPr>
        <w:t>Наталья:</w:t>
      </w:r>
      <w:r w:rsidRPr="004C46B1">
        <w:t xml:space="preserve"> </w:t>
      </w:r>
      <w:r>
        <w:t>Безвольная.</w:t>
      </w:r>
    </w:p>
    <w:p w14:paraId="44109FAA" w14:textId="77777777" w:rsidR="00047CA4" w:rsidRDefault="00047CA4" w:rsidP="00833734">
      <w:pPr>
        <w:pStyle w:val="Question"/>
        <w:spacing w:after="60"/>
        <w:ind w:firstLine="0"/>
      </w:pPr>
      <w:r w:rsidRPr="00D36051">
        <w:t xml:space="preserve">Модератор: </w:t>
      </w:r>
      <w:r>
        <w:t>Почему?</w:t>
      </w:r>
    </w:p>
    <w:p w14:paraId="4CCA21E9" w14:textId="77777777" w:rsidR="00047CA4" w:rsidRDefault="00047CA4" w:rsidP="00833734">
      <w:pPr>
        <w:pStyle w:val="Answer"/>
        <w:spacing w:after="60"/>
        <w:ind w:firstLine="0"/>
      </w:pPr>
      <w:r w:rsidRPr="00BA4C8F">
        <w:rPr>
          <w:b/>
        </w:rPr>
        <w:t>Наталья:</w:t>
      </w:r>
      <w:r w:rsidRPr="004C46B1">
        <w:t xml:space="preserve"> </w:t>
      </w:r>
      <w:r>
        <w:t>Влюбленная в мужа в своего.</w:t>
      </w:r>
    </w:p>
    <w:p w14:paraId="0183D532" w14:textId="77777777" w:rsidR="00047CA4" w:rsidRDefault="00047CA4" w:rsidP="00833734">
      <w:pPr>
        <w:pStyle w:val="Answer"/>
        <w:spacing w:after="60"/>
        <w:ind w:firstLine="0"/>
      </w:pPr>
      <w:r w:rsidRPr="00BA4C8F">
        <w:rPr>
          <w:b/>
        </w:rPr>
        <w:t>Женщина:</w:t>
      </w:r>
      <w:r>
        <w:t xml:space="preserve"> Взбалмошная, я бы так сказала.</w:t>
      </w:r>
    </w:p>
    <w:p w14:paraId="399681B5" w14:textId="77777777" w:rsidR="00047CA4" w:rsidRDefault="00047CA4" w:rsidP="00833734">
      <w:pPr>
        <w:pStyle w:val="Answer"/>
        <w:spacing w:after="60"/>
        <w:ind w:firstLine="0"/>
      </w:pPr>
      <w:r w:rsidRPr="00BA4C8F">
        <w:rPr>
          <w:b/>
        </w:rPr>
        <w:t>Наталья:</w:t>
      </w:r>
      <w:r w:rsidRPr="004C46B1">
        <w:t xml:space="preserve"> </w:t>
      </w:r>
      <w:r>
        <w:t>Да, ну нет.</w:t>
      </w:r>
    </w:p>
    <w:p w14:paraId="5DFACC7A" w14:textId="77777777" w:rsidR="00047CA4" w:rsidRDefault="00047CA4" w:rsidP="00833734">
      <w:pPr>
        <w:pStyle w:val="Answer"/>
        <w:spacing w:after="60"/>
        <w:ind w:firstLine="0"/>
      </w:pPr>
      <w:r w:rsidRPr="00BA4C8F">
        <w:rPr>
          <w:b/>
        </w:rPr>
        <w:t>Женщина:</w:t>
      </w:r>
      <w:r w:rsidRPr="004C46B1">
        <w:t xml:space="preserve"> </w:t>
      </w:r>
      <w:r>
        <w:t>Взять вот, школу бросила, ну там, институт бросить. Необдуманные действия какие-то.</w:t>
      </w:r>
    </w:p>
    <w:p w14:paraId="798353CF" w14:textId="77777777" w:rsidR="00047CA4" w:rsidRPr="00780CF5" w:rsidRDefault="00047CA4" w:rsidP="00833734">
      <w:pPr>
        <w:pStyle w:val="Answer"/>
        <w:spacing w:after="60"/>
        <w:ind w:firstLine="0"/>
      </w:pPr>
      <w:r w:rsidRPr="00BA4C8F">
        <w:rPr>
          <w:b/>
        </w:rPr>
        <w:t>Наталья:</w:t>
      </w:r>
      <w:r w:rsidRPr="004C46B1">
        <w:t xml:space="preserve"> </w:t>
      </w:r>
      <w:r>
        <w:t>Молодость.</w:t>
      </w:r>
    </w:p>
    <w:p w14:paraId="3E333731" w14:textId="77777777" w:rsidR="00047CA4" w:rsidRDefault="00047CA4" w:rsidP="00833734">
      <w:pPr>
        <w:pStyle w:val="Question"/>
        <w:spacing w:after="60"/>
        <w:ind w:firstLine="0"/>
      </w:pPr>
      <w:r w:rsidRPr="00D36051">
        <w:t xml:space="preserve">Модератор: </w:t>
      </w:r>
      <w:r>
        <w:t xml:space="preserve">Да, </w:t>
      </w:r>
      <w:r w:rsidRPr="00780CF5">
        <w:t>Наталья</w:t>
      </w:r>
      <w:r>
        <w:t>. Спасибо, Алена?</w:t>
      </w:r>
    </w:p>
    <w:p w14:paraId="4DD92A8B" w14:textId="77777777" w:rsidR="00047CA4" w:rsidRPr="00780CF5" w:rsidRDefault="00047CA4" w:rsidP="00833734">
      <w:pPr>
        <w:pStyle w:val="Answer"/>
        <w:spacing w:after="60"/>
        <w:ind w:firstLine="0"/>
      </w:pPr>
      <w:r w:rsidRPr="00BA4C8F">
        <w:rPr>
          <w:b/>
        </w:rPr>
        <w:t>Алена:</w:t>
      </w:r>
      <w:r>
        <w:t xml:space="preserve"> Она невероятно эмпатичная, тонкая. Я хочу сказать, что очень воспитанный человек. Потому что в некоторых местах на ее месте, я бы, скажем так, не смогла бы оставаться настолько вежливой в некоторых моментах. То есть, я ее такую увидела – тонкой.</w:t>
      </w:r>
    </w:p>
    <w:p w14:paraId="1F41E4E0" w14:textId="77777777" w:rsidR="00047CA4" w:rsidRDefault="00047CA4" w:rsidP="00833734">
      <w:pPr>
        <w:pStyle w:val="Question"/>
        <w:spacing w:after="60"/>
        <w:ind w:firstLine="0"/>
      </w:pPr>
      <w:r w:rsidRPr="00D36051">
        <w:t xml:space="preserve">Модератор: </w:t>
      </w:r>
      <w:r>
        <w:t>Какие еще характеристики Анны можете привести?</w:t>
      </w:r>
    </w:p>
    <w:p w14:paraId="3DF618B4" w14:textId="77777777" w:rsidR="00047CA4" w:rsidRPr="004C46B1" w:rsidRDefault="00047CA4" w:rsidP="00833734">
      <w:pPr>
        <w:pStyle w:val="Answer"/>
        <w:spacing w:after="60"/>
        <w:ind w:firstLine="0"/>
      </w:pPr>
      <w:r w:rsidRPr="00BA4C8F">
        <w:rPr>
          <w:b/>
        </w:rPr>
        <w:t>Алена:</w:t>
      </w:r>
      <w:r>
        <w:t xml:space="preserve"> В некоторой степени она инфантильная ,конечно. Будучи зависима материально от мужа, хотя, она там какие-то уроки вела, но это так, на булавки, запонки.</w:t>
      </w:r>
    </w:p>
    <w:p w14:paraId="251E7521" w14:textId="77777777" w:rsidR="00047CA4" w:rsidRDefault="00047CA4" w:rsidP="00833734">
      <w:pPr>
        <w:pStyle w:val="Question"/>
        <w:spacing w:after="60"/>
        <w:ind w:firstLine="0"/>
      </w:pPr>
      <w:r w:rsidRPr="00D36051">
        <w:t xml:space="preserve">Модератор: </w:t>
      </w:r>
      <w:r>
        <w:t>Остальные?</w:t>
      </w:r>
    </w:p>
    <w:p w14:paraId="1C802E42" w14:textId="77777777" w:rsidR="00047CA4" w:rsidRDefault="00047CA4" w:rsidP="00833734">
      <w:pPr>
        <w:pStyle w:val="Answer"/>
        <w:spacing w:after="60"/>
        <w:ind w:firstLine="0"/>
      </w:pPr>
      <w:r w:rsidRPr="00BA4C8F">
        <w:rPr>
          <w:b/>
        </w:rPr>
        <w:t>Женщина:</w:t>
      </w:r>
      <w:r>
        <w:t xml:space="preserve"> У меня противоречивые чувства. Она мне то нравилась, то не нравилась. Во-первых, она прямо была за мужем, и соответственно, у нее не было своей позиции, как у Маши и по жизни, и, в принципе, в политике она просто, как </w:t>
      </w:r>
      <w:proofErr w:type="spellStart"/>
      <w:r>
        <w:t>зашоренная</w:t>
      </w:r>
      <w:proofErr w:type="spellEnd"/>
      <w:r>
        <w:t>, делала то, что ей говорят. и в целом, у меня вот эти эмоциональные качели в плане этого героя. Не нравилась она мне зачастую – поступки, все. Поэтому, более осудительно к ней отнеслась, чем к Маше.</w:t>
      </w:r>
    </w:p>
    <w:p w14:paraId="7C7B6773" w14:textId="77777777" w:rsidR="00047CA4" w:rsidRPr="004C46B1" w:rsidRDefault="00047CA4" w:rsidP="00833734">
      <w:pPr>
        <w:pStyle w:val="Answer"/>
        <w:spacing w:after="60"/>
        <w:ind w:firstLine="0"/>
      </w:pPr>
      <w:r w:rsidRPr="00BA4C8F">
        <w:rPr>
          <w:b/>
        </w:rPr>
        <w:t>Алена:</w:t>
      </w:r>
      <w:r>
        <w:t xml:space="preserve"> Мне она понравилась.</w:t>
      </w:r>
    </w:p>
    <w:p w14:paraId="253C9FF0" w14:textId="77777777" w:rsidR="00047CA4" w:rsidRDefault="00047CA4" w:rsidP="00833734">
      <w:pPr>
        <w:pStyle w:val="Question"/>
        <w:spacing w:after="60"/>
        <w:ind w:firstLine="0"/>
      </w:pPr>
      <w:r w:rsidRPr="00D36051">
        <w:t xml:space="preserve">Модератор: </w:t>
      </w:r>
      <w:r>
        <w:t xml:space="preserve">Спасибо, </w:t>
      </w:r>
      <w:r w:rsidRPr="004C46B1">
        <w:t>Алена</w:t>
      </w:r>
      <w:r>
        <w:t>, мы слышали уже вас. Давайте еще кого-нибудь послушаем, потом, вернемся к вам в конце. Юлия?</w:t>
      </w:r>
    </w:p>
    <w:p w14:paraId="21D08917" w14:textId="77777777" w:rsidR="00047CA4" w:rsidRPr="004C46B1" w:rsidRDefault="00047CA4" w:rsidP="00833734">
      <w:pPr>
        <w:pStyle w:val="Answer"/>
        <w:spacing w:after="60"/>
        <w:ind w:firstLine="0"/>
      </w:pPr>
      <w:r w:rsidRPr="00BA4C8F">
        <w:rPr>
          <w:b/>
        </w:rPr>
        <w:t>Юлия:</w:t>
      </w:r>
      <w:r>
        <w:t xml:space="preserve"> Мне она очень понравилась в начале, когда она была молодой, когда она была за мужем, что сейчас не очень актуально, как говорят. что вот, современная женщина должна быть самостоятельная, все это. Но, понимаете, когда женщина за мужем, она слушается мужа. Это по христиански ,очень сильно. Это очень по христиански. Поэтому, она кажется безвольной. Потому что она, для нее муж был, вот, солнышком в ясном небе. Поэтому. Мне она больше нравится.</w:t>
      </w:r>
    </w:p>
    <w:p w14:paraId="5827F518" w14:textId="77777777" w:rsidR="00047CA4" w:rsidRDefault="00047CA4" w:rsidP="00833734">
      <w:pPr>
        <w:pStyle w:val="Question"/>
        <w:spacing w:after="60"/>
        <w:ind w:firstLine="0"/>
      </w:pPr>
      <w:r w:rsidRPr="00D36051">
        <w:t xml:space="preserve">Модератор: </w:t>
      </w:r>
      <w:r>
        <w:t>Ольга?</w:t>
      </w:r>
    </w:p>
    <w:p w14:paraId="0FF28D56" w14:textId="77777777" w:rsidR="00047CA4" w:rsidRDefault="00047CA4" w:rsidP="00833734">
      <w:pPr>
        <w:pStyle w:val="Answer"/>
        <w:spacing w:after="60"/>
        <w:ind w:firstLine="0"/>
      </w:pPr>
      <w:r w:rsidRPr="00BA4C8F">
        <w:rPr>
          <w:b/>
        </w:rPr>
        <w:t>Ольга:</w:t>
      </w:r>
      <w:r>
        <w:t xml:space="preserve"> Мне кажется, не то что кажется, она была слишком влюблена в своего мужа, очень сильно влюблена. И она не могла сама для себя объяснить, что на самом деле происходит, куда ей мыслями податься, на какую сторону, и что вообще, как происходит. Она в этом фильме сама </w:t>
      </w:r>
      <w:proofErr w:type="spellStart"/>
      <w:r>
        <w:t>устаканивалась</w:t>
      </w:r>
      <w:proofErr w:type="spellEnd"/>
      <w:r>
        <w:t>, разбиралась, понимала что-то. И в итоге, как бы, пришли к положительному результату. Мне кажется, ее мысли в разбег были. Она не могла осознать всю обстановку, всю ситуацию, как хотел показать автор.</w:t>
      </w:r>
    </w:p>
    <w:p w14:paraId="6724DA22" w14:textId="77777777" w:rsidR="00047CA4" w:rsidRDefault="00047CA4" w:rsidP="00833734">
      <w:pPr>
        <w:pStyle w:val="Answer"/>
        <w:spacing w:after="60"/>
        <w:ind w:firstLine="0"/>
      </w:pPr>
      <w:r w:rsidRPr="00BA4C8F">
        <w:rPr>
          <w:b/>
        </w:rPr>
        <w:t>Женщина:</w:t>
      </w:r>
      <w:r>
        <w:t xml:space="preserve"> Можно замечание? Если бы она не увидела видео мужа, то неизвестно, какой бы был конец. Она бы осталась на стороне Украины.</w:t>
      </w:r>
    </w:p>
    <w:p w14:paraId="0BD1258B" w14:textId="77777777" w:rsidR="00047CA4" w:rsidRDefault="00047CA4" w:rsidP="00833734">
      <w:pPr>
        <w:pStyle w:val="Answer"/>
        <w:spacing w:after="60"/>
        <w:ind w:firstLine="0"/>
      </w:pPr>
      <w:r w:rsidRPr="00BA4C8F">
        <w:rPr>
          <w:b/>
        </w:rPr>
        <w:t>Женщина:</w:t>
      </w:r>
      <w:r>
        <w:t xml:space="preserve"> Все равно, она не могла до конца разобраться.</w:t>
      </w:r>
    </w:p>
    <w:p w14:paraId="7199FB24" w14:textId="77777777" w:rsidR="00047CA4" w:rsidRPr="004C46B1" w:rsidRDefault="00047CA4" w:rsidP="00833734">
      <w:pPr>
        <w:pStyle w:val="Answer"/>
        <w:spacing w:after="60"/>
        <w:ind w:firstLine="0"/>
      </w:pPr>
      <w:r w:rsidRPr="00BA4C8F">
        <w:rPr>
          <w:b/>
        </w:rPr>
        <w:t>Виктория:</w:t>
      </w:r>
      <w:r>
        <w:t xml:space="preserve"> Там вообще непонятно, какое у нее отношение конкретно в политике. Потому что даже когда она пошла устраиваться на работу, и выяснилось, что она не редактор, а организатор либеральных  вот этих шествий. Ну, либеральные шествия – это же понятно, что, получается, она в стране, которая ее приняла будет просто каким-то провокатором. Но, тем не менее, ее это устроило, она там осталась в этой же организации редактором. Вот,  мне вообще стало ничего не понятно. Она между умными и красивыми бегает весь фильм.</w:t>
      </w:r>
    </w:p>
    <w:p w14:paraId="3B449661" w14:textId="77777777" w:rsidR="00047CA4" w:rsidRDefault="00047CA4" w:rsidP="00833734">
      <w:pPr>
        <w:pStyle w:val="Question"/>
        <w:spacing w:after="60"/>
        <w:ind w:firstLine="0"/>
      </w:pPr>
      <w:r w:rsidRPr="00D36051">
        <w:t xml:space="preserve">Модератор: </w:t>
      </w:r>
      <w:r>
        <w:t xml:space="preserve">Спасибо, </w:t>
      </w:r>
      <w:r w:rsidRPr="004C46B1">
        <w:t>Алена</w:t>
      </w:r>
      <w:r>
        <w:t>?</w:t>
      </w:r>
    </w:p>
    <w:p w14:paraId="5149DC48" w14:textId="77777777" w:rsidR="00047CA4" w:rsidRPr="004C46B1" w:rsidRDefault="00047CA4" w:rsidP="00833734">
      <w:pPr>
        <w:pStyle w:val="Answer"/>
        <w:spacing w:after="60"/>
        <w:ind w:firstLine="0"/>
      </w:pPr>
      <w:r w:rsidRPr="00BA4C8F">
        <w:rPr>
          <w:b/>
        </w:rPr>
        <w:t>Алена:</w:t>
      </w:r>
      <w:r>
        <w:t xml:space="preserve"> Нет, здесь, как раз, ей предложили же вербовать на эти митинги. Она же отказалась. Она сказала, что как бы, не будешь на стороне либерастов, будешь  редактором – она отказалась. И вот этот момент показательный. Показательный в отношении к матери. Если они дежурят там у кровати, навещают. Если Маша к маме как-то подходит, Маша решает организационные вопросы, то Аня просто подходит, падает на колени, берет ее руки целует. То есть, для меня это показательно. И еще один момент показательный – когда они повздорили, не помню, из-за квартиры, кажется, и она попросила прощения. Хотя она ни в чем не была виновата. Это не Маша попросила прощения, а Аня.</w:t>
      </w:r>
    </w:p>
    <w:p w14:paraId="19949638" w14:textId="77777777" w:rsidR="00047CA4" w:rsidRDefault="00047CA4" w:rsidP="00833734">
      <w:pPr>
        <w:pStyle w:val="Question"/>
        <w:spacing w:after="60"/>
        <w:ind w:firstLine="0"/>
      </w:pPr>
      <w:r w:rsidRPr="00D36051">
        <w:t xml:space="preserve">Модератор: </w:t>
      </w:r>
      <w:r w:rsidRPr="005B205A">
        <w:t>Алена</w:t>
      </w:r>
      <w:r>
        <w:t>, спасибо.</w:t>
      </w:r>
    </w:p>
    <w:p w14:paraId="74539092" w14:textId="77777777" w:rsidR="00047CA4" w:rsidRPr="005B205A" w:rsidRDefault="00047CA4" w:rsidP="00833734">
      <w:pPr>
        <w:pStyle w:val="Answer"/>
        <w:spacing w:after="60"/>
        <w:ind w:firstLine="0"/>
      </w:pPr>
      <w:r w:rsidRPr="00BA4C8F">
        <w:rPr>
          <w:b/>
        </w:rPr>
        <w:t>Алена:</w:t>
      </w:r>
      <w:r>
        <w:t xml:space="preserve"> То есть, для меня она более тонкий, глубокий персонаж.</w:t>
      </w:r>
    </w:p>
    <w:p w14:paraId="44DE3404" w14:textId="77777777" w:rsidR="00047CA4" w:rsidRDefault="00047CA4" w:rsidP="00833734">
      <w:pPr>
        <w:pStyle w:val="Question"/>
        <w:spacing w:after="60"/>
        <w:ind w:firstLine="0"/>
      </w:pPr>
      <w:r w:rsidRPr="00D36051">
        <w:t xml:space="preserve">Модератор: </w:t>
      </w:r>
      <w:r>
        <w:t>Спасибо. Давайте пойдем дальше. Очень коротко – какие чувства вызывает Анна?</w:t>
      </w:r>
    </w:p>
    <w:p w14:paraId="1B7E446A" w14:textId="77777777" w:rsidR="00047CA4" w:rsidRPr="005B205A" w:rsidRDefault="00047CA4" w:rsidP="00833734">
      <w:pPr>
        <w:pStyle w:val="Answer"/>
        <w:spacing w:after="60"/>
        <w:ind w:firstLine="0"/>
      </w:pPr>
      <w:r w:rsidRPr="00BA4C8F">
        <w:rPr>
          <w:b/>
        </w:rPr>
        <w:t>Женщина:</w:t>
      </w:r>
      <w:r>
        <w:t xml:space="preserve"> Мне кажется, Анна настолько любила всем сердцем своего мужа, семью свою, и поэтому вот эта любовь затмила ее. И вот эти которые события происходили, она, в принципе, даже не хватало ей вот этих чувств, чтобы понять, что происходит. Потому что затмила вот эта любовь огромная к своей семье и мужу. Поэтому, она была какая-то вся в неведенье, и верила, что может жизнь поменяться в другую сторону.</w:t>
      </w:r>
    </w:p>
    <w:p w14:paraId="56134A82" w14:textId="77777777" w:rsidR="00047CA4" w:rsidRDefault="00047CA4" w:rsidP="00833734">
      <w:pPr>
        <w:pStyle w:val="Question"/>
        <w:spacing w:after="60"/>
        <w:ind w:firstLine="0"/>
      </w:pPr>
      <w:r w:rsidRPr="00D36051">
        <w:t xml:space="preserve">Модератор: </w:t>
      </w:r>
      <w:r>
        <w:t>У кого еще какие именно чувства Анна вызывает?</w:t>
      </w:r>
    </w:p>
    <w:p w14:paraId="3D1E3950" w14:textId="77777777" w:rsidR="00047CA4" w:rsidRPr="005B205A" w:rsidRDefault="00047CA4" w:rsidP="00833734">
      <w:pPr>
        <w:pStyle w:val="Answer"/>
        <w:spacing w:after="60"/>
        <w:ind w:firstLine="0"/>
      </w:pPr>
      <w:r w:rsidRPr="00BA4C8F">
        <w:rPr>
          <w:b/>
        </w:rPr>
        <w:t>Виктория:</w:t>
      </w:r>
      <w:r>
        <w:t xml:space="preserve"> Противоречивые. Неоднозначные.</w:t>
      </w:r>
    </w:p>
    <w:p w14:paraId="4B8994F8" w14:textId="77777777" w:rsidR="00047CA4" w:rsidRDefault="00047CA4" w:rsidP="00833734">
      <w:pPr>
        <w:pStyle w:val="Question"/>
        <w:spacing w:after="60"/>
        <w:ind w:firstLine="0"/>
      </w:pPr>
      <w:r w:rsidRPr="00D36051">
        <w:t xml:space="preserve">Модератор: </w:t>
      </w:r>
      <w:r>
        <w:t xml:space="preserve">Противоречивые. </w:t>
      </w:r>
      <w:r w:rsidRPr="005B205A">
        <w:t>Алена</w:t>
      </w:r>
      <w:r>
        <w:t>, одним словом?</w:t>
      </w:r>
    </w:p>
    <w:p w14:paraId="7824BEF0" w14:textId="77777777" w:rsidR="00047CA4" w:rsidRPr="005B205A" w:rsidRDefault="00047CA4" w:rsidP="00833734">
      <w:pPr>
        <w:pStyle w:val="Answer"/>
        <w:spacing w:after="60"/>
        <w:ind w:firstLine="0"/>
      </w:pPr>
      <w:r w:rsidRPr="00BA4C8F">
        <w:rPr>
          <w:b/>
        </w:rPr>
        <w:t>Алена:</w:t>
      </w:r>
      <w:r>
        <w:t xml:space="preserve"> Сочувствие.</w:t>
      </w:r>
    </w:p>
    <w:p w14:paraId="34BDFD04" w14:textId="77777777" w:rsidR="00047CA4" w:rsidRDefault="00047CA4" w:rsidP="00833734">
      <w:pPr>
        <w:pStyle w:val="Question"/>
        <w:spacing w:after="60"/>
        <w:ind w:firstLine="0"/>
      </w:pPr>
      <w:r w:rsidRPr="00D36051">
        <w:t xml:space="preserve">Модератор: </w:t>
      </w:r>
      <w:r>
        <w:t>Остальные?</w:t>
      </w:r>
    </w:p>
    <w:p w14:paraId="77A057CB" w14:textId="77777777" w:rsidR="00047CA4" w:rsidRDefault="00047CA4" w:rsidP="00833734">
      <w:pPr>
        <w:pStyle w:val="Answer"/>
        <w:spacing w:after="60"/>
        <w:ind w:firstLine="0"/>
      </w:pPr>
      <w:r w:rsidRPr="00BA4C8F">
        <w:rPr>
          <w:b/>
        </w:rPr>
        <w:t>Женщина:</w:t>
      </w:r>
      <w:r>
        <w:t xml:space="preserve"> Согласна.</w:t>
      </w:r>
    </w:p>
    <w:p w14:paraId="5D5502AD" w14:textId="77777777" w:rsidR="00047CA4" w:rsidRDefault="00047CA4" w:rsidP="00833734">
      <w:pPr>
        <w:pStyle w:val="Answer"/>
        <w:spacing w:after="60"/>
        <w:ind w:firstLine="0"/>
      </w:pPr>
      <w:r w:rsidRPr="00BA4C8F">
        <w:rPr>
          <w:b/>
        </w:rPr>
        <w:t>Женщина:</w:t>
      </w:r>
      <w:r>
        <w:t xml:space="preserve"> Я, например, вообще не верю в такую любовь, которая с 8 лет, она влюбилась прямо в этого мальчика на </w:t>
      </w:r>
      <w:proofErr w:type="spellStart"/>
      <w:r>
        <w:t>качельке</w:t>
      </w:r>
      <w:proofErr w:type="spellEnd"/>
      <w:r>
        <w:t>.</w:t>
      </w:r>
    </w:p>
    <w:p w14:paraId="21549179" w14:textId="77777777" w:rsidR="00047CA4" w:rsidRPr="005B205A" w:rsidRDefault="00047CA4" w:rsidP="00833734">
      <w:pPr>
        <w:pStyle w:val="Answer"/>
        <w:spacing w:after="60"/>
        <w:ind w:firstLine="0"/>
      </w:pPr>
      <w:r w:rsidRPr="00BA4C8F">
        <w:rPr>
          <w:b/>
        </w:rPr>
        <w:t>Женщина:</w:t>
      </w:r>
      <w:r>
        <w:t xml:space="preserve"> Я согласна, что, все-таки, сочувствую ей больше.</w:t>
      </w:r>
    </w:p>
    <w:p w14:paraId="445D94A4" w14:textId="77777777" w:rsidR="00047CA4" w:rsidRDefault="00047CA4" w:rsidP="00833734">
      <w:pPr>
        <w:pStyle w:val="Question"/>
        <w:spacing w:after="60"/>
        <w:ind w:firstLine="0"/>
      </w:pPr>
      <w:r w:rsidRPr="00D36051">
        <w:t xml:space="preserve">Модератор: </w:t>
      </w:r>
      <w:r>
        <w:t>Вам скорее понятен характер, мотивации, то что делала Анна? Или, скорее, непонятно?</w:t>
      </w:r>
    </w:p>
    <w:p w14:paraId="551C2E92" w14:textId="77777777" w:rsidR="00047CA4" w:rsidRDefault="00047CA4" w:rsidP="00833734">
      <w:pPr>
        <w:pStyle w:val="Answer"/>
        <w:spacing w:after="60"/>
        <w:ind w:firstLine="0"/>
      </w:pPr>
      <w:r w:rsidRPr="00BA4C8F">
        <w:rPr>
          <w:b/>
        </w:rPr>
        <w:t>Женщина:</w:t>
      </w:r>
      <w:r>
        <w:t xml:space="preserve"> Нет, не понятно.</w:t>
      </w:r>
    </w:p>
    <w:p w14:paraId="35336C75" w14:textId="77777777" w:rsidR="00047CA4" w:rsidRPr="005B205A" w:rsidRDefault="00047CA4" w:rsidP="00833734">
      <w:pPr>
        <w:pStyle w:val="Answer"/>
        <w:spacing w:after="60"/>
        <w:ind w:firstLine="0"/>
      </w:pPr>
      <w:r w:rsidRPr="00BA4C8F">
        <w:rPr>
          <w:b/>
        </w:rPr>
        <w:t>Женщина:</w:t>
      </w:r>
      <w:r>
        <w:t xml:space="preserve"> Мне тоже.</w:t>
      </w:r>
    </w:p>
    <w:p w14:paraId="10D4A10B" w14:textId="77777777" w:rsidR="00047CA4" w:rsidRDefault="00047CA4" w:rsidP="00833734">
      <w:pPr>
        <w:pStyle w:val="Question"/>
        <w:spacing w:after="60"/>
        <w:ind w:firstLine="0"/>
      </w:pPr>
      <w:r w:rsidRPr="00D36051">
        <w:t xml:space="preserve">Модератор: </w:t>
      </w:r>
      <w:r>
        <w:t>Коротко, что именно не было понятно, что не очевидно? Почему, вообще, Анна это делала?</w:t>
      </w:r>
    </w:p>
    <w:p w14:paraId="4832E2FC" w14:textId="77777777" w:rsidR="00047CA4" w:rsidRPr="005B205A" w:rsidRDefault="00047CA4" w:rsidP="00833734">
      <w:pPr>
        <w:pStyle w:val="Answer"/>
        <w:spacing w:after="60"/>
        <w:ind w:firstLine="0"/>
      </w:pPr>
      <w:r w:rsidRPr="00BA4C8F">
        <w:rPr>
          <w:b/>
        </w:rPr>
        <w:t>Женщина:</w:t>
      </w:r>
      <w:r>
        <w:t xml:space="preserve"> Потому что нечеткая была ,как бы. Она вроде бы с девочкой, объясняла когда логопедам, она же букву Р произносить, тогда ей сказали, что, правда, там убивают, или что вас могут там убить. Она, как бы, удивилась. Как это, не было показано, что она полностью в такой же мысли, как на Украине. То есть, она, как бы, и за Россию, и в то же время – нет.</w:t>
      </w:r>
    </w:p>
    <w:p w14:paraId="633ABC08" w14:textId="77777777" w:rsidR="00047CA4" w:rsidRDefault="00047CA4" w:rsidP="00833734">
      <w:pPr>
        <w:pStyle w:val="Question"/>
        <w:spacing w:after="60"/>
        <w:ind w:firstLine="0"/>
      </w:pPr>
      <w:r w:rsidRPr="00D36051">
        <w:t xml:space="preserve">Модератор: </w:t>
      </w:r>
      <w:r>
        <w:t>Спасибо. Остальные?</w:t>
      </w:r>
    </w:p>
    <w:p w14:paraId="5F4C5A9E" w14:textId="77777777" w:rsidR="00047CA4" w:rsidRPr="005B205A" w:rsidRDefault="00047CA4" w:rsidP="00833734">
      <w:pPr>
        <w:pStyle w:val="Answer"/>
        <w:spacing w:after="60"/>
        <w:ind w:firstLine="0"/>
      </w:pPr>
      <w:r w:rsidRPr="00BA4C8F">
        <w:rPr>
          <w:b/>
        </w:rPr>
        <w:t>Женщина:</w:t>
      </w:r>
      <w:r>
        <w:t xml:space="preserve"> Она приехала в дом родной сестры, но ведет себя по-хамски просто. Потом, она, еще раз говорю, идет на работу, где ей предлагают, она понимает, что ей предлагают, но, тем не менее, она из этой организации не уходит, понимая даже, не будет она делать это, но будет редактором, но в этой же гадости находясь. Потом, я уже говорила, на что они там живут, что она гуляет целыми днями по бутикам, вообще непонятна ее мотивация. То есть, Маша делает все для матери после инсульта. Эта покупает чего-то для матери, но не делает ничего, только слезно руку к лицу прикладывает.</w:t>
      </w:r>
    </w:p>
    <w:p w14:paraId="0F3D45D4" w14:textId="77777777" w:rsidR="00047CA4" w:rsidRDefault="00047CA4" w:rsidP="00833734">
      <w:pPr>
        <w:pStyle w:val="Question"/>
        <w:spacing w:after="60"/>
        <w:ind w:firstLine="0"/>
      </w:pPr>
      <w:r w:rsidRPr="00D36051">
        <w:t xml:space="preserve">Модератор: </w:t>
      </w:r>
      <w:r>
        <w:t>Спасибо. Давайте пойдем дальше. Тоже, по политическим взглядам Анны, все-таки, как вы могли бы охарактеризовать? Тоже, краткой фразой, какой?</w:t>
      </w:r>
    </w:p>
    <w:p w14:paraId="3CAC951B" w14:textId="77777777" w:rsidR="00047CA4" w:rsidRPr="005B205A" w:rsidRDefault="00047CA4" w:rsidP="00833734">
      <w:pPr>
        <w:pStyle w:val="Answer"/>
        <w:spacing w:after="60"/>
        <w:ind w:firstLine="0"/>
      </w:pPr>
      <w:r w:rsidRPr="00BA4C8F">
        <w:rPr>
          <w:b/>
        </w:rPr>
        <w:t>Женщина:</w:t>
      </w:r>
      <w:r>
        <w:t xml:space="preserve"> Очень мягкая, дипломатичная. У меня друзья были в Украине, ну ,кто-то остался, кто-то нет. Когда началась война, я наслушалась столько – от последних оскорблений, до проклятий. Я знаю, как люди на это реагируют. И поэтому здесь в фильме, почему я считаю Анну очень дипломатичным, мягким, вообще, и в какой-то степени очень благородным человеком, потому что она ни разу не опустилась до каких-то таких вещей. А в реальности, чего только не услышишь в адрес России.</w:t>
      </w:r>
    </w:p>
    <w:p w14:paraId="43E10466" w14:textId="77777777" w:rsidR="00047CA4" w:rsidRDefault="00047CA4" w:rsidP="00833734">
      <w:pPr>
        <w:pStyle w:val="Question"/>
        <w:spacing w:after="60"/>
        <w:ind w:firstLine="0"/>
      </w:pPr>
      <w:r w:rsidRPr="00D36051">
        <w:t xml:space="preserve">Модератор: </w:t>
      </w:r>
      <w:r>
        <w:t>Спасибо. Политические взгляды, какие у Анны, если их парой слов охарактеризовать? Как можно их назвать, вообще?</w:t>
      </w:r>
    </w:p>
    <w:p w14:paraId="2A72A3DC" w14:textId="77777777" w:rsidR="00047CA4" w:rsidRDefault="00047CA4" w:rsidP="00833734">
      <w:pPr>
        <w:pStyle w:val="Answer"/>
        <w:spacing w:after="60"/>
        <w:ind w:firstLine="0"/>
      </w:pPr>
      <w:r w:rsidRPr="00BA4C8F">
        <w:rPr>
          <w:b/>
        </w:rPr>
        <w:t>Виктория:</w:t>
      </w:r>
      <w:r>
        <w:t xml:space="preserve"> Она человек, который мечется.</w:t>
      </w:r>
    </w:p>
    <w:p w14:paraId="0B04EA7E" w14:textId="77777777" w:rsidR="00047CA4" w:rsidRDefault="00047CA4" w:rsidP="00833734">
      <w:pPr>
        <w:pStyle w:val="Answer"/>
        <w:spacing w:after="60"/>
        <w:ind w:firstLine="0"/>
      </w:pPr>
      <w:r w:rsidRPr="00BA4C8F">
        <w:rPr>
          <w:b/>
        </w:rPr>
        <w:t>Женщина:</w:t>
      </w:r>
      <w:r>
        <w:t xml:space="preserve"> Да, она просто не разобралась.</w:t>
      </w:r>
    </w:p>
    <w:p w14:paraId="56A4A6C2" w14:textId="77777777" w:rsidR="00047CA4" w:rsidRPr="005B205A" w:rsidRDefault="00047CA4" w:rsidP="00833734">
      <w:pPr>
        <w:pStyle w:val="Answer"/>
        <w:spacing w:after="60"/>
        <w:ind w:firstLine="0"/>
      </w:pPr>
      <w:r w:rsidRPr="00BA4C8F">
        <w:rPr>
          <w:b/>
        </w:rPr>
        <w:t>Женщина:</w:t>
      </w:r>
      <w:r>
        <w:t xml:space="preserve"> Ее Родина там, где ее муж.</w:t>
      </w:r>
    </w:p>
    <w:p w14:paraId="059E4928" w14:textId="77777777" w:rsidR="00047CA4" w:rsidRDefault="00047CA4" w:rsidP="00833734">
      <w:pPr>
        <w:pStyle w:val="Question"/>
        <w:spacing w:after="60"/>
        <w:ind w:firstLine="0"/>
      </w:pPr>
      <w:r w:rsidRPr="00D36051">
        <w:t xml:space="preserve">Модератор: </w:t>
      </w:r>
      <w:r>
        <w:t>Кому более однозначны политические взгляды Анны?</w:t>
      </w:r>
    </w:p>
    <w:p w14:paraId="24692D7E" w14:textId="77777777" w:rsidR="00047CA4" w:rsidRDefault="00047CA4" w:rsidP="00833734">
      <w:pPr>
        <w:pStyle w:val="Answer"/>
        <w:spacing w:after="60"/>
        <w:ind w:firstLine="0"/>
      </w:pPr>
      <w:r w:rsidRPr="00BA4C8F">
        <w:rPr>
          <w:b/>
        </w:rPr>
        <w:t>Виктория:</w:t>
      </w:r>
      <w:r>
        <w:t xml:space="preserve"> У нее душевное борется с головой. Вот, то что она чувствует, любит мужа, но она не знает, что происходит. Соответственно, она не может реально видеть все происходящее вокруг.</w:t>
      </w:r>
    </w:p>
    <w:p w14:paraId="720309D2" w14:textId="77777777" w:rsidR="00047CA4" w:rsidRPr="005B205A" w:rsidRDefault="00047CA4" w:rsidP="00833734">
      <w:pPr>
        <w:pStyle w:val="Answer"/>
        <w:spacing w:after="60"/>
        <w:ind w:firstLine="0"/>
      </w:pPr>
      <w:r w:rsidRPr="00BA4C8F">
        <w:rPr>
          <w:b/>
        </w:rPr>
        <w:t>Женщина:</w:t>
      </w:r>
      <w:r>
        <w:t xml:space="preserve"> Если бы муж был на стороне Украины, она бы тоже осталась на этой же стороне. Она всецело направлена на мужа была. Так как ей показали, что он, все-таки, перешел на сторону России, соответственно, она, конечно, приняла эту сторону.</w:t>
      </w:r>
    </w:p>
    <w:p w14:paraId="799CAF54" w14:textId="77777777" w:rsidR="00047CA4" w:rsidRDefault="00047CA4" w:rsidP="00833734">
      <w:pPr>
        <w:pStyle w:val="Question"/>
        <w:spacing w:after="60"/>
        <w:ind w:firstLine="0"/>
      </w:pPr>
      <w:r w:rsidRPr="00D36051">
        <w:t xml:space="preserve">Модератор: </w:t>
      </w:r>
      <w:r w:rsidRPr="004167F3">
        <w:t>Элеонора</w:t>
      </w:r>
      <w:r>
        <w:t>?</w:t>
      </w:r>
    </w:p>
    <w:p w14:paraId="0AFF150B" w14:textId="77777777" w:rsidR="00047CA4" w:rsidRPr="004167F3" w:rsidRDefault="00047CA4" w:rsidP="00833734">
      <w:pPr>
        <w:pStyle w:val="Answer"/>
        <w:spacing w:after="60"/>
        <w:ind w:firstLine="0"/>
      </w:pPr>
      <w:r w:rsidRPr="00BA4C8F">
        <w:rPr>
          <w:b/>
        </w:rPr>
        <w:t>Элеонора:</w:t>
      </w:r>
      <w:r>
        <w:t xml:space="preserve"> Да, я согласна.</w:t>
      </w:r>
    </w:p>
    <w:p w14:paraId="76D6ED48" w14:textId="77777777" w:rsidR="00047CA4" w:rsidRDefault="00047CA4" w:rsidP="00833734">
      <w:pPr>
        <w:pStyle w:val="Question"/>
        <w:spacing w:after="60"/>
        <w:ind w:firstLine="0"/>
      </w:pPr>
      <w:r w:rsidRPr="00D36051">
        <w:t xml:space="preserve">Модератор: </w:t>
      </w:r>
      <w:r>
        <w:t>Согласны с чем?</w:t>
      </w:r>
    </w:p>
    <w:p w14:paraId="2E59DC64" w14:textId="77777777" w:rsidR="00047CA4" w:rsidRPr="004167F3" w:rsidRDefault="00047CA4" w:rsidP="00833734">
      <w:pPr>
        <w:pStyle w:val="Answer"/>
        <w:spacing w:after="60"/>
        <w:ind w:firstLine="0"/>
      </w:pPr>
      <w:r w:rsidRPr="00BA4C8F">
        <w:rPr>
          <w:b/>
        </w:rPr>
        <w:t>Элеонора:</w:t>
      </w:r>
      <w:r>
        <w:t xml:space="preserve"> Она сама не знает, куда ей кидаться, метаться. Потому что для нее муж – свет в окошке.</w:t>
      </w:r>
    </w:p>
    <w:p w14:paraId="4868BE45" w14:textId="77777777" w:rsidR="00047CA4" w:rsidRDefault="00047CA4" w:rsidP="00833734">
      <w:pPr>
        <w:pStyle w:val="Question"/>
        <w:spacing w:after="60"/>
        <w:ind w:firstLine="0"/>
      </w:pPr>
      <w:r w:rsidRPr="00D36051">
        <w:t xml:space="preserve">Модератор: </w:t>
      </w:r>
      <w:r>
        <w:t>Так, вам скорее нравятся политические взгляды Анны, или нет?</w:t>
      </w:r>
    </w:p>
    <w:p w14:paraId="75584404" w14:textId="77777777" w:rsidR="00047CA4" w:rsidRPr="004167F3" w:rsidRDefault="00047CA4" w:rsidP="00833734">
      <w:pPr>
        <w:pStyle w:val="Answer"/>
        <w:spacing w:after="60"/>
        <w:ind w:firstLine="0"/>
      </w:pPr>
      <w:r w:rsidRPr="00BA4C8F">
        <w:rPr>
          <w:b/>
        </w:rPr>
        <w:t>Женщина:</w:t>
      </w:r>
      <w:r>
        <w:t xml:space="preserve"> Так их нет.</w:t>
      </w:r>
    </w:p>
    <w:p w14:paraId="56363D52" w14:textId="77777777" w:rsidR="00047CA4" w:rsidRDefault="00047CA4" w:rsidP="00833734">
      <w:pPr>
        <w:pStyle w:val="Question"/>
        <w:spacing w:after="60"/>
        <w:ind w:firstLine="0"/>
      </w:pPr>
      <w:r w:rsidRPr="00D36051">
        <w:t xml:space="preserve">Модератор: </w:t>
      </w:r>
      <w:r>
        <w:t>Ну, то как она видит, вообще, ситуацию.</w:t>
      </w:r>
    </w:p>
    <w:p w14:paraId="79DB53F8" w14:textId="77777777" w:rsidR="00047CA4" w:rsidRDefault="00047CA4" w:rsidP="00833734">
      <w:pPr>
        <w:pStyle w:val="Answer"/>
        <w:spacing w:after="60"/>
        <w:ind w:firstLine="0"/>
      </w:pPr>
      <w:r w:rsidRPr="00BA4C8F">
        <w:rPr>
          <w:b/>
        </w:rPr>
        <w:t>Женщина:</w:t>
      </w:r>
      <w:r>
        <w:t xml:space="preserve"> Как она мечется? Нет, не нравится.</w:t>
      </w:r>
    </w:p>
    <w:p w14:paraId="6E31417C" w14:textId="77777777" w:rsidR="00047CA4" w:rsidRPr="004167F3" w:rsidRDefault="00047CA4" w:rsidP="00833734">
      <w:pPr>
        <w:pStyle w:val="Answer"/>
        <w:spacing w:after="60"/>
        <w:ind w:firstLine="0"/>
      </w:pPr>
      <w:r w:rsidRPr="00BA4C8F">
        <w:rPr>
          <w:b/>
        </w:rPr>
        <w:t>Женщина:</w:t>
      </w:r>
      <w:r>
        <w:t xml:space="preserve"> Она видит только мужа, она ситуацию не видит никак.</w:t>
      </w:r>
    </w:p>
    <w:p w14:paraId="72AA1D91" w14:textId="77777777" w:rsidR="00047CA4" w:rsidRDefault="00047CA4" w:rsidP="00833734">
      <w:pPr>
        <w:pStyle w:val="Question"/>
        <w:spacing w:after="60"/>
        <w:ind w:firstLine="0"/>
      </w:pPr>
      <w:r w:rsidRPr="00D36051">
        <w:t xml:space="preserve">Модератор: </w:t>
      </w:r>
      <w:r>
        <w:t>Всем неочевидно это было?</w:t>
      </w:r>
    </w:p>
    <w:p w14:paraId="033D36B2" w14:textId="77777777" w:rsidR="00047CA4" w:rsidRPr="004167F3" w:rsidRDefault="00047CA4" w:rsidP="00833734">
      <w:pPr>
        <w:pStyle w:val="Answer"/>
        <w:spacing w:after="60"/>
        <w:ind w:firstLine="0"/>
      </w:pPr>
      <w:r w:rsidRPr="00BA4C8F">
        <w:rPr>
          <w:b/>
        </w:rPr>
        <w:t>Женщина:</w:t>
      </w:r>
      <w:r>
        <w:t xml:space="preserve"> Абсолютно.</w:t>
      </w:r>
    </w:p>
    <w:p w14:paraId="5E67F73F" w14:textId="77777777" w:rsidR="00047CA4" w:rsidRDefault="00047CA4" w:rsidP="00833734">
      <w:pPr>
        <w:pStyle w:val="Question"/>
        <w:spacing w:after="60"/>
        <w:ind w:firstLine="0"/>
      </w:pPr>
      <w:r w:rsidRPr="00D36051">
        <w:t xml:space="preserve">Модератор: </w:t>
      </w:r>
      <w:r w:rsidRPr="004167F3">
        <w:t>Алена</w:t>
      </w:r>
      <w:r>
        <w:t>?</w:t>
      </w:r>
    </w:p>
    <w:p w14:paraId="558508A6" w14:textId="77777777" w:rsidR="00047CA4" w:rsidRDefault="00047CA4" w:rsidP="00833734">
      <w:pPr>
        <w:pStyle w:val="Answer"/>
        <w:spacing w:after="60"/>
        <w:ind w:firstLine="0"/>
      </w:pPr>
      <w:r w:rsidRPr="00BA4C8F">
        <w:rPr>
          <w:b/>
        </w:rPr>
        <w:t>Алена:</w:t>
      </w:r>
      <w:r>
        <w:t xml:space="preserve"> Мне нравится то, что она себя, хотя бы, ведет, как воспитанный человек.</w:t>
      </w:r>
    </w:p>
    <w:p w14:paraId="6BA9B433" w14:textId="77777777" w:rsidR="00047CA4" w:rsidRDefault="00047CA4" w:rsidP="00833734">
      <w:pPr>
        <w:pStyle w:val="Answer"/>
        <w:spacing w:after="60"/>
        <w:ind w:firstLine="0"/>
      </w:pPr>
      <w:r w:rsidRPr="00BA4C8F">
        <w:rPr>
          <w:b/>
        </w:rPr>
        <w:t>Женщина:</w:t>
      </w:r>
      <w:r>
        <w:t xml:space="preserve"> Политический взгляд.</w:t>
      </w:r>
    </w:p>
    <w:p w14:paraId="6872F7F2" w14:textId="77777777" w:rsidR="00047CA4" w:rsidRPr="004167F3" w:rsidRDefault="00047CA4" w:rsidP="00833734">
      <w:pPr>
        <w:pStyle w:val="Answer"/>
        <w:spacing w:after="60"/>
        <w:ind w:firstLine="0"/>
      </w:pPr>
      <w:r w:rsidRPr="00BA4C8F">
        <w:rPr>
          <w:b/>
        </w:rPr>
        <w:t>Алена:</w:t>
      </w:r>
      <w:r>
        <w:t xml:space="preserve"> Да, видно, что, конечно, она не определилась. Но, я же говорю, у меня просто есть личный опыт в этом вопросе. И я здесь восхищена ею. То что она не повышает голос, не оскорбляет, не проклинает.</w:t>
      </w:r>
    </w:p>
    <w:p w14:paraId="1D9EDCA7" w14:textId="77777777" w:rsidR="00047CA4" w:rsidRDefault="00047CA4" w:rsidP="00833734">
      <w:pPr>
        <w:pStyle w:val="Question"/>
        <w:spacing w:after="60"/>
        <w:ind w:firstLine="0"/>
      </w:pPr>
      <w:r w:rsidRPr="00D36051">
        <w:t xml:space="preserve">Модератор: </w:t>
      </w:r>
      <w:r>
        <w:t>Правильно я понимаю, что мы сейчас коллективно решаем, что политические взгляды Анны – это неопределившаяся?</w:t>
      </w:r>
    </w:p>
    <w:p w14:paraId="7283AF0F" w14:textId="77777777" w:rsidR="00047CA4" w:rsidRPr="004167F3" w:rsidRDefault="00047CA4" w:rsidP="00833734">
      <w:pPr>
        <w:pStyle w:val="Answer"/>
        <w:spacing w:after="60"/>
        <w:ind w:firstLine="0"/>
      </w:pPr>
      <w:r w:rsidRPr="00BA4C8F">
        <w:rPr>
          <w:b/>
        </w:rPr>
        <w:t>Несколько человек:</w:t>
      </w:r>
      <w:r>
        <w:t xml:space="preserve"> Да.</w:t>
      </w:r>
    </w:p>
    <w:p w14:paraId="40DFBBB9" w14:textId="77777777" w:rsidR="00047CA4" w:rsidRDefault="00047CA4" w:rsidP="00833734">
      <w:pPr>
        <w:pStyle w:val="Question"/>
        <w:spacing w:after="60"/>
        <w:ind w:firstLine="0"/>
      </w:pPr>
      <w:r w:rsidRPr="00D36051">
        <w:t xml:space="preserve">Модератор: </w:t>
      </w:r>
      <w:r>
        <w:t>Окей. То есть, у нас Маша, условно, кто?</w:t>
      </w:r>
    </w:p>
    <w:p w14:paraId="623189FD" w14:textId="77777777" w:rsidR="00047CA4" w:rsidRPr="004167F3" w:rsidRDefault="00047CA4" w:rsidP="00833734">
      <w:pPr>
        <w:pStyle w:val="Answer"/>
        <w:spacing w:after="60"/>
        <w:ind w:firstLine="0"/>
      </w:pPr>
      <w:r w:rsidRPr="00BA4C8F">
        <w:rPr>
          <w:b/>
        </w:rPr>
        <w:t>Несколько человек:</w:t>
      </w:r>
      <w:r>
        <w:t xml:space="preserve"> Патриот России.</w:t>
      </w:r>
    </w:p>
    <w:p w14:paraId="21878A53" w14:textId="77777777" w:rsidR="00047CA4" w:rsidRDefault="00047CA4" w:rsidP="00833734">
      <w:pPr>
        <w:pStyle w:val="Question"/>
        <w:spacing w:after="60"/>
        <w:ind w:firstLine="0"/>
      </w:pPr>
      <w:r w:rsidRPr="00D36051">
        <w:t xml:space="preserve">Модератор: </w:t>
      </w:r>
      <w:r>
        <w:t>А Анна – неопределившаяся.</w:t>
      </w:r>
    </w:p>
    <w:p w14:paraId="67D25CB4" w14:textId="77777777" w:rsidR="00047CA4" w:rsidRPr="004167F3" w:rsidRDefault="00047CA4" w:rsidP="00833734">
      <w:pPr>
        <w:pStyle w:val="Answer"/>
        <w:spacing w:after="60"/>
        <w:ind w:firstLine="0"/>
      </w:pPr>
      <w:r w:rsidRPr="00BA4C8F">
        <w:rPr>
          <w:b/>
        </w:rPr>
        <w:t>Виктория:</w:t>
      </w:r>
      <w:r>
        <w:t xml:space="preserve"> Да.</w:t>
      </w:r>
    </w:p>
    <w:p w14:paraId="0C3B5B55" w14:textId="77777777" w:rsidR="00047CA4" w:rsidRDefault="00047CA4" w:rsidP="00833734">
      <w:pPr>
        <w:pStyle w:val="Question"/>
        <w:spacing w:after="60"/>
        <w:ind w:firstLine="0"/>
      </w:pPr>
      <w:r w:rsidRPr="00D36051">
        <w:t xml:space="preserve">Модератор: </w:t>
      </w:r>
      <w:r>
        <w:t>Все с этим согласны?</w:t>
      </w:r>
    </w:p>
    <w:p w14:paraId="5C2B7B9B" w14:textId="77777777" w:rsidR="00047CA4" w:rsidRDefault="00047CA4" w:rsidP="00833734">
      <w:pPr>
        <w:pStyle w:val="Answer"/>
        <w:spacing w:after="60"/>
        <w:ind w:firstLine="0"/>
      </w:pPr>
      <w:r w:rsidRPr="00BA4C8F">
        <w:rPr>
          <w:b/>
        </w:rPr>
        <w:t>Несколько человек:</w:t>
      </w:r>
      <w:r>
        <w:t xml:space="preserve"> Да.</w:t>
      </w:r>
    </w:p>
    <w:p w14:paraId="0B31DE33" w14:textId="77777777" w:rsidR="00047CA4" w:rsidRPr="004167F3" w:rsidRDefault="00047CA4" w:rsidP="00833734">
      <w:pPr>
        <w:pStyle w:val="Answer"/>
        <w:spacing w:after="60"/>
        <w:ind w:firstLine="0"/>
      </w:pPr>
      <w:r w:rsidRPr="00BA4C8F">
        <w:rPr>
          <w:b/>
        </w:rPr>
        <w:t>Женщина:</w:t>
      </w:r>
      <w:r>
        <w:t xml:space="preserve"> Я считаю, что если бы, допустим, какая-то семья побывала с такими сложными ситуациями, который сейчас произошло, мне кажется, тоже, были бы  нерешительные. Потому что не знают, что в дальнейшем делать, потеряв все, можно так сказать. Поэтому, я думаю, здесь как-то строго судить Анну невозможно. Потому что ситуация очень у нее сложная.</w:t>
      </w:r>
    </w:p>
    <w:p w14:paraId="13260BCB" w14:textId="77777777" w:rsidR="00047CA4" w:rsidRDefault="00047CA4" w:rsidP="00833734">
      <w:pPr>
        <w:pStyle w:val="Question"/>
        <w:spacing w:after="60"/>
        <w:ind w:firstLine="0"/>
      </w:pPr>
      <w:r w:rsidRPr="00D36051">
        <w:t xml:space="preserve">Модератор: </w:t>
      </w:r>
      <w:r>
        <w:t>Хорошо. Кто из двух сестер – Маша или Анна вам нравятся больше?</w:t>
      </w:r>
    </w:p>
    <w:p w14:paraId="359F263D" w14:textId="77777777" w:rsidR="00047CA4" w:rsidRPr="004167F3" w:rsidRDefault="00047CA4" w:rsidP="00833734">
      <w:pPr>
        <w:pStyle w:val="Answer"/>
        <w:spacing w:after="60"/>
        <w:ind w:firstLine="0"/>
      </w:pPr>
      <w:r w:rsidRPr="00BA4C8F">
        <w:rPr>
          <w:b/>
        </w:rPr>
        <w:t>Несколько человек:</w:t>
      </w:r>
      <w:r>
        <w:t xml:space="preserve"> Маша.</w:t>
      </w:r>
    </w:p>
    <w:p w14:paraId="358AD48B" w14:textId="77777777" w:rsidR="00047CA4" w:rsidRDefault="00047CA4" w:rsidP="00833734">
      <w:pPr>
        <w:pStyle w:val="Question"/>
        <w:spacing w:after="60"/>
        <w:ind w:firstLine="0"/>
      </w:pPr>
      <w:r w:rsidRPr="00D36051">
        <w:t xml:space="preserve">Модератор: </w:t>
      </w:r>
      <w:r>
        <w:t>Давайте, кто за Машу? Кто за Анну?</w:t>
      </w:r>
    </w:p>
    <w:p w14:paraId="2A089EEE" w14:textId="77777777" w:rsidR="00047CA4" w:rsidRPr="004167F3" w:rsidRDefault="00047CA4" w:rsidP="00833734">
      <w:pPr>
        <w:pStyle w:val="Answer"/>
        <w:spacing w:after="60"/>
        <w:ind w:firstLine="0"/>
      </w:pPr>
      <w:r w:rsidRPr="00BA4C8F">
        <w:rPr>
          <w:b/>
        </w:rPr>
        <w:t>Женщина:</w:t>
      </w:r>
      <w:r>
        <w:t xml:space="preserve"> Я воздержусь.</w:t>
      </w:r>
    </w:p>
    <w:p w14:paraId="27C5E069" w14:textId="77777777" w:rsidR="00047CA4" w:rsidRDefault="00047CA4" w:rsidP="00833734">
      <w:pPr>
        <w:pStyle w:val="Question"/>
        <w:spacing w:after="60"/>
        <w:ind w:firstLine="0"/>
      </w:pPr>
      <w:r w:rsidRPr="00D36051">
        <w:t xml:space="preserve">Модератор: </w:t>
      </w:r>
      <w:r>
        <w:t>За Анну у нас. 2.</w:t>
      </w:r>
    </w:p>
    <w:p w14:paraId="6D3EEEB7" w14:textId="77777777" w:rsidR="00047CA4" w:rsidRPr="004167F3" w:rsidRDefault="00047CA4" w:rsidP="00833734">
      <w:pPr>
        <w:pStyle w:val="Answer"/>
        <w:spacing w:after="60"/>
        <w:ind w:firstLine="0"/>
      </w:pPr>
      <w:r w:rsidRPr="00BA4C8F">
        <w:rPr>
          <w:b/>
        </w:rPr>
        <w:t>Женщина:</w:t>
      </w:r>
      <w:r>
        <w:t xml:space="preserve"> Мне обе нравятся.</w:t>
      </w:r>
    </w:p>
    <w:p w14:paraId="2258C2C4" w14:textId="77777777" w:rsidR="00047CA4" w:rsidRDefault="00047CA4" w:rsidP="00833734">
      <w:pPr>
        <w:pStyle w:val="Question"/>
        <w:spacing w:after="60"/>
        <w:ind w:firstLine="0"/>
      </w:pPr>
      <w:r w:rsidRPr="00D36051">
        <w:t xml:space="preserve">Модератор: </w:t>
      </w:r>
      <w:r>
        <w:t>Давайте выберем одну все-таки. Еще раз, за Машу – 6. За Анну? В общем, 8 нас, 2, условно. Окей. Почему за Машу, тоже, коротко.</w:t>
      </w:r>
    </w:p>
    <w:p w14:paraId="42349C6A" w14:textId="77777777" w:rsidR="00047CA4" w:rsidRPr="004167F3" w:rsidRDefault="00047CA4" w:rsidP="00833734">
      <w:pPr>
        <w:pStyle w:val="Answer"/>
        <w:spacing w:after="60"/>
        <w:ind w:firstLine="0"/>
      </w:pPr>
      <w:r w:rsidRPr="00BA4C8F">
        <w:rPr>
          <w:b/>
        </w:rPr>
        <w:t>Виктория:</w:t>
      </w:r>
      <w:r>
        <w:t xml:space="preserve"> Маша  решает все проблемы, которые сваливаются на ее голову. Маша думает, изначально, головой а не другим местом. Анна – она более слабая. И нет у нее, судя по фильму, у нее даже желания нет поинтересоваться и разобраться. То есть, она плывет по течению. Ей муж сказал уехать, она уехала. Она приехала, ее приняли здесь, мне не нравится у сестры, ты не так смотришь. Пошла вон, мы пойдем в другую сторону. Она глупая, </w:t>
      </w:r>
      <w:proofErr w:type="spellStart"/>
      <w:r>
        <w:t>хамовитая</w:t>
      </w:r>
      <w:proofErr w:type="spellEnd"/>
      <w:r>
        <w:t xml:space="preserve"> и  недалекая, вот, в моем понимании. Все.</w:t>
      </w:r>
    </w:p>
    <w:p w14:paraId="776165B9" w14:textId="77777777" w:rsidR="00047CA4" w:rsidRDefault="00047CA4" w:rsidP="00833734">
      <w:pPr>
        <w:pStyle w:val="Question"/>
        <w:spacing w:after="60"/>
        <w:ind w:firstLine="0"/>
      </w:pPr>
      <w:r w:rsidRPr="00D36051">
        <w:t xml:space="preserve">Модератор: </w:t>
      </w:r>
      <w:r>
        <w:t>Спасибо. Еще по Маше в двух словах, почему нравится, хотя мы уже много обсудили, того, что не говорили.</w:t>
      </w:r>
    </w:p>
    <w:p w14:paraId="6E885487" w14:textId="77777777" w:rsidR="00047CA4" w:rsidRPr="004167F3" w:rsidRDefault="00047CA4" w:rsidP="00833734">
      <w:pPr>
        <w:pStyle w:val="Answer"/>
        <w:spacing w:after="60"/>
        <w:ind w:firstLine="0"/>
      </w:pPr>
      <w:r w:rsidRPr="00BA4C8F">
        <w:rPr>
          <w:b/>
        </w:rPr>
        <w:t>Женщина:</w:t>
      </w:r>
      <w:r>
        <w:t xml:space="preserve"> Кажется все обсудили.</w:t>
      </w:r>
    </w:p>
    <w:p w14:paraId="7F1FB5A7" w14:textId="77777777" w:rsidR="00047CA4" w:rsidRDefault="00047CA4" w:rsidP="00833734">
      <w:pPr>
        <w:pStyle w:val="Question"/>
        <w:spacing w:after="60"/>
        <w:ind w:firstLine="0"/>
      </w:pPr>
      <w:r w:rsidRPr="00D36051">
        <w:t xml:space="preserve">Модератор: </w:t>
      </w:r>
      <w:r>
        <w:t xml:space="preserve">Окей, по Анне – что нравится в Анне больше, чем в Маше? </w:t>
      </w:r>
      <w:r w:rsidRPr="004167F3">
        <w:t>Алена</w:t>
      </w:r>
      <w:r>
        <w:t>?</w:t>
      </w:r>
    </w:p>
    <w:p w14:paraId="7E88B62F" w14:textId="77777777" w:rsidR="00047CA4" w:rsidRPr="004167F3" w:rsidRDefault="00047CA4" w:rsidP="00833734">
      <w:pPr>
        <w:pStyle w:val="Answer"/>
        <w:spacing w:after="60"/>
        <w:ind w:firstLine="0"/>
      </w:pPr>
      <w:r w:rsidRPr="00BA4C8F">
        <w:rPr>
          <w:b/>
        </w:rPr>
        <w:t>Алена:</w:t>
      </w:r>
      <w:r>
        <w:t xml:space="preserve"> Мне нравится, у нас сейчас такой мир, или такое время, что женщина, которая может быть за мужем – покорная, смиренная, уступчивая, мягкая, женственная и так далее, которой является Анна, воспринимается, как что-то чужеродное. То есть, она инфантильная, она без мужа пропадет и все. А я в ней вижу просто женщину, которая посвящала всю себя семье, растворилась в муже, в ребенке. При этом, еще какие-то уроки вела. Плохо это, или хорошо, тут каждый решает сам для себя – то есть, быть Машей или быть Аней или кем-то другим. Но я бы в нее камень, безусловно, не кидала. Потому что я ее понимаю и принимаю. Я сама не такая. И не могу сказать, что я ее идеализирую, или стремлюсь быть такой, как она. Я не могу себе позволить быть такой, как она, например. но отторжения она у меня, абсолютно, не вызывает.</w:t>
      </w:r>
    </w:p>
    <w:p w14:paraId="5DC22647" w14:textId="77777777" w:rsidR="00047CA4" w:rsidRDefault="00047CA4" w:rsidP="00833734">
      <w:pPr>
        <w:pStyle w:val="Question"/>
        <w:spacing w:after="60"/>
        <w:ind w:firstLine="0"/>
      </w:pPr>
      <w:r w:rsidRPr="00D36051">
        <w:t xml:space="preserve">Модератор: </w:t>
      </w:r>
      <w:r w:rsidRPr="004167F3">
        <w:t>Алена</w:t>
      </w:r>
      <w:r>
        <w:t xml:space="preserve">, спасибо. </w:t>
      </w:r>
      <w:r w:rsidRPr="004167F3">
        <w:t>Элеонора</w:t>
      </w:r>
      <w:r>
        <w:t>, вам, почему Анна больше понравилась?</w:t>
      </w:r>
    </w:p>
    <w:p w14:paraId="7C435FB6" w14:textId="77777777" w:rsidR="00047CA4" w:rsidRPr="004167F3" w:rsidRDefault="00047CA4" w:rsidP="00833734">
      <w:pPr>
        <w:pStyle w:val="Answer"/>
        <w:spacing w:after="60"/>
        <w:ind w:firstLine="0"/>
      </w:pPr>
      <w:r w:rsidRPr="00BA4C8F">
        <w:rPr>
          <w:b/>
        </w:rPr>
        <w:t>Элеонора:</w:t>
      </w:r>
      <w:r>
        <w:t xml:space="preserve"> То же самое. Она такая нежная, добрая. И вот вся за мужем, это прямо видно. Что без мужа она беспомощная оказывается, совершенно.</w:t>
      </w:r>
    </w:p>
    <w:p w14:paraId="3FBBB4DD" w14:textId="77777777" w:rsidR="00047CA4" w:rsidRDefault="00047CA4" w:rsidP="00833734">
      <w:pPr>
        <w:pStyle w:val="Question"/>
        <w:spacing w:after="60"/>
        <w:ind w:firstLine="0"/>
      </w:pPr>
      <w:r w:rsidRPr="00D36051">
        <w:t xml:space="preserve">Модератор: </w:t>
      </w:r>
      <w:r>
        <w:t>Было ли еще что-то, что понравилось?</w:t>
      </w:r>
    </w:p>
    <w:p w14:paraId="1F1663EB" w14:textId="77777777" w:rsidR="00047CA4" w:rsidRPr="00BB3B86" w:rsidRDefault="00047CA4" w:rsidP="00833734">
      <w:pPr>
        <w:pStyle w:val="Answer"/>
        <w:spacing w:after="60"/>
        <w:ind w:firstLine="0"/>
      </w:pPr>
      <w:r w:rsidRPr="00BA4C8F">
        <w:rPr>
          <w:b/>
        </w:rPr>
        <w:t>Элеонора:</w:t>
      </w:r>
      <w:r>
        <w:t xml:space="preserve"> Вроде бы, именно в Анне?</w:t>
      </w:r>
    </w:p>
    <w:p w14:paraId="3903FBD9" w14:textId="77777777" w:rsidR="00047CA4" w:rsidRDefault="00047CA4" w:rsidP="00833734">
      <w:pPr>
        <w:pStyle w:val="Question"/>
        <w:spacing w:after="60"/>
        <w:ind w:firstLine="0"/>
      </w:pPr>
      <w:r w:rsidRPr="00D36051">
        <w:t xml:space="preserve">Модератор: </w:t>
      </w:r>
      <w:r>
        <w:t>Да.</w:t>
      </w:r>
    </w:p>
    <w:p w14:paraId="68E186A0" w14:textId="77777777" w:rsidR="00047CA4" w:rsidRPr="00BB3B86" w:rsidRDefault="00047CA4" w:rsidP="00833734">
      <w:pPr>
        <w:pStyle w:val="Answer"/>
        <w:spacing w:after="60"/>
        <w:ind w:firstLine="0"/>
      </w:pPr>
      <w:r w:rsidRPr="00BA4C8F">
        <w:rPr>
          <w:b/>
        </w:rPr>
        <w:t>Элеонора:</w:t>
      </w:r>
      <w:r>
        <w:t xml:space="preserve"> Деликатная она, соглашусь.</w:t>
      </w:r>
    </w:p>
    <w:p w14:paraId="2EF69D50" w14:textId="77777777" w:rsidR="00047CA4" w:rsidRDefault="00047CA4" w:rsidP="00833734">
      <w:pPr>
        <w:pStyle w:val="Question"/>
        <w:spacing w:after="60"/>
        <w:ind w:firstLine="0"/>
      </w:pPr>
      <w:r w:rsidRPr="00D36051">
        <w:t xml:space="preserve">Модератор: </w:t>
      </w:r>
      <w:r>
        <w:t xml:space="preserve">Окей. А кто из них двоих у вас вызывает больше сочувствия по ходу сериала? Больше сочувствия, </w:t>
      </w:r>
      <w:proofErr w:type="spellStart"/>
      <w:r>
        <w:t>сопереживаний</w:t>
      </w:r>
      <w:proofErr w:type="spellEnd"/>
      <w:r>
        <w:t>?</w:t>
      </w:r>
    </w:p>
    <w:p w14:paraId="45FDE333" w14:textId="77777777" w:rsidR="00047CA4" w:rsidRPr="00BB3B86" w:rsidRDefault="00047CA4" w:rsidP="00833734">
      <w:pPr>
        <w:pStyle w:val="Answer"/>
        <w:spacing w:after="60"/>
        <w:ind w:firstLine="0"/>
      </w:pPr>
      <w:r w:rsidRPr="00BA4C8F">
        <w:rPr>
          <w:b/>
        </w:rPr>
        <w:t>Женщина:</w:t>
      </w:r>
      <w:r>
        <w:t xml:space="preserve"> Анна.</w:t>
      </w:r>
    </w:p>
    <w:p w14:paraId="3801ECE6" w14:textId="77777777" w:rsidR="00047CA4" w:rsidRDefault="00047CA4" w:rsidP="00833734">
      <w:pPr>
        <w:pStyle w:val="Question"/>
        <w:spacing w:after="60"/>
        <w:ind w:firstLine="0"/>
      </w:pPr>
      <w:r w:rsidRPr="00D36051">
        <w:t xml:space="preserve">Модератор: </w:t>
      </w:r>
      <w:r>
        <w:t>Давайте поднимем руку, кто за Анну, сначала – 5. Даже 5. Остальные за Машу, я так понял, да?</w:t>
      </w:r>
    </w:p>
    <w:p w14:paraId="3CEA176F" w14:textId="77777777" w:rsidR="00047CA4" w:rsidRPr="00BB3B86" w:rsidRDefault="00047CA4" w:rsidP="00833734">
      <w:pPr>
        <w:pStyle w:val="Answer"/>
        <w:spacing w:after="60"/>
        <w:ind w:firstLine="0"/>
      </w:pPr>
      <w:r w:rsidRPr="00BA4C8F">
        <w:rPr>
          <w:b/>
        </w:rPr>
        <w:t>Несколько человек:</w:t>
      </w:r>
      <w:r>
        <w:t xml:space="preserve"> Да.</w:t>
      </w:r>
    </w:p>
    <w:p w14:paraId="7B91DC08" w14:textId="77777777" w:rsidR="00047CA4" w:rsidRDefault="00047CA4" w:rsidP="00833734">
      <w:pPr>
        <w:pStyle w:val="Question"/>
        <w:spacing w:after="60"/>
        <w:ind w:firstLine="0"/>
      </w:pPr>
      <w:r w:rsidRPr="00D36051">
        <w:t xml:space="preserve">Модератор: </w:t>
      </w:r>
      <w:r>
        <w:t>Окей. Почему, давайте сначала с вас начнем, почему вы за Анну? Тоже, двумя словами.</w:t>
      </w:r>
    </w:p>
    <w:p w14:paraId="25B30F87" w14:textId="77777777" w:rsidR="00047CA4" w:rsidRPr="00BB3B86" w:rsidRDefault="00047CA4" w:rsidP="00833734">
      <w:pPr>
        <w:pStyle w:val="Answer"/>
        <w:spacing w:after="60"/>
        <w:ind w:firstLine="0"/>
      </w:pPr>
      <w:r w:rsidRPr="00BA4C8F">
        <w:rPr>
          <w:b/>
        </w:rPr>
        <w:t>Ольга:</w:t>
      </w:r>
      <w:r>
        <w:t xml:space="preserve"> Потому что, почему за Анну – если говорить, наоборот, про Машу – Маша была в России. Получается, Анна, когда приехала в Россию, она уже потеряла мужа, осталась на другой стороне от мужа. И у нее, получается, как бы, рядом, она осталась с ребенком без денег, без всего. Естественно, как выглядит в этой ситуации такая женщина? Да. Она вызывает поэтому больше сочувствия.</w:t>
      </w:r>
    </w:p>
    <w:p w14:paraId="616761D1" w14:textId="77777777" w:rsidR="00047CA4" w:rsidRDefault="00047CA4" w:rsidP="00833734">
      <w:pPr>
        <w:pStyle w:val="Question"/>
        <w:spacing w:after="60"/>
        <w:ind w:firstLine="0"/>
      </w:pPr>
      <w:r w:rsidRPr="00D36051">
        <w:t xml:space="preserve">Модератор: </w:t>
      </w:r>
      <w:r>
        <w:t xml:space="preserve">Спасибо. </w:t>
      </w:r>
      <w:r w:rsidRPr="00BB3B86">
        <w:t>Виктория</w:t>
      </w:r>
      <w:r>
        <w:t>, почему больше Маша вызвала сочувствие?</w:t>
      </w:r>
    </w:p>
    <w:p w14:paraId="56207C78" w14:textId="77777777" w:rsidR="00047CA4" w:rsidRPr="00BB3B86" w:rsidRDefault="00047CA4" w:rsidP="00833734">
      <w:pPr>
        <w:pStyle w:val="Answer"/>
        <w:spacing w:after="60"/>
        <w:ind w:firstLine="0"/>
      </w:pPr>
      <w:r w:rsidRPr="00BA4C8F">
        <w:rPr>
          <w:b/>
        </w:rPr>
        <w:t>Виктория:</w:t>
      </w:r>
      <w:r>
        <w:t xml:space="preserve"> Маша, потому что на ее голову свалилось все. И та же Анна со своим сыном, и все остальные  неприятности. И переходный возраст дочери. Но, тем не менее, человек смог со всем этим справиться, думая головой.</w:t>
      </w:r>
    </w:p>
    <w:p w14:paraId="3753F6DD" w14:textId="77777777" w:rsidR="00047CA4" w:rsidRDefault="00047CA4" w:rsidP="00833734">
      <w:pPr>
        <w:pStyle w:val="Question"/>
        <w:spacing w:after="60"/>
        <w:ind w:firstLine="0"/>
      </w:pPr>
      <w:r w:rsidRPr="00D36051">
        <w:t xml:space="preserve">Модератор: </w:t>
      </w:r>
      <w:r w:rsidRPr="00BB3B86">
        <w:t>Юлия</w:t>
      </w:r>
      <w:r>
        <w:t>?</w:t>
      </w:r>
    </w:p>
    <w:p w14:paraId="2B324C03" w14:textId="77777777" w:rsidR="00047CA4" w:rsidRPr="00BB3B86" w:rsidRDefault="00047CA4" w:rsidP="00833734">
      <w:pPr>
        <w:pStyle w:val="Answer"/>
        <w:spacing w:after="60"/>
        <w:ind w:firstLine="0"/>
      </w:pPr>
      <w:r w:rsidRPr="00BA4C8F">
        <w:rPr>
          <w:b/>
        </w:rPr>
        <w:t>Юлия:</w:t>
      </w:r>
      <w:r>
        <w:t xml:space="preserve"> Мнения разделяются сейчас. Кто-то за Машу, кто-то за Анну. Я сопереживала Анне. Но, понимаю, конечно, что опять же, скажу, повторюсь, что в современном мире ценится больше то, что в Маше. Потому что вот – независимая, такая гордая, такая целеустремленная. К сожалению, то что у Анны – все это сейчас не ценится. Мне это не очень понятно.</w:t>
      </w:r>
    </w:p>
    <w:p w14:paraId="439ACCC2" w14:textId="77777777" w:rsidR="00047CA4" w:rsidRDefault="00047CA4" w:rsidP="00833734">
      <w:pPr>
        <w:pStyle w:val="Question"/>
        <w:spacing w:after="60"/>
        <w:ind w:firstLine="0"/>
      </w:pPr>
      <w:r w:rsidRPr="00D36051">
        <w:t xml:space="preserve">Модератор: </w:t>
      </w:r>
      <w:r>
        <w:t>А сочувствие, кто больше вызывает?</w:t>
      </w:r>
    </w:p>
    <w:p w14:paraId="24ADF4C3" w14:textId="77777777" w:rsidR="00047CA4" w:rsidRPr="00BB3B86" w:rsidRDefault="00047CA4" w:rsidP="00833734">
      <w:pPr>
        <w:pStyle w:val="Answer"/>
        <w:spacing w:after="60"/>
        <w:ind w:firstLine="0"/>
      </w:pPr>
      <w:r w:rsidRPr="00BA4C8F">
        <w:rPr>
          <w:b/>
        </w:rPr>
        <w:t>Юлия:</w:t>
      </w:r>
      <w:r>
        <w:t xml:space="preserve"> Анна.</w:t>
      </w:r>
    </w:p>
    <w:p w14:paraId="40939EDA" w14:textId="77777777" w:rsidR="00047CA4" w:rsidRDefault="00047CA4" w:rsidP="00833734">
      <w:pPr>
        <w:pStyle w:val="Question"/>
        <w:spacing w:after="60"/>
        <w:ind w:firstLine="0"/>
      </w:pPr>
      <w:r w:rsidRPr="00D36051">
        <w:t xml:space="preserve">Модератор: </w:t>
      </w:r>
      <w:r>
        <w:t xml:space="preserve">Анна. Понял, </w:t>
      </w:r>
      <w:r w:rsidRPr="00BB3B86">
        <w:t>Алена</w:t>
      </w:r>
      <w:r>
        <w:t>?</w:t>
      </w:r>
    </w:p>
    <w:p w14:paraId="7A41EC01" w14:textId="77777777" w:rsidR="00047CA4" w:rsidRPr="00BB3B86" w:rsidRDefault="00047CA4" w:rsidP="00833734">
      <w:pPr>
        <w:pStyle w:val="Answer"/>
        <w:spacing w:after="60"/>
        <w:ind w:firstLine="0"/>
      </w:pPr>
      <w:r w:rsidRPr="00BA4C8F">
        <w:rPr>
          <w:b/>
        </w:rPr>
        <w:t>Алена:</w:t>
      </w:r>
      <w:r>
        <w:t xml:space="preserve"> Анна, конечно.</w:t>
      </w:r>
    </w:p>
    <w:p w14:paraId="4E07E842" w14:textId="77777777" w:rsidR="00047CA4" w:rsidRDefault="00047CA4" w:rsidP="00833734">
      <w:pPr>
        <w:pStyle w:val="Question"/>
        <w:spacing w:after="60"/>
        <w:ind w:firstLine="0"/>
      </w:pPr>
      <w:r w:rsidRPr="00D36051">
        <w:t xml:space="preserve">Модератор: </w:t>
      </w:r>
      <w:r>
        <w:t>В двух словах, почему?</w:t>
      </w:r>
    </w:p>
    <w:p w14:paraId="20661C99" w14:textId="77777777" w:rsidR="00047CA4" w:rsidRPr="00BB3B86" w:rsidRDefault="00047CA4" w:rsidP="00833734">
      <w:pPr>
        <w:pStyle w:val="Answer"/>
        <w:spacing w:after="60"/>
        <w:ind w:firstLine="0"/>
      </w:pPr>
      <w:r w:rsidRPr="00BA4C8F">
        <w:rPr>
          <w:b/>
        </w:rPr>
        <w:t>Алена:</w:t>
      </w:r>
      <w:r>
        <w:t xml:space="preserve"> Мне она понравилась. Она искренняя, настоящая. Она способна попросить прощения. То есть, чисто по человеческим качествам. Я не по личностным. А именно по человеческим, мне этот человек ближе.</w:t>
      </w:r>
    </w:p>
    <w:p w14:paraId="0863CD49" w14:textId="77777777" w:rsidR="00047CA4" w:rsidRDefault="00047CA4" w:rsidP="00833734">
      <w:pPr>
        <w:pStyle w:val="Question"/>
        <w:spacing w:after="60"/>
        <w:ind w:firstLine="0"/>
      </w:pPr>
      <w:r w:rsidRPr="00D36051">
        <w:t xml:space="preserve">Модератор: </w:t>
      </w:r>
      <w:r>
        <w:t>Спасибо, Света?</w:t>
      </w:r>
    </w:p>
    <w:p w14:paraId="77C729BB" w14:textId="77777777" w:rsidR="00047CA4" w:rsidRDefault="00047CA4" w:rsidP="00833734">
      <w:pPr>
        <w:pStyle w:val="Answer"/>
        <w:spacing w:after="60"/>
        <w:ind w:firstLine="0"/>
        <w:rPr>
          <w:i/>
          <w:iCs/>
        </w:rPr>
      </w:pPr>
      <w:r w:rsidRPr="00BA4C8F">
        <w:rPr>
          <w:b/>
        </w:rPr>
        <w:t>Света:</w:t>
      </w:r>
      <w:r>
        <w:t xml:space="preserve"> Я согласна с предыдущими ораторами по поводу Маши, что на нее все свалилось. Плюс, еще Башаров – алкоголик. </w:t>
      </w:r>
      <w:r w:rsidRPr="00BB3B86">
        <w:rPr>
          <w:i/>
          <w:iCs/>
        </w:rPr>
        <w:t>(сме</w:t>
      </w:r>
      <w:r>
        <w:rPr>
          <w:i/>
          <w:iCs/>
        </w:rPr>
        <w:t>ю</w:t>
      </w:r>
      <w:r w:rsidRPr="00BB3B86">
        <w:rPr>
          <w:i/>
          <w:iCs/>
        </w:rPr>
        <w:t>тся)</w:t>
      </w:r>
    </w:p>
    <w:p w14:paraId="2E98DE53" w14:textId="77777777" w:rsidR="00047CA4" w:rsidRPr="00BB3B86" w:rsidRDefault="00047CA4" w:rsidP="00833734">
      <w:pPr>
        <w:pStyle w:val="Answer"/>
        <w:spacing w:after="60"/>
        <w:ind w:firstLine="0"/>
      </w:pPr>
      <w:r w:rsidRPr="00BA4C8F">
        <w:rPr>
          <w:b/>
        </w:rPr>
        <w:t>Виктория:</w:t>
      </w:r>
      <w:r>
        <w:t xml:space="preserve"> Он закодирован.</w:t>
      </w:r>
    </w:p>
    <w:p w14:paraId="3995E581" w14:textId="77777777" w:rsidR="00047CA4" w:rsidRDefault="00047CA4" w:rsidP="00833734">
      <w:pPr>
        <w:pStyle w:val="Question"/>
        <w:spacing w:after="60"/>
        <w:ind w:firstLine="0"/>
      </w:pPr>
      <w:r w:rsidRPr="00D36051">
        <w:t xml:space="preserve">Модератор: </w:t>
      </w:r>
      <w:r>
        <w:t>Да, давайте, Свету слушаем.</w:t>
      </w:r>
    </w:p>
    <w:p w14:paraId="4692470D" w14:textId="77777777" w:rsidR="00047CA4" w:rsidRPr="00BB3B86" w:rsidRDefault="00047CA4" w:rsidP="00833734">
      <w:pPr>
        <w:pStyle w:val="Answer"/>
        <w:spacing w:after="60"/>
        <w:ind w:firstLine="0"/>
      </w:pPr>
      <w:r w:rsidRPr="00BA4C8F">
        <w:rPr>
          <w:b/>
        </w:rPr>
        <w:t>Света:</w:t>
      </w:r>
      <w:r>
        <w:t xml:space="preserve"> Я считаю, что посочувствовать ей. Из-за того, что вот, ну, все на нее.</w:t>
      </w:r>
    </w:p>
    <w:p w14:paraId="74BC989C" w14:textId="77777777" w:rsidR="00047CA4" w:rsidRDefault="00047CA4" w:rsidP="00833734">
      <w:pPr>
        <w:pStyle w:val="Question"/>
        <w:spacing w:after="60"/>
        <w:ind w:firstLine="0"/>
      </w:pPr>
      <w:r w:rsidRPr="00D36051">
        <w:t xml:space="preserve">Модератор: </w:t>
      </w:r>
      <w:r>
        <w:t>Спасибо.</w:t>
      </w:r>
    </w:p>
    <w:p w14:paraId="02377F2E" w14:textId="77777777" w:rsidR="00047CA4" w:rsidRPr="00BB3B86" w:rsidRDefault="00047CA4" w:rsidP="00833734">
      <w:pPr>
        <w:pStyle w:val="Answer"/>
        <w:spacing w:after="60"/>
        <w:ind w:firstLine="0"/>
      </w:pPr>
      <w:r w:rsidRPr="00BA4C8F">
        <w:rPr>
          <w:b/>
        </w:rPr>
        <w:t>Света:</w:t>
      </w:r>
      <w:r>
        <w:t xml:space="preserve"> И от  нее все зависело, и она все сделала, чтобы благополучно все закончилось.</w:t>
      </w:r>
    </w:p>
    <w:p w14:paraId="2616A768" w14:textId="77777777" w:rsidR="00047CA4" w:rsidRDefault="00047CA4" w:rsidP="00833734">
      <w:pPr>
        <w:pStyle w:val="Question"/>
        <w:spacing w:after="60"/>
        <w:ind w:firstLine="0"/>
      </w:pPr>
      <w:r w:rsidRPr="00D36051">
        <w:t xml:space="preserve">Модератор: </w:t>
      </w:r>
      <w:r>
        <w:t xml:space="preserve">Благодарю. </w:t>
      </w:r>
      <w:r w:rsidRPr="00BB3B86">
        <w:t>Наталья</w:t>
      </w:r>
      <w:r>
        <w:t>?</w:t>
      </w:r>
    </w:p>
    <w:p w14:paraId="4E211441" w14:textId="77777777" w:rsidR="00047CA4" w:rsidRPr="00BB3B86" w:rsidRDefault="00047CA4" w:rsidP="00833734">
      <w:pPr>
        <w:pStyle w:val="Answer"/>
        <w:spacing w:after="60"/>
        <w:ind w:firstLine="0"/>
      </w:pPr>
      <w:r w:rsidRPr="00BA4C8F">
        <w:rPr>
          <w:b/>
        </w:rPr>
        <w:t>Наталья:</w:t>
      </w:r>
      <w:r>
        <w:t xml:space="preserve"> Я сочувствую больше Маше. Потому что она брала на себя всегда больше ответственности. Даже, например, ситуация с мамой, если на себя это переключить – я бы не хотела, чтобы я когда была в беспомощном состоянии мою квартиру пили бы, не </w:t>
      </w:r>
      <w:proofErr w:type="spellStart"/>
      <w:r>
        <w:t>спрося</w:t>
      </w:r>
      <w:proofErr w:type="spellEnd"/>
      <w:r>
        <w:t xml:space="preserve"> меня, как бы, делили между собой. А я еще жива. Грубо говоря, там уже как-то меня это резануло. Что даже та могла, вот у нее финансовые проблемы, дайте мне, пожалуйста, денег, дайте мне мою долю. А то что маму надо реабилитировать на эти же деньги, возможно. А куда она потом вернется, если у нее все будет хорошо? В этом случае я не стороне, ну, как бы, посочувствовала Маше, потому что она, все-таки, разрулила эту ситуацию в пользу матери. Так же, она в пользу дочери  своей, услышала ее, не стала истерить, например, я бы, может быть, так не отпустила бы к бабушке свою дочь. Она, все-таки, как бы, такая более лояльная.</w:t>
      </w:r>
    </w:p>
    <w:p w14:paraId="6612D96D" w14:textId="77777777" w:rsidR="00047CA4" w:rsidRDefault="00047CA4" w:rsidP="00833734">
      <w:pPr>
        <w:pStyle w:val="Question"/>
        <w:spacing w:after="60"/>
        <w:ind w:firstLine="0"/>
      </w:pPr>
      <w:r w:rsidRPr="00D36051">
        <w:t xml:space="preserve">Модератор: </w:t>
      </w:r>
      <w:r>
        <w:t xml:space="preserve">Спасибо, </w:t>
      </w:r>
      <w:r w:rsidRPr="006F3DC7">
        <w:t>Стелла</w:t>
      </w:r>
      <w:r>
        <w:t>?</w:t>
      </w:r>
    </w:p>
    <w:p w14:paraId="7C2C264D" w14:textId="77777777" w:rsidR="00047CA4" w:rsidRPr="006F3DC7" w:rsidRDefault="00047CA4" w:rsidP="00833734">
      <w:pPr>
        <w:pStyle w:val="Answer"/>
        <w:spacing w:after="60"/>
        <w:ind w:firstLine="0"/>
      </w:pPr>
      <w:r w:rsidRPr="00BA4C8F">
        <w:rPr>
          <w:b/>
        </w:rPr>
        <w:t>Стелла:</w:t>
      </w:r>
      <w:r>
        <w:t xml:space="preserve"> Машу я уважаю, а Ане сочувствую. Потому что она более слабый и не очень умный человек.</w:t>
      </w:r>
    </w:p>
    <w:p w14:paraId="44C653E7" w14:textId="77777777" w:rsidR="00047CA4" w:rsidRDefault="00047CA4" w:rsidP="00833734">
      <w:pPr>
        <w:pStyle w:val="Question"/>
        <w:spacing w:after="60"/>
        <w:ind w:firstLine="0"/>
      </w:pPr>
      <w:r w:rsidRPr="00D36051">
        <w:t>Модератор:</w:t>
      </w:r>
      <w:r>
        <w:t xml:space="preserve"> Благодарю, </w:t>
      </w:r>
      <w:r w:rsidRPr="006F3DC7">
        <w:t>Наталья</w:t>
      </w:r>
      <w:r>
        <w:t>?</w:t>
      </w:r>
    </w:p>
    <w:p w14:paraId="078DAF8B" w14:textId="77777777" w:rsidR="00047CA4" w:rsidRPr="00D36051" w:rsidRDefault="00047CA4" w:rsidP="00833734">
      <w:pPr>
        <w:pStyle w:val="Answer"/>
        <w:spacing w:after="60"/>
        <w:ind w:firstLine="0"/>
      </w:pPr>
      <w:r w:rsidRPr="00BA4C8F">
        <w:rPr>
          <w:b/>
        </w:rPr>
        <w:t>Наталья 2:</w:t>
      </w:r>
      <w:r w:rsidRPr="006F3DC7">
        <w:t xml:space="preserve"> </w:t>
      </w:r>
      <w:r>
        <w:t xml:space="preserve"> Маша, вообще, по характеру сильный человек, поэтому, она все свои проблемы решает, можно сказать, с легкостью, в отличие от Анны. Анна, я считаю, что была бы счастливой, жизнерадостной и всем она была бы просто удовлетворена, если бы не было войны, если бы рядом был муж, семья, и так далее. Ее делает вся вот эта война несчастной. Потому что из-за этого возникает много проблем, из-за которых Анна кажется слабой. Которая не может решить все проблемы, потому что они, можно сказать, нерешаемы.</w:t>
      </w:r>
    </w:p>
    <w:p w14:paraId="61942D2D" w14:textId="77777777" w:rsidR="00047CA4" w:rsidRDefault="00047CA4" w:rsidP="00833734">
      <w:pPr>
        <w:pStyle w:val="Question"/>
        <w:spacing w:after="60"/>
        <w:ind w:firstLine="0"/>
      </w:pPr>
      <w:r w:rsidRPr="00D36051">
        <w:t xml:space="preserve">Модератор: </w:t>
      </w:r>
      <w:r>
        <w:t xml:space="preserve">Спасибо, </w:t>
      </w:r>
      <w:r w:rsidRPr="006F3DC7">
        <w:t>Элеонора</w:t>
      </w:r>
      <w:r>
        <w:t>?</w:t>
      </w:r>
    </w:p>
    <w:p w14:paraId="0C9614B5" w14:textId="77777777" w:rsidR="00047CA4" w:rsidRPr="006F3DC7" w:rsidRDefault="00047CA4" w:rsidP="00833734">
      <w:pPr>
        <w:pStyle w:val="Answer"/>
        <w:spacing w:after="60"/>
        <w:ind w:firstLine="0"/>
      </w:pPr>
      <w:r w:rsidRPr="00BA4C8F">
        <w:rPr>
          <w:b/>
        </w:rPr>
        <w:t>Элеонора:</w:t>
      </w:r>
      <w:r>
        <w:t xml:space="preserve"> Маша в этой семье мне показалась, во всей их большой семье, за отца. Ей приходится решать все, разруливать. И за всех, всех утешать, кому плохо.</w:t>
      </w:r>
    </w:p>
    <w:p w14:paraId="74A512CE" w14:textId="77777777" w:rsidR="00047CA4" w:rsidRDefault="00047CA4" w:rsidP="00833734">
      <w:pPr>
        <w:pStyle w:val="Question"/>
        <w:spacing w:after="60"/>
        <w:ind w:firstLine="0"/>
      </w:pPr>
      <w:r w:rsidRPr="00D36051">
        <w:t xml:space="preserve">Модератор: </w:t>
      </w:r>
      <w:r>
        <w:t>В итоге, а кто сочувствие больше вызывает?</w:t>
      </w:r>
    </w:p>
    <w:p w14:paraId="7BCF6BBB" w14:textId="77777777" w:rsidR="00047CA4" w:rsidRPr="006F3DC7" w:rsidRDefault="00047CA4" w:rsidP="00833734">
      <w:pPr>
        <w:pStyle w:val="Answer"/>
        <w:spacing w:after="60"/>
        <w:ind w:firstLine="0"/>
      </w:pPr>
      <w:r w:rsidRPr="00BA4C8F">
        <w:rPr>
          <w:b/>
        </w:rPr>
        <w:t>Элеонора:</w:t>
      </w:r>
      <w:r>
        <w:t xml:space="preserve"> Маша, почему-то. В глубине души – она нежная. Она до сих пор Башарова любит. </w:t>
      </w:r>
      <w:r w:rsidRPr="006F3DC7">
        <w:rPr>
          <w:i/>
          <w:iCs/>
        </w:rPr>
        <w:t>(сме</w:t>
      </w:r>
      <w:r>
        <w:rPr>
          <w:i/>
          <w:iCs/>
        </w:rPr>
        <w:t>ю</w:t>
      </w:r>
      <w:r w:rsidRPr="006F3DC7">
        <w:rPr>
          <w:i/>
          <w:iCs/>
        </w:rPr>
        <w:t>тся)</w:t>
      </w:r>
    </w:p>
    <w:p w14:paraId="5F64F1B9" w14:textId="77777777" w:rsidR="00047CA4" w:rsidRDefault="00047CA4" w:rsidP="00833734">
      <w:pPr>
        <w:pStyle w:val="Question"/>
        <w:spacing w:after="60"/>
        <w:ind w:firstLine="0"/>
      </w:pPr>
      <w:r w:rsidRPr="00D36051">
        <w:t xml:space="preserve">Модератор: </w:t>
      </w:r>
      <w:r w:rsidRPr="006F3DC7">
        <w:t>Диана</w:t>
      </w:r>
      <w:r>
        <w:t>?</w:t>
      </w:r>
    </w:p>
    <w:p w14:paraId="3E9A2BBC" w14:textId="77777777" w:rsidR="00047CA4" w:rsidRDefault="00047CA4" w:rsidP="00833734">
      <w:pPr>
        <w:pStyle w:val="Answer"/>
        <w:spacing w:after="60"/>
        <w:ind w:firstLine="0"/>
      </w:pPr>
      <w:r w:rsidRPr="00BA4C8F">
        <w:rPr>
          <w:b/>
        </w:rPr>
        <w:t>Диана:</w:t>
      </w:r>
      <w:r>
        <w:t xml:space="preserve"> Так как Маша сильная, все с этим согласны, вызывает сожаление больше Анна. Потому что она просто эмоционально не такая сильная, как сестра.</w:t>
      </w:r>
    </w:p>
    <w:p w14:paraId="3B8CA9DB" w14:textId="77777777" w:rsidR="00047CA4" w:rsidRDefault="00047CA4" w:rsidP="00833734">
      <w:pPr>
        <w:pStyle w:val="Answer"/>
        <w:spacing w:after="60"/>
        <w:ind w:firstLine="0"/>
      </w:pPr>
      <w:r w:rsidRPr="00BA4C8F">
        <w:rPr>
          <w:b/>
        </w:rPr>
        <w:t>Женщина:</w:t>
      </w:r>
      <w:r>
        <w:t xml:space="preserve"> Еще можно? Еще Анна пострадавшая сторона. Без всего осталась. Приехала даже без вещей в Россию. Это тоже.</w:t>
      </w:r>
    </w:p>
    <w:p w14:paraId="1E5D193E" w14:textId="77777777" w:rsidR="00047CA4" w:rsidRPr="006F3DC7" w:rsidRDefault="00047CA4" w:rsidP="00833734">
      <w:pPr>
        <w:pStyle w:val="Answer"/>
        <w:spacing w:after="60"/>
        <w:ind w:firstLine="0"/>
      </w:pPr>
      <w:r w:rsidRPr="00BA4C8F">
        <w:rPr>
          <w:b/>
        </w:rPr>
        <w:t>Женщина:</w:t>
      </w:r>
      <w:r>
        <w:t xml:space="preserve"> И ходит по бутикам.</w:t>
      </w:r>
    </w:p>
    <w:p w14:paraId="749E1B77" w14:textId="77777777" w:rsidR="00047CA4" w:rsidRDefault="00047CA4" w:rsidP="00833734">
      <w:pPr>
        <w:pStyle w:val="Question"/>
        <w:spacing w:after="60"/>
        <w:ind w:firstLine="0"/>
      </w:pPr>
      <w:r w:rsidRPr="00D36051">
        <w:t xml:space="preserve">Модератор: </w:t>
      </w:r>
      <w:r>
        <w:t>Так, давайте приостановим обсуждение. Политическая позиция – мы уже о ней поговорили, буквально, в двух словах, у кого больше аргументирована. Давайте даже проголосуем. Мы же это уже обсудили,  правильно. Проголосуем. Если у Маши больше аргументирована политическая позиция именно. Вот автором больше аргументирована.</w:t>
      </w:r>
    </w:p>
    <w:p w14:paraId="70908A0E" w14:textId="77777777" w:rsidR="00047CA4" w:rsidRPr="006F3DC7" w:rsidRDefault="00047CA4" w:rsidP="00833734">
      <w:pPr>
        <w:pStyle w:val="Answer"/>
        <w:spacing w:after="60"/>
        <w:ind w:firstLine="0"/>
      </w:pPr>
      <w:r w:rsidRPr="00BA4C8F">
        <w:rPr>
          <w:b/>
        </w:rPr>
        <w:t>Несколько человек:</w:t>
      </w:r>
      <w:r>
        <w:t xml:space="preserve"> Да.</w:t>
      </w:r>
    </w:p>
    <w:p w14:paraId="740D3597" w14:textId="77777777" w:rsidR="00047CA4" w:rsidRDefault="00047CA4" w:rsidP="00833734">
      <w:pPr>
        <w:pStyle w:val="Question"/>
        <w:spacing w:after="60"/>
        <w:ind w:firstLine="0"/>
      </w:pPr>
      <w:r w:rsidRPr="00D36051">
        <w:t xml:space="preserve">Модератор: </w:t>
      </w:r>
      <w:r>
        <w:t>3.</w:t>
      </w:r>
    </w:p>
    <w:p w14:paraId="39CDE176" w14:textId="77777777" w:rsidR="00047CA4" w:rsidRPr="006F3DC7" w:rsidRDefault="00047CA4" w:rsidP="00833734">
      <w:pPr>
        <w:pStyle w:val="Answer"/>
        <w:spacing w:after="60"/>
        <w:ind w:firstLine="0"/>
      </w:pPr>
      <w:r w:rsidRPr="00BA4C8F">
        <w:rPr>
          <w:b/>
        </w:rPr>
        <w:t>Виктория:</w:t>
      </w:r>
      <w:r>
        <w:t xml:space="preserve"> Да, она озвучена.</w:t>
      </w:r>
    </w:p>
    <w:p w14:paraId="2A4F2C3B" w14:textId="77777777" w:rsidR="00047CA4" w:rsidRDefault="00047CA4" w:rsidP="00833734">
      <w:pPr>
        <w:pStyle w:val="Question"/>
        <w:spacing w:after="60"/>
        <w:ind w:firstLine="0"/>
      </w:pPr>
      <w:r w:rsidRPr="00D36051">
        <w:t xml:space="preserve">Модератор: </w:t>
      </w:r>
      <w:r>
        <w:t>Она озвучена, окей. Что у Анны больше аргументирована политическая позиция? Кто за это? Никто. А возрождавшиеся.</w:t>
      </w:r>
    </w:p>
    <w:p w14:paraId="3A60AE66" w14:textId="77777777" w:rsidR="00047CA4" w:rsidRPr="006F3DC7" w:rsidRDefault="00047CA4" w:rsidP="00833734">
      <w:pPr>
        <w:pStyle w:val="Answer"/>
        <w:spacing w:after="60"/>
        <w:ind w:firstLine="0"/>
      </w:pPr>
      <w:r w:rsidRPr="00BA4C8F">
        <w:rPr>
          <w:b/>
        </w:rPr>
        <w:t>Алена:</w:t>
      </w:r>
      <w:r w:rsidRPr="006F3DC7">
        <w:t xml:space="preserve"> </w:t>
      </w:r>
      <w:r>
        <w:t>Я воздержалась.</w:t>
      </w:r>
    </w:p>
    <w:p w14:paraId="2A0F462A" w14:textId="77777777" w:rsidR="00047CA4" w:rsidRDefault="00047CA4" w:rsidP="00833734">
      <w:pPr>
        <w:pStyle w:val="Question"/>
        <w:spacing w:after="60"/>
        <w:ind w:firstLine="0"/>
      </w:pPr>
      <w:r w:rsidRPr="00D36051">
        <w:t xml:space="preserve">Модератор: </w:t>
      </w:r>
      <w:r>
        <w:t xml:space="preserve">Вы воздержались. </w:t>
      </w:r>
      <w:r w:rsidRPr="006F3DC7">
        <w:t>Наталья</w:t>
      </w:r>
      <w:r>
        <w:t>, вы не поднимали руки.</w:t>
      </w:r>
    </w:p>
    <w:p w14:paraId="27037B32" w14:textId="77777777" w:rsidR="00047CA4" w:rsidRPr="006F3DC7" w:rsidRDefault="00047CA4" w:rsidP="00833734">
      <w:pPr>
        <w:pStyle w:val="Answer"/>
        <w:spacing w:after="60"/>
        <w:ind w:firstLine="0"/>
      </w:pPr>
      <w:r w:rsidRPr="00BA4C8F">
        <w:rPr>
          <w:b/>
        </w:rPr>
        <w:t>Наталья:</w:t>
      </w:r>
      <w:r>
        <w:t xml:space="preserve"> Я тоже, воздержалась, наверное, потому что не знаю, что сказать.</w:t>
      </w:r>
    </w:p>
    <w:p w14:paraId="4B9A0102" w14:textId="77777777" w:rsidR="00047CA4" w:rsidRDefault="00047CA4" w:rsidP="00833734">
      <w:pPr>
        <w:pStyle w:val="Question"/>
        <w:spacing w:after="60"/>
        <w:ind w:firstLine="0"/>
      </w:pPr>
      <w:r w:rsidRPr="00D36051">
        <w:t xml:space="preserve">Модератор: </w:t>
      </w:r>
      <w:r w:rsidRPr="006F3DC7">
        <w:t>Элеонора</w:t>
      </w:r>
      <w:r>
        <w:t>?</w:t>
      </w:r>
    </w:p>
    <w:p w14:paraId="6E258D61" w14:textId="77777777" w:rsidR="00047CA4" w:rsidRPr="006F3DC7" w:rsidRDefault="00047CA4" w:rsidP="00833734">
      <w:pPr>
        <w:pStyle w:val="Answer"/>
        <w:spacing w:after="60"/>
        <w:ind w:firstLine="0"/>
      </w:pPr>
      <w:r w:rsidRPr="00BA4C8F">
        <w:rPr>
          <w:b/>
        </w:rPr>
        <w:t>Элеонора:</w:t>
      </w:r>
      <w:r>
        <w:t xml:space="preserve"> Я наверное, тоже, возрождалась.</w:t>
      </w:r>
    </w:p>
    <w:p w14:paraId="31ADB268" w14:textId="77777777" w:rsidR="00047CA4" w:rsidRDefault="00047CA4" w:rsidP="00833734">
      <w:pPr>
        <w:pStyle w:val="Question"/>
        <w:spacing w:after="60"/>
        <w:ind w:firstLine="0"/>
      </w:pPr>
      <w:r w:rsidRPr="00D36051">
        <w:t xml:space="preserve">Модератор: </w:t>
      </w:r>
      <w:r>
        <w:t>А почему не знаете, что сказать?</w:t>
      </w:r>
    </w:p>
    <w:p w14:paraId="6FA21678" w14:textId="77777777" w:rsidR="00047CA4" w:rsidRPr="006F3DC7" w:rsidRDefault="00047CA4" w:rsidP="00833734">
      <w:pPr>
        <w:pStyle w:val="Answer"/>
        <w:spacing w:after="60"/>
        <w:ind w:firstLine="0"/>
      </w:pPr>
      <w:r w:rsidRPr="00BA4C8F">
        <w:rPr>
          <w:b/>
        </w:rPr>
        <w:t>Наталья:</w:t>
      </w:r>
      <w:r>
        <w:t xml:space="preserve"> Это, в основном, политика. Многие женщины в этой политике, я лично, далека от политики. Поэтому, здесь как-то я не могу какие-то свои выводы делать.</w:t>
      </w:r>
    </w:p>
    <w:p w14:paraId="3844FFDE" w14:textId="77777777" w:rsidR="00047CA4" w:rsidRDefault="00047CA4" w:rsidP="00833734">
      <w:pPr>
        <w:pStyle w:val="Question"/>
        <w:spacing w:after="60"/>
        <w:ind w:firstLine="0"/>
      </w:pPr>
      <w:r w:rsidRPr="00D36051">
        <w:t xml:space="preserve">Модератор: </w:t>
      </w:r>
      <w:r w:rsidRPr="006F3DC7">
        <w:t>Элеонора</w:t>
      </w:r>
      <w:r>
        <w:t>, вы?</w:t>
      </w:r>
    </w:p>
    <w:p w14:paraId="4A18AE4E" w14:textId="77777777" w:rsidR="00047CA4" w:rsidRPr="006F3DC7" w:rsidRDefault="00047CA4" w:rsidP="00833734">
      <w:pPr>
        <w:pStyle w:val="Answer"/>
        <w:spacing w:after="60"/>
        <w:ind w:firstLine="0"/>
      </w:pPr>
      <w:r w:rsidRPr="00BA4C8F">
        <w:rPr>
          <w:b/>
        </w:rPr>
        <w:t>Элеонора:</w:t>
      </w:r>
      <w:r>
        <w:t xml:space="preserve"> Я тоже.</w:t>
      </w:r>
    </w:p>
    <w:p w14:paraId="2FE3CB31" w14:textId="77777777" w:rsidR="00047CA4" w:rsidRDefault="00047CA4" w:rsidP="00833734">
      <w:pPr>
        <w:pStyle w:val="Question"/>
        <w:spacing w:after="60"/>
        <w:ind w:firstLine="0"/>
      </w:pPr>
      <w:r w:rsidRPr="00D36051">
        <w:t xml:space="preserve">Модератор: </w:t>
      </w:r>
      <w:r w:rsidRPr="006F3DC7">
        <w:t>Алена</w:t>
      </w:r>
      <w:r>
        <w:t>, вы, почему воздержались?</w:t>
      </w:r>
    </w:p>
    <w:p w14:paraId="50F6DD02" w14:textId="77777777" w:rsidR="00047CA4" w:rsidRPr="002765C2" w:rsidRDefault="00047CA4" w:rsidP="00833734">
      <w:pPr>
        <w:pStyle w:val="Answer"/>
        <w:spacing w:after="60"/>
        <w:ind w:firstLine="0"/>
      </w:pPr>
      <w:r w:rsidRPr="00BA4C8F">
        <w:rPr>
          <w:b/>
        </w:rPr>
        <w:t>Алена:</w:t>
      </w:r>
      <w:r>
        <w:t xml:space="preserve"> Потому что я считаю, что, во-первых, Маша, она живет в России уже давно, она москвичка, она лицо какого-то канала – то есть, это все накладывает на нее определенный отпечаток. И на ее позицию, в том числе. Это те вещи, которые формировали ее позицию. А у Анны, конечно, позиция, действительно, неопределившейся. С этим не поспоришь. Поэтому, я воздержалась. Я не вижу у Маши какой-то четкой. Знаете, есть  такие прямо патриоты, рубят там вот словом, так сказать. Здесь, я такого не видела.</w:t>
      </w:r>
    </w:p>
    <w:p w14:paraId="29897723" w14:textId="77777777" w:rsidR="00047CA4" w:rsidRDefault="00047CA4" w:rsidP="00833734">
      <w:pPr>
        <w:pStyle w:val="Question"/>
        <w:spacing w:after="60"/>
        <w:ind w:firstLine="0"/>
      </w:pPr>
      <w:r w:rsidRPr="00D36051">
        <w:t xml:space="preserve">Модератор: </w:t>
      </w:r>
      <w:r>
        <w:t xml:space="preserve">Спасибо, </w:t>
      </w:r>
      <w:r w:rsidRPr="002765C2">
        <w:t>Алена</w:t>
      </w:r>
      <w:r>
        <w:t>. Давайте поговорим про второстепенных персонажей. Кто вам, вообще, прямо больше всего запомнился, вот, кроме Маши и Анны?</w:t>
      </w:r>
    </w:p>
    <w:p w14:paraId="19AC324A" w14:textId="77777777" w:rsidR="00047CA4" w:rsidRPr="002765C2" w:rsidRDefault="00047CA4" w:rsidP="00833734">
      <w:pPr>
        <w:pStyle w:val="Answer"/>
        <w:spacing w:after="60"/>
        <w:ind w:firstLine="0"/>
      </w:pPr>
      <w:r w:rsidRPr="00BA4C8F">
        <w:rPr>
          <w:b/>
        </w:rPr>
        <w:t>Виктория:</w:t>
      </w:r>
      <w:r>
        <w:t xml:space="preserve"> Башаров.</w:t>
      </w:r>
    </w:p>
    <w:p w14:paraId="7E11F9AD" w14:textId="77777777" w:rsidR="00047CA4" w:rsidRDefault="00047CA4" w:rsidP="00833734">
      <w:pPr>
        <w:pStyle w:val="Question"/>
        <w:spacing w:after="60"/>
        <w:ind w:firstLine="0"/>
      </w:pPr>
      <w:r w:rsidRPr="00D36051">
        <w:t xml:space="preserve">Модератор: </w:t>
      </w:r>
      <w:r>
        <w:t>Так, Носков запомнился. Кто еще запомнился?</w:t>
      </w:r>
    </w:p>
    <w:p w14:paraId="12A455EA" w14:textId="77777777" w:rsidR="00047CA4" w:rsidRPr="002765C2" w:rsidRDefault="00047CA4" w:rsidP="00833734">
      <w:pPr>
        <w:pStyle w:val="Answer"/>
        <w:spacing w:after="60"/>
        <w:ind w:firstLine="0"/>
      </w:pPr>
      <w:r w:rsidRPr="00BA4C8F">
        <w:rPr>
          <w:b/>
        </w:rPr>
        <w:t>Виктория:</w:t>
      </w:r>
      <w:r>
        <w:t xml:space="preserve"> Отец девочек.</w:t>
      </w:r>
    </w:p>
    <w:p w14:paraId="4580B36C" w14:textId="77777777" w:rsidR="00047CA4" w:rsidRDefault="00047CA4" w:rsidP="00833734">
      <w:pPr>
        <w:pStyle w:val="Question"/>
        <w:spacing w:after="60"/>
        <w:ind w:firstLine="0"/>
      </w:pPr>
      <w:r w:rsidRPr="00D36051">
        <w:t xml:space="preserve">Модератор: </w:t>
      </w:r>
      <w:r>
        <w:t>Отец девочке.</w:t>
      </w:r>
    </w:p>
    <w:p w14:paraId="756FFFA9" w14:textId="77777777" w:rsidR="00047CA4" w:rsidRPr="002765C2" w:rsidRDefault="00047CA4" w:rsidP="00833734">
      <w:pPr>
        <w:pStyle w:val="Answer"/>
        <w:spacing w:after="60"/>
        <w:ind w:firstLine="0"/>
      </w:pPr>
      <w:r w:rsidRPr="00BA4C8F">
        <w:rPr>
          <w:b/>
        </w:rPr>
        <w:t>Алена:</w:t>
      </w:r>
      <w:r>
        <w:t xml:space="preserve"> Отец девочек такой, и одноклассница запомнилась, я уже о ней говорила, Матвея, и этой девушки, которая сказала, что не делю людей на национальности. Шеф Анны запомнился, который говорил мудрые вещи.</w:t>
      </w:r>
    </w:p>
    <w:p w14:paraId="64AFF6E5" w14:textId="77777777" w:rsidR="00047CA4" w:rsidRDefault="00047CA4" w:rsidP="00833734">
      <w:pPr>
        <w:pStyle w:val="Question"/>
        <w:spacing w:after="60"/>
        <w:ind w:firstLine="0"/>
      </w:pPr>
      <w:r w:rsidRPr="00D36051">
        <w:t xml:space="preserve">Модератор: </w:t>
      </w:r>
      <w:r>
        <w:t>Кто еще?</w:t>
      </w:r>
    </w:p>
    <w:p w14:paraId="4D9F9CD0" w14:textId="77777777" w:rsidR="00047CA4" w:rsidRDefault="00047CA4" w:rsidP="00833734">
      <w:pPr>
        <w:pStyle w:val="Answer"/>
        <w:spacing w:after="60"/>
        <w:ind w:firstLine="0"/>
      </w:pPr>
      <w:r w:rsidRPr="00BA4C8F">
        <w:rPr>
          <w:b/>
        </w:rPr>
        <w:t>Алена:</w:t>
      </w:r>
      <w:r>
        <w:t xml:space="preserve"> Вот этот ее поклонник, который с ней работал, тоже, поддерживал.</w:t>
      </w:r>
    </w:p>
    <w:p w14:paraId="7F4FA76F" w14:textId="77777777" w:rsidR="00047CA4" w:rsidRDefault="00047CA4" w:rsidP="00833734">
      <w:pPr>
        <w:pStyle w:val="Answer"/>
        <w:spacing w:after="60"/>
        <w:ind w:firstLine="0"/>
      </w:pPr>
      <w:r w:rsidRPr="00BA4C8F">
        <w:rPr>
          <w:b/>
        </w:rPr>
        <w:t>Виктория:</w:t>
      </w:r>
      <w:r>
        <w:t xml:space="preserve"> Помощник Маши.</w:t>
      </w:r>
    </w:p>
    <w:p w14:paraId="2DD73F4B" w14:textId="77777777" w:rsidR="00047CA4" w:rsidRDefault="00047CA4" w:rsidP="00833734">
      <w:pPr>
        <w:pStyle w:val="Answer"/>
        <w:spacing w:after="60"/>
        <w:ind w:firstLine="0"/>
      </w:pPr>
      <w:r w:rsidRPr="00BA4C8F">
        <w:rPr>
          <w:b/>
        </w:rPr>
        <w:t>Алена:</w:t>
      </w:r>
      <w:r>
        <w:t xml:space="preserve"> Да, помощник, кто он там.</w:t>
      </w:r>
    </w:p>
    <w:p w14:paraId="35A3DE5D" w14:textId="77777777" w:rsidR="00047CA4" w:rsidRDefault="00047CA4" w:rsidP="00833734">
      <w:pPr>
        <w:pStyle w:val="Answer"/>
        <w:spacing w:after="60"/>
        <w:ind w:firstLine="0"/>
        <w:rPr>
          <w:i/>
          <w:iCs/>
        </w:rPr>
      </w:pPr>
      <w:r w:rsidRPr="00BA4C8F">
        <w:rPr>
          <w:b/>
        </w:rPr>
        <w:t>Женщина:</w:t>
      </w:r>
      <w:r>
        <w:t xml:space="preserve"> Продавец черепахи. </w:t>
      </w:r>
      <w:r w:rsidRPr="002765C2">
        <w:rPr>
          <w:i/>
          <w:iCs/>
        </w:rPr>
        <w:t>(сме</w:t>
      </w:r>
      <w:r>
        <w:rPr>
          <w:i/>
          <w:iCs/>
        </w:rPr>
        <w:t>ю</w:t>
      </w:r>
      <w:r w:rsidRPr="002765C2">
        <w:rPr>
          <w:i/>
          <w:iCs/>
        </w:rPr>
        <w:t>тся)</w:t>
      </w:r>
    </w:p>
    <w:p w14:paraId="6A965F83" w14:textId="77777777" w:rsidR="00047CA4" w:rsidRPr="002765C2" w:rsidRDefault="00047CA4" w:rsidP="00833734">
      <w:pPr>
        <w:pStyle w:val="Answer"/>
        <w:spacing w:after="60"/>
        <w:ind w:firstLine="0"/>
      </w:pPr>
      <w:r w:rsidRPr="00BA4C8F">
        <w:rPr>
          <w:b/>
        </w:rPr>
        <w:t>Женщина:</w:t>
      </w:r>
      <w:r>
        <w:t xml:space="preserve"> В хорошем смысле запомнился.</w:t>
      </w:r>
    </w:p>
    <w:p w14:paraId="25DB1A9B" w14:textId="77777777" w:rsidR="00047CA4" w:rsidRDefault="00047CA4" w:rsidP="00833734">
      <w:pPr>
        <w:pStyle w:val="Question"/>
        <w:spacing w:after="60"/>
        <w:ind w:firstLine="0"/>
      </w:pPr>
      <w:r w:rsidRPr="00D36051">
        <w:t xml:space="preserve">Модератор: </w:t>
      </w:r>
      <w:r>
        <w:t>Продавец черепахи.</w:t>
      </w:r>
    </w:p>
    <w:p w14:paraId="61986301" w14:textId="77777777" w:rsidR="00047CA4" w:rsidRDefault="00047CA4" w:rsidP="00833734">
      <w:pPr>
        <w:pStyle w:val="Answer"/>
        <w:spacing w:after="60"/>
        <w:ind w:firstLine="0"/>
      </w:pPr>
      <w:r w:rsidRPr="00BA4C8F">
        <w:rPr>
          <w:b/>
        </w:rPr>
        <w:t>Женщина:</w:t>
      </w:r>
      <w:r>
        <w:t xml:space="preserve"> Умеет вести бизнес.</w:t>
      </w:r>
    </w:p>
    <w:p w14:paraId="2E1B0E22" w14:textId="77777777" w:rsidR="00047CA4" w:rsidRDefault="00047CA4" w:rsidP="00833734">
      <w:pPr>
        <w:pStyle w:val="Answer"/>
        <w:spacing w:after="60"/>
        <w:ind w:firstLine="0"/>
      </w:pPr>
      <w:r w:rsidRPr="00BA4C8F">
        <w:rPr>
          <w:b/>
        </w:rPr>
        <w:t>Женщина:</w:t>
      </w:r>
      <w:r>
        <w:t xml:space="preserve"> Как отрицательный персонаж.</w:t>
      </w:r>
    </w:p>
    <w:p w14:paraId="5EF9EFFD" w14:textId="77777777" w:rsidR="00047CA4" w:rsidRDefault="00047CA4" w:rsidP="00833734">
      <w:pPr>
        <w:pStyle w:val="Answer"/>
        <w:spacing w:after="60"/>
        <w:ind w:firstLine="0"/>
      </w:pPr>
      <w:r w:rsidRPr="00BA4C8F">
        <w:rPr>
          <w:b/>
        </w:rPr>
        <w:t>Женщина:</w:t>
      </w:r>
      <w:r>
        <w:t xml:space="preserve"> И Лева, тоже, как отрицательный персонаж.</w:t>
      </w:r>
    </w:p>
    <w:p w14:paraId="35789B3F" w14:textId="77777777" w:rsidR="00047CA4" w:rsidRPr="002765C2" w:rsidRDefault="00047CA4" w:rsidP="00833734">
      <w:pPr>
        <w:pStyle w:val="Answer"/>
        <w:spacing w:after="60"/>
        <w:ind w:firstLine="0"/>
      </w:pPr>
      <w:r w:rsidRPr="00BA4C8F">
        <w:rPr>
          <w:b/>
        </w:rPr>
        <w:t>Алена:</w:t>
      </w:r>
      <w:r>
        <w:t xml:space="preserve"> Вот этот, простите, мудак на грузовике, торгующий колготками, шоколадками, и что там еще было – тоже, вызвал отторжение.</w:t>
      </w:r>
    </w:p>
    <w:p w14:paraId="6EE88DA9" w14:textId="77777777" w:rsidR="00047CA4" w:rsidRDefault="00047CA4" w:rsidP="00833734">
      <w:pPr>
        <w:pStyle w:val="Question"/>
        <w:spacing w:after="60"/>
        <w:ind w:firstLine="0"/>
      </w:pPr>
      <w:r w:rsidRPr="00D36051">
        <w:t xml:space="preserve">Модератор: </w:t>
      </w:r>
      <w:r>
        <w:t>Как его запишем? Торговец колготками?</w:t>
      </w:r>
    </w:p>
    <w:p w14:paraId="6A8F7B10" w14:textId="77777777" w:rsidR="00047CA4" w:rsidRDefault="00047CA4" w:rsidP="00833734">
      <w:pPr>
        <w:pStyle w:val="Answer"/>
        <w:spacing w:after="60"/>
        <w:ind w:firstLine="0"/>
      </w:pPr>
      <w:r w:rsidRPr="00BA4C8F">
        <w:rPr>
          <w:b/>
        </w:rPr>
        <w:t>Виктория:</w:t>
      </w:r>
      <w:r>
        <w:t xml:space="preserve"> Сразу, как она на М сказала, так и пишите.</w:t>
      </w:r>
    </w:p>
    <w:p w14:paraId="1D70F998" w14:textId="77777777" w:rsidR="00047CA4" w:rsidRDefault="00047CA4" w:rsidP="00833734">
      <w:pPr>
        <w:pStyle w:val="Answer"/>
        <w:spacing w:after="60"/>
        <w:ind w:firstLine="0"/>
      </w:pPr>
      <w:r w:rsidRPr="00BA4C8F">
        <w:rPr>
          <w:b/>
        </w:rPr>
        <w:t>Алена:</w:t>
      </w:r>
      <w:r>
        <w:t xml:space="preserve"> Да, да, потому что.</w:t>
      </w:r>
    </w:p>
    <w:p w14:paraId="1223FB76" w14:textId="77777777" w:rsidR="00047CA4" w:rsidRDefault="00047CA4" w:rsidP="00833734">
      <w:pPr>
        <w:pStyle w:val="Question"/>
        <w:spacing w:after="60"/>
        <w:ind w:firstLine="0"/>
      </w:pPr>
      <w:r w:rsidRPr="00D36051">
        <w:t xml:space="preserve">Модератор: </w:t>
      </w:r>
      <w:r>
        <w:t>А я же потом не расшифрую.</w:t>
      </w:r>
    </w:p>
    <w:p w14:paraId="09729D09" w14:textId="77777777" w:rsidR="00047CA4" w:rsidRDefault="00047CA4" w:rsidP="00833734">
      <w:pPr>
        <w:pStyle w:val="Answer"/>
        <w:spacing w:after="60"/>
        <w:ind w:firstLine="0"/>
      </w:pPr>
      <w:r w:rsidRPr="00BA4C8F">
        <w:rPr>
          <w:b/>
        </w:rPr>
        <w:t>Алена:</w:t>
      </w:r>
      <w:r>
        <w:t xml:space="preserve"> А вы пишите, как есть.</w:t>
      </w:r>
    </w:p>
    <w:p w14:paraId="0CFF1A78" w14:textId="77777777" w:rsidR="00047CA4" w:rsidRPr="002765C2" w:rsidRDefault="00047CA4" w:rsidP="00833734">
      <w:pPr>
        <w:pStyle w:val="Answer"/>
        <w:spacing w:after="60"/>
        <w:ind w:firstLine="0"/>
      </w:pPr>
      <w:r w:rsidRPr="00BA4C8F">
        <w:rPr>
          <w:b/>
        </w:rPr>
        <w:t>Женщина:</w:t>
      </w:r>
      <w:r>
        <w:t xml:space="preserve"> Речь неправдоподобная украинской. И его бы </w:t>
      </w:r>
      <w:proofErr w:type="spellStart"/>
      <w:r>
        <w:t>переозвучить</w:t>
      </w:r>
      <w:proofErr w:type="spellEnd"/>
      <w:r>
        <w:t xml:space="preserve"> надо.</w:t>
      </w:r>
    </w:p>
    <w:p w14:paraId="31A729EA" w14:textId="77777777" w:rsidR="00047CA4" w:rsidRDefault="00047CA4" w:rsidP="00833734">
      <w:pPr>
        <w:pStyle w:val="Question"/>
        <w:spacing w:after="60"/>
        <w:ind w:firstLine="0"/>
      </w:pPr>
      <w:r w:rsidRPr="00D36051">
        <w:t xml:space="preserve">Модератор: </w:t>
      </w:r>
      <w:r>
        <w:t>Так, кого мы еще отметим, кроме Маши и Анны?</w:t>
      </w:r>
    </w:p>
    <w:p w14:paraId="74FFB1F3" w14:textId="77777777" w:rsidR="00047CA4" w:rsidRPr="002765C2" w:rsidRDefault="00047CA4" w:rsidP="00833734">
      <w:pPr>
        <w:pStyle w:val="Answer"/>
        <w:spacing w:after="60"/>
        <w:ind w:firstLine="0"/>
      </w:pPr>
      <w:r w:rsidRPr="00BA4C8F">
        <w:rPr>
          <w:b/>
        </w:rPr>
        <w:t>Женщина:</w:t>
      </w:r>
      <w:r>
        <w:t xml:space="preserve"> Левушку, вы записали?</w:t>
      </w:r>
    </w:p>
    <w:p w14:paraId="105A9D1C" w14:textId="77777777" w:rsidR="00047CA4" w:rsidRDefault="00047CA4" w:rsidP="00833734">
      <w:pPr>
        <w:pStyle w:val="Question"/>
        <w:spacing w:after="60"/>
        <w:ind w:firstLine="0"/>
      </w:pPr>
      <w:r w:rsidRPr="00D36051">
        <w:t xml:space="preserve">Модератор: </w:t>
      </w:r>
      <w:r>
        <w:t>Левушку.</w:t>
      </w:r>
    </w:p>
    <w:p w14:paraId="7F49E8F3" w14:textId="77777777" w:rsidR="00047CA4" w:rsidRPr="002765C2" w:rsidRDefault="00047CA4" w:rsidP="00833734">
      <w:pPr>
        <w:pStyle w:val="Answer"/>
        <w:spacing w:after="60"/>
        <w:ind w:firstLine="0"/>
      </w:pPr>
      <w:r w:rsidRPr="00BA4C8F">
        <w:rPr>
          <w:b/>
        </w:rPr>
        <w:t>Женщина:</w:t>
      </w:r>
      <w:r>
        <w:t xml:space="preserve"> Да, Левушку.</w:t>
      </w:r>
    </w:p>
    <w:p w14:paraId="517AB1CE" w14:textId="77777777" w:rsidR="00047CA4" w:rsidRDefault="00047CA4" w:rsidP="00833734">
      <w:pPr>
        <w:pStyle w:val="Question"/>
        <w:spacing w:after="60"/>
        <w:ind w:firstLine="0"/>
      </w:pPr>
      <w:r w:rsidRPr="00D36051">
        <w:t xml:space="preserve">Модератор: </w:t>
      </w:r>
      <w:r>
        <w:t>Я записал между прочим. Больше никого?</w:t>
      </w:r>
    </w:p>
    <w:p w14:paraId="6B040BAB" w14:textId="77777777" w:rsidR="00047CA4" w:rsidRDefault="00047CA4" w:rsidP="00833734">
      <w:pPr>
        <w:pStyle w:val="Answer"/>
        <w:spacing w:after="60"/>
        <w:ind w:firstLine="0"/>
      </w:pPr>
      <w:r w:rsidRPr="00BA4C8F">
        <w:rPr>
          <w:b/>
        </w:rPr>
        <w:t>Женщина:</w:t>
      </w:r>
      <w:r>
        <w:t xml:space="preserve"> Так, сейчас.</w:t>
      </w:r>
    </w:p>
    <w:p w14:paraId="1540852D" w14:textId="77777777" w:rsidR="00047CA4" w:rsidRPr="002765C2" w:rsidRDefault="00047CA4" w:rsidP="00833734">
      <w:pPr>
        <w:pStyle w:val="Answer"/>
        <w:spacing w:after="60"/>
        <w:ind w:firstLine="0"/>
      </w:pPr>
      <w:r w:rsidRPr="00BA4C8F">
        <w:rPr>
          <w:b/>
        </w:rPr>
        <w:t>Женщина:</w:t>
      </w:r>
      <w:r>
        <w:t xml:space="preserve"> Дети.</w:t>
      </w:r>
    </w:p>
    <w:p w14:paraId="6741D21B" w14:textId="77777777" w:rsidR="00047CA4" w:rsidRPr="002765C2" w:rsidRDefault="00047CA4" w:rsidP="00833734">
      <w:pPr>
        <w:pStyle w:val="Answer"/>
        <w:spacing w:after="60"/>
        <w:ind w:firstLine="0"/>
      </w:pPr>
      <w:r w:rsidRPr="00BA4C8F">
        <w:rPr>
          <w:b/>
        </w:rPr>
        <w:t>Женщина:</w:t>
      </w:r>
      <w:r>
        <w:t xml:space="preserve"> Учитель истории.</w:t>
      </w:r>
    </w:p>
    <w:p w14:paraId="63264FF1" w14:textId="77777777" w:rsidR="00047CA4" w:rsidRDefault="00047CA4" w:rsidP="00833734">
      <w:pPr>
        <w:pStyle w:val="Question"/>
        <w:spacing w:after="60"/>
        <w:ind w:firstLine="0"/>
      </w:pPr>
      <w:r w:rsidRPr="00D36051">
        <w:t xml:space="preserve">Модератор: </w:t>
      </w:r>
      <w:r>
        <w:t>Учитель истории, дети.</w:t>
      </w:r>
    </w:p>
    <w:p w14:paraId="4FD5AD3D" w14:textId="77777777" w:rsidR="00047CA4" w:rsidRDefault="00047CA4" w:rsidP="00833734">
      <w:pPr>
        <w:pStyle w:val="Answer"/>
        <w:spacing w:after="60"/>
        <w:ind w:firstLine="0"/>
      </w:pPr>
      <w:r w:rsidRPr="00BA4C8F">
        <w:rPr>
          <w:b/>
        </w:rPr>
        <w:t>Женщина:</w:t>
      </w:r>
      <w:r>
        <w:t xml:space="preserve"> Я тоже об этом подумали, да, учитель истории.</w:t>
      </w:r>
    </w:p>
    <w:p w14:paraId="5363CB16" w14:textId="77777777" w:rsidR="00047CA4" w:rsidRPr="002765C2" w:rsidRDefault="00047CA4" w:rsidP="00833734">
      <w:pPr>
        <w:pStyle w:val="Answer"/>
        <w:spacing w:after="60"/>
        <w:ind w:firstLine="0"/>
      </w:pPr>
      <w:r w:rsidRPr="00BA4C8F">
        <w:rPr>
          <w:b/>
        </w:rPr>
        <w:t>Женщина:</w:t>
      </w:r>
      <w:r>
        <w:t xml:space="preserve"> Мне, вообще, мама понравилась. Она хорошо сыграла.</w:t>
      </w:r>
    </w:p>
    <w:p w14:paraId="3672E13C" w14:textId="77777777" w:rsidR="00047CA4" w:rsidRDefault="00047CA4" w:rsidP="00833734">
      <w:pPr>
        <w:pStyle w:val="Question"/>
        <w:spacing w:after="60"/>
        <w:ind w:firstLine="0"/>
      </w:pPr>
      <w:r w:rsidRPr="00D36051">
        <w:t xml:space="preserve">Модератор: </w:t>
      </w:r>
      <w:r>
        <w:t>И мама. Так, давайте, наверное, их все-таки обсудим быстренько. Про товарища Носкова. Персонаж Башарова.</w:t>
      </w:r>
    </w:p>
    <w:p w14:paraId="70379741" w14:textId="77777777" w:rsidR="00047CA4" w:rsidRPr="002765C2" w:rsidRDefault="00047CA4" w:rsidP="00833734">
      <w:pPr>
        <w:pStyle w:val="Answer"/>
        <w:spacing w:after="60"/>
        <w:ind w:firstLine="0"/>
      </w:pPr>
      <w:r w:rsidRPr="00BA4C8F">
        <w:rPr>
          <w:b/>
        </w:rPr>
        <w:t>Женщина:</w:t>
      </w:r>
      <w:r>
        <w:t xml:space="preserve"> Я как увидела, я аж расстроилась. Не хочу смотреть.</w:t>
      </w:r>
    </w:p>
    <w:p w14:paraId="1FB29E5D" w14:textId="77777777" w:rsidR="00047CA4" w:rsidRDefault="00047CA4" w:rsidP="00833734">
      <w:pPr>
        <w:pStyle w:val="Question"/>
        <w:spacing w:after="60"/>
        <w:ind w:firstLine="0"/>
      </w:pPr>
      <w:r w:rsidRPr="00D36051">
        <w:t xml:space="preserve">Модератор: </w:t>
      </w:r>
      <w:r>
        <w:t>Окей, чем именно запомнился персонаж, в двух словах?</w:t>
      </w:r>
    </w:p>
    <w:p w14:paraId="2272121B" w14:textId="77777777" w:rsidR="00047CA4" w:rsidRPr="002765C2" w:rsidRDefault="00047CA4" w:rsidP="00833734">
      <w:pPr>
        <w:pStyle w:val="Answer"/>
        <w:spacing w:after="60"/>
        <w:ind w:firstLine="0"/>
      </w:pPr>
      <w:r w:rsidRPr="00BA4C8F">
        <w:rPr>
          <w:b/>
        </w:rPr>
        <w:t>Женщина:</w:t>
      </w:r>
      <w:r>
        <w:t xml:space="preserve"> Заплатки на заднем месте.</w:t>
      </w:r>
    </w:p>
    <w:p w14:paraId="0D2D51C1" w14:textId="77777777" w:rsidR="00047CA4" w:rsidRDefault="00047CA4" w:rsidP="00833734">
      <w:pPr>
        <w:pStyle w:val="Question"/>
        <w:spacing w:after="60"/>
        <w:ind w:firstLine="0"/>
      </w:pPr>
      <w:r w:rsidRPr="00D36051">
        <w:t xml:space="preserve">Модератор: </w:t>
      </w:r>
      <w:r>
        <w:t>Так, кроме?</w:t>
      </w:r>
    </w:p>
    <w:p w14:paraId="1EA61894" w14:textId="77777777" w:rsidR="00047CA4" w:rsidRPr="002765C2" w:rsidRDefault="00047CA4" w:rsidP="00833734">
      <w:pPr>
        <w:pStyle w:val="Answer"/>
        <w:spacing w:after="60"/>
        <w:ind w:firstLine="0"/>
      </w:pPr>
      <w:r w:rsidRPr="00BA4C8F">
        <w:rPr>
          <w:b/>
        </w:rPr>
        <w:t>Алина:</w:t>
      </w:r>
      <w:r>
        <w:t xml:space="preserve"> Себя, наверное, играет. На самом деле, чем он запомнился – он не хотел брать на себя ответственность, или не готов был на тот момент. На самом деле, все-таки, больше, наверное, не хотел – за жену, за ребенка. То есть, безответственный. Но при этом же он знаменитость был. И через 15 лет, он, все-таки, видимо, это была, как еще там в фильме сказали, кармическая у них связь. То есть, видимо, он все-таки Машу любил, и ради нее какие-то поступки стал совершать. И, в общем, она к нему вернулась.</w:t>
      </w:r>
    </w:p>
    <w:p w14:paraId="6509B9D5" w14:textId="77777777" w:rsidR="00047CA4" w:rsidRDefault="00047CA4" w:rsidP="00833734">
      <w:pPr>
        <w:pStyle w:val="Question"/>
        <w:spacing w:after="60"/>
        <w:ind w:firstLine="0"/>
      </w:pPr>
      <w:r w:rsidRPr="00D36051">
        <w:t xml:space="preserve">Модератор: </w:t>
      </w:r>
      <w:r>
        <w:t>Чувства, какие вызывает?</w:t>
      </w:r>
    </w:p>
    <w:p w14:paraId="412B18F0" w14:textId="77777777" w:rsidR="00047CA4" w:rsidRDefault="00047CA4" w:rsidP="00833734">
      <w:pPr>
        <w:pStyle w:val="Answer"/>
        <w:spacing w:after="60"/>
        <w:ind w:firstLine="0"/>
        <w:rPr>
          <w:i/>
          <w:iCs/>
        </w:rPr>
      </w:pPr>
      <w:r w:rsidRPr="00BA4C8F">
        <w:rPr>
          <w:b/>
        </w:rPr>
        <w:t>Женщина:</w:t>
      </w:r>
      <w:r>
        <w:t xml:space="preserve"> Он какой-то женоподобный. </w:t>
      </w:r>
      <w:r w:rsidRPr="004321C6">
        <w:rPr>
          <w:i/>
          <w:iCs/>
        </w:rPr>
        <w:t>(смеется)</w:t>
      </w:r>
    </w:p>
    <w:p w14:paraId="2D6892FE" w14:textId="77777777" w:rsidR="00047CA4" w:rsidRDefault="00047CA4" w:rsidP="00833734">
      <w:pPr>
        <w:pStyle w:val="Answer"/>
        <w:spacing w:after="60"/>
        <w:ind w:firstLine="0"/>
      </w:pPr>
      <w:r w:rsidRPr="00BA4C8F">
        <w:rPr>
          <w:b/>
        </w:rPr>
        <w:t>Женщина:</w:t>
      </w:r>
      <w:r>
        <w:t xml:space="preserve"> Тоже, противоречивые. Сначала отталкивал, а затем, в принципе, мы к нему проникаемся.</w:t>
      </w:r>
    </w:p>
    <w:p w14:paraId="1FDBF204" w14:textId="77777777" w:rsidR="00047CA4" w:rsidRDefault="00047CA4" w:rsidP="00833734">
      <w:pPr>
        <w:pStyle w:val="Question"/>
        <w:spacing w:after="60"/>
        <w:ind w:firstLine="0"/>
      </w:pPr>
      <w:r w:rsidRPr="004321C6">
        <w:t>Модератор:</w:t>
      </w:r>
      <w:r>
        <w:t xml:space="preserve"> У остальных?</w:t>
      </w:r>
    </w:p>
    <w:p w14:paraId="53E051D4" w14:textId="77777777" w:rsidR="00047CA4" w:rsidRDefault="00047CA4" w:rsidP="00833734">
      <w:pPr>
        <w:pStyle w:val="Answer"/>
        <w:spacing w:after="60"/>
        <w:ind w:firstLine="0"/>
      </w:pPr>
      <w:r w:rsidRPr="00BA4C8F">
        <w:rPr>
          <w:b/>
        </w:rPr>
        <w:t>Женщина:</w:t>
      </w:r>
      <w:r>
        <w:t xml:space="preserve"> Актер хороший был.</w:t>
      </w:r>
    </w:p>
    <w:p w14:paraId="5FB00BB4" w14:textId="77777777" w:rsidR="00047CA4" w:rsidRDefault="00047CA4" w:rsidP="00833734">
      <w:pPr>
        <w:pStyle w:val="Question"/>
        <w:spacing w:after="60"/>
        <w:ind w:firstLine="0"/>
      </w:pPr>
      <w:r w:rsidRPr="004321C6">
        <w:t>Модератор:</w:t>
      </w:r>
      <w:r>
        <w:t xml:space="preserve"> А сам персонаж?</w:t>
      </w:r>
    </w:p>
    <w:p w14:paraId="7FBDE27C" w14:textId="77777777" w:rsidR="00047CA4" w:rsidRDefault="00047CA4" w:rsidP="00833734">
      <w:pPr>
        <w:pStyle w:val="Answer"/>
        <w:spacing w:after="60"/>
        <w:ind w:firstLine="0"/>
      </w:pPr>
      <w:r w:rsidRPr="00BA4C8F">
        <w:rPr>
          <w:b/>
        </w:rPr>
        <w:t>Алина:</w:t>
      </w:r>
      <w:r>
        <w:t xml:space="preserve"> А сам персонаж, он, по-моему, не до конца тут тоже, доработан. Он, как я вижу, на протяжении всей линии просто шут.</w:t>
      </w:r>
    </w:p>
    <w:p w14:paraId="32A6B70B" w14:textId="77777777" w:rsidR="00047CA4" w:rsidRDefault="00047CA4" w:rsidP="00833734">
      <w:pPr>
        <w:pStyle w:val="Answer"/>
        <w:spacing w:after="60"/>
        <w:ind w:firstLine="0"/>
      </w:pPr>
      <w:r w:rsidRPr="00BA4C8F">
        <w:rPr>
          <w:b/>
        </w:rPr>
        <w:t>Женщина:</w:t>
      </w:r>
      <w:r w:rsidRPr="00FC0574">
        <w:t xml:space="preserve"> </w:t>
      </w:r>
      <w:r>
        <w:t>Нет, он больше авантюрист. То есть он одевался, не боялся быть смешным, пришел в смешной одежде. То есть пятидневную дочку хотел взять на какую-то тусовку. То есть это его тоже характеризует. Готов был на такси поехать на свадьбу, к сестре. И, в конце концов, так же сгонял на Донбасс. То есть он авантюрист сам по себе. Ну, как видится мне.</w:t>
      </w:r>
    </w:p>
    <w:p w14:paraId="40C8EE8C" w14:textId="77777777" w:rsidR="00047CA4" w:rsidRDefault="00047CA4" w:rsidP="00833734">
      <w:pPr>
        <w:pStyle w:val="Question"/>
        <w:spacing w:after="60"/>
        <w:ind w:firstLine="0"/>
      </w:pPr>
      <w:r w:rsidRPr="00FC0574">
        <w:t>Модератор:</w:t>
      </w:r>
      <w:r>
        <w:t xml:space="preserve"> Так, у остальных какие чувства? Положительный скорее.</w:t>
      </w:r>
    </w:p>
    <w:p w14:paraId="77744A9F" w14:textId="77777777" w:rsidR="00047CA4" w:rsidRDefault="00047CA4" w:rsidP="00833734">
      <w:pPr>
        <w:pStyle w:val="Answer"/>
        <w:spacing w:after="60"/>
        <w:ind w:firstLine="0"/>
      </w:pPr>
      <w:r w:rsidRPr="00BA4C8F">
        <w:rPr>
          <w:b/>
        </w:rPr>
        <w:t>Женщина:</w:t>
      </w:r>
      <w:r w:rsidRPr="00FC0574">
        <w:t xml:space="preserve"> </w:t>
      </w:r>
      <w:r>
        <w:t>Мне кажется, он самого себя играл.</w:t>
      </w:r>
    </w:p>
    <w:p w14:paraId="435FA6D4" w14:textId="77777777" w:rsidR="00047CA4" w:rsidRDefault="00047CA4" w:rsidP="00833734">
      <w:pPr>
        <w:pStyle w:val="Question"/>
        <w:spacing w:after="60"/>
        <w:ind w:firstLine="0"/>
      </w:pPr>
      <w:r w:rsidRPr="00FC0574">
        <w:t xml:space="preserve">Модератор: </w:t>
      </w:r>
      <w:r>
        <w:t>Положительный скорее персонаж или отрицательный? Вот кто за то, что положительный?</w:t>
      </w:r>
    </w:p>
    <w:p w14:paraId="478FF09A" w14:textId="77777777" w:rsidR="00047CA4" w:rsidRDefault="00047CA4" w:rsidP="00833734">
      <w:pPr>
        <w:pStyle w:val="Answer"/>
        <w:spacing w:after="60"/>
        <w:ind w:firstLine="0"/>
      </w:pPr>
      <w:r w:rsidRPr="00BA4C8F">
        <w:rPr>
          <w:b/>
        </w:rPr>
        <w:t>Женщина:</w:t>
      </w:r>
      <w:r w:rsidRPr="00FC0574">
        <w:t xml:space="preserve"> </w:t>
      </w:r>
      <w:r>
        <w:t>Положительный.</w:t>
      </w:r>
    </w:p>
    <w:p w14:paraId="780E18C3" w14:textId="77777777" w:rsidR="00047CA4" w:rsidRDefault="00047CA4" w:rsidP="00833734">
      <w:pPr>
        <w:pStyle w:val="Answer"/>
        <w:spacing w:after="60"/>
        <w:ind w:firstLine="0"/>
      </w:pPr>
      <w:r w:rsidRPr="00BA4C8F">
        <w:rPr>
          <w:b/>
        </w:rPr>
        <w:t>Женщина:</w:t>
      </w:r>
      <w:r>
        <w:t xml:space="preserve"> Он неоднозначный, но скорее положительный.</w:t>
      </w:r>
    </w:p>
    <w:p w14:paraId="4FD8E25B" w14:textId="77777777" w:rsidR="00047CA4" w:rsidRDefault="00047CA4" w:rsidP="00833734">
      <w:pPr>
        <w:pStyle w:val="Question"/>
        <w:spacing w:after="60"/>
        <w:ind w:firstLine="0"/>
      </w:pPr>
      <w:r w:rsidRPr="00FC0574">
        <w:t xml:space="preserve">Модератор: </w:t>
      </w:r>
      <w:r>
        <w:t>Так, у нас сколько рук? Можете чуть-чуть поднять? 7 рук. Отрицательный. Давайте, положительный почему?</w:t>
      </w:r>
    </w:p>
    <w:p w14:paraId="4E709E17" w14:textId="77777777" w:rsidR="00047CA4" w:rsidRDefault="00047CA4" w:rsidP="00833734">
      <w:pPr>
        <w:pStyle w:val="Answer"/>
        <w:spacing w:after="60"/>
        <w:ind w:firstLine="0"/>
      </w:pPr>
      <w:r w:rsidRPr="00BA4C8F">
        <w:rPr>
          <w:b/>
        </w:rPr>
        <w:t>Виктория:</w:t>
      </w:r>
      <w:r w:rsidRPr="00FC0574">
        <w:t xml:space="preserve"> </w:t>
      </w:r>
      <w:r>
        <w:t>Положительный. Ну, он, в принципе, пришел к своей бывшей любви. Хочет тоже мягкое место рядом с ней.</w:t>
      </w:r>
    </w:p>
    <w:p w14:paraId="516DBACF" w14:textId="77777777" w:rsidR="00047CA4" w:rsidRDefault="00047CA4" w:rsidP="00833734">
      <w:pPr>
        <w:pStyle w:val="Question"/>
        <w:spacing w:after="60"/>
        <w:ind w:firstLine="0"/>
      </w:pPr>
      <w:r w:rsidRPr="00FC0574">
        <w:t xml:space="preserve">Модератор: </w:t>
      </w:r>
      <w:r>
        <w:t>Так, остальные что думают насчет положительности?</w:t>
      </w:r>
    </w:p>
    <w:p w14:paraId="79A48AF6" w14:textId="77777777" w:rsidR="00047CA4" w:rsidRDefault="00047CA4" w:rsidP="00833734">
      <w:pPr>
        <w:pStyle w:val="Answer"/>
        <w:spacing w:after="60"/>
        <w:ind w:firstLine="0"/>
      </w:pPr>
      <w:r w:rsidRPr="00BA4C8F">
        <w:rPr>
          <w:b/>
        </w:rPr>
        <w:t>Женщина:</w:t>
      </w:r>
      <w:r w:rsidRPr="00FC0574">
        <w:t xml:space="preserve"> </w:t>
      </w:r>
      <w:r>
        <w:t>Повзрослел.</w:t>
      </w:r>
    </w:p>
    <w:p w14:paraId="3873F18F" w14:textId="77777777" w:rsidR="00047CA4" w:rsidRDefault="00047CA4" w:rsidP="00833734">
      <w:pPr>
        <w:pStyle w:val="Question"/>
        <w:spacing w:after="60"/>
        <w:ind w:firstLine="0"/>
      </w:pPr>
      <w:r w:rsidRPr="00FC0574">
        <w:t>Модератор:</w:t>
      </w:r>
      <w:r>
        <w:t xml:space="preserve"> Повзрослел.</w:t>
      </w:r>
    </w:p>
    <w:p w14:paraId="5306CDE5" w14:textId="77777777" w:rsidR="00047CA4" w:rsidRDefault="00047CA4" w:rsidP="00833734">
      <w:pPr>
        <w:pStyle w:val="Answer"/>
        <w:spacing w:after="60"/>
        <w:ind w:firstLine="0"/>
      </w:pPr>
      <w:r w:rsidRPr="00BA4C8F">
        <w:rPr>
          <w:b/>
        </w:rPr>
        <w:t>Женщина:</w:t>
      </w:r>
      <w:r w:rsidRPr="00FC0574">
        <w:t xml:space="preserve"> </w:t>
      </w:r>
      <w:r>
        <w:t xml:space="preserve">Пенсия появилась на горизонте. </w:t>
      </w:r>
      <w:r w:rsidRPr="00FC0574">
        <w:rPr>
          <w:i/>
          <w:iCs/>
        </w:rPr>
        <w:t>(сме</w:t>
      </w:r>
      <w:r>
        <w:rPr>
          <w:i/>
          <w:iCs/>
        </w:rPr>
        <w:t>ю</w:t>
      </w:r>
      <w:r w:rsidRPr="00FC0574">
        <w:rPr>
          <w:i/>
          <w:iCs/>
        </w:rPr>
        <w:t>тся)</w:t>
      </w:r>
    </w:p>
    <w:p w14:paraId="4715A6F4" w14:textId="77777777" w:rsidR="00047CA4" w:rsidRDefault="00047CA4" w:rsidP="00833734">
      <w:pPr>
        <w:pStyle w:val="Answer"/>
        <w:spacing w:after="60"/>
        <w:ind w:firstLine="0"/>
      </w:pPr>
      <w:r w:rsidRPr="00BA4C8F">
        <w:rPr>
          <w:b/>
        </w:rPr>
        <w:t>Женщина:</w:t>
      </w:r>
      <w:r>
        <w:t xml:space="preserve"> Стакан воды подать некому будет.</w:t>
      </w:r>
    </w:p>
    <w:p w14:paraId="24B2B389" w14:textId="77777777" w:rsidR="00047CA4" w:rsidRDefault="00047CA4" w:rsidP="00833734">
      <w:pPr>
        <w:pStyle w:val="Question"/>
        <w:spacing w:after="60"/>
        <w:ind w:firstLine="0"/>
      </w:pPr>
      <w:r w:rsidRPr="00FC0574">
        <w:t>Модератор:</w:t>
      </w:r>
      <w:r>
        <w:t xml:space="preserve"> Понял. А почему отрицательный для остальных?</w:t>
      </w:r>
    </w:p>
    <w:p w14:paraId="769E60E3" w14:textId="77777777" w:rsidR="00047CA4" w:rsidRDefault="00047CA4" w:rsidP="00833734">
      <w:pPr>
        <w:pStyle w:val="Answer"/>
        <w:spacing w:after="60"/>
        <w:ind w:firstLine="0"/>
      </w:pPr>
      <w:r w:rsidRPr="00BA4C8F">
        <w:rPr>
          <w:b/>
        </w:rPr>
        <w:t>Женщина:</w:t>
      </w:r>
      <w:r w:rsidRPr="00FC0574">
        <w:t xml:space="preserve"> </w:t>
      </w:r>
      <w:r>
        <w:t>Ну, то, что ответственность не хотел на себя брать. То, что уже пенсия, а он все в мальчика играется. Ну, как-то вот так.</w:t>
      </w:r>
    </w:p>
    <w:p w14:paraId="34F7E7AA" w14:textId="77777777" w:rsidR="00047CA4" w:rsidRDefault="00047CA4" w:rsidP="00833734">
      <w:pPr>
        <w:pStyle w:val="Question"/>
        <w:spacing w:after="60"/>
        <w:ind w:firstLine="0"/>
      </w:pPr>
      <w:r w:rsidRPr="00FC0574">
        <w:t>Модератор:</w:t>
      </w:r>
      <w:r>
        <w:t xml:space="preserve"> Так, а вам скорее понятны были его действия, мотивации, его характер? Или скорее непонятно?</w:t>
      </w:r>
    </w:p>
    <w:p w14:paraId="257F40B2" w14:textId="77777777" w:rsidR="00047CA4" w:rsidRDefault="00047CA4" w:rsidP="00833734">
      <w:pPr>
        <w:pStyle w:val="Answer"/>
        <w:spacing w:after="60"/>
        <w:ind w:firstLine="0"/>
      </w:pPr>
      <w:r w:rsidRPr="00BA4C8F">
        <w:rPr>
          <w:b/>
        </w:rPr>
        <w:t>Женщина:</w:t>
      </w:r>
      <w:r w:rsidRPr="00FC0574">
        <w:t xml:space="preserve"> </w:t>
      </w:r>
      <w:r>
        <w:t>Ну, для меня такие мужчины далеки, так скажем. Я поэтому, он для меня отрицательный герой.</w:t>
      </w:r>
    </w:p>
    <w:p w14:paraId="1DE1C1A3" w14:textId="77777777" w:rsidR="00047CA4" w:rsidRDefault="00047CA4" w:rsidP="00833734">
      <w:pPr>
        <w:pStyle w:val="Answer"/>
        <w:spacing w:after="60"/>
        <w:ind w:firstLine="0"/>
      </w:pPr>
      <w:r w:rsidRPr="00BA4C8F">
        <w:rPr>
          <w:b/>
        </w:rPr>
        <w:t>Женщина:</w:t>
      </w:r>
      <w:r w:rsidRPr="00FC0574">
        <w:t xml:space="preserve"> </w:t>
      </w:r>
      <w:r>
        <w:t>Ну, мне, например, сложно понять алкоголика.</w:t>
      </w:r>
    </w:p>
    <w:p w14:paraId="78CE3CF0" w14:textId="77777777" w:rsidR="00047CA4" w:rsidRDefault="00047CA4" w:rsidP="00833734">
      <w:pPr>
        <w:pStyle w:val="Answer"/>
        <w:spacing w:after="60"/>
        <w:ind w:firstLine="0"/>
      </w:pPr>
      <w:r w:rsidRPr="00BA4C8F">
        <w:rPr>
          <w:b/>
        </w:rPr>
        <w:t>Женщина:</w:t>
      </w:r>
      <w:r>
        <w:t xml:space="preserve"> Да, согласна.</w:t>
      </w:r>
    </w:p>
    <w:p w14:paraId="1B04C245" w14:textId="77777777" w:rsidR="00047CA4" w:rsidRDefault="00047CA4" w:rsidP="00833734">
      <w:pPr>
        <w:pStyle w:val="Question"/>
        <w:spacing w:after="60"/>
        <w:ind w:firstLine="0"/>
      </w:pPr>
      <w:r w:rsidRPr="00FC0574">
        <w:t xml:space="preserve">Модератор: </w:t>
      </w:r>
      <w:r>
        <w:t>Так, а у остальных?</w:t>
      </w:r>
    </w:p>
    <w:p w14:paraId="209D86F1" w14:textId="77777777" w:rsidR="00047CA4" w:rsidRDefault="00047CA4" w:rsidP="00833734">
      <w:pPr>
        <w:pStyle w:val="Answer"/>
        <w:spacing w:after="60"/>
        <w:ind w:firstLine="0"/>
      </w:pPr>
      <w:r w:rsidRPr="00BA4C8F">
        <w:rPr>
          <w:b/>
        </w:rPr>
        <w:t>Женщина:</w:t>
      </w:r>
      <w:r w:rsidRPr="00FC0574">
        <w:t xml:space="preserve"> </w:t>
      </w:r>
      <w:r>
        <w:t>Мне непонятно, за что она его любила. По крайней мере, в фильме не показано, за что его там можно любить. Не знаю.</w:t>
      </w:r>
    </w:p>
    <w:p w14:paraId="564E9607" w14:textId="77777777" w:rsidR="00047CA4" w:rsidRDefault="00047CA4" w:rsidP="00833734">
      <w:pPr>
        <w:pStyle w:val="Question"/>
        <w:spacing w:after="60"/>
        <w:ind w:firstLine="0"/>
      </w:pPr>
      <w:r w:rsidRPr="00FC0574">
        <w:t>Модератор:</w:t>
      </w:r>
      <w:r>
        <w:t xml:space="preserve"> Всем так? Всем непонятно, за что его можно было любить?</w:t>
      </w:r>
    </w:p>
    <w:p w14:paraId="1FDE7984" w14:textId="77777777" w:rsidR="00047CA4" w:rsidRDefault="00047CA4" w:rsidP="00833734">
      <w:pPr>
        <w:pStyle w:val="Answer"/>
        <w:spacing w:after="60"/>
        <w:ind w:firstLine="0"/>
      </w:pPr>
      <w:r w:rsidRPr="00BA4C8F">
        <w:rPr>
          <w:b/>
        </w:rPr>
        <w:t>Несколько человек:</w:t>
      </w:r>
      <w:r w:rsidRPr="00FC0574">
        <w:t xml:space="preserve"> </w:t>
      </w:r>
      <w:r>
        <w:t>Да.</w:t>
      </w:r>
    </w:p>
    <w:p w14:paraId="34E870CE" w14:textId="77777777" w:rsidR="00047CA4" w:rsidRDefault="00047CA4" w:rsidP="00833734">
      <w:pPr>
        <w:pStyle w:val="Answer"/>
        <w:spacing w:after="60"/>
        <w:ind w:firstLine="0"/>
      </w:pPr>
      <w:r w:rsidRPr="00BA4C8F">
        <w:rPr>
          <w:b/>
        </w:rPr>
        <w:t>Женщина:</w:t>
      </w:r>
      <w:r w:rsidRPr="00FC0574">
        <w:t xml:space="preserve"> </w:t>
      </w:r>
      <w:r>
        <w:t>До такой степени.</w:t>
      </w:r>
    </w:p>
    <w:p w14:paraId="543C5CFC" w14:textId="77777777" w:rsidR="00047CA4" w:rsidRDefault="00047CA4" w:rsidP="00833734">
      <w:pPr>
        <w:pStyle w:val="Answer"/>
        <w:spacing w:after="60"/>
        <w:ind w:firstLine="0"/>
      </w:pPr>
      <w:r w:rsidRPr="00BA4C8F">
        <w:rPr>
          <w:b/>
        </w:rPr>
        <w:t>Женщина:</w:t>
      </w:r>
      <w:r>
        <w:t xml:space="preserve"> Его поступок в молодости не был никак проявлен. Непонятно было, что послужило причиной. Если это детская любовь, ну, до пенсии как-то глупо вообще все это тянуть. Если это там студенчество, то что конкретно? Ну, вообще непонятно просто.</w:t>
      </w:r>
    </w:p>
    <w:p w14:paraId="2AC81AB2" w14:textId="77777777" w:rsidR="00047CA4" w:rsidRDefault="00047CA4" w:rsidP="00833734">
      <w:pPr>
        <w:pStyle w:val="Answer"/>
        <w:spacing w:after="60"/>
        <w:ind w:firstLine="0"/>
      </w:pPr>
      <w:r w:rsidRPr="00BA4C8F">
        <w:rPr>
          <w:b/>
        </w:rPr>
        <w:t>Женщина:</w:t>
      </w:r>
      <w:r w:rsidRPr="00FC0574">
        <w:t xml:space="preserve"> </w:t>
      </w:r>
      <w:r>
        <w:t>Можно тут добавить? Может быть, это часть имиджа, и ему как публичному лицу, чтобы не терять, например, фанатов, поклонниц, следовало быть на тот момент официально неженатым и бездетным. Ну, как официально. Вот, потому что он это не хотел высвечивать.</w:t>
      </w:r>
    </w:p>
    <w:p w14:paraId="59B4EEC3" w14:textId="77777777" w:rsidR="00047CA4" w:rsidRDefault="00047CA4" w:rsidP="00833734">
      <w:pPr>
        <w:pStyle w:val="Answer"/>
        <w:spacing w:after="60"/>
        <w:ind w:firstLine="0"/>
      </w:pPr>
      <w:r w:rsidRPr="00BA4C8F">
        <w:rPr>
          <w:b/>
        </w:rPr>
        <w:t>Женщина:</w:t>
      </w:r>
      <w:r w:rsidRPr="00FC0574">
        <w:t xml:space="preserve"> </w:t>
      </w:r>
      <w:r>
        <w:t xml:space="preserve">Там показали, как Анна познакомилась, да, с Вадимом. А как познакомилась Маша, конкретно, с </w:t>
      </w:r>
      <w:proofErr w:type="spellStart"/>
      <w:r>
        <w:t>Носковым</w:t>
      </w:r>
      <w:proofErr w:type="spellEnd"/>
      <w:r>
        <w:t>, не было показано? То есть, мы не знаем.</w:t>
      </w:r>
    </w:p>
    <w:p w14:paraId="0D388F5A" w14:textId="77777777" w:rsidR="00047CA4" w:rsidRDefault="00047CA4" w:rsidP="00833734">
      <w:pPr>
        <w:pStyle w:val="Question"/>
        <w:spacing w:after="60"/>
        <w:ind w:firstLine="0"/>
      </w:pPr>
      <w:r w:rsidRPr="00FC0574">
        <w:t xml:space="preserve">Модератор: </w:t>
      </w:r>
      <w:r>
        <w:t>Так, а для остальных? Давайте по Носкову еще два слова.</w:t>
      </w:r>
    </w:p>
    <w:p w14:paraId="4DE0215F" w14:textId="77777777" w:rsidR="00047CA4" w:rsidRDefault="00047CA4" w:rsidP="00833734">
      <w:pPr>
        <w:pStyle w:val="Answer"/>
        <w:spacing w:after="60"/>
        <w:ind w:firstLine="0"/>
      </w:pPr>
      <w:r w:rsidRPr="00BA4C8F">
        <w:rPr>
          <w:b/>
        </w:rPr>
        <w:t>Женщина:</w:t>
      </w:r>
      <w:r w:rsidRPr="00FC0574">
        <w:t xml:space="preserve"> </w:t>
      </w:r>
      <w:r>
        <w:t>Что надо?</w:t>
      </w:r>
    </w:p>
    <w:p w14:paraId="2A6D23C3" w14:textId="77777777" w:rsidR="00047CA4" w:rsidRDefault="00047CA4" w:rsidP="00833734">
      <w:pPr>
        <w:pStyle w:val="Answer"/>
        <w:spacing w:after="60"/>
        <w:ind w:firstLine="0"/>
      </w:pPr>
      <w:r w:rsidRPr="00BA4C8F">
        <w:rPr>
          <w:b/>
        </w:rPr>
        <w:t>Женщина:</w:t>
      </w:r>
      <w:r w:rsidRPr="00FC0574">
        <w:t xml:space="preserve"> </w:t>
      </w:r>
      <w:r>
        <w:t>Мне кажется, Носков, вообще, очень легкомысленно относился ко всем серьезным делам - к семье, к детям. Только, наверное, талант находил в своей работе. Остальное все было, мне кажется, легкомысленно, непродуманно, безответственно.</w:t>
      </w:r>
    </w:p>
    <w:p w14:paraId="3801B90C" w14:textId="77777777" w:rsidR="00047CA4" w:rsidRDefault="00047CA4" w:rsidP="00833734">
      <w:pPr>
        <w:pStyle w:val="Answer"/>
        <w:spacing w:after="60"/>
        <w:ind w:firstLine="0"/>
      </w:pPr>
      <w:r w:rsidRPr="00BA4C8F">
        <w:rPr>
          <w:b/>
        </w:rPr>
        <w:t>Женщина:</w:t>
      </w:r>
      <w:r w:rsidRPr="00FC0574">
        <w:t xml:space="preserve"> </w:t>
      </w:r>
      <w:r>
        <w:t>То есть, карьера. Вот все, что было нужно.</w:t>
      </w:r>
    </w:p>
    <w:p w14:paraId="3524C698" w14:textId="77777777" w:rsidR="00047CA4" w:rsidRDefault="00047CA4" w:rsidP="00833734">
      <w:pPr>
        <w:pStyle w:val="Question"/>
        <w:spacing w:after="60"/>
        <w:ind w:firstLine="0"/>
      </w:pPr>
      <w:r w:rsidRPr="00FC0574">
        <w:t>Модератор:</w:t>
      </w:r>
      <w:r>
        <w:t xml:space="preserve"> Так, давайте про одноклассницу поговорим. Вот, кому-то она очень понравилась. Алена, вам?</w:t>
      </w:r>
    </w:p>
    <w:p w14:paraId="5EE388C3" w14:textId="77777777" w:rsidR="00047CA4" w:rsidRDefault="00047CA4" w:rsidP="00833734">
      <w:pPr>
        <w:pStyle w:val="Answer"/>
        <w:spacing w:after="60"/>
        <w:ind w:firstLine="0"/>
      </w:pPr>
      <w:r w:rsidRPr="00BA4C8F">
        <w:rPr>
          <w:b/>
        </w:rPr>
        <w:t>Алена:</w:t>
      </w:r>
      <w:r w:rsidRPr="00FC0574">
        <w:t xml:space="preserve"> </w:t>
      </w:r>
      <w:r>
        <w:t>Ну, мне понравилось, что она вышла. Ну, как бы там возник конфликт в итоге между Матвеем и историком. Она за ним вышла, она его поддержала, она не повышала голос, не оскорбляла, и как бы сказала мудрые, ну, я не побоюсь этого слова, потому что для девочки ее возраста это были мудрые, правильные, на тот момент слова.</w:t>
      </w:r>
    </w:p>
    <w:p w14:paraId="5A028EFC" w14:textId="77777777" w:rsidR="00047CA4" w:rsidRDefault="00047CA4" w:rsidP="00833734">
      <w:pPr>
        <w:pStyle w:val="Question"/>
        <w:spacing w:after="60"/>
        <w:ind w:firstLine="0"/>
      </w:pPr>
      <w:r w:rsidRPr="00FC0574">
        <w:t xml:space="preserve">Модератор: </w:t>
      </w:r>
      <w:r>
        <w:t>Обсудим шефа. Чем он запомнился? Какой персонаж?</w:t>
      </w:r>
    </w:p>
    <w:p w14:paraId="2F3433D6" w14:textId="77777777" w:rsidR="00047CA4" w:rsidRDefault="00047CA4" w:rsidP="00833734">
      <w:pPr>
        <w:pStyle w:val="Answer"/>
        <w:spacing w:after="60"/>
        <w:ind w:firstLine="0"/>
        <w:rPr>
          <w:i/>
          <w:iCs/>
        </w:rPr>
      </w:pPr>
      <w:r w:rsidRPr="00BA4C8F">
        <w:rPr>
          <w:b/>
        </w:rPr>
        <w:t>Виктория:</w:t>
      </w:r>
      <w:r w:rsidRPr="00FC0574">
        <w:t xml:space="preserve"> </w:t>
      </w:r>
      <w:r>
        <w:t xml:space="preserve">Сказочный, в гостях у сказки такого начальника. </w:t>
      </w:r>
      <w:r w:rsidRPr="00FC0574">
        <w:rPr>
          <w:i/>
          <w:iCs/>
        </w:rPr>
        <w:t>(сме</w:t>
      </w:r>
      <w:r>
        <w:rPr>
          <w:i/>
          <w:iCs/>
        </w:rPr>
        <w:t>ю</w:t>
      </w:r>
      <w:r w:rsidRPr="00FC0574">
        <w:rPr>
          <w:i/>
          <w:iCs/>
        </w:rPr>
        <w:t>тся)</w:t>
      </w:r>
    </w:p>
    <w:p w14:paraId="00B56DDD" w14:textId="77777777" w:rsidR="00047CA4" w:rsidRDefault="00047CA4" w:rsidP="00833734">
      <w:pPr>
        <w:pStyle w:val="Question"/>
        <w:spacing w:after="60"/>
        <w:ind w:firstLine="0"/>
      </w:pPr>
      <w:r w:rsidRPr="00FC0574">
        <w:t xml:space="preserve">Модератор: </w:t>
      </w:r>
      <w:r>
        <w:t>Кому еще он показался сказочным? Давайте так, а кому он показался неправдоподобным?</w:t>
      </w:r>
    </w:p>
    <w:p w14:paraId="4B4477F3" w14:textId="77777777" w:rsidR="00047CA4" w:rsidRDefault="00047CA4" w:rsidP="00833734">
      <w:pPr>
        <w:pStyle w:val="Answer"/>
        <w:spacing w:after="60"/>
        <w:ind w:firstLine="0"/>
      </w:pPr>
      <w:r w:rsidRPr="00BA4C8F">
        <w:rPr>
          <w:b/>
        </w:rPr>
        <w:t>Виктория:</w:t>
      </w:r>
      <w:r w:rsidRPr="00FC0574">
        <w:t xml:space="preserve"> </w:t>
      </w:r>
      <w:r>
        <w:t>Ну, не ведут себя так начальники. А остальным он окей?</w:t>
      </w:r>
    </w:p>
    <w:p w14:paraId="1CBA75C1" w14:textId="77777777" w:rsidR="00047CA4" w:rsidRDefault="00047CA4" w:rsidP="00833734">
      <w:pPr>
        <w:pStyle w:val="Answer"/>
        <w:spacing w:after="60"/>
        <w:ind w:firstLine="0"/>
      </w:pPr>
      <w:r w:rsidRPr="00BA4C8F">
        <w:rPr>
          <w:b/>
        </w:rPr>
        <w:t>Женщина:</w:t>
      </w:r>
      <w:r w:rsidRPr="00FC0574">
        <w:t xml:space="preserve"> </w:t>
      </w:r>
      <w:r>
        <w:t>Нет, с ценным сотрудником ведут себя так. Если он ее считает, что это ценный сотрудник, почему нет?</w:t>
      </w:r>
    </w:p>
    <w:p w14:paraId="38442F33" w14:textId="77777777" w:rsidR="00047CA4" w:rsidRDefault="00047CA4" w:rsidP="00833734">
      <w:pPr>
        <w:pStyle w:val="Answer"/>
        <w:spacing w:after="60"/>
        <w:ind w:firstLine="0"/>
      </w:pPr>
      <w:r w:rsidRPr="00BA4C8F">
        <w:rPr>
          <w:b/>
        </w:rPr>
        <w:t>Женщина:</w:t>
      </w:r>
      <w:r w:rsidRPr="00FC0574">
        <w:t xml:space="preserve"> </w:t>
      </w:r>
      <w:r>
        <w:t>Тут еще можно сказать, что это же шеф и вообще все в передаче  - люди креативные, творческих профессий. Тоже надо делать на это скидку. Они себя могут вести совершенно по-разному.</w:t>
      </w:r>
    </w:p>
    <w:p w14:paraId="2AD3994F" w14:textId="77777777" w:rsidR="00047CA4" w:rsidRDefault="00047CA4" w:rsidP="00833734">
      <w:pPr>
        <w:pStyle w:val="Question"/>
        <w:spacing w:after="60"/>
        <w:ind w:firstLine="0"/>
      </w:pPr>
      <w:r w:rsidRPr="00FC0574">
        <w:t>Модератор:</w:t>
      </w:r>
      <w:r>
        <w:t xml:space="preserve"> Чувства какие у вас вызывал шеф Маши?</w:t>
      </w:r>
    </w:p>
    <w:p w14:paraId="12AD471D" w14:textId="77777777" w:rsidR="00047CA4" w:rsidRDefault="00047CA4" w:rsidP="00833734">
      <w:pPr>
        <w:pStyle w:val="Answer"/>
        <w:spacing w:after="60"/>
        <w:ind w:firstLine="0"/>
      </w:pPr>
      <w:r w:rsidRPr="00BA4C8F">
        <w:rPr>
          <w:b/>
        </w:rPr>
        <w:t>Женщина:</w:t>
      </w:r>
      <w:r w:rsidRPr="00FC0574">
        <w:t xml:space="preserve"> </w:t>
      </w:r>
      <w:r>
        <w:t>Скорее, уважение.</w:t>
      </w:r>
    </w:p>
    <w:p w14:paraId="1C8DEE17" w14:textId="77777777" w:rsidR="00047CA4" w:rsidRDefault="00047CA4" w:rsidP="00833734">
      <w:pPr>
        <w:pStyle w:val="Question"/>
        <w:spacing w:after="60"/>
        <w:ind w:firstLine="0"/>
      </w:pPr>
      <w:r w:rsidRPr="00FC0574">
        <w:t xml:space="preserve">Модератор: </w:t>
      </w:r>
      <w:r>
        <w:t>Понятны ли его мотивации, его поведение?</w:t>
      </w:r>
    </w:p>
    <w:p w14:paraId="0BF3B7EF" w14:textId="77777777" w:rsidR="00047CA4" w:rsidRDefault="00047CA4" w:rsidP="00833734">
      <w:pPr>
        <w:pStyle w:val="Answer"/>
        <w:spacing w:after="60"/>
        <w:ind w:firstLine="0"/>
      </w:pPr>
      <w:r w:rsidRPr="00BA4C8F">
        <w:rPr>
          <w:b/>
        </w:rPr>
        <w:t>Женщина:</w:t>
      </w:r>
      <w:r w:rsidRPr="00FC0574">
        <w:t xml:space="preserve"> </w:t>
      </w:r>
      <w:r>
        <w:t>Да, конечно.</w:t>
      </w:r>
    </w:p>
    <w:p w14:paraId="1FE3FB8E" w14:textId="77777777" w:rsidR="00047CA4" w:rsidRDefault="00047CA4" w:rsidP="00833734">
      <w:pPr>
        <w:pStyle w:val="Question"/>
        <w:spacing w:after="60"/>
        <w:ind w:firstLine="0"/>
      </w:pPr>
      <w:r w:rsidRPr="00FC0574">
        <w:t xml:space="preserve">Модератор: </w:t>
      </w:r>
      <w:r>
        <w:t>Всем понятны?</w:t>
      </w:r>
    </w:p>
    <w:p w14:paraId="0836451D" w14:textId="77777777" w:rsidR="00047CA4" w:rsidRDefault="00047CA4" w:rsidP="00833734">
      <w:pPr>
        <w:pStyle w:val="Answer"/>
        <w:spacing w:after="60"/>
        <w:ind w:firstLine="0"/>
      </w:pPr>
      <w:r w:rsidRPr="00BA4C8F">
        <w:rPr>
          <w:b/>
        </w:rPr>
        <w:t>Несколько человек:</w:t>
      </w:r>
      <w:r w:rsidRPr="00FC0574">
        <w:t xml:space="preserve"> </w:t>
      </w:r>
      <w:r>
        <w:t>Да.</w:t>
      </w:r>
    </w:p>
    <w:p w14:paraId="25062ACD" w14:textId="77777777" w:rsidR="00047CA4" w:rsidRDefault="00047CA4" w:rsidP="00833734">
      <w:pPr>
        <w:pStyle w:val="Question"/>
        <w:spacing w:after="60"/>
        <w:ind w:firstLine="0"/>
      </w:pPr>
      <w:r w:rsidRPr="00FC0574">
        <w:t>Модератор:</w:t>
      </w:r>
      <w:r>
        <w:t xml:space="preserve"> Окей. Так, а есть ли в его образе что-то такое, что вам кажется непонятным, нелогичным, неправильным?</w:t>
      </w:r>
    </w:p>
    <w:p w14:paraId="78A4B5F6" w14:textId="77777777" w:rsidR="00047CA4" w:rsidRDefault="00047CA4" w:rsidP="00833734">
      <w:pPr>
        <w:pStyle w:val="Answer"/>
        <w:spacing w:after="60"/>
        <w:ind w:firstLine="0"/>
      </w:pPr>
      <w:r w:rsidRPr="00BA4C8F">
        <w:rPr>
          <w:b/>
        </w:rPr>
        <w:t>Женщина:</w:t>
      </w:r>
      <w:r w:rsidRPr="00D25941">
        <w:t xml:space="preserve"> </w:t>
      </w:r>
      <w:r>
        <w:t>Ну, слишком как начальник он добрый.</w:t>
      </w:r>
    </w:p>
    <w:p w14:paraId="61E5A71C" w14:textId="77777777" w:rsidR="00047CA4" w:rsidRDefault="00047CA4" w:rsidP="00833734">
      <w:pPr>
        <w:pStyle w:val="Question"/>
        <w:spacing w:after="60"/>
        <w:ind w:firstLine="0"/>
      </w:pPr>
      <w:r w:rsidRPr="00D25941">
        <w:t xml:space="preserve">Модератор: </w:t>
      </w:r>
      <w:r>
        <w:t>Слишком добрый.</w:t>
      </w:r>
    </w:p>
    <w:p w14:paraId="4248CA0B" w14:textId="77777777" w:rsidR="00047CA4" w:rsidRDefault="00047CA4" w:rsidP="00833734">
      <w:pPr>
        <w:pStyle w:val="Answer"/>
        <w:spacing w:after="60"/>
        <w:ind w:firstLine="0"/>
      </w:pPr>
      <w:r w:rsidRPr="00BA4C8F">
        <w:rPr>
          <w:b/>
        </w:rPr>
        <w:t>Женщина:</w:t>
      </w:r>
      <w:r>
        <w:t xml:space="preserve"> Да. Федеральный канал, и после ее выходки, да, пожалуйста, отдохните, мы вас опять ждем.</w:t>
      </w:r>
    </w:p>
    <w:p w14:paraId="7D7BDEE9" w14:textId="77777777" w:rsidR="00047CA4" w:rsidRDefault="00047CA4" w:rsidP="00833734">
      <w:pPr>
        <w:pStyle w:val="Answer"/>
        <w:spacing w:after="60"/>
        <w:ind w:firstLine="0"/>
      </w:pPr>
      <w:r w:rsidRPr="00BA4C8F">
        <w:rPr>
          <w:b/>
        </w:rPr>
        <w:t>Алена:</w:t>
      </w:r>
      <w:r w:rsidRPr="00D25941">
        <w:t xml:space="preserve"> </w:t>
      </w:r>
      <w:r>
        <w:t>Она к нему без записи приходила, без стука. А у людей такого уровня, да, как бы, руководителя канала, обычно там все расписано. А у нее такой вот, как, чуть ли не ногой дверь открывать в его кабинет.</w:t>
      </w:r>
    </w:p>
    <w:p w14:paraId="14238576" w14:textId="77777777" w:rsidR="00047CA4" w:rsidRDefault="00047CA4" w:rsidP="00833734">
      <w:pPr>
        <w:pStyle w:val="Answer"/>
        <w:spacing w:after="60"/>
        <w:ind w:firstLine="0"/>
      </w:pPr>
      <w:r w:rsidRPr="00BA4C8F">
        <w:rPr>
          <w:b/>
        </w:rPr>
        <w:t>Женщина:</w:t>
      </w:r>
      <w:r>
        <w:t xml:space="preserve"> Так там даже было подчеркнуто.</w:t>
      </w:r>
    </w:p>
    <w:p w14:paraId="31C3BA3D" w14:textId="77777777" w:rsidR="00047CA4" w:rsidRDefault="00047CA4" w:rsidP="00833734">
      <w:pPr>
        <w:pStyle w:val="Answer"/>
        <w:spacing w:after="60"/>
        <w:ind w:firstLine="0"/>
      </w:pPr>
      <w:r w:rsidRPr="00BA4C8F">
        <w:rPr>
          <w:b/>
        </w:rPr>
        <w:t>Женщина:</w:t>
      </w:r>
      <w:r w:rsidRPr="00D25941">
        <w:t xml:space="preserve"> </w:t>
      </w:r>
      <w:r>
        <w:t>Да, да, да.</w:t>
      </w:r>
    </w:p>
    <w:p w14:paraId="3CCC7CBE" w14:textId="77777777" w:rsidR="00047CA4" w:rsidRDefault="00047CA4" w:rsidP="00833734">
      <w:pPr>
        <w:pStyle w:val="Question"/>
        <w:spacing w:after="60"/>
        <w:ind w:firstLine="0"/>
      </w:pPr>
      <w:r w:rsidRPr="00D25941">
        <w:t xml:space="preserve">Модератор: </w:t>
      </w:r>
      <w:r>
        <w:t>Так, помощник или менеджер Маши, да, который с ней время от времени был.</w:t>
      </w:r>
    </w:p>
    <w:p w14:paraId="0BDA62E9" w14:textId="77777777" w:rsidR="00047CA4" w:rsidRDefault="00047CA4" w:rsidP="00833734">
      <w:pPr>
        <w:pStyle w:val="Answer"/>
        <w:spacing w:after="60"/>
        <w:ind w:firstLine="0"/>
      </w:pPr>
      <w:r w:rsidRPr="00BA4C8F">
        <w:rPr>
          <w:b/>
        </w:rPr>
        <w:t>Женщина:</w:t>
      </w:r>
      <w:r>
        <w:t xml:space="preserve"> Да, помощник Маши.</w:t>
      </w:r>
    </w:p>
    <w:p w14:paraId="54114EF9" w14:textId="77777777" w:rsidR="00047CA4" w:rsidRDefault="00047CA4" w:rsidP="00833734">
      <w:pPr>
        <w:pStyle w:val="Question"/>
        <w:spacing w:after="60"/>
        <w:ind w:firstLine="0"/>
      </w:pPr>
      <w:r w:rsidRPr="00D25941">
        <w:t xml:space="preserve">Модератор: </w:t>
      </w:r>
      <w:r>
        <w:t>Вы его как охарактеризуете?</w:t>
      </w:r>
    </w:p>
    <w:p w14:paraId="370F877D" w14:textId="77777777" w:rsidR="00047CA4" w:rsidRDefault="00047CA4" w:rsidP="00833734">
      <w:pPr>
        <w:pStyle w:val="Answer"/>
        <w:spacing w:after="60"/>
        <w:ind w:firstLine="0"/>
      </w:pPr>
      <w:r w:rsidRPr="00BA4C8F">
        <w:rPr>
          <w:b/>
        </w:rPr>
        <w:t>Женщина:</w:t>
      </w:r>
      <w:r w:rsidRPr="00D25941">
        <w:t xml:space="preserve"> </w:t>
      </w:r>
      <w:r>
        <w:t>Влюбленного в нее мужчину.</w:t>
      </w:r>
    </w:p>
    <w:p w14:paraId="69CDA8DD" w14:textId="77777777" w:rsidR="00047CA4" w:rsidRDefault="00047CA4" w:rsidP="00833734">
      <w:pPr>
        <w:pStyle w:val="Answer"/>
        <w:spacing w:after="60"/>
        <w:ind w:firstLine="0"/>
      </w:pPr>
      <w:r w:rsidRPr="00BA4C8F">
        <w:rPr>
          <w:b/>
        </w:rPr>
        <w:t>Женщина:</w:t>
      </w:r>
      <w:r w:rsidRPr="00D25941">
        <w:t xml:space="preserve"> </w:t>
      </w:r>
      <w:r>
        <w:t xml:space="preserve"> Положительно.</w:t>
      </w:r>
    </w:p>
    <w:p w14:paraId="11D41A0D" w14:textId="77777777" w:rsidR="00047CA4" w:rsidRDefault="00047CA4" w:rsidP="00833734">
      <w:pPr>
        <w:pStyle w:val="Answer"/>
        <w:spacing w:after="60"/>
        <w:ind w:firstLine="0"/>
      </w:pPr>
      <w:r w:rsidRPr="00BA4C8F">
        <w:rPr>
          <w:b/>
        </w:rPr>
        <w:t>Женщина:</w:t>
      </w:r>
      <w:r w:rsidRPr="00D25941">
        <w:t xml:space="preserve"> </w:t>
      </w:r>
      <w:r>
        <w:t>Рыцарь.</w:t>
      </w:r>
    </w:p>
    <w:p w14:paraId="10F8308E" w14:textId="77777777" w:rsidR="00047CA4" w:rsidRDefault="00047CA4" w:rsidP="00833734">
      <w:pPr>
        <w:pStyle w:val="Question"/>
        <w:spacing w:after="60"/>
        <w:ind w:firstLine="0"/>
      </w:pPr>
      <w:r w:rsidRPr="00D25941">
        <w:t>Модератор:</w:t>
      </w:r>
      <w:r>
        <w:t xml:space="preserve"> Чем запомнился больше всего?</w:t>
      </w:r>
    </w:p>
    <w:p w14:paraId="1C6B642C" w14:textId="77777777" w:rsidR="00047CA4" w:rsidRDefault="00047CA4" w:rsidP="00833734">
      <w:pPr>
        <w:pStyle w:val="Answer"/>
        <w:spacing w:after="60"/>
        <w:ind w:firstLine="0"/>
      </w:pPr>
      <w:r w:rsidRPr="00BA4C8F">
        <w:rPr>
          <w:b/>
        </w:rPr>
        <w:t>Женщина:</w:t>
      </w:r>
      <w:r w:rsidRPr="00D25941">
        <w:t xml:space="preserve"> </w:t>
      </w:r>
      <w:r>
        <w:t>Ну, он был очень внимателен и тоже профессиональным. Он наблюдал за ней, увидел слезы в ее глазах, когда эти, шантажисты.</w:t>
      </w:r>
    </w:p>
    <w:p w14:paraId="5EEEA261" w14:textId="77777777" w:rsidR="00047CA4" w:rsidRDefault="00047CA4" w:rsidP="00833734">
      <w:pPr>
        <w:pStyle w:val="Answer"/>
        <w:spacing w:after="60"/>
        <w:ind w:firstLine="0"/>
      </w:pPr>
      <w:r w:rsidRPr="00BA4C8F">
        <w:rPr>
          <w:b/>
        </w:rPr>
        <w:t>Женщина:</w:t>
      </w:r>
      <w:r w:rsidRPr="00D25941">
        <w:t xml:space="preserve"> </w:t>
      </w:r>
      <w:r>
        <w:t xml:space="preserve"> Считал эмоции.</w:t>
      </w:r>
    </w:p>
    <w:p w14:paraId="03D85E80" w14:textId="77777777" w:rsidR="00047CA4" w:rsidRDefault="00047CA4" w:rsidP="00833734">
      <w:pPr>
        <w:pStyle w:val="Answer"/>
        <w:spacing w:after="60"/>
        <w:ind w:firstLine="0"/>
      </w:pPr>
      <w:r w:rsidRPr="00BA4C8F">
        <w:rPr>
          <w:b/>
        </w:rPr>
        <w:t>Женщина:</w:t>
      </w:r>
      <w:r w:rsidRPr="00D25941">
        <w:t xml:space="preserve"> </w:t>
      </w:r>
      <w:r>
        <w:t>Да, считал эмоции, и вовремя отреагировал и подошел к ней, поддержал. То есть, быстрая реакция очень.</w:t>
      </w:r>
    </w:p>
    <w:p w14:paraId="1EAE0043" w14:textId="77777777" w:rsidR="00047CA4" w:rsidRDefault="00047CA4" w:rsidP="00833734">
      <w:pPr>
        <w:pStyle w:val="Question"/>
        <w:spacing w:after="60"/>
        <w:ind w:firstLine="0"/>
      </w:pPr>
      <w:r w:rsidRPr="00D25941">
        <w:t xml:space="preserve">Модератор: </w:t>
      </w:r>
      <w:r>
        <w:t>Его поступки, характер, они понятны, скорее?</w:t>
      </w:r>
    </w:p>
    <w:p w14:paraId="144CC0D1" w14:textId="77777777" w:rsidR="00047CA4" w:rsidRDefault="00047CA4" w:rsidP="00833734">
      <w:pPr>
        <w:pStyle w:val="Answer"/>
        <w:spacing w:after="60"/>
        <w:ind w:firstLine="0"/>
      </w:pPr>
      <w:r w:rsidRPr="00BA4C8F">
        <w:rPr>
          <w:b/>
        </w:rPr>
        <w:t>Несколько человек:</w:t>
      </w:r>
      <w:r w:rsidRPr="00D25941">
        <w:t xml:space="preserve"> </w:t>
      </w:r>
      <w:r>
        <w:t>Да.</w:t>
      </w:r>
    </w:p>
    <w:p w14:paraId="5F8DC76C" w14:textId="77777777" w:rsidR="00047CA4" w:rsidRDefault="00047CA4" w:rsidP="00833734">
      <w:pPr>
        <w:pStyle w:val="Question"/>
        <w:spacing w:after="60"/>
        <w:ind w:firstLine="0"/>
      </w:pPr>
      <w:r w:rsidRPr="00D25941">
        <w:t xml:space="preserve">Модератор: </w:t>
      </w:r>
      <w:r>
        <w:t xml:space="preserve"> Раскрыты ли автором?</w:t>
      </w:r>
    </w:p>
    <w:p w14:paraId="5D286E99" w14:textId="77777777" w:rsidR="00047CA4" w:rsidRDefault="00047CA4" w:rsidP="00833734">
      <w:pPr>
        <w:pStyle w:val="Answer"/>
        <w:spacing w:after="60"/>
        <w:ind w:firstLine="0"/>
      </w:pPr>
      <w:r w:rsidRPr="00BA4C8F">
        <w:rPr>
          <w:b/>
        </w:rPr>
        <w:t>Женщина:</w:t>
      </w:r>
      <w:r w:rsidRPr="00D25941">
        <w:t xml:space="preserve"> </w:t>
      </w:r>
      <w:r>
        <w:t>Да. Влюбленный мужчина.</w:t>
      </w:r>
    </w:p>
    <w:p w14:paraId="7327C0CA" w14:textId="77777777" w:rsidR="00047CA4" w:rsidRDefault="00047CA4" w:rsidP="00833734">
      <w:pPr>
        <w:pStyle w:val="Answer"/>
        <w:spacing w:after="60"/>
        <w:ind w:firstLine="0"/>
      </w:pPr>
      <w:r w:rsidRPr="00BA4C8F">
        <w:rPr>
          <w:b/>
        </w:rPr>
        <w:t>Женщина:</w:t>
      </w:r>
      <w:r>
        <w:t xml:space="preserve"> Понятно, что она ему очень нравится.</w:t>
      </w:r>
    </w:p>
    <w:p w14:paraId="571C0416" w14:textId="77777777" w:rsidR="00047CA4" w:rsidRDefault="00047CA4" w:rsidP="00833734">
      <w:pPr>
        <w:pStyle w:val="Answer"/>
        <w:spacing w:after="60"/>
        <w:ind w:firstLine="0"/>
      </w:pPr>
      <w:r w:rsidRPr="00BA4C8F">
        <w:rPr>
          <w:b/>
        </w:rPr>
        <w:t>Женщина:</w:t>
      </w:r>
      <w:r>
        <w:t xml:space="preserve"> Всячески защищал, оберегал ее.</w:t>
      </w:r>
    </w:p>
    <w:p w14:paraId="68D59FD3" w14:textId="77777777" w:rsidR="00047CA4" w:rsidRDefault="00047CA4" w:rsidP="00833734">
      <w:pPr>
        <w:pStyle w:val="Question"/>
        <w:spacing w:after="60"/>
        <w:ind w:firstLine="0"/>
      </w:pPr>
      <w:r w:rsidRPr="00D25941">
        <w:t>Модератор:</w:t>
      </w:r>
      <w:r>
        <w:t xml:space="preserve"> Есть ли в его образе что-то, что неочевидно, непонятно?</w:t>
      </w:r>
    </w:p>
    <w:p w14:paraId="666147B4" w14:textId="77777777" w:rsidR="00047CA4" w:rsidRDefault="00047CA4" w:rsidP="00833734">
      <w:pPr>
        <w:pStyle w:val="Answer"/>
        <w:spacing w:after="60"/>
        <w:ind w:firstLine="0"/>
      </w:pPr>
      <w:r w:rsidRPr="00BA4C8F">
        <w:rPr>
          <w:b/>
        </w:rPr>
        <w:t>Несколько человек:</w:t>
      </w:r>
      <w:r w:rsidRPr="00D25941">
        <w:t xml:space="preserve"> </w:t>
      </w:r>
      <w:r>
        <w:t>Нет.</w:t>
      </w:r>
    </w:p>
    <w:p w14:paraId="3D08AD5E" w14:textId="77777777" w:rsidR="00047CA4" w:rsidRDefault="00047CA4" w:rsidP="00833734">
      <w:pPr>
        <w:pStyle w:val="Question"/>
        <w:spacing w:after="60"/>
        <w:ind w:firstLine="0"/>
      </w:pPr>
      <w:r w:rsidRPr="00D25941">
        <w:t xml:space="preserve">Модератор: </w:t>
      </w:r>
      <w:r>
        <w:t xml:space="preserve">Окей. Идем дальше. По продавцу черепахи, я думаю, в самом конце поговорим. </w:t>
      </w:r>
      <w:r w:rsidRPr="00D25941">
        <w:rPr>
          <w:i/>
          <w:iCs/>
        </w:rPr>
        <w:t>(сме</w:t>
      </w:r>
      <w:r>
        <w:rPr>
          <w:i/>
          <w:iCs/>
        </w:rPr>
        <w:t>ю</w:t>
      </w:r>
      <w:r w:rsidRPr="00D25941">
        <w:rPr>
          <w:i/>
          <w:iCs/>
        </w:rPr>
        <w:t>тся)</w:t>
      </w:r>
      <w:r>
        <w:rPr>
          <w:i/>
          <w:iCs/>
        </w:rPr>
        <w:t xml:space="preserve"> </w:t>
      </w:r>
      <w:r>
        <w:t>Да, я понимаю, безусловно, живописно. Так, Лева. Чем вам запомнился Лева? Что это за персонаж?</w:t>
      </w:r>
    </w:p>
    <w:p w14:paraId="10EFB4FC" w14:textId="77777777" w:rsidR="00047CA4" w:rsidRDefault="00047CA4" w:rsidP="00833734">
      <w:pPr>
        <w:pStyle w:val="Answer"/>
        <w:spacing w:after="60"/>
        <w:ind w:firstLine="0"/>
      </w:pPr>
      <w:r w:rsidRPr="00BA4C8F">
        <w:rPr>
          <w:b/>
        </w:rPr>
        <w:t>Женщина:</w:t>
      </w:r>
      <w:r w:rsidRPr="00D25941">
        <w:t xml:space="preserve"> </w:t>
      </w:r>
      <w:r>
        <w:t>Подонок. Мерзкий такой.</w:t>
      </w:r>
    </w:p>
    <w:p w14:paraId="56FEE61C" w14:textId="77777777" w:rsidR="00047CA4" w:rsidRDefault="00047CA4" w:rsidP="00833734">
      <w:pPr>
        <w:pStyle w:val="Answer"/>
        <w:spacing w:after="60"/>
        <w:ind w:firstLine="0"/>
      </w:pPr>
      <w:r w:rsidRPr="00BA4C8F">
        <w:rPr>
          <w:b/>
        </w:rPr>
        <w:t>Женщина:</w:t>
      </w:r>
      <w:r w:rsidRPr="00D25941">
        <w:t xml:space="preserve"> </w:t>
      </w:r>
      <w:r>
        <w:t>Типичный украинец, имеется в виду.</w:t>
      </w:r>
    </w:p>
    <w:p w14:paraId="0BCEB3B7" w14:textId="77777777" w:rsidR="00047CA4" w:rsidRDefault="00047CA4" w:rsidP="00833734">
      <w:pPr>
        <w:pStyle w:val="Answer"/>
        <w:spacing w:after="60"/>
        <w:ind w:firstLine="0"/>
      </w:pPr>
      <w:r w:rsidRPr="00BA4C8F">
        <w:rPr>
          <w:b/>
        </w:rPr>
        <w:t>Женщина:</w:t>
      </w:r>
      <w:r>
        <w:t xml:space="preserve"> Был вхож в дом, знал семью, знал девочек. И хладнокровно убил из-за каких-то материальных ценностей отца семейства.</w:t>
      </w:r>
    </w:p>
    <w:p w14:paraId="13D12A68" w14:textId="77777777" w:rsidR="00047CA4" w:rsidRDefault="00047CA4" w:rsidP="00833734">
      <w:pPr>
        <w:pStyle w:val="Answer"/>
        <w:spacing w:after="60"/>
        <w:ind w:firstLine="0"/>
      </w:pPr>
      <w:r w:rsidRPr="00BA4C8F">
        <w:rPr>
          <w:b/>
        </w:rPr>
        <w:t>Женщина:</w:t>
      </w:r>
      <w:r w:rsidRPr="00D25941">
        <w:t xml:space="preserve"> </w:t>
      </w:r>
      <w:r>
        <w:t>И не только из-за этого, он же любил жену.</w:t>
      </w:r>
    </w:p>
    <w:p w14:paraId="5A5490BA" w14:textId="77777777" w:rsidR="00047CA4" w:rsidRDefault="00047CA4" w:rsidP="00833734">
      <w:pPr>
        <w:pStyle w:val="Question"/>
        <w:spacing w:after="60"/>
        <w:ind w:firstLine="0"/>
      </w:pPr>
      <w:r w:rsidRPr="00D25941">
        <w:t>Модератор:</w:t>
      </w:r>
      <w:r>
        <w:t xml:space="preserve"> Какие чувства вызывает?</w:t>
      </w:r>
    </w:p>
    <w:p w14:paraId="79410B34" w14:textId="77777777" w:rsidR="00047CA4" w:rsidRDefault="00047CA4" w:rsidP="00833734">
      <w:pPr>
        <w:pStyle w:val="Answer"/>
        <w:spacing w:after="60"/>
        <w:ind w:firstLine="0"/>
      </w:pPr>
      <w:r w:rsidRPr="00BA4C8F">
        <w:rPr>
          <w:b/>
        </w:rPr>
        <w:t>Женщина:</w:t>
      </w:r>
      <w:r w:rsidRPr="00D25941">
        <w:t xml:space="preserve"> </w:t>
      </w:r>
      <w:r>
        <w:t>Отторжение, неуважение.</w:t>
      </w:r>
    </w:p>
    <w:p w14:paraId="4F57CFB6" w14:textId="77777777" w:rsidR="00047CA4" w:rsidRDefault="00047CA4" w:rsidP="00833734">
      <w:pPr>
        <w:pStyle w:val="Question"/>
        <w:spacing w:after="60"/>
        <w:ind w:firstLine="0"/>
      </w:pPr>
      <w:r w:rsidRPr="00D25941">
        <w:t>Модератор:</w:t>
      </w:r>
      <w:r>
        <w:t xml:space="preserve"> У остальных?</w:t>
      </w:r>
    </w:p>
    <w:p w14:paraId="76C862D7" w14:textId="77777777" w:rsidR="00047CA4" w:rsidRDefault="00047CA4" w:rsidP="00833734">
      <w:pPr>
        <w:pStyle w:val="Answer"/>
        <w:spacing w:after="60"/>
        <w:ind w:firstLine="0"/>
      </w:pPr>
      <w:r w:rsidRPr="00BA4C8F">
        <w:rPr>
          <w:b/>
        </w:rPr>
        <w:t>Женщина:</w:t>
      </w:r>
      <w:r w:rsidRPr="00D25941">
        <w:t xml:space="preserve"> </w:t>
      </w:r>
      <w:r>
        <w:t xml:space="preserve">Я хочу, как продавец черепахи. </w:t>
      </w:r>
      <w:r w:rsidRPr="00D25941">
        <w:rPr>
          <w:i/>
          <w:iCs/>
        </w:rPr>
        <w:t>(смеется)</w:t>
      </w:r>
      <w:r>
        <w:rPr>
          <w:i/>
          <w:iCs/>
        </w:rPr>
        <w:t xml:space="preserve"> </w:t>
      </w:r>
      <w:r>
        <w:t>Взять ствол и убить его. Ну, как бы. Ну, рэкетир.</w:t>
      </w:r>
    </w:p>
    <w:p w14:paraId="0084B743" w14:textId="77777777" w:rsidR="00047CA4" w:rsidRDefault="00047CA4" w:rsidP="00833734">
      <w:pPr>
        <w:pStyle w:val="Answer"/>
        <w:spacing w:after="60"/>
        <w:ind w:firstLine="0"/>
      </w:pPr>
      <w:r w:rsidRPr="00BA4C8F">
        <w:rPr>
          <w:b/>
        </w:rPr>
        <w:t>Женщина:</w:t>
      </w:r>
      <w:r>
        <w:t xml:space="preserve"> Отрицательный.</w:t>
      </w:r>
    </w:p>
    <w:p w14:paraId="7E774134" w14:textId="77777777" w:rsidR="00047CA4" w:rsidRDefault="00047CA4" w:rsidP="00833734">
      <w:pPr>
        <w:pStyle w:val="Question"/>
        <w:spacing w:after="60"/>
        <w:ind w:firstLine="0"/>
      </w:pPr>
      <w:r w:rsidRPr="00D25941">
        <w:t>Модератор:</w:t>
      </w:r>
      <w:r>
        <w:t xml:space="preserve"> Достаточно ли понятный он персонаж?</w:t>
      </w:r>
    </w:p>
    <w:p w14:paraId="400D6D1D" w14:textId="77777777" w:rsidR="00047CA4" w:rsidRDefault="00047CA4" w:rsidP="00833734">
      <w:pPr>
        <w:pStyle w:val="Answer"/>
        <w:spacing w:after="60"/>
        <w:ind w:firstLine="0"/>
      </w:pPr>
      <w:r w:rsidRPr="00BA4C8F">
        <w:rPr>
          <w:b/>
        </w:rPr>
        <w:t>Несколько человек:</w:t>
      </w:r>
      <w:r w:rsidRPr="00D25941">
        <w:t xml:space="preserve"> </w:t>
      </w:r>
      <w:r>
        <w:t>Да.</w:t>
      </w:r>
    </w:p>
    <w:p w14:paraId="5E1FD543" w14:textId="77777777" w:rsidR="00047CA4" w:rsidRDefault="00047CA4" w:rsidP="00833734">
      <w:pPr>
        <w:pStyle w:val="Answer"/>
        <w:spacing w:after="60"/>
        <w:ind w:firstLine="0"/>
      </w:pPr>
      <w:r w:rsidRPr="00BA4C8F">
        <w:rPr>
          <w:b/>
        </w:rPr>
        <w:t>Женщина:</w:t>
      </w:r>
      <w:r w:rsidRPr="00D25941">
        <w:t xml:space="preserve"> </w:t>
      </w:r>
      <w:r>
        <w:t>Более чем.</w:t>
      </w:r>
    </w:p>
    <w:p w14:paraId="0645627B" w14:textId="77777777" w:rsidR="00047CA4" w:rsidRDefault="00047CA4" w:rsidP="00833734">
      <w:pPr>
        <w:pStyle w:val="Question"/>
        <w:spacing w:after="60"/>
        <w:ind w:firstLine="0"/>
      </w:pPr>
      <w:r w:rsidRPr="00D25941">
        <w:t>Модератор:</w:t>
      </w:r>
      <w:r>
        <w:t xml:space="preserve"> Окей, давайте тогда сильно не заострять внимание. Муж, получается, мамы Маши.</w:t>
      </w:r>
    </w:p>
    <w:p w14:paraId="2EDFB4D1" w14:textId="77777777" w:rsidR="00047CA4" w:rsidRDefault="00047CA4" w:rsidP="00833734">
      <w:pPr>
        <w:pStyle w:val="Answer"/>
        <w:spacing w:after="60"/>
        <w:ind w:firstLine="0"/>
      </w:pPr>
      <w:r w:rsidRPr="00BA4C8F">
        <w:rPr>
          <w:b/>
        </w:rPr>
        <w:t>Женщина:</w:t>
      </w:r>
      <w:r w:rsidRPr="00D25941">
        <w:t xml:space="preserve"> </w:t>
      </w:r>
      <w:r>
        <w:t>Бабушки?</w:t>
      </w:r>
    </w:p>
    <w:p w14:paraId="57288F3D" w14:textId="77777777" w:rsidR="00047CA4" w:rsidRDefault="00047CA4" w:rsidP="00833734">
      <w:pPr>
        <w:pStyle w:val="Question"/>
        <w:spacing w:after="60"/>
        <w:ind w:firstLine="0"/>
      </w:pPr>
      <w:r w:rsidRPr="00D25941">
        <w:t>Модератор:</w:t>
      </w:r>
      <w:r>
        <w:t xml:space="preserve"> Да.</w:t>
      </w:r>
    </w:p>
    <w:p w14:paraId="4A0C04C8" w14:textId="77777777" w:rsidR="00047CA4" w:rsidRDefault="00047CA4" w:rsidP="00833734">
      <w:pPr>
        <w:pStyle w:val="Answer"/>
        <w:spacing w:after="60"/>
        <w:ind w:firstLine="0"/>
      </w:pPr>
      <w:r w:rsidRPr="00BA4C8F">
        <w:rPr>
          <w:b/>
        </w:rPr>
        <w:t>Женщина:</w:t>
      </w:r>
      <w:r>
        <w:t xml:space="preserve"> Андрей.</w:t>
      </w:r>
    </w:p>
    <w:p w14:paraId="4A203C88" w14:textId="77777777" w:rsidR="00047CA4" w:rsidRDefault="00047CA4" w:rsidP="00833734">
      <w:pPr>
        <w:pStyle w:val="Question"/>
        <w:spacing w:after="60"/>
        <w:ind w:firstLine="0"/>
      </w:pPr>
      <w:r w:rsidRPr="00D25941">
        <w:t xml:space="preserve">Модератор: </w:t>
      </w:r>
      <w:r>
        <w:t>Да, Андрей. Вот, он чем вам запомнился?</w:t>
      </w:r>
    </w:p>
    <w:p w14:paraId="51BEF902" w14:textId="77777777" w:rsidR="00047CA4" w:rsidRDefault="00047CA4" w:rsidP="00833734">
      <w:pPr>
        <w:pStyle w:val="Answer"/>
        <w:spacing w:after="60"/>
        <w:ind w:firstLine="0"/>
      </w:pPr>
      <w:r w:rsidRPr="00BA4C8F">
        <w:rPr>
          <w:b/>
        </w:rPr>
        <w:t>Виктория:</w:t>
      </w:r>
      <w:r w:rsidRPr="00D25941">
        <w:t xml:space="preserve"> </w:t>
      </w:r>
      <w:r>
        <w:t>Мягкий какой-то. Очень спокойный вот такой. Интеллигентный человек.</w:t>
      </w:r>
    </w:p>
    <w:p w14:paraId="2663A622" w14:textId="77777777" w:rsidR="00047CA4" w:rsidRDefault="00047CA4" w:rsidP="00833734">
      <w:pPr>
        <w:pStyle w:val="Answer"/>
        <w:spacing w:after="60"/>
        <w:ind w:firstLine="0"/>
      </w:pPr>
      <w:r w:rsidRPr="00BA4C8F">
        <w:rPr>
          <w:b/>
        </w:rPr>
        <w:t>Женщина:</w:t>
      </w:r>
      <w:r>
        <w:t xml:space="preserve"> Семьянин.</w:t>
      </w:r>
    </w:p>
    <w:p w14:paraId="57E9291D" w14:textId="77777777" w:rsidR="00047CA4" w:rsidRDefault="00047CA4" w:rsidP="00833734">
      <w:pPr>
        <w:pStyle w:val="Answer"/>
        <w:spacing w:after="60"/>
        <w:ind w:firstLine="0"/>
      </w:pPr>
      <w:r w:rsidRPr="00BA4C8F">
        <w:rPr>
          <w:b/>
        </w:rPr>
        <w:t>Алена:</w:t>
      </w:r>
      <w:r>
        <w:t xml:space="preserve"> Заботливый. Выдержанный.</w:t>
      </w:r>
    </w:p>
    <w:p w14:paraId="26DB114F" w14:textId="77777777" w:rsidR="00047CA4" w:rsidRDefault="00047CA4" w:rsidP="00833734">
      <w:pPr>
        <w:pStyle w:val="Answer"/>
        <w:spacing w:after="60"/>
        <w:ind w:firstLine="0"/>
      </w:pPr>
      <w:r w:rsidRPr="00BA4C8F">
        <w:rPr>
          <w:b/>
        </w:rPr>
        <w:t>Женщина:</w:t>
      </w:r>
      <w:r w:rsidRPr="00D25941">
        <w:t xml:space="preserve"> </w:t>
      </w:r>
      <w:r>
        <w:t>Благородство.</w:t>
      </w:r>
    </w:p>
    <w:p w14:paraId="3D33BA06" w14:textId="77777777" w:rsidR="00047CA4" w:rsidRDefault="00047CA4" w:rsidP="00833734">
      <w:pPr>
        <w:pStyle w:val="Question"/>
        <w:spacing w:after="60"/>
        <w:ind w:firstLine="0"/>
      </w:pPr>
      <w:r w:rsidRPr="00D25941">
        <w:t xml:space="preserve">Модератор: </w:t>
      </w:r>
      <w:r>
        <w:t>Какие чувства вызывает он?</w:t>
      </w:r>
    </w:p>
    <w:p w14:paraId="0474461C" w14:textId="77777777" w:rsidR="00047CA4" w:rsidRDefault="00047CA4" w:rsidP="00833734">
      <w:pPr>
        <w:pStyle w:val="Answer"/>
        <w:spacing w:after="60"/>
        <w:ind w:firstLine="0"/>
      </w:pPr>
      <w:r w:rsidRPr="00BA4C8F">
        <w:rPr>
          <w:b/>
        </w:rPr>
        <w:t>Несколько человек:</w:t>
      </w:r>
      <w:r w:rsidRPr="00D25941">
        <w:t xml:space="preserve"> </w:t>
      </w:r>
      <w:r>
        <w:t xml:space="preserve"> Уважение.</w:t>
      </w:r>
    </w:p>
    <w:p w14:paraId="7BB2500C" w14:textId="77777777" w:rsidR="00047CA4" w:rsidRDefault="00047CA4" w:rsidP="00833734">
      <w:pPr>
        <w:pStyle w:val="Question"/>
        <w:spacing w:after="60"/>
        <w:ind w:firstLine="0"/>
      </w:pPr>
      <w:r w:rsidRPr="00D25941">
        <w:t>Модератор:</w:t>
      </w:r>
      <w:r>
        <w:t xml:space="preserve"> Уважение?</w:t>
      </w:r>
    </w:p>
    <w:p w14:paraId="02B5DF30" w14:textId="77777777" w:rsidR="00047CA4" w:rsidRDefault="00047CA4" w:rsidP="00833734">
      <w:pPr>
        <w:pStyle w:val="Answer"/>
        <w:spacing w:after="60"/>
        <w:ind w:firstLine="0"/>
      </w:pPr>
      <w:r w:rsidRPr="00BA4C8F">
        <w:rPr>
          <w:b/>
        </w:rPr>
        <w:t>Женщина:</w:t>
      </w:r>
      <w:r>
        <w:t xml:space="preserve"> Да.</w:t>
      </w:r>
    </w:p>
    <w:p w14:paraId="163FED9C" w14:textId="77777777" w:rsidR="00047CA4" w:rsidRDefault="00047CA4" w:rsidP="00833734">
      <w:pPr>
        <w:pStyle w:val="Question"/>
        <w:spacing w:after="60"/>
        <w:ind w:firstLine="0"/>
      </w:pPr>
      <w:r w:rsidRPr="00D25941">
        <w:t>Модератор:</w:t>
      </w:r>
      <w:r>
        <w:t xml:space="preserve"> Понятны ли его все действия, мотивации, характер его?</w:t>
      </w:r>
    </w:p>
    <w:p w14:paraId="2D8B43DB" w14:textId="77777777" w:rsidR="00047CA4" w:rsidRDefault="00047CA4" w:rsidP="00833734">
      <w:pPr>
        <w:pStyle w:val="Answer"/>
        <w:spacing w:after="60"/>
        <w:ind w:firstLine="0"/>
      </w:pPr>
      <w:r w:rsidRPr="00BA4C8F">
        <w:rPr>
          <w:b/>
        </w:rPr>
        <w:t>Несколько человек:</w:t>
      </w:r>
      <w:r w:rsidRPr="0074378A">
        <w:t xml:space="preserve"> </w:t>
      </w:r>
      <w:r>
        <w:t>Да.</w:t>
      </w:r>
    </w:p>
    <w:p w14:paraId="52B6EC4B" w14:textId="77777777" w:rsidR="00047CA4" w:rsidRDefault="00047CA4" w:rsidP="00833734">
      <w:pPr>
        <w:pStyle w:val="Answer"/>
        <w:spacing w:after="60"/>
        <w:ind w:firstLine="0"/>
      </w:pPr>
      <w:r w:rsidRPr="00BA4C8F">
        <w:rPr>
          <w:b/>
        </w:rPr>
        <w:t>Женщина:</w:t>
      </w:r>
      <w:r w:rsidRPr="0074378A">
        <w:t xml:space="preserve"> </w:t>
      </w:r>
      <w:r>
        <w:t>Понятно, да. То, что он хотел защитить семью. Обеспечить материально их.</w:t>
      </w:r>
    </w:p>
    <w:p w14:paraId="4E93DAE1" w14:textId="77777777" w:rsidR="00047CA4" w:rsidRDefault="00047CA4" w:rsidP="00833734">
      <w:pPr>
        <w:pStyle w:val="Question"/>
        <w:spacing w:after="60"/>
        <w:ind w:firstLine="0"/>
      </w:pPr>
      <w:r w:rsidRPr="0074378A">
        <w:t>Модератор:</w:t>
      </w:r>
      <w:r>
        <w:t xml:space="preserve"> Были ли эпизоды, где логика ломалась? Не было понятно, зачем он что-то делает?</w:t>
      </w:r>
    </w:p>
    <w:p w14:paraId="1940B738" w14:textId="77777777" w:rsidR="00047CA4" w:rsidRDefault="00047CA4" w:rsidP="00833734">
      <w:pPr>
        <w:pStyle w:val="Answer"/>
        <w:spacing w:after="60"/>
        <w:ind w:firstLine="0"/>
      </w:pPr>
      <w:r w:rsidRPr="00BA4C8F">
        <w:rPr>
          <w:b/>
        </w:rPr>
        <w:t>Женщина:</w:t>
      </w:r>
      <w:r w:rsidRPr="0074378A">
        <w:t xml:space="preserve"> </w:t>
      </w:r>
      <w:r>
        <w:t>Ну вот зачем он деньги давал? Непонятно.</w:t>
      </w:r>
    </w:p>
    <w:p w14:paraId="62C18BC6" w14:textId="77777777" w:rsidR="00047CA4" w:rsidRDefault="00047CA4" w:rsidP="00833734">
      <w:pPr>
        <w:pStyle w:val="Answer"/>
        <w:spacing w:after="60"/>
        <w:ind w:firstLine="0"/>
      </w:pPr>
      <w:r w:rsidRPr="00BA4C8F">
        <w:rPr>
          <w:b/>
        </w:rPr>
        <w:t>Женщина:</w:t>
      </w:r>
      <w:r w:rsidRPr="0074378A">
        <w:t xml:space="preserve"> </w:t>
      </w:r>
      <w:r>
        <w:t>Да, вот это вот – деньги дал этому Леве.</w:t>
      </w:r>
    </w:p>
    <w:p w14:paraId="361C201E" w14:textId="77777777" w:rsidR="00047CA4" w:rsidRDefault="00047CA4" w:rsidP="00833734">
      <w:pPr>
        <w:pStyle w:val="Question"/>
        <w:spacing w:after="60"/>
        <w:ind w:firstLine="0"/>
      </w:pPr>
      <w:r w:rsidRPr="0074378A">
        <w:t xml:space="preserve">Модератор: </w:t>
      </w:r>
      <w:r>
        <w:t>Зачем он вложился вместе?</w:t>
      </w:r>
    </w:p>
    <w:p w14:paraId="7008FC08" w14:textId="77777777" w:rsidR="00047CA4" w:rsidRDefault="00047CA4" w:rsidP="00833734">
      <w:pPr>
        <w:pStyle w:val="Answer"/>
        <w:spacing w:after="60"/>
        <w:ind w:firstLine="0"/>
      </w:pPr>
      <w:r w:rsidRPr="00BA4C8F">
        <w:rPr>
          <w:b/>
        </w:rPr>
        <w:t>Женщина:</w:t>
      </w:r>
      <w:r w:rsidRPr="0074378A">
        <w:t xml:space="preserve"> </w:t>
      </w:r>
      <w:r>
        <w:t>Да.</w:t>
      </w:r>
    </w:p>
    <w:p w14:paraId="23B9B6A5" w14:textId="77777777" w:rsidR="00047CA4" w:rsidRDefault="00047CA4" w:rsidP="00833734">
      <w:pPr>
        <w:pStyle w:val="Question"/>
        <w:spacing w:after="60"/>
        <w:ind w:firstLine="0"/>
      </w:pPr>
      <w:r w:rsidRPr="0074378A">
        <w:t>Модератор:</w:t>
      </w:r>
      <w:r>
        <w:t xml:space="preserve"> Ага, понял.</w:t>
      </w:r>
    </w:p>
    <w:p w14:paraId="26A0959C" w14:textId="77777777" w:rsidR="00047CA4" w:rsidRDefault="00047CA4" w:rsidP="00833734">
      <w:pPr>
        <w:pStyle w:val="Answer"/>
        <w:spacing w:after="60"/>
        <w:ind w:firstLine="0"/>
      </w:pPr>
      <w:r w:rsidRPr="00BA4C8F">
        <w:rPr>
          <w:b/>
        </w:rPr>
        <w:t>Женщина:</w:t>
      </w:r>
      <w:r>
        <w:t xml:space="preserve"> У меня был момент, что зачем он пришел один с ним на стрелку, так сказать, в тот день, когда его убили. Почему он не подстраховался? Он прекрасно уже понимал, насколько этот человек непорядочен. И от него что угодно можно было ожидать. И опасен, да.</w:t>
      </w:r>
    </w:p>
    <w:p w14:paraId="799847F4" w14:textId="77777777" w:rsidR="00047CA4" w:rsidRDefault="00047CA4" w:rsidP="00833734">
      <w:pPr>
        <w:pStyle w:val="Question"/>
        <w:spacing w:after="60"/>
        <w:ind w:firstLine="0"/>
      </w:pPr>
      <w:r w:rsidRPr="0074378A">
        <w:t xml:space="preserve">Модератор: </w:t>
      </w:r>
      <w:r>
        <w:t>В смысле, это нелогично?</w:t>
      </w:r>
    </w:p>
    <w:p w14:paraId="620D4404" w14:textId="77777777" w:rsidR="00047CA4" w:rsidRDefault="00047CA4" w:rsidP="00833734">
      <w:pPr>
        <w:pStyle w:val="Answer"/>
        <w:spacing w:after="60"/>
        <w:ind w:firstLine="0"/>
      </w:pPr>
      <w:r w:rsidRPr="00BA4C8F">
        <w:rPr>
          <w:b/>
        </w:rPr>
        <w:t>Женщина:</w:t>
      </w:r>
      <w:r w:rsidRPr="0074378A">
        <w:t xml:space="preserve"> </w:t>
      </w:r>
      <w:r>
        <w:t>Не то, что нелогично. Ну как, не подстраховался. Слишком беспечный.</w:t>
      </w:r>
    </w:p>
    <w:p w14:paraId="31F72858" w14:textId="77777777" w:rsidR="00047CA4" w:rsidRDefault="00047CA4" w:rsidP="00833734">
      <w:pPr>
        <w:pStyle w:val="Answer"/>
        <w:spacing w:after="60"/>
        <w:ind w:firstLine="0"/>
      </w:pPr>
      <w:r w:rsidRPr="00BA4C8F">
        <w:rPr>
          <w:b/>
        </w:rPr>
        <w:t>Женщина:</w:t>
      </w:r>
      <w:r w:rsidRPr="0074378A">
        <w:t xml:space="preserve"> </w:t>
      </w:r>
      <w:r>
        <w:t>Сцена в машине. я расскажу, что ты вор, кому?</w:t>
      </w:r>
    </w:p>
    <w:p w14:paraId="71D3781B" w14:textId="77777777" w:rsidR="00047CA4" w:rsidRDefault="00047CA4" w:rsidP="00833734">
      <w:pPr>
        <w:pStyle w:val="Answer"/>
        <w:spacing w:after="60"/>
        <w:ind w:firstLine="0"/>
      </w:pPr>
      <w:r w:rsidRPr="00BA4C8F">
        <w:rPr>
          <w:b/>
        </w:rPr>
        <w:t>Женщина:</w:t>
      </w:r>
      <w:r w:rsidRPr="0074378A">
        <w:t xml:space="preserve"> </w:t>
      </w:r>
      <w:r>
        <w:t>Запугивал, зачем?</w:t>
      </w:r>
    </w:p>
    <w:p w14:paraId="58B3903B" w14:textId="77777777" w:rsidR="00047CA4" w:rsidRDefault="00047CA4" w:rsidP="00833734">
      <w:pPr>
        <w:pStyle w:val="Answer"/>
        <w:spacing w:after="60"/>
        <w:ind w:firstLine="0"/>
      </w:pPr>
      <w:r w:rsidRPr="00BA4C8F">
        <w:rPr>
          <w:b/>
        </w:rPr>
        <w:t>Женщина:</w:t>
      </w:r>
      <w:r w:rsidRPr="0074378A">
        <w:t xml:space="preserve"> </w:t>
      </w:r>
      <w:r>
        <w:t>Он запугивает неизвестностью. Он сам тренер. Типа, не показано, что у него знакомые какие-то в криминальных кругах. А он пытается запугать человека, у которого знает, есть связи в этих криминальных кругах. Ну это нелогично. Да, это нелогично вообще. Глупость.</w:t>
      </w:r>
    </w:p>
    <w:p w14:paraId="7BB0FAFA" w14:textId="77777777" w:rsidR="00047CA4" w:rsidRDefault="00047CA4" w:rsidP="00833734">
      <w:pPr>
        <w:pStyle w:val="Answer"/>
        <w:spacing w:after="60"/>
        <w:ind w:firstLine="0"/>
      </w:pPr>
      <w:r w:rsidRPr="00BA4C8F">
        <w:rPr>
          <w:b/>
        </w:rPr>
        <w:t>Женщина:</w:t>
      </w:r>
      <w:r w:rsidRPr="0074378A">
        <w:t xml:space="preserve"> </w:t>
      </w:r>
      <w:r>
        <w:t>Еще непонятно, зачем Андрей своей жене говорит, пригласи его к себе. Зачем?</w:t>
      </w:r>
    </w:p>
    <w:p w14:paraId="4F9936F7" w14:textId="77777777" w:rsidR="00047CA4" w:rsidRDefault="00047CA4" w:rsidP="00833734">
      <w:pPr>
        <w:pStyle w:val="Answer"/>
        <w:spacing w:after="60"/>
        <w:ind w:firstLine="0"/>
      </w:pPr>
      <w:r w:rsidRPr="00BA4C8F">
        <w:rPr>
          <w:b/>
        </w:rPr>
        <w:t>Женщина:</w:t>
      </w:r>
      <w:r>
        <w:t xml:space="preserve"> Затем, чтобы он приехал. Разобраться.</w:t>
      </w:r>
    </w:p>
    <w:p w14:paraId="43DE7C2B" w14:textId="77777777" w:rsidR="00047CA4" w:rsidRDefault="00047CA4" w:rsidP="00833734">
      <w:pPr>
        <w:pStyle w:val="Question"/>
        <w:spacing w:after="60"/>
        <w:ind w:firstLine="0"/>
      </w:pPr>
      <w:r w:rsidRPr="0074378A">
        <w:t>Модератор:</w:t>
      </w:r>
      <w:r>
        <w:t xml:space="preserve"> Окей. Учитель истории чем запомнился?</w:t>
      </w:r>
    </w:p>
    <w:p w14:paraId="494E60AD" w14:textId="77777777" w:rsidR="00047CA4" w:rsidRDefault="00047CA4" w:rsidP="00833734">
      <w:pPr>
        <w:pStyle w:val="Answer"/>
        <w:spacing w:after="60"/>
        <w:ind w:firstLine="0"/>
      </w:pPr>
      <w:r w:rsidRPr="00BA4C8F">
        <w:rPr>
          <w:b/>
        </w:rPr>
        <w:t>Виктория:</w:t>
      </w:r>
      <w:r w:rsidRPr="0074378A">
        <w:t xml:space="preserve"> </w:t>
      </w:r>
      <w:r>
        <w:t>Да. Очень мягким разговором с подростком.</w:t>
      </w:r>
    </w:p>
    <w:p w14:paraId="5EDFABA1" w14:textId="77777777" w:rsidR="00047CA4" w:rsidRDefault="00047CA4" w:rsidP="00833734">
      <w:pPr>
        <w:pStyle w:val="Question"/>
        <w:spacing w:after="60"/>
        <w:ind w:firstLine="0"/>
      </w:pPr>
      <w:r w:rsidRPr="0074378A">
        <w:t xml:space="preserve">Модератор: </w:t>
      </w:r>
      <w:r>
        <w:t>Мягким?</w:t>
      </w:r>
    </w:p>
    <w:p w14:paraId="45C83713" w14:textId="77777777" w:rsidR="00047CA4" w:rsidRDefault="00047CA4" w:rsidP="00833734">
      <w:pPr>
        <w:pStyle w:val="Answer"/>
        <w:spacing w:after="60"/>
        <w:ind w:firstLine="0"/>
      </w:pPr>
      <w:r w:rsidRPr="00BA4C8F">
        <w:rPr>
          <w:b/>
        </w:rPr>
        <w:t>Виктория:</w:t>
      </w:r>
      <w:r w:rsidRPr="0074378A">
        <w:t xml:space="preserve"> </w:t>
      </w:r>
      <w:r>
        <w:t>Да.</w:t>
      </w:r>
    </w:p>
    <w:p w14:paraId="2CF5A9D9" w14:textId="77777777" w:rsidR="00047CA4" w:rsidRDefault="00047CA4" w:rsidP="00833734">
      <w:pPr>
        <w:pStyle w:val="Answer"/>
        <w:spacing w:after="60"/>
        <w:ind w:firstLine="0"/>
      </w:pPr>
      <w:r w:rsidRPr="00BA4C8F">
        <w:rPr>
          <w:b/>
        </w:rPr>
        <w:t>Женщина:</w:t>
      </w:r>
      <w:r w:rsidRPr="0074378A">
        <w:t xml:space="preserve"> </w:t>
      </w:r>
      <w:r>
        <w:t>Ага, там его снимали, как поговорит.</w:t>
      </w:r>
    </w:p>
    <w:p w14:paraId="6781AA6B" w14:textId="77777777" w:rsidR="00047CA4" w:rsidRDefault="00047CA4" w:rsidP="00833734">
      <w:pPr>
        <w:pStyle w:val="Question"/>
        <w:spacing w:after="60"/>
        <w:ind w:firstLine="0"/>
      </w:pPr>
      <w:r w:rsidRPr="0074378A">
        <w:t>Модератор:</w:t>
      </w:r>
      <w:r>
        <w:t xml:space="preserve"> Остальным? Чем? Понятно ли, как себя вел учитель истории? Его характер, мотивация?</w:t>
      </w:r>
    </w:p>
    <w:p w14:paraId="7473BABC" w14:textId="77777777" w:rsidR="00047CA4" w:rsidRDefault="00047CA4" w:rsidP="00833734">
      <w:pPr>
        <w:pStyle w:val="Answer"/>
        <w:spacing w:after="60"/>
        <w:ind w:firstLine="0"/>
      </w:pPr>
      <w:r w:rsidRPr="00BA4C8F">
        <w:rPr>
          <w:b/>
        </w:rPr>
        <w:t>Женщина:</w:t>
      </w:r>
      <w:r w:rsidRPr="0074378A">
        <w:t xml:space="preserve"> </w:t>
      </w:r>
      <w:r>
        <w:t>В целом, да. Я так понимаю, это частная школа?</w:t>
      </w:r>
    </w:p>
    <w:p w14:paraId="16CFC5C5" w14:textId="77777777" w:rsidR="00047CA4" w:rsidRDefault="00047CA4" w:rsidP="00833734">
      <w:pPr>
        <w:pStyle w:val="Answer"/>
        <w:spacing w:after="60"/>
        <w:ind w:firstLine="0"/>
      </w:pPr>
      <w:r w:rsidRPr="00BA4C8F">
        <w:rPr>
          <w:b/>
        </w:rPr>
        <w:t>Виктория:</w:t>
      </w:r>
      <w:r w:rsidRPr="0074378A">
        <w:t xml:space="preserve"> </w:t>
      </w:r>
      <w:r>
        <w:t>Ну да.</w:t>
      </w:r>
    </w:p>
    <w:p w14:paraId="3BE2D9A1" w14:textId="77777777" w:rsidR="00047CA4" w:rsidRDefault="00047CA4" w:rsidP="00833734">
      <w:pPr>
        <w:pStyle w:val="Question"/>
        <w:spacing w:after="60"/>
        <w:ind w:firstLine="0"/>
      </w:pPr>
      <w:r w:rsidRPr="0074378A">
        <w:t>Модератор:</w:t>
      </w:r>
      <w:r>
        <w:t xml:space="preserve"> Давайте тогда на нем не заострять внимание. Матвей, получается, сын Анны. Понятен ли он? Чем он запомнился вам? Какие чувства вызвал?</w:t>
      </w:r>
    </w:p>
    <w:p w14:paraId="08C3BEC6" w14:textId="77777777" w:rsidR="00047CA4" w:rsidRDefault="00047CA4" w:rsidP="00833734">
      <w:pPr>
        <w:pStyle w:val="Answer"/>
        <w:spacing w:after="60"/>
        <w:ind w:firstLine="0"/>
      </w:pPr>
      <w:r w:rsidRPr="00BA4C8F">
        <w:rPr>
          <w:b/>
        </w:rPr>
        <w:t>Женщина:</w:t>
      </w:r>
      <w:r w:rsidRPr="0074378A">
        <w:t xml:space="preserve"> </w:t>
      </w:r>
      <w:r>
        <w:t>Изначально, когда он читал Пушкина на украинском языке, было понятно, что он не любит украинский язык, потому что по национальности-то они русские. И в то же время, когда он приезжает в Москву, тут же начинается негатив к русским, негатив к русскому языку. То есть он там переписывается, все эти задания получает, ведет так же в школе себя, ну просто отвратительно, я считаю.</w:t>
      </w:r>
    </w:p>
    <w:p w14:paraId="587A57C4" w14:textId="77777777" w:rsidR="00047CA4" w:rsidRDefault="00047CA4" w:rsidP="00833734">
      <w:pPr>
        <w:pStyle w:val="Question"/>
        <w:spacing w:after="60"/>
        <w:ind w:firstLine="0"/>
      </w:pPr>
      <w:r w:rsidRPr="0074378A">
        <w:t xml:space="preserve">Модератор: </w:t>
      </w:r>
      <w:r>
        <w:t>Остальным, чем запомнился?</w:t>
      </w:r>
    </w:p>
    <w:p w14:paraId="6885EFFD" w14:textId="77777777" w:rsidR="00047CA4" w:rsidRDefault="00047CA4" w:rsidP="00833734">
      <w:pPr>
        <w:pStyle w:val="Answer"/>
        <w:spacing w:after="60"/>
        <w:ind w:firstLine="0"/>
      </w:pPr>
      <w:r w:rsidRPr="00BA4C8F">
        <w:rPr>
          <w:b/>
        </w:rPr>
        <w:t>Женщина:</w:t>
      </w:r>
      <w:r w:rsidRPr="0074378A">
        <w:t xml:space="preserve"> </w:t>
      </w:r>
      <w:r>
        <w:t>Мне он запомнился в начале очень добрым, ответственным мальчиком, любящим маму, практически повторение своего отца, готов взять за нее ответственность. Он все время говорил, мама, не переживай, я найду деньги, решу вопрос, мы уедем. Ну вот такие вот. Потом, конечно, у него этот психоз случился в школе, что сказали, что он из ДНР, ну и там остальные вопросы по Крыму - ну вот этот конфликт. На сестру накричал, и потом, вот тот момент, что он расплакался и не смог бросить бомбу, мне понятен. А вот тот момент, что он все-таки пошел и попытался ее бросить, вот здесь вот, мне кажется, недоработано.</w:t>
      </w:r>
    </w:p>
    <w:p w14:paraId="7554AB6D" w14:textId="77777777" w:rsidR="00047CA4" w:rsidRDefault="00047CA4" w:rsidP="00833734">
      <w:pPr>
        <w:pStyle w:val="Answer"/>
        <w:spacing w:after="60"/>
        <w:ind w:firstLine="0"/>
      </w:pPr>
      <w:r w:rsidRPr="00BA4C8F">
        <w:rPr>
          <w:b/>
        </w:rPr>
        <w:t>Женщина:</w:t>
      </w:r>
      <w:r w:rsidRPr="0074378A">
        <w:t xml:space="preserve"> </w:t>
      </w:r>
      <w:r>
        <w:t>Он попытался заработать денег, чтобы уехать. Ему дали снова задание.</w:t>
      </w:r>
    </w:p>
    <w:p w14:paraId="4C4171BA" w14:textId="77777777" w:rsidR="00047CA4" w:rsidRDefault="00047CA4" w:rsidP="00833734">
      <w:pPr>
        <w:pStyle w:val="Answer"/>
        <w:spacing w:after="60"/>
        <w:ind w:firstLine="0"/>
      </w:pPr>
      <w:r w:rsidRPr="00BA4C8F">
        <w:rPr>
          <w:b/>
        </w:rPr>
        <w:t>Женщина:</w:t>
      </w:r>
      <w:r w:rsidRPr="0074378A">
        <w:t xml:space="preserve"> </w:t>
      </w:r>
      <w:r>
        <w:t>Нет, я имею в виду, ну он же тоже как бы, он не глупый парень, должен понимать, он же говорил, если я попадусь, что делать?</w:t>
      </w:r>
    </w:p>
    <w:p w14:paraId="05B4D39A" w14:textId="77777777" w:rsidR="00047CA4" w:rsidRDefault="00047CA4" w:rsidP="00833734">
      <w:pPr>
        <w:pStyle w:val="Question"/>
        <w:spacing w:after="60"/>
        <w:ind w:firstLine="0"/>
      </w:pPr>
      <w:r w:rsidRPr="0074378A">
        <w:t xml:space="preserve">Модератор: </w:t>
      </w:r>
      <w:r>
        <w:t>Хорошо. У вас Матвей, какие чувства вызывает? Они, скорее, положительные или, скорее, отрицательные?</w:t>
      </w:r>
    </w:p>
    <w:p w14:paraId="0526650F" w14:textId="77777777" w:rsidR="00047CA4" w:rsidRDefault="00047CA4" w:rsidP="00833734">
      <w:pPr>
        <w:pStyle w:val="Answer"/>
        <w:spacing w:after="60"/>
        <w:ind w:firstLine="0"/>
      </w:pPr>
      <w:r w:rsidRPr="00BA4C8F">
        <w:rPr>
          <w:b/>
        </w:rPr>
        <w:t>Женщина:</w:t>
      </w:r>
      <w:r w:rsidRPr="0074378A">
        <w:t xml:space="preserve"> </w:t>
      </w:r>
      <w:r>
        <w:t>Сожаление.</w:t>
      </w:r>
    </w:p>
    <w:p w14:paraId="2CFFA713" w14:textId="77777777" w:rsidR="00047CA4" w:rsidRDefault="00047CA4" w:rsidP="00833734">
      <w:pPr>
        <w:pStyle w:val="Answer"/>
        <w:spacing w:after="60"/>
        <w:ind w:firstLine="0"/>
      </w:pPr>
      <w:r w:rsidRPr="00BA4C8F">
        <w:rPr>
          <w:b/>
        </w:rPr>
        <w:t>Женщина:</w:t>
      </w:r>
      <w:r w:rsidRPr="0074378A">
        <w:t xml:space="preserve"> </w:t>
      </w:r>
      <w:r>
        <w:t>У меня у него жалость вызывает.</w:t>
      </w:r>
    </w:p>
    <w:p w14:paraId="66B94756" w14:textId="77777777" w:rsidR="00047CA4" w:rsidRDefault="00047CA4" w:rsidP="00833734">
      <w:pPr>
        <w:pStyle w:val="Question"/>
        <w:spacing w:after="60"/>
        <w:ind w:firstLine="0"/>
      </w:pPr>
      <w:r w:rsidRPr="0074378A">
        <w:t>Модератор:</w:t>
      </w:r>
      <w:r>
        <w:t xml:space="preserve"> У остальных?</w:t>
      </w:r>
    </w:p>
    <w:p w14:paraId="6CF29A5C" w14:textId="77777777" w:rsidR="00047CA4" w:rsidRDefault="00047CA4" w:rsidP="00833734">
      <w:pPr>
        <w:pStyle w:val="Answer"/>
        <w:spacing w:after="60"/>
        <w:ind w:firstLine="0"/>
      </w:pPr>
      <w:r w:rsidRPr="00BA4C8F">
        <w:rPr>
          <w:b/>
        </w:rPr>
        <w:t>Женщина:</w:t>
      </w:r>
      <w:r>
        <w:t xml:space="preserve"> Ну, это ребенок, да. Это не взрослый парень. Это просто ребенок.</w:t>
      </w:r>
    </w:p>
    <w:p w14:paraId="3218BFBF" w14:textId="77777777" w:rsidR="00047CA4" w:rsidRDefault="00047CA4" w:rsidP="00833734">
      <w:pPr>
        <w:pStyle w:val="Question"/>
        <w:spacing w:after="60"/>
        <w:ind w:firstLine="0"/>
      </w:pPr>
      <w:r w:rsidRPr="0074378A">
        <w:t xml:space="preserve">Модератор: </w:t>
      </w:r>
      <w:r>
        <w:t>Есть ли еще какие-то комментарии?</w:t>
      </w:r>
    </w:p>
    <w:p w14:paraId="7A80D3D5" w14:textId="77777777" w:rsidR="00047CA4" w:rsidRDefault="00047CA4" w:rsidP="00833734">
      <w:pPr>
        <w:pStyle w:val="Answer"/>
        <w:spacing w:after="60"/>
        <w:ind w:firstLine="0"/>
      </w:pPr>
      <w:r w:rsidRPr="00BA4C8F">
        <w:rPr>
          <w:b/>
        </w:rPr>
        <w:t>Женщина:</w:t>
      </w:r>
      <w:r w:rsidRPr="0074378A">
        <w:t xml:space="preserve"> </w:t>
      </w:r>
      <w:r>
        <w:t>Представляешь, если бы твоему ребенку вот такое бы написали, да? Если бы твоему, да, твоему ребенку, вроде как отец писал такое.</w:t>
      </w:r>
    </w:p>
    <w:p w14:paraId="3B4B7D3A" w14:textId="77777777" w:rsidR="00047CA4" w:rsidRDefault="00047CA4" w:rsidP="00833734">
      <w:pPr>
        <w:pStyle w:val="Question"/>
        <w:spacing w:after="60"/>
        <w:ind w:firstLine="0"/>
      </w:pPr>
      <w:r w:rsidRPr="0074378A">
        <w:t xml:space="preserve">Модератор: </w:t>
      </w:r>
      <w:r>
        <w:t>Убедительно или неубедительно выглядел Матвей?</w:t>
      </w:r>
    </w:p>
    <w:p w14:paraId="5A0FF4CF" w14:textId="77777777" w:rsidR="00047CA4" w:rsidRDefault="00047CA4" w:rsidP="00833734">
      <w:pPr>
        <w:pStyle w:val="Answer"/>
        <w:spacing w:after="60"/>
        <w:ind w:firstLine="0"/>
      </w:pPr>
      <w:r w:rsidRPr="00BA4C8F">
        <w:rPr>
          <w:b/>
        </w:rPr>
        <w:t>Несколько человек:</w:t>
      </w:r>
      <w:r w:rsidRPr="002E36EC">
        <w:t xml:space="preserve"> </w:t>
      </w:r>
      <w:r>
        <w:t>Убедительно.</w:t>
      </w:r>
    </w:p>
    <w:p w14:paraId="312F81C4" w14:textId="77777777" w:rsidR="00047CA4" w:rsidRDefault="00047CA4" w:rsidP="00833734">
      <w:pPr>
        <w:pStyle w:val="Answer"/>
        <w:spacing w:after="60"/>
        <w:ind w:firstLine="0"/>
      </w:pPr>
      <w:r w:rsidRPr="00BA4C8F">
        <w:rPr>
          <w:b/>
        </w:rPr>
        <w:t>Женщина:</w:t>
      </w:r>
      <w:r>
        <w:t xml:space="preserve"> Играл хорошо.</w:t>
      </w:r>
    </w:p>
    <w:p w14:paraId="06920A82" w14:textId="77777777" w:rsidR="00047CA4" w:rsidRDefault="00047CA4" w:rsidP="00833734">
      <w:pPr>
        <w:pStyle w:val="Answer"/>
        <w:spacing w:after="60"/>
        <w:ind w:firstLine="0"/>
      </w:pPr>
      <w:r w:rsidRPr="00BA4C8F">
        <w:rPr>
          <w:b/>
        </w:rPr>
        <w:t>Женщина:</w:t>
      </w:r>
      <w:r>
        <w:t xml:space="preserve"> Он, во-первых, очень такой типичный подросток. У него внешность такую подобрали.</w:t>
      </w:r>
    </w:p>
    <w:p w14:paraId="2BA9C996" w14:textId="77777777" w:rsidR="00047CA4" w:rsidRDefault="00047CA4" w:rsidP="00833734">
      <w:pPr>
        <w:pStyle w:val="Answer"/>
        <w:spacing w:after="60"/>
        <w:ind w:firstLine="0"/>
      </w:pPr>
      <w:r w:rsidRPr="00BA4C8F">
        <w:rPr>
          <w:b/>
        </w:rPr>
        <w:t>Виктория:</w:t>
      </w:r>
      <w:r>
        <w:t xml:space="preserve"> Хорошо играл.</w:t>
      </w:r>
    </w:p>
    <w:p w14:paraId="2BA7475A" w14:textId="77777777" w:rsidR="00047CA4" w:rsidRDefault="00047CA4" w:rsidP="00833734">
      <w:pPr>
        <w:pStyle w:val="Answer"/>
        <w:spacing w:after="60"/>
        <w:ind w:firstLine="0"/>
      </w:pPr>
      <w:r w:rsidRPr="00BA4C8F">
        <w:rPr>
          <w:b/>
        </w:rPr>
        <w:t>Женщина:</w:t>
      </w:r>
      <w:r>
        <w:t xml:space="preserve"> Да. И он хорошо сыграл. Ему веришь как раз-таки. И то, что вот он метался, то, что вот он, ну, несмотря на то, что у него был конфликт, он все-таки не кинул это, зажигательную. Он переспросил, будет ли взрыв. То есть это его тоже характеризует все-таки как доброго человека. И даже когда он сказал, что это не бомба, он даже после этого ее не кинул. Хоть он там со всеми поругался и против всех них был. То есть он, в принципе, положительный герой.</w:t>
      </w:r>
    </w:p>
    <w:p w14:paraId="4B690297" w14:textId="77777777" w:rsidR="00047CA4" w:rsidRDefault="00047CA4" w:rsidP="00833734">
      <w:pPr>
        <w:pStyle w:val="Answer"/>
        <w:spacing w:after="60"/>
        <w:ind w:firstLine="0"/>
      </w:pPr>
      <w:r w:rsidRPr="00BA4C8F">
        <w:rPr>
          <w:b/>
        </w:rPr>
        <w:t>Женщина:</w:t>
      </w:r>
      <w:r>
        <w:t xml:space="preserve"> Вообще, он, получается, жертва обстоятельств.  Его использовали.</w:t>
      </w:r>
    </w:p>
    <w:p w14:paraId="16952BDB" w14:textId="77777777" w:rsidR="00047CA4" w:rsidRDefault="00047CA4" w:rsidP="00833734">
      <w:pPr>
        <w:pStyle w:val="Question"/>
        <w:spacing w:after="60"/>
        <w:ind w:firstLine="0"/>
      </w:pPr>
      <w:r w:rsidRPr="002E36EC">
        <w:t>Модератор:</w:t>
      </w:r>
      <w:r>
        <w:t xml:space="preserve">  Так. Спасибо. А дочь Маши? Как ее охарактеризуете?</w:t>
      </w:r>
    </w:p>
    <w:p w14:paraId="73C03198" w14:textId="77777777" w:rsidR="00047CA4" w:rsidRDefault="00047CA4" w:rsidP="00833734">
      <w:pPr>
        <w:pStyle w:val="Answer"/>
        <w:spacing w:after="60"/>
        <w:ind w:firstLine="0"/>
      </w:pPr>
      <w:r w:rsidRPr="00BA4C8F">
        <w:rPr>
          <w:b/>
        </w:rPr>
        <w:t>Женщина:</w:t>
      </w:r>
      <w:r w:rsidRPr="002E36EC">
        <w:t xml:space="preserve"> </w:t>
      </w:r>
      <w:r>
        <w:t>Лера?</w:t>
      </w:r>
    </w:p>
    <w:p w14:paraId="2F3B8789" w14:textId="77777777" w:rsidR="00047CA4" w:rsidRDefault="00047CA4" w:rsidP="00833734">
      <w:pPr>
        <w:pStyle w:val="Question"/>
        <w:spacing w:after="60"/>
        <w:ind w:firstLine="0"/>
      </w:pPr>
      <w:r w:rsidRPr="002E36EC">
        <w:t>Модератор:</w:t>
      </w:r>
      <w:r>
        <w:t xml:space="preserve"> Да.</w:t>
      </w:r>
    </w:p>
    <w:p w14:paraId="19CB5B3A" w14:textId="77777777" w:rsidR="00047CA4" w:rsidRDefault="00047CA4" w:rsidP="00833734">
      <w:pPr>
        <w:pStyle w:val="Answer"/>
        <w:spacing w:after="60"/>
        <w:ind w:firstLine="0"/>
      </w:pPr>
      <w:r w:rsidRPr="00BA4C8F">
        <w:rPr>
          <w:b/>
        </w:rPr>
        <w:t>Женщина:</w:t>
      </w:r>
      <w:r w:rsidRPr="002E36EC">
        <w:t xml:space="preserve"> </w:t>
      </w:r>
      <w:r>
        <w:t>Ну, Лера... Я даже сейчас не про саму Леру, но она как-то очень сильно мягкая. Я же говорю, подростки так не разговаривают и, собственно, не ведут себя так. И эта девочка в стольких сериалах уже везде играла. Ну, как бы она примелькалась, и на нее смотришь, и вот немножко теряется. Она с этим Матвеем. Вот Матвей, да, шикарно. Мне понравилось, как он играл, вел. Ему веришь. А ей - нет. Она и примелькалась в сериалах, и у нее манера игры странная, честно говоря.</w:t>
      </w:r>
    </w:p>
    <w:p w14:paraId="29778C59" w14:textId="77777777" w:rsidR="00047CA4" w:rsidRDefault="00047CA4" w:rsidP="00833734">
      <w:pPr>
        <w:pStyle w:val="Answer"/>
        <w:spacing w:after="60"/>
        <w:ind w:firstLine="0"/>
      </w:pPr>
      <w:r w:rsidRPr="00BA4C8F">
        <w:rPr>
          <w:b/>
        </w:rPr>
        <w:t>Женщина:</w:t>
      </w:r>
      <w:r w:rsidRPr="002E36EC">
        <w:t xml:space="preserve"> </w:t>
      </w:r>
      <w:r>
        <w:t>А я ей просто не поверила.</w:t>
      </w:r>
    </w:p>
    <w:p w14:paraId="6A5008B9" w14:textId="77777777" w:rsidR="00047CA4" w:rsidRDefault="00047CA4" w:rsidP="00833734">
      <w:pPr>
        <w:pStyle w:val="Answer"/>
        <w:spacing w:after="60"/>
        <w:ind w:firstLine="0"/>
      </w:pPr>
      <w:r w:rsidRPr="00BA4C8F">
        <w:rPr>
          <w:b/>
        </w:rPr>
        <w:t>Алена:</w:t>
      </w:r>
      <w:r>
        <w:t xml:space="preserve"> Не веришь.</w:t>
      </w:r>
    </w:p>
    <w:p w14:paraId="1B6B8B9C" w14:textId="77777777" w:rsidR="00047CA4" w:rsidRDefault="00047CA4" w:rsidP="00833734">
      <w:pPr>
        <w:pStyle w:val="Answer"/>
        <w:spacing w:after="60"/>
        <w:ind w:firstLine="0"/>
      </w:pPr>
      <w:r w:rsidRPr="00BA4C8F">
        <w:rPr>
          <w:b/>
        </w:rPr>
        <w:t>Женщина:</w:t>
      </w:r>
      <w:r w:rsidRPr="002E36EC">
        <w:t xml:space="preserve"> </w:t>
      </w:r>
      <w:r>
        <w:t>Сейчас, в принципе, такие немножечко ну, наверное, себялюбивые девчата, и вот она вот просто вешается, как кошка. Просто как это. Я вот не верю. У меня вот три девчонки.</w:t>
      </w:r>
    </w:p>
    <w:p w14:paraId="07D79074" w14:textId="77777777" w:rsidR="00047CA4" w:rsidRDefault="00047CA4" w:rsidP="00833734">
      <w:pPr>
        <w:pStyle w:val="Answer"/>
        <w:spacing w:after="60"/>
        <w:ind w:firstLine="0"/>
      </w:pPr>
      <w:r w:rsidRPr="00BA4C8F">
        <w:rPr>
          <w:b/>
        </w:rPr>
        <w:t>Женщина:</w:t>
      </w:r>
      <w:r>
        <w:t xml:space="preserve"> Я же говорю, поведение подростка.</w:t>
      </w:r>
    </w:p>
    <w:p w14:paraId="73CD6F21" w14:textId="77777777" w:rsidR="00047CA4" w:rsidRDefault="00047CA4" w:rsidP="00833734">
      <w:pPr>
        <w:pStyle w:val="Question"/>
        <w:spacing w:after="60"/>
        <w:ind w:firstLine="0"/>
      </w:pPr>
      <w:r w:rsidRPr="002E36EC">
        <w:t>Модератор:</w:t>
      </w:r>
      <w:r>
        <w:t xml:space="preserve"> Элеонора, что вы думаете насчет Леры?</w:t>
      </w:r>
    </w:p>
    <w:p w14:paraId="2B2D3FA6" w14:textId="77777777" w:rsidR="00047CA4" w:rsidRDefault="00047CA4" w:rsidP="00833734">
      <w:pPr>
        <w:pStyle w:val="Answer"/>
        <w:spacing w:after="60"/>
        <w:ind w:firstLine="0"/>
      </w:pPr>
      <w:r w:rsidRPr="00BA4C8F">
        <w:rPr>
          <w:b/>
        </w:rPr>
        <w:t>Элеонора:</w:t>
      </w:r>
      <w:r w:rsidRPr="002E36EC">
        <w:t xml:space="preserve"> </w:t>
      </w:r>
      <w:r>
        <w:t>Не помню, какие подростки. Ну, сперва не понравилось, а потом оказалось, что человеческое в ней что-то есть.</w:t>
      </w:r>
    </w:p>
    <w:p w14:paraId="01EF841F" w14:textId="77777777" w:rsidR="00047CA4" w:rsidRDefault="00047CA4" w:rsidP="00833734">
      <w:pPr>
        <w:pStyle w:val="Question"/>
        <w:spacing w:after="60"/>
        <w:ind w:firstLine="0"/>
      </w:pPr>
      <w:r w:rsidRPr="002E36EC">
        <w:t xml:space="preserve">Модератор: </w:t>
      </w:r>
      <w:r>
        <w:t>А в чем это проявляется?</w:t>
      </w:r>
    </w:p>
    <w:p w14:paraId="5CAC514F" w14:textId="77777777" w:rsidR="00047CA4" w:rsidRDefault="00047CA4" w:rsidP="00833734">
      <w:pPr>
        <w:pStyle w:val="Answer"/>
        <w:spacing w:after="60"/>
        <w:ind w:firstLine="0"/>
      </w:pPr>
      <w:r w:rsidRPr="00BA4C8F">
        <w:rPr>
          <w:b/>
        </w:rPr>
        <w:t>Элеонора:</w:t>
      </w:r>
      <w:r w:rsidRPr="002E36EC">
        <w:t xml:space="preserve"> </w:t>
      </w:r>
      <w:r>
        <w:t>Ну вот она там и к маме мягче, и к бабушке. А сперва казался, вообще, колючий ребенок.</w:t>
      </w:r>
    </w:p>
    <w:p w14:paraId="59B81872" w14:textId="77777777" w:rsidR="00047CA4" w:rsidRDefault="00047CA4" w:rsidP="00833734">
      <w:pPr>
        <w:pStyle w:val="Question"/>
        <w:spacing w:after="60"/>
        <w:ind w:firstLine="0"/>
      </w:pPr>
      <w:r w:rsidRPr="002E36EC">
        <w:t xml:space="preserve">Модератор: </w:t>
      </w:r>
      <w:r>
        <w:t>Так, что было неубедительного? Что было непонятно в мотивации Леры? Что она делает? Было ли такое вообще?</w:t>
      </w:r>
    </w:p>
    <w:p w14:paraId="068EA89B" w14:textId="77777777" w:rsidR="00047CA4" w:rsidRDefault="00047CA4" w:rsidP="00833734">
      <w:pPr>
        <w:pStyle w:val="Answer"/>
        <w:spacing w:after="60"/>
        <w:ind w:firstLine="0"/>
      </w:pPr>
      <w:r w:rsidRPr="00BA4C8F">
        <w:rPr>
          <w:b/>
        </w:rPr>
        <w:t>Женщина:</w:t>
      </w:r>
      <w:r w:rsidRPr="002E36EC">
        <w:t xml:space="preserve"> </w:t>
      </w:r>
      <w:r>
        <w:t>Ну, то, что я и говорила - ее любовь.</w:t>
      </w:r>
    </w:p>
    <w:p w14:paraId="29E6F7F5" w14:textId="77777777" w:rsidR="00047CA4" w:rsidRDefault="00047CA4" w:rsidP="00833734">
      <w:pPr>
        <w:pStyle w:val="Question"/>
        <w:spacing w:after="60"/>
        <w:ind w:firstLine="0"/>
      </w:pPr>
      <w:r w:rsidRPr="002E36EC">
        <w:t xml:space="preserve">Модератор: </w:t>
      </w:r>
      <w:r>
        <w:t>К этому парню.</w:t>
      </w:r>
    </w:p>
    <w:p w14:paraId="1CC34DF2" w14:textId="77777777" w:rsidR="00047CA4" w:rsidRDefault="00047CA4" w:rsidP="00833734">
      <w:pPr>
        <w:pStyle w:val="Answer"/>
        <w:spacing w:after="60"/>
        <w:ind w:firstLine="0"/>
      </w:pPr>
      <w:r w:rsidRPr="00BA4C8F">
        <w:rPr>
          <w:b/>
        </w:rPr>
        <w:t>Женщина:</w:t>
      </w:r>
      <w:r>
        <w:t xml:space="preserve"> Да, к этому парню, который - вот она себя прям предлагает, прям на блюде. Нет, мне все равно. Как-то вот, не веришь. Именно вот в эту ситуацию не веришь.</w:t>
      </w:r>
    </w:p>
    <w:p w14:paraId="0B91EB86" w14:textId="77777777" w:rsidR="00047CA4" w:rsidRDefault="00047CA4" w:rsidP="00833734">
      <w:pPr>
        <w:pStyle w:val="Answer"/>
        <w:spacing w:after="60"/>
        <w:ind w:firstLine="0"/>
      </w:pPr>
      <w:r w:rsidRPr="00BA4C8F">
        <w:rPr>
          <w:b/>
        </w:rPr>
        <w:t>Женщина:</w:t>
      </w:r>
      <w:r>
        <w:t xml:space="preserve"> А я считаю, что ей не хватало любви. Поэтому она нашла любовь в этом парне. Потому что маме некогда. Мама - на тебе деньги. Она говорит, ты даже не спрашиваешь, на что. Потому что девочка была несчастна. Ей не хватало любви, внимания, заботы. Поэтому она в этом парне нашла то, что,  о чем она мечтала и хотела, как любой подросток.</w:t>
      </w:r>
    </w:p>
    <w:p w14:paraId="78052667" w14:textId="77777777" w:rsidR="00047CA4" w:rsidRDefault="00047CA4" w:rsidP="00833734">
      <w:pPr>
        <w:pStyle w:val="Answer"/>
        <w:spacing w:after="60"/>
        <w:ind w:firstLine="0"/>
      </w:pPr>
      <w:r w:rsidRPr="00BA4C8F">
        <w:rPr>
          <w:b/>
        </w:rPr>
        <w:t>Женщина:</w:t>
      </w:r>
      <w:r w:rsidRPr="002E36EC">
        <w:t xml:space="preserve"> </w:t>
      </w:r>
      <w:r>
        <w:t>Да, мы, кстати, ее парня не записали. Он же патриот ярый такой.</w:t>
      </w:r>
    </w:p>
    <w:p w14:paraId="789F3C7E" w14:textId="77777777" w:rsidR="00047CA4" w:rsidRDefault="00047CA4" w:rsidP="00833734">
      <w:pPr>
        <w:pStyle w:val="Question"/>
        <w:spacing w:after="60"/>
        <w:ind w:firstLine="0"/>
      </w:pPr>
      <w:r w:rsidRPr="002E36EC">
        <w:t>Модератор:</w:t>
      </w:r>
      <w:r>
        <w:t xml:space="preserve"> Давайте о нем и поговорим. Какие у вас он чувства вызвал?</w:t>
      </w:r>
    </w:p>
    <w:p w14:paraId="0FE0B060" w14:textId="77777777" w:rsidR="00047CA4" w:rsidRDefault="00047CA4" w:rsidP="00833734">
      <w:pPr>
        <w:pStyle w:val="Answer"/>
        <w:spacing w:after="60"/>
        <w:ind w:firstLine="0"/>
      </w:pPr>
      <w:r w:rsidRPr="00BA4C8F">
        <w:rPr>
          <w:b/>
        </w:rPr>
        <w:t>Женщина:</w:t>
      </w:r>
      <w:r w:rsidRPr="002E36EC">
        <w:t xml:space="preserve"> </w:t>
      </w:r>
      <w:r>
        <w:t>Целиком положительные, без каких-то сомнений.</w:t>
      </w:r>
    </w:p>
    <w:p w14:paraId="39DB1D6E" w14:textId="77777777" w:rsidR="00047CA4" w:rsidRDefault="00047CA4" w:rsidP="00833734">
      <w:pPr>
        <w:pStyle w:val="Answer"/>
        <w:spacing w:after="60"/>
        <w:ind w:firstLine="0"/>
      </w:pPr>
      <w:r w:rsidRPr="00BA4C8F">
        <w:rPr>
          <w:b/>
        </w:rPr>
        <w:t>Женщина:</w:t>
      </w:r>
      <w:r>
        <w:t xml:space="preserve"> Правильный мальчик.</w:t>
      </w:r>
    </w:p>
    <w:p w14:paraId="2604D489" w14:textId="77777777" w:rsidR="00047CA4" w:rsidRDefault="00047CA4" w:rsidP="00833734">
      <w:pPr>
        <w:pStyle w:val="Question"/>
        <w:spacing w:after="60"/>
        <w:ind w:firstLine="0"/>
      </w:pPr>
      <w:r w:rsidRPr="002E36EC">
        <w:t xml:space="preserve">Модератор: </w:t>
      </w:r>
      <w:r>
        <w:t xml:space="preserve"> У кого еще какие?</w:t>
      </w:r>
    </w:p>
    <w:p w14:paraId="225A61DD" w14:textId="77777777" w:rsidR="00047CA4" w:rsidRDefault="00047CA4" w:rsidP="00833734">
      <w:pPr>
        <w:pStyle w:val="Answer"/>
        <w:spacing w:after="60"/>
        <w:ind w:firstLine="0"/>
      </w:pPr>
      <w:r w:rsidRPr="00BA4C8F">
        <w:rPr>
          <w:b/>
        </w:rPr>
        <w:t>Женщина:</w:t>
      </w:r>
      <w:r w:rsidRPr="002E36EC">
        <w:t xml:space="preserve"> </w:t>
      </w:r>
      <w:r>
        <w:t>Мальчик, патриот, нормальный человек, переживающий.</w:t>
      </w:r>
    </w:p>
    <w:p w14:paraId="006929D0" w14:textId="77777777" w:rsidR="00047CA4" w:rsidRDefault="00047CA4" w:rsidP="00833734">
      <w:pPr>
        <w:pStyle w:val="Answer"/>
        <w:spacing w:after="60"/>
        <w:ind w:firstLine="0"/>
      </w:pPr>
      <w:r w:rsidRPr="00BA4C8F">
        <w:rPr>
          <w:b/>
        </w:rPr>
        <w:t>Женщина:</w:t>
      </w:r>
      <w:r w:rsidRPr="002E36EC">
        <w:t xml:space="preserve"> </w:t>
      </w:r>
      <w:r>
        <w:t>Ну, я бы не назвала его таким уж явным патриотом. В смысле, нет, неправильно, не так. Его патриотизм, он строится, по-моему, на его семье. То есть, что у него там все военные, он что-то озвучил про брата, по-моему, папу. Что вот он как стезя у них, династия. И вот его патриотизм, он строится на этом. То есть, не в том смысле, что его нет. Он, безусловно, есть, но он вот отсюда ноги берет. Я вот это хотела отметить.</w:t>
      </w:r>
    </w:p>
    <w:p w14:paraId="5D75D1D3" w14:textId="77777777" w:rsidR="00047CA4" w:rsidRDefault="00047CA4" w:rsidP="00833734">
      <w:pPr>
        <w:pStyle w:val="Answer"/>
        <w:spacing w:after="60"/>
        <w:ind w:firstLine="0"/>
      </w:pPr>
      <w:r w:rsidRPr="00BA4C8F">
        <w:rPr>
          <w:b/>
        </w:rPr>
        <w:t>Женщина:</w:t>
      </w:r>
      <w:r w:rsidRPr="002E36EC">
        <w:t xml:space="preserve"> </w:t>
      </w:r>
      <w:r>
        <w:t>Вы хотите сказать, что он ведомый?</w:t>
      </w:r>
    </w:p>
    <w:p w14:paraId="0BFF6D83" w14:textId="77777777" w:rsidR="00047CA4" w:rsidRDefault="00047CA4" w:rsidP="00833734">
      <w:pPr>
        <w:pStyle w:val="Answer"/>
        <w:spacing w:after="60"/>
        <w:ind w:firstLine="0"/>
      </w:pPr>
      <w:r w:rsidRPr="00BA4C8F">
        <w:rPr>
          <w:b/>
        </w:rPr>
        <w:t>Женщина:</w:t>
      </w:r>
      <w:r w:rsidRPr="002E36EC">
        <w:t xml:space="preserve"> </w:t>
      </w:r>
      <w:r>
        <w:t>Нет. Я хочу сказать, что он видимо с детства рос и уже как бы был, готовились к тому, что он станет.</w:t>
      </w:r>
    </w:p>
    <w:p w14:paraId="611904FE" w14:textId="77777777" w:rsidR="00047CA4" w:rsidRDefault="00047CA4" w:rsidP="00833734">
      <w:pPr>
        <w:pStyle w:val="Answer"/>
        <w:spacing w:after="60"/>
        <w:ind w:firstLine="0"/>
      </w:pPr>
      <w:r w:rsidRPr="00BA4C8F">
        <w:rPr>
          <w:b/>
        </w:rPr>
        <w:t>Женщина:</w:t>
      </w:r>
      <w:r w:rsidRPr="004F39D7">
        <w:t xml:space="preserve"> </w:t>
      </w:r>
      <w:r>
        <w:t>Так вот так и вырастают защитники отечества. В династии.</w:t>
      </w:r>
    </w:p>
    <w:p w14:paraId="17E16C47" w14:textId="77777777" w:rsidR="00047CA4" w:rsidRDefault="00047CA4" w:rsidP="00833734">
      <w:pPr>
        <w:pStyle w:val="Question"/>
        <w:spacing w:after="60"/>
        <w:ind w:firstLine="0"/>
      </w:pPr>
      <w:r w:rsidRPr="004F39D7">
        <w:t xml:space="preserve">Модератор: </w:t>
      </w:r>
      <w:r>
        <w:t>Давайте не начинать эту дискуссию. Я понял, да. Спасибо. Да, благодарю. Давайте пойдем к остальным. Кто еще  что думает о парне Леры?</w:t>
      </w:r>
    </w:p>
    <w:p w14:paraId="3E0397C4" w14:textId="77777777" w:rsidR="00047CA4" w:rsidRDefault="00047CA4" w:rsidP="00833734">
      <w:pPr>
        <w:pStyle w:val="Answer"/>
        <w:spacing w:after="60"/>
        <w:ind w:firstLine="0"/>
      </w:pPr>
      <w:r w:rsidRPr="00BA4C8F">
        <w:rPr>
          <w:b/>
        </w:rPr>
        <w:t>Виктория:</w:t>
      </w:r>
      <w:r w:rsidRPr="004F39D7">
        <w:t xml:space="preserve"> </w:t>
      </w:r>
      <w:r>
        <w:t>Ну, я могу даже сказать, что когда объявили СВО, я сразу чуть инфаркт не получила, потому что у меня добровольцами собирались идти все. Сразу - муж, сын, брат. Сразу все. Собирались. Ну, потом, когда уже начали разбираться. То есть, я к чему? К тому что вот эта ситуация с этим мальчиком, который пошел в военкомат, она абсолютно реалистична. Люди, которые нормальные, думающие головой, ну все было понятно. Даже, когда были противоречивые вот эти чувства. Мы не военная семья, а он военная семья. У него, понятно уже. Раз Родина сказала о мобилизации, то он сразу идет добровольцем. Не в военных семьях, без династии - у людей все равно, внутри сидит Родина. И неважно там, как она отзывается, как город, как страна. Понимаете? И то, что вот мальчика показали, да, мне понятно. Единственное, что непонятно - а чем у него все закончилось? Вот его в военкомате как бы отпихнули. Да. А дальше не показали, что дальше у него.</w:t>
      </w:r>
    </w:p>
    <w:p w14:paraId="2AE207FB" w14:textId="77777777" w:rsidR="00047CA4" w:rsidRDefault="00047CA4" w:rsidP="00833734">
      <w:pPr>
        <w:pStyle w:val="Question"/>
        <w:spacing w:after="60"/>
        <w:ind w:firstLine="0"/>
      </w:pPr>
      <w:r w:rsidRPr="004F39D7">
        <w:t xml:space="preserve">Модератор: </w:t>
      </w:r>
      <w:r>
        <w:t>Наталья, спасибо.</w:t>
      </w:r>
    </w:p>
    <w:p w14:paraId="3C58F07D" w14:textId="77777777" w:rsidR="00047CA4" w:rsidRDefault="00047CA4" w:rsidP="00833734">
      <w:pPr>
        <w:pStyle w:val="Answer"/>
        <w:spacing w:after="60"/>
        <w:ind w:firstLine="0"/>
      </w:pPr>
      <w:r w:rsidRPr="00BA4C8F">
        <w:rPr>
          <w:b/>
        </w:rPr>
        <w:t>Наталья:</w:t>
      </w:r>
      <w:r w:rsidRPr="004F39D7">
        <w:t xml:space="preserve"> </w:t>
      </w:r>
      <w:r>
        <w:t>Ну, еще хочу продолжить про этого же мальчика, так  как мы его обсуждаем. Он и как защитник Леры показал себя. То есть, он перед братом его пытался защитить. Сказать то, что, вот, ты же любишь свою сестру. То есть, он свой характер показал все-таки как защитника. И после того, когда она себя предлагала, он так же честно ей сказал. То есть, ну, мальчик в принципе, ну, не в принципе, а.</w:t>
      </w:r>
    </w:p>
    <w:p w14:paraId="3B0ED01D" w14:textId="77777777" w:rsidR="00047CA4" w:rsidRDefault="00047CA4" w:rsidP="00833734">
      <w:pPr>
        <w:pStyle w:val="Answer"/>
        <w:spacing w:after="60"/>
        <w:ind w:firstLine="0"/>
      </w:pPr>
      <w:r w:rsidRPr="00BA4C8F">
        <w:rPr>
          <w:b/>
        </w:rPr>
        <w:t>Женщина:</w:t>
      </w:r>
      <w:r w:rsidRPr="004F39D7">
        <w:t xml:space="preserve"> </w:t>
      </w:r>
      <w:r>
        <w:t xml:space="preserve"> Адекватный.</w:t>
      </w:r>
    </w:p>
    <w:p w14:paraId="4252C72B" w14:textId="77777777" w:rsidR="00047CA4" w:rsidRDefault="00047CA4" w:rsidP="00833734">
      <w:pPr>
        <w:pStyle w:val="Answer"/>
        <w:spacing w:after="60"/>
        <w:ind w:firstLine="0"/>
      </w:pPr>
      <w:r w:rsidRPr="00BA4C8F">
        <w:rPr>
          <w:b/>
        </w:rPr>
        <w:t>Наталья:</w:t>
      </w:r>
      <w:r>
        <w:t xml:space="preserve"> Адекватный, честный патриот. Что он ей сразу изначально сказал, что,  что бы ни случилось, я все равно пойду воевать, все равно я пойду туда. Ну, как бы вот так. Озвучил честно, на берегу свою позицию. А дальше ей было решать.</w:t>
      </w:r>
    </w:p>
    <w:p w14:paraId="7CAFA644" w14:textId="77777777" w:rsidR="00047CA4" w:rsidRDefault="00047CA4" w:rsidP="00833734">
      <w:pPr>
        <w:pStyle w:val="Question"/>
        <w:spacing w:after="60"/>
        <w:ind w:firstLine="0"/>
      </w:pPr>
      <w:r w:rsidRPr="004F39D7">
        <w:t xml:space="preserve">Модератор: </w:t>
      </w:r>
      <w:r>
        <w:t>Спасибо.</w:t>
      </w:r>
    </w:p>
    <w:p w14:paraId="798A8340" w14:textId="77777777" w:rsidR="00047CA4" w:rsidRDefault="00047CA4" w:rsidP="00833734">
      <w:pPr>
        <w:pStyle w:val="Answer"/>
        <w:spacing w:after="60"/>
        <w:ind w:firstLine="0"/>
      </w:pPr>
      <w:r w:rsidRPr="00BA4C8F">
        <w:rPr>
          <w:b/>
        </w:rPr>
        <w:t>Женщина:</w:t>
      </w:r>
      <w:r>
        <w:t xml:space="preserve"> На юбилей бабушки мальчик сказал, что вот я не пью, я пью морс, и я беру за нее ответственность. То есть, перед бабушкой, мамой - представлен был. То есть, вообще целиком и полностью положительный герой.</w:t>
      </w:r>
    </w:p>
    <w:p w14:paraId="51DA1487" w14:textId="77777777" w:rsidR="00047CA4" w:rsidRDefault="00047CA4" w:rsidP="00833734">
      <w:pPr>
        <w:pStyle w:val="Question"/>
        <w:spacing w:after="60"/>
        <w:ind w:firstLine="0"/>
      </w:pPr>
      <w:r w:rsidRPr="004F39D7">
        <w:t xml:space="preserve">Модератор: </w:t>
      </w:r>
      <w:r>
        <w:t>Да, давайте про него достаточно. Кого еще обсудим? Кто вам еще запомнился? Кого мы еще можем обсудить?</w:t>
      </w:r>
    </w:p>
    <w:p w14:paraId="365256A3" w14:textId="77777777" w:rsidR="00047CA4" w:rsidRDefault="00047CA4" w:rsidP="00833734">
      <w:pPr>
        <w:pStyle w:val="Answer"/>
        <w:spacing w:after="60"/>
        <w:ind w:firstLine="0"/>
      </w:pPr>
      <w:r w:rsidRPr="00BA4C8F">
        <w:rPr>
          <w:b/>
        </w:rPr>
        <w:t>Женщина:</w:t>
      </w:r>
      <w:r w:rsidRPr="004F39D7">
        <w:t xml:space="preserve"> </w:t>
      </w:r>
      <w:r>
        <w:t xml:space="preserve">Про черепашку? </w:t>
      </w:r>
      <w:r w:rsidRPr="004F39D7">
        <w:rPr>
          <w:i/>
          <w:iCs/>
        </w:rPr>
        <w:t>(сме</w:t>
      </w:r>
      <w:r>
        <w:rPr>
          <w:i/>
          <w:iCs/>
        </w:rPr>
        <w:t>ю</w:t>
      </w:r>
      <w:r w:rsidRPr="004F39D7">
        <w:rPr>
          <w:i/>
          <w:iCs/>
        </w:rPr>
        <w:t>тся)</w:t>
      </w:r>
    </w:p>
    <w:p w14:paraId="0FD26BA8" w14:textId="77777777" w:rsidR="00047CA4" w:rsidRDefault="00047CA4" w:rsidP="00833734">
      <w:pPr>
        <w:pStyle w:val="Question"/>
        <w:spacing w:after="60"/>
        <w:ind w:firstLine="0"/>
      </w:pPr>
      <w:r w:rsidRPr="004F39D7">
        <w:t xml:space="preserve">Модератор: </w:t>
      </w:r>
      <w:r>
        <w:t>Про черепашку, если очень хотите, давайте торговец с черепашкой.</w:t>
      </w:r>
    </w:p>
    <w:p w14:paraId="1678C79A" w14:textId="77777777" w:rsidR="00047CA4" w:rsidRDefault="00047CA4" w:rsidP="00833734">
      <w:pPr>
        <w:pStyle w:val="Answer"/>
        <w:spacing w:after="60"/>
        <w:ind w:firstLine="0"/>
      </w:pPr>
      <w:r w:rsidRPr="00BA4C8F">
        <w:rPr>
          <w:b/>
        </w:rPr>
        <w:t>Женщина:</w:t>
      </w:r>
      <w:r>
        <w:t xml:space="preserve"> Нет, не хотим.</w:t>
      </w:r>
    </w:p>
    <w:p w14:paraId="328E21EF" w14:textId="77777777" w:rsidR="00047CA4" w:rsidRDefault="00047CA4" w:rsidP="00833734">
      <w:pPr>
        <w:pStyle w:val="Question"/>
        <w:spacing w:after="60"/>
        <w:ind w:firstLine="0"/>
      </w:pPr>
      <w:r w:rsidRPr="004F39D7">
        <w:t xml:space="preserve">Модератор: </w:t>
      </w:r>
      <w:r>
        <w:t>Понятен ли он?</w:t>
      </w:r>
    </w:p>
    <w:p w14:paraId="11B89024" w14:textId="77777777" w:rsidR="00047CA4" w:rsidRDefault="00047CA4" w:rsidP="00833734">
      <w:pPr>
        <w:pStyle w:val="Answer"/>
        <w:spacing w:after="60"/>
        <w:ind w:firstLine="0"/>
      </w:pPr>
      <w:r w:rsidRPr="00BA4C8F">
        <w:rPr>
          <w:b/>
        </w:rPr>
        <w:t>Женщина:</w:t>
      </w:r>
      <w:r w:rsidRPr="004F39D7">
        <w:t xml:space="preserve"> </w:t>
      </w:r>
      <w:r>
        <w:t>Конечно.</w:t>
      </w:r>
    </w:p>
    <w:p w14:paraId="707E5F09" w14:textId="77777777" w:rsidR="00047CA4" w:rsidRDefault="00047CA4" w:rsidP="00833734">
      <w:pPr>
        <w:pStyle w:val="Question"/>
        <w:spacing w:after="60"/>
        <w:ind w:firstLine="0"/>
      </w:pPr>
      <w:r w:rsidRPr="004F39D7">
        <w:t xml:space="preserve">Модератор: </w:t>
      </w:r>
      <w:r>
        <w:t>И продавец колготок вам понятен?</w:t>
      </w:r>
    </w:p>
    <w:p w14:paraId="3B10D1AF" w14:textId="77777777" w:rsidR="00047CA4" w:rsidRDefault="00047CA4" w:rsidP="00833734">
      <w:pPr>
        <w:pStyle w:val="Answer"/>
        <w:spacing w:after="60"/>
        <w:ind w:firstLine="0"/>
      </w:pPr>
      <w:r w:rsidRPr="00BA4C8F">
        <w:rPr>
          <w:b/>
        </w:rPr>
        <w:t>Несколько человек:</w:t>
      </w:r>
      <w:r w:rsidRPr="004F39D7">
        <w:t xml:space="preserve"> </w:t>
      </w:r>
      <w:r>
        <w:t>Абсолютно.</w:t>
      </w:r>
    </w:p>
    <w:p w14:paraId="0F48F254" w14:textId="77777777" w:rsidR="00047CA4" w:rsidRDefault="00047CA4" w:rsidP="00833734">
      <w:pPr>
        <w:pStyle w:val="Question"/>
        <w:spacing w:after="60"/>
        <w:ind w:firstLine="0"/>
      </w:pPr>
      <w:r w:rsidRPr="004F39D7">
        <w:t>Модератор:</w:t>
      </w:r>
      <w:r>
        <w:t xml:space="preserve"> Есть ли еще кто-то?</w:t>
      </w:r>
    </w:p>
    <w:p w14:paraId="7C854C7D" w14:textId="77777777" w:rsidR="00047CA4" w:rsidRDefault="00047CA4" w:rsidP="00833734">
      <w:pPr>
        <w:pStyle w:val="Answer"/>
        <w:spacing w:after="60"/>
        <w:ind w:firstLine="0"/>
      </w:pPr>
      <w:r w:rsidRPr="00BA4C8F">
        <w:rPr>
          <w:b/>
        </w:rPr>
        <w:t>Женщина:</w:t>
      </w:r>
      <w:r w:rsidRPr="004F39D7">
        <w:t xml:space="preserve"> </w:t>
      </w:r>
      <w:r>
        <w:t>Мне бы хотелось затронуть тему мамы. Кто как считает, любила ли она дочерей одинаково, или все-таки Машу она как-то предпочитала больше, или что? Нет, вот здесь вот интересно.</w:t>
      </w:r>
    </w:p>
    <w:p w14:paraId="20D45EA8" w14:textId="77777777" w:rsidR="00047CA4" w:rsidRDefault="00047CA4" w:rsidP="00833734">
      <w:pPr>
        <w:pStyle w:val="Question"/>
        <w:spacing w:after="60"/>
        <w:ind w:firstLine="0"/>
      </w:pPr>
      <w:r w:rsidRPr="004F39D7">
        <w:t xml:space="preserve">Модератор: </w:t>
      </w:r>
      <w:r>
        <w:t>Давайте сначала начнем с того, вообще какие она чувства у вас вызвала мама, насколько этот персонаж.</w:t>
      </w:r>
    </w:p>
    <w:p w14:paraId="0E4027A1" w14:textId="77777777" w:rsidR="00047CA4" w:rsidRDefault="00047CA4" w:rsidP="00833734">
      <w:pPr>
        <w:pStyle w:val="Answer"/>
        <w:spacing w:after="60"/>
        <w:ind w:firstLine="0"/>
      </w:pPr>
      <w:r w:rsidRPr="00BA4C8F">
        <w:rPr>
          <w:b/>
        </w:rPr>
        <w:t>Женщина:</w:t>
      </w:r>
      <w:r w:rsidRPr="004F39D7">
        <w:t xml:space="preserve"> </w:t>
      </w:r>
      <w:r>
        <w:t>Положительный, молодец.</w:t>
      </w:r>
    </w:p>
    <w:p w14:paraId="4E3D01BC" w14:textId="77777777" w:rsidR="00047CA4" w:rsidRDefault="00047CA4" w:rsidP="00833734">
      <w:pPr>
        <w:pStyle w:val="Question"/>
        <w:spacing w:after="60"/>
        <w:ind w:firstLine="0"/>
      </w:pPr>
      <w:r w:rsidRPr="004F39D7">
        <w:t>Модератор:</w:t>
      </w:r>
      <w:r>
        <w:t xml:space="preserve"> Для всех?</w:t>
      </w:r>
    </w:p>
    <w:p w14:paraId="1578769F" w14:textId="77777777" w:rsidR="00047CA4" w:rsidRDefault="00047CA4" w:rsidP="00833734">
      <w:pPr>
        <w:pStyle w:val="Answer"/>
        <w:spacing w:after="60"/>
        <w:ind w:firstLine="0"/>
      </w:pPr>
      <w:r w:rsidRPr="00BA4C8F">
        <w:rPr>
          <w:b/>
        </w:rPr>
        <w:t>Женщина:</w:t>
      </w:r>
      <w:r w:rsidRPr="004F39D7">
        <w:t xml:space="preserve"> </w:t>
      </w:r>
      <w:r>
        <w:t>Нет, у меня в начале самом положительное, а потом, когда она воспитывала Аню, у меня немножечко, я ее не поняла.</w:t>
      </w:r>
    </w:p>
    <w:p w14:paraId="496B65C3" w14:textId="77777777" w:rsidR="00047CA4" w:rsidRDefault="00047CA4" w:rsidP="00833734">
      <w:pPr>
        <w:pStyle w:val="Answer"/>
        <w:spacing w:after="60"/>
        <w:ind w:firstLine="0"/>
      </w:pPr>
      <w:r w:rsidRPr="00BA4C8F">
        <w:rPr>
          <w:b/>
        </w:rPr>
        <w:t>Женщина:</w:t>
      </w:r>
      <w:r w:rsidRPr="004F39D7">
        <w:t xml:space="preserve"> </w:t>
      </w:r>
      <w:r>
        <w:t xml:space="preserve"> А что?</w:t>
      </w:r>
    </w:p>
    <w:p w14:paraId="382BC5ED" w14:textId="77777777" w:rsidR="00047CA4" w:rsidRDefault="00047CA4" w:rsidP="00833734">
      <w:pPr>
        <w:pStyle w:val="Answer"/>
        <w:spacing w:after="60"/>
        <w:ind w:firstLine="0"/>
      </w:pPr>
      <w:r w:rsidRPr="00BA4C8F">
        <w:rPr>
          <w:b/>
        </w:rPr>
        <w:t>Женщина:</w:t>
      </w:r>
      <w:r w:rsidRPr="004F39D7">
        <w:t xml:space="preserve"> </w:t>
      </w:r>
      <w:r>
        <w:t>Нет, ну что вот нужно от мужа отпочковаться, вот самостоятельно. Она, как показала жизнь, ну как, сейчас попробую объяснить, она оказалась права. На тот момент, когда она говорила, мне немножко это не понравилось. Почему? Вот все говорят, вот она приехала, вы тоже попробуйте себя на ее место поставить. Она все потеряла, все там осталось. Она в новой стране без денег, вообще без ничего, без недвижимости, когда имела, собственно, все. И вот здесь вот говорят, вот квартиру она там претендует, да, это некрасивый поступок, но если взять, что она вообще, как бы, у нее ничего нет.</w:t>
      </w:r>
    </w:p>
    <w:p w14:paraId="0254F802" w14:textId="77777777" w:rsidR="00047CA4" w:rsidRDefault="00047CA4" w:rsidP="00833734">
      <w:pPr>
        <w:pStyle w:val="Answer"/>
        <w:spacing w:after="60"/>
        <w:ind w:firstLine="0"/>
      </w:pPr>
      <w:r w:rsidRPr="00BA4C8F">
        <w:rPr>
          <w:b/>
        </w:rPr>
        <w:t>Женщина:</w:t>
      </w:r>
      <w:r w:rsidRPr="00D36E8B">
        <w:t xml:space="preserve"> </w:t>
      </w:r>
      <w:r>
        <w:t>Можно там жить, не отдали же ей квартиру.</w:t>
      </w:r>
    </w:p>
    <w:p w14:paraId="10BB0F37" w14:textId="77777777" w:rsidR="00047CA4" w:rsidRDefault="00047CA4" w:rsidP="00833734">
      <w:pPr>
        <w:pStyle w:val="Answer"/>
        <w:spacing w:after="60"/>
        <w:ind w:firstLine="0"/>
      </w:pPr>
      <w:r w:rsidRPr="00BA4C8F">
        <w:rPr>
          <w:b/>
        </w:rPr>
        <w:t>Виктория:</w:t>
      </w:r>
      <w:r w:rsidRPr="00D21FA6">
        <w:t xml:space="preserve"> </w:t>
      </w:r>
      <w:r>
        <w:t>Ей мама о том и сказала, что не надо быть тупоголовой за мужем, а надо думать головой, что у тебя есть ребенок.</w:t>
      </w:r>
    </w:p>
    <w:p w14:paraId="73436415" w14:textId="77777777" w:rsidR="00047CA4" w:rsidRDefault="00047CA4" w:rsidP="00833734">
      <w:pPr>
        <w:pStyle w:val="Question"/>
        <w:spacing w:after="60"/>
        <w:ind w:firstLine="0"/>
      </w:pPr>
      <w:r w:rsidRPr="00D21FA6">
        <w:t>Модератор:</w:t>
      </w:r>
      <w:r>
        <w:t xml:space="preserve"> Уважаемые участники. Давайте, остановлю вас. Спасибо. Мы уходим от второстепенных персонажей, если захотите, поговорим о них потом или после уже. Так, скажите, какие темы, на ваш взгляд, мы уже это затрагивали, но быстренько накидаем буквально, 3 строки. Какие темы, на ваш взгляд, поднимались больше всего, были самые яркие в сериале?</w:t>
      </w:r>
    </w:p>
    <w:p w14:paraId="7B6365D2" w14:textId="77777777" w:rsidR="00047CA4" w:rsidRDefault="00047CA4" w:rsidP="00833734">
      <w:pPr>
        <w:pStyle w:val="Answer"/>
        <w:spacing w:after="60"/>
        <w:ind w:firstLine="0"/>
      </w:pPr>
      <w:r w:rsidRPr="00BA4C8F">
        <w:rPr>
          <w:b/>
        </w:rPr>
        <w:t>Виктория:</w:t>
      </w:r>
      <w:r w:rsidRPr="00D21FA6">
        <w:t xml:space="preserve"> </w:t>
      </w:r>
      <w:r>
        <w:t>Тема СВО однозначно. Тема семьи, уважения к пожилым,</w:t>
      </w:r>
    </w:p>
    <w:p w14:paraId="2F463495" w14:textId="77777777" w:rsidR="00047CA4" w:rsidRDefault="00047CA4" w:rsidP="00833734">
      <w:pPr>
        <w:pStyle w:val="Answer"/>
        <w:spacing w:after="60"/>
        <w:ind w:firstLine="0"/>
      </w:pPr>
      <w:r w:rsidRPr="00BA4C8F">
        <w:rPr>
          <w:b/>
        </w:rPr>
        <w:t>Женщина:</w:t>
      </w:r>
      <w:r w:rsidRPr="00D21FA6">
        <w:t xml:space="preserve"> </w:t>
      </w:r>
      <w:r>
        <w:t>Тема все-таки Америка, воздействие на все эти конфликты и тогда и сейчас.</w:t>
      </w:r>
    </w:p>
    <w:p w14:paraId="335C0562" w14:textId="77777777" w:rsidR="00047CA4" w:rsidRDefault="00047CA4" w:rsidP="00833734">
      <w:pPr>
        <w:pStyle w:val="Answer"/>
        <w:spacing w:after="60"/>
        <w:ind w:firstLine="0"/>
      </w:pPr>
      <w:r w:rsidRPr="00BA4C8F">
        <w:rPr>
          <w:b/>
        </w:rPr>
        <w:t>Женщина:</w:t>
      </w:r>
      <w:r w:rsidRPr="00D21FA6">
        <w:t xml:space="preserve"> </w:t>
      </w:r>
      <w:r>
        <w:t>Страдание людей при вот этой войне.</w:t>
      </w:r>
    </w:p>
    <w:p w14:paraId="6C473E7D" w14:textId="77777777" w:rsidR="00047CA4" w:rsidRDefault="00047CA4" w:rsidP="00833734">
      <w:pPr>
        <w:pStyle w:val="Answer"/>
        <w:spacing w:after="60"/>
        <w:ind w:firstLine="0"/>
      </w:pPr>
      <w:r w:rsidRPr="00BA4C8F">
        <w:rPr>
          <w:b/>
        </w:rPr>
        <w:t>Женщина:</w:t>
      </w:r>
      <w:r w:rsidRPr="00D21FA6">
        <w:t xml:space="preserve"> </w:t>
      </w:r>
      <w:r>
        <w:t>Запрет русского языка.</w:t>
      </w:r>
    </w:p>
    <w:p w14:paraId="043542F7" w14:textId="77777777" w:rsidR="00047CA4" w:rsidRDefault="00047CA4" w:rsidP="00833734">
      <w:pPr>
        <w:pStyle w:val="Question"/>
        <w:spacing w:after="60"/>
        <w:ind w:firstLine="0"/>
      </w:pPr>
      <w:r w:rsidRPr="00D21FA6">
        <w:t xml:space="preserve">Модератор: </w:t>
      </w:r>
      <w:r>
        <w:t>Еще что?</w:t>
      </w:r>
    </w:p>
    <w:p w14:paraId="0A56B375" w14:textId="77777777" w:rsidR="00047CA4" w:rsidRDefault="00047CA4" w:rsidP="00833734">
      <w:pPr>
        <w:pStyle w:val="Answer"/>
        <w:spacing w:after="60"/>
        <w:ind w:firstLine="0"/>
      </w:pPr>
      <w:r w:rsidRPr="00BA4C8F">
        <w:rPr>
          <w:b/>
        </w:rPr>
        <w:t>Виктория:</w:t>
      </w:r>
      <w:r w:rsidRPr="00D21FA6">
        <w:t xml:space="preserve"> </w:t>
      </w:r>
      <w:r>
        <w:t>Взаимоотношения, то есть наоборот, отношения подростков к теме СВО, участие вот в террористических актах, кураторство вот это вот.</w:t>
      </w:r>
    </w:p>
    <w:p w14:paraId="3B2F4C0C" w14:textId="77777777" w:rsidR="00047CA4" w:rsidRDefault="00047CA4" w:rsidP="00833734">
      <w:pPr>
        <w:pStyle w:val="Answer"/>
        <w:spacing w:after="60"/>
        <w:ind w:firstLine="0"/>
      </w:pPr>
      <w:r w:rsidRPr="00BA4C8F">
        <w:rPr>
          <w:b/>
        </w:rPr>
        <w:t>Женщина:</w:t>
      </w:r>
      <w:r w:rsidRPr="00D21FA6">
        <w:t xml:space="preserve"> </w:t>
      </w:r>
      <w:r>
        <w:t>Соцсети.</w:t>
      </w:r>
    </w:p>
    <w:p w14:paraId="20853936" w14:textId="77777777" w:rsidR="00047CA4" w:rsidRDefault="00047CA4" w:rsidP="00833734">
      <w:pPr>
        <w:pStyle w:val="Answer"/>
        <w:spacing w:after="60"/>
        <w:ind w:firstLine="0"/>
      </w:pPr>
      <w:r w:rsidRPr="00BA4C8F">
        <w:rPr>
          <w:b/>
        </w:rPr>
        <w:t>Виктория:</w:t>
      </w:r>
      <w:r w:rsidRPr="00D21FA6">
        <w:t xml:space="preserve"> </w:t>
      </w:r>
      <w:r>
        <w:t>Да, да. Вот эти либеральные организации, которые существуют.</w:t>
      </w:r>
    </w:p>
    <w:p w14:paraId="31F07FB8" w14:textId="77777777" w:rsidR="00047CA4" w:rsidRDefault="00047CA4" w:rsidP="00833734">
      <w:pPr>
        <w:pStyle w:val="Answer"/>
        <w:spacing w:after="60"/>
        <w:ind w:firstLine="0"/>
      </w:pPr>
      <w:r w:rsidRPr="00BA4C8F">
        <w:rPr>
          <w:b/>
        </w:rPr>
        <w:t>Женщина:</w:t>
      </w:r>
      <w:r w:rsidRPr="00D21FA6">
        <w:t xml:space="preserve"> </w:t>
      </w:r>
      <w:r>
        <w:t>Проблемы алкоголизма.</w:t>
      </w:r>
    </w:p>
    <w:p w14:paraId="72608B09" w14:textId="77777777" w:rsidR="00047CA4" w:rsidRDefault="00047CA4" w:rsidP="00833734">
      <w:pPr>
        <w:pStyle w:val="Answer"/>
        <w:spacing w:after="60"/>
        <w:ind w:firstLine="0"/>
      </w:pPr>
      <w:r w:rsidRPr="00BA4C8F">
        <w:rPr>
          <w:b/>
        </w:rPr>
        <w:t>Женщина:</w:t>
      </w:r>
      <w:r>
        <w:t xml:space="preserve"> Да, они там очень много выпили.</w:t>
      </w:r>
    </w:p>
    <w:p w14:paraId="7CC2C643" w14:textId="77777777" w:rsidR="00047CA4" w:rsidRDefault="00047CA4" w:rsidP="00833734">
      <w:pPr>
        <w:pStyle w:val="Answer"/>
        <w:spacing w:after="60"/>
        <w:ind w:firstLine="0"/>
        <w:rPr>
          <w:i/>
          <w:iCs/>
        </w:rPr>
      </w:pPr>
      <w:r w:rsidRPr="00BA4C8F">
        <w:rPr>
          <w:b/>
        </w:rPr>
        <w:t>Женщина:</w:t>
      </w:r>
      <w:r w:rsidRPr="00D21FA6">
        <w:t xml:space="preserve"> </w:t>
      </w:r>
      <w:r>
        <w:t xml:space="preserve">Алкоголизм, да. </w:t>
      </w:r>
      <w:r w:rsidRPr="00D21FA6">
        <w:rPr>
          <w:i/>
          <w:iCs/>
        </w:rPr>
        <w:t>(смеется)</w:t>
      </w:r>
    </w:p>
    <w:p w14:paraId="573CEB0E" w14:textId="77777777" w:rsidR="00047CA4" w:rsidRDefault="00047CA4" w:rsidP="00833734">
      <w:pPr>
        <w:pStyle w:val="Answer"/>
        <w:spacing w:after="60"/>
        <w:ind w:firstLine="0"/>
      </w:pPr>
      <w:r w:rsidRPr="00BA4C8F">
        <w:rPr>
          <w:b/>
        </w:rPr>
        <w:t>Виктория:</w:t>
      </w:r>
      <w:r w:rsidRPr="00D21FA6">
        <w:t xml:space="preserve"> </w:t>
      </w:r>
      <w:r>
        <w:t>Ответственность, вообще, за свою жизнь, за принятие решений.</w:t>
      </w:r>
    </w:p>
    <w:p w14:paraId="57125585" w14:textId="77777777" w:rsidR="00047CA4" w:rsidRDefault="00047CA4" w:rsidP="00833734">
      <w:pPr>
        <w:pStyle w:val="Question"/>
        <w:spacing w:after="60"/>
        <w:ind w:firstLine="0"/>
      </w:pPr>
      <w:r w:rsidRPr="00D21FA6">
        <w:t xml:space="preserve">Модератор: </w:t>
      </w:r>
      <w:r>
        <w:t>Все ли перечислили, скажите?</w:t>
      </w:r>
    </w:p>
    <w:p w14:paraId="7567BC8F" w14:textId="77777777" w:rsidR="00047CA4" w:rsidRDefault="00047CA4" w:rsidP="00833734">
      <w:pPr>
        <w:pStyle w:val="Answer"/>
        <w:spacing w:after="60"/>
        <w:ind w:firstLine="0"/>
      </w:pPr>
      <w:r w:rsidRPr="00BA4C8F">
        <w:rPr>
          <w:b/>
        </w:rPr>
        <w:t>Женщина:</w:t>
      </w:r>
      <w:r w:rsidRPr="00D21FA6">
        <w:t xml:space="preserve"> </w:t>
      </w:r>
      <w:r>
        <w:t>Жестокость украинцев, которые, в итоге, застрелили мужа.</w:t>
      </w:r>
    </w:p>
    <w:p w14:paraId="27B9B3B6" w14:textId="77777777" w:rsidR="00047CA4" w:rsidRDefault="00047CA4" w:rsidP="00833734">
      <w:pPr>
        <w:pStyle w:val="Answer"/>
        <w:spacing w:after="60"/>
        <w:ind w:firstLine="0"/>
      </w:pPr>
      <w:r w:rsidRPr="00BA4C8F">
        <w:rPr>
          <w:b/>
        </w:rPr>
        <w:t>Женщина:</w:t>
      </w:r>
      <w:r w:rsidRPr="00D21FA6">
        <w:t xml:space="preserve"> </w:t>
      </w:r>
      <w:r>
        <w:t>Конфликт интересов .</w:t>
      </w:r>
    </w:p>
    <w:p w14:paraId="1A30070A" w14:textId="77777777" w:rsidR="00047CA4" w:rsidRDefault="00047CA4" w:rsidP="00833734">
      <w:pPr>
        <w:pStyle w:val="Answer"/>
        <w:spacing w:after="60"/>
        <w:ind w:firstLine="0"/>
      </w:pPr>
      <w:r w:rsidRPr="00BA4C8F">
        <w:rPr>
          <w:b/>
        </w:rPr>
        <w:t>Женщина:</w:t>
      </w:r>
      <w:r>
        <w:t xml:space="preserve"> Но в итоге, все равно, мы все будем вместе, война закончится, и у нас будет мир.</w:t>
      </w:r>
    </w:p>
    <w:p w14:paraId="3F8ACDC5" w14:textId="77777777" w:rsidR="00047CA4" w:rsidRDefault="00047CA4" w:rsidP="00833734">
      <w:pPr>
        <w:pStyle w:val="Answer"/>
        <w:spacing w:after="60"/>
        <w:ind w:firstLine="0"/>
      </w:pPr>
      <w:r w:rsidRPr="00BA4C8F">
        <w:rPr>
          <w:b/>
        </w:rPr>
        <w:t>Женщина:</w:t>
      </w:r>
      <w:r>
        <w:t xml:space="preserve"> Проблема взаимоотношения молодежи, как эта девочка сказала, или он. Нет, он ей сказал, что там сейчас гибнут тысячи, а ты против, потому что застрелили.</w:t>
      </w:r>
    </w:p>
    <w:p w14:paraId="4B04CED0" w14:textId="77777777" w:rsidR="00047CA4" w:rsidRDefault="00047CA4" w:rsidP="00833734">
      <w:pPr>
        <w:pStyle w:val="Question"/>
        <w:spacing w:after="60"/>
        <w:ind w:firstLine="0"/>
      </w:pPr>
      <w:r w:rsidRPr="00D21FA6">
        <w:t xml:space="preserve">Модератор: </w:t>
      </w:r>
      <w:r>
        <w:t>Спасибо. Самая основная тема, вот, что вы считаете самой основной из того, что мы перечислили?</w:t>
      </w:r>
    </w:p>
    <w:p w14:paraId="127EF003" w14:textId="77777777" w:rsidR="00047CA4" w:rsidRDefault="00047CA4" w:rsidP="00833734">
      <w:pPr>
        <w:pStyle w:val="Answer"/>
        <w:spacing w:after="60"/>
        <w:ind w:firstLine="0"/>
      </w:pPr>
      <w:r w:rsidRPr="00BA4C8F">
        <w:rPr>
          <w:b/>
        </w:rPr>
        <w:t>Несколько человек:</w:t>
      </w:r>
      <w:r w:rsidRPr="00D21FA6">
        <w:t xml:space="preserve"> </w:t>
      </w:r>
      <w:r>
        <w:t>СВО.</w:t>
      </w:r>
    </w:p>
    <w:p w14:paraId="2ACA4C87" w14:textId="77777777" w:rsidR="00047CA4" w:rsidRDefault="00047CA4" w:rsidP="00833734">
      <w:pPr>
        <w:pStyle w:val="Answer"/>
        <w:spacing w:after="60"/>
        <w:ind w:firstLine="0"/>
      </w:pPr>
      <w:r w:rsidRPr="00BA4C8F">
        <w:rPr>
          <w:b/>
        </w:rPr>
        <w:t>Женщина:</w:t>
      </w:r>
      <w:r>
        <w:t xml:space="preserve"> СВО, проблема мира.</w:t>
      </w:r>
    </w:p>
    <w:p w14:paraId="2DE69BAE" w14:textId="77777777" w:rsidR="00047CA4" w:rsidRDefault="00047CA4" w:rsidP="00833734">
      <w:pPr>
        <w:pStyle w:val="Question"/>
        <w:spacing w:after="60"/>
        <w:ind w:firstLine="0"/>
      </w:pPr>
      <w:r w:rsidRPr="00D21FA6">
        <w:t xml:space="preserve">Модератор: </w:t>
      </w:r>
      <w:r>
        <w:t>А для остальных?</w:t>
      </w:r>
    </w:p>
    <w:p w14:paraId="02EF2460" w14:textId="77777777" w:rsidR="00047CA4" w:rsidRDefault="00047CA4" w:rsidP="00833734">
      <w:pPr>
        <w:pStyle w:val="Answer"/>
        <w:spacing w:after="60"/>
        <w:ind w:firstLine="0"/>
      </w:pPr>
      <w:r w:rsidRPr="00BA4C8F">
        <w:rPr>
          <w:b/>
        </w:rPr>
        <w:t>Женщина:</w:t>
      </w:r>
      <w:r w:rsidRPr="00D21FA6">
        <w:t xml:space="preserve"> </w:t>
      </w:r>
      <w:r>
        <w:t>Я согласна.</w:t>
      </w:r>
    </w:p>
    <w:p w14:paraId="2B533943" w14:textId="77777777" w:rsidR="00047CA4" w:rsidRDefault="00047CA4" w:rsidP="00833734">
      <w:pPr>
        <w:pStyle w:val="Answer"/>
        <w:spacing w:after="60"/>
        <w:ind w:firstLine="0"/>
      </w:pPr>
      <w:r w:rsidRPr="00BA4C8F">
        <w:rPr>
          <w:b/>
        </w:rPr>
        <w:t>Женщина:</w:t>
      </w:r>
      <w:r w:rsidRPr="00D21FA6">
        <w:t xml:space="preserve"> </w:t>
      </w:r>
      <w:r>
        <w:t>Для всех.</w:t>
      </w:r>
    </w:p>
    <w:p w14:paraId="32C896A3" w14:textId="77777777" w:rsidR="00047CA4" w:rsidRDefault="00047CA4" w:rsidP="00833734">
      <w:pPr>
        <w:pStyle w:val="Question"/>
        <w:spacing w:after="60"/>
        <w:ind w:firstLine="0"/>
      </w:pPr>
      <w:r w:rsidRPr="00D21FA6">
        <w:t>Модератор:</w:t>
      </w:r>
      <w:r>
        <w:t xml:space="preserve"> Стелла, а для вас?</w:t>
      </w:r>
    </w:p>
    <w:p w14:paraId="5447A6C8" w14:textId="77777777" w:rsidR="00047CA4" w:rsidRDefault="00047CA4" w:rsidP="00833734">
      <w:pPr>
        <w:pStyle w:val="Answer"/>
        <w:spacing w:after="60"/>
        <w:ind w:firstLine="0"/>
      </w:pPr>
      <w:r w:rsidRPr="00BA4C8F">
        <w:rPr>
          <w:b/>
        </w:rPr>
        <w:t>Стелла:</w:t>
      </w:r>
      <w:r>
        <w:t xml:space="preserve"> СВО. На этом все и строится.</w:t>
      </w:r>
    </w:p>
    <w:p w14:paraId="5BD63001" w14:textId="77777777" w:rsidR="00047CA4" w:rsidRDefault="00047CA4" w:rsidP="00833734">
      <w:pPr>
        <w:pStyle w:val="Question"/>
        <w:spacing w:after="60"/>
        <w:ind w:firstLine="0"/>
      </w:pPr>
      <w:r w:rsidRPr="00D21FA6">
        <w:t xml:space="preserve">Модератор: </w:t>
      </w:r>
      <w:r>
        <w:t>Спасибо. Так, одна из тем, которые пытались раскрыть авторы сериала, звучит так, буквально две сестры, то есть Маша и Анна, они как две страны, Россия и Украина. Вот, исходя из того, что было показано в сериале, да, авторам удалось добиться вот этого эффекта, понятно ли эта мысль или нет?</w:t>
      </w:r>
    </w:p>
    <w:p w14:paraId="42FC7F0A" w14:textId="77777777" w:rsidR="00047CA4" w:rsidRDefault="00047CA4" w:rsidP="00833734">
      <w:pPr>
        <w:pStyle w:val="Answer"/>
        <w:spacing w:after="60"/>
        <w:ind w:firstLine="0"/>
      </w:pPr>
      <w:r w:rsidRPr="00BA4C8F">
        <w:rPr>
          <w:b/>
        </w:rPr>
        <w:t>Женщина:</w:t>
      </w:r>
      <w:r w:rsidRPr="00C42E1B">
        <w:t xml:space="preserve"> </w:t>
      </w:r>
      <w:r>
        <w:t>Да.</w:t>
      </w:r>
    </w:p>
    <w:p w14:paraId="6BA272F4" w14:textId="77777777" w:rsidR="00047CA4" w:rsidRDefault="00047CA4" w:rsidP="00833734">
      <w:pPr>
        <w:pStyle w:val="Answer"/>
        <w:spacing w:after="60"/>
        <w:ind w:firstLine="0"/>
      </w:pPr>
      <w:r w:rsidRPr="00BA4C8F">
        <w:rPr>
          <w:b/>
        </w:rPr>
        <w:t>Женщина:</w:t>
      </w:r>
      <w:r w:rsidRPr="00C42E1B">
        <w:t xml:space="preserve"> </w:t>
      </w:r>
      <w:r>
        <w:t>У меня были такие аллегории в голове.</w:t>
      </w:r>
    </w:p>
    <w:p w14:paraId="5220F00D" w14:textId="77777777" w:rsidR="00047CA4" w:rsidRDefault="00047CA4" w:rsidP="00833734">
      <w:pPr>
        <w:pStyle w:val="Answer"/>
        <w:spacing w:after="60"/>
        <w:ind w:firstLine="0"/>
      </w:pPr>
      <w:r w:rsidRPr="00BA4C8F">
        <w:rPr>
          <w:b/>
        </w:rPr>
        <w:t>Женщина:</w:t>
      </w:r>
      <w:r w:rsidRPr="00C42E1B">
        <w:t xml:space="preserve"> </w:t>
      </w:r>
      <w:r>
        <w:t>Да, понятно.</w:t>
      </w:r>
    </w:p>
    <w:p w14:paraId="54A614D6" w14:textId="77777777" w:rsidR="00047CA4" w:rsidRDefault="00047CA4" w:rsidP="00833734">
      <w:pPr>
        <w:pStyle w:val="Question"/>
        <w:spacing w:after="60"/>
        <w:ind w:firstLine="0"/>
      </w:pPr>
      <w:r w:rsidRPr="00C42E1B">
        <w:t xml:space="preserve">Модератор: </w:t>
      </w:r>
      <w:r>
        <w:t>Так, кто считает, что удалось?</w:t>
      </w:r>
    </w:p>
    <w:p w14:paraId="027A4816" w14:textId="77777777" w:rsidR="00047CA4" w:rsidRDefault="00047CA4" w:rsidP="00833734">
      <w:pPr>
        <w:pStyle w:val="Answer"/>
        <w:spacing w:after="60"/>
        <w:ind w:firstLine="0"/>
      </w:pPr>
      <w:r w:rsidRPr="00BA4C8F">
        <w:rPr>
          <w:b/>
        </w:rPr>
        <w:t>Женщина:</w:t>
      </w:r>
      <w:r>
        <w:t xml:space="preserve"> Удалось.</w:t>
      </w:r>
    </w:p>
    <w:p w14:paraId="282C2E83" w14:textId="77777777" w:rsidR="00047CA4" w:rsidRDefault="00047CA4" w:rsidP="00833734">
      <w:pPr>
        <w:pStyle w:val="Question"/>
        <w:spacing w:after="60"/>
        <w:ind w:firstLine="0"/>
      </w:pPr>
      <w:r w:rsidRPr="00C42E1B">
        <w:t xml:space="preserve">Модератор: </w:t>
      </w:r>
      <w:r>
        <w:t>Удалось раскрыть. Все считают?</w:t>
      </w:r>
    </w:p>
    <w:p w14:paraId="42012C1D" w14:textId="77777777" w:rsidR="00047CA4" w:rsidRDefault="00047CA4" w:rsidP="00833734">
      <w:pPr>
        <w:pStyle w:val="Answer"/>
        <w:spacing w:after="60"/>
        <w:ind w:firstLine="0"/>
      </w:pPr>
      <w:r w:rsidRPr="00BA4C8F">
        <w:rPr>
          <w:b/>
        </w:rPr>
        <w:t>Несколько человек:</w:t>
      </w:r>
      <w:r w:rsidRPr="00C42E1B">
        <w:t xml:space="preserve"> </w:t>
      </w:r>
      <w:r>
        <w:t>Да.</w:t>
      </w:r>
    </w:p>
    <w:p w14:paraId="42061AD1" w14:textId="77777777" w:rsidR="00047CA4" w:rsidRDefault="00047CA4" w:rsidP="00833734">
      <w:pPr>
        <w:pStyle w:val="Question"/>
        <w:spacing w:after="60"/>
        <w:ind w:firstLine="0"/>
      </w:pPr>
      <w:r w:rsidRPr="00C42E1B">
        <w:t xml:space="preserve">Модератор: </w:t>
      </w:r>
      <w:r>
        <w:t>Почему именно удалось, тоже в двух словах, что ярче всего иллюстрировало эту мысль?</w:t>
      </w:r>
    </w:p>
    <w:p w14:paraId="7F3FAC4C" w14:textId="77777777" w:rsidR="00047CA4" w:rsidRDefault="00047CA4" w:rsidP="00833734">
      <w:pPr>
        <w:pStyle w:val="Answer"/>
        <w:spacing w:after="60"/>
        <w:ind w:firstLine="0"/>
      </w:pPr>
      <w:r w:rsidRPr="00BA4C8F">
        <w:rPr>
          <w:b/>
        </w:rPr>
        <w:t>Виктория:</w:t>
      </w:r>
      <w:r w:rsidRPr="00C42E1B">
        <w:t xml:space="preserve"> </w:t>
      </w:r>
      <w:r>
        <w:t>Разговоры двух сестер в магазине с бутылкой вина. Одна говорит свою позицию, вторая отвечает ей свою позицию. Вот там одна сцена, и по ней вообще все понятно.</w:t>
      </w:r>
    </w:p>
    <w:p w14:paraId="48C1E0C9" w14:textId="77777777" w:rsidR="00047CA4" w:rsidRDefault="00047CA4" w:rsidP="00833734">
      <w:pPr>
        <w:pStyle w:val="Answer"/>
        <w:spacing w:after="60"/>
        <w:ind w:firstLine="0"/>
      </w:pPr>
      <w:r w:rsidRPr="00BA4C8F">
        <w:rPr>
          <w:b/>
        </w:rPr>
        <w:t>Женщина:</w:t>
      </w:r>
      <w:r w:rsidRPr="00C42E1B">
        <w:t xml:space="preserve"> </w:t>
      </w:r>
      <w:r>
        <w:t>Даже она не свою позицию, а позицию мужа излагает.</w:t>
      </w:r>
    </w:p>
    <w:p w14:paraId="50D95E8D" w14:textId="77777777" w:rsidR="00047CA4" w:rsidRDefault="00047CA4" w:rsidP="00833734">
      <w:pPr>
        <w:pStyle w:val="Answer"/>
        <w:spacing w:after="60"/>
        <w:ind w:firstLine="0"/>
      </w:pPr>
      <w:r w:rsidRPr="00BA4C8F">
        <w:rPr>
          <w:b/>
        </w:rPr>
        <w:t>Виктория:</w:t>
      </w:r>
      <w:r w:rsidRPr="00C42E1B">
        <w:t xml:space="preserve"> </w:t>
      </w:r>
      <w:r>
        <w:t>Да.</w:t>
      </w:r>
    </w:p>
    <w:p w14:paraId="3E0D37C4" w14:textId="77777777" w:rsidR="00047CA4" w:rsidRDefault="00047CA4" w:rsidP="00833734">
      <w:pPr>
        <w:pStyle w:val="Answer"/>
        <w:spacing w:after="60"/>
        <w:ind w:firstLine="0"/>
      </w:pPr>
      <w:r w:rsidRPr="00BA4C8F">
        <w:rPr>
          <w:b/>
        </w:rPr>
        <w:t>Женщина:</w:t>
      </w:r>
      <w:r w:rsidRPr="00C42E1B">
        <w:t xml:space="preserve"> </w:t>
      </w:r>
      <w:r>
        <w:t xml:space="preserve"> Говорит, но не своими словами.</w:t>
      </w:r>
    </w:p>
    <w:p w14:paraId="1C212D4D" w14:textId="77777777" w:rsidR="00047CA4" w:rsidRDefault="00047CA4" w:rsidP="00833734">
      <w:pPr>
        <w:pStyle w:val="Answer"/>
        <w:spacing w:after="60"/>
        <w:ind w:firstLine="0"/>
      </w:pPr>
      <w:r w:rsidRPr="00BA4C8F">
        <w:rPr>
          <w:b/>
        </w:rPr>
        <w:t>Женщина:</w:t>
      </w:r>
      <w:r>
        <w:t xml:space="preserve"> То, что в политику Украины вмешивались Соединенные Штаты, вот запрет языка, вот это показано, да, что к этому все шло. Вот эта кабинка гласности, я в России не видела, может быть была, не спорю. Вот, то есть,  вот эта тема показана. Что на Украину было воздействие. На Россию, как такового, не было. А потом вот эта тема все-таки, что мы как бы больше, ну сама страна там, я не знаю, богаче. И их задело, что вот как они празднуют, да, там Машино назначение, она говорит, что вот там была аллегория, что празднуют.</w:t>
      </w:r>
    </w:p>
    <w:p w14:paraId="3FD3A74F" w14:textId="77777777" w:rsidR="00047CA4" w:rsidRDefault="00047CA4" w:rsidP="00833734">
      <w:pPr>
        <w:pStyle w:val="Question"/>
        <w:spacing w:after="60"/>
        <w:ind w:firstLine="0"/>
      </w:pPr>
      <w:r w:rsidRPr="00C42E1B">
        <w:t xml:space="preserve">Модератор: </w:t>
      </w:r>
      <w:r>
        <w:t>Окей. Да, благодарю. Если есть еще, что сказать по аргументации, почему все-таки удалось, давайте, если нет, пойдем дальше.</w:t>
      </w:r>
    </w:p>
    <w:p w14:paraId="35C64E5A" w14:textId="77777777" w:rsidR="00047CA4" w:rsidRDefault="00047CA4" w:rsidP="00833734">
      <w:pPr>
        <w:pStyle w:val="Answer"/>
        <w:spacing w:after="60"/>
        <w:ind w:firstLine="0"/>
      </w:pPr>
      <w:r w:rsidRPr="00BA4C8F">
        <w:rPr>
          <w:b/>
        </w:rPr>
        <w:t>Виктория:</w:t>
      </w:r>
      <w:r w:rsidRPr="00C42E1B">
        <w:t xml:space="preserve"> </w:t>
      </w:r>
      <w:r>
        <w:t>Там наличие украинского языка было и русского, и так все понятно было.</w:t>
      </w:r>
    </w:p>
    <w:p w14:paraId="13B8A592" w14:textId="77777777" w:rsidR="00047CA4" w:rsidRDefault="00047CA4" w:rsidP="00833734">
      <w:pPr>
        <w:pStyle w:val="Question"/>
        <w:spacing w:after="60"/>
        <w:ind w:firstLine="0"/>
      </w:pPr>
      <w:r w:rsidRPr="00C42E1B">
        <w:t xml:space="preserve">Модератор: </w:t>
      </w:r>
      <w:r>
        <w:t>Окей. Так, Россия в представлении Анны. Она какая?</w:t>
      </w:r>
    </w:p>
    <w:p w14:paraId="2DB48178" w14:textId="77777777" w:rsidR="00047CA4" w:rsidRDefault="00047CA4" w:rsidP="00833734">
      <w:pPr>
        <w:pStyle w:val="Answer"/>
        <w:spacing w:after="60"/>
        <w:ind w:firstLine="0"/>
      </w:pPr>
      <w:r w:rsidRPr="00BA4C8F">
        <w:rPr>
          <w:b/>
        </w:rPr>
        <w:t>Женщина:</w:t>
      </w:r>
      <w:r w:rsidRPr="00C42E1B">
        <w:t xml:space="preserve"> </w:t>
      </w:r>
      <w:r>
        <w:t>Для нее все-таки чужая изначально. Потому что она плохо, неуютно себя чувствовала.</w:t>
      </w:r>
    </w:p>
    <w:p w14:paraId="00D7B19D" w14:textId="77777777" w:rsidR="00047CA4" w:rsidRDefault="00047CA4" w:rsidP="00833734">
      <w:pPr>
        <w:pStyle w:val="Question"/>
        <w:spacing w:after="60"/>
        <w:ind w:firstLine="0"/>
      </w:pPr>
      <w:r w:rsidRPr="00C42E1B">
        <w:t xml:space="preserve">Модератор: </w:t>
      </w:r>
      <w:r>
        <w:t>Как она в целом воспринимает Россию, россиян?</w:t>
      </w:r>
    </w:p>
    <w:p w14:paraId="6DC57F6B" w14:textId="77777777" w:rsidR="00047CA4" w:rsidRDefault="00047CA4" w:rsidP="00833734">
      <w:pPr>
        <w:pStyle w:val="Answer"/>
        <w:spacing w:after="60"/>
        <w:ind w:firstLine="0"/>
      </w:pPr>
      <w:r w:rsidRPr="00BA4C8F">
        <w:rPr>
          <w:b/>
        </w:rPr>
        <w:t>Виктория:</w:t>
      </w:r>
      <w:r w:rsidRPr="00C42E1B">
        <w:t xml:space="preserve"> </w:t>
      </w:r>
      <w:r>
        <w:t>Как перевалочный пункт.</w:t>
      </w:r>
    </w:p>
    <w:p w14:paraId="4CB60C3B" w14:textId="77777777" w:rsidR="00047CA4" w:rsidRDefault="00047CA4" w:rsidP="00833734">
      <w:pPr>
        <w:pStyle w:val="Answer"/>
        <w:spacing w:after="60"/>
        <w:ind w:firstLine="0"/>
      </w:pPr>
      <w:r w:rsidRPr="00BA4C8F">
        <w:rPr>
          <w:b/>
        </w:rPr>
        <w:t>Женщина:</w:t>
      </w:r>
      <w:r w:rsidRPr="00C42E1B">
        <w:t xml:space="preserve"> </w:t>
      </w:r>
      <w:r>
        <w:t>Все-таки враждебно она воспринимает, потому что все мечтала, если бы у нее были деньги, она бы уехала.</w:t>
      </w:r>
    </w:p>
    <w:p w14:paraId="7F000913" w14:textId="77777777" w:rsidR="00047CA4" w:rsidRDefault="00047CA4" w:rsidP="00833734">
      <w:pPr>
        <w:pStyle w:val="Question"/>
        <w:spacing w:after="60"/>
        <w:ind w:firstLine="0"/>
      </w:pPr>
      <w:r w:rsidRPr="00C42E1B">
        <w:t xml:space="preserve">Модератор: </w:t>
      </w:r>
      <w:r>
        <w:t>Так, давайте проголосуем все-таки, кто считает, что враждебно? Кто считает, что нейтрально, положительно?</w:t>
      </w:r>
    </w:p>
    <w:p w14:paraId="3F690F58" w14:textId="77777777" w:rsidR="00047CA4" w:rsidRDefault="00047CA4" w:rsidP="00833734">
      <w:pPr>
        <w:pStyle w:val="Answer"/>
        <w:spacing w:after="60"/>
        <w:ind w:firstLine="0"/>
      </w:pPr>
      <w:r w:rsidRPr="00BA4C8F">
        <w:rPr>
          <w:b/>
        </w:rPr>
        <w:t>Женщина:</w:t>
      </w:r>
      <w:r w:rsidRPr="00C42E1B">
        <w:t xml:space="preserve"> </w:t>
      </w:r>
      <w:r>
        <w:t>Изначально враждебно.</w:t>
      </w:r>
    </w:p>
    <w:p w14:paraId="3C7E7D1C" w14:textId="77777777" w:rsidR="00047CA4" w:rsidRDefault="00047CA4" w:rsidP="00833734">
      <w:pPr>
        <w:pStyle w:val="Question"/>
        <w:spacing w:after="60"/>
        <w:ind w:firstLine="0"/>
      </w:pPr>
      <w:r w:rsidRPr="00C42E1B">
        <w:t>Модератор:</w:t>
      </w:r>
      <w:r>
        <w:t xml:space="preserve"> Все считают, что враждебно?</w:t>
      </w:r>
    </w:p>
    <w:p w14:paraId="5B92625A" w14:textId="77777777" w:rsidR="00047CA4" w:rsidRDefault="00047CA4" w:rsidP="00833734">
      <w:pPr>
        <w:pStyle w:val="Answer"/>
        <w:spacing w:after="60"/>
        <w:ind w:firstLine="0"/>
      </w:pPr>
      <w:r w:rsidRPr="00BA4C8F">
        <w:rPr>
          <w:b/>
        </w:rPr>
        <w:t>Женщина:</w:t>
      </w:r>
      <w:r w:rsidRPr="00C42E1B">
        <w:t xml:space="preserve"> </w:t>
      </w:r>
      <w:r>
        <w:t>Изначально враждебно.</w:t>
      </w:r>
    </w:p>
    <w:p w14:paraId="19D405F7" w14:textId="77777777" w:rsidR="00047CA4" w:rsidRDefault="00047CA4" w:rsidP="00833734">
      <w:pPr>
        <w:pStyle w:val="Question"/>
        <w:spacing w:after="60"/>
        <w:ind w:firstLine="0"/>
      </w:pPr>
      <w:r w:rsidRPr="00C42E1B">
        <w:t xml:space="preserve">Модератор: </w:t>
      </w:r>
      <w:r>
        <w:t>Алена, в двух словах почему нет?</w:t>
      </w:r>
    </w:p>
    <w:p w14:paraId="75F5A474" w14:textId="77777777" w:rsidR="00047CA4" w:rsidRDefault="00047CA4" w:rsidP="00833734">
      <w:pPr>
        <w:pStyle w:val="Answer"/>
        <w:spacing w:after="60"/>
        <w:ind w:firstLine="0"/>
      </w:pPr>
      <w:r w:rsidRPr="00BA4C8F">
        <w:rPr>
          <w:b/>
        </w:rPr>
        <w:t>Алена:</w:t>
      </w:r>
      <w:r w:rsidRPr="00C42E1B">
        <w:t xml:space="preserve"> </w:t>
      </w:r>
      <w:r>
        <w:t>Опять же, человек приехал с голой попой, ничего за спиной. Тут дело не в враждебности, а просто у нее ощущение не враждебности от России, а то, что ее, образно говоря, не ждали. Вот такой момент.</w:t>
      </w:r>
    </w:p>
    <w:p w14:paraId="6BB2DA2B" w14:textId="77777777" w:rsidR="00047CA4" w:rsidRDefault="00047CA4" w:rsidP="00833734">
      <w:pPr>
        <w:pStyle w:val="Answer"/>
        <w:spacing w:after="60"/>
        <w:ind w:firstLine="0"/>
      </w:pPr>
      <w:r w:rsidRPr="00BA4C8F">
        <w:rPr>
          <w:b/>
        </w:rPr>
        <w:t>Женщина:</w:t>
      </w:r>
      <w:r w:rsidRPr="00C42E1B">
        <w:t xml:space="preserve"> </w:t>
      </w:r>
      <w:r>
        <w:t>Она вынуждена была.</w:t>
      </w:r>
    </w:p>
    <w:p w14:paraId="47689058" w14:textId="77777777" w:rsidR="00047CA4" w:rsidRDefault="00047CA4" w:rsidP="00833734">
      <w:pPr>
        <w:pStyle w:val="Answer"/>
        <w:spacing w:after="60"/>
        <w:ind w:firstLine="0"/>
      </w:pPr>
      <w:r w:rsidRPr="00BA4C8F">
        <w:rPr>
          <w:b/>
        </w:rPr>
        <w:t>Алена:</w:t>
      </w:r>
      <w:r w:rsidRPr="00C42E1B">
        <w:t xml:space="preserve"> </w:t>
      </w:r>
      <w:r>
        <w:t>Да, вот момент. Ситуация. Сложившиеся обстоятельства.</w:t>
      </w:r>
    </w:p>
    <w:p w14:paraId="11764907" w14:textId="77777777" w:rsidR="00047CA4" w:rsidRDefault="00047CA4" w:rsidP="00833734">
      <w:pPr>
        <w:pStyle w:val="Question"/>
        <w:spacing w:after="60"/>
        <w:ind w:firstLine="0"/>
      </w:pPr>
      <w:r w:rsidRPr="00C42E1B">
        <w:t>Модератор:</w:t>
      </w:r>
      <w:r>
        <w:t xml:space="preserve"> Спасибо. Я услышал эту аргументацию. Скажите, а вообще, согласны ли вы, что к концу, к финалу сериала все-таки изменилось отношение к России у Анны?</w:t>
      </w:r>
    </w:p>
    <w:p w14:paraId="01DC48D8" w14:textId="77777777" w:rsidR="00047CA4" w:rsidRDefault="00047CA4" w:rsidP="00833734">
      <w:pPr>
        <w:pStyle w:val="Answer"/>
        <w:spacing w:after="60"/>
        <w:ind w:firstLine="0"/>
      </w:pPr>
      <w:r w:rsidRPr="00BA4C8F">
        <w:rPr>
          <w:b/>
        </w:rPr>
        <w:t>Несколько человек:</w:t>
      </w:r>
      <w:r w:rsidRPr="00C42E1B">
        <w:t xml:space="preserve"> </w:t>
      </w:r>
      <w:r>
        <w:t>Конечно.</w:t>
      </w:r>
    </w:p>
    <w:p w14:paraId="7AE33BE4" w14:textId="77777777" w:rsidR="00047CA4" w:rsidRDefault="00047CA4" w:rsidP="00833734">
      <w:pPr>
        <w:pStyle w:val="Question"/>
        <w:spacing w:after="60"/>
        <w:ind w:firstLine="0"/>
      </w:pPr>
      <w:r w:rsidRPr="00C42E1B">
        <w:t>Модератор:</w:t>
      </w:r>
      <w:r>
        <w:t xml:space="preserve"> Все согласны?</w:t>
      </w:r>
    </w:p>
    <w:p w14:paraId="7A7D8739" w14:textId="77777777" w:rsidR="00047CA4" w:rsidRDefault="00047CA4" w:rsidP="00833734">
      <w:pPr>
        <w:pStyle w:val="Answer"/>
        <w:spacing w:after="60"/>
        <w:ind w:firstLine="0"/>
      </w:pPr>
      <w:r w:rsidRPr="00BA4C8F">
        <w:rPr>
          <w:b/>
        </w:rPr>
        <w:t>Женщина:</w:t>
      </w:r>
      <w:r>
        <w:t xml:space="preserve"> Да.</w:t>
      </w:r>
    </w:p>
    <w:p w14:paraId="3CB98E1E" w14:textId="77777777" w:rsidR="00047CA4" w:rsidRDefault="00047CA4" w:rsidP="00833734">
      <w:pPr>
        <w:pStyle w:val="Answer"/>
        <w:spacing w:after="60"/>
        <w:ind w:firstLine="0"/>
      </w:pPr>
      <w:r w:rsidRPr="00BA4C8F">
        <w:rPr>
          <w:b/>
        </w:rPr>
        <w:t>Женщина:</w:t>
      </w:r>
      <w:r>
        <w:t xml:space="preserve"> И муж был за Россию.</w:t>
      </w:r>
    </w:p>
    <w:p w14:paraId="358DEAD8" w14:textId="77777777" w:rsidR="00047CA4" w:rsidRDefault="00047CA4" w:rsidP="00833734">
      <w:pPr>
        <w:pStyle w:val="Answer"/>
        <w:spacing w:after="60"/>
        <w:ind w:firstLine="0"/>
      </w:pPr>
      <w:r w:rsidRPr="00BA4C8F">
        <w:rPr>
          <w:b/>
        </w:rPr>
        <w:t>Женщина:</w:t>
      </w:r>
      <w:r w:rsidRPr="00C42E1B">
        <w:t xml:space="preserve"> </w:t>
      </w:r>
      <w:r>
        <w:t>Благодаря мужу и изменилась.</w:t>
      </w:r>
    </w:p>
    <w:p w14:paraId="2077210F" w14:textId="77777777" w:rsidR="00047CA4" w:rsidRDefault="00047CA4" w:rsidP="00833734">
      <w:pPr>
        <w:pStyle w:val="Question"/>
        <w:spacing w:after="60"/>
        <w:ind w:firstLine="0"/>
      </w:pPr>
      <w:r w:rsidRPr="00C42E1B">
        <w:t xml:space="preserve">Модератор: </w:t>
      </w:r>
      <w:r>
        <w:t>Перестала ли она считать, что Россия во всем виновата?</w:t>
      </w:r>
    </w:p>
    <w:p w14:paraId="153C05F5" w14:textId="77777777" w:rsidR="00047CA4" w:rsidRDefault="00047CA4" w:rsidP="00833734">
      <w:pPr>
        <w:pStyle w:val="Answer"/>
        <w:spacing w:after="60"/>
        <w:ind w:firstLine="0"/>
      </w:pPr>
      <w:r w:rsidRPr="00BA4C8F">
        <w:rPr>
          <w:b/>
        </w:rPr>
        <w:t>Виктория:</w:t>
      </w:r>
      <w:r w:rsidRPr="00C42E1B">
        <w:t xml:space="preserve"> </w:t>
      </w:r>
      <w:r>
        <w:t>Перестала.</w:t>
      </w:r>
    </w:p>
    <w:p w14:paraId="3ABD42C0" w14:textId="77777777" w:rsidR="00047CA4" w:rsidRDefault="00047CA4" w:rsidP="00833734">
      <w:pPr>
        <w:pStyle w:val="Question"/>
        <w:spacing w:after="60"/>
        <w:ind w:firstLine="0"/>
      </w:pPr>
      <w:r w:rsidRPr="00C42E1B">
        <w:t xml:space="preserve">Модератор: </w:t>
      </w:r>
      <w:r>
        <w:t xml:space="preserve"> Кто считает, что нет?</w:t>
      </w:r>
    </w:p>
    <w:p w14:paraId="09B682D1" w14:textId="77777777" w:rsidR="00047CA4" w:rsidRDefault="00047CA4" w:rsidP="00833734">
      <w:pPr>
        <w:pStyle w:val="Answer"/>
        <w:spacing w:after="60"/>
        <w:ind w:firstLine="0"/>
      </w:pPr>
      <w:r w:rsidRPr="00BA4C8F">
        <w:rPr>
          <w:b/>
        </w:rPr>
        <w:t>Женщина:</w:t>
      </w:r>
      <w:r w:rsidRPr="00C42E1B">
        <w:t xml:space="preserve"> </w:t>
      </w:r>
      <w:r>
        <w:t>Стала патриоткой.</w:t>
      </w:r>
    </w:p>
    <w:p w14:paraId="39C52ED8" w14:textId="77777777" w:rsidR="00047CA4" w:rsidRDefault="00047CA4" w:rsidP="00833734">
      <w:pPr>
        <w:pStyle w:val="Answer"/>
        <w:spacing w:after="60"/>
        <w:ind w:firstLine="0"/>
      </w:pPr>
      <w:r w:rsidRPr="00BA4C8F">
        <w:rPr>
          <w:b/>
        </w:rPr>
        <w:t>Женщина:</w:t>
      </w:r>
      <w:r w:rsidRPr="00C42E1B">
        <w:t xml:space="preserve"> </w:t>
      </w:r>
      <w:r>
        <w:t xml:space="preserve"> И осталась даже в России, можно сказать.</w:t>
      </w:r>
    </w:p>
    <w:p w14:paraId="5CA2E0AB" w14:textId="77777777" w:rsidR="00047CA4" w:rsidRDefault="00047CA4" w:rsidP="00833734">
      <w:pPr>
        <w:pStyle w:val="Question"/>
        <w:spacing w:after="60"/>
        <w:ind w:firstLine="0"/>
      </w:pPr>
      <w:r w:rsidRPr="00C42E1B">
        <w:t xml:space="preserve">Модератор: </w:t>
      </w:r>
      <w:r>
        <w:t>У кого-то есть другое мнение на этот счет?</w:t>
      </w:r>
    </w:p>
    <w:p w14:paraId="6F91F5E8" w14:textId="77777777" w:rsidR="00047CA4" w:rsidRDefault="00047CA4" w:rsidP="00833734">
      <w:pPr>
        <w:pStyle w:val="Answer"/>
        <w:spacing w:after="60"/>
        <w:ind w:firstLine="0"/>
      </w:pPr>
      <w:r w:rsidRPr="00BA4C8F">
        <w:rPr>
          <w:b/>
        </w:rPr>
        <w:t>Женщина:</w:t>
      </w:r>
      <w:r w:rsidRPr="00C42E1B">
        <w:t xml:space="preserve"> </w:t>
      </w:r>
      <w:r>
        <w:t>Я думаю, что возможно нет, из-за того, что она на работу пошла, где эти либеральные СМИ.</w:t>
      </w:r>
    </w:p>
    <w:p w14:paraId="4D93B3CD" w14:textId="77777777" w:rsidR="00047CA4" w:rsidRDefault="00047CA4" w:rsidP="00833734">
      <w:pPr>
        <w:pStyle w:val="Answer"/>
        <w:spacing w:after="60"/>
        <w:ind w:firstLine="0"/>
      </w:pPr>
      <w:r w:rsidRPr="00BA4C8F">
        <w:rPr>
          <w:b/>
        </w:rPr>
        <w:t>Женщина:</w:t>
      </w:r>
      <w:r>
        <w:t xml:space="preserve"> Веяния.</w:t>
      </w:r>
    </w:p>
    <w:p w14:paraId="36659651" w14:textId="77777777" w:rsidR="00047CA4" w:rsidRDefault="00047CA4" w:rsidP="00833734">
      <w:pPr>
        <w:pStyle w:val="Answer"/>
        <w:spacing w:after="60"/>
        <w:ind w:firstLine="0"/>
      </w:pPr>
      <w:r w:rsidRPr="00BA4C8F">
        <w:rPr>
          <w:b/>
        </w:rPr>
        <w:t>Женщина:</w:t>
      </w:r>
      <w:r>
        <w:t xml:space="preserve"> Веяния, да. Возможно, она тоже не до конца осталась.</w:t>
      </w:r>
    </w:p>
    <w:p w14:paraId="724468E8" w14:textId="77777777" w:rsidR="00047CA4" w:rsidRDefault="00047CA4" w:rsidP="00833734">
      <w:pPr>
        <w:pStyle w:val="Answer"/>
        <w:spacing w:after="60"/>
        <w:ind w:firstLine="0"/>
      </w:pPr>
      <w:r w:rsidRPr="00BA4C8F">
        <w:rPr>
          <w:b/>
        </w:rPr>
        <w:t>Женщина:</w:t>
      </w:r>
      <w:r w:rsidRPr="00C42E1B">
        <w:t xml:space="preserve"> </w:t>
      </w:r>
      <w:r>
        <w:t xml:space="preserve">Но это было до посещения </w:t>
      </w:r>
      <w:proofErr w:type="spellStart"/>
      <w:r>
        <w:t>ФСБшника</w:t>
      </w:r>
      <w:proofErr w:type="spellEnd"/>
      <w:r>
        <w:t xml:space="preserve"> и просмотра видео. После видео.</w:t>
      </w:r>
    </w:p>
    <w:p w14:paraId="4579710F" w14:textId="77777777" w:rsidR="00047CA4" w:rsidRDefault="00047CA4" w:rsidP="00833734">
      <w:pPr>
        <w:pStyle w:val="Answer"/>
        <w:spacing w:after="60"/>
        <w:ind w:firstLine="0"/>
      </w:pPr>
      <w:r w:rsidRPr="00BA4C8F">
        <w:rPr>
          <w:b/>
        </w:rPr>
        <w:t>Женщина:</w:t>
      </w:r>
      <w:r>
        <w:t xml:space="preserve"> Возможно, там надо досчитать, что она ушла с работы с этой.</w:t>
      </w:r>
    </w:p>
    <w:p w14:paraId="5EF33220" w14:textId="77777777" w:rsidR="00047CA4" w:rsidRDefault="00047CA4" w:rsidP="00833734">
      <w:pPr>
        <w:pStyle w:val="Answer"/>
        <w:spacing w:after="60"/>
        <w:ind w:firstLine="0"/>
      </w:pPr>
      <w:r w:rsidRPr="00BA4C8F">
        <w:rPr>
          <w:b/>
        </w:rPr>
        <w:t>Женщина:</w:t>
      </w:r>
      <w:r w:rsidRPr="008D45B2">
        <w:t xml:space="preserve"> </w:t>
      </w:r>
      <w:r>
        <w:t xml:space="preserve"> Она же говорит сыну – я ушла с работы.</w:t>
      </w:r>
    </w:p>
    <w:p w14:paraId="32D6E21F" w14:textId="77777777" w:rsidR="00047CA4" w:rsidRDefault="00047CA4" w:rsidP="00833734">
      <w:pPr>
        <w:pStyle w:val="Answer"/>
        <w:spacing w:after="60"/>
        <w:ind w:firstLine="0"/>
      </w:pPr>
      <w:r w:rsidRPr="00BA4C8F">
        <w:rPr>
          <w:b/>
        </w:rPr>
        <w:t>Женщина:</w:t>
      </w:r>
      <w:r w:rsidRPr="008D45B2">
        <w:t xml:space="preserve"> </w:t>
      </w:r>
      <w:r>
        <w:t>После того, когда сына уже освободили, после того, когда муж  - ей показали видео мужа, все у нее кардинально. Она все.</w:t>
      </w:r>
    </w:p>
    <w:p w14:paraId="78AD99B2" w14:textId="77777777" w:rsidR="00047CA4" w:rsidRDefault="00047CA4" w:rsidP="00833734">
      <w:pPr>
        <w:pStyle w:val="Question"/>
        <w:spacing w:after="60"/>
        <w:ind w:firstLine="0"/>
      </w:pPr>
      <w:r w:rsidRPr="008D45B2">
        <w:t>Модератор:</w:t>
      </w:r>
      <w:r>
        <w:t xml:space="preserve"> Спасибо. Очень короткое голосование. Кто считает, что она изменила свою позицию? Кто считает, что нет? Юлия, вы воздержались?</w:t>
      </w:r>
    </w:p>
    <w:p w14:paraId="36EE4B15" w14:textId="77777777" w:rsidR="00047CA4" w:rsidRDefault="00047CA4" w:rsidP="00833734">
      <w:pPr>
        <w:pStyle w:val="Answer"/>
        <w:spacing w:after="60"/>
        <w:ind w:firstLine="0"/>
      </w:pPr>
      <w:r w:rsidRPr="00BA4C8F">
        <w:rPr>
          <w:b/>
        </w:rPr>
        <w:t>Юлия:</w:t>
      </w:r>
      <w:r>
        <w:t xml:space="preserve"> Я не поняла, она ушла с работы или нет?</w:t>
      </w:r>
    </w:p>
    <w:p w14:paraId="6EC3438F" w14:textId="77777777" w:rsidR="00047CA4" w:rsidRDefault="00047CA4" w:rsidP="00833734">
      <w:pPr>
        <w:pStyle w:val="Answer"/>
        <w:spacing w:after="60"/>
        <w:ind w:firstLine="0"/>
      </w:pPr>
      <w:r w:rsidRPr="00BA4C8F">
        <w:rPr>
          <w:b/>
        </w:rPr>
        <w:t>Женщина:</w:t>
      </w:r>
      <w:r w:rsidRPr="008D45B2">
        <w:t xml:space="preserve"> </w:t>
      </w:r>
      <w:r>
        <w:t>Она осталась редактором.</w:t>
      </w:r>
    </w:p>
    <w:p w14:paraId="5403CA78" w14:textId="77777777" w:rsidR="00047CA4" w:rsidRDefault="00047CA4" w:rsidP="00833734">
      <w:pPr>
        <w:pStyle w:val="Answer"/>
        <w:spacing w:after="60"/>
        <w:ind w:firstLine="0"/>
      </w:pPr>
      <w:r w:rsidRPr="00BA4C8F">
        <w:rPr>
          <w:b/>
        </w:rPr>
        <w:t>Юлия:</w:t>
      </w:r>
      <w:r>
        <w:t xml:space="preserve"> Ну вот, редактором. Поэтому я считаю, что она все-таки.</w:t>
      </w:r>
    </w:p>
    <w:p w14:paraId="307B51CF" w14:textId="77777777" w:rsidR="00047CA4" w:rsidRDefault="00047CA4" w:rsidP="00833734">
      <w:pPr>
        <w:pStyle w:val="Question"/>
        <w:spacing w:after="60"/>
        <w:ind w:firstLine="0"/>
      </w:pPr>
      <w:r w:rsidRPr="008D45B2">
        <w:t xml:space="preserve">Модератор: </w:t>
      </w:r>
      <w:r>
        <w:t>Окей. Идем далее. Скажите, а что конкретно повлияло в двух словах? Что для вас главный индикатор? Или что повлияло в самом сюжете, в сериале, на изменение отношения к России?</w:t>
      </w:r>
    </w:p>
    <w:p w14:paraId="05FE417A" w14:textId="77777777" w:rsidR="00047CA4" w:rsidRDefault="00047CA4" w:rsidP="00833734">
      <w:pPr>
        <w:pStyle w:val="Answer"/>
        <w:spacing w:after="60"/>
        <w:ind w:firstLine="0"/>
      </w:pPr>
      <w:r w:rsidRPr="00BA4C8F">
        <w:rPr>
          <w:b/>
        </w:rPr>
        <w:t>Женщина:</w:t>
      </w:r>
      <w:r w:rsidRPr="008D45B2">
        <w:t xml:space="preserve"> </w:t>
      </w:r>
      <w:r>
        <w:t xml:space="preserve"> У Анны?</w:t>
      </w:r>
    </w:p>
    <w:p w14:paraId="06229F8B" w14:textId="77777777" w:rsidR="00047CA4" w:rsidRDefault="00047CA4" w:rsidP="00833734">
      <w:pPr>
        <w:pStyle w:val="Question"/>
        <w:spacing w:after="60"/>
        <w:ind w:firstLine="0"/>
      </w:pPr>
      <w:r w:rsidRPr="008D45B2">
        <w:t xml:space="preserve">Модератор: </w:t>
      </w:r>
      <w:r>
        <w:t>Да.</w:t>
      </w:r>
    </w:p>
    <w:p w14:paraId="794F5024" w14:textId="77777777" w:rsidR="00047CA4" w:rsidRDefault="00047CA4" w:rsidP="00833734">
      <w:pPr>
        <w:pStyle w:val="Answer"/>
        <w:spacing w:after="60"/>
        <w:ind w:firstLine="0"/>
      </w:pPr>
      <w:r w:rsidRPr="00BA4C8F">
        <w:rPr>
          <w:b/>
        </w:rPr>
        <w:t>Женщина:</w:t>
      </w:r>
      <w:r w:rsidRPr="008D45B2">
        <w:t xml:space="preserve"> </w:t>
      </w:r>
      <w:r>
        <w:t xml:space="preserve"> Видео мужа.</w:t>
      </w:r>
    </w:p>
    <w:p w14:paraId="72C25B34" w14:textId="77777777" w:rsidR="00047CA4" w:rsidRDefault="00047CA4" w:rsidP="00833734">
      <w:pPr>
        <w:pStyle w:val="Answer"/>
        <w:spacing w:after="60"/>
        <w:ind w:firstLine="0"/>
      </w:pPr>
      <w:r w:rsidRPr="00BA4C8F">
        <w:rPr>
          <w:b/>
        </w:rPr>
        <w:t>Женщина:</w:t>
      </w:r>
      <w:r w:rsidRPr="008D45B2">
        <w:t xml:space="preserve"> </w:t>
      </w:r>
      <w:r>
        <w:t>Видео с мужем, освобождения сына. Все.</w:t>
      </w:r>
    </w:p>
    <w:p w14:paraId="2531C9E9" w14:textId="77777777" w:rsidR="00047CA4" w:rsidRDefault="00047CA4" w:rsidP="00833734">
      <w:pPr>
        <w:pStyle w:val="Question"/>
        <w:spacing w:after="60"/>
        <w:ind w:firstLine="0"/>
      </w:pPr>
      <w:r w:rsidRPr="008D45B2">
        <w:t>Модератор:</w:t>
      </w:r>
      <w:r>
        <w:t xml:space="preserve"> А все, больше ничего не повлияло?</w:t>
      </w:r>
    </w:p>
    <w:p w14:paraId="021BB867" w14:textId="77777777" w:rsidR="00047CA4" w:rsidRDefault="00047CA4" w:rsidP="00833734">
      <w:pPr>
        <w:pStyle w:val="Answer"/>
        <w:spacing w:after="60"/>
        <w:ind w:firstLine="0"/>
      </w:pPr>
      <w:r w:rsidRPr="00BA4C8F">
        <w:rPr>
          <w:b/>
        </w:rPr>
        <w:t>Несколько человек:</w:t>
      </w:r>
      <w:r w:rsidRPr="008D45B2">
        <w:t xml:space="preserve"> </w:t>
      </w:r>
      <w:r>
        <w:t>Больше ничего.</w:t>
      </w:r>
    </w:p>
    <w:p w14:paraId="7C7E0934" w14:textId="77777777" w:rsidR="00047CA4" w:rsidRDefault="00047CA4" w:rsidP="00833734">
      <w:pPr>
        <w:pStyle w:val="Question"/>
        <w:spacing w:after="60"/>
        <w:ind w:firstLine="0"/>
      </w:pPr>
      <w:r w:rsidRPr="008D45B2">
        <w:t xml:space="preserve">Модератор: </w:t>
      </w:r>
      <w:r>
        <w:t>Видео с мужем, освобождение сына.</w:t>
      </w:r>
    </w:p>
    <w:p w14:paraId="0A33FC2B" w14:textId="77777777" w:rsidR="00047CA4" w:rsidRDefault="00047CA4" w:rsidP="00833734">
      <w:pPr>
        <w:pStyle w:val="Answer"/>
        <w:spacing w:after="60"/>
        <w:ind w:firstLine="0"/>
      </w:pPr>
      <w:r w:rsidRPr="00BA4C8F">
        <w:rPr>
          <w:b/>
        </w:rPr>
        <w:t>Женщина:</w:t>
      </w:r>
      <w:r w:rsidRPr="008D45B2">
        <w:t xml:space="preserve"> </w:t>
      </w:r>
      <w:r>
        <w:t>Мне кажется, если бы мужа не показали, она бы так до конца перла бы за Украину. Все.</w:t>
      </w:r>
    </w:p>
    <w:p w14:paraId="075DB3CC" w14:textId="77777777" w:rsidR="00047CA4" w:rsidRDefault="00047CA4" w:rsidP="00833734">
      <w:pPr>
        <w:pStyle w:val="Answer"/>
        <w:spacing w:after="60"/>
        <w:ind w:firstLine="0"/>
      </w:pPr>
      <w:r w:rsidRPr="00BA4C8F">
        <w:rPr>
          <w:b/>
        </w:rPr>
        <w:t>Женщина:</w:t>
      </w:r>
      <w:r>
        <w:t xml:space="preserve"> Да. Если бы она видео не посмотрела, она бы и квартиру продала.</w:t>
      </w:r>
    </w:p>
    <w:p w14:paraId="30C75919" w14:textId="77777777" w:rsidR="00047CA4" w:rsidRDefault="00047CA4" w:rsidP="00833734">
      <w:pPr>
        <w:pStyle w:val="Question"/>
        <w:spacing w:after="60"/>
        <w:ind w:firstLine="0"/>
      </w:pPr>
      <w:r w:rsidRPr="008D45B2">
        <w:t xml:space="preserve">Модератор: </w:t>
      </w:r>
      <w:r>
        <w:t>Для вас это убедительно или нет? Что она поменяла?</w:t>
      </w:r>
    </w:p>
    <w:p w14:paraId="6AB1F290" w14:textId="77777777" w:rsidR="00047CA4" w:rsidRDefault="00047CA4" w:rsidP="00833734">
      <w:pPr>
        <w:pStyle w:val="Answer"/>
        <w:spacing w:after="60"/>
        <w:ind w:firstLine="0"/>
      </w:pPr>
      <w:r w:rsidRPr="00BA4C8F">
        <w:rPr>
          <w:b/>
        </w:rPr>
        <w:t>Несколько человек:</w:t>
      </w:r>
      <w:r w:rsidRPr="008D45B2">
        <w:t xml:space="preserve"> </w:t>
      </w:r>
      <w:r>
        <w:t>Да.</w:t>
      </w:r>
    </w:p>
    <w:p w14:paraId="47B38063" w14:textId="77777777" w:rsidR="00047CA4" w:rsidRDefault="00047CA4" w:rsidP="00833734">
      <w:pPr>
        <w:pStyle w:val="Question"/>
        <w:spacing w:after="60"/>
        <w:ind w:firstLine="0"/>
      </w:pPr>
      <w:r w:rsidRPr="008D45B2">
        <w:t xml:space="preserve">Модератор: </w:t>
      </w:r>
      <w:r>
        <w:t xml:space="preserve"> Прямо понятно.</w:t>
      </w:r>
    </w:p>
    <w:p w14:paraId="4C513C64" w14:textId="77777777" w:rsidR="00047CA4" w:rsidRDefault="00047CA4" w:rsidP="00833734">
      <w:pPr>
        <w:pStyle w:val="Answer"/>
        <w:spacing w:after="60"/>
        <w:ind w:firstLine="0"/>
      </w:pPr>
      <w:r w:rsidRPr="00BA4C8F">
        <w:rPr>
          <w:b/>
        </w:rPr>
        <w:t>Женщина:</w:t>
      </w:r>
      <w:r w:rsidRPr="008D45B2">
        <w:t xml:space="preserve"> </w:t>
      </w:r>
      <w:r>
        <w:t xml:space="preserve"> Да.</w:t>
      </w:r>
    </w:p>
    <w:p w14:paraId="6386ADC7" w14:textId="77777777" w:rsidR="00047CA4" w:rsidRDefault="00047CA4" w:rsidP="00833734">
      <w:pPr>
        <w:pStyle w:val="Answer"/>
        <w:spacing w:after="60"/>
        <w:ind w:firstLine="0"/>
      </w:pPr>
      <w:r w:rsidRPr="00BA4C8F">
        <w:rPr>
          <w:b/>
        </w:rPr>
        <w:t>Женщина:</w:t>
      </w:r>
      <w:r w:rsidRPr="008D45B2">
        <w:t xml:space="preserve"> </w:t>
      </w:r>
      <w:r>
        <w:t>Тем более было сказано, что твоего мужа убили, как собаку. Представляете? Какой удар был от украинцев.</w:t>
      </w:r>
    </w:p>
    <w:p w14:paraId="40C5A93F" w14:textId="77777777" w:rsidR="00047CA4" w:rsidRDefault="00047CA4" w:rsidP="00833734">
      <w:pPr>
        <w:pStyle w:val="Question"/>
        <w:spacing w:after="60"/>
        <w:ind w:firstLine="0"/>
      </w:pPr>
      <w:r w:rsidRPr="008D45B2">
        <w:t xml:space="preserve">Модератор: </w:t>
      </w:r>
      <w:r>
        <w:t>Элеонора, для вас убедительно?</w:t>
      </w:r>
    </w:p>
    <w:p w14:paraId="79FABCAF" w14:textId="77777777" w:rsidR="00047CA4" w:rsidRDefault="00047CA4" w:rsidP="00833734">
      <w:pPr>
        <w:pStyle w:val="Answer"/>
        <w:spacing w:after="60"/>
        <w:ind w:firstLine="0"/>
      </w:pPr>
      <w:r w:rsidRPr="00BA4C8F">
        <w:rPr>
          <w:b/>
        </w:rPr>
        <w:t>Элеонора:</w:t>
      </w:r>
      <w:r w:rsidRPr="008D45B2">
        <w:t xml:space="preserve"> </w:t>
      </w:r>
      <w:r>
        <w:t>Да.</w:t>
      </w:r>
    </w:p>
    <w:p w14:paraId="23258DDF" w14:textId="77777777" w:rsidR="00047CA4" w:rsidRDefault="00047CA4" w:rsidP="00833734">
      <w:pPr>
        <w:pStyle w:val="Question"/>
        <w:spacing w:after="60"/>
        <w:ind w:firstLine="0"/>
      </w:pPr>
      <w:r w:rsidRPr="008D45B2">
        <w:t xml:space="preserve">Модератор: </w:t>
      </w:r>
      <w:r>
        <w:t>Юлия?</w:t>
      </w:r>
    </w:p>
    <w:p w14:paraId="72C06712" w14:textId="77777777" w:rsidR="00047CA4" w:rsidRDefault="00047CA4" w:rsidP="00833734">
      <w:pPr>
        <w:pStyle w:val="Answer"/>
        <w:spacing w:after="60"/>
        <w:ind w:firstLine="0"/>
      </w:pPr>
      <w:r w:rsidRPr="00BA4C8F">
        <w:rPr>
          <w:b/>
        </w:rPr>
        <w:t>Юлия:</w:t>
      </w:r>
      <w:r w:rsidRPr="008D45B2">
        <w:t xml:space="preserve"> </w:t>
      </w:r>
      <w:r>
        <w:t>Да, я тоже так считаю.</w:t>
      </w:r>
    </w:p>
    <w:p w14:paraId="5A3F0D2E" w14:textId="77777777" w:rsidR="00047CA4" w:rsidRDefault="00047CA4" w:rsidP="00833734">
      <w:pPr>
        <w:pStyle w:val="Question"/>
        <w:spacing w:after="60"/>
        <w:ind w:firstLine="0"/>
      </w:pPr>
      <w:r w:rsidRPr="008D45B2">
        <w:t>Модератор:</w:t>
      </w:r>
      <w:r>
        <w:t xml:space="preserve"> Благодарю. Какими в сериале представлены российские СМИ?</w:t>
      </w:r>
    </w:p>
    <w:p w14:paraId="3FE9906D" w14:textId="77777777" w:rsidR="00047CA4" w:rsidRDefault="00047CA4" w:rsidP="00833734">
      <w:pPr>
        <w:pStyle w:val="Answer"/>
        <w:spacing w:after="60"/>
        <w:ind w:firstLine="0"/>
      </w:pPr>
      <w:r w:rsidRPr="00BA4C8F">
        <w:rPr>
          <w:b/>
        </w:rPr>
        <w:t>Виктория:</w:t>
      </w:r>
      <w:r w:rsidRPr="008D45B2">
        <w:t xml:space="preserve"> </w:t>
      </w:r>
      <w:r>
        <w:t>Вот вопрос вообще, непонятный.</w:t>
      </w:r>
    </w:p>
    <w:p w14:paraId="7E5682F4" w14:textId="77777777" w:rsidR="00047CA4" w:rsidRDefault="00047CA4" w:rsidP="00833734">
      <w:pPr>
        <w:pStyle w:val="Question"/>
        <w:spacing w:after="60"/>
        <w:ind w:firstLine="0"/>
      </w:pPr>
      <w:r w:rsidRPr="008D45B2">
        <w:t xml:space="preserve">Модератор: </w:t>
      </w:r>
      <w:r>
        <w:t>В сериале некоторым образом вы видите сводки новостей и какие-то мнения о российских СМИ. Какими они представлены? Вы помните?</w:t>
      </w:r>
    </w:p>
    <w:p w14:paraId="57EAD748" w14:textId="77777777" w:rsidR="00047CA4" w:rsidRDefault="00047CA4" w:rsidP="00833734">
      <w:pPr>
        <w:pStyle w:val="Answer"/>
        <w:spacing w:after="60"/>
        <w:ind w:firstLine="0"/>
      </w:pPr>
      <w:r w:rsidRPr="00BA4C8F">
        <w:rPr>
          <w:b/>
        </w:rPr>
        <w:t>Женщина:</w:t>
      </w:r>
      <w:r w:rsidRPr="008D45B2">
        <w:t xml:space="preserve"> </w:t>
      </w:r>
      <w:r>
        <w:t>Ну, то, что там свободы слова нет. Они боялись что-то в эфир лишнее пустить. Надо было.</w:t>
      </w:r>
    </w:p>
    <w:p w14:paraId="6751BCBF" w14:textId="77777777" w:rsidR="00047CA4" w:rsidRDefault="00047CA4" w:rsidP="00833734">
      <w:pPr>
        <w:pStyle w:val="Answer"/>
        <w:spacing w:after="60"/>
        <w:ind w:firstLine="0"/>
      </w:pPr>
      <w:r w:rsidRPr="00BA4C8F">
        <w:rPr>
          <w:b/>
        </w:rPr>
        <w:t>Женщина:</w:t>
      </w:r>
      <w:r w:rsidRPr="008D45B2">
        <w:t xml:space="preserve"> </w:t>
      </w:r>
      <w:r>
        <w:t xml:space="preserve"> Цензура.</w:t>
      </w:r>
    </w:p>
    <w:p w14:paraId="45C2D230" w14:textId="77777777" w:rsidR="00047CA4" w:rsidRDefault="00047CA4" w:rsidP="00833734">
      <w:pPr>
        <w:pStyle w:val="Answer"/>
        <w:spacing w:after="60"/>
        <w:ind w:firstLine="0"/>
      </w:pPr>
      <w:r w:rsidRPr="00BA4C8F">
        <w:rPr>
          <w:b/>
        </w:rPr>
        <w:t>Женщина:</w:t>
      </w:r>
      <w:r>
        <w:t xml:space="preserve"> Цензура, да.</w:t>
      </w:r>
    </w:p>
    <w:p w14:paraId="5E065D5E" w14:textId="77777777" w:rsidR="00047CA4" w:rsidRDefault="00047CA4" w:rsidP="00833734">
      <w:pPr>
        <w:pStyle w:val="Answer"/>
        <w:spacing w:after="60"/>
        <w:ind w:firstLine="0"/>
      </w:pPr>
      <w:r w:rsidRPr="00BA4C8F">
        <w:rPr>
          <w:b/>
        </w:rPr>
        <w:t>Женщина:</w:t>
      </w:r>
      <w:r>
        <w:t xml:space="preserve"> Там, информация, кстати, правда была, что сейчас в тюрьмах сидят очень много людей. Политические.</w:t>
      </w:r>
    </w:p>
    <w:p w14:paraId="3538C880" w14:textId="77777777" w:rsidR="00047CA4" w:rsidRDefault="00047CA4" w:rsidP="00833734">
      <w:pPr>
        <w:pStyle w:val="Answer"/>
        <w:spacing w:after="60"/>
        <w:ind w:firstLine="0"/>
      </w:pPr>
      <w:r w:rsidRPr="00BA4C8F">
        <w:rPr>
          <w:b/>
        </w:rPr>
        <w:t>Женщина:</w:t>
      </w:r>
      <w:r w:rsidRPr="008D45B2">
        <w:t xml:space="preserve"> </w:t>
      </w:r>
      <w:r>
        <w:t xml:space="preserve"> Политических заключенных за 10 лет стало больше.</w:t>
      </w:r>
    </w:p>
    <w:p w14:paraId="5E7098CF" w14:textId="77777777" w:rsidR="00047CA4" w:rsidRDefault="00047CA4" w:rsidP="00833734">
      <w:pPr>
        <w:pStyle w:val="Answer"/>
        <w:spacing w:after="60"/>
        <w:ind w:firstLine="0"/>
      </w:pPr>
      <w:r w:rsidRPr="00BA4C8F">
        <w:rPr>
          <w:b/>
        </w:rPr>
        <w:t>Женщина:</w:t>
      </w:r>
      <w:r w:rsidRPr="008D45B2">
        <w:t xml:space="preserve"> </w:t>
      </w:r>
      <w:r>
        <w:t xml:space="preserve"> Вот эта Маша, как раз-таки, выступала. Мы это уже обсудили.</w:t>
      </w:r>
    </w:p>
    <w:p w14:paraId="20A333E3" w14:textId="77777777" w:rsidR="00047CA4" w:rsidRDefault="00047CA4" w:rsidP="00833734">
      <w:pPr>
        <w:pStyle w:val="Question"/>
        <w:spacing w:after="60"/>
        <w:ind w:firstLine="0"/>
      </w:pPr>
      <w:r w:rsidRPr="008D45B2">
        <w:t xml:space="preserve">Модератор: </w:t>
      </w:r>
      <w:r>
        <w:t>Элеонора, какие? Как представлены российские СМИ по вашему?</w:t>
      </w:r>
    </w:p>
    <w:p w14:paraId="300A5A84" w14:textId="77777777" w:rsidR="00047CA4" w:rsidRDefault="00047CA4" w:rsidP="00833734">
      <w:pPr>
        <w:pStyle w:val="Answer"/>
        <w:spacing w:after="60"/>
        <w:ind w:firstLine="0"/>
      </w:pPr>
      <w:r w:rsidRPr="00BA4C8F">
        <w:rPr>
          <w:b/>
        </w:rPr>
        <w:t>Женщина:</w:t>
      </w:r>
      <w:r w:rsidRPr="008D45B2">
        <w:t xml:space="preserve"> </w:t>
      </w:r>
      <w:proofErr w:type="spellStart"/>
      <w:r>
        <w:t>Зашоренными</w:t>
      </w:r>
      <w:proofErr w:type="spellEnd"/>
      <w:r>
        <w:t xml:space="preserve">. </w:t>
      </w:r>
      <w:r w:rsidRPr="008D45B2">
        <w:t>(смеется)</w:t>
      </w:r>
    </w:p>
    <w:p w14:paraId="183F45A2" w14:textId="77777777" w:rsidR="00047CA4" w:rsidRDefault="00047CA4" w:rsidP="00833734">
      <w:pPr>
        <w:pStyle w:val="Answer"/>
        <w:spacing w:after="60"/>
        <w:ind w:firstLine="0"/>
      </w:pPr>
      <w:r w:rsidRPr="00BA4C8F">
        <w:rPr>
          <w:b/>
        </w:rPr>
        <w:t>Элеонора:</w:t>
      </w:r>
      <w:r>
        <w:t xml:space="preserve"> В меру </w:t>
      </w:r>
      <w:proofErr w:type="spellStart"/>
      <w:r>
        <w:t>зашоренными</w:t>
      </w:r>
      <w:proofErr w:type="spellEnd"/>
      <w:r>
        <w:t>.</w:t>
      </w:r>
    </w:p>
    <w:p w14:paraId="4E5F1CDC" w14:textId="77777777" w:rsidR="00047CA4" w:rsidRDefault="00047CA4" w:rsidP="00833734">
      <w:pPr>
        <w:pStyle w:val="Question"/>
        <w:spacing w:after="60"/>
        <w:ind w:firstLine="0"/>
      </w:pPr>
      <w:r w:rsidRPr="008D45B2">
        <w:t>Модератор:</w:t>
      </w:r>
      <w:r>
        <w:t xml:space="preserve"> </w:t>
      </w:r>
      <w:r w:rsidRPr="008D45B2">
        <w:t>Света</w:t>
      </w:r>
      <w:r>
        <w:t>?</w:t>
      </w:r>
    </w:p>
    <w:p w14:paraId="31E308ED" w14:textId="77777777" w:rsidR="00047CA4" w:rsidRDefault="00047CA4" w:rsidP="00833734">
      <w:pPr>
        <w:pStyle w:val="Answer"/>
        <w:spacing w:after="60"/>
        <w:ind w:firstLine="0"/>
      </w:pPr>
      <w:r w:rsidRPr="00BA4C8F">
        <w:rPr>
          <w:b/>
        </w:rPr>
        <w:t>Света:</w:t>
      </w:r>
      <w:r>
        <w:t xml:space="preserve"> Показали реальность. На самом деле все так же, как показали в фильме. Ну, про СМИ.</w:t>
      </w:r>
    </w:p>
    <w:p w14:paraId="6DDA403D" w14:textId="77777777" w:rsidR="00047CA4" w:rsidRDefault="00047CA4" w:rsidP="00833734">
      <w:pPr>
        <w:pStyle w:val="Answer"/>
        <w:spacing w:after="60"/>
        <w:ind w:firstLine="0"/>
      </w:pPr>
      <w:r w:rsidRPr="00BA4C8F">
        <w:rPr>
          <w:b/>
        </w:rPr>
        <w:t>Виктория:</w:t>
      </w:r>
      <w:r>
        <w:t xml:space="preserve"> Нет свободы слова. Вместо новостей, новости про помидоры и ревень.</w:t>
      </w:r>
    </w:p>
    <w:p w14:paraId="68DF63B0" w14:textId="77777777" w:rsidR="00047CA4" w:rsidRDefault="00047CA4" w:rsidP="00833734">
      <w:pPr>
        <w:pStyle w:val="Answer"/>
        <w:spacing w:after="60"/>
        <w:ind w:firstLine="0"/>
      </w:pPr>
      <w:r w:rsidRPr="00BA4C8F">
        <w:rPr>
          <w:b/>
        </w:rPr>
        <w:t>Женщина:</w:t>
      </w:r>
      <w:r w:rsidRPr="008D45B2">
        <w:t xml:space="preserve"> </w:t>
      </w:r>
      <w:r>
        <w:t>Да, попытка, как бы, о каких-то темах важных умалчивать, говоря о кружевах и помидорах. И второй аспект, когда, помните, выходила замуж Анна, позвонили, что-то сказали, митинги, и мама ответила, что тут постоянно митинги. И касается митингов у нас, и получается, что наши митинги какие-то проплаченные, покупные. Скажем так.</w:t>
      </w:r>
    </w:p>
    <w:p w14:paraId="5D0036C5" w14:textId="77777777" w:rsidR="00047CA4" w:rsidRDefault="00047CA4" w:rsidP="00833734">
      <w:pPr>
        <w:pStyle w:val="Answer"/>
        <w:spacing w:after="60"/>
        <w:ind w:firstLine="0"/>
      </w:pPr>
      <w:r w:rsidRPr="00BA4C8F">
        <w:rPr>
          <w:b/>
        </w:rPr>
        <w:t>Женщина:</w:t>
      </w:r>
      <w:r w:rsidRPr="008D45B2">
        <w:t xml:space="preserve"> </w:t>
      </w:r>
      <w:r>
        <w:t>Свадьба на Украине была.</w:t>
      </w:r>
    </w:p>
    <w:p w14:paraId="6C42099E" w14:textId="77777777" w:rsidR="00047CA4" w:rsidRDefault="00047CA4" w:rsidP="00833734">
      <w:pPr>
        <w:pStyle w:val="Answer"/>
        <w:spacing w:after="60"/>
        <w:ind w:firstLine="0"/>
      </w:pPr>
      <w:r w:rsidRPr="00BA4C8F">
        <w:rPr>
          <w:b/>
        </w:rPr>
        <w:t>Женщина:</w:t>
      </w:r>
      <w:r>
        <w:t xml:space="preserve"> Да, да. Свадьба на Украине. Там касалась тема митингов, сказали, что там постоянно. А у нас с этим проблема, и наши митинги, типа, покупные, и обязательно ярлык, что это </w:t>
      </w:r>
      <w:proofErr w:type="spellStart"/>
      <w:r>
        <w:t>либерастическое</w:t>
      </w:r>
      <w:proofErr w:type="spellEnd"/>
      <w:r>
        <w:t>, так сказать, либеральное веяние.</w:t>
      </w:r>
    </w:p>
    <w:p w14:paraId="3C77DB60" w14:textId="77777777" w:rsidR="00047CA4" w:rsidRDefault="00047CA4" w:rsidP="00833734">
      <w:pPr>
        <w:pStyle w:val="Question"/>
        <w:spacing w:after="60"/>
        <w:ind w:firstLine="0"/>
      </w:pPr>
      <w:r w:rsidRPr="002D3779">
        <w:t xml:space="preserve">Модератор: </w:t>
      </w:r>
      <w:r>
        <w:t>Наталья, в двух словах. Вы что считаете насчет российских СМИ, как они показаны в сериале?</w:t>
      </w:r>
    </w:p>
    <w:p w14:paraId="5D27B7C8" w14:textId="77777777" w:rsidR="00047CA4" w:rsidRDefault="00047CA4" w:rsidP="00833734">
      <w:pPr>
        <w:pStyle w:val="Answer"/>
        <w:spacing w:after="60"/>
        <w:ind w:firstLine="0"/>
      </w:pPr>
      <w:r w:rsidRPr="00BA4C8F">
        <w:rPr>
          <w:b/>
        </w:rPr>
        <w:t>Наталья 2:</w:t>
      </w:r>
      <w:r w:rsidRPr="002D3779">
        <w:t xml:space="preserve"> </w:t>
      </w:r>
      <w:r>
        <w:t>Я в политике очень далека, поэтому ничего не могу здесь сказать.</w:t>
      </w:r>
    </w:p>
    <w:p w14:paraId="57C25F8D" w14:textId="77777777" w:rsidR="00047CA4" w:rsidRDefault="00047CA4" w:rsidP="00833734">
      <w:pPr>
        <w:pStyle w:val="Question"/>
        <w:spacing w:after="60"/>
        <w:ind w:firstLine="0"/>
      </w:pPr>
      <w:r w:rsidRPr="002D3779">
        <w:t>Модератор:</w:t>
      </w:r>
      <w:r>
        <w:t xml:space="preserve"> Принимается Стелла.</w:t>
      </w:r>
    </w:p>
    <w:p w14:paraId="56D893A4" w14:textId="77777777" w:rsidR="00047CA4" w:rsidRDefault="00047CA4" w:rsidP="00833734">
      <w:pPr>
        <w:pStyle w:val="Answer"/>
        <w:spacing w:after="60"/>
        <w:ind w:firstLine="0"/>
      </w:pPr>
      <w:r w:rsidRPr="00BA4C8F">
        <w:rPr>
          <w:b/>
        </w:rPr>
        <w:t>Стелла:</w:t>
      </w:r>
      <w:r w:rsidRPr="002D3779">
        <w:t xml:space="preserve"> </w:t>
      </w:r>
      <w:r>
        <w:t>Точно тоже не могу конкретно так сказать. Раньше так и было, что особо ничего. Сначала конкретно ничего не говорили. Люди не знали, как себя вести, что можно говорить и что нет.</w:t>
      </w:r>
    </w:p>
    <w:p w14:paraId="4DA4D83D" w14:textId="77777777" w:rsidR="00047CA4" w:rsidRDefault="00047CA4" w:rsidP="00833734">
      <w:pPr>
        <w:pStyle w:val="Question"/>
        <w:spacing w:after="60"/>
        <w:ind w:firstLine="0"/>
      </w:pPr>
      <w:r w:rsidRPr="002D3779">
        <w:t xml:space="preserve">Модератор: </w:t>
      </w:r>
      <w:r>
        <w:t>Диана.</w:t>
      </w:r>
    </w:p>
    <w:p w14:paraId="480877F2" w14:textId="77777777" w:rsidR="00047CA4" w:rsidRDefault="00047CA4" w:rsidP="00833734">
      <w:pPr>
        <w:pStyle w:val="Answer"/>
        <w:spacing w:after="60"/>
        <w:ind w:firstLine="0"/>
      </w:pPr>
      <w:r w:rsidRPr="00BA4C8F">
        <w:rPr>
          <w:b/>
        </w:rPr>
        <w:t>Диана:</w:t>
      </w:r>
      <w:r>
        <w:t xml:space="preserve"> Как-то все неправдоподобно что ли, для меня в этом фильме.</w:t>
      </w:r>
    </w:p>
    <w:p w14:paraId="07EE6C50" w14:textId="77777777" w:rsidR="00047CA4" w:rsidRDefault="00047CA4" w:rsidP="00833734">
      <w:pPr>
        <w:pStyle w:val="Question"/>
        <w:spacing w:after="60"/>
        <w:ind w:firstLine="0"/>
      </w:pPr>
      <w:r w:rsidRPr="002D3779">
        <w:t xml:space="preserve">Модератор: </w:t>
      </w:r>
      <w:r>
        <w:t xml:space="preserve"> Расскажите.</w:t>
      </w:r>
    </w:p>
    <w:p w14:paraId="60BDF408" w14:textId="77777777" w:rsidR="00047CA4" w:rsidRDefault="00047CA4" w:rsidP="00833734">
      <w:pPr>
        <w:pStyle w:val="Answer"/>
        <w:spacing w:after="60"/>
        <w:ind w:firstLine="0"/>
      </w:pPr>
      <w:r w:rsidRPr="00BA4C8F">
        <w:rPr>
          <w:b/>
        </w:rPr>
        <w:t>Диана:</w:t>
      </w:r>
      <w:r>
        <w:t xml:space="preserve"> Вообще, изначально мое мнение, как-то, эта актриса не для роли семейных шоу. Ни про готовку, ни про доброе утро. Она как-то больше по складу характера, она, типа с Киселевым. Да, у нас есть какая-то передача. Вот она должна такого рода вести. Ну и в целом как-то СМИ освещают. Мы краем глаза видим где-то телевизор у шефа, там что-то показывают, и она в какой-то нужный момент что-то видит, что-то слышит. Как-то все не совсем правдоподобно, что ли.</w:t>
      </w:r>
    </w:p>
    <w:p w14:paraId="7247AEDF" w14:textId="77777777" w:rsidR="00047CA4" w:rsidRDefault="00047CA4" w:rsidP="00833734">
      <w:pPr>
        <w:pStyle w:val="Question"/>
        <w:spacing w:after="60"/>
        <w:ind w:firstLine="0"/>
      </w:pPr>
      <w:r w:rsidRPr="002D3779">
        <w:t xml:space="preserve">Модератор: </w:t>
      </w:r>
      <w:r>
        <w:t>Коротко. Отрицательно представлены российские СМИ? Положительно? Нейтрально? Как вам показалось?</w:t>
      </w:r>
    </w:p>
    <w:p w14:paraId="430C844B" w14:textId="77777777" w:rsidR="00047CA4" w:rsidRDefault="00047CA4" w:rsidP="00833734">
      <w:pPr>
        <w:pStyle w:val="Answer"/>
        <w:spacing w:after="60"/>
        <w:ind w:firstLine="0"/>
      </w:pPr>
      <w:r w:rsidRPr="00BA4C8F">
        <w:rPr>
          <w:b/>
        </w:rPr>
        <w:t>Женщина:</w:t>
      </w:r>
      <w:r w:rsidRPr="002D3779">
        <w:t xml:space="preserve"> </w:t>
      </w:r>
      <w:r>
        <w:t>Отрицательно.</w:t>
      </w:r>
    </w:p>
    <w:p w14:paraId="523BFEA5" w14:textId="77777777" w:rsidR="00047CA4" w:rsidRDefault="00047CA4" w:rsidP="00833734">
      <w:pPr>
        <w:pStyle w:val="Answer"/>
        <w:spacing w:after="60"/>
        <w:ind w:firstLine="0"/>
      </w:pPr>
      <w:r w:rsidRPr="00BA4C8F">
        <w:rPr>
          <w:b/>
        </w:rPr>
        <w:t>Женщина:</w:t>
      </w:r>
      <w:r>
        <w:t xml:space="preserve"> Для меня – нейтрально.</w:t>
      </w:r>
    </w:p>
    <w:p w14:paraId="62A4F221" w14:textId="77777777" w:rsidR="00047CA4" w:rsidRDefault="00047CA4" w:rsidP="00833734">
      <w:pPr>
        <w:pStyle w:val="Answer"/>
        <w:spacing w:after="60"/>
        <w:ind w:firstLine="0"/>
      </w:pPr>
      <w:r w:rsidRPr="00BA4C8F">
        <w:rPr>
          <w:b/>
        </w:rPr>
        <w:t>Диана:</w:t>
      </w:r>
      <w:r>
        <w:t xml:space="preserve"> То что они подстроены под действующую власть. Как-то так.</w:t>
      </w:r>
    </w:p>
    <w:p w14:paraId="6CE9D54B" w14:textId="77777777" w:rsidR="00047CA4" w:rsidRDefault="00047CA4" w:rsidP="00833734">
      <w:pPr>
        <w:pStyle w:val="Question"/>
        <w:spacing w:after="60"/>
        <w:ind w:firstLine="0"/>
      </w:pPr>
      <w:r w:rsidRPr="002D3779">
        <w:t xml:space="preserve">Модератор: </w:t>
      </w:r>
      <w:r>
        <w:t>Подстроены под действующую власть.</w:t>
      </w:r>
    </w:p>
    <w:p w14:paraId="61A8A15E" w14:textId="77777777" w:rsidR="00047CA4" w:rsidRDefault="00047CA4" w:rsidP="00833734">
      <w:pPr>
        <w:pStyle w:val="Answer"/>
        <w:spacing w:after="60"/>
        <w:ind w:firstLine="0"/>
      </w:pPr>
      <w:r w:rsidRPr="00BA4C8F">
        <w:rPr>
          <w:b/>
        </w:rPr>
        <w:t>Женщина:</w:t>
      </w:r>
      <w:r>
        <w:t xml:space="preserve"> Да.</w:t>
      </w:r>
    </w:p>
    <w:p w14:paraId="1D438E8F" w14:textId="77777777" w:rsidR="00047CA4" w:rsidRDefault="00047CA4" w:rsidP="00833734">
      <w:pPr>
        <w:pStyle w:val="Answer"/>
        <w:spacing w:after="60"/>
        <w:ind w:firstLine="0"/>
      </w:pPr>
      <w:r w:rsidRPr="00BA4C8F">
        <w:rPr>
          <w:b/>
        </w:rPr>
        <w:t>Диана:</w:t>
      </w:r>
      <w:r>
        <w:t xml:space="preserve"> Их политика полностью совпадает с мнением.</w:t>
      </w:r>
    </w:p>
    <w:p w14:paraId="43C0BDA5" w14:textId="77777777" w:rsidR="00047CA4" w:rsidRPr="002D3779" w:rsidRDefault="00047CA4" w:rsidP="00833734">
      <w:pPr>
        <w:pStyle w:val="Answer"/>
        <w:spacing w:after="60"/>
        <w:ind w:firstLine="0"/>
      </w:pPr>
      <w:r w:rsidRPr="00BA4C8F">
        <w:rPr>
          <w:b/>
        </w:rPr>
        <w:t>Женщина:</w:t>
      </w:r>
      <w:r>
        <w:t xml:space="preserve"> Они говорят то, что мы должны слышать.</w:t>
      </w:r>
    </w:p>
    <w:p w14:paraId="54383789" w14:textId="77777777" w:rsidR="00047CA4" w:rsidRDefault="00047CA4" w:rsidP="00833734">
      <w:pPr>
        <w:pStyle w:val="Question"/>
        <w:spacing w:after="60"/>
        <w:ind w:firstLine="0"/>
      </w:pPr>
      <w:r w:rsidRPr="00D36051">
        <w:t xml:space="preserve">Модератор: </w:t>
      </w:r>
      <w:r>
        <w:t>Окей. Услышал. Тогда тут не задерживаемся. Почему Машу уволили с телеканала?</w:t>
      </w:r>
    </w:p>
    <w:p w14:paraId="0BB75F62" w14:textId="77777777" w:rsidR="00047CA4" w:rsidRDefault="00047CA4" w:rsidP="00833734">
      <w:pPr>
        <w:pStyle w:val="Answer"/>
        <w:spacing w:after="60"/>
        <w:ind w:firstLine="0"/>
      </w:pPr>
      <w:r w:rsidRPr="00BA4C8F">
        <w:rPr>
          <w:b/>
        </w:rPr>
        <w:t>Женщина:</w:t>
      </w:r>
      <w:r>
        <w:t xml:space="preserve"> Она сорвала эфир.</w:t>
      </w:r>
    </w:p>
    <w:p w14:paraId="14D2F990" w14:textId="77777777" w:rsidR="00047CA4" w:rsidRPr="002D3779" w:rsidRDefault="00047CA4" w:rsidP="00833734">
      <w:pPr>
        <w:pStyle w:val="Answer"/>
        <w:spacing w:after="60"/>
        <w:ind w:firstLine="0"/>
      </w:pPr>
      <w:r w:rsidRPr="00BA4C8F">
        <w:rPr>
          <w:b/>
        </w:rPr>
        <w:t>Женщина:</w:t>
      </w:r>
      <w:r>
        <w:t xml:space="preserve"> Потому что они уже не могли ей доверять, в связи с тем, что она озвучивала мнение, которое не должно было быть в прямом эфире. И они уже не могли ей доверять, и следующие эфиры она могла так же сказать, что она, например, «нет войне» или еще какие-нибудь фразы, которые им невыгодны. И они не хотели дальше рисковать.</w:t>
      </w:r>
    </w:p>
    <w:p w14:paraId="7CBCBD4F" w14:textId="77777777" w:rsidR="00047CA4" w:rsidRDefault="00047CA4" w:rsidP="00833734">
      <w:pPr>
        <w:pStyle w:val="Question"/>
        <w:spacing w:after="60"/>
        <w:ind w:firstLine="0"/>
      </w:pPr>
      <w:r w:rsidRPr="00D36051">
        <w:t xml:space="preserve">Модератор: </w:t>
      </w:r>
      <w:r>
        <w:t>Остальные, как считают?</w:t>
      </w:r>
    </w:p>
    <w:p w14:paraId="6FB78226" w14:textId="77777777" w:rsidR="00047CA4" w:rsidRDefault="00047CA4" w:rsidP="00833734">
      <w:pPr>
        <w:pStyle w:val="Answer"/>
        <w:spacing w:after="60"/>
        <w:ind w:firstLine="0"/>
      </w:pPr>
      <w:r w:rsidRPr="00BA4C8F">
        <w:rPr>
          <w:b/>
        </w:rPr>
        <w:t>Женщина:</w:t>
      </w:r>
      <w:r>
        <w:t xml:space="preserve"> Точно так же.</w:t>
      </w:r>
    </w:p>
    <w:p w14:paraId="6E08CEC8" w14:textId="77777777" w:rsidR="00047CA4" w:rsidRPr="002D3779" w:rsidRDefault="00047CA4" w:rsidP="00833734">
      <w:pPr>
        <w:pStyle w:val="Answer"/>
        <w:spacing w:after="60"/>
        <w:ind w:firstLine="0"/>
      </w:pPr>
      <w:r w:rsidRPr="00BA4C8F">
        <w:rPr>
          <w:b/>
        </w:rPr>
        <w:t>Женщина:</w:t>
      </w:r>
      <w:r>
        <w:t xml:space="preserve"> А я считаю, что учитывая, каким эмпатичным, сопереживающим показан ее шеф, то он просто видел, что ей необходим отпуск. В связи, как говорится, с вот этими всеми обстоятельствами с Матвеем, и так далее. Он ей его предоставил. И, действительно, здесь я согласна, что такого шефа. Я не говорю о том, что такие не бывают, но такого еще надо поискать ,чтобы 3 месяца ждал. Еще и местечко приготовил хорошее.</w:t>
      </w:r>
    </w:p>
    <w:p w14:paraId="62F1CCE9" w14:textId="77777777" w:rsidR="00047CA4" w:rsidRDefault="00047CA4" w:rsidP="00833734">
      <w:pPr>
        <w:pStyle w:val="Question"/>
        <w:spacing w:after="60"/>
        <w:ind w:firstLine="0"/>
      </w:pPr>
      <w:r w:rsidRPr="00D36051">
        <w:t xml:space="preserve">Модератор: </w:t>
      </w:r>
      <w:r>
        <w:t>Спасибо. А считаете ли вы, что заслуженным было увольнение Маши?</w:t>
      </w:r>
    </w:p>
    <w:p w14:paraId="714EE307" w14:textId="77777777" w:rsidR="00047CA4" w:rsidRPr="00C62319" w:rsidRDefault="00047CA4" w:rsidP="00833734">
      <w:pPr>
        <w:pStyle w:val="Answer"/>
        <w:spacing w:after="60"/>
        <w:ind w:firstLine="0"/>
      </w:pPr>
      <w:r w:rsidRPr="00BA4C8F">
        <w:rPr>
          <w:b/>
        </w:rPr>
        <w:t>Несколько человек:</w:t>
      </w:r>
      <w:r>
        <w:t xml:space="preserve"> Да.</w:t>
      </w:r>
    </w:p>
    <w:p w14:paraId="7A688252" w14:textId="77777777" w:rsidR="00047CA4" w:rsidRDefault="00047CA4" w:rsidP="00833734">
      <w:pPr>
        <w:pStyle w:val="Question"/>
        <w:spacing w:after="60"/>
        <w:ind w:firstLine="0"/>
      </w:pPr>
      <w:r w:rsidRPr="00D36051">
        <w:t xml:space="preserve">Модератор: </w:t>
      </w:r>
      <w:r>
        <w:t>Давайте проголосуем, кто считает, что да? 5. Кир считает, что нет? Соответственно, все остальные. Окей. Мало ли, у нас часто есть воздержавшиеся. Поэтому, я прошу вас голосовать. Так, почему да – очень коротко, тоже, 2-3 слова.</w:t>
      </w:r>
    </w:p>
    <w:p w14:paraId="165C6A85" w14:textId="77777777" w:rsidR="00047CA4" w:rsidRDefault="00047CA4" w:rsidP="00833734">
      <w:pPr>
        <w:pStyle w:val="Answer"/>
        <w:spacing w:after="60"/>
        <w:ind w:firstLine="0"/>
      </w:pPr>
      <w:r w:rsidRPr="00BA4C8F">
        <w:rPr>
          <w:b/>
        </w:rPr>
        <w:t>Женщина:</w:t>
      </w:r>
      <w:r>
        <w:t xml:space="preserve"> Есть контракт. Работа, даже если убрать политику, что она сказала? Просто, тупо, контракт, работа, она сорвала эфир – все просто.</w:t>
      </w:r>
    </w:p>
    <w:p w14:paraId="726F24FD" w14:textId="77777777" w:rsidR="00047CA4" w:rsidRDefault="00047CA4" w:rsidP="00833734">
      <w:pPr>
        <w:pStyle w:val="Answer"/>
        <w:spacing w:after="60"/>
        <w:ind w:firstLine="0"/>
      </w:pPr>
      <w:r w:rsidRPr="00BA4C8F">
        <w:rPr>
          <w:b/>
        </w:rPr>
        <w:t>Женщина:</w:t>
      </w:r>
      <w:r>
        <w:t xml:space="preserve"> На мой взгляд, это могло привести к каким-то, разжечь какой-то внутри, национальную ситуацию.</w:t>
      </w:r>
    </w:p>
    <w:p w14:paraId="2CEAF25A" w14:textId="77777777" w:rsidR="00047CA4" w:rsidRDefault="00047CA4" w:rsidP="00833734">
      <w:pPr>
        <w:pStyle w:val="Answer"/>
        <w:spacing w:after="60"/>
        <w:ind w:firstLine="0"/>
      </w:pPr>
      <w:r w:rsidRPr="00BA4C8F">
        <w:rPr>
          <w:b/>
        </w:rPr>
        <w:t>Женщина:</w:t>
      </w:r>
      <w:r>
        <w:t xml:space="preserve"> По человеческим нормам, она поступила правильно.</w:t>
      </w:r>
    </w:p>
    <w:p w14:paraId="4C6024A9" w14:textId="77777777" w:rsidR="00047CA4" w:rsidRDefault="00047CA4" w:rsidP="00833734">
      <w:pPr>
        <w:pStyle w:val="Answer"/>
        <w:spacing w:after="60"/>
        <w:ind w:firstLine="0"/>
      </w:pPr>
      <w:r w:rsidRPr="00BA4C8F">
        <w:rPr>
          <w:b/>
        </w:rPr>
        <w:t>Женщина:</w:t>
      </w:r>
      <w:r>
        <w:t xml:space="preserve"> Так об этом и говорят в фильме, что по-человечески, семья на первом месте.</w:t>
      </w:r>
    </w:p>
    <w:p w14:paraId="1F6B498E" w14:textId="77777777" w:rsidR="00047CA4" w:rsidRPr="00C62319" w:rsidRDefault="00047CA4" w:rsidP="00833734">
      <w:pPr>
        <w:pStyle w:val="Answer"/>
        <w:spacing w:after="60"/>
        <w:ind w:firstLine="0"/>
      </w:pPr>
      <w:r w:rsidRPr="00BA4C8F">
        <w:rPr>
          <w:b/>
        </w:rPr>
        <w:t>Женщина:</w:t>
      </w:r>
      <w:r>
        <w:t xml:space="preserve"> Нравственным нормам, да. То есть, неоднозначно. Нельзя такого ответа прямо четкого дать.</w:t>
      </w:r>
    </w:p>
    <w:p w14:paraId="71F17E1C" w14:textId="77777777" w:rsidR="00047CA4" w:rsidRDefault="00047CA4" w:rsidP="00833734">
      <w:pPr>
        <w:pStyle w:val="Question"/>
        <w:spacing w:after="60"/>
        <w:ind w:firstLine="0"/>
      </w:pPr>
      <w:r w:rsidRPr="00D36051">
        <w:t xml:space="preserve">Модератор: </w:t>
      </w:r>
      <w:r>
        <w:t xml:space="preserve">Спасибо, </w:t>
      </w:r>
      <w:r w:rsidRPr="00C62319">
        <w:t>Наталья</w:t>
      </w:r>
      <w:r>
        <w:t>, почему нет?</w:t>
      </w:r>
    </w:p>
    <w:p w14:paraId="587FFAD8" w14:textId="77777777" w:rsidR="00047CA4" w:rsidRDefault="00047CA4" w:rsidP="00833734">
      <w:pPr>
        <w:pStyle w:val="Answer"/>
        <w:spacing w:after="60"/>
        <w:ind w:firstLine="0"/>
      </w:pPr>
      <w:r w:rsidRPr="00BA4C8F">
        <w:rPr>
          <w:b/>
        </w:rPr>
        <w:t>Наталья:</w:t>
      </w:r>
      <w:r>
        <w:t xml:space="preserve"> Да, она поступила неправильно. Но все-таки в эфир это не вышло, по факту. И у нее была причина так поступить. Эту причину они устранили. И я бы ей дальше.</w:t>
      </w:r>
    </w:p>
    <w:p w14:paraId="40C72848" w14:textId="77777777" w:rsidR="00047CA4" w:rsidRPr="00C62319" w:rsidRDefault="00047CA4" w:rsidP="00833734">
      <w:pPr>
        <w:pStyle w:val="Answer"/>
        <w:spacing w:after="60"/>
        <w:ind w:firstLine="0"/>
      </w:pPr>
      <w:r w:rsidRPr="00BA4C8F">
        <w:rPr>
          <w:b/>
        </w:rPr>
        <w:t>Виктория:</w:t>
      </w:r>
      <w:r w:rsidRPr="00C62319">
        <w:t xml:space="preserve"> </w:t>
      </w:r>
      <w:r>
        <w:t>Плюс, она как неблагонадежная получилась.</w:t>
      </w:r>
    </w:p>
    <w:p w14:paraId="336116A4" w14:textId="77777777" w:rsidR="00047CA4" w:rsidRDefault="00047CA4" w:rsidP="00833734">
      <w:pPr>
        <w:pStyle w:val="Question"/>
        <w:spacing w:after="60"/>
        <w:ind w:firstLine="0"/>
      </w:pPr>
      <w:r w:rsidRPr="00D36051">
        <w:t>Модератор:</w:t>
      </w:r>
      <w:r>
        <w:t xml:space="preserve"> То есть, увольнение незаслуженное.</w:t>
      </w:r>
    </w:p>
    <w:p w14:paraId="2EAE6C2B" w14:textId="77777777" w:rsidR="00047CA4" w:rsidRDefault="00047CA4" w:rsidP="00833734">
      <w:pPr>
        <w:pStyle w:val="Answer"/>
        <w:spacing w:after="60"/>
        <w:ind w:firstLine="0"/>
      </w:pPr>
      <w:r w:rsidRPr="00BA4C8F">
        <w:rPr>
          <w:b/>
        </w:rPr>
        <w:t>Наталья:</w:t>
      </w:r>
      <w:r w:rsidRPr="00C62319">
        <w:t xml:space="preserve"> </w:t>
      </w:r>
      <w:r>
        <w:t xml:space="preserve"> В принципе, я бы ее оставила.</w:t>
      </w:r>
    </w:p>
    <w:p w14:paraId="7478783F" w14:textId="77777777" w:rsidR="00047CA4" w:rsidRDefault="00047CA4" w:rsidP="00833734">
      <w:pPr>
        <w:pStyle w:val="Answer"/>
        <w:spacing w:after="60"/>
        <w:ind w:firstLine="0"/>
      </w:pPr>
      <w:r w:rsidRPr="00BA4C8F">
        <w:rPr>
          <w:b/>
        </w:rPr>
        <w:t>Женщина:</w:t>
      </w:r>
      <w:r w:rsidRPr="00C62319">
        <w:t xml:space="preserve"> </w:t>
      </w:r>
      <w:r>
        <w:t xml:space="preserve"> Он же и оставлял ее. Она сказала, нет, сама.</w:t>
      </w:r>
    </w:p>
    <w:p w14:paraId="4CAA05CB" w14:textId="77777777" w:rsidR="00047CA4" w:rsidRDefault="00047CA4" w:rsidP="00833734">
      <w:pPr>
        <w:pStyle w:val="Question"/>
        <w:spacing w:after="60"/>
        <w:ind w:firstLine="0"/>
      </w:pPr>
      <w:r w:rsidRPr="00D36051">
        <w:t xml:space="preserve">Модератор: </w:t>
      </w:r>
      <w:r>
        <w:t>Давайте, да, не увольнение, а отстранение слово используем.</w:t>
      </w:r>
    </w:p>
    <w:p w14:paraId="31AD0ECB" w14:textId="77777777" w:rsidR="00047CA4" w:rsidRDefault="00047CA4" w:rsidP="00833734">
      <w:pPr>
        <w:pStyle w:val="Answer"/>
        <w:spacing w:after="60"/>
        <w:ind w:firstLine="0"/>
      </w:pPr>
      <w:r w:rsidRPr="00BA4C8F">
        <w:rPr>
          <w:b/>
        </w:rPr>
        <w:t>Женщина:</w:t>
      </w:r>
      <w:r>
        <w:t xml:space="preserve"> Через несколько месяцев вернешься, я тебе предложу более интересную работу.</w:t>
      </w:r>
    </w:p>
    <w:p w14:paraId="571D579D" w14:textId="77777777" w:rsidR="00047CA4" w:rsidRPr="00C62319" w:rsidRDefault="00047CA4" w:rsidP="00833734">
      <w:pPr>
        <w:pStyle w:val="Answer"/>
        <w:spacing w:after="60"/>
        <w:ind w:firstLine="0"/>
      </w:pPr>
      <w:r w:rsidRPr="00BA4C8F">
        <w:rPr>
          <w:b/>
        </w:rPr>
        <w:t>Женщина:</w:t>
      </w:r>
      <w:r>
        <w:t xml:space="preserve"> Конечно. Все забудут.</w:t>
      </w:r>
    </w:p>
    <w:p w14:paraId="1BB70205" w14:textId="77777777" w:rsidR="00047CA4" w:rsidRDefault="00047CA4" w:rsidP="00833734">
      <w:pPr>
        <w:pStyle w:val="Question"/>
        <w:spacing w:after="60"/>
        <w:ind w:firstLine="0"/>
      </w:pPr>
      <w:r w:rsidRPr="00D36051">
        <w:t xml:space="preserve">Модератор: </w:t>
      </w:r>
      <w:r>
        <w:t>Так, еще буквально два слова о сюжете. Мы заключительные вопросы с вами проговорим, и все. У нас в одной из серий, в 3-ей серии Анна устраивает сына Тимофея в школу московскую. Вспомните, пожалуйста, какие у вас чувства, эмоции вызвала директриса школы, с которой разговаривала Анна?</w:t>
      </w:r>
    </w:p>
    <w:p w14:paraId="56D54771" w14:textId="77777777" w:rsidR="00047CA4" w:rsidRDefault="00047CA4" w:rsidP="00833734">
      <w:pPr>
        <w:pStyle w:val="Answer"/>
        <w:spacing w:after="60"/>
        <w:ind w:firstLine="0"/>
      </w:pPr>
      <w:r w:rsidRPr="00BA4C8F">
        <w:rPr>
          <w:b/>
        </w:rPr>
        <w:t>Женщина:</w:t>
      </w:r>
      <w:r>
        <w:t xml:space="preserve"> Какие-то не очень хорошие.</w:t>
      </w:r>
    </w:p>
    <w:p w14:paraId="4F229AC8" w14:textId="77777777" w:rsidR="00047CA4" w:rsidRPr="00C62319" w:rsidRDefault="00047CA4" w:rsidP="00833734">
      <w:pPr>
        <w:pStyle w:val="Answer"/>
        <w:spacing w:after="60"/>
        <w:ind w:firstLine="0"/>
      </w:pPr>
      <w:r w:rsidRPr="00BA4C8F">
        <w:rPr>
          <w:b/>
        </w:rPr>
        <w:t>Женщина:</w:t>
      </w:r>
      <w:r>
        <w:t xml:space="preserve"> Вполне себе адекватной. Потому что я своих детей тоже, переводила из школы в школу. Она относительно спокойно разговаривала. Действительно, по закону требуются какие-то документы. Никого с улицы она не имеет права принять. То есть, надо чтобы обязательно, должны документы быть. Поэтому, в принципе, положительно.</w:t>
      </w:r>
    </w:p>
    <w:p w14:paraId="7D98D799" w14:textId="77777777" w:rsidR="00047CA4" w:rsidRDefault="00047CA4" w:rsidP="00833734">
      <w:pPr>
        <w:pStyle w:val="Question"/>
        <w:spacing w:after="60"/>
        <w:ind w:firstLine="0"/>
      </w:pPr>
      <w:r w:rsidRPr="00D36051">
        <w:t xml:space="preserve">Модератор: </w:t>
      </w:r>
      <w:r>
        <w:t xml:space="preserve">Спасибо, </w:t>
      </w:r>
      <w:r w:rsidRPr="00C62319">
        <w:t>Диана</w:t>
      </w:r>
      <w:r>
        <w:t>?</w:t>
      </w:r>
    </w:p>
    <w:p w14:paraId="6B940CD4" w14:textId="77777777" w:rsidR="00047CA4" w:rsidRPr="00C62319" w:rsidRDefault="00047CA4" w:rsidP="00833734">
      <w:pPr>
        <w:pStyle w:val="Answer"/>
        <w:spacing w:after="60"/>
        <w:ind w:firstLine="0"/>
      </w:pPr>
      <w:r w:rsidRPr="00BA4C8F">
        <w:rPr>
          <w:b/>
        </w:rPr>
        <w:t>Диана:</w:t>
      </w:r>
      <w:r>
        <w:t xml:space="preserve"> Какие-то неоднозначные.</w:t>
      </w:r>
    </w:p>
    <w:p w14:paraId="29BD11C9" w14:textId="77777777" w:rsidR="00047CA4" w:rsidRDefault="00047CA4" w:rsidP="00833734">
      <w:pPr>
        <w:pStyle w:val="Question"/>
        <w:spacing w:after="60"/>
        <w:ind w:firstLine="0"/>
      </w:pPr>
      <w:r w:rsidRPr="00D36051">
        <w:t xml:space="preserve">Модератор: </w:t>
      </w:r>
      <w:r>
        <w:t>Почему?</w:t>
      </w:r>
    </w:p>
    <w:p w14:paraId="55600DBB" w14:textId="77777777" w:rsidR="00047CA4" w:rsidRDefault="00047CA4" w:rsidP="00833734">
      <w:pPr>
        <w:pStyle w:val="Answer"/>
        <w:spacing w:after="60"/>
        <w:ind w:firstLine="0"/>
      </w:pPr>
      <w:r w:rsidRPr="00BA4C8F">
        <w:rPr>
          <w:b/>
        </w:rPr>
        <w:t>Диана:</w:t>
      </w:r>
      <w:r>
        <w:t xml:space="preserve"> Как будто она делает одолжение, как будто она хочет взятку. Я не поняла.</w:t>
      </w:r>
    </w:p>
    <w:p w14:paraId="60FBA43C" w14:textId="77777777" w:rsidR="00047CA4" w:rsidRPr="00C62319" w:rsidRDefault="00047CA4" w:rsidP="00833734">
      <w:pPr>
        <w:pStyle w:val="Answer"/>
        <w:spacing w:after="60"/>
        <w:ind w:firstLine="0"/>
      </w:pPr>
      <w:r w:rsidRPr="00BA4C8F">
        <w:rPr>
          <w:b/>
        </w:rPr>
        <w:t>Женщина:</w:t>
      </w:r>
      <w:r>
        <w:t xml:space="preserve"> Немножко высокомерная.</w:t>
      </w:r>
    </w:p>
    <w:p w14:paraId="30D881D1" w14:textId="77777777" w:rsidR="00047CA4" w:rsidRDefault="00047CA4" w:rsidP="00833734">
      <w:pPr>
        <w:pStyle w:val="Question"/>
        <w:spacing w:after="60"/>
        <w:ind w:firstLine="0"/>
      </w:pPr>
      <w:r w:rsidRPr="00D36051">
        <w:t xml:space="preserve">Модератор: </w:t>
      </w:r>
      <w:r>
        <w:t>Высокомерная. Кто еще как думает? Одним-двумя словами, буквально.</w:t>
      </w:r>
    </w:p>
    <w:p w14:paraId="7CF8F79A" w14:textId="77777777" w:rsidR="00047CA4" w:rsidRDefault="00047CA4" w:rsidP="00833734">
      <w:pPr>
        <w:pStyle w:val="Answer"/>
        <w:spacing w:after="60"/>
        <w:ind w:firstLine="0"/>
      </w:pPr>
      <w:r w:rsidRPr="00BA4C8F">
        <w:rPr>
          <w:b/>
        </w:rPr>
        <w:t>Алена:</w:t>
      </w:r>
      <w:r>
        <w:t xml:space="preserve"> Да, она себя так вела, как бы, несколько снисходительно. С другой стороны, когда ей сказали, что у нее полис украинский, она сказала, что это два дня </w:t>
      </w:r>
      <w:proofErr w:type="spellStart"/>
      <w:r>
        <w:t>делов</w:t>
      </w:r>
      <w:proofErr w:type="spellEnd"/>
      <w:r>
        <w:t xml:space="preserve"> – получить российский. То есть, в принципе, шла на встречу, но с таким же, я говорю, с некоторым, я не знаю, снисхождением, высокомерием. Легким налетом.</w:t>
      </w:r>
    </w:p>
    <w:p w14:paraId="763FD67D" w14:textId="77777777" w:rsidR="00047CA4" w:rsidRPr="00C62319" w:rsidRDefault="00047CA4" w:rsidP="00833734">
      <w:pPr>
        <w:pStyle w:val="Answer"/>
        <w:spacing w:after="60"/>
        <w:ind w:firstLine="0"/>
      </w:pPr>
      <w:r w:rsidRPr="00BA4C8F">
        <w:rPr>
          <w:b/>
        </w:rPr>
        <w:t>Женщина:</w:t>
      </w:r>
      <w:r>
        <w:t xml:space="preserve"> Можно было изначально так сказать.</w:t>
      </w:r>
    </w:p>
    <w:p w14:paraId="0A1469E2" w14:textId="77777777" w:rsidR="00047CA4" w:rsidRDefault="00047CA4" w:rsidP="00833734">
      <w:pPr>
        <w:pStyle w:val="Question"/>
        <w:spacing w:after="60"/>
        <w:ind w:firstLine="0"/>
      </w:pPr>
      <w:r w:rsidRPr="00D36051">
        <w:t xml:space="preserve">Модератор: </w:t>
      </w:r>
      <w:r>
        <w:t>Света, у вас, какие эмоции, чувства вызвала директриса?</w:t>
      </w:r>
    </w:p>
    <w:p w14:paraId="4C2EA8F1" w14:textId="77777777" w:rsidR="00047CA4" w:rsidRPr="00336A54" w:rsidRDefault="00047CA4" w:rsidP="00833734">
      <w:pPr>
        <w:pStyle w:val="Answer"/>
        <w:spacing w:after="60"/>
        <w:ind w:firstLine="0"/>
      </w:pPr>
      <w:r w:rsidRPr="00BA4C8F">
        <w:rPr>
          <w:b/>
        </w:rPr>
        <w:t>Света:</w:t>
      </w:r>
      <w:r>
        <w:t xml:space="preserve"> Странные. Даже не могу объяснить.</w:t>
      </w:r>
    </w:p>
    <w:p w14:paraId="3513F4FA" w14:textId="77777777" w:rsidR="00047CA4" w:rsidRDefault="00047CA4" w:rsidP="00833734">
      <w:pPr>
        <w:pStyle w:val="Question"/>
        <w:spacing w:after="60"/>
        <w:ind w:firstLine="0"/>
      </w:pPr>
      <w:r w:rsidRPr="00D36051">
        <w:t xml:space="preserve">Модератор: </w:t>
      </w:r>
      <w:r>
        <w:t>Опишите пожалуйста, как директриса, по вашему, относится к украинским беженцам?</w:t>
      </w:r>
    </w:p>
    <w:p w14:paraId="59A9E2FA" w14:textId="77777777" w:rsidR="00047CA4" w:rsidRPr="00336A54" w:rsidRDefault="00047CA4" w:rsidP="00833734">
      <w:pPr>
        <w:pStyle w:val="Answer"/>
        <w:spacing w:after="60"/>
        <w:ind w:firstLine="0"/>
      </w:pPr>
      <w:r w:rsidRPr="00BA4C8F">
        <w:rPr>
          <w:b/>
        </w:rPr>
        <w:t>Алена:</w:t>
      </w:r>
      <w:r>
        <w:t xml:space="preserve"> Ну, была бы ее воля, она бы не взяла бы в элитную школу украинского беженца. Я так думаю.</w:t>
      </w:r>
    </w:p>
    <w:p w14:paraId="65756796" w14:textId="77777777" w:rsidR="00047CA4" w:rsidRDefault="00047CA4" w:rsidP="00833734">
      <w:pPr>
        <w:pStyle w:val="Question"/>
        <w:spacing w:after="60"/>
        <w:ind w:firstLine="0"/>
      </w:pPr>
      <w:r w:rsidRPr="00D36051">
        <w:t xml:space="preserve">Модератор: </w:t>
      </w:r>
      <w:r>
        <w:t>Что она нехотя это делала?</w:t>
      </w:r>
    </w:p>
    <w:p w14:paraId="6413CC5E" w14:textId="77777777" w:rsidR="00047CA4" w:rsidRPr="00336A54" w:rsidRDefault="00047CA4" w:rsidP="00833734">
      <w:pPr>
        <w:pStyle w:val="Answer"/>
        <w:spacing w:after="60"/>
        <w:ind w:firstLine="0"/>
      </w:pPr>
      <w:r w:rsidRPr="00BA4C8F">
        <w:rPr>
          <w:b/>
        </w:rPr>
        <w:t>Несколько человек:</w:t>
      </w:r>
      <w:r>
        <w:t xml:space="preserve"> Да.</w:t>
      </w:r>
    </w:p>
    <w:p w14:paraId="66941B0C" w14:textId="77777777" w:rsidR="00047CA4" w:rsidRDefault="00047CA4" w:rsidP="00833734">
      <w:pPr>
        <w:pStyle w:val="Question"/>
        <w:spacing w:after="60"/>
        <w:ind w:firstLine="0"/>
      </w:pPr>
      <w:r w:rsidRPr="00D36051">
        <w:t xml:space="preserve">Модератор: </w:t>
      </w:r>
      <w:r>
        <w:t>Так, остальные? Все так считают? Или кто-то считает иначе?</w:t>
      </w:r>
    </w:p>
    <w:p w14:paraId="5ADE8096" w14:textId="77777777" w:rsidR="00047CA4" w:rsidRDefault="00047CA4" w:rsidP="00833734">
      <w:pPr>
        <w:pStyle w:val="Answer"/>
        <w:spacing w:after="60"/>
        <w:ind w:firstLine="0"/>
      </w:pPr>
      <w:r w:rsidRPr="00BA4C8F">
        <w:rPr>
          <w:b/>
        </w:rPr>
        <w:t>Женщина:</w:t>
      </w:r>
      <w:r>
        <w:t xml:space="preserve"> Ну. Тут тема, особо, не раскрыта на счет нее. Может, она сама по себе такой человек, как бы, спесивый. Может быть у нее отношение такое к Украине. Бог его знает.</w:t>
      </w:r>
    </w:p>
    <w:p w14:paraId="24F7E38B" w14:textId="77777777" w:rsidR="00047CA4" w:rsidRDefault="00047CA4" w:rsidP="00833734">
      <w:pPr>
        <w:pStyle w:val="Answer"/>
        <w:spacing w:after="60"/>
        <w:ind w:firstLine="0"/>
      </w:pPr>
      <w:r w:rsidRPr="00BA4C8F">
        <w:rPr>
          <w:b/>
        </w:rPr>
        <w:t>Женщина:</w:t>
      </w:r>
      <w:r>
        <w:t xml:space="preserve"> В принципе, она же его взяла.</w:t>
      </w:r>
    </w:p>
    <w:p w14:paraId="54E1184C" w14:textId="77777777" w:rsidR="00047CA4" w:rsidRDefault="00047CA4" w:rsidP="00833734">
      <w:pPr>
        <w:pStyle w:val="Answer"/>
        <w:spacing w:after="60"/>
        <w:ind w:firstLine="0"/>
      </w:pPr>
      <w:r w:rsidRPr="00BA4C8F">
        <w:rPr>
          <w:b/>
        </w:rPr>
        <w:t>Женщина:</w:t>
      </w:r>
      <w:r>
        <w:t xml:space="preserve"> Конечно, взяла.</w:t>
      </w:r>
    </w:p>
    <w:p w14:paraId="5A6DFC6A" w14:textId="77777777" w:rsidR="00047CA4" w:rsidRDefault="00047CA4" w:rsidP="00833734">
      <w:pPr>
        <w:pStyle w:val="Answer"/>
        <w:spacing w:after="60"/>
        <w:ind w:firstLine="0"/>
      </w:pPr>
      <w:r w:rsidRPr="00BA4C8F">
        <w:rPr>
          <w:b/>
        </w:rPr>
        <w:t>Женщина:</w:t>
      </w:r>
      <w:r>
        <w:t xml:space="preserve"> Она же его взяла, по факту, а она могла его и не взять. У ней же были полномочия. Она же директор. Не показали, что, ей дали взятку, это же не показано было.</w:t>
      </w:r>
    </w:p>
    <w:p w14:paraId="4879626C" w14:textId="77777777" w:rsidR="00047CA4" w:rsidRDefault="00047CA4" w:rsidP="00833734">
      <w:pPr>
        <w:pStyle w:val="Answer"/>
        <w:spacing w:after="60"/>
        <w:ind w:firstLine="0"/>
      </w:pPr>
      <w:r w:rsidRPr="00BA4C8F">
        <w:rPr>
          <w:b/>
        </w:rPr>
        <w:t>Наталья 2:</w:t>
      </w:r>
      <w:r w:rsidRPr="00336A54">
        <w:t xml:space="preserve"> </w:t>
      </w:r>
      <w:r>
        <w:t>Она взяла только благодаря Маше.</w:t>
      </w:r>
    </w:p>
    <w:p w14:paraId="73C1A2FF" w14:textId="77777777" w:rsidR="00047CA4" w:rsidRDefault="00047CA4" w:rsidP="00833734">
      <w:pPr>
        <w:pStyle w:val="Answer"/>
        <w:spacing w:after="60"/>
        <w:ind w:firstLine="0"/>
      </w:pPr>
      <w:r w:rsidRPr="00BA4C8F">
        <w:rPr>
          <w:b/>
        </w:rPr>
        <w:t>Женщина:</w:t>
      </w:r>
      <w:r>
        <w:t xml:space="preserve"> Да.</w:t>
      </w:r>
    </w:p>
    <w:p w14:paraId="669701B4" w14:textId="77777777" w:rsidR="00047CA4" w:rsidRPr="00336A54" w:rsidRDefault="00047CA4" w:rsidP="00833734">
      <w:pPr>
        <w:pStyle w:val="Answer"/>
        <w:spacing w:after="60"/>
        <w:ind w:firstLine="0"/>
      </w:pPr>
      <w:r w:rsidRPr="00BA4C8F">
        <w:rPr>
          <w:b/>
        </w:rPr>
        <w:t>Наталья 2:</w:t>
      </w:r>
      <w:r w:rsidRPr="00336A54">
        <w:t xml:space="preserve"> </w:t>
      </w:r>
      <w:r>
        <w:t>Ее попросили, она взяла. Негатив она почему-то не вызывает.</w:t>
      </w:r>
    </w:p>
    <w:p w14:paraId="4A2933FA" w14:textId="77777777" w:rsidR="00047CA4" w:rsidRDefault="00047CA4" w:rsidP="00833734">
      <w:pPr>
        <w:pStyle w:val="Question"/>
        <w:spacing w:after="60"/>
        <w:ind w:firstLine="0"/>
      </w:pPr>
      <w:r w:rsidRPr="00D36051">
        <w:t xml:space="preserve">Модератор: </w:t>
      </w:r>
      <w:r w:rsidRPr="00336A54">
        <w:t>Наталья</w:t>
      </w:r>
      <w:r>
        <w:t>, спасибо. Ольга?</w:t>
      </w:r>
    </w:p>
    <w:p w14:paraId="29BBD2A4" w14:textId="77777777" w:rsidR="00047CA4" w:rsidRDefault="00047CA4" w:rsidP="00833734">
      <w:pPr>
        <w:pStyle w:val="Answer"/>
        <w:spacing w:after="60"/>
        <w:ind w:firstLine="0"/>
      </w:pPr>
      <w:r w:rsidRPr="00BA4C8F">
        <w:rPr>
          <w:b/>
        </w:rPr>
        <w:t>Ольга:</w:t>
      </w:r>
      <w:r>
        <w:t xml:space="preserve"> Мне кажется, авторитет Маши очень много роль здесь  сыграл. И, в принципе, она не стала сопротивляться. Но тут даже не показано было, что она негативно относится к украинцам. Потому что здесь Маша пришла, своим авторитетом, она ее просто задавила. Что ты не можешь по-другому поступить. Только взять этого ребенка. И она сказала условия, которые нужны для того, чтобы он учился в этой школе.</w:t>
      </w:r>
    </w:p>
    <w:p w14:paraId="258CA8BC" w14:textId="77777777" w:rsidR="00047CA4" w:rsidRPr="00336A54" w:rsidRDefault="00047CA4" w:rsidP="00833734">
      <w:pPr>
        <w:pStyle w:val="Answer"/>
        <w:spacing w:after="60"/>
        <w:ind w:firstLine="0"/>
      </w:pPr>
      <w:r w:rsidRPr="00BA4C8F">
        <w:rPr>
          <w:b/>
        </w:rPr>
        <w:t>Женщина:</w:t>
      </w:r>
      <w:r>
        <w:t xml:space="preserve"> Да, тем более попросила в один класс с дочкой. И все было выполнено.</w:t>
      </w:r>
    </w:p>
    <w:p w14:paraId="2031EEE5" w14:textId="77777777" w:rsidR="00047CA4" w:rsidRDefault="00047CA4" w:rsidP="00833734">
      <w:pPr>
        <w:pStyle w:val="Question"/>
        <w:spacing w:after="60"/>
        <w:ind w:firstLine="0"/>
      </w:pPr>
      <w:r w:rsidRPr="00D36051">
        <w:t xml:space="preserve">Модератор: </w:t>
      </w:r>
      <w:r>
        <w:t>Благодарю. Заключительный вопрос мы с вами проговорим. Хочу узнать, вам понравилась, или не понравилась в общем смысле игра актеров?</w:t>
      </w:r>
    </w:p>
    <w:p w14:paraId="36A67C51" w14:textId="77777777" w:rsidR="00047CA4" w:rsidRPr="00336A54" w:rsidRDefault="00047CA4" w:rsidP="00833734">
      <w:pPr>
        <w:pStyle w:val="Answer"/>
        <w:spacing w:after="60"/>
        <w:ind w:firstLine="0"/>
      </w:pPr>
      <w:r w:rsidRPr="00BA4C8F">
        <w:rPr>
          <w:b/>
        </w:rPr>
        <w:t>Несколько человек:</w:t>
      </w:r>
      <w:r>
        <w:t xml:space="preserve"> Да.</w:t>
      </w:r>
    </w:p>
    <w:p w14:paraId="2BFC00F3" w14:textId="77777777" w:rsidR="00047CA4" w:rsidRDefault="00047CA4" w:rsidP="00833734">
      <w:pPr>
        <w:pStyle w:val="Question"/>
        <w:spacing w:after="60"/>
        <w:ind w:firstLine="0"/>
      </w:pPr>
      <w:r w:rsidRPr="00D36051">
        <w:t xml:space="preserve">Модератор: </w:t>
      </w:r>
      <w:r>
        <w:t>Так, спрошу каждого. Ольга?</w:t>
      </w:r>
    </w:p>
    <w:p w14:paraId="7DBD35BA" w14:textId="77777777" w:rsidR="00047CA4" w:rsidRDefault="00047CA4" w:rsidP="00833734">
      <w:pPr>
        <w:pStyle w:val="Answer"/>
        <w:spacing w:after="60"/>
        <w:ind w:firstLine="0"/>
      </w:pPr>
      <w:r w:rsidRPr="00BA4C8F">
        <w:rPr>
          <w:b/>
        </w:rPr>
        <w:t>Ольга:</w:t>
      </w:r>
      <w:r>
        <w:t xml:space="preserve"> Да, мне понравилось. Я на одном дыхании просмотрела фильм.</w:t>
      </w:r>
    </w:p>
    <w:p w14:paraId="5EC31D66" w14:textId="77777777" w:rsidR="00047CA4" w:rsidRPr="00336A54" w:rsidRDefault="00047CA4" w:rsidP="00833734">
      <w:pPr>
        <w:pStyle w:val="Answer"/>
        <w:spacing w:after="60"/>
        <w:ind w:firstLine="0"/>
      </w:pPr>
      <w:r w:rsidRPr="00BA4C8F">
        <w:rPr>
          <w:b/>
        </w:rPr>
        <w:t>Виктория:</w:t>
      </w:r>
      <w:r>
        <w:t xml:space="preserve"> Да, понравилась игра актеров.</w:t>
      </w:r>
    </w:p>
    <w:p w14:paraId="7E4BC391" w14:textId="77777777" w:rsidR="00047CA4" w:rsidRDefault="00047CA4" w:rsidP="00833734">
      <w:pPr>
        <w:pStyle w:val="Question"/>
        <w:spacing w:after="60"/>
        <w:ind w:firstLine="0"/>
      </w:pPr>
      <w:r w:rsidRPr="00D36051">
        <w:t xml:space="preserve">Модератор: </w:t>
      </w:r>
      <w:r>
        <w:t>Всех, не всех?</w:t>
      </w:r>
    </w:p>
    <w:p w14:paraId="3B9A98FF" w14:textId="77777777" w:rsidR="00047CA4" w:rsidRPr="00336A54" w:rsidRDefault="00047CA4" w:rsidP="00833734">
      <w:pPr>
        <w:pStyle w:val="Answer"/>
        <w:spacing w:after="60"/>
        <w:ind w:firstLine="0"/>
      </w:pPr>
      <w:r w:rsidRPr="00BA4C8F">
        <w:rPr>
          <w:b/>
        </w:rPr>
        <w:t>Виктория:</w:t>
      </w:r>
      <w:r>
        <w:t xml:space="preserve"> Всех, в принципе. Там все хорошо играют.</w:t>
      </w:r>
    </w:p>
    <w:p w14:paraId="34EC4A46" w14:textId="77777777" w:rsidR="00047CA4" w:rsidRDefault="00047CA4" w:rsidP="00833734">
      <w:pPr>
        <w:pStyle w:val="Question"/>
        <w:spacing w:after="60"/>
        <w:ind w:firstLine="0"/>
      </w:pPr>
      <w:r w:rsidRPr="00D36051">
        <w:t xml:space="preserve">Модератор: </w:t>
      </w:r>
      <w:r>
        <w:t>Юлия?</w:t>
      </w:r>
    </w:p>
    <w:p w14:paraId="67EA3EE3" w14:textId="77777777" w:rsidR="00047CA4" w:rsidRDefault="00047CA4" w:rsidP="00833734">
      <w:pPr>
        <w:pStyle w:val="Answer"/>
        <w:spacing w:after="60"/>
        <w:ind w:firstLine="0"/>
      </w:pPr>
      <w:r w:rsidRPr="00BA4C8F">
        <w:rPr>
          <w:b/>
        </w:rPr>
        <w:t>Юлия:</w:t>
      </w:r>
      <w:r>
        <w:t xml:space="preserve"> Да, мне тоже понравилось. Я довольна.</w:t>
      </w:r>
    </w:p>
    <w:p w14:paraId="207B740B" w14:textId="77777777" w:rsidR="00047CA4" w:rsidRPr="00336A54" w:rsidRDefault="00047CA4" w:rsidP="00833734">
      <w:pPr>
        <w:pStyle w:val="Answer"/>
        <w:spacing w:after="60"/>
        <w:ind w:firstLine="0"/>
      </w:pPr>
      <w:r w:rsidRPr="00BA4C8F">
        <w:rPr>
          <w:b/>
        </w:rPr>
        <w:t>Алена:</w:t>
      </w:r>
      <w:r>
        <w:t xml:space="preserve"> Мне понравились все, кроме тех, кто украинцев показывали.</w:t>
      </w:r>
    </w:p>
    <w:p w14:paraId="3B1F7ADA" w14:textId="77777777" w:rsidR="00047CA4" w:rsidRDefault="00047CA4" w:rsidP="00833734">
      <w:pPr>
        <w:pStyle w:val="Question"/>
        <w:spacing w:after="60"/>
        <w:ind w:firstLine="0"/>
      </w:pPr>
      <w:r w:rsidRPr="00D36051">
        <w:t xml:space="preserve">Модератор: </w:t>
      </w:r>
      <w:r>
        <w:t>Это была плохая игра, или плохая речь, или что?</w:t>
      </w:r>
    </w:p>
    <w:p w14:paraId="41B8C128" w14:textId="77777777" w:rsidR="00047CA4" w:rsidRPr="00336A54" w:rsidRDefault="00047CA4" w:rsidP="00833734">
      <w:pPr>
        <w:pStyle w:val="Answer"/>
        <w:spacing w:after="60"/>
        <w:ind w:firstLine="0"/>
      </w:pPr>
      <w:r w:rsidRPr="00BA4C8F">
        <w:rPr>
          <w:b/>
        </w:rPr>
        <w:t>Алена:</w:t>
      </w:r>
      <w:r>
        <w:t xml:space="preserve"> Она не очень хорошо звучала, как-то негармонично, почему-то.</w:t>
      </w:r>
    </w:p>
    <w:p w14:paraId="67D6EBB4" w14:textId="77777777" w:rsidR="00047CA4" w:rsidRDefault="00047CA4" w:rsidP="00833734">
      <w:pPr>
        <w:pStyle w:val="Question"/>
        <w:spacing w:after="60"/>
        <w:ind w:firstLine="0"/>
      </w:pPr>
      <w:r w:rsidRPr="00D36051">
        <w:t xml:space="preserve">Модератор: </w:t>
      </w:r>
      <w:r>
        <w:t xml:space="preserve">Негармоничная. </w:t>
      </w:r>
      <w:r w:rsidRPr="00336A54">
        <w:t>Диана</w:t>
      </w:r>
      <w:r>
        <w:t>?</w:t>
      </w:r>
    </w:p>
    <w:p w14:paraId="3B1D3FDE" w14:textId="77777777" w:rsidR="00047CA4" w:rsidRPr="00336A54" w:rsidRDefault="00047CA4" w:rsidP="00833734">
      <w:pPr>
        <w:pStyle w:val="Answer"/>
        <w:spacing w:after="60"/>
        <w:ind w:firstLine="0"/>
      </w:pPr>
      <w:r w:rsidRPr="00BA4C8F">
        <w:rPr>
          <w:b/>
        </w:rPr>
        <w:t>Диана:</w:t>
      </w:r>
      <w:r>
        <w:t xml:space="preserve"> Плохая игра украинцев. А других -  в целом, понравилась.</w:t>
      </w:r>
    </w:p>
    <w:p w14:paraId="6C27FB91" w14:textId="77777777" w:rsidR="00047CA4" w:rsidRDefault="00047CA4" w:rsidP="00833734">
      <w:pPr>
        <w:pStyle w:val="Question"/>
        <w:spacing w:after="60"/>
        <w:ind w:firstLine="0"/>
      </w:pPr>
      <w:r w:rsidRPr="00D36051">
        <w:t xml:space="preserve">Модератор: </w:t>
      </w:r>
      <w:r>
        <w:t>Окей.</w:t>
      </w:r>
    </w:p>
    <w:p w14:paraId="54EAD44C" w14:textId="77777777" w:rsidR="00047CA4" w:rsidRDefault="00047CA4" w:rsidP="00833734">
      <w:pPr>
        <w:pStyle w:val="Answer"/>
        <w:spacing w:after="60"/>
        <w:ind w:firstLine="0"/>
      </w:pPr>
      <w:r w:rsidRPr="00BA4C8F">
        <w:rPr>
          <w:b/>
        </w:rPr>
        <w:t>Женщина:</w:t>
      </w:r>
      <w:r>
        <w:t xml:space="preserve"> Силовики наши плохо сыграли. Потому что в жизни это, обычно, происходит, секунды на счету, моментом. А как они там подымались, все, в общем, неубедительно.</w:t>
      </w:r>
    </w:p>
    <w:p w14:paraId="4FDF53BB" w14:textId="77777777" w:rsidR="00047CA4" w:rsidRPr="00336A54" w:rsidRDefault="00047CA4" w:rsidP="00833734">
      <w:pPr>
        <w:pStyle w:val="Answer"/>
        <w:spacing w:after="60"/>
        <w:ind w:firstLine="0"/>
      </w:pPr>
      <w:r w:rsidRPr="00BA4C8F">
        <w:rPr>
          <w:b/>
        </w:rPr>
        <w:t>Женщина:</w:t>
      </w:r>
      <w:r>
        <w:t xml:space="preserve"> В замедленном действии просто все показывали.</w:t>
      </w:r>
    </w:p>
    <w:p w14:paraId="459C0AE5" w14:textId="77777777" w:rsidR="00047CA4" w:rsidRDefault="00047CA4" w:rsidP="00833734">
      <w:pPr>
        <w:pStyle w:val="Question"/>
        <w:spacing w:after="60"/>
        <w:ind w:firstLine="0"/>
      </w:pPr>
      <w:r w:rsidRPr="00D36051">
        <w:t xml:space="preserve">Модератор: </w:t>
      </w:r>
      <w:r w:rsidRPr="00336A54">
        <w:t>Света</w:t>
      </w:r>
      <w:r>
        <w:t>?</w:t>
      </w:r>
    </w:p>
    <w:p w14:paraId="0E5AC47E" w14:textId="77777777" w:rsidR="00047CA4" w:rsidRPr="00336A54" w:rsidRDefault="00047CA4" w:rsidP="00833734">
      <w:pPr>
        <w:pStyle w:val="Answer"/>
        <w:spacing w:after="60"/>
        <w:ind w:firstLine="0"/>
      </w:pPr>
      <w:r w:rsidRPr="00BA4C8F">
        <w:rPr>
          <w:b/>
        </w:rPr>
        <w:t>Света:</w:t>
      </w:r>
      <w:r>
        <w:t xml:space="preserve"> Только что, столько мыслей было. </w:t>
      </w:r>
      <w:r w:rsidRPr="00336A54">
        <w:rPr>
          <w:i/>
          <w:iCs/>
        </w:rPr>
        <w:t>(смеется)</w:t>
      </w:r>
    </w:p>
    <w:p w14:paraId="4B30CC52" w14:textId="77777777" w:rsidR="00047CA4" w:rsidRDefault="00047CA4" w:rsidP="00833734">
      <w:pPr>
        <w:pStyle w:val="Question"/>
        <w:spacing w:after="60"/>
        <w:ind w:firstLine="0"/>
      </w:pPr>
      <w:r w:rsidRPr="00D36051">
        <w:t xml:space="preserve">Модератор: </w:t>
      </w:r>
      <w:r>
        <w:t>Начните с чего-нибудь.</w:t>
      </w:r>
    </w:p>
    <w:p w14:paraId="2A1B489F" w14:textId="77777777" w:rsidR="00047CA4" w:rsidRDefault="00047CA4" w:rsidP="00833734">
      <w:pPr>
        <w:pStyle w:val="Answer"/>
        <w:spacing w:after="60"/>
        <w:ind w:firstLine="0"/>
      </w:pPr>
      <w:r w:rsidRPr="00BA4C8F">
        <w:rPr>
          <w:b/>
        </w:rPr>
        <w:t>Виктория:</w:t>
      </w:r>
      <w:r w:rsidRPr="00336A54">
        <w:t xml:space="preserve"> </w:t>
      </w:r>
      <w:r>
        <w:t xml:space="preserve"> Игра актеров – понравилась?</w:t>
      </w:r>
    </w:p>
    <w:p w14:paraId="73BDC5A3" w14:textId="77777777" w:rsidR="00047CA4" w:rsidRPr="00336A54" w:rsidRDefault="00047CA4" w:rsidP="00833734">
      <w:pPr>
        <w:pStyle w:val="Answer"/>
        <w:spacing w:after="60"/>
        <w:ind w:firstLine="0"/>
      </w:pPr>
      <w:r w:rsidRPr="00BA4C8F">
        <w:rPr>
          <w:b/>
        </w:rPr>
        <w:t>Света:</w:t>
      </w:r>
      <w:r>
        <w:t xml:space="preserve"> Игра актеров понравилась. Но вот, единственное, да, мне не понравилась украинская речь, я говорила уже про это. Что  не мешало бы титры снизу, хотя бы. Потому что там куски с украинцами  - мы просто не понимаем, что там происходит.</w:t>
      </w:r>
    </w:p>
    <w:p w14:paraId="5254022A" w14:textId="77777777" w:rsidR="00047CA4" w:rsidRDefault="00047CA4" w:rsidP="00833734">
      <w:pPr>
        <w:pStyle w:val="Question"/>
        <w:spacing w:after="60"/>
        <w:ind w:firstLine="0"/>
      </w:pPr>
      <w:r w:rsidRPr="00D36051">
        <w:t xml:space="preserve">Модератор: </w:t>
      </w:r>
      <w:r>
        <w:t>Для всех субтитры – проблему исправить?</w:t>
      </w:r>
    </w:p>
    <w:p w14:paraId="7BE3DA26" w14:textId="77777777" w:rsidR="00047CA4" w:rsidRDefault="00047CA4" w:rsidP="00833734">
      <w:pPr>
        <w:pStyle w:val="Answer"/>
        <w:spacing w:after="60"/>
        <w:ind w:firstLine="0"/>
      </w:pPr>
      <w:r w:rsidRPr="00BA4C8F">
        <w:rPr>
          <w:b/>
        </w:rPr>
        <w:t>Женщина:</w:t>
      </w:r>
      <w:r>
        <w:t xml:space="preserve"> Я знаю украинский, я не понимаю, что они говоря.</w:t>
      </w:r>
    </w:p>
    <w:p w14:paraId="6F34DC49" w14:textId="77777777" w:rsidR="00047CA4" w:rsidRDefault="00047CA4" w:rsidP="00833734">
      <w:pPr>
        <w:pStyle w:val="Answer"/>
        <w:spacing w:after="60"/>
        <w:ind w:firstLine="0"/>
      </w:pPr>
      <w:r w:rsidRPr="00BA4C8F">
        <w:rPr>
          <w:b/>
        </w:rPr>
        <w:t>Виктория:</w:t>
      </w:r>
      <w:r>
        <w:t xml:space="preserve"> Я не знаю украинский – ничего не понятно вообще.</w:t>
      </w:r>
    </w:p>
    <w:p w14:paraId="59F3DFB8" w14:textId="77777777" w:rsidR="00047CA4" w:rsidRPr="00402C00" w:rsidRDefault="00047CA4" w:rsidP="00833734">
      <w:pPr>
        <w:pStyle w:val="Answer"/>
        <w:spacing w:after="60"/>
        <w:ind w:firstLine="0"/>
      </w:pPr>
      <w:r w:rsidRPr="00BA4C8F">
        <w:rPr>
          <w:b/>
        </w:rPr>
        <w:t>Алена:</w:t>
      </w:r>
      <w:r>
        <w:t xml:space="preserve"> У нас большинство украинский не знают.</w:t>
      </w:r>
    </w:p>
    <w:p w14:paraId="7BDA71C7" w14:textId="77777777" w:rsidR="00047CA4" w:rsidRDefault="00047CA4" w:rsidP="00833734">
      <w:pPr>
        <w:pStyle w:val="Question"/>
        <w:spacing w:after="60"/>
        <w:ind w:firstLine="0"/>
      </w:pPr>
      <w:r w:rsidRPr="00D36051">
        <w:t xml:space="preserve">Модератор: </w:t>
      </w:r>
      <w:r>
        <w:t>Окей, с этим понял. Для остальных – игра актеров, какая была?</w:t>
      </w:r>
    </w:p>
    <w:p w14:paraId="064BDAA1" w14:textId="77777777" w:rsidR="00047CA4" w:rsidRDefault="00047CA4" w:rsidP="00833734">
      <w:pPr>
        <w:pStyle w:val="Answer"/>
        <w:spacing w:after="60"/>
        <w:ind w:firstLine="0"/>
      </w:pPr>
      <w:r w:rsidRPr="00BA4C8F">
        <w:rPr>
          <w:b/>
        </w:rPr>
        <w:t>Женщина:</w:t>
      </w:r>
      <w:r w:rsidRPr="00402C00">
        <w:t xml:space="preserve"> </w:t>
      </w:r>
      <w:r>
        <w:t>Не очень убедительная, девчонки уже говорили, в плане того, что они, когда были молодые, они великовозрастными выглядели. В таких вот моментах. А так, ну, в эмоции веришь. Ане – веришь, она много плакала там. Девочки, тоже стараются. Если убрать этот момент, что они, действительно, великовозрастные для своего возраста, который они хотят показать. И не веришь. Вот, они говорят, свадьба идет, там,  прошло 10 лет. Ему было 10 лет, и показывают такого 40-летнего мужика. Думаешь, блин, ему 20 должно быть.</w:t>
      </w:r>
    </w:p>
    <w:p w14:paraId="270F055E" w14:textId="77777777" w:rsidR="00047CA4" w:rsidRPr="00402C00" w:rsidRDefault="00047CA4" w:rsidP="00833734">
      <w:pPr>
        <w:pStyle w:val="Answer"/>
        <w:spacing w:after="60"/>
        <w:ind w:firstLine="0"/>
      </w:pPr>
      <w:r w:rsidRPr="00BA4C8F">
        <w:rPr>
          <w:b/>
        </w:rPr>
        <w:t>Женщина:</w:t>
      </w:r>
      <w:r>
        <w:t xml:space="preserve"> Поменяйте в молодости, где они играли, актеров.</w:t>
      </w:r>
    </w:p>
    <w:p w14:paraId="064DA771" w14:textId="77777777" w:rsidR="00047CA4" w:rsidRDefault="00047CA4" w:rsidP="00833734">
      <w:pPr>
        <w:pStyle w:val="Question"/>
        <w:spacing w:after="60"/>
        <w:ind w:firstLine="0"/>
      </w:pPr>
      <w:r w:rsidRPr="00D36051">
        <w:t xml:space="preserve">Модератор: </w:t>
      </w:r>
      <w:r w:rsidRPr="00402C00">
        <w:t>Стелла</w:t>
      </w:r>
      <w:r>
        <w:t xml:space="preserve">, </w:t>
      </w:r>
      <w:r w:rsidRPr="00402C00">
        <w:t>Наталья</w:t>
      </w:r>
      <w:r>
        <w:t>?</w:t>
      </w:r>
    </w:p>
    <w:p w14:paraId="6C1D47AE" w14:textId="77777777" w:rsidR="00047CA4" w:rsidRDefault="00047CA4" w:rsidP="00833734">
      <w:pPr>
        <w:pStyle w:val="Answer"/>
        <w:spacing w:after="60"/>
        <w:ind w:firstLine="0"/>
      </w:pPr>
      <w:r w:rsidRPr="00BA4C8F">
        <w:rPr>
          <w:b/>
        </w:rPr>
        <w:t>Стелла:</w:t>
      </w:r>
      <w:r>
        <w:t xml:space="preserve"> Все нормально. Все хорошо.</w:t>
      </w:r>
    </w:p>
    <w:p w14:paraId="3A53CFCE" w14:textId="77777777" w:rsidR="00047CA4" w:rsidRPr="00402C00" w:rsidRDefault="00047CA4" w:rsidP="00833734">
      <w:pPr>
        <w:pStyle w:val="Answer"/>
        <w:spacing w:after="60"/>
        <w:ind w:firstLine="0"/>
      </w:pPr>
      <w:r w:rsidRPr="00BA4C8F">
        <w:rPr>
          <w:b/>
        </w:rPr>
        <w:t>Наталья 2:</w:t>
      </w:r>
      <w:r>
        <w:t xml:space="preserve"> Я думаю, что режиссер подобрал хороших актеров. Я думаю, с его точки зрения он видел именно то, что он хотел видеть. И  нам преподнес. А мы, в принципе, выбираем, нам нравится это или не нравится. Мне лично – нравится.</w:t>
      </w:r>
    </w:p>
    <w:p w14:paraId="3C57D366" w14:textId="77777777" w:rsidR="00047CA4" w:rsidRDefault="00047CA4" w:rsidP="00833734">
      <w:pPr>
        <w:pStyle w:val="Question"/>
        <w:spacing w:after="60"/>
        <w:ind w:firstLine="0"/>
      </w:pPr>
      <w:r w:rsidRPr="00D36051">
        <w:t xml:space="preserve">Модератор: </w:t>
      </w:r>
      <w:r w:rsidRPr="00402C00">
        <w:t>Элеонора</w:t>
      </w:r>
      <w:r>
        <w:t>?</w:t>
      </w:r>
    </w:p>
    <w:p w14:paraId="1055C76D" w14:textId="77777777" w:rsidR="00047CA4" w:rsidRPr="00402C00" w:rsidRDefault="00047CA4" w:rsidP="00833734">
      <w:pPr>
        <w:pStyle w:val="Answer"/>
        <w:spacing w:after="60"/>
        <w:ind w:firstLine="0"/>
      </w:pPr>
      <w:r w:rsidRPr="00BA4C8F">
        <w:rPr>
          <w:b/>
        </w:rPr>
        <w:t>Элеонора:</w:t>
      </w:r>
      <w:r>
        <w:t xml:space="preserve"> Мне тоже понравилась игра актеров.</w:t>
      </w:r>
    </w:p>
    <w:p w14:paraId="45D04C22" w14:textId="77777777" w:rsidR="00047CA4" w:rsidRDefault="00047CA4" w:rsidP="00833734">
      <w:pPr>
        <w:pStyle w:val="Question"/>
        <w:spacing w:after="60"/>
        <w:ind w:firstLine="0"/>
      </w:pPr>
      <w:r w:rsidRPr="00D36051">
        <w:t xml:space="preserve">Модератор: </w:t>
      </w:r>
      <w:r>
        <w:t>Всех?</w:t>
      </w:r>
    </w:p>
    <w:p w14:paraId="63057C48" w14:textId="77777777" w:rsidR="00047CA4" w:rsidRPr="00402C00" w:rsidRDefault="00047CA4" w:rsidP="00833734">
      <w:pPr>
        <w:pStyle w:val="Answer"/>
        <w:spacing w:after="60"/>
        <w:ind w:firstLine="0"/>
      </w:pPr>
      <w:r w:rsidRPr="00BA4C8F">
        <w:rPr>
          <w:b/>
        </w:rPr>
        <w:t>Элеонора:</w:t>
      </w:r>
      <w:r>
        <w:t xml:space="preserve"> Да.</w:t>
      </w:r>
    </w:p>
    <w:p w14:paraId="647DBE61" w14:textId="77777777" w:rsidR="00047CA4" w:rsidRDefault="00047CA4" w:rsidP="00833734">
      <w:pPr>
        <w:pStyle w:val="Question"/>
        <w:spacing w:after="60"/>
        <w:ind w:firstLine="0"/>
      </w:pPr>
      <w:r w:rsidRPr="00D36051">
        <w:t xml:space="preserve">Модератор: </w:t>
      </w:r>
      <w:r w:rsidRPr="00402C00">
        <w:t>Диана</w:t>
      </w:r>
      <w:r>
        <w:t>?</w:t>
      </w:r>
    </w:p>
    <w:p w14:paraId="46FD827A" w14:textId="77777777" w:rsidR="00047CA4" w:rsidRPr="00402C00" w:rsidRDefault="00047CA4" w:rsidP="00833734">
      <w:pPr>
        <w:pStyle w:val="Answer"/>
        <w:spacing w:after="60"/>
        <w:ind w:firstLine="0"/>
      </w:pPr>
      <w:r w:rsidRPr="00BA4C8F">
        <w:rPr>
          <w:b/>
        </w:rPr>
        <w:t>Диана:</w:t>
      </w:r>
      <w:r>
        <w:t xml:space="preserve"> Игра понравилась, кроме нескольких.</w:t>
      </w:r>
    </w:p>
    <w:p w14:paraId="06836A1A" w14:textId="77777777" w:rsidR="00047CA4" w:rsidRDefault="00047CA4" w:rsidP="00833734">
      <w:pPr>
        <w:pStyle w:val="Question"/>
        <w:spacing w:after="60"/>
        <w:ind w:firstLine="0"/>
      </w:pPr>
      <w:r w:rsidRPr="00D36051">
        <w:t xml:space="preserve">Модератор: </w:t>
      </w:r>
      <w:r>
        <w:t>Окей. Про музыку в сериале я слышал несколько полярных мнений. Виктория?</w:t>
      </w:r>
    </w:p>
    <w:p w14:paraId="7A8A0A82" w14:textId="77777777" w:rsidR="00047CA4" w:rsidRPr="00402C00" w:rsidRDefault="00047CA4" w:rsidP="00833734">
      <w:pPr>
        <w:pStyle w:val="Answer"/>
        <w:spacing w:after="60"/>
        <w:ind w:firstLine="0"/>
      </w:pPr>
      <w:r w:rsidRPr="00BA4C8F">
        <w:rPr>
          <w:b/>
        </w:rPr>
        <w:t>Виктория:</w:t>
      </w:r>
      <w:r>
        <w:t xml:space="preserve"> Не нравится подбор музыки.</w:t>
      </w:r>
    </w:p>
    <w:p w14:paraId="1CC21DBB" w14:textId="77777777" w:rsidR="00047CA4" w:rsidRDefault="00047CA4" w:rsidP="00833734">
      <w:pPr>
        <w:pStyle w:val="Question"/>
        <w:spacing w:after="60"/>
        <w:ind w:firstLine="0"/>
      </w:pPr>
      <w:r w:rsidRPr="00D36051">
        <w:t xml:space="preserve">Модератор: </w:t>
      </w:r>
      <w:r>
        <w:t>Почему, какая она, в двух словах?</w:t>
      </w:r>
    </w:p>
    <w:p w14:paraId="5DFB5630" w14:textId="77777777" w:rsidR="00047CA4" w:rsidRPr="00402C00" w:rsidRDefault="00047CA4" w:rsidP="00833734">
      <w:pPr>
        <w:pStyle w:val="Answer"/>
        <w:spacing w:after="60"/>
        <w:ind w:firstLine="0"/>
      </w:pPr>
      <w:r w:rsidRPr="00BA4C8F">
        <w:rPr>
          <w:b/>
        </w:rPr>
        <w:t>Виктория:</w:t>
      </w:r>
      <w:r>
        <w:t xml:space="preserve"> Она нудная, и она очень длинная. Эти моменты затянуты. И потом, еще, одна и та же песня, девочки эту песню спели. И потом, идут вот эти стыки, что жена с мужем и поют эту песню зачем-то. И очень долго  на этом фортепиано показывают руки. И постоянно, идет одна и та же мелодия, к месту и не к месту.</w:t>
      </w:r>
    </w:p>
    <w:p w14:paraId="0E2665AD" w14:textId="77777777" w:rsidR="00047CA4" w:rsidRDefault="00047CA4" w:rsidP="00833734">
      <w:pPr>
        <w:pStyle w:val="Question"/>
        <w:spacing w:after="60"/>
        <w:ind w:firstLine="0"/>
      </w:pPr>
      <w:r w:rsidRPr="00D36051">
        <w:t xml:space="preserve">Модератор: </w:t>
      </w:r>
      <w:r>
        <w:t>Так, остальным, понравилась или не понравилась музыка? Музыкальное сопровождение?</w:t>
      </w:r>
    </w:p>
    <w:p w14:paraId="72176973" w14:textId="77777777" w:rsidR="00047CA4" w:rsidRDefault="00047CA4" w:rsidP="00833734">
      <w:pPr>
        <w:pStyle w:val="Answer"/>
        <w:spacing w:after="60"/>
        <w:ind w:firstLine="0"/>
      </w:pPr>
      <w:r w:rsidRPr="00BA4C8F">
        <w:rPr>
          <w:b/>
        </w:rPr>
        <w:t>Женщина:</w:t>
      </w:r>
      <w:r>
        <w:t xml:space="preserve"> Мне кажется, эта музыка, как раз, подчеркивает, что это их семейное.</w:t>
      </w:r>
    </w:p>
    <w:p w14:paraId="0735452F" w14:textId="77777777" w:rsidR="00047CA4" w:rsidRDefault="00047CA4" w:rsidP="00833734">
      <w:pPr>
        <w:pStyle w:val="Answer"/>
        <w:spacing w:after="60"/>
        <w:ind w:firstLine="0"/>
      </w:pPr>
      <w:r w:rsidRPr="00BA4C8F">
        <w:rPr>
          <w:b/>
        </w:rPr>
        <w:t>Женщина:</w:t>
      </w:r>
      <w:r>
        <w:t xml:space="preserve"> Да, гимн их семьи.</w:t>
      </w:r>
    </w:p>
    <w:p w14:paraId="21ABDED6" w14:textId="77777777" w:rsidR="00047CA4" w:rsidRDefault="00047CA4" w:rsidP="00833734">
      <w:pPr>
        <w:pStyle w:val="Answer"/>
        <w:spacing w:after="60"/>
        <w:ind w:firstLine="0"/>
      </w:pPr>
      <w:r w:rsidRPr="00BA4C8F">
        <w:rPr>
          <w:b/>
        </w:rPr>
        <w:t>Женщина:</w:t>
      </w:r>
      <w:r>
        <w:t xml:space="preserve"> Поэтому, как бы.</w:t>
      </w:r>
    </w:p>
    <w:p w14:paraId="59908B83" w14:textId="77777777" w:rsidR="00047CA4" w:rsidRDefault="00047CA4" w:rsidP="00833734">
      <w:pPr>
        <w:pStyle w:val="Answer"/>
        <w:spacing w:after="60"/>
        <w:ind w:firstLine="0"/>
      </w:pPr>
      <w:r w:rsidRPr="00BA4C8F">
        <w:rPr>
          <w:b/>
        </w:rPr>
        <w:t>Виктория:</w:t>
      </w:r>
      <w:r>
        <w:t xml:space="preserve"> Ну, вам понравилось?</w:t>
      </w:r>
    </w:p>
    <w:p w14:paraId="1944FD47" w14:textId="77777777" w:rsidR="00047CA4" w:rsidRPr="00402C00" w:rsidRDefault="00047CA4" w:rsidP="00833734">
      <w:pPr>
        <w:pStyle w:val="Answer"/>
        <w:spacing w:after="60"/>
        <w:ind w:firstLine="0"/>
      </w:pPr>
      <w:r w:rsidRPr="00BA4C8F">
        <w:rPr>
          <w:b/>
        </w:rPr>
        <w:t>Женщина:</w:t>
      </w:r>
      <w:r>
        <w:t xml:space="preserve"> Нет, я считаю, может быть, она мне не сильно понравилась, но этот режиссер хотел показать, что именно эта музыка является гимном для их семьи.</w:t>
      </w:r>
    </w:p>
    <w:p w14:paraId="06B55AB9" w14:textId="77777777" w:rsidR="00047CA4" w:rsidRDefault="00047CA4" w:rsidP="00833734">
      <w:pPr>
        <w:pStyle w:val="Question"/>
        <w:spacing w:after="60"/>
        <w:ind w:firstLine="0"/>
      </w:pPr>
      <w:r w:rsidRPr="00D36051">
        <w:t xml:space="preserve">Модератор: </w:t>
      </w:r>
      <w:r>
        <w:t xml:space="preserve">Да, </w:t>
      </w:r>
      <w:r w:rsidRPr="00402C00">
        <w:t>Алена</w:t>
      </w:r>
      <w:r>
        <w:t>?</w:t>
      </w:r>
    </w:p>
    <w:p w14:paraId="76661B15" w14:textId="77777777" w:rsidR="00047CA4" w:rsidRPr="00402C00" w:rsidRDefault="00047CA4" w:rsidP="00833734">
      <w:pPr>
        <w:pStyle w:val="Answer"/>
        <w:spacing w:after="60"/>
        <w:ind w:firstLine="0"/>
      </w:pPr>
      <w:r w:rsidRPr="00BA4C8F">
        <w:rPr>
          <w:b/>
        </w:rPr>
        <w:t>Алена:</w:t>
      </w:r>
      <w:r>
        <w:t xml:space="preserve"> Я шансон не люблю. Его там не было. Поэтому, не нормально. Терпимо. </w:t>
      </w:r>
      <w:r w:rsidRPr="00402C00">
        <w:rPr>
          <w:i/>
          <w:iCs/>
        </w:rPr>
        <w:t>(смеется)</w:t>
      </w:r>
    </w:p>
    <w:p w14:paraId="4629F774" w14:textId="77777777" w:rsidR="00047CA4" w:rsidRDefault="00047CA4" w:rsidP="00833734">
      <w:pPr>
        <w:pStyle w:val="Question"/>
        <w:spacing w:after="60"/>
        <w:ind w:firstLine="0"/>
      </w:pPr>
      <w:r w:rsidRPr="00D36051">
        <w:t xml:space="preserve">Модератор: </w:t>
      </w:r>
      <w:r w:rsidRPr="00402C00">
        <w:t>Юлия</w:t>
      </w:r>
      <w:r>
        <w:t>?</w:t>
      </w:r>
    </w:p>
    <w:p w14:paraId="5306FCAC" w14:textId="77777777" w:rsidR="00047CA4" w:rsidRDefault="00047CA4" w:rsidP="00833734">
      <w:pPr>
        <w:pStyle w:val="Answer"/>
        <w:spacing w:after="60"/>
        <w:ind w:firstLine="0"/>
      </w:pPr>
      <w:r w:rsidRPr="00BA4C8F">
        <w:rPr>
          <w:b/>
        </w:rPr>
        <w:t>Юлия:</w:t>
      </w:r>
      <w:r>
        <w:t xml:space="preserve"> Ну, мне  не очень понравилось. Песня какая-то такая, не очень.</w:t>
      </w:r>
    </w:p>
    <w:p w14:paraId="4E184307" w14:textId="77777777" w:rsidR="00047CA4" w:rsidRDefault="00047CA4" w:rsidP="00833734">
      <w:pPr>
        <w:pStyle w:val="Answer"/>
        <w:spacing w:after="60"/>
        <w:ind w:firstLine="0"/>
      </w:pPr>
      <w:r w:rsidRPr="00BA4C8F">
        <w:rPr>
          <w:b/>
        </w:rPr>
        <w:t>Женщина:</w:t>
      </w:r>
      <w:r>
        <w:t xml:space="preserve"> Женя Белоусов.</w:t>
      </w:r>
    </w:p>
    <w:p w14:paraId="13D036A4" w14:textId="77777777" w:rsidR="00047CA4" w:rsidRDefault="00047CA4" w:rsidP="00833734">
      <w:pPr>
        <w:pStyle w:val="Answer"/>
        <w:spacing w:after="60"/>
        <w:ind w:firstLine="0"/>
      </w:pPr>
      <w:r w:rsidRPr="00BA4C8F">
        <w:rPr>
          <w:b/>
        </w:rPr>
        <w:t>Женщина:</w:t>
      </w:r>
      <w:r>
        <w:t xml:space="preserve"> Белоусов.</w:t>
      </w:r>
    </w:p>
    <w:p w14:paraId="35CCF5EA" w14:textId="77777777" w:rsidR="00047CA4" w:rsidRPr="00A76E59" w:rsidRDefault="00047CA4" w:rsidP="00833734">
      <w:pPr>
        <w:pStyle w:val="Answer"/>
        <w:spacing w:after="60"/>
        <w:ind w:firstLine="0"/>
      </w:pPr>
      <w:r w:rsidRPr="00BA4C8F">
        <w:rPr>
          <w:b/>
        </w:rPr>
        <w:t>Юлия:</w:t>
      </w:r>
      <w:r>
        <w:t xml:space="preserve"> Ну, не знаю, в их исполнении она была не очень.</w:t>
      </w:r>
    </w:p>
    <w:p w14:paraId="1302DEAA" w14:textId="77777777" w:rsidR="00047CA4" w:rsidRDefault="00047CA4" w:rsidP="00833734">
      <w:pPr>
        <w:pStyle w:val="Question"/>
        <w:spacing w:after="60"/>
        <w:ind w:firstLine="0"/>
      </w:pPr>
      <w:r w:rsidRPr="00D36051">
        <w:t xml:space="preserve">Модератор: </w:t>
      </w:r>
      <w:r>
        <w:t>Ольга?</w:t>
      </w:r>
    </w:p>
    <w:p w14:paraId="7024CC43" w14:textId="77777777" w:rsidR="00047CA4" w:rsidRPr="00A76E59" w:rsidRDefault="00047CA4" w:rsidP="00833734">
      <w:pPr>
        <w:pStyle w:val="Answer"/>
        <w:spacing w:after="60"/>
        <w:ind w:firstLine="0"/>
      </w:pPr>
      <w:r w:rsidRPr="00BA4C8F">
        <w:rPr>
          <w:b/>
        </w:rPr>
        <w:t>Ольга:</w:t>
      </w:r>
      <w:r>
        <w:t xml:space="preserve"> Я, если честно, у меня не очень со слухом. Для меня, как бы, я нормально восприняла.</w:t>
      </w:r>
    </w:p>
    <w:p w14:paraId="4EBD227F" w14:textId="77777777" w:rsidR="00047CA4" w:rsidRDefault="00047CA4" w:rsidP="00833734">
      <w:pPr>
        <w:pStyle w:val="Question"/>
        <w:spacing w:after="60"/>
        <w:ind w:firstLine="0"/>
      </w:pPr>
      <w:r w:rsidRPr="00D36051">
        <w:t xml:space="preserve">Модератор: </w:t>
      </w:r>
      <w:r>
        <w:t>Хорошо, Диана?</w:t>
      </w:r>
    </w:p>
    <w:p w14:paraId="48E13B3A" w14:textId="77777777" w:rsidR="00047CA4" w:rsidRPr="00A76E59" w:rsidRDefault="00047CA4" w:rsidP="00833734">
      <w:pPr>
        <w:pStyle w:val="Answer"/>
        <w:spacing w:after="60"/>
        <w:ind w:firstLine="0"/>
      </w:pPr>
      <w:r w:rsidRPr="00BA4C8F">
        <w:rPr>
          <w:b/>
        </w:rPr>
        <w:t>Диана:</w:t>
      </w:r>
      <w:r>
        <w:t xml:space="preserve"> Соглашусь, где-то перебор. Может, поменьше. Один раз в  начале спели.</w:t>
      </w:r>
    </w:p>
    <w:p w14:paraId="03A9F8CA" w14:textId="77777777" w:rsidR="00047CA4" w:rsidRDefault="00047CA4" w:rsidP="00833734">
      <w:pPr>
        <w:pStyle w:val="Question"/>
        <w:spacing w:after="60"/>
        <w:ind w:firstLine="0"/>
      </w:pPr>
      <w:r w:rsidRPr="00D36051">
        <w:t xml:space="preserve">Модератор: </w:t>
      </w:r>
      <w:r w:rsidRPr="00A76E59">
        <w:t>Элеонора</w:t>
      </w:r>
      <w:r>
        <w:t>, вам?</w:t>
      </w:r>
    </w:p>
    <w:p w14:paraId="2ABA1342" w14:textId="77777777" w:rsidR="00047CA4" w:rsidRPr="00A76E59" w:rsidRDefault="00047CA4" w:rsidP="00833734">
      <w:pPr>
        <w:pStyle w:val="Answer"/>
        <w:spacing w:after="60"/>
        <w:ind w:firstLine="0"/>
      </w:pPr>
      <w:r w:rsidRPr="00BA4C8F">
        <w:rPr>
          <w:b/>
        </w:rPr>
        <w:t>Элеонора:</w:t>
      </w:r>
      <w:r>
        <w:t xml:space="preserve"> Мне. И знаю, что на протяжении этого фильма, эта музыка.</w:t>
      </w:r>
    </w:p>
    <w:p w14:paraId="3F819575" w14:textId="77777777" w:rsidR="00047CA4" w:rsidRDefault="00047CA4" w:rsidP="00833734">
      <w:pPr>
        <w:pStyle w:val="Question"/>
        <w:spacing w:after="60"/>
        <w:ind w:firstLine="0"/>
      </w:pPr>
      <w:r w:rsidRPr="00D36051">
        <w:t xml:space="preserve">Модератор: </w:t>
      </w:r>
      <w:r>
        <w:t>Давайте проголосуем, кому музыкальное сопровождение в целом понравилось. Увидел. 7 человек, да, получается. 8, даже, человек, на 2. Понял. По музыке разобрались. Давайте к операторской работе перейдем. В общем смысле, операторская работа понравилась вам или нет?</w:t>
      </w:r>
    </w:p>
    <w:p w14:paraId="694F721B" w14:textId="77777777" w:rsidR="00047CA4" w:rsidRPr="00A76E59" w:rsidRDefault="00047CA4" w:rsidP="00833734">
      <w:pPr>
        <w:pStyle w:val="Answer"/>
        <w:spacing w:after="60"/>
        <w:ind w:firstLine="0"/>
      </w:pPr>
      <w:r w:rsidRPr="00BA4C8F">
        <w:rPr>
          <w:b/>
        </w:rPr>
        <w:t>Несколько человек:</w:t>
      </w:r>
      <w:r>
        <w:t xml:space="preserve"> Да. Хорошо все.</w:t>
      </w:r>
    </w:p>
    <w:p w14:paraId="27D97663" w14:textId="77777777" w:rsidR="00047CA4" w:rsidRDefault="00047CA4" w:rsidP="00833734">
      <w:pPr>
        <w:pStyle w:val="Question"/>
        <w:spacing w:after="60"/>
        <w:ind w:firstLine="0"/>
      </w:pPr>
      <w:r w:rsidRPr="00D36051">
        <w:t xml:space="preserve">Модератор: </w:t>
      </w:r>
      <w:r>
        <w:t>Всем понравилась.</w:t>
      </w:r>
    </w:p>
    <w:p w14:paraId="5C9F821D" w14:textId="77777777" w:rsidR="00047CA4" w:rsidRDefault="00047CA4" w:rsidP="00833734">
      <w:pPr>
        <w:pStyle w:val="Answer"/>
        <w:spacing w:after="60"/>
        <w:ind w:firstLine="0"/>
      </w:pPr>
      <w:r w:rsidRPr="00BA4C8F">
        <w:rPr>
          <w:b/>
        </w:rPr>
        <w:t>Несколько человек:</w:t>
      </w:r>
      <w:r>
        <w:t xml:space="preserve"> Да.</w:t>
      </w:r>
    </w:p>
    <w:p w14:paraId="6E4F7DAE" w14:textId="77777777" w:rsidR="00047CA4" w:rsidRPr="00A76E59" w:rsidRDefault="00047CA4" w:rsidP="00833734">
      <w:pPr>
        <w:pStyle w:val="Answer"/>
        <w:spacing w:after="60"/>
        <w:ind w:firstLine="0"/>
      </w:pPr>
      <w:r w:rsidRPr="00BA4C8F">
        <w:rPr>
          <w:b/>
        </w:rPr>
        <w:t>Женщина:</w:t>
      </w:r>
      <w:r>
        <w:t xml:space="preserve"> Помните, когда он носочек поднял, Марат Башаров пришел новый год встречать с елкой, выбил окно, поднял носочек. Он же Носков. Потом, мне понравилось, блики. Вот идут герои, там какие-то иллюминации, и вот прямо  на лицах все отображается. Замечательно, вообще, снято. Качественно.</w:t>
      </w:r>
    </w:p>
    <w:p w14:paraId="7A9572AB" w14:textId="77777777" w:rsidR="00047CA4" w:rsidRDefault="00047CA4" w:rsidP="00833734">
      <w:pPr>
        <w:pStyle w:val="Question"/>
        <w:spacing w:after="60"/>
        <w:ind w:firstLine="0"/>
      </w:pPr>
      <w:r w:rsidRPr="00D36051">
        <w:t xml:space="preserve">Модератор: </w:t>
      </w:r>
      <w:r>
        <w:t>Есть ли нарекания у  кого-то к съемке?</w:t>
      </w:r>
    </w:p>
    <w:p w14:paraId="525D1111" w14:textId="77777777" w:rsidR="00047CA4" w:rsidRDefault="00047CA4" w:rsidP="00833734">
      <w:pPr>
        <w:pStyle w:val="Answer"/>
        <w:spacing w:after="60"/>
        <w:ind w:firstLine="0"/>
      </w:pPr>
      <w:r w:rsidRPr="00BA4C8F">
        <w:rPr>
          <w:b/>
        </w:rPr>
        <w:t>Несколько человек:</w:t>
      </w:r>
      <w:r>
        <w:t xml:space="preserve"> Нет.</w:t>
      </w:r>
    </w:p>
    <w:p w14:paraId="57649842" w14:textId="77777777" w:rsidR="00047CA4" w:rsidRDefault="00047CA4" w:rsidP="00833734">
      <w:pPr>
        <w:pStyle w:val="Answer"/>
        <w:spacing w:after="60"/>
        <w:ind w:firstLine="0"/>
      </w:pPr>
      <w:r w:rsidRPr="00BA4C8F">
        <w:rPr>
          <w:b/>
        </w:rPr>
        <w:t>Женщина:</w:t>
      </w:r>
      <w:r>
        <w:t xml:space="preserve"> Первая серия, единственное, она или рябила. Я так видела, не знаю.</w:t>
      </w:r>
    </w:p>
    <w:p w14:paraId="49320912" w14:textId="77777777" w:rsidR="00047CA4" w:rsidRDefault="00047CA4" w:rsidP="00833734">
      <w:pPr>
        <w:pStyle w:val="Answer"/>
        <w:spacing w:after="60"/>
        <w:ind w:firstLine="0"/>
      </w:pPr>
      <w:r w:rsidRPr="00BA4C8F">
        <w:rPr>
          <w:b/>
        </w:rPr>
        <w:t>Женщина:</w:t>
      </w:r>
      <w:r>
        <w:t xml:space="preserve"> Это же кадры исторические показывали.</w:t>
      </w:r>
    </w:p>
    <w:p w14:paraId="1F92E35D" w14:textId="77777777" w:rsidR="00047CA4" w:rsidRPr="00A76E59" w:rsidRDefault="00047CA4" w:rsidP="00833734">
      <w:pPr>
        <w:pStyle w:val="Answer"/>
        <w:spacing w:after="60"/>
        <w:ind w:firstLine="0"/>
      </w:pPr>
      <w:r w:rsidRPr="00BA4C8F">
        <w:rPr>
          <w:b/>
        </w:rPr>
        <w:t>Женщина:</w:t>
      </w:r>
      <w:r>
        <w:t xml:space="preserve"> Потом, муть какая-то, долго держалась. Как бы в замутненном состоянии. Зачем это нужно?</w:t>
      </w:r>
    </w:p>
    <w:p w14:paraId="612928DF" w14:textId="77777777" w:rsidR="00047CA4" w:rsidRDefault="00047CA4" w:rsidP="00833734">
      <w:pPr>
        <w:pStyle w:val="Question"/>
        <w:spacing w:after="60"/>
        <w:ind w:firstLine="0"/>
      </w:pPr>
      <w:r w:rsidRPr="00D36051">
        <w:t xml:space="preserve">Модератор: </w:t>
      </w:r>
      <w:r>
        <w:t>Я задам вопрос последний каждому. Скажите, что вы вообще хотели, возможно, посоветовали создателям сериала. Что-то изменить, убрать, дополнить, чтобы сделать его лучше? Ольга?</w:t>
      </w:r>
    </w:p>
    <w:p w14:paraId="0311D4CC" w14:textId="77777777" w:rsidR="00047CA4" w:rsidRPr="00A76E59" w:rsidRDefault="00047CA4" w:rsidP="00833734">
      <w:pPr>
        <w:pStyle w:val="Answer"/>
        <w:spacing w:after="60"/>
        <w:ind w:firstLine="0"/>
      </w:pPr>
      <w:r w:rsidRPr="00BA4C8F">
        <w:rPr>
          <w:b/>
        </w:rPr>
        <w:t>Ольга:</w:t>
      </w:r>
      <w:r>
        <w:t xml:space="preserve"> Прямо так сразу. </w:t>
      </w:r>
      <w:r w:rsidRPr="00A76E59">
        <w:rPr>
          <w:i/>
          <w:iCs/>
        </w:rPr>
        <w:t>(смеется)</w:t>
      </w:r>
    </w:p>
    <w:p w14:paraId="5E1D4B28" w14:textId="77777777" w:rsidR="00047CA4" w:rsidRDefault="00047CA4" w:rsidP="00833734">
      <w:pPr>
        <w:pStyle w:val="Question"/>
        <w:spacing w:after="60"/>
        <w:ind w:firstLine="0"/>
      </w:pPr>
      <w:r w:rsidRPr="00D36051">
        <w:t xml:space="preserve">Модератор: </w:t>
      </w:r>
      <w:r>
        <w:t>Да.</w:t>
      </w:r>
    </w:p>
    <w:p w14:paraId="24D92E74" w14:textId="77777777" w:rsidR="00047CA4" w:rsidRPr="00A76E59" w:rsidRDefault="00047CA4" w:rsidP="00833734">
      <w:pPr>
        <w:pStyle w:val="Answer"/>
        <w:spacing w:after="60"/>
        <w:ind w:firstLine="0"/>
      </w:pPr>
      <w:r w:rsidRPr="00BA4C8F">
        <w:rPr>
          <w:b/>
        </w:rPr>
        <w:t>Ольга:</w:t>
      </w:r>
      <w:r>
        <w:t xml:space="preserve"> Мне понравился фильм. Ничего бы не изменила.</w:t>
      </w:r>
    </w:p>
    <w:p w14:paraId="3AD7D85B" w14:textId="77777777" w:rsidR="00047CA4" w:rsidRDefault="00047CA4" w:rsidP="00833734">
      <w:pPr>
        <w:pStyle w:val="Question"/>
        <w:spacing w:after="60"/>
        <w:ind w:firstLine="0"/>
      </w:pPr>
      <w:r w:rsidRPr="00D36051">
        <w:t xml:space="preserve">Модератор: </w:t>
      </w:r>
      <w:r>
        <w:t>Ничем лучше его уже не сделать?</w:t>
      </w:r>
    </w:p>
    <w:p w14:paraId="0593E817" w14:textId="77777777" w:rsidR="00047CA4" w:rsidRPr="00A76E59" w:rsidRDefault="00047CA4" w:rsidP="00833734">
      <w:pPr>
        <w:pStyle w:val="Answer"/>
        <w:spacing w:after="60"/>
        <w:ind w:firstLine="0"/>
      </w:pPr>
      <w:r w:rsidRPr="00BA4C8F">
        <w:rPr>
          <w:b/>
        </w:rPr>
        <w:t>Ольга:</w:t>
      </w:r>
      <w:r>
        <w:t xml:space="preserve"> Может сейчас еще возникнет мысль какая-то. </w:t>
      </w:r>
      <w:r w:rsidRPr="00A76E59">
        <w:rPr>
          <w:i/>
          <w:iCs/>
        </w:rPr>
        <w:t>(смеется)</w:t>
      </w:r>
      <w:r>
        <w:rPr>
          <w:i/>
          <w:iCs/>
        </w:rPr>
        <w:t xml:space="preserve"> </w:t>
      </w:r>
      <w:r>
        <w:t>Так сразу не могу даже сказать. Я талантливее, наверное, режиссера не буду.</w:t>
      </w:r>
    </w:p>
    <w:p w14:paraId="163B6358" w14:textId="77777777" w:rsidR="00047CA4" w:rsidRDefault="00047CA4" w:rsidP="00833734">
      <w:pPr>
        <w:pStyle w:val="Question"/>
        <w:spacing w:after="60"/>
        <w:ind w:firstLine="0"/>
      </w:pPr>
      <w:r w:rsidRPr="00D36051">
        <w:t xml:space="preserve">Модератор: </w:t>
      </w:r>
      <w:r>
        <w:t xml:space="preserve">Ну, вы недооцениваете себя, подумайте еще. </w:t>
      </w:r>
      <w:r w:rsidRPr="00A76E59">
        <w:t>Виктория</w:t>
      </w:r>
      <w:r>
        <w:t>?</w:t>
      </w:r>
    </w:p>
    <w:p w14:paraId="7F5EE827" w14:textId="77777777" w:rsidR="00047CA4" w:rsidRPr="00A76E59" w:rsidRDefault="00047CA4" w:rsidP="00833734">
      <w:pPr>
        <w:pStyle w:val="Answer"/>
        <w:spacing w:after="60"/>
        <w:ind w:firstLine="0"/>
      </w:pPr>
      <w:r w:rsidRPr="00BA4C8F">
        <w:rPr>
          <w:b/>
        </w:rPr>
        <w:t>Виктория:</w:t>
      </w:r>
      <w:r>
        <w:t xml:space="preserve"> Поменять музыкальный момент. Там, кстати, даже, когда на свадьбе танцевали, там песни, которых не было в этом промежутке времени. Потом, вот эту Леру – я бы ее поменяла. Я же говорю, она уже заезженная девочка. Вы говорите, что поменять – я бы Леру поменяла. Она в разных острых сериалах, которые сейчас пачками выходят, она там везде играет вот с этими своими красными прядями. Потом, мы там говорили про недостатки, как ФСБ на крышу забегают – вот все вот эти мелкие  недостатки если убрать, то, в принципе, по большому счету, да, все будет хорошо. Он бы сжался. Он был бы информативнее и интереснее.</w:t>
      </w:r>
    </w:p>
    <w:p w14:paraId="76FD216B" w14:textId="77777777" w:rsidR="00047CA4" w:rsidRDefault="00047CA4" w:rsidP="00833734">
      <w:pPr>
        <w:pStyle w:val="Question"/>
        <w:spacing w:after="60"/>
        <w:ind w:firstLine="0"/>
      </w:pPr>
      <w:r w:rsidRPr="00D36051">
        <w:t xml:space="preserve">Модератор: </w:t>
      </w:r>
      <w:r>
        <w:t xml:space="preserve">Спасибо, </w:t>
      </w:r>
      <w:r w:rsidRPr="00A76E59">
        <w:t>Виктория</w:t>
      </w:r>
      <w:r>
        <w:t>. Юлия?</w:t>
      </w:r>
    </w:p>
    <w:p w14:paraId="67F7EC72" w14:textId="77777777" w:rsidR="00047CA4" w:rsidRPr="00A76E59" w:rsidRDefault="00047CA4" w:rsidP="00833734">
      <w:pPr>
        <w:pStyle w:val="Answer"/>
        <w:spacing w:after="60"/>
        <w:ind w:firstLine="0"/>
      </w:pPr>
      <w:r w:rsidRPr="00BA4C8F">
        <w:rPr>
          <w:b/>
        </w:rPr>
        <w:t>Юлия:</w:t>
      </w:r>
      <w:r>
        <w:t xml:space="preserve"> В принципе, для сериала – более все хорошо.</w:t>
      </w:r>
    </w:p>
    <w:p w14:paraId="2D36C4E1" w14:textId="77777777" w:rsidR="00047CA4" w:rsidRDefault="00047CA4" w:rsidP="00833734">
      <w:pPr>
        <w:pStyle w:val="Question"/>
        <w:spacing w:after="60"/>
        <w:ind w:firstLine="0"/>
      </w:pPr>
      <w:r w:rsidRPr="00D36051">
        <w:t xml:space="preserve">Модератор: </w:t>
      </w:r>
      <w:r>
        <w:t>Ничего бы не изменили, не убрали, не добавили?</w:t>
      </w:r>
    </w:p>
    <w:p w14:paraId="292BC20F" w14:textId="77777777" w:rsidR="00047CA4" w:rsidRDefault="00047CA4" w:rsidP="00833734">
      <w:pPr>
        <w:pStyle w:val="Answer"/>
        <w:spacing w:after="60"/>
        <w:ind w:firstLine="0"/>
      </w:pPr>
      <w:r w:rsidRPr="00BA4C8F">
        <w:rPr>
          <w:b/>
        </w:rPr>
        <w:t>Юлия:</w:t>
      </w:r>
      <w:r>
        <w:t xml:space="preserve"> Единственное что – эти эпизоды, как они, титры? Как они называются.</w:t>
      </w:r>
    </w:p>
    <w:p w14:paraId="0EC07685" w14:textId="77777777" w:rsidR="00047CA4" w:rsidRDefault="00047CA4" w:rsidP="00833734">
      <w:pPr>
        <w:pStyle w:val="Answer"/>
        <w:spacing w:after="60"/>
        <w:ind w:firstLine="0"/>
      </w:pPr>
      <w:r w:rsidRPr="00BA4C8F">
        <w:rPr>
          <w:b/>
        </w:rPr>
        <w:t>Виктория:</w:t>
      </w:r>
      <w:r>
        <w:t xml:space="preserve"> Субтитры.</w:t>
      </w:r>
    </w:p>
    <w:p w14:paraId="088F8138" w14:textId="77777777" w:rsidR="00047CA4" w:rsidRPr="00A76E59" w:rsidRDefault="00047CA4" w:rsidP="00833734">
      <w:pPr>
        <w:pStyle w:val="Answer"/>
        <w:spacing w:after="60"/>
        <w:ind w:firstLine="0"/>
      </w:pPr>
      <w:r w:rsidRPr="00BA4C8F">
        <w:rPr>
          <w:b/>
        </w:rPr>
        <w:t>Юлия:</w:t>
      </w:r>
      <w:r>
        <w:t xml:space="preserve"> Субтитры, да. Когда украинская речь. Да.</w:t>
      </w:r>
    </w:p>
    <w:p w14:paraId="045CFDF7" w14:textId="77777777" w:rsidR="00047CA4" w:rsidRDefault="00047CA4" w:rsidP="00833734">
      <w:pPr>
        <w:pStyle w:val="Question"/>
        <w:spacing w:after="60"/>
        <w:ind w:firstLine="0"/>
      </w:pPr>
      <w:r w:rsidRPr="00D36051">
        <w:t xml:space="preserve">Модератор: </w:t>
      </w:r>
      <w:r>
        <w:t xml:space="preserve">Спасибо, </w:t>
      </w:r>
      <w:r w:rsidRPr="00A76E59">
        <w:t>Юлия</w:t>
      </w:r>
      <w:r>
        <w:t xml:space="preserve">. </w:t>
      </w:r>
      <w:r w:rsidRPr="00A76E59">
        <w:t>Алена</w:t>
      </w:r>
      <w:r>
        <w:t>?</w:t>
      </w:r>
    </w:p>
    <w:p w14:paraId="7E879E2E" w14:textId="77777777" w:rsidR="00047CA4" w:rsidRPr="00A76E59" w:rsidRDefault="00047CA4" w:rsidP="00833734">
      <w:pPr>
        <w:pStyle w:val="Answer"/>
        <w:spacing w:after="60"/>
        <w:ind w:firstLine="0"/>
      </w:pPr>
      <w:r w:rsidRPr="00BA4C8F">
        <w:rPr>
          <w:b/>
        </w:rPr>
        <w:t>Алена:</w:t>
      </w:r>
      <w:r>
        <w:t xml:space="preserve"> А мы тут уже, в принципе, все озвучили. Где кому не поверили, где какие недоработки. И еще, конечно, финал такой, конце смазанный немножко.</w:t>
      </w:r>
    </w:p>
    <w:p w14:paraId="33CC466B" w14:textId="77777777" w:rsidR="00047CA4" w:rsidRDefault="00047CA4" w:rsidP="00833734">
      <w:pPr>
        <w:pStyle w:val="Question"/>
        <w:spacing w:after="60"/>
        <w:ind w:firstLine="0"/>
      </w:pPr>
      <w:r w:rsidRPr="00D36051">
        <w:t xml:space="preserve">Модератор: </w:t>
      </w:r>
      <w:r>
        <w:t>Самое главное, чтобы вы изменили в сериале, чтобы он больше вам нравился? Самое главное.</w:t>
      </w:r>
    </w:p>
    <w:p w14:paraId="3EB64C84" w14:textId="77777777" w:rsidR="00047CA4" w:rsidRPr="00A76E59" w:rsidRDefault="00047CA4" w:rsidP="00833734">
      <w:pPr>
        <w:pStyle w:val="Answer"/>
        <w:spacing w:after="60"/>
        <w:ind w:firstLine="0"/>
      </w:pPr>
      <w:r w:rsidRPr="00BA4C8F">
        <w:rPr>
          <w:b/>
        </w:rPr>
        <w:t>Алена:</w:t>
      </w:r>
      <w:r>
        <w:t xml:space="preserve"> Ой, есть много что сказать.</w:t>
      </w:r>
    </w:p>
    <w:p w14:paraId="72A22F07" w14:textId="77777777" w:rsidR="00047CA4" w:rsidRDefault="00047CA4" w:rsidP="00833734">
      <w:pPr>
        <w:pStyle w:val="Question"/>
        <w:spacing w:after="60"/>
        <w:ind w:firstLine="0"/>
      </w:pPr>
      <w:r w:rsidRPr="00D36051">
        <w:t xml:space="preserve">Модератор: </w:t>
      </w:r>
      <w:r>
        <w:t>Вот, самое главное.</w:t>
      </w:r>
    </w:p>
    <w:p w14:paraId="52F31FE5" w14:textId="77777777" w:rsidR="00047CA4" w:rsidRPr="00A76E59" w:rsidRDefault="00047CA4" w:rsidP="00833734">
      <w:pPr>
        <w:pStyle w:val="Answer"/>
        <w:spacing w:after="60"/>
        <w:ind w:firstLine="0"/>
      </w:pPr>
      <w:r w:rsidRPr="00BA4C8F">
        <w:rPr>
          <w:b/>
        </w:rPr>
        <w:t>Алена:</w:t>
      </w:r>
      <w:r>
        <w:t xml:space="preserve"> Сейчас, я подумаю, пока кого-нибудь другого. Что же самое главное.</w:t>
      </w:r>
    </w:p>
    <w:p w14:paraId="541B73E0" w14:textId="77777777" w:rsidR="00047CA4" w:rsidRDefault="00047CA4" w:rsidP="00833734">
      <w:pPr>
        <w:pStyle w:val="Question"/>
        <w:spacing w:after="60"/>
        <w:ind w:firstLine="0"/>
      </w:pPr>
      <w:r w:rsidRPr="00D36051">
        <w:t xml:space="preserve">Модератор: </w:t>
      </w:r>
      <w:r>
        <w:t>Хорошо, вы подумайте. Света, вас послушаем.</w:t>
      </w:r>
    </w:p>
    <w:p w14:paraId="3C39307E" w14:textId="77777777" w:rsidR="00047CA4" w:rsidRPr="00A76E59" w:rsidRDefault="00047CA4" w:rsidP="00833734">
      <w:pPr>
        <w:pStyle w:val="Answer"/>
        <w:spacing w:after="60"/>
        <w:ind w:firstLine="0"/>
      </w:pPr>
      <w:r w:rsidRPr="00BA4C8F">
        <w:rPr>
          <w:b/>
        </w:rPr>
        <w:t>Света:</w:t>
      </w:r>
      <w:r>
        <w:t xml:space="preserve"> Ну, субтитры – это я уже озвучивала. Потом, немножко поменять музыкальное сопровождение.</w:t>
      </w:r>
    </w:p>
    <w:p w14:paraId="79061CA0" w14:textId="77777777" w:rsidR="00047CA4" w:rsidRDefault="00047CA4" w:rsidP="00833734">
      <w:pPr>
        <w:pStyle w:val="Question"/>
        <w:spacing w:after="60"/>
        <w:ind w:firstLine="0"/>
      </w:pPr>
      <w:r w:rsidRPr="00D36051">
        <w:t>Модератор:</w:t>
      </w:r>
      <w:r>
        <w:t xml:space="preserve"> В какую сторону?</w:t>
      </w:r>
    </w:p>
    <w:p w14:paraId="7A851192" w14:textId="77777777" w:rsidR="00047CA4" w:rsidRPr="00D36051" w:rsidRDefault="00047CA4" w:rsidP="00833734">
      <w:pPr>
        <w:pStyle w:val="Answer"/>
        <w:spacing w:after="60"/>
        <w:ind w:firstLine="0"/>
      </w:pPr>
      <w:r w:rsidRPr="00BA4C8F">
        <w:rPr>
          <w:b/>
        </w:rPr>
        <w:t>Света:</w:t>
      </w:r>
      <w:r w:rsidRPr="00A76E59">
        <w:t xml:space="preserve"> </w:t>
      </w:r>
      <w:r>
        <w:t xml:space="preserve"> Не их песню семейную, а вот саму музыку. Там, вот эти проигрыши. Вот, сильно нудная она. Какая-то тягомотина.</w:t>
      </w:r>
    </w:p>
    <w:p w14:paraId="5DFFFA29" w14:textId="77777777" w:rsidR="00047CA4" w:rsidRDefault="00047CA4" w:rsidP="00833734">
      <w:pPr>
        <w:pStyle w:val="Question"/>
        <w:spacing w:after="60"/>
        <w:ind w:firstLine="0"/>
      </w:pPr>
      <w:r w:rsidRPr="00D36051">
        <w:t xml:space="preserve">Модератор: </w:t>
      </w:r>
      <w:r>
        <w:t>Какая должна быть?</w:t>
      </w:r>
    </w:p>
    <w:p w14:paraId="402CD4EE" w14:textId="77777777" w:rsidR="00047CA4" w:rsidRDefault="00047CA4" w:rsidP="00833734">
      <w:pPr>
        <w:pStyle w:val="Answer"/>
        <w:spacing w:after="60"/>
        <w:ind w:firstLine="0"/>
      </w:pPr>
      <w:r w:rsidRPr="00BA4C8F">
        <w:rPr>
          <w:b/>
        </w:rPr>
        <w:t>Света:</w:t>
      </w:r>
      <w:r>
        <w:t xml:space="preserve"> Хочется какую-то красивую. А это некрасивая.</w:t>
      </w:r>
    </w:p>
    <w:p w14:paraId="12F186BB" w14:textId="77777777" w:rsidR="00047CA4" w:rsidRPr="0011631B" w:rsidRDefault="00047CA4" w:rsidP="00833734">
      <w:pPr>
        <w:pStyle w:val="Answer"/>
        <w:spacing w:after="60"/>
        <w:ind w:firstLine="0"/>
      </w:pPr>
      <w:r w:rsidRPr="00BA4C8F">
        <w:rPr>
          <w:b/>
        </w:rPr>
        <w:t>Виктория:</w:t>
      </w:r>
      <w:r>
        <w:t xml:space="preserve"> Показывают свадьбу. Первая песня – медленная. Она прошла, хотя это свадьба. После слов мамы. Вторая песня – когда они пришли, уже этот американец – тоже медленная, длинная, затянутая. Потом, тоже, показывали, я не помню, Матвей когда с кем-то шел. Опять-таки, ну, они треки такие не слушают. То есть, поменять, вообще, музыкальный ряд.</w:t>
      </w:r>
    </w:p>
    <w:p w14:paraId="56CA665C" w14:textId="77777777" w:rsidR="00047CA4" w:rsidRDefault="00047CA4" w:rsidP="00833734">
      <w:pPr>
        <w:pStyle w:val="Question"/>
        <w:spacing w:after="60"/>
        <w:ind w:firstLine="0"/>
      </w:pPr>
      <w:r w:rsidRPr="00D36051">
        <w:t xml:space="preserve">Модератор: </w:t>
      </w:r>
      <w:r>
        <w:t xml:space="preserve">Спасибо, </w:t>
      </w:r>
      <w:r w:rsidRPr="0011631B">
        <w:t>Виктория</w:t>
      </w:r>
      <w:r>
        <w:t>. Светлана, вы договорили?</w:t>
      </w:r>
    </w:p>
    <w:p w14:paraId="2DC5BAA1" w14:textId="77777777" w:rsidR="00047CA4" w:rsidRDefault="00047CA4" w:rsidP="00833734">
      <w:pPr>
        <w:pStyle w:val="Answer"/>
        <w:spacing w:after="60"/>
        <w:ind w:firstLine="0"/>
      </w:pPr>
      <w:r w:rsidRPr="00BA4C8F">
        <w:rPr>
          <w:b/>
        </w:rPr>
        <w:t>Света:</w:t>
      </w:r>
      <w:r>
        <w:t xml:space="preserve"> Ну, не весь музыкальный ряд. Я считаю, их песню надо оставить. Пускай она будет. Это их семейная изюминка.</w:t>
      </w:r>
    </w:p>
    <w:p w14:paraId="159578D9" w14:textId="77777777" w:rsidR="00047CA4" w:rsidRDefault="00047CA4" w:rsidP="00833734">
      <w:pPr>
        <w:pStyle w:val="Answer"/>
        <w:spacing w:after="60"/>
        <w:ind w:firstLine="0"/>
      </w:pPr>
      <w:r w:rsidRPr="00BA4C8F">
        <w:rPr>
          <w:b/>
        </w:rPr>
        <w:t>Виктория:</w:t>
      </w:r>
      <w:r>
        <w:t xml:space="preserve"> Все остальное.</w:t>
      </w:r>
    </w:p>
    <w:p w14:paraId="2249E5D0" w14:textId="77777777" w:rsidR="00047CA4" w:rsidRPr="0011631B" w:rsidRDefault="00047CA4" w:rsidP="00833734">
      <w:pPr>
        <w:pStyle w:val="Answer"/>
        <w:spacing w:after="60"/>
        <w:ind w:firstLine="0"/>
      </w:pPr>
      <w:r w:rsidRPr="00BA4C8F">
        <w:rPr>
          <w:b/>
        </w:rPr>
        <w:t>Света:</w:t>
      </w:r>
      <w:r>
        <w:t xml:space="preserve"> А все остальное – ну, не прямо все, но, в основном, да, слишком нудная.</w:t>
      </w:r>
    </w:p>
    <w:p w14:paraId="08023342" w14:textId="77777777" w:rsidR="00047CA4" w:rsidRDefault="00047CA4" w:rsidP="00833734">
      <w:pPr>
        <w:pStyle w:val="Question"/>
        <w:spacing w:after="60"/>
        <w:ind w:firstLine="0"/>
      </w:pPr>
      <w:r w:rsidRPr="00D36051">
        <w:t xml:space="preserve">Модератор: </w:t>
      </w:r>
      <w:r>
        <w:t>Темп нужно ускорить в музыке?</w:t>
      </w:r>
    </w:p>
    <w:p w14:paraId="57752485" w14:textId="77777777" w:rsidR="00047CA4" w:rsidRDefault="00047CA4" w:rsidP="00833734">
      <w:pPr>
        <w:pStyle w:val="Answer"/>
        <w:spacing w:after="60"/>
        <w:ind w:firstLine="0"/>
      </w:pPr>
      <w:r w:rsidRPr="00BA4C8F">
        <w:rPr>
          <w:b/>
        </w:rPr>
        <w:t>Виктория:</w:t>
      </w:r>
      <w:r>
        <w:t xml:space="preserve"> Конечно.</w:t>
      </w:r>
    </w:p>
    <w:p w14:paraId="4406EF56" w14:textId="77777777" w:rsidR="00047CA4" w:rsidRPr="0011631B" w:rsidRDefault="00047CA4" w:rsidP="00833734">
      <w:pPr>
        <w:pStyle w:val="Answer"/>
        <w:spacing w:after="60"/>
        <w:ind w:firstLine="0"/>
      </w:pPr>
      <w:r w:rsidRPr="00BA4C8F">
        <w:rPr>
          <w:b/>
        </w:rPr>
        <w:t>Света:</w:t>
      </w:r>
      <w:r>
        <w:t xml:space="preserve"> Не то что даже темп ускорить, вот там какое-то звучание некрасивое. Вот мне уху неприятно, например. я не знаю, как это объяснить.</w:t>
      </w:r>
    </w:p>
    <w:p w14:paraId="59189B18" w14:textId="77777777" w:rsidR="00047CA4" w:rsidRDefault="00047CA4" w:rsidP="00833734">
      <w:pPr>
        <w:pStyle w:val="Question"/>
        <w:spacing w:after="60"/>
        <w:ind w:firstLine="0"/>
      </w:pPr>
      <w:r w:rsidRPr="00D36051">
        <w:t xml:space="preserve">Модератор: </w:t>
      </w:r>
      <w:r>
        <w:t xml:space="preserve">Теперь, я вас понял. </w:t>
      </w:r>
      <w:r w:rsidRPr="0011631B">
        <w:t>Наталья</w:t>
      </w:r>
      <w:r>
        <w:t>?</w:t>
      </w:r>
    </w:p>
    <w:p w14:paraId="2002D44B" w14:textId="77777777" w:rsidR="00047CA4" w:rsidRPr="0011631B" w:rsidRDefault="00047CA4" w:rsidP="00833734">
      <w:pPr>
        <w:pStyle w:val="Answer"/>
        <w:spacing w:after="60"/>
        <w:ind w:firstLine="0"/>
      </w:pPr>
      <w:r w:rsidRPr="00BA4C8F">
        <w:rPr>
          <w:b/>
        </w:rPr>
        <w:t>Наталья:</w:t>
      </w:r>
      <w:r>
        <w:t xml:space="preserve"> Ну, как уже сказали, немного бы сократила. Потому что считаю, что все-таки растянутый сериал. Чуть-чуть, вот эти, как говорили, много свободных каких-то этих моментов. И конец хотелось бы более реалистичнее чтобы был – вот этот захват террористов, был немножко смазанный, действительно. А так, вполне. Я бы посмотрела, с удовольствием. Очень понравилось, что лица были естественные. Что там не было надутых губ, щек, все такое. То есть, веришь, что это реальные люди, реальные ситуации происходят.</w:t>
      </w:r>
    </w:p>
    <w:p w14:paraId="2796FC4B" w14:textId="77777777" w:rsidR="00047CA4" w:rsidRDefault="00047CA4" w:rsidP="00833734">
      <w:pPr>
        <w:pStyle w:val="Question"/>
        <w:spacing w:after="60"/>
        <w:ind w:firstLine="0"/>
      </w:pPr>
      <w:r w:rsidRPr="00D36051">
        <w:t xml:space="preserve">Модератор: </w:t>
      </w:r>
      <w:r w:rsidRPr="0011631B">
        <w:t>Стелла</w:t>
      </w:r>
      <w:r>
        <w:t>, вы, что посоветуете автору, создателю?</w:t>
      </w:r>
    </w:p>
    <w:p w14:paraId="665981D1" w14:textId="77777777" w:rsidR="00047CA4" w:rsidRPr="0011631B" w:rsidRDefault="00047CA4" w:rsidP="00833734">
      <w:pPr>
        <w:pStyle w:val="Answer"/>
        <w:spacing w:after="60"/>
        <w:ind w:firstLine="0"/>
      </w:pPr>
      <w:r w:rsidRPr="00BA4C8F">
        <w:rPr>
          <w:b/>
        </w:rPr>
        <w:t>Стелла:</w:t>
      </w:r>
      <w:r>
        <w:t xml:space="preserve"> Немножко, тоже, подсократить, особенно эти воспоминания из прошлого – слишком затянуты, и фокусировка на лице, на свадьбе, когда невеста вышла, и зачем ее так долго показывали, непонятно.</w:t>
      </w:r>
    </w:p>
    <w:p w14:paraId="12D60E16" w14:textId="77777777" w:rsidR="00047CA4" w:rsidRDefault="00047CA4" w:rsidP="00833734">
      <w:pPr>
        <w:pStyle w:val="Question"/>
        <w:spacing w:after="60"/>
        <w:ind w:firstLine="0"/>
      </w:pPr>
      <w:r w:rsidRPr="00D36051">
        <w:t xml:space="preserve">Модератор: </w:t>
      </w:r>
      <w:r>
        <w:t>Так. А изменили бы что?</w:t>
      </w:r>
    </w:p>
    <w:p w14:paraId="38E72FB2" w14:textId="77777777" w:rsidR="00047CA4" w:rsidRDefault="00047CA4" w:rsidP="00833734">
      <w:pPr>
        <w:pStyle w:val="Answer"/>
        <w:spacing w:after="60"/>
        <w:ind w:firstLine="0"/>
      </w:pPr>
      <w:r w:rsidRPr="00BA4C8F">
        <w:rPr>
          <w:b/>
        </w:rPr>
        <w:t>Стелла:</w:t>
      </w:r>
      <w:r>
        <w:t xml:space="preserve"> Изменить, я даже не знаю. </w:t>
      </w:r>
      <w:r w:rsidRPr="0011631B">
        <w:rPr>
          <w:i/>
          <w:iCs/>
        </w:rPr>
        <w:t>(смеется)</w:t>
      </w:r>
      <w:r>
        <w:rPr>
          <w:i/>
          <w:iCs/>
        </w:rPr>
        <w:t xml:space="preserve"> </w:t>
      </w:r>
      <w:r>
        <w:t>Только подсократить. А то, что изменить, я думаю, ничего.</w:t>
      </w:r>
    </w:p>
    <w:p w14:paraId="181D8101" w14:textId="77777777" w:rsidR="00047CA4" w:rsidRPr="0011631B" w:rsidRDefault="00047CA4" w:rsidP="00833734">
      <w:pPr>
        <w:pStyle w:val="Answer"/>
        <w:spacing w:after="60"/>
        <w:ind w:firstLine="0"/>
      </w:pPr>
      <w:r w:rsidRPr="00BA4C8F">
        <w:rPr>
          <w:b/>
        </w:rPr>
        <w:t>Женщина:</w:t>
      </w:r>
      <w:r>
        <w:t xml:space="preserve"> Из пяти сделать 4 серии. Идеально будет, вообще.</w:t>
      </w:r>
    </w:p>
    <w:p w14:paraId="3EEAC5D3" w14:textId="77777777" w:rsidR="00047CA4" w:rsidRDefault="00047CA4" w:rsidP="00833734">
      <w:pPr>
        <w:pStyle w:val="Question"/>
        <w:spacing w:after="60"/>
        <w:ind w:firstLine="0"/>
      </w:pPr>
      <w:r w:rsidRPr="00D36051">
        <w:t xml:space="preserve">Модератор: </w:t>
      </w:r>
      <w:r>
        <w:t xml:space="preserve">Окей, услышал, </w:t>
      </w:r>
      <w:r w:rsidRPr="0011631B">
        <w:t>Наталья</w:t>
      </w:r>
      <w:r>
        <w:t>?</w:t>
      </w:r>
    </w:p>
    <w:p w14:paraId="4FB40DE9" w14:textId="77777777" w:rsidR="00047CA4" w:rsidRDefault="00047CA4" w:rsidP="00833734">
      <w:pPr>
        <w:pStyle w:val="Answer"/>
        <w:spacing w:after="60"/>
        <w:ind w:firstLine="0"/>
      </w:pPr>
      <w:r w:rsidRPr="00BA4C8F">
        <w:rPr>
          <w:b/>
        </w:rPr>
        <w:t>Наталья 2:</w:t>
      </w:r>
      <w:r>
        <w:t xml:space="preserve"> Я вот, единственное, в фильме не поняла, может быть я не сильно внимательно смотрела, когда была свадьба у сестры – у Анны, почему-то именно родная сестра – Мария, не присутствовала. Хотя бы тут немножко надо было пояснить, что она не едет из-за маленького ребенка, или еще чего-то. Или это нужно было самим понять, что происходит, почему именно на свадьбе сестры не была родная сестра. Вот это меня, конечно, немножко.</w:t>
      </w:r>
    </w:p>
    <w:p w14:paraId="498690D1" w14:textId="77777777" w:rsidR="00047CA4" w:rsidRPr="0011631B" w:rsidRDefault="00047CA4" w:rsidP="00833734">
      <w:pPr>
        <w:pStyle w:val="Answer"/>
        <w:spacing w:after="60"/>
        <w:ind w:firstLine="0"/>
      </w:pPr>
      <w:r w:rsidRPr="00BA4C8F">
        <w:rPr>
          <w:b/>
        </w:rPr>
        <w:t>Женщина:</w:t>
      </w:r>
      <w:r>
        <w:t xml:space="preserve"> Так там же озвучили, 5 дней ребенку было, она с коляской была, 5 дней. Какая свадьба?</w:t>
      </w:r>
    </w:p>
    <w:p w14:paraId="4A6E6E5A" w14:textId="77777777" w:rsidR="00047CA4" w:rsidRDefault="00047CA4" w:rsidP="00833734">
      <w:pPr>
        <w:pStyle w:val="Question"/>
        <w:spacing w:after="60"/>
        <w:ind w:firstLine="0"/>
      </w:pPr>
      <w:r w:rsidRPr="00D36051">
        <w:t>Модератор:</w:t>
      </w:r>
      <w:r>
        <w:t xml:space="preserve"> Спасибо. Давайте.</w:t>
      </w:r>
    </w:p>
    <w:p w14:paraId="098C5707" w14:textId="77777777" w:rsidR="00047CA4" w:rsidRPr="00D36051" w:rsidRDefault="00047CA4" w:rsidP="00833734">
      <w:pPr>
        <w:pStyle w:val="Answer"/>
        <w:spacing w:after="60"/>
        <w:ind w:firstLine="0"/>
      </w:pPr>
      <w:r w:rsidRPr="00BA4C8F">
        <w:rPr>
          <w:b/>
        </w:rPr>
        <w:t>Наталья 2:</w:t>
      </w:r>
      <w:r w:rsidRPr="0011631B">
        <w:t xml:space="preserve"> </w:t>
      </w:r>
      <w:r>
        <w:t xml:space="preserve"> </w:t>
      </w:r>
      <w:r w:rsidRPr="00D36051">
        <w:t xml:space="preserve"> </w:t>
      </w:r>
      <w:r>
        <w:t>Я же говорю, может, это где-то я не уловила.</w:t>
      </w:r>
    </w:p>
    <w:p w14:paraId="67F36355" w14:textId="77777777" w:rsidR="00047CA4" w:rsidRDefault="00047CA4" w:rsidP="00833734">
      <w:pPr>
        <w:pStyle w:val="Question"/>
        <w:spacing w:after="60"/>
        <w:ind w:firstLine="0"/>
      </w:pPr>
      <w:r w:rsidRPr="00D36051">
        <w:t xml:space="preserve">Модератор: </w:t>
      </w:r>
      <w:r>
        <w:t xml:space="preserve">Вы договорили, </w:t>
      </w:r>
      <w:r w:rsidRPr="0011631B">
        <w:t>Наталья</w:t>
      </w:r>
      <w:r>
        <w:t>?</w:t>
      </w:r>
    </w:p>
    <w:p w14:paraId="7F36B221" w14:textId="77777777" w:rsidR="00047CA4" w:rsidRPr="0011631B" w:rsidRDefault="00047CA4" w:rsidP="00833734">
      <w:pPr>
        <w:pStyle w:val="Answer"/>
        <w:spacing w:after="60"/>
        <w:ind w:firstLine="0"/>
      </w:pPr>
      <w:r w:rsidRPr="00BA4C8F">
        <w:rPr>
          <w:b/>
        </w:rPr>
        <w:t>Наталья 2:</w:t>
      </w:r>
      <w:r>
        <w:t xml:space="preserve"> Да, все.</w:t>
      </w:r>
    </w:p>
    <w:p w14:paraId="705C9EA9" w14:textId="77777777" w:rsidR="00047CA4" w:rsidRDefault="00047CA4" w:rsidP="00833734">
      <w:pPr>
        <w:pStyle w:val="Question"/>
        <w:spacing w:after="60"/>
        <w:ind w:firstLine="0"/>
      </w:pPr>
      <w:r w:rsidRPr="00D36051">
        <w:t xml:space="preserve">Модератор: </w:t>
      </w:r>
      <w:r>
        <w:t xml:space="preserve">Спасибо. </w:t>
      </w:r>
      <w:r w:rsidRPr="0011631B">
        <w:t>Элеонора</w:t>
      </w:r>
      <w:r>
        <w:t>?</w:t>
      </w:r>
    </w:p>
    <w:p w14:paraId="2C3FB135" w14:textId="77777777" w:rsidR="00047CA4" w:rsidRPr="0011631B" w:rsidRDefault="00047CA4" w:rsidP="00833734">
      <w:pPr>
        <w:pStyle w:val="Answer"/>
        <w:spacing w:after="60"/>
        <w:ind w:firstLine="0"/>
      </w:pPr>
      <w:r w:rsidRPr="00BA4C8F">
        <w:rPr>
          <w:b/>
        </w:rPr>
        <w:t>Элеонора:</w:t>
      </w:r>
      <w:r>
        <w:t xml:space="preserve"> Я бы ничего не меняла. Мне все понятно.</w:t>
      </w:r>
    </w:p>
    <w:p w14:paraId="227E02D1" w14:textId="77777777" w:rsidR="00047CA4" w:rsidRDefault="00047CA4" w:rsidP="00833734">
      <w:pPr>
        <w:pStyle w:val="Question"/>
        <w:spacing w:after="60"/>
        <w:ind w:firstLine="0"/>
      </w:pPr>
      <w:r w:rsidRPr="00D36051">
        <w:t xml:space="preserve">Модератор: </w:t>
      </w:r>
      <w:r>
        <w:t>Вам все понравилось?</w:t>
      </w:r>
    </w:p>
    <w:p w14:paraId="573EC71E" w14:textId="77777777" w:rsidR="00047CA4" w:rsidRPr="0011631B" w:rsidRDefault="00047CA4" w:rsidP="00833734">
      <w:pPr>
        <w:pStyle w:val="Answer"/>
        <w:spacing w:after="60"/>
        <w:ind w:firstLine="0"/>
      </w:pPr>
      <w:r w:rsidRPr="00BA4C8F">
        <w:rPr>
          <w:b/>
        </w:rPr>
        <w:t>Элеонора:</w:t>
      </w:r>
      <w:r>
        <w:t xml:space="preserve"> Да.</w:t>
      </w:r>
    </w:p>
    <w:p w14:paraId="1E69B6C6" w14:textId="77777777" w:rsidR="00047CA4" w:rsidRDefault="00047CA4" w:rsidP="00833734">
      <w:pPr>
        <w:pStyle w:val="Question"/>
        <w:spacing w:after="60"/>
        <w:ind w:firstLine="0"/>
      </w:pPr>
      <w:r w:rsidRPr="00D36051">
        <w:t xml:space="preserve">Модератор: </w:t>
      </w:r>
      <w:r>
        <w:t xml:space="preserve">Спасибо, </w:t>
      </w:r>
      <w:r w:rsidRPr="0011631B">
        <w:t>Элеонора</w:t>
      </w:r>
      <w:r>
        <w:t xml:space="preserve">. </w:t>
      </w:r>
      <w:r w:rsidRPr="0011631B">
        <w:t>Диана</w:t>
      </w:r>
      <w:r>
        <w:t>?</w:t>
      </w:r>
    </w:p>
    <w:p w14:paraId="58957A7B" w14:textId="77777777" w:rsidR="00047CA4" w:rsidRPr="0011631B" w:rsidRDefault="00047CA4" w:rsidP="00833734">
      <w:pPr>
        <w:pStyle w:val="Answer"/>
        <w:spacing w:after="60"/>
        <w:ind w:firstLine="0"/>
      </w:pPr>
      <w:r w:rsidRPr="00BA4C8F">
        <w:rPr>
          <w:b/>
        </w:rPr>
        <w:t>Диана:</w:t>
      </w:r>
      <w:r>
        <w:t xml:space="preserve"> Я бы, знаете, добавила, они все время, на протяжении всего фильма Анна с ее сыном идеализируют Европу. Они туда хотят. Я бы добавила, не так все хорошо там, в Европе. Может быть добавила бы друга этого мальчика, с которым он, например, созванивается, и тот говорит, что не так все гладко, хорошо. И не </w:t>
      </w:r>
      <w:proofErr w:type="spellStart"/>
      <w:r>
        <w:t>едьте</w:t>
      </w:r>
      <w:proofErr w:type="spellEnd"/>
      <w:r>
        <w:t xml:space="preserve"> сюда. Потому что прямо идеализируют. И слишком плохо показали украинцев. Они же не все такие. Я сама из Украины, из Донецка. И я знаю, что люди есть как хорошие, так и плохие. То есть, прямо всех плохими выставили, кроме Анны.</w:t>
      </w:r>
    </w:p>
    <w:p w14:paraId="7988B57E" w14:textId="77777777" w:rsidR="00047CA4" w:rsidRDefault="00047CA4" w:rsidP="00833734">
      <w:pPr>
        <w:pStyle w:val="Question"/>
        <w:spacing w:after="60"/>
        <w:ind w:firstLine="0"/>
      </w:pPr>
      <w:r w:rsidRPr="00D36051">
        <w:t xml:space="preserve">Модератор: </w:t>
      </w:r>
      <w:r>
        <w:t>Какие эпизоды можно было бы изменить?</w:t>
      </w:r>
    </w:p>
    <w:p w14:paraId="0CA7A9CC" w14:textId="77777777" w:rsidR="00047CA4" w:rsidRDefault="00047CA4" w:rsidP="00833734">
      <w:pPr>
        <w:pStyle w:val="Answer"/>
        <w:spacing w:after="60"/>
        <w:ind w:firstLine="0"/>
      </w:pPr>
      <w:r w:rsidRPr="00BA4C8F">
        <w:rPr>
          <w:b/>
        </w:rPr>
        <w:t>Диана:</w:t>
      </w:r>
      <w:r>
        <w:t xml:space="preserve"> А вот показали бы каких-то второстепенных ролей больше. Слишком лояльных, так же, к России. Но которые, например, боятся что-то сказать. Конечно, больше таких плохих героев. И они, как бы, реалистично показаны. Но хотелось бы вторую сторону увидеть. А тут они все одинаковые.</w:t>
      </w:r>
    </w:p>
    <w:p w14:paraId="1729B6E0" w14:textId="77777777" w:rsidR="00047CA4" w:rsidRDefault="00047CA4" w:rsidP="00833734">
      <w:pPr>
        <w:pStyle w:val="Answer"/>
        <w:spacing w:after="60"/>
        <w:ind w:firstLine="0"/>
      </w:pPr>
      <w:r w:rsidRPr="00BA4C8F">
        <w:rPr>
          <w:b/>
        </w:rPr>
        <w:t>Наталья 2:</w:t>
      </w:r>
      <w:r w:rsidRPr="00281A09">
        <w:t xml:space="preserve"> </w:t>
      </w:r>
      <w:r>
        <w:t>Можно вопрос задать? Скажите, таких моментов не было, как показывается в фильме, что вот так вот поступают украинцы?</w:t>
      </w:r>
    </w:p>
    <w:p w14:paraId="365978F5" w14:textId="77777777" w:rsidR="00047CA4" w:rsidRDefault="00047CA4" w:rsidP="00833734">
      <w:pPr>
        <w:pStyle w:val="Answer"/>
        <w:spacing w:after="60"/>
        <w:ind w:firstLine="0"/>
      </w:pPr>
      <w:r w:rsidRPr="00BA4C8F">
        <w:rPr>
          <w:b/>
        </w:rPr>
        <w:t>Диана:</w:t>
      </w:r>
      <w:r>
        <w:t xml:space="preserve"> Да, все так есть. Но есть и хорошие.</w:t>
      </w:r>
    </w:p>
    <w:p w14:paraId="218210B8" w14:textId="77777777" w:rsidR="00047CA4" w:rsidRDefault="00047CA4" w:rsidP="00833734">
      <w:pPr>
        <w:pStyle w:val="Answer"/>
        <w:spacing w:after="60"/>
        <w:ind w:firstLine="0"/>
      </w:pPr>
      <w:r w:rsidRPr="00BA4C8F">
        <w:rPr>
          <w:b/>
        </w:rPr>
        <w:t>Наталья 2:</w:t>
      </w:r>
      <w:r w:rsidRPr="00281A09">
        <w:t xml:space="preserve"> </w:t>
      </w:r>
      <w:r>
        <w:t>Нет, я не говорю, что украинцы плохие. Но, почему-то плохие преобладают именно.</w:t>
      </w:r>
    </w:p>
    <w:p w14:paraId="15C821C9" w14:textId="77777777" w:rsidR="00047CA4" w:rsidRPr="00281A09" w:rsidRDefault="00047CA4" w:rsidP="00833734">
      <w:pPr>
        <w:pStyle w:val="Answer"/>
        <w:spacing w:after="60"/>
        <w:ind w:firstLine="0"/>
      </w:pPr>
      <w:r w:rsidRPr="00BA4C8F">
        <w:rPr>
          <w:b/>
        </w:rPr>
        <w:t>Диана:</w:t>
      </w:r>
      <w:r>
        <w:t xml:space="preserve"> Нет, их много здесь, сильно много плохих.</w:t>
      </w:r>
    </w:p>
    <w:p w14:paraId="39C4E5AD" w14:textId="77777777" w:rsidR="00047CA4" w:rsidRDefault="00047CA4" w:rsidP="00833734">
      <w:pPr>
        <w:pStyle w:val="Question"/>
        <w:spacing w:after="60"/>
        <w:ind w:firstLine="0"/>
      </w:pPr>
      <w:r w:rsidRPr="00D36051">
        <w:t xml:space="preserve">Модератор: </w:t>
      </w:r>
      <w:r>
        <w:t xml:space="preserve">Спасибо </w:t>
      </w:r>
      <w:r w:rsidRPr="00281A09">
        <w:t>Диана</w:t>
      </w:r>
      <w:r>
        <w:t xml:space="preserve">, </w:t>
      </w:r>
      <w:r w:rsidRPr="00281A09">
        <w:t>Наталья</w:t>
      </w:r>
      <w:r>
        <w:t xml:space="preserve">. </w:t>
      </w:r>
      <w:r w:rsidRPr="00281A09">
        <w:t>Алена</w:t>
      </w:r>
      <w:r>
        <w:t>, мы к вам возвращаемся. Все-таки, чтобы вы добавили, изменили? Или убрали из сериала вообще, чтобы его улучшить?</w:t>
      </w:r>
    </w:p>
    <w:p w14:paraId="51ABE687" w14:textId="77777777" w:rsidR="00047CA4" w:rsidRPr="00281A09" w:rsidRDefault="00047CA4" w:rsidP="00833734">
      <w:pPr>
        <w:pStyle w:val="Answer"/>
        <w:spacing w:after="60"/>
        <w:ind w:firstLine="0"/>
      </w:pPr>
      <w:r w:rsidRPr="00BA4C8F">
        <w:rPr>
          <w:b/>
        </w:rPr>
        <w:t>Алена:</w:t>
      </w:r>
      <w:r>
        <w:t xml:space="preserve"> Честно говоря, не раскрыта, вообще, суть конфликта, почему все началось. Но, если ее раскрывать, то у нас же, как бы, цензура, поэтому так вскользь прошли по верхам. Вот, вербовка мальчика – до конца не раскрыта для меня. Потом, я не очень поняла, что там с мужем Анны. Все. Точнее, не все, некоторые не все поняли, вообще, что там, как там, жив он или нет. Что еще.</w:t>
      </w:r>
    </w:p>
    <w:p w14:paraId="4AB7AA3A" w14:textId="77777777" w:rsidR="00047CA4" w:rsidRDefault="00047CA4" w:rsidP="00833734">
      <w:pPr>
        <w:pStyle w:val="Question"/>
        <w:spacing w:after="60"/>
        <w:ind w:firstLine="0"/>
      </w:pPr>
      <w:r w:rsidRPr="00D36051">
        <w:t xml:space="preserve">Модератор: </w:t>
      </w:r>
      <w:r>
        <w:t xml:space="preserve">Если говорить о том, какие бы вы, как автор изменения внесли в сериал, чтобы он больше нравился вам, и другим людям? Чтобы это было, все-таки? Это </w:t>
      </w:r>
      <w:proofErr w:type="spellStart"/>
      <w:r>
        <w:t>дораскрытие</w:t>
      </w:r>
      <w:proofErr w:type="spellEnd"/>
      <w:r>
        <w:t xml:space="preserve"> этих персонажей, о которых вы сказали? Или это что-то еще?</w:t>
      </w:r>
    </w:p>
    <w:p w14:paraId="030A3D1A" w14:textId="77777777" w:rsidR="00047CA4" w:rsidRPr="00281A09" w:rsidRDefault="00047CA4" w:rsidP="00833734">
      <w:pPr>
        <w:pStyle w:val="Answer"/>
        <w:spacing w:after="60"/>
        <w:ind w:firstLine="0"/>
      </w:pPr>
      <w:r w:rsidRPr="00BA4C8F">
        <w:rPr>
          <w:b/>
        </w:rPr>
        <w:t>Алена:</w:t>
      </w:r>
      <w:r>
        <w:t xml:space="preserve"> Я же говорю, там нужно террористов более правдоподобно. Точнее, не террористов, как, захват террористов более правдоподобным сделать. Вербовку Матвея – тоже, немножко не верится. Что еще. Все, наверное.</w:t>
      </w:r>
    </w:p>
    <w:p w14:paraId="3AD6D39B" w14:textId="77777777" w:rsidR="00047CA4" w:rsidRDefault="00047CA4" w:rsidP="00833734">
      <w:pPr>
        <w:pStyle w:val="Question"/>
        <w:spacing w:after="60"/>
        <w:ind w:firstLine="0"/>
      </w:pPr>
      <w:r w:rsidRPr="00D36051">
        <w:t xml:space="preserve">Модератор: </w:t>
      </w:r>
      <w:r>
        <w:t xml:space="preserve">Спасибо, </w:t>
      </w:r>
      <w:r w:rsidRPr="00281A09">
        <w:t>Стелла</w:t>
      </w:r>
      <w:r>
        <w:t>?</w:t>
      </w:r>
    </w:p>
    <w:p w14:paraId="5E80ADE3" w14:textId="77777777" w:rsidR="00047CA4" w:rsidRPr="00281A09" w:rsidRDefault="00047CA4" w:rsidP="00833734">
      <w:pPr>
        <w:pStyle w:val="Answer"/>
        <w:spacing w:after="60"/>
        <w:ind w:firstLine="0"/>
      </w:pPr>
      <w:r w:rsidRPr="00BA4C8F">
        <w:rPr>
          <w:b/>
        </w:rPr>
        <w:t>Стелла:</w:t>
      </w:r>
      <w:r>
        <w:t xml:space="preserve"> Просто работа со спецслужбами, нужно было, не было показано разъяснение. Работа с семьей, разъяснение, почему так произошло, кто с ними работает? Чтобы они видели, кто с ними с той стороны работал? Почему они попались на обман.</w:t>
      </w:r>
    </w:p>
    <w:p w14:paraId="099BC060" w14:textId="77777777" w:rsidR="00047CA4" w:rsidRDefault="00047CA4" w:rsidP="00833734">
      <w:pPr>
        <w:pStyle w:val="Question"/>
        <w:spacing w:after="60"/>
        <w:ind w:firstLine="0"/>
      </w:pPr>
      <w:r w:rsidRPr="00D36051">
        <w:t xml:space="preserve">Модератор: </w:t>
      </w:r>
      <w:r>
        <w:t xml:space="preserve">Окей. </w:t>
      </w:r>
      <w:r w:rsidRPr="00281A09">
        <w:t>Стелла</w:t>
      </w:r>
      <w:r>
        <w:t>, спасибо. Все?</w:t>
      </w:r>
    </w:p>
    <w:p w14:paraId="372FCD5C" w14:textId="77777777" w:rsidR="00047CA4" w:rsidRPr="00281A09" w:rsidRDefault="00047CA4" w:rsidP="00833734">
      <w:pPr>
        <w:pStyle w:val="Answer"/>
        <w:spacing w:after="60"/>
        <w:ind w:firstLine="0"/>
      </w:pPr>
      <w:r w:rsidRPr="00BA4C8F">
        <w:rPr>
          <w:b/>
        </w:rPr>
        <w:t>Виктория:</w:t>
      </w:r>
      <w:r>
        <w:t xml:space="preserve"> Там один момент только единственный бы – показывали, что Матвея освобождают. А к ней пришел вот этот полковник. И показывают видео. Так если он из ФСБ, а как он – не знает, что ребенка кураторы достают? Вот мне это было непонятно, вообще. Причем, это же показали параллельно.</w:t>
      </w:r>
    </w:p>
    <w:p w14:paraId="5E78165D" w14:textId="728712A5" w:rsidR="00047CA4" w:rsidRPr="005220B1" w:rsidRDefault="00047CA4" w:rsidP="005220B1">
      <w:pPr>
        <w:pStyle w:val="Question"/>
        <w:spacing w:after="60"/>
        <w:ind w:firstLine="0"/>
      </w:pPr>
      <w:r w:rsidRPr="00D36051">
        <w:t xml:space="preserve">Модератор: </w:t>
      </w:r>
      <w:r>
        <w:t xml:space="preserve">Окей. Спасибо большое, </w:t>
      </w:r>
      <w:r w:rsidRPr="00281A09">
        <w:t>Виктория</w:t>
      </w:r>
      <w:r>
        <w:t xml:space="preserve">. Если больше комментариев нет по вашим предложениям, у меня все, спасибо вам большое за то, что провели целый день субботний со мной, с нами. </w:t>
      </w:r>
    </w:p>
    <w:p w14:paraId="5A2E30D9" w14:textId="4E46A8DE" w:rsidR="00B35B7B" w:rsidRPr="00F41785" w:rsidRDefault="00B35B7B" w:rsidP="00B35B7B">
      <w:pPr>
        <w:spacing w:after="0" w:line="240" w:lineRule="auto"/>
        <w:rPr>
          <w:rFonts w:ascii="Franklin Gothic Book" w:hAnsi="Franklin Gothic Book"/>
        </w:rPr>
        <w:sectPr w:rsidR="00B35B7B" w:rsidRPr="00F41785" w:rsidSect="008245A7">
          <w:headerReference w:type="default" r:id="rId10"/>
          <w:footerReference w:type="default" r:id="rId11"/>
          <w:pgSz w:w="11906" w:h="16838"/>
          <w:pgMar w:top="567" w:right="851" w:bottom="1134" w:left="1701" w:header="567" w:footer="283" w:gutter="0"/>
          <w:cols w:space="708"/>
          <w:titlePg/>
          <w:docGrid w:linePitch="360"/>
        </w:sectPr>
      </w:pPr>
    </w:p>
    <w:p w14:paraId="760B501B" w14:textId="074EF73F" w:rsidR="00CC7E38" w:rsidRDefault="00CC7E38" w:rsidP="00A94BD0">
      <w:pPr>
        <w:spacing w:after="0" w:line="240" w:lineRule="auto"/>
      </w:pPr>
      <w:r w:rsidRPr="00684B32">
        <w:rPr>
          <w:noProof/>
        </w:rPr>
        <w:drawing>
          <wp:anchor distT="0" distB="0" distL="114300" distR="114300" simplePos="0" relativeHeight="251667456" behindDoc="0" locked="0" layoutInCell="1" allowOverlap="1" wp14:anchorId="481FA6E7" wp14:editId="1725370C">
            <wp:simplePos x="0" y="0"/>
            <wp:positionH relativeFrom="page">
              <wp:align>left</wp:align>
            </wp:positionH>
            <wp:positionV relativeFrom="paragraph">
              <wp:posOffset>-361950</wp:posOffset>
            </wp:positionV>
            <wp:extent cx="3075305" cy="3648710"/>
            <wp:effectExtent l="0" t="0" r="0" b="8890"/>
            <wp:wrapNone/>
            <wp:docPr id="15" name="Рисунок 15" descr="C:\Documents and Settings\trooper\Рабочий стол\45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Documents and Settings\trooper\Рабочий стол\456.em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5305" cy="3648710"/>
                    </a:xfrm>
                    <a:prstGeom prst="rect">
                      <a:avLst/>
                    </a:prstGeom>
                    <a:noFill/>
                    <a:ln>
                      <a:noFill/>
                    </a:ln>
                  </pic:spPr>
                </pic:pic>
              </a:graphicData>
            </a:graphic>
          </wp:anchor>
        </w:drawing>
      </w:r>
    </w:p>
    <w:p w14:paraId="2B0D1472" w14:textId="77777777" w:rsidR="00CC7E38" w:rsidRDefault="00CC7E38" w:rsidP="00A94BD0">
      <w:pPr>
        <w:spacing w:after="0" w:line="240" w:lineRule="auto"/>
      </w:pPr>
    </w:p>
    <w:p w14:paraId="2FD61DFA" w14:textId="77777777" w:rsidR="00CC7E38" w:rsidRDefault="00CC7E38" w:rsidP="00A94BD0">
      <w:pPr>
        <w:spacing w:after="0" w:line="240" w:lineRule="auto"/>
      </w:pPr>
    </w:p>
    <w:p w14:paraId="4448BB04" w14:textId="77777777" w:rsidR="00CC7E38" w:rsidRDefault="00CC7E38" w:rsidP="00A94BD0">
      <w:pPr>
        <w:spacing w:after="0" w:line="240" w:lineRule="auto"/>
        <w:rPr>
          <w:rFonts w:ascii="Franklin Gothic Book" w:hAnsi="Franklin Gothic Book"/>
          <w:noProof/>
        </w:rPr>
      </w:pPr>
    </w:p>
    <w:p w14:paraId="353B4EF6" w14:textId="77777777" w:rsidR="00CC7E38" w:rsidRDefault="00CC7E38" w:rsidP="00A94BD0">
      <w:pPr>
        <w:spacing w:after="0" w:line="240" w:lineRule="auto"/>
        <w:rPr>
          <w:rFonts w:ascii="Franklin Gothic Book" w:hAnsi="Franklin Gothic Book"/>
          <w:noProof/>
        </w:rPr>
      </w:pPr>
    </w:p>
    <w:p w14:paraId="3F510A49" w14:textId="77777777" w:rsidR="00CC7E38" w:rsidRDefault="00CC7E38" w:rsidP="00A94BD0">
      <w:pPr>
        <w:spacing w:after="0" w:line="240" w:lineRule="auto"/>
        <w:rPr>
          <w:rFonts w:ascii="Franklin Gothic Book" w:hAnsi="Franklin Gothic Book"/>
          <w:noProof/>
        </w:rPr>
      </w:pPr>
    </w:p>
    <w:p w14:paraId="230460F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08EABF"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22ADB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6F9AA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8CC99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C1E864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A1295F5"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60FA028"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0801BA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DB2096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122044B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F8B0BD"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1A12C7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F3370A1"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74881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95854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B2744C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C870294"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27AB1A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7FDE48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234E3DD" w14:textId="27878FAA"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2166071" w14:textId="07686113"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F7E89A5" w14:textId="56315CBD"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735A6F" w14:textId="12BFDCD2"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861167C" w14:textId="169F3EF5" w:rsidR="006462D4" w:rsidRDefault="00F326F6" w:rsidP="00A94BD0">
      <w:pPr>
        <w:spacing w:after="0" w:line="240" w:lineRule="auto"/>
        <w:jc w:val="both"/>
        <w:rPr>
          <w:rFonts w:ascii="Franklin Gothic Book" w:eastAsia="Batang" w:hAnsi="Franklin Gothic Book" w:cs="Times New Roman"/>
          <w:sz w:val="24"/>
          <w:szCs w:val="24"/>
          <w:lang w:eastAsia="ko-KR"/>
        </w:rPr>
      </w:pPr>
      <w:r>
        <w:rPr>
          <w:rFonts w:ascii="Times New Roman" w:eastAsia="Calibri" w:hAnsi="Times New Roman" w:cs="Times New Roman"/>
          <w:noProof/>
          <w:sz w:val="24"/>
          <w:szCs w:val="24"/>
        </w:rPr>
        <mc:AlternateContent>
          <mc:Choice Requires="wps">
            <w:drawing>
              <wp:anchor distT="0" distB="0" distL="114300" distR="114300" simplePos="0" relativeHeight="251669504" behindDoc="0" locked="0" layoutInCell="1" allowOverlap="1" wp14:anchorId="2626C626" wp14:editId="4196D33B">
                <wp:simplePos x="0" y="0"/>
                <wp:positionH relativeFrom="page">
                  <wp:posOffset>1738383</wp:posOffset>
                </wp:positionH>
                <wp:positionV relativeFrom="paragraph">
                  <wp:posOffset>289783</wp:posOffset>
                </wp:positionV>
                <wp:extent cx="4274185" cy="476885"/>
                <wp:effectExtent l="0" t="0" r="0" b="0"/>
                <wp:wrapThrough wrapText="bothSides">
                  <wp:wrapPolygon edited="0">
                    <wp:start x="0" y="0"/>
                    <wp:lineTo x="0" y="21600"/>
                    <wp:lineTo x="21600" y="21600"/>
                    <wp:lineTo x="21600" y="0"/>
                  </wp:wrapPolygon>
                </wp:wrapThrough>
                <wp:docPr id="76" name="Прямоугольник 76"/>
                <wp:cNvGraphicFramePr/>
                <a:graphic xmlns:a="http://schemas.openxmlformats.org/drawingml/2006/main">
                  <a:graphicData uri="http://schemas.microsoft.com/office/word/2010/wordprocessingShape">
                    <wps:wsp>
                      <wps:cNvSpPr/>
                      <wps:spPr>
                        <a:xfrm>
                          <a:off x="0" y="0"/>
                          <a:ext cx="4274185" cy="476885"/>
                        </a:xfrm>
                        <a:prstGeom prst="rect">
                          <a:avLst/>
                        </a:prstGeom>
                      </wps:spPr>
                      <wps:txbx>
                        <w:txbxContent>
                          <w:p w14:paraId="388C5CF2" w14:textId="21B8F708" w:rsidR="002C3E64" w:rsidRDefault="008D0833"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АНАЛИТИЧЕСКИЙ ЦЕНТР ВЦИОМ</w:t>
                            </w:r>
                          </w:p>
                          <w:p w14:paraId="7BD69224"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wps:txbx>
                      <wps:bodyPr wrap="square">
                        <a:noAutofit/>
                      </wps:bodyPr>
                    </wps:wsp>
                  </a:graphicData>
                </a:graphic>
                <wp14:sizeRelH relativeFrom="margin">
                  <wp14:pctWidth>0</wp14:pctWidth>
                </wp14:sizeRelH>
                <wp14:sizeRelV relativeFrom="page">
                  <wp14:pctHeight>0</wp14:pctHeight>
                </wp14:sizeRelV>
              </wp:anchor>
            </w:drawing>
          </mc:Choice>
          <mc:Fallback>
            <w:pict>
              <v:rect w14:anchorId="2626C626" id="Прямоугольник 76" o:spid="_x0000_s1028" style="position:absolute;left:0;text-align:left;margin-left:136.9pt;margin-top:22.8pt;width:336.55pt;height:37.5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" filled="f" stroked="f">
                <v:textbox>
                  <w:txbxContent>
                    <w:p w14:paraId="388C5CF2" w14:textId="21B8F708" w:rsidR="002C3E64" w:rsidRDefault="008D0833"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АНАЛИТИЧЕСКИЙ ЦЕНТР ВЦИОМ</w:t>
                      </w:r>
                    </w:p>
                    <w:p w14:paraId="7BD69224"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2C3E64" w:rsidRDefault="002C3E64" w:rsidP="00F326F6">
                      <w:pPr>
                        <w:pStyle w:val="afb"/>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v:textbox>
                <w10:wrap type="through" anchorx="page"/>
              </v:rect>
            </w:pict>
          </mc:Fallback>
        </mc:AlternateContent>
      </w:r>
    </w:p>
    <w:sectPr w:rsidR="006462D4" w:rsidSect="00C547AF">
      <w:footerReference w:type="default" r:id="rId13"/>
      <w:pgSz w:w="11906" w:h="16838"/>
      <w:pgMar w:top="568" w:right="850" w:bottom="1134" w:left="1701"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F794F" w14:textId="77777777" w:rsidR="002C3E64" w:rsidRDefault="002C3E64" w:rsidP="00E814C3">
      <w:r>
        <w:separator/>
      </w:r>
    </w:p>
  </w:endnote>
  <w:endnote w:type="continuationSeparator" w:id="0">
    <w:p w14:paraId="309B03F2" w14:textId="77777777" w:rsidR="002C3E64" w:rsidRDefault="002C3E64" w:rsidP="00E81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Franklin Gothic Book">
    <w:altName w:val="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Liberation Serif">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Pragmatica">
    <w:altName w:val="Arial"/>
    <w:charset w:val="00"/>
    <w:family w:val="auto"/>
    <w:pitch w:val="variable"/>
    <w:sig w:usb0="00000287" w:usb1="00000000" w:usb2="00000000" w:usb3="00000000" w:csb0="0000001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Franklin Gothic Book" w:hAnsi="Franklin Gothic Book"/>
      </w:rPr>
      <w:id w:val="1215927778"/>
      <w:docPartObj>
        <w:docPartGallery w:val="Page Numbers (Bottom of Page)"/>
        <w:docPartUnique/>
      </w:docPartObj>
    </w:sdtPr>
    <w:sdtEndPr/>
    <w:sdtContent>
      <w:p w14:paraId="2F4A1EED" w14:textId="016EB3A0" w:rsidR="002C3E64" w:rsidRPr="00630E12" w:rsidRDefault="002C3E64" w:rsidP="008B0918">
        <w:pPr>
          <w:pStyle w:val="a6"/>
          <w:tabs>
            <w:tab w:val="clear" w:pos="9355"/>
            <w:tab w:val="left" w:pos="5970"/>
            <w:tab w:val="right" w:pos="9498"/>
            <w:tab w:val="right" w:pos="9781"/>
          </w:tabs>
          <w:ind w:right="-29"/>
          <w:rPr>
            <w:rFonts w:ascii="Franklin Gothic Book" w:hAnsi="Franklin Gothic Book"/>
            <w:b/>
          </w:rPr>
        </w:pPr>
        <w:r w:rsidRPr="00630E12">
          <w:rPr>
            <w:rFonts w:ascii="Franklin Gothic Book" w:hAnsi="Franklin Gothic Book"/>
            <w:b/>
            <w:noProof/>
            <w:color w:val="008F7D"/>
          </w:rPr>
          <mc:AlternateContent>
            <mc:Choice Requires="wps">
              <w:drawing>
                <wp:anchor distT="4294967293" distB="4294967293" distL="114300" distR="114300" simplePos="0" relativeHeight="251660288" behindDoc="0" locked="0" layoutInCell="1" allowOverlap="1" wp14:anchorId="5516E769" wp14:editId="0FF78E59">
                  <wp:simplePos x="0" y="0"/>
                  <wp:positionH relativeFrom="column">
                    <wp:posOffset>-1083310</wp:posOffset>
                  </wp:positionH>
                  <wp:positionV relativeFrom="paragraph">
                    <wp:posOffset>-12700</wp:posOffset>
                  </wp:positionV>
                  <wp:extent cx="5913120" cy="0"/>
                  <wp:effectExtent l="0" t="0" r="30480" b="19050"/>
                  <wp:wrapNone/>
                  <wp:docPr id="7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96A753" id="_x0000_t32" coordsize="21600,21600" o:spt="32" o:oned="t" path="m,l21600,21600e" filled="f">
                  <v:path arrowok="t" fillok="f" o:connecttype="none"/>
                  <o:lock v:ext="edit" shapetype="t"/>
                </v:shapetype>
                <v:shape id="AutoShape 4" o:spid="_x0000_s1026" type="#_x0000_t32" style="position:absolute;margin-left:-85.3pt;margin-top:-1pt;width:465.6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" strokecolor="#008f7d" strokeweight="1.5pt"/>
              </w:pict>
            </mc:Fallback>
          </mc:AlternateContent>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fldChar w:fldCharType="begin"/>
        </w:r>
        <w:r w:rsidRPr="00630E12">
          <w:rPr>
            <w:rFonts w:ascii="Franklin Gothic Book" w:hAnsi="Franklin Gothic Book"/>
            <w:b/>
            <w:color w:val="008F7D"/>
          </w:rPr>
          <w:instrText xml:space="preserve"> PAGE   \* MERGEFORMAT </w:instrText>
        </w:r>
        <w:r w:rsidRPr="00630E12">
          <w:rPr>
            <w:rFonts w:ascii="Franklin Gothic Book" w:hAnsi="Franklin Gothic Book"/>
            <w:b/>
            <w:color w:val="008F7D"/>
          </w:rPr>
          <w:fldChar w:fldCharType="separate"/>
        </w:r>
        <w:r w:rsidR="0086340A">
          <w:rPr>
            <w:rFonts w:ascii="Franklin Gothic Book" w:hAnsi="Franklin Gothic Book"/>
            <w:b/>
            <w:noProof/>
            <w:color w:val="008F7D"/>
          </w:rPr>
          <w:t>2</w:t>
        </w:r>
        <w:r w:rsidRPr="00630E12">
          <w:rPr>
            <w:rFonts w:ascii="Franklin Gothic Book" w:hAnsi="Franklin Gothic Book"/>
            <w:b/>
            <w:color w:val="008F7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ECFE" w14:textId="4E8FBCDB" w:rsidR="002C3E64" w:rsidRPr="00CD7A8D" w:rsidRDefault="002C3E64">
    <w:pPr>
      <w:pStyle w:val="a6"/>
      <w:jc w:val="right"/>
      <w:rPr>
        <w:rFonts w:ascii="Times New Roman" w:hAnsi="Times New Roman" w:cs="Times New Roman"/>
      </w:rPr>
    </w:pPr>
    <w:r w:rsidRPr="00CD7A8D">
      <w:rPr>
        <w:rFonts w:ascii="Times New Roman" w:hAnsi="Times New Roman" w:cs="Times New Roman"/>
      </w:rPr>
      <w:fldChar w:fldCharType="begin"/>
    </w:r>
    <w:r w:rsidRPr="00CD7A8D">
      <w:rPr>
        <w:rFonts w:ascii="Times New Roman" w:hAnsi="Times New Roman" w:cs="Times New Roman"/>
      </w:rPr>
      <w:instrText xml:space="preserve"> PAGE   \* MERGEFORMAT </w:instrText>
    </w:r>
    <w:r w:rsidRPr="00CD7A8D">
      <w:rPr>
        <w:rFonts w:ascii="Times New Roman" w:hAnsi="Times New Roman" w:cs="Times New Roman"/>
      </w:rPr>
      <w:fldChar w:fldCharType="separate"/>
    </w:r>
    <w:r>
      <w:rPr>
        <w:rFonts w:ascii="Times New Roman" w:hAnsi="Times New Roman" w:cs="Times New Roman"/>
        <w:noProof/>
      </w:rPr>
      <w:t>30</w:t>
    </w:r>
    <w:r w:rsidRPr="00CD7A8D">
      <w:rPr>
        <w:rFonts w:ascii="Times New Roman" w:hAnsi="Times New Roman" w:cs="Times New Roman"/>
      </w:rPr>
      <w:fldChar w:fldCharType="end"/>
    </w:r>
  </w:p>
  <w:p w14:paraId="621CB878" w14:textId="77777777" w:rsidR="002C3E64" w:rsidRPr="00CD7A8D" w:rsidRDefault="002C3E64">
    <w:pPr>
      <w:pStyle w:val="a6"/>
      <w:rPr>
        <w:rFonts w:ascii="Times New Roman" w:hAnsi="Times New Roman" w:cs="Times New Roman"/>
      </w:rPr>
    </w:pPr>
  </w:p>
  <w:p w14:paraId="02DDB887" w14:textId="77777777" w:rsidR="002C3E64" w:rsidRDefault="002C3E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5413A" w14:textId="77777777" w:rsidR="002C3E64" w:rsidRDefault="002C3E64" w:rsidP="00E814C3">
      <w:r>
        <w:separator/>
      </w:r>
    </w:p>
  </w:footnote>
  <w:footnote w:type="continuationSeparator" w:id="0">
    <w:p w14:paraId="2F5EF2B3" w14:textId="77777777" w:rsidR="002C3E64" w:rsidRDefault="002C3E64" w:rsidP="00E81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E94A" w14:textId="2C4A201D" w:rsidR="002C3E64" w:rsidRPr="008B0918" w:rsidRDefault="002C3E64" w:rsidP="008B0918">
    <w:pPr>
      <w:pStyle w:val="a4"/>
      <w:tabs>
        <w:tab w:val="clear" w:pos="4677"/>
        <w:tab w:val="clear" w:pos="9355"/>
        <w:tab w:val="left" w:pos="7548"/>
      </w:tabs>
      <w:ind w:right="1557"/>
      <w:rPr>
        <w:rFonts w:ascii="Franklin Gothic Book" w:hAnsi="Franklin Gothic Book"/>
        <w:smallCaps/>
        <w:sz w:val="28"/>
      </w:rPr>
    </w:pPr>
    <w:r>
      <w:rPr>
        <w:noProof/>
      </w:rPr>
      <mc:AlternateContent>
        <mc:Choice Requires="wps">
          <w:drawing>
            <wp:anchor distT="4294967293" distB="4294967293" distL="114300" distR="114300" simplePos="0" relativeHeight="251663360" behindDoc="0" locked="0" layoutInCell="1" allowOverlap="1" wp14:anchorId="229BCBC8" wp14:editId="4DE58A3A">
              <wp:simplePos x="0" y="0"/>
              <wp:positionH relativeFrom="column">
                <wp:posOffset>-1083945</wp:posOffset>
              </wp:positionH>
              <wp:positionV relativeFrom="paragraph">
                <wp:posOffset>464820</wp:posOffset>
              </wp:positionV>
              <wp:extent cx="5913120" cy="0"/>
              <wp:effectExtent l="0" t="0" r="30480" b="19050"/>
              <wp:wrapNone/>
              <wp:docPr id="71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ABDC2D" id="_x0000_t32" coordsize="21600,21600" o:spt="32" o:oned="t" path="m,l21600,21600e" filled="f">
              <v:path arrowok="t" fillok="f" o:connecttype="none"/>
              <o:lock v:ext="edit" shapetype="t"/>
            </v:shapetype>
            <v:shape id="AutoShape 1" o:spid="_x0000_s1026" type="#_x0000_t32" style="position:absolute;margin-left:-85.35pt;margin-top:36.6pt;width:465.6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" strokecolor="#008f7d" strokeweight="1.5pt"/>
          </w:pict>
        </mc:Fallback>
      </mc:AlternateContent>
    </w:r>
    <w:r>
      <w:rPr>
        <w:rFonts w:ascii="Franklin Gothic Book" w:hAnsi="Franklin Gothic Book"/>
        <w:smallCaps/>
        <w:sz w:val="28"/>
      </w:rPr>
      <w:t xml:space="preserve">Письменное изложение </w:t>
    </w:r>
    <w:proofErr w:type="spellStart"/>
    <w:r>
      <w:rPr>
        <w:rFonts w:ascii="Franklin Gothic Book" w:hAnsi="Franklin Gothic Book"/>
        <w:smallCaps/>
        <w:sz w:val="28"/>
      </w:rPr>
      <w:t>аудиофиксации</w:t>
    </w:r>
    <w:proofErr w:type="spellEnd"/>
    <w:r>
      <w:rPr>
        <w:rFonts w:ascii="Franklin Gothic Book" w:hAnsi="Franklin Gothic Book"/>
        <w:smallCaps/>
        <w:sz w:val="28"/>
      </w:rPr>
      <w:t xml:space="preserve"> обсуждения</w:t>
    </w:r>
  </w:p>
  <w:p w14:paraId="74C677BF" w14:textId="77777777" w:rsidR="002C3E64" w:rsidRDefault="002C3E64" w:rsidP="008B0918">
    <w:pPr>
      <w:pStyle w:val="a4"/>
      <w:tabs>
        <w:tab w:val="clear" w:pos="4677"/>
        <w:tab w:val="clear" w:pos="9355"/>
        <w:tab w:val="left" w:pos="2160"/>
      </w:tabs>
      <w:spacing w:after="0"/>
    </w:pPr>
  </w:p>
  <w:p w14:paraId="7CECDF9B" w14:textId="77777777" w:rsidR="002C3E64" w:rsidRDefault="002C3E64" w:rsidP="008B0918">
    <w:pPr>
      <w:pStyle w:val="a4"/>
      <w:tabs>
        <w:tab w:val="clear" w:pos="4677"/>
        <w:tab w:val="clear" w:pos="9355"/>
        <w:tab w:val="left" w:pos="2160"/>
      </w:tabs>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B3CC5A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9391ED4"/>
    <w:multiLevelType w:val="hybridMultilevel"/>
    <w:tmpl w:val="5406F614"/>
    <w:lvl w:ilvl="0" w:tplc="9CA00BC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ADE1DB1"/>
    <w:multiLevelType w:val="hybridMultilevel"/>
    <w:tmpl w:val="840A1BBA"/>
    <w:lvl w:ilvl="0" w:tplc="4F2803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3C473195"/>
    <w:multiLevelType w:val="hybridMultilevel"/>
    <w:tmpl w:val="99E45D4C"/>
    <w:lvl w:ilvl="0" w:tplc="A48C0C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5C84F0A"/>
    <w:multiLevelType w:val="hybridMultilevel"/>
    <w:tmpl w:val="160AD97A"/>
    <w:lvl w:ilvl="0" w:tplc="A4C24FA2">
      <w:start w:val="1"/>
      <w:numFmt w:val="bullet"/>
      <w:lvlText w:val="●"/>
      <w:lvlJc w:val="left"/>
      <w:pPr>
        <w:ind w:left="720" w:hanging="360"/>
      </w:pPr>
    </w:lvl>
    <w:lvl w:ilvl="1" w:tplc="47F61EE4">
      <w:start w:val="1"/>
      <w:numFmt w:val="bullet"/>
      <w:lvlText w:val="○"/>
      <w:lvlJc w:val="left"/>
      <w:pPr>
        <w:ind w:left="1440" w:hanging="360"/>
      </w:pPr>
    </w:lvl>
    <w:lvl w:ilvl="2" w:tplc="5E542E62">
      <w:start w:val="1"/>
      <w:numFmt w:val="bullet"/>
      <w:lvlText w:val="■"/>
      <w:lvlJc w:val="left"/>
      <w:pPr>
        <w:ind w:left="2160" w:hanging="360"/>
      </w:pPr>
    </w:lvl>
    <w:lvl w:ilvl="3" w:tplc="D81AFE2C">
      <w:start w:val="1"/>
      <w:numFmt w:val="bullet"/>
      <w:lvlText w:val="●"/>
      <w:lvlJc w:val="left"/>
      <w:pPr>
        <w:ind w:left="2880" w:hanging="360"/>
      </w:pPr>
    </w:lvl>
    <w:lvl w:ilvl="4" w:tplc="6DCCAAEC">
      <w:start w:val="1"/>
      <w:numFmt w:val="bullet"/>
      <w:lvlText w:val="○"/>
      <w:lvlJc w:val="left"/>
      <w:pPr>
        <w:ind w:left="3600" w:hanging="360"/>
      </w:pPr>
    </w:lvl>
    <w:lvl w:ilvl="5" w:tplc="D0A24CFC">
      <w:start w:val="1"/>
      <w:numFmt w:val="bullet"/>
      <w:lvlText w:val="■"/>
      <w:lvlJc w:val="left"/>
      <w:pPr>
        <w:ind w:left="4320" w:hanging="360"/>
      </w:pPr>
    </w:lvl>
    <w:lvl w:ilvl="6" w:tplc="B0BA6542">
      <w:start w:val="1"/>
      <w:numFmt w:val="bullet"/>
      <w:lvlText w:val="●"/>
      <w:lvlJc w:val="left"/>
      <w:pPr>
        <w:ind w:left="5040" w:hanging="360"/>
      </w:pPr>
    </w:lvl>
    <w:lvl w:ilvl="7" w:tplc="2DDE2734">
      <w:start w:val="1"/>
      <w:numFmt w:val="bullet"/>
      <w:lvlText w:val="●"/>
      <w:lvlJc w:val="left"/>
      <w:pPr>
        <w:ind w:left="5760" w:hanging="360"/>
      </w:pPr>
    </w:lvl>
    <w:lvl w:ilvl="8" w:tplc="4AA885A6">
      <w:start w:val="1"/>
      <w:numFmt w:val="bullet"/>
      <w:lvlText w:val="●"/>
      <w:lvlJc w:val="left"/>
      <w:pPr>
        <w:ind w:left="6480" w:hanging="360"/>
      </w:pPr>
    </w:lvl>
  </w:abstractNum>
  <w:abstractNum w:abstractNumId="5" w15:restartNumberingAfterBreak="0">
    <w:nsid w:val="652F0F11"/>
    <w:multiLevelType w:val="hybridMultilevel"/>
    <w:tmpl w:val="AF12F9D8"/>
    <w:lvl w:ilvl="0" w:tplc="A86CC78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6DD724A1"/>
    <w:multiLevelType w:val="hybridMultilevel"/>
    <w:tmpl w:val="0A08554A"/>
    <w:lvl w:ilvl="0" w:tplc="46BCED3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4"/>
    <w:lvlOverride w:ilvl="0">
      <w:startOverride w:val="1"/>
    </w:lvlOverride>
  </w:num>
  <w:num w:numId="3">
    <w:abstractNumId w:val="2"/>
  </w:num>
  <w:num w:numId="4">
    <w:abstractNumId w:val="5"/>
  </w:num>
  <w:num w:numId="5">
    <w:abstractNumId w:val="6"/>
  </w:num>
  <w:num w:numId="6">
    <w:abstractNumId w:val="1"/>
  </w:num>
  <w:num w:numId="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611"/>
    <w:rsid w:val="000062D4"/>
    <w:rsid w:val="00010B97"/>
    <w:rsid w:val="00020A8B"/>
    <w:rsid w:val="00033A36"/>
    <w:rsid w:val="00047CA4"/>
    <w:rsid w:val="000657B9"/>
    <w:rsid w:val="00077736"/>
    <w:rsid w:val="00084D94"/>
    <w:rsid w:val="00087343"/>
    <w:rsid w:val="000A2A97"/>
    <w:rsid w:val="000A3FB8"/>
    <w:rsid w:val="000B2AF0"/>
    <w:rsid w:val="000B3496"/>
    <w:rsid w:val="000D582D"/>
    <w:rsid w:val="000E12D9"/>
    <w:rsid w:val="000E5ECD"/>
    <w:rsid w:val="000E7E24"/>
    <w:rsid w:val="000F0437"/>
    <w:rsid w:val="000F4FE2"/>
    <w:rsid w:val="000F593B"/>
    <w:rsid w:val="000F60BF"/>
    <w:rsid w:val="001016ED"/>
    <w:rsid w:val="00104638"/>
    <w:rsid w:val="00111870"/>
    <w:rsid w:val="00121FBA"/>
    <w:rsid w:val="001434D2"/>
    <w:rsid w:val="001528CD"/>
    <w:rsid w:val="00155879"/>
    <w:rsid w:val="001637D1"/>
    <w:rsid w:val="001638B9"/>
    <w:rsid w:val="00170ADD"/>
    <w:rsid w:val="00175F06"/>
    <w:rsid w:val="00184BDD"/>
    <w:rsid w:val="001976B3"/>
    <w:rsid w:val="001A45DC"/>
    <w:rsid w:val="001B376C"/>
    <w:rsid w:val="001B505A"/>
    <w:rsid w:val="001B518E"/>
    <w:rsid w:val="001B626D"/>
    <w:rsid w:val="001D3BE0"/>
    <w:rsid w:val="001D61B4"/>
    <w:rsid w:val="001E51A8"/>
    <w:rsid w:val="001F499B"/>
    <w:rsid w:val="002026EE"/>
    <w:rsid w:val="002030A1"/>
    <w:rsid w:val="002063D2"/>
    <w:rsid w:val="002120DD"/>
    <w:rsid w:val="00227801"/>
    <w:rsid w:val="002349BE"/>
    <w:rsid w:val="00237F82"/>
    <w:rsid w:val="0024448B"/>
    <w:rsid w:val="00253BE8"/>
    <w:rsid w:val="00255977"/>
    <w:rsid w:val="002578E8"/>
    <w:rsid w:val="00261F72"/>
    <w:rsid w:val="00265745"/>
    <w:rsid w:val="00267033"/>
    <w:rsid w:val="002756CD"/>
    <w:rsid w:val="0028465B"/>
    <w:rsid w:val="002A2AB8"/>
    <w:rsid w:val="002C2282"/>
    <w:rsid w:val="002C3E64"/>
    <w:rsid w:val="002E6B6B"/>
    <w:rsid w:val="002E7759"/>
    <w:rsid w:val="00301F86"/>
    <w:rsid w:val="0030590F"/>
    <w:rsid w:val="003159E1"/>
    <w:rsid w:val="00326834"/>
    <w:rsid w:val="00344E48"/>
    <w:rsid w:val="00350CC7"/>
    <w:rsid w:val="00352B4D"/>
    <w:rsid w:val="003618CB"/>
    <w:rsid w:val="0036255D"/>
    <w:rsid w:val="00374D54"/>
    <w:rsid w:val="00386BBF"/>
    <w:rsid w:val="00394ED2"/>
    <w:rsid w:val="003953E2"/>
    <w:rsid w:val="003A1122"/>
    <w:rsid w:val="003C29F4"/>
    <w:rsid w:val="003D3253"/>
    <w:rsid w:val="003D481B"/>
    <w:rsid w:val="003F6396"/>
    <w:rsid w:val="003F717A"/>
    <w:rsid w:val="00401AD5"/>
    <w:rsid w:val="00401C60"/>
    <w:rsid w:val="0041216C"/>
    <w:rsid w:val="00414B02"/>
    <w:rsid w:val="00433B7C"/>
    <w:rsid w:val="00466826"/>
    <w:rsid w:val="00496E05"/>
    <w:rsid w:val="004A264D"/>
    <w:rsid w:val="004A4D69"/>
    <w:rsid w:val="004A4EA6"/>
    <w:rsid w:val="004B4667"/>
    <w:rsid w:val="004E0F91"/>
    <w:rsid w:val="004E6316"/>
    <w:rsid w:val="004F533B"/>
    <w:rsid w:val="00504AEF"/>
    <w:rsid w:val="00516691"/>
    <w:rsid w:val="005220B1"/>
    <w:rsid w:val="0052325D"/>
    <w:rsid w:val="00523C9D"/>
    <w:rsid w:val="00534552"/>
    <w:rsid w:val="00543FB2"/>
    <w:rsid w:val="00545BAA"/>
    <w:rsid w:val="00552A78"/>
    <w:rsid w:val="005679BB"/>
    <w:rsid w:val="00575A67"/>
    <w:rsid w:val="005A1BBB"/>
    <w:rsid w:val="005E755F"/>
    <w:rsid w:val="005F2FEC"/>
    <w:rsid w:val="005F6DC1"/>
    <w:rsid w:val="00601A8D"/>
    <w:rsid w:val="00615B9F"/>
    <w:rsid w:val="00615D1C"/>
    <w:rsid w:val="0062549D"/>
    <w:rsid w:val="00630E12"/>
    <w:rsid w:val="006462D4"/>
    <w:rsid w:val="0064711D"/>
    <w:rsid w:val="00652EB9"/>
    <w:rsid w:val="006663E7"/>
    <w:rsid w:val="00666EBC"/>
    <w:rsid w:val="00667831"/>
    <w:rsid w:val="00674C99"/>
    <w:rsid w:val="00697494"/>
    <w:rsid w:val="006A390C"/>
    <w:rsid w:val="006C2C7B"/>
    <w:rsid w:val="006C46E0"/>
    <w:rsid w:val="006E280E"/>
    <w:rsid w:val="006E73D9"/>
    <w:rsid w:val="006F4A68"/>
    <w:rsid w:val="007026E0"/>
    <w:rsid w:val="00705DBD"/>
    <w:rsid w:val="00715722"/>
    <w:rsid w:val="00736CC8"/>
    <w:rsid w:val="0073754F"/>
    <w:rsid w:val="00741F1F"/>
    <w:rsid w:val="0075631B"/>
    <w:rsid w:val="0077397C"/>
    <w:rsid w:val="00775FEF"/>
    <w:rsid w:val="00783673"/>
    <w:rsid w:val="00785D63"/>
    <w:rsid w:val="007A7FB6"/>
    <w:rsid w:val="007D2E49"/>
    <w:rsid w:val="007D48F5"/>
    <w:rsid w:val="007F18C8"/>
    <w:rsid w:val="00802D91"/>
    <w:rsid w:val="00810DF1"/>
    <w:rsid w:val="00811554"/>
    <w:rsid w:val="008149A1"/>
    <w:rsid w:val="008245A7"/>
    <w:rsid w:val="00833734"/>
    <w:rsid w:val="00840956"/>
    <w:rsid w:val="00841866"/>
    <w:rsid w:val="00847C9C"/>
    <w:rsid w:val="008553E4"/>
    <w:rsid w:val="00857D56"/>
    <w:rsid w:val="008625D0"/>
    <w:rsid w:val="0086340A"/>
    <w:rsid w:val="00875B31"/>
    <w:rsid w:val="00881DE2"/>
    <w:rsid w:val="0088452E"/>
    <w:rsid w:val="00892F6D"/>
    <w:rsid w:val="00895C44"/>
    <w:rsid w:val="008B00AA"/>
    <w:rsid w:val="008B0918"/>
    <w:rsid w:val="008B0BBB"/>
    <w:rsid w:val="008B4030"/>
    <w:rsid w:val="008B6437"/>
    <w:rsid w:val="008C0FA9"/>
    <w:rsid w:val="008C15BC"/>
    <w:rsid w:val="008C50F8"/>
    <w:rsid w:val="008D0187"/>
    <w:rsid w:val="008D0833"/>
    <w:rsid w:val="008D399B"/>
    <w:rsid w:val="008E2AD1"/>
    <w:rsid w:val="008E52CB"/>
    <w:rsid w:val="008E5FE3"/>
    <w:rsid w:val="008F5659"/>
    <w:rsid w:val="008F62DC"/>
    <w:rsid w:val="009312A7"/>
    <w:rsid w:val="00931E8D"/>
    <w:rsid w:val="009320AB"/>
    <w:rsid w:val="009326C4"/>
    <w:rsid w:val="00944457"/>
    <w:rsid w:val="009550EA"/>
    <w:rsid w:val="009602BD"/>
    <w:rsid w:val="0096629D"/>
    <w:rsid w:val="0096689D"/>
    <w:rsid w:val="00973882"/>
    <w:rsid w:val="009A1F5A"/>
    <w:rsid w:val="009B6DBC"/>
    <w:rsid w:val="009C7541"/>
    <w:rsid w:val="009F3758"/>
    <w:rsid w:val="00A20714"/>
    <w:rsid w:val="00A21FE3"/>
    <w:rsid w:val="00A41194"/>
    <w:rsid w:val="00A42141"/>
    <w:rsid w:val="00A437F4"/>
    <w:rsid w:val="00A720BF"/>
    <w:rsid w:val="00A7246B"/>
    <w:rsid w:val="00A75739"/>
    <w:rsid w:val="00A81FDB"/>
    <w:rsid w:val="00A94BD0"/>
    <w:rsid w:val="00AA1B39"/>
    <w:rsid w:val="00AA4A87"/>
    <w:rsid w:val="00AC3B4B"/>
    <w:rsid w:val="00AD5C1C"/>
    <w:rsid w:val="00AE724E"/>
    <w:rsid w:val="00AF6A26"/>
    <w:rsid w:val="00B24064"/>
    <w:rsid w:val="00B35B7B"/>
    <w:rsid w:val="00B52939"/>
    <w:rsid w:val="00B535EB"/>
    <w:rsid w:val="00B539B3"/>
    <w:rsid w:val="00B553A4"/>
    <w:rsid w:val="00B57A86"/>
    <w:rsid w:val="00B57F06"/>
    <w:rsid w:val="00B7048B"/>
    <w:rsid w:val="00B742DF"/>
    <w:rsid w:val="00B75702"/>
    <w:rsid w:val="00B76C4D"/>
    <w:rsid w:val="00B830D9"/>
    <w:rsid w:val="00B83A9A"/>
    <w:rsid w:val="00B85BE1"/>
    <w:rsid w:val="00B92599"/>
    <w:rsid w:val="00BA521C"/>
    <w:rsid w:val="00BB743E"/>
    <w:rsid w:val="00BC2237"/>
    <w:rsid w:val="00BC463D"/>
    <w:rsid w:val="00BD5B37"/>
    <w:rsid w:val="00BE4787"/>
    <w:rsid w:val="00C10CF3"/>
    <w:rsid w:val="00C122F8"/>
    <w:rsid w:val="00C15455"/>
    <w:rsid w:val="00C42DB0"/>
    <w:rsid w:val="00C547AF"/>
    <w:rsid w:val="00C56C6F"/>
    <w:rsid w:val="00C66DBA"/>
    <w:rsid w:val="00C724B3"/>
    <w:rsid w:val="00C8227E"/>
    <w:rsid w:val="00C95DA2"/>
    <w:rsid w:val="00C964EE"/>
    <w:rsid w:val="00CB01DB"/>
    <w:rsid w:val="00CB4CD5"/>
    <w:rsid w:val="00CB708A"/>
    <w:rsid w:val="00CB7EA4"/>
    <w:rsid w:val="00CC0947"/>
    <w:rsid w:val="00CC0CAB"/>
    <w:rsid w:val="00CC7E38"/>
    <w:rsid w:val="00CD2E63"/>
    <w:rsid w:val="00CD3D4F"/>
    <w:rsid w:val="00CD7A8D"/>
    <w:rsid w:val="00CE5D44"/>
    <w:rsid w:val="00CF0F05"/>
    <w:rsid w:val="00CF7D5F"/>
    <w:rsid w:val="00D147CF"/>
    <w:rsid w:val="00D1774F"/>
    <w:rsid w:val="00D243F3"/>
    <w:rsid w:val="00D2706B"/>
    <w:rsid w:val="00D41EAF"/>
    <w:rsid w:val="00D62FF7"/>
    <w:rsid w:val="00D666BE"/>
    <w:rsid w:val="00D67FB2"/>
    <w:rsid w:val="00D77474"/>
    <w:rsid w:val="00D86A27"/>
    <w:rsid w:val="00D9567E"/>
    <w:rsid w:val="00DA661E"/>
    <w:rsid w:val="00DB7493"/>
    <w:rsid w:val="00DC0132"/>
    <w:rsid w:val="00DC26CF"/>
    <w:rsid w:val="00DC2C34"/>
    <w:rsid w:val="00DC31F4"/>
    <w:rsid w:val="00DC632E"/>
    <w:rsid w:val="00DD3E05"/>
    <w:rsid w:val="00DE16D5"/>
    <w:rsid w:val="00DE3095"/>
    <w:rsid w:val="00DE38DE"/>
    <w:rsid w:val="00DF44DD"/>
    <w:rsid w:val="00DF5A44"/>
    <w:rsid w:val="00E01743"/>
    <w:rsid w:val="00E020B0"/>
    <w:rsid w:val="00E06CAF"/>
    <w:rsid w:val="00E06CF7"/>
    <w:rsid w:val="00E50F55"/>
    <w:rsid w:val="00E60232"/>
    <w:rsid w:val="00E718F2"/>
    <w:rsid w:val="00E73623"/>
    <w:rsid w:val="00E814C3"/>
    <w:rsid w:val="00E86852"/>
    <w:rsid w:val="00E958E8"/>
    <w:rsid w:val="00EA2D1B"/>
    <w:rsid w:val="00ED2B6A"/>
    <w:rsid w:val="00EE3B6A"/>
    <w:rsid w:val="00EE53C3"/>
    <w:rsid w:val="00EF5E71"/>
    <w:rsid w:val="00F051F9"/>
    <w:rsid w:val="00F16D21"/>
    <w:rsid w:val="00F26E85"/>
    <w:rsid w:val="00F278A7"/>
    <w:rsid w:val="00F326F6"/>
    <w:rsid w:val="00F3595E"/>
    <w:rsid w:val="00F41785"/>
    <w:rsid w:val="00F61EA9"/>
    <w:rsid w:val="00F73F70"/>
    <w:rsid w:val="00F86459"/>
    <w:rsid w:val="00F933B7"/>
    <w:rsid w:val="00FC24B9"/>
    <w:rsid w:val="00FD7F70"/>
    <w:rsid w:val="00FE12AF"/>
    <w:rsid w:val="00FF2611"/>
    <w:rsid w:val="00FF2B0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74D04117"/>
  <w15:chartTrackingRefBased/>
  <w15:docId w15:val="{A2D48D0D-E331-48C7-B963-084663DA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ranklin Gothic Book" w:eastAsia="Calibri" w:hAnsi="Franklin Gothic Book"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A4A87"/>
    <w:pPr>
      <w:spacing w:after="200" w:line="276" w:lineRule="auto"/>
    </w:pPr>
    <w:rPr>
      <w:rFonts w:ascii="Calibri" w:eastAsia="Times New Roman" w:hAnsi="Calibri" w:cs="Calibri"/>
      <w:sz w:val="22"/>
      <w:szCs w:val="22"/>
    </w:rPr>
  </w:style>
  <w:style w:type="paragraph" w:styleId="1">
    <w:name w:val="heading 1"/>
    <w:basedOn w:val="a0"/>
    <w:next w:val="a0"/>
    <w:link w:val="10"/>
    <w:uiPriority w:val="9"/>
    <w:qFormat/>
    <w:rsid w:val="008B09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qFormat/>
    <w:rsid w:val="00433B7C"/>
    <w:pPr>
      <w:keepNext/>
      <w:keepLines/>
      <w:spacing w:before="360" w:after="80" w:line="240" w:lineRule="auto"/>
      <w:outlineLvl w:val="1"/>
    </w:pPr>
    <w:rPr>
      <w:rFonts w:ascii="Liberation Serif" w:eastAsia="Liberation Serif" w:hAnsi="Liberation Serif" w:cs="Liberation Serif"/>
      <w:b/>
      <w:sz w:val="36"/>
      <w:szCs w:val="36"/>
    </w:rPr>
  </w:style>
  <w:style w:type="paragraph" w:styleId="3">
    <w:name w:val="heading 3"/>
    <w:basedOn w:val="a0"/>
    <w:next w:val="a0"/>
    <w:link w:val="30"/>
    <w:uiPriority w:val="9"/>
    <w:qFormat/>
    <w:rsid w:val="00433B7C"/>
    <w:pPr>
      <w:keepNext/>
      <w:keepLines/>
      <w:spacing w:before="280" w:after="80" w:line="240" w:lineRule="auto"/>
      <w:outlineLvl w:val="2"/>
    </w:pPr>
    <w:rPr>
      <w:rFonts w:ascii="Liberation Serif" w:eastAsia="Liberation Serif" w:hAnsi="Liberation Serif" w:cs="Liberation Serif"/>
      <w:b/>
      <w:sz w:val="28"/>
      <w:szCs w:val="28"/>
    </w:rPr>
  </w:style>
  <w:style w:type="paragraph" w:styleId="4">
    <w:name w:val="heading 4"/>
    <w:basedOn w:val="a0"/>
    <w:next w:val="a0"/>
    <w:link w:val="40"/>
    <w:uiPriority w:val="9"/>
    <w:qFormat/>
    <w:rsid w:val="00433B7C"/>
    <w:pPr>
      <w:keepNext/>
      <w:keepLines/>
      <w:spacing w:before="240" w:after="40" w:line="240" w:lineRule="auto"/>
      <w:outlineLvl w:val="3"/>
    </w:pPr>
    <w:rPr>
      <w:rFonts w:ascii="Liberation Serif" w:eastAsia="Liberation Serif" w:hAnsi="Liberation Serif" w:cs="Liberation Serif"/>
      <w:b/>
      <w:sz w:val="24"/>
      <w:szCs w:val="24"/>
    </w:rPr>
  </w:style>
  <w:style w:type="paragraph" w:styleId="5">
    <w:name w:val="heading 5"/>
    <w:basedOn w:val="a0"/>
    <w:next w:val="a0"/>
    <w:link w:val="50"/>
    <w:uiPriority w:val="9"/>
    <w:qFormat/>
    <w:rsid w:val="00433B7C"/>
    <w:pPr>
      <w:keepNext/>
      <w:keepLines/>
      <w:spacing w:before="220" w:after="40" w:line="240" w:lineRule="auto"/>
      <w:outlineLvl w:val="4"/>
    </w:pPr>
    <w:rPr>
      <w:rFonts w:ascii="Liberation Serif" w:eastAsia="Liberation Serif" w:hAnsi="Liberation Serif" w:cs="Liberation Serif"/>
      <w:b/>
    </w:rPr>
  </w:style>
  <w:style w:type="paragraph" w:styleId="6">
    <w:name w:val="heading 6"/>
    <w:basedOn w:val="a0"/>
    <w:next w:val="a0"/>
    <w:link w:val="60"/>
    <w:uiPriority w:val="9"/>
    <w:qFormat/>
    <w:rsid w:val="00433B7C"/>
    <w:pPr>
      <w:keepNext/>
      <w:keepLines/>
      <w:spacing w:before="200" w:after="40" w:line="240" w:lineRule="auto"/>
      <w:outlineLvl w:val="5"/>
    </w:pPr>
    <w:rPr>
      <w:rFonts w:ascii="Liberation Serif" w:eastAsia="Liberation Serif" w:hAnsi="Liberation Serif" w:cs="Liberation Serif"/>
      <w:b/>
      <w:sz w:val="20"/>
      <w:szCs w:val="20"/>
    </w:rPr>
  </w:style>
  <w:style w:type="paragraph" w:styleId="7">
    <w:name w:val="heading 7"/>
    <w:basedOn w:val="a0"/>
    <w:next w:val="a0"/>
    <w:link w:val="70"/>
    <w:uiPriority w:val="9"/>
    <w:semiHidden/>
    <w:unhideWhenUsed/>
    <w:qFormat/>
    <w:rsid w:val="00047CA4"/>
    <w:pPr>
      <w:keepNext/>
      <w:keepLines/>
      <w:spacing w:before="40" w:after="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0"/>
    <w:next w:val="a0"/>
    <w:link w:val="80"/>
    <w:uiPriority w:val="9"/>
    <w:semiHidden/>
    <w:unhideWhenUsed/>
    <w:qFormat/>
    <w:rsid w:val="00047CA4"/>
    <w:pPr>
      <w:keepNext/>
      <w:keepLines/>
      <w:spacing w:after="0"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0"/>
    <w:next w:val="a0"/>
    <w:link w:val="90"/>
    <w:uiPriority w:val="9"/>
    <w:semiHidden/>
    <w:unhideWhenUsed/>
    <w:qFormat/>
    <w:rsid w:val="00047CA4"/>
    <w:pPr>
      <w:keepNext/>
      <w:keepLines/>
      <w:spacing w:after="0"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B0918"/>
    <w:rPr>
      <w:rFonts w:asciiTheme="majorHAnsi" w:eastAsiaTheme="majorEastAsia" w:hAnsiTheme="majorHAnsi" w:cstheme="majorBidi"/>
      <w:color w:val="2E74B5" w:themeColor="accent1" w:themeShade="BF"/>
      <w:sz w:val="32"/>
      <w:szCs w:val="32"/>
    </w:rPr>
  </w:style>
  <w:style w:type="paragraph" w:styleId="a4">
    <w:name w:val="header"/>
    <w:basedOn w:val="a0"/>
    <w:link w:val="a5"/>
    <w:uiPriority w:val="99"/>
    <w:unhideWhenUsed/>
    <w:qFormat/>
    <w:rsid w:val="00E814C3"/>
    <w:pPr>
      <w:tabs>
        <w:tab w:val="center" w:pos="4677"/>
        <w:tab w:val="right" w:pos="9355"/>
      </w:tabs>
    </w:pPr>
  </w:style>
  <w:style w:type="character" w:customStyle="1" w:styleId="a5">
    <w:name w:val="Верхний колонтитул Знак"/>
    <w:basedOn w:val="a1"/>
    <w:link w:val="a4"/>
    <w:uiPriority w:val="99"/>
    <w:rsid w:val="00E814C3"/>
  </w:style>
  <w:style w:type="paragraph" w:styleId="a6">
    <w:name w:val="footer"/>
    <w:aliases w:val="FO"/>
    <w:basedOn w:val="a0"/>
    <w:link w:val="a7"/>
    <w:uiPriority w:val="99"/>
    <w:unhideWhenUsed/>
    <w:qFormat/>
    <w:rsid w:val="00E814C3"/>
    <w:pPr>
      <w:tabs>
        <w:tab w:val="center" w:pos="4677"/>
        <w:tab w:val="right" w:pos="9355"/>
      </w:tabs>
    </w:pPr>
  </w:style>
  <w:style w:type="character" w:customStyle="1" w:styleId="a7">
    <w:name w:val="Нижний колонтитул Знак"/>
    <w:aliases w:val="FO Знак"/>
    <w:basedOn w:val="a1"/>
    <w:link w:val="a6"/>
    <w:uiPriority w:val="99"/>
    <w:rsid w:val="00E814C3"/>
  </w:style>
  <w:style w:type="paragraph" w:styleId="a8">
    <w:name w:val="Balloon Text"/>
    <w:basedOn w:val="a0"/>
    <w:link w:val="a9"/>
    <w:unhideWhenUsed/>
    <w:rsid w:val="00E814C3"/>
    <w:rPr>
      <w:rFonts w:ascii="Tahoma" w:hAnsi="Tahoma" w:cs="Tahoma"/>
      <w:sz w:val="16"/>
      <w:szCs w:val="16"/>
    </w:rPr>
  </w:style>
  <w:style w:type="character" w:customStyle="1" w:styleId="a9">
    <w:name w:val="Текст выноски Знак"/>
    <w:link w:val="a8"/>
    <w:rsid w:val="00E814C3"/>
    <w:rPr>
      <w:rFonts w:ascii="Tahoma" w:hAnsi="Tahoma" w:cs="Tahoma"/>
      <w:sz w:val="16"/>
      <w:szCs w:val="16"/>
    </w:rPr>
  </w:style>
  <w:style w:type="table" w:styleId="aa">
    <w:name w:val="Table Grid"/>
    <w:aliases w:val="TABLEAU,Modèle de tableau"/>
    <w:basedOn w:val="a2"/>
    <w:uiPriority w:val="39"/>
    <w:rsid w:val="00AA4A87"/>
    <w:rPr>
      <w:rFonts w:ascii="Calibri" w:eastAsia="Times New Roman"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Indent 2"/>
    <w:basedOn w:val="a0"/>
    <w:link w:val="22"/>
    <w:rsid w:val="005F6DC1"/>
    <w:pPr>
      <w:spacing w:after="0" w:line="240" w:lineRule="auto"/>
      <w:ind w:firstLine="720"/>
      <w:jc w:val="both"/>
    </w:pPr>
    <w:rPr>
      <w:rFonts w:ascii="Times New Roman" w:hAnsi="Times New Roman" w:cs="Times New Roman"/>
      <w:i/>
      <w:iCs/>
      <w:sz w:val="24"/>
      <w:szCs w:val="24"/>
    </w:rPr>
  </w:style>
  <w:style w:type="character" w:customStyle="1" w:styleId="22">
    <w:name w:val="Основной текст с отступом 2 Знак"/>
    <w:basedOn w:val="a1"/>
    <w:link w:val="21"/>
    <w:rsid w:val="00B742DF"/>
    <w:rPr>
      <w:rFonts w:ascii="Times New Roman" w:eastAsia="Times New Roman" w:hAnsi="Times New Roman"/>
      <w:i/>
      <w:iCs/>
      <w:sz w:val="24"/>
      <w:szCs w:val="24"/>
    </w:rPr>
  </w:style>
  <w:style w:type="paragraph" w:styleId="31">
    <w:name w:val="Body Text Indent 3"/>
    <w:basedOn w:val="a0"/>
    <w:link w:val="32"/>
    <w:rsid w:val="005F6DC1"/>
    <w:pPr>
      <w:spacing w:before="120" w:after="0" w:line="240" w:lineRule="auto"/>
      <w:ind w:firstLine="709"/>
      <w:jc w:val="both"/>
    </w:pPr>
    <w:rPr>
      <w:rFonts w:ascii="Times New Roman" w:hAnsi="Times New Roman" w:cs="Times New Roman"/>
      <w:b/>
      <w:bCs/>
      <w:i/>
      <w:iCs/>
      <w:sz w:val="24"/>
      <w:szCs w:val="24"/>
    </w:rPr>
  </w:style>
  <w:style w:type="character" w:customStyle="1" w:styleId="32">
    <w:name w:val="Основной текст с отступом 3 Знак"/>
    <w:link w:val="31"/>
    <w:rsid w:val="00C547AF"/>
    <w:rPr>
      <w:rFonts w:ascii="Times New Roman" w:eastAsia="Times New Roman" w:hAnsi="Times New Roman"/>
      <w:b/>
      <w:bCs/>
      <w:i/>
      <w:iCs/>
      <w:sz w:val="24"/>
      <w:szCs w:val="24"/>
    </w:rPr>
  </w:style>
  <w:style w:type="paragraph" w:styleId="ab">
    <w:name w:val="Body Text"/>
    <w:basedOn w:val="a0"/>
    <w:link w:val="ac"/>
    <w:rsid w:val="00DB7493"/>
    <w:pPr>
      <w:spacing w:after="120"/>
    </w:pPr>
  </w:style>
  <w:style w:type="character" w:customStyle="1" w:styleId="ac">
    <w:name w:val="Основной текст Знак"/>
    <w:basedOn w:val="a1"/>
    <w:link w:val="ab"/>
    <w:rsid w:val="001976B3"/>
    <w:rPr>
      <w:rFonts w:ascii="Calibri" w:eastAsia="Times New Roman" w:hAnsi="Calibri" w:cs="Calibri"/>
      <w:sz w:val="22"/>
      <w:szCs w:val="22"/>
    </w:rPr>
  </w:style>
  <w:style w:type="paragraph" w:customStyle="1" w:styleId="Style5">
    <w:name w:val="Style5"/>
    <w:basedOn w:val="a0"/>
    <w:rsid w:val="0064711D"/>
    <w:pPr>
      <w:widowControl w:val="0"/>
      <w:autoSpaceDE w:val="0"/>
      <w:autoSpaceDN w:val="0"/>
      <w:adjustRightInd w:val="0"/>
      <w:spacing w:after="0" w:line="312" w:lineRule="exact"/>
      <w:ind w:firstLine="710"/>
      <w:jc w:val="both"/>
    </w:pPr>
    <w:rPr>
      <w:rFonts w:ascii="Times New Roman" w:hAnsi="Times New Roman" w:cs="Times New Roman"/>
      <w:sz w:val="24"/>
      <w:szCs w:val="24"/>
    </w:rPr>
  </w:style>
  <w:style w:type="character" w:customStyle="1" w:styleId="FontStyle25">
    <w:name w:val="Font Style25"/>
    <w:rsid w:val="0064711D"/>
    <w:rPr>
      <w:rFonts w:ascii="Times New Roman" w:hAnsi="Times New Roman" w:cs="Times New Roman"/>
      <w:b/>
      <w:bCs/>
      <w:sz w:val="24"/>
      <w:szCs w:val="24"/>
    </w:rPr>
  </w:style>
  <w:style w:type="character" w:customStyle="1" w:styleId="FontStyle41">
    <w:name w:val="Font Style41"/>
    <w:rsid w:val="00FC24B9"/>
    <w:rPr>
      <w:rFonts w:ascii="Times New Roman" w:hAnsi="Times New Roman" w:cs="Times New Roman"/>
      <w:sz w:val="24"/>
      <w:szCs w:val="24"/>
    </w:rPr>
  </w:style>
  <w:style w:type="paragraph" w:customStyle="1" w:styleId="Style3">
    <w:name w:val="Style3"/>
    <w:basedOn w:val="a0"/>
    <w:rsid w:val="00FC24B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4">
    <w:name w:val="Style4"/>
    <w:basedOn w:val="a0"/>
    <w:rsid w:val="00FC24B9"/>
    <w:pPr>
      <w:widowControl w:val="0"/>
      <w:autoSpaceDE w:val="0"/>
      <w:autoSpaceDN w:val="0"/>
      <w:adjustRightInd w:val="0"/>
      <w:spacing w:after="0" w:line="310" w:lineRule="exact"/>
      <w:ind w:firstLine="706"/>
    </w:pPr>
    <w:rPr>
      <w:rFonts w:ascii="Times New Roman" w:hAnsi="Times New Roman" w:cs="Times New Roman"/>
      <w:sz w:val="24"/>
      <w:szCs w:val="24"/>
    </w:rPr>
  </w:style>
  <w:style w:type="paragraph" w:customStyle="1" w:styleId="Style15">
    <w:name w:val="Style15"/>
    <w:basedOn w:val="a0"/>
    <w:rsid w:val="00FC24B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FontStyle23">
    <w:name w:val="Font Style23"/>
    <w:rsid w:val="00FC24B9"/>
    <w:rPr>
      <w:rFonts w:ascii="Times New Roman" w:hAnsi="Times New Roman" w:cs="Times New Roman"/>
      <w:i/>
      <w:iCs/>
      <w:sz w:val="24"/>
      <w:szCs w:val="24"/>
    </w:rPr>
  </w:style>
  <w:style w:type="character" w:customStyle="1" w:styleId="FontStyle28">
    <w:name w:val="Font Style28"/>
    <w:rsid w:val="00FC24B9"/>
    <w:rPr>
      <w:rFonts w:ascii="Times New Roman" w:hAnsi="Times New Roman" w:cs="Times New Roman"/>
      <w:b/>
      <w:bCs/>
      <w:sz w:val="24"/>
      <w:szCs w:val="24"/>
    </w:rPr>
  </w:style>
  <w:style w:type="character" w:customStyle="1" w:styleId="FontStyle29">
    <w:name w:val="Font Style29"/>
    <w:rsid w:val="00FC24B9"/>
    <w:rPr>
      <w:rFonts w:ascii="Times New Roman" w:hAnsi="Times New Roman" w:cs="Times New Roman"/>
      <w:b/>
      <w:bCs/>
      <w:sz w:val="16"/>
      <w:szCs w:val="16"/>
    </w:rPr>
  </w:style>
  <w:style w:type="character" w:customStyle="1" w:styleId="FontStyle35">
    <w:name w:val="Font Style35"/>
    <w:rsid w:val="00FC24B9"/>
    <w:rPr>
      <w:rFonts w:ascii="Times New Roman" w:hAnsi="Times New Roman" w:cs="Times New Roman"/>
      <w:smallCaps/>
      <w:spacing w:val="10"/>
      <w:sz w:val="20"/>
      <w:szCs w:val="20"/>
    </w:rPr>
  </w:style>
  <w:style w:type="paragraph" w:styleId="ad">
    <w:name w:val="List Paragraph"/>
    <w:aliases w:val="Варианты ответов,Абзац списка2,Table-Normal,RSHB_Table-Normal,Bullet List,FooterText,numbered,SL_Абзац списка,СпБезКС,Paragraphe de liste1,lp1,ПАРАГРАФ,Bullets,Абзац маркированнный,Абзац списка1,Булит 1,Bullet 1,Use Case List Paragraph,1"/>
    <w:basedOn w:val="a0"/>
    <w:link w:val="ae"/>
    <w:uiPriority w:val="34"/>
    <w:qFormat/>
    <w:rsid w:val="00615D1C"/>
    <w:pPr>
      <w:ind w:left="720"/>
      <w:contextualSpacing/>
    </w:pPr>
    <w:rPr>
      <w:rFonts w:eastAsia="Calibri" w:cs="Times New Roman"/>
      <w:lang w:eastAsia="en-US"/>
    </w:rPr>
  </w:style>
  <w:style w:type="character" w:customStyle="1" w:styleId="ae">
    <w:name w:val="Абзац списка Знак"/>
    <w:aliases w:val="Варианты ответов Знак,Абзац списка2 Знак,Table-Normal Знак,RSHB_Table-Normal Знак,Bullet List Знак,FooterText Знак,numbered Знак,SL_Абзац списка Знак,СпБезКС Знак,Paragraphe de liste1 Знак,lp1 Знак,ПАРАГРАФ Знак,Bullets Знак,1 Знак"/>
    <w:link w:val="ad"/>
    <w:uiPriority w:val="34"/>
    <w:qFormat/>
    <w:rsid w:val="001976B3"/>
    <w:rPr>
      <w:rFonts w:ascii="Calibri" w:hAnsi="Calibri"/>
      <w:sz w:val="22"/>
      <w:szCs w:val="22"/>
      <w:lang w:eastAsia="en-US"/>
    </w:rPr>
  </w:style>
  <w:style w:type="paragraph" w:styleId="af">
    <w:name w:val="Body Text Indent"/>
    <w:basedOn w:val="a0"/>
    <w:link w:val="af0"/>
    <w:rsid w:val="00895C44"/>
    <w:pPr>
      <w:spacing w:after="120"/>
      <w:ind w:left="283"/>
    </w:pPr>
  </w:style>
  <w:style w:type="character" w:customStyle="1" w:styleId="af0">
    <w:name w:val="Основной текст с отступом Знак"/>
    <w:basedOn w:val="a1"/>
    <w:link w:val="af"/>
    <w:rsid w:val="00B742DF"/>
    <w:rPr>
      <w:rFonts w:ascii="Calibri" w:eastAsia="Times New Roman" w:hAnsi="Calibri" w:cs="Calibri"/>
      <w:sz w:val="22"/>
      <w:szCs w:val="22"/>
    </w:rPr>
  </w:style>
  <w:style w:type="character" w:customStyle="1" w:styleId="FontStyle99">
    <w:name w:val="Font Style99"/>
    <w:uiPriority w:val="99"/>
    <w:rsid w:val="00C547AF"/>
    <w:rPr>
      <w:rFonts w:ascii="Times New Roman" w:hAnsi="Times New Roman" w:cs="Times New Roman"/>
      <w:sz w:val="20"/>
      <w:szCs w:val="20"/>
    </w:rPr>
  </w:style>
  <w:style w:type="paragraph" w:styleId="af1">
    <w:name w:val="Title"/>
    <w:basedOn w:val="a0"/>
    <w:next w:val="a0"/>
    <w:link w:val="af2"/>
    <w:uiPriority w:val="10"/>
    <w:qFormat/>
    <w:rsid w:val="00C547AF"/>
    <w:pPr>
      <w:spacing w:after="300" w:line="240" w:lineRule="auto"/>
      <w:contextualSpacing/>
      <w:jc w:val="both"/>
    </w:pPr>
    <w:rPr>
      <w:rFonts w:ascii="Franklin Gothic Book" w:hAnsi="Franklin Gothic Book" w:cs="Times New Roman"/>
      <w:b/>
      <w:spacing w:val="5"/>
      <w:kern w:val="28"/>
      <w:sz w:val="36"/>
      <w:szCs w:val="52"/>
    </w:rPr>
  </w:style>
  <w:style w:type="character" w:customStyle="1" w:styleId="af2">
    <w:name w:val="Заголовок Знак"/>
    <w:link w:val="af1"/>
    <w:uiPriority w:val="10"/>
    <w:rsid w:val="00C547AF"/>
    <w:rPr>
      <w:rFonts w:eastAsia="Times New Roman"/>
      <w:b/>
      <w:spacing w:val="5"/>
      <w:kern w:val="28"/>
      <w:sz w:val="36"/>
      <w:szCs w:val="52"/>
    </w:rPr>
  </w:style>
  <w:style w:type="paragraph" w:customStyle="1" w:styleId="ConsPlusNonformat">
    <w:name w:val="ConsPlusNonformat"/>
    <w:rsid w:val="00F41785"/>
    <w:pPr>
      <w:autoSpaceDE w:val="0"/>
      <w:autoSpaceDN w:val="0"/>
      <w:adjustRightInd w:val="0"/>
    </w:pPr>
    <w:rPr>
      <w:rFonts w:ascii="Courier New" w:eastAsia="Times New Roman" w:hAnsi="Courier New" w:cs="Courier New"/>
    </w:rPr>
  </w:style>
  <w:style w:type="character" w:styleId="af3">
    <w:name w:val="Emphasis"/>
    <w:uiPriority w:val="20"/>
    <w:qFormat/>
    <w:rsid w:val="0096689D"/>
    <w:rPr>
      <w:i/>
      <w:iCs/>
    </w:rPr>
  </w:style>
  <w:style w:type="paragraph" w:styleId="af4">
    <w:name w:val="No Spacing"/>
    <w:link w:val="af5"/>
    <w:uiPriority w:val="1"/>
    <w:qFormat/>
    <w:rsid w:val="00847C9C"/>
    <w:rPr>
      <w:rFonts w:ascii="Calibri" w:eastAsia="Times New Roman" w:hAnsi="Calibri" w:cs="Calibri"/>
      <w:sz w:val="22"/>
      <w:szCs w:val="22"/>
    </w:rPr>
  </w:style>
  <w:style w:type="character" w:customStyle="1" w:styleId="af5">
    <w:name w:val="Без интервала Знак"/>
    <w:link w:val="af4"/>
    <w:uiPriority w:val="1"/>
    <w:qFormat/>
    <w:rsid w:val="001976B3"/>
    <w:rPr>
      <w:rFonts w:ascii="Calibri" w:eastAsia="Times New Roman" w:hAnsi="Calibri" w:cs="Calibri"/>
      <w:sz w:val="22"/>
      <w:szCs w:val="22"/>
    </w:rPr>
  </w:style>
  <w:style w:type="character" w:styleId="af6">
    <w:name w:val="annotation reference"/>
    <w:basedOn w:val="a1"/>
    <w:uiPriority w:val="99"/>
    <w:unhideWhenUsed/>
    <w:rsid w:val="00881DE2"/>
    <w:rPr>
      <w:sz w:val="16"/>
      <w:szCs w:val="16"/>
    </w:rPr>
  </w:style>
  <w:style w:type="paragraph" w:styleId="af7">
    <w:name w:val="annotation text"/>
    <w:basedOn w:val="a0"/>
    <w:link w:val="af8"/>
    <w:uiPriority w:val="99"/>
    <w:unhideWhenUsed/>
    <w:rsid w:val="00881DE2"/>
    <w:pPr>
      <w:spacing w:line="240" w:lineRule="auto"/>
    </w:pPr>
    <w:rPr>
      <w:sz w:val="20"/>
      <w:szCs w:val="20"/>
    </w:rPr>
  </w:style>
  <w:style w:type="character" w:customStyle="1" w:styleId="af8">
    <w:name w:val="Текст примечания Знак"/>
    <w:basedOn w:val="a1"/>
    <w:link w:val="af7"/>
    <w:uiPriority w:val="99"/>
    <w:rsid w:val="00881DE2"/>
    <w:rPr>
      <w:rFonts w:ascii="Calibri" w:eastAsia="Times New Roman" w:hAnsi="Calibri" w:cs="Calibri"/>
    </w:rPr>
  </w:style>
  <w:style w:type="paragraph" w:styleId="af9">
    <w:name w:val="annotation subject"/>
    <w:basedOn w:val="af7"/>
    <w:next w:val="af7"/>
    <w:link w:val="afa"/>
    <w:uiPriority w:val="99"/>
    <w:unhideWhenUsed/>
    <w:rsid w:val="00881DE2"/>
    <w:rPr>
      <w:b/>
      <w:bCs/>
    </w:rPr>
  </w:style>
  <w:style w:type="character" w:customStyle="1" w:styleId="afa">
    <w:name w:val="Тема примечания Знак"/>
    <w:basedOn w:val="af8"/>
    <w:link w:val="af9"/>
    <w:uiPriority w:val="99"/>
    <w:rsid w:val="00881DE2"/>
    <w:rPr>
      <w:rFonts w:ascii="Calibri" w:eastAsia="Times New Roman" w:hAnsi="Calibri" w:cs="Calibri"/>
      <w:b/>
      <w:bCs/>
    </w:rPr>
  </w:style>
  <w:style w:type="paragraph" w:styleId="afb">
    <w:name w:val="Normal (Web)"/>
    <w:basedOn w:val="a0"/>
    <w:uiPriority w:val="99"/>
    <w:unhideWhenUsed/>
    <w:rsid w:val="001976B3"/>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1"/>
    <w:rsid w:val="001976B3"/>
  </w:style>
  <w:style w:type="paragraph" w:customStyle="1" w:styleId="afc">
    <w:name w:val="Вопрос"/>
    <w:basedOn w:val="a0"/>
    <w:next w:val="a0"/>
    <w:link w:val="afd"/>
    <w:qFormat/>
    <w:rsid w:val="001976B3"/>
    <w:pPr>
      <w:keepNext/>
      <w:keepLines/>
      <w:tabs>
        <w:tab w:val="right" w:pos="9923"/>
      </w:tabs>
      <w:spacing w:after="0" w:line="240" w:lineRule="auto"/>
      <w:ind w:left="454" w:hanging="454"/>
    </w:pPr>
    <w:rPr>
      <w:rFonts w:ascii="Arial" w:hAnsi="Arial" w:cs="Times New Roman"/>
      <w:b/>
      <w:bCs/>
      <w:sz w:val="30"/>
      <w:szCs w:val="30"/>
      <w:lang w:val="x-none" w:eastAsia="x-none"/>
    </w:rPr>
  </w:style>
  <w:style w:type="character" w:customStyle="1" w:styleId="afd">
    <w:name w:val="Вопрос Знак"/>
    <w:link w:val="afc"/>
    <w:locked/>
    <w:rsid w:val="001976B3"/>
    <w:rPr>
      <w:rFonts w:ascii="Arial" w:eastAsia="Times New Roman" w:hAnsi="Arial"/>
      <w:b/>
      <w:bCs/>
      <w:sz w:val="30"/>
      <w:szCs w:val="30"/>
      <w:lang w:val="x-none" w:eastAsia="x-none"/>
    </w:rPr>
  </w:style>
  <w:style w:type="table" w:customStyle="1" w:styleId="TableNormal">
    <w:name w:val="Table Normal"/>
    <w:rsid w:val="001976B3"/>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e">
    <w:name w:val="Ответ"/>
    <w:basedOn w:val="a0"/>
    <w:link w:val="aff"/>
    <w:uiPriority w:val="99"/>
    <w:rsid w:val="001976B3"/>
    <w:pPr>
      <w:keepNext/>
      <w:keepLines/>
      <w:tabs>
        <w:tab w:val="right" w:leader="hyphen" w:pos="9923"/>
      </w:tabs>
      <w:spacing w:after="0" w:line="240" w:lineRule="auto"/>
      <w:ind w:left="851" w:hanging="284"/>
    </w:pPr>
    <w:rPr>
      <w:rFonts w:ascii="Arial" w:hAnsi="Arial" w:cs="Times New Roman"/>
      <w:iCs/>
      <w:sz w:val="26"/>
      <w:szCs w:val="24"/>
      <w:lang w:val="x-none" w:eastAsia="x-none"/>
    </w:rPr>
  </w:style>
  <w:style w:type="character" w:customStyle="1" w:styleId="aff">
    <w:name w:val="Ответ Знак"/>
    <w:link w:val="afe"/>
    <w:uiPriority w:val="99"/>
    <w:locked/>
    <w:rsid w:val="001976B3"/>
    <w:rPr>
      <w:rFonts w:ascii="Arial" w:eastAsia="Times New Roman" w:hAnsi="Arial"/>
      <w:iCs/>
      <w:sz w:val="26"/>
      <w:szCs w:val="24"/>
      <w:lang w:val="x-none" w:eastAsia="x-none"/>
    </w:rPr>
  </w:style>
  <w:style w:type="character" w:styleId="aff0">
    <w:name w:val="Strong"/>
    <w:basedOn w:val="a1"/>
    <w:uiPriority w:val="22"/>
    <w:qFormat/>
    <w:rsid w:val="001976B3"/>
    <w:rPr>
      <w:b/>
      <w:bCs/>
    </w:rPr>
  </w:style>
  <w:style w:type="character" w:customStyle="1" w:styleId="aff1">
    <w:name w:val="ИнструкцияКВопросу"/>
    <w:basedOn w:val="a1"/>
    <w:rsid w:val="001976B3"/>
    <w:rPr>
      <w:rFonts w:ascii="Arial" w:hAnsi="Arial" w:cs="Arial" w:hint="default"/>
      <w:b/>
      <w:bCs/>
      <w:i/>
      <w:iCs/>
      <w:lang w:eastAsia="ru-RU"/>
    </w:rPr>
  </w:style>
  <w:style w:type="paragraph" w:customStyle="1" w:styleId="msonormalmailrucssattributepostfix">
    <w:name w:val="msonormal_mailru_css_attribute_postfix"/>
    <w:basedOn w:val="a0"/>
    <w:rsid w:val="001976B3"/>
    <w:pPr>
      <w:spacing w:before="100" w:beforeAutospacing="1" w:after="100" w:afterAutospacing="1" w:line="240" w:lineRule="auto"/>
    </w:pPr>
    <w:rPr>
      <w:rFonts w:ascii="Times New Roman" w:hAnsi="Times New Roman" w:cs="Times New Roman"/>
      <w:sz w:val="24"/>
      <w:szCs w:val="24"/>
    </w:rPr>
  </w:style>
  <w:style w:type="table" w:customStyle="1" w:styleId="Modledetableau1">
    <w:name w:val="Modèle de tableau1"/>
    <w:next w:val="aa"/>
    <w:uiPriority w:val="39"/>
    <w:rsid w:val="001976B3"/>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msonormal">
    <w:name w:val="x_msonormal"/>
    <w:basedOn w:val="a0"/>
    <w:rsid w:val="001976B3"/>
    <w:pPr>
      <w:spacing w:before="100" w:beforeAutospacing="1" w:after="100" w:afterAutospacing="1" w:line="240" w:lineRule="auto"/>
    </w:pPr>
    <w:rPr>
      <w:rFonts w:ascii="Times New Roman" w:hAnsi="Times New Roman" w:cs="Times New Roman"/>
      <w:sz w:val="24"/>
      <w:szCs w:val="24"/>
    </w:rPr>
  </w:style>
  <w:style w:type="paragraph" w:customStyle="1" w:styleId="11">
    <w:name w:val="Верхний колонтитул1"/>
    <w:basedOn w:val="a0"/>
    <w:next w:val="Main"/>
    <w:link w:val="Header"/>
    <w:qFormat/>
    <w:rsid w:val="001A45DC"/>
    <w:pPr>
      <w:spacing w:after="120"/>
      <w:jc w:val="center"/>
    </w:pPr>
    <w:rPr>
      <w:rFonts w:ascii="Franklin Gothic Book" w:eastAsia="Liberation Serif" w:hAnsi="Franklin Gothic Book" w:cs="Liberation Serif"/>
      <w:b/>
      <w:color w:val="000000" w:themeColor="text1"/>
      <w:sz w:val="24"/>
      <w:szCs w:val="24"/>
    </w:rPr>
  </w:style>
  <w:style w:type="paragraph" w:customStyle="1" w:styleId="Main">
    <w:name w:val="Main"/>
    <w:link w:val="Main0"/>
    <w:qFormat/>
    <w:rsid w:val="001A45DC"/>
    <w:pPr>
      <w:spacing w:after="120" w:line="276" w:lineRule="auto"/>
      <w:jc w:val="both"/>
    </w:pPr>
    <w:rPr>
      <w:rFonts w:eastAsiaTheme="minorHAnsi" w:cstheme="minorBidi"/>
      <w:color w:val="000000" w:themeColor="text1"/>
      <w:sz w:val="24"/>
      <w:szCs w:val="24"/>
      <w:lang w:eastAsia="en-US"/>
    </w:rPr>
  </w:style>
  <w:style w:type="character" w:customStyle="1" w:styleId="Main0">
    <w:name w:val="Main Знак"/>
    <w:basedOn w:val="Header"/>
    <w:link w:val="Main"/>
    <w:rsid w:val="001A45DC"/>
    <w:rPr>
      <w:rFonts w:eastAsiaTheme="minorHAnsi" w:cstheme="minorBidi"/>
      <w:b w:val="0"/>
      <w:color w:val="000000" w:themeColor="text1"/>
      <w:sz w:val="24"/>
      <w:szCs w:val="24"/>
      <w:lang w:eastAsia="en-US"/>
    </w:rPr>
  </w:style>
  <w:style w:type="character" w:customStyle="1" w:styleId="Header">
    <w:name w:val="Header Знак"/>
    <w:basedOn w:val="a1"/>
    <w:link w:val="11"/>
    <w:rsid w:val="001A45DC"/>
    <w:rPr>
      <w:rFonts w:eastAsia="Liberation Serif" w:cs="Liberation Serif"/>
      <w:b/>
      <w:color w:val="000000" w:themeColor="text1"/>
      <w:sz w:val="24"/>
      <w:szCs w:val="24"/>
    </w:rPr>
  </w:style>
  <w:style w:type="paragraph" w:customStyle="1" w:styleId="Answer">
    <w:name w:val="Answer"/>
    <w:next w:val="Question"/>
    <w:link w:val="Answer0"/>
    <w:qFormat/>
    <w:rsid w:val="001A45DC"/>
    <w:pPr>
      <w:spacing w:after="120" w:line="276" w:lineRule="auto"/>
      <w:ind w:firstLine="567"/>
      <w:jc w:val="both"/>
    </w:pPr>
    <w:rPr>
      <w:rFonts w:eastAsiaTheme="minorHAnsi" w:cstheme="minorBidi"/>
      <w:color w:val="000000" w:themeColor="text1"/>
      <w:sz w:val="24"/>
      <w:szCs w:val="24"/>
      <w:lang w:eastAsia="en-US"/>
    </w:rPr>
  </w:style>
  <w:style w:type="paragraph" w:customStyle="1" w:styleId="Question">
    <w:name w:val="Question"/>
    <w:next w:val="Answer"/>
    <w:link w:val="Question0"/>
    <w:qFormat/>
    <w:rsid w:val="001A45DC"/>
    <w:pPr>
      <w:spacing w:after="120" w:line="276" w:lineRule="auto"/>
      <w:ind w:firstLine="567"/>
      <w:jc w:val="both"/>
    </w:pPr>
    <w:rPr>
      <w:rFonts w:eastAsiaTheme="minorHAnsi" w:cstheme="minorBidi"/>
      <w:b/>
      <w:color w:val="000000" w:themeColor="text1"/>
      <w:sz w:val="24"/>
      <w:szCs w:val="24"/>
      <w:lang w:eastAsia="en-US"/>
    </w:rPr>
  </w:style>
  <w:style w:type="character" w:customStyle="1" w:styleId="Question0">
    <w:name w:val="Question Знак"/>
    <w:basedOn w:val="Main0"/>
    <w:link w:val="Question"/>
    <w:rsid w:val="001A45DC"/>
    <w:rPr>
      <w:rFonts w:eastAsiaTheme="minorHAnsi" w:cstheme="minorBidi"/>
      <w:b/>
      <w:color w:val="000000" w:themeColor="text1"/>
      <w:sz w:val="24"/>
      <w:szCs w:val="24"/>
      <w:lang w:eastAsia="en-US"/>
    </w:rPr>
  </w:style>
  <w:style w:type="character" w:customStyle="1" w:styleId="Answer0">
    <w:name w:val="Answer Знак"/>
    <w:basedOn w:val="Main0"/>
    <w:link w:val="Answer"/>
    <w:rsid w:val="001A45DC"/>
    <w:rPr>
      <w:rFonts w:eastAsiaTheme="minorHAnsi" w:cstheme="minorBidi"/>
      <w:b w:val="0"/>
      <w:color w:val="000000" w:themeColor="text1"/>
      <w:sz w:val="24"/>
      <w:szCs w:val="24"/>
      <w:lang w:eastAsia="en-US"/>
    </w:rPr>
  </w:style>
  <w:style w:type="character" w:customStyle="1" w:styleId="20">
    <w:name w:val="Заголовок 2 Знак"/>
    <w:basedOn w:val="a1"/>
    <w:link w:val="2"/>
    <w:uiPriority w:val="9"/>
    <w:rsid w:val="00433B7C"/>
    <w:rPr>
      <w:rFonts w:ascii="Liberation Serif" w:eastAsia="Liberation Serif" w:hAnsi="Liberation Serif" w:cs="Liberation Serif"/>
      <w:b/>
      <w:sz w:val="36"/>
      <w:szCs w:val="36"/>
    </w:rPr>
  </w:style>
  <w:style w:type="character" w:customStyle="1" w:styleId="30">
    <w:name w:val="Заголовок 3 Знак"/>
    <w:basedOn w:val="a1"/>
    <w:link w:val="3"/>
    <w:uiPriority w:val="9"/>
    <w:rsid w:val="00433B7C"/>
    <w:rPr>
      <w:rFonts w:ascii="Liberation Serif" w:eastAsia="Liberation Serif" w:hAnsi="Liberation Serif" w:cs="Liberation Serif"/>
      <w:b/>
      <w:sz w:val="28"/>
      <w:szCs w:val="28"/>
    </w:rPr>
  </w:style>
  <w:style w:type="character" w:customStyle="1" w:styleId="40">
    <w:name w:val="Заголовок 4 Знак"/>
    <w:basedOn w:val="a1"/>
    <w:link w:val="4"/>
    <w:uiPriority w:val="9"/>
    <w:rsid w:val="00433B7C"/>
    <w:rPr>
      <w:rFonts w:ascii="Liberation Serif" w:eastAsia="Liberation Serif" w:hAnsi="Liberation Serif" w:cs="Liberation Serif"/>
      <w:b/>
      <w:sz w:val="24"/>
      <w:szCs w:val="24"/>
    </w:rPr>
  </w:style>
  <w:style w:type="character" w:customStyle="1" w:styleId="50">
    <w:name w:val="Заголовок 5 Знак"/>
    <w:basedOn w:val="a1"/>
    <w:link w:val="5"/>
    <w:uiPriority w:val="9"/>
    <w:rsid w:val="00433B7C"/>
    <w:rPr>
      <w:rFonts w:ascii="Liberation Serif" w:eastAsia="Liberation Serif" w:hAnsi="Liberation Serif" w:cs="Liberation Serif"/>
      <w:b/>
      <w:sz w:val="22"/>
      <w:szCs w:val="22"/>
    </w:rPr>
  </w:style>
  <w:style w:type="character" w:customStyle="1" w:styleId="60">
    <w:name w:val="Заголовок 6 Знак"/>
    <w:basedOn w:val="a1"/>
    <w:link w:val="6"/>
    <w:uiPriority w:val="9"/>
    <w:rsid w:val="00433B7C"/>
    <w:rPr>
      <w:rFonts w:ascii="Liberation Serif" w:eastAsia="Liberation Serif" w:hAnsi="Liberation Serif" w:cs="Liberation Serif"/>
      <w:b/>
    </w:rPr>
  </w:style>
  <w:style w:type="character" w:customStyle="1" w:styleId="aff2">
    <w:name w:val="Подзаголовок Знак"/>
    <w:basedOn w:val="a1"/>
    <w:link w:val="aff3"/>
    <w:uiPriority w:val="11"/>
    <w:rsid w:val="00433B7C"/>
    <w:rPr>
      <w:rFonts w:ascii="Georgia" w:eastAsia="Georgia" w:hAnsi="Georgia" w:cs="Georgia"/>
      <w:i/>
      <w:color w:val="666666"/>
      <w:sz w:val="48"/>
      <w:szCs w:val="48"/>
    </w:rPr>
  </w:style>
  <w:style w:type="paragraph" w:styleId="aff3">
    <w:name w:val="Subtitle"/>
    <w:basedOn w:val="a0"/>
    <w:next w:val="a0"/>
    <w:link w:val="aff2"/>
    <w:uiPriority w:val="11"/>
    <w:qFormat/>
    <w:rsid w:val="00433B7C"/>
    <w:pPr>
      <w:keepNext/>
      <w:keepLines/>
      <w:spacing w:before="360" w:after="80" w:line="240" w:lineRule="auto"/>
    </w:pPr>
    <w:rPr>
      <w:rFonts w:ascii="Georgia" w:eastAsia="Georgia" w:hAnsi="Georgia" w:cs="Georgia"/>
      <w:i/>
      <w:color w:val="666666"/>
      <w:sz w:val="48"/>
      <w:szCs w:val="48"/>
    </w:rPr>
  </w:style>
  <w:style w:type="paragraph" w:styleId="aff4">
    <w:name w:val="TOC Heading"/>
    <w:basedOn w:val="1"/>
    <w:next w:val="a0"/>
    <w:uiPriority w:val="39"/>
    <w:unhideWhenUsed/>
    <w:qFormat/>
    <w:rsid w:val="000F0437"/>
    <w:pPr>
      <w:spacing w:line="259" w:lineRule="auto"/>
      <w:outlineLvl w:val="9"/>
    </w:pPr>
  </w:style>
  <w:style w:type="paragraph" w:styleId="12">
    <w:name w:val="toc 1"/>
    <w:basedOn w:val="a0"/>
    <w:next w:val="a0"/>
    <w:autoRedefine/>
    <w:uiPriority w:val="39"/>
    <w:unhideWhenUsed/>
    <w:rsid w:val="000F0437"/>
    <w:pPr>
      <w:spacing w:after="100"/>
    </w:pPr>
  </w:style>
  <w:style w:type="character" w:styleId="aff5">
    <w:name w:val="Hyperlink"/>
    <w:basedOn w:val="a1"/>
    <w:uiPriority w:val="99"/>
    <w:unhideWhenUsed/>
    <w:rsid w:val="000F0437"/>
    <w:rPr>
      <w:color w:val="0563C1" w:themeColor="hyperlink"/>
      <w:u w:val="single"/>
    </w:rPr>
  </w:style>
  <w:style w:type="numbering" w:customStyle="1" w:styleId="13">
    <w:name w:val="Нет списка1"/>
    <w:next w:val="a3"/>
    <w:uiPriority w:val="99"/>
    <w:semiHidden/>
    <w:rsid w:val="00775FEF"/>
  </w:style>
  <w:style w:type="paragraph" w:customStyle="1" w:styleId="-11">
    <w:name w:val="Цветной список - Акцент 11"/>
    <w:basedOn w:val="a0"/>
    <w:uiPriority w:val="34"/>
    <w:qFormat/>
    <w:rsid w:val="00775FEF"/>
    <w:pPr>
      <w:spacing w:after="0" w:line="240" w:lineRule="auto"/>
      <w:ind w:left="720"/>
      <w:contextualSpacing/>
    </w:pPr>
    <w:rPr>
      <w:rFonts w:eastAsia="Calibri" w:cs="Times New Roman"/>
    </w:rPr>
  </w:style>
  <w:style w:type="paragraph" w:styleId="aff6">
    <w:name w:val="List"/>
    <w:basedOn w:val="a0"/>
    <w:rsid w:val="00775FEF"/>
    <w:pPr>
      <w:spacing w:after="0" w:line="240" w:lineRule="auto"/>
      <w:ind w:left="283" w:hanging="283"/>
      <w:contextualSpacing/>
    </w:pPr>
    <w:rPr>
      <w:rFonts w:ascii="Pragmatica" w:hAnsi="Pragmatica" w:cs="Times New Roman"/>
      <w:sz w:val="24"/>
      <w:szCs w:val="20"/>
    </w:rPr>
  </w:style>
  <w:style w:type="paragraph" w:styleId="23">
    <w:name w:val="List 2"/>
    <w:basedOn w:val="a0"/>
    <w:rsid w:val="00775FEF"/>
    <w:pPr>
      <w:spacing w:after="0" w:line="240" w:lineRule="auto"/>
      <w:ind w:left="566" w:hanging="283"/>
      <w:contextualSpacing/>
    </w:pPr>
    <w:rPr>
      <w:rFonts w:ascii="Pragmatica" w:hAnsi="Pragmatica" w:cs="Times New Roman"/>
      <w:sz w:val="24"/>
      <w:szCs w:val="20"/>
    </w:rPr>
  </w:style>
  <w:style w:type="paragraph" w:customStyle="1" w:styleId="aff7">
    <w:name w:val="Внутренний адрес"/>
    <w:basedOn w:val="a0"/>
    <w:rsid w:val="00775FEF"/>
    <w:pPr>
      <w:spacing w:after="0" w:line="240" w:lineRule="auto"/>
    </w:pPr>
    <w:rPr>
      <w:rFonts w:ascii="Pragmatica" w:hAnsi="Pragmatica" w:cs="Times New Roman"/>
      <w:sz w:val="24"/>
      <w:szCs w:val="20"/>
    </w:rPr>
  </w:style>
  <w:style w:type="paragraph" w:styleId="aff8">
    <w:name w:val="Body Text First Indent"/>
    <w:basedOn w:val="ab"/>
    <w:link w:val="aff9"/>
    <w:rsid w:val="00775FEF"/>
    <w:pPr>
      <w:spacing w:line="240" w:lineRule="auto"/>
      <w:ind w:firstLine="210"/>
    </w:pPr>
    <w:rPr>
      <w:rFonts w:ascii="Pragmatica" w:hAnsi="Pragmatica" w:cs="Times New Roman"/>
      <w:sz w:val="24"/>
      <w:szCs w:val="20"/>
    </w:rPr>
  </w:style>
  <w:style w:type="character" w:customStyle="1" w:styleId="aff9">
    <w:name w:val="Красная строка Знак"/>
    <w:basedOn w:val="ac"/>
    <w:link w:val="aff8"/>
    <w:rsid w:val="00775FEF"/>
    <w:rPr>
      <w:rFonts w:ascii="Pragmatica" w:eastAsia="Times New Roman" w:hAnsi="Pragmatica" w:cs="Calibri"/>
      <w:sz w:val="24"/>
      <w:szCs w:val="22"/>
    </w:rPr>
  </w:style>
  <w:style w:type="character" w:customStyle="1" w:styleId="14">
    <w:name w:val="Неразрешенное упоминание1"/>
    <w:uiPriority w:val="99"/>
    <w:semiHidden/>
    <w:unhideWhenUsed/>
    <w:rsid w:val="00775FEF"/>
    <w:rPr>
      <w:color w:val="605E5C"/>
      <w:shd w:val="clear" w:color="auto" w:fill="E1DFDD"/>
    </w:rPr>
  </w:style>
  <w:style w:type="paragraph" w:styleId="a">
    <w:name w:val="List Bullet"/>
    <w:basedOn w:val="a0"/>
    <w:rsid w:val="00775FEF"/>
    <w:pPr>
      <w:numPr>
        <w:numId w:val="1"/>
      </w:numPr>
      <w:spacing w:after="0" w:line="240" w:lineRule="auto"/>
      <w:contextualSpacing/>
    </w:pPr>
    <w:rPr>
      <w:rFonts w:ascii="Pragmatica" w:hAnsi="Pragmatica" w:cs="Times New Roman"/>
      <w:sz w:val="24"/>
      <w:szCs w:val="20"/>
    </w:rPr>
  </w:style>
  <w:style w:type="character" w:customStyle="1" w:styleId="content-header">
    <w:name w:val="content-header"/>
    <w:rsid w:val="00775FEF"/>
  </w:style>
  <w:style w:type="paragraph" w:styleId="affa">
    <w:name w:val="endnote text"/>
    <w:basedOn w:val="a0"/>
    <w:link w:val="affb"/>
    <w:rsid w:val="00775FEF"/>
    <w:pPr>
      <w:spacing w:after="0" w:line="240" w:lineRule="auto"/>
    </w:pPr>
    <w:rPr>
      <w:rFonts w:ascii="Pragmatica" w:hAnsi="Pragmatica" w:cs="Times New Roman"/>
      <w:sz w:val="20"/>
      <w:szCs w:val="20"/>
    </w:rPr>
  </w:style>
  <w:style w:type="character" w:customStyle="1" w:styleId="affb">
    <w:name w:val="Текст концевой сноски Знак"/>
    <w:basedOn w:val="a1"/>
    <w:link w:val="affa"/>
    <w:rsid w:val="00775FEF"/>
    <w:rPr>
      <w:rFonts w:ascii="Pragmatica" w:eastAsia="Times New Roman" w:hAnsi="Pragmatica"/>
    </w:rPr>
  </w:style>
  <w:style w:type="character" w:styleId="affc">
    <w:name w:val="endnote reference"/>
    <w:rsid w:val="00775FEF"/>
    <w:rPr>
      <w:vertAlign w:val="superscript"/>
    </w:rPr>
  </w:style>
  <w:style w:type="paragraph" w:styleId="affd">
    <w:name w:val="footnote text"/>
    <w:basedOn w:val="a0"/>
    <w:link w:val="affe"/>
    <w:rsid w:val="00775FEF"/>
    <w:pPr>
      <w:spacing w:after="0" w:line="240" w:lineRule="auto"/>
    </w:pPr>
    <w:rPr>
      <w:rFonts w:ascii="Pragmatica" w:hAnsi="Pragmatica" w:cs="Times New Roman"/>
      <w:sz w:val="20"/>
      <w:szCs w:val="20"/>
    </w:rPr>
  </w:style>
  <w:style w:type="character" w:customStyle="1" w:styleId="affe">
    <w:name w:val="Текст сноски Знак"/>
    <w:basedOn w:val="a1"/>
    <w:link w:val="affd"/>
    <w:rsid w:val="00775FEF"/>
    <w:rPr>
      <w:rFonts w:ascii="Pragmatica" w:eastAsia="Times New Roman" w:hAnsi="Pragmatica"/>
    </w:rPr>
  </w:style>
  <w:style w:type="character" w:styleId="afff">
    <w:name w:val="footnote reference"/>
    <w:rsid w:val="00775FEF"/>
    <w:rPr>
      <w:vertAlign w:val="superscript"/>
    </w:rPr>
  </w:style>
  <w:style w:type="table" w:customStyle="1" w:styleId="15">
    <w:name w:val="Сетка таблицы1"/>
    <w:basedOn w:val="a2"/>
    <w:next w:val="aa"/>
    <w:uiPriority w:val="39"/>
    <w:rsid w:val="00775FEF"/>
    <w:rPr>
      <w:rFonts w:ascii="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
    <w:name w:val="Нет списка2"/>
    <w:next w:val="a3"/>
    <w:uiPriority w:val="99"/>
    <w:semiHidden/>
    <w:unhideWhenUsed/>
    <w:rsid w:val="00775FEF"/>
  </w:style>
  <w:style w:type="character" w:customStyle="1" w:styleId="npefkd">
    <w:name w:val="npefkd"/>
    <w:basedOn w:val="a1"/>
    <w:rsid w:val="00775FEF"/>
  </w:style>
  <w:style w:type="character" w:customStyle="1" w:styleId="myxfac">
    <w:name w:val="myxfac"/>
    <w:basedOn w:val="a1"/>
    <w:rsid w:val="00775FEF"/>
  </w:style>
  <w:style w:type="character" w:customStyle="1" w:styleId="bxtddb">
    <w:name w:val="bxtddb"/>
    <w:basedOn w:val="a1"/>
    <w:rsid w:val="00775FEF"/>
  </w:style>
  <w:style w:type="table" w:customStyle="1" w:styleId="110">
    <w:name w:val="Сетка таблицы11"/>
    <w:basedOn w:val="a2"/>
    <w:uiPriority w:val="59"/>
    <w:rsid w:val="00775FEF"/>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Нет списка3"/>
    <w:next w:val="a3"/>
    <w:uiPriority w:val="99"/>
    <w:semiHidden/>
    <w:unhideWhenUsed/>
    <w:rsid w:val="00775FEF"/>
  </w:style>
  <w:style w:type="paragraph" w:customStyle="1" w:styleId="25">
    <w:name w:val="Верхний колонтитул2"/>
    <w:next w:val="Main"/>
    <w:qFormat/>
    <w:rsid w:val="00775FEF"/>
    <w:pPr>
      <w:spacing w:after="120" w:line="276" w:lineRule="auto"/>
      <w:jc w:val="center"/>
    </w:pPr>
    <w:rPr>
      <w:b/>
      <w:color w:val="000000"/>
      <w:sz w:val="24"/>
      <w:szCs w:val="24"/>
      <w:lang w:eastAsia="en-US"/>
    </w:rPr>
  </w:style>
  <w:style w:type="paragraph" w:customStyle="1" w:styleId="Head">
    <w:name w:val="Head"/>
    <w:next w:val="Main"/>
    <w:qFormat/>
    <w:rsid w:val="00775FEF"/>
    <w:pPr>
      <w:spacing w:after="120" w:line="276" w:lineRule="auto"/>
      <w:jc w:val="center"/>
    </w:pPr>
    <w:rPr>
      <w:b/>
      <w:color w:val="000000"/>
      <w:sz w:val="24"/>
      <w:szCs w:val="24"/>
      <w:lang w:eastAsia="en-US"/>
    </w:rPr>
  </w:style>
  <w:style w:type="numbering" w:customStyle="1" w:styleId="111">
    <w:name w:val="Нет списка11"/>
    <w:next w:val="a3"/>
    <w:uiPriority w:val="99"/>
    <w:semiHidden/>
    <w:unhideWhenUsed/>
    <w:rsid w:val="00775FEF"/>
  </w:style>
  <w:style w:type="numbering" w:customStyle="1" w:styleId="41">
    <w:name w:val="Нет списка4"/>
    <w:next w:val="a3"/>
    <w:uiPriority w:val="99"/>
    <w:semiHidden/>
    <w:unhideWhenUsed/>
    <w:rsid w:val="00B35B7B"/>
  </w:style>
  <w:style w:type="table" w:customStyle="1" w:styleId="120">
    <w:name w:val="Сетка таблицы12"/>
    <w:basedOn w:val="a2"/>
    <w:uiPriority w:val="59"/>
    <w:rsid w:val="00B35B7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Нет списка5"/>
    <w:next w:val="a3"/>
    <w:uiPriority w:val="99"/>
    <w:semiHidden/>
    <w:unhideWhenUsed/>
    <w:rsid w:val="009A1F5A"/>
  </w:style>
  <w:style w:type="paragraph" w:customStyle="1" w:styleId="16">
    <w:name w:val="Строгий1"/>
    <w:qFormat/>
    <w:rsid w:val="009A1F5A"/>
    <w:rPr>
      <w:rFonts w:ascii="Times New Roman" w:eastAsia="Times New Roman" w:hAnsi="Times New Roman"/>
      <w:b/>
      <w:bCs/>
    </w:rPr>
  </w:style>
  <w:style w:type="table" w:customStyle="1" w:styleId="130">
    <w:name w:val="Сетка таблицы13"/>
    <w:basedOn w:val="a2"/>
    <w:uiPriority w:val="59"/>
    <w:rsid w:val="009A1F5A"/>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
    <w:name w:val="Нет списка6"/>
    <w:next w:val="a3"/>
    <w:uiPriority w:val="99"/>
    <w:semiHidden/>
    <w:unhideWhenUsed/>
    <w:rsid w:val="009A1F5A"/>
  </w:style>
  <w:style w:type="paragraph" w:customStyle="1" w:styleId="afff0">
    <w:basedOn w:val="a0"/>
    <w:next w:val="a0"/>
    <w:link w:val="afff1"/>
    <w:qFormat/>
    <w:rsid w:val="009A1F5A"/>
    <w:pPr>
      <w:keepNext/>
      <w:keepLines/>
      <w:spacing w:after="60"/>
    </w:pPr>
    <w:rPr>
      <w:rFonts w:ascii="Franklin Gothic Book" w:eastAsia="Calibri" w:hAnsi="Franklin Gothic Book" w:cs="Times New Roman"/>
      <w:sz w:val="52"/>
      <w:szCs w:val="52"/>
    </w:rPr>
  </w:style>
  <w:style w:type="table" w:customStyle="1" w:styleId="TableNormal1">
    <w:name w:val="Table Normal1"/>
    <w:rsid w:val="009A1F5A"/>
    <w:pPr>
      <w:spacing w:after="200" w:line="276" w:lineRule="auto"/>
    </w:pPr>
    <w:rPr>
      <w:rFonts w:ascii="Arial" w:eastAsia="Arial" w:hAnsi="Arial" w:cs="Arial"/>
    </w:rPr>
    <w:tblPr>
      <w:tblCellMar>
        <w:top w:w="0" w:type="dxa"/>
        <w:left w:w="0" w:type="dxa"/>
        <w:bottom w:w="0" w:type="dxa"/>
        <w:right w:w="0" w:type="dxa"/>
      </w:tblCellMar>
    </w:tblPr>
  </w:style>
  <w:style w:type="character" w:customStyle="1" w:styleId="afff1">
    <w:name w:val="Название Знак"/>
    <w:link w:val="afff0"/>
    <w:rsid w:val="009A1F5A"/>
    <w:rPr>
      <w:sz w:val="52"/>
      <w:szCs w:val="52"/>
    </w:rPr>
  </w:style>
  <w:style w:type="character" w:customStyle="1" w:styleId="s1">
    <w:name w:val="s1"/>
    <w:basedOn w:val="a1"/>
    <w:rsid w:val="009A1F5A"/>
  </w:style>
  <w:style w:type="paragraph" w:customStyle="1" w:styleId="p5">
    <w:name w:val="p5"/>
    <w:basedOn w:val="a0"/>
    <w:rsid w:val="009A1F5A"/>
    <w:pPr>
      <w:suppressAutoHyphens/>
      <w:spacing w:after="280"/>
    </w:pPr>
    <w:rPr>
      <w:rFonts w:ascii="Times New Roman" w:hAnsi="Times New Roman" w:cs="Times New Roman"/>
      <w:sz w:val="24"/>
      <w:szCs w:val="24"/>
    </w:rPr>
  </w:style>
  <w:style w:type="numbering" w:customStyle="1" w:styleId="71">
    <w:name w:val="Нет списка7"/>
    <w:next w:val="a3"/>
    <w:uiPriority w:val="99"/>
    <w:semiHidden/>
    <w:rsid w:val="009A1F5A"/>
  </w:style>
  <w:style w:type="character" w:styleId="afff2">
    <w:name w:val="Unresolved Mention"/>
    <w:uiPriority w:val="99"/>
    <w:semiHidden/>
    <w:unhideWhenUsed/>
    <w:rsid w:val="009A1F5A"/>
    <w:rPr>
      <w:color w:val="605E5C"/>
      <w:shd w:val="clear" w:color="auto" w:fill="E1DFDD"/>
    </w:rPr>
  </w:style>
  <w:style w:type="table" w:customStyle="1" w:styleId="26">
    <w:name w:val="Сетка таблицы2"/>
    <w:basedOn w:val="a2"/>
    <w:next w:val="aa"/>
    <w:uiPriority w:val="39"/>
    <w:rsid w:val="009A1F5A"/>
    <w:rPr>
      <w:rFonts w:ascii="Calibri" w:hAnsi="Calibr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
    <w:name w:val="Нет списка8"/>
    <w:next w:val="a3"/>
    <w:uiPriority w:val="99"/>
    <w:semiHidden/>
    <w:unhideWhenUsed/>
    <w:rsid w:val="009A1F5A"/>
  </w:style>
  <w:style w:type="paragraph" w:styleId="afff3">
    <w:basedOn w:val="a0"/>
    <w:next w:val="a0"/>
    <w:qFormat/>
    <w:rsid w:val="00047CA4"/>
    <w:pPr>
      <w:keepNext/>
      <w:keepLines/>
      <w:spacing w:after="60"/>
    </w:pPr>
    <w:rPr>
      <w:rFonts w:ascii="Arial" w:eastAsia="Arial" w:hAnsi="Arial" w:cs="Arial"/>
      <w:sz w:val="52"/>
      <w:szCs w:val="52"/>
    </w:rPr>
  </w:style>
  <w:style w:type="paragraph" w:customStyle="1" w:styleId="17">
    <w:name w:val="Текст1"/>
    <w:basedOn w:val="a0"/>
    <w:next w:val="afff4"/>
    <w:link w:val="afff5"/>
    <w:uiPriority w:val="99"/>
    <w:unhideWhenUsed/>
    <w:rsid w:val="00047CA4"/>
    <w:pPr>
      <w:spacing w:after="0" w:line="240" w:lineRule="auto"/>
      <w:ind w:firstLine="709"/>
      <w:jc w:val="both"/>
    </w:pPr>
    <w:rPr>
      <w:rFonts w:ascii="Consolas" w:eastAsia="Arial" w:hAnsi="Consolas" w:cs="Arial"/>
      <w:sz w:val="21"/>
      <w:szCs w:val="21"/>
    </w:rPr>
  </w:style>
  <w:style w:type="character" w:customStyle="1" w:styleId="afff5">
    <w:name w:val="Текст Знак"/>
    <w:link w:val="17"/>
    <w:uiPriority w:val="99"/>
    <w:rsid w:val="00047CA4"/>
    <w:rPr>
      <w:rFonts w:ascii="Consolas" w:eastAsia="Arial" w:hAnsi="Consolas" w:cs="Arial"/>
      <w:sz w:val="21"/>
      <w:szCs w:val="21"/>
    </w:rPr>
  </w:style>
  <w:style w:type="paragraph" w:styleId="afff4">
    <w:name w:val="Plain Text"/>
    <w:basedOn w:val="a0"/>
    <w:link w:val="18"/>
    <w:rsid w:val="00047CA4"/>
    <w:rPr>
      <w:rFonts w:ascii="Courier New" w:eastAsia="Arial" w:hAnsi="Courier New" w:cs="Courier New"/>
      <w:sz w:val="20"/>
      <w:szCs w:val="20"/>
    </w:rPr>
  </w:style>
  <w:style w:type="character" w:customStyle="1" w:styleId="18">
    <w:name w:val="Текст Знак1"/>
    <w:basedOn w:val="a1"/>
    <w:link w:val="afff4"/>
    <w:rsid w:val="00047CA4"/>
    <w:rPr>
      <w:rFonts w:ascii="Courier New" w:eastAsia="Arial" w:hAnsi="Courier New" w:cs="Courier New"/>
    </w:rPr>
  </w:style>
  <w:style w:type="character" w:customStyle="1" w:styleId="70">
    <w:name w:val="Заголовок 7 Знак"/>
    <w:basedOn w:val="a1"/>
    <w:link w:val="7"/>
    <w:uiPriority w:val="9"/>
    <w:semiHidden/>
    <w:rsid w:val="00047CA4"/>
    <w:rPr>
      <w:rFonts w:asciiTheme="minorHAnsi" w:eastAsiaTheme="majorEastAsia" w:hAnsiTheme="minorHAnsi" w:cstheme="majorBidi"/>
      <w:color w:val="595959" w:themeColor="text1" w:themeTint="A6"/>
      <w:kern w:val="2"/>
      <w:sz w:val="22"/>
      <w:szCs w:val="22"/>
      <w:lang w:eastAsia="en-US"/>
      <w14:ligatures w14:val="standardContextual"/>
    </w:rPr>
  </w:style>
  <w:style w:type="character" w:customStyle="1" w:styleId="80">
    <w:name w:val="Заголовок 8 Знак"/>
    <w:basedOn w:val="a1"/>
    <w:link w:val="8"/>
    <w:uiPriority w:val="9"/>
    <w:semiHidden/>
    <w:rsid w:val="00047CA4"/>
    <w:rPr>
      <w:rFonts w:asciiTheme="minorHAnsi" w:eastAsiaTheme="majorEastAsia" w:hAnsiTheme="minorHAnsi" w:cstheme="majorBidi"/>
      <w:i/>
      <w:iCs/>
      <w:color w:val="272727" w:themeColor="text1" w:themeTint="D8"/>
      <w:kern w:val="2"/>
      <w:sz w:val="22"/>
      <w:szCs w:val="22"/>
      <w:lang w:eastAsia="en-US"/>
      <w14:ligatures w14:val="standardContextual"/>
    </w:rPr>
  </w:style>
  <w:style w:type="character" w:customStyle="1" w:styleId="90">
    <w:name w:val="Заголовок 9 Знак"/>
    <w:basedOn w:val="a1"/>
    <w:link w:val="9"/>
    <w:uiPriority w:val="9"/>
    <w:semiHidden/>
    <w:rsid w:val="00047CA4"/>
    <w:rPr>
      <w:rFonts w:asciiTheme="minorHAnsi" w:eastAsiaTheme="majorEastAsia" w:hAnsiTheme="minorHAnsi" w:cstheme="majorBidi"/>
      <w:color w:val="272727" w:themeColor="text1" w:themeTint="D8"/>
      <w:kern w:val="2"/>
      <w:sz w:val="22"/>
      <w:szCs w:val="22"/>
      <w:lang w:eastAsia="en-US"/>
      <w14:ligatures w14:val="standardContextual"/>
    </w:rPr>
  </w:style>
  <w:style w:type="paragraph" w:styleId="27">
    <w:name w:val="Quote"/>
    <w:basedOn w:val="a0"/>
    <w:next w:val="a0"/>
    <w:link w:val="28"/>
    <w:uiPriority w:val="29"/>
    <w:qFormat/>
    <w:rsid w:val="00047CA4"/>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8">
    <w:name w:val="Цитата 2 Знак"/>
    <w:basedOn w:val="a1"/>
    <w:link w:val="27"/>
    <w:uiPriority w:val="29"/>
    <w:rsid w:val="00047CA4"/>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styleId="afff6">
    <w:name w:val="Intense Emphasis"/>
    <w:basedOn w:val="a1"/>
    <w:uiPriority w:val="21"/>
    <w:qFormat/>
    <w:rsid w:val="00047CA4"/>
    <w:rPr>
      <w:i/>
      <w:iCs/>
      <w:color w:val="2E74B5" w:themeColor="accent1" w:themeShade="BF"/>
    </w:rPr>
  </w:style>
  <w:style w:type="paragraph" w:styleId="afff7">
    <w:name w:val="Intense Quote"/>
    <w:basedOn w:val="a0"/>
    <w:next w:val="a0"/>
    <w:link w:val="afff8"/>
    <w:uiPriority w:val="30"/>
    <w:qFormat/>
    <w:rsid w:val="00047CA4"/>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lang w:eastAsia="en-US"/>
      <w14:ligatures w14:val="standardContextual"/>
    </w:rPr>
  </w:style>
  <w:style w:type="character" w:customStyle="1" w:styleId="afff8">
    <w:name w:val="Выделенная цитата Знак"/>
    <w:basedOn w:val="a1"/>
    <w:link w:val="afff7"/>
    <w:uiPriority w:val="30"/>
    <w:rsid w:val="00047CA4"/>
    <w:rPr>
      <w:rFonts w:asciiTheme="minorHAnsi" w:eastAsiaTheme="minorHAnsi" w:hAnsiTheme="minorHAnsi" w:cstheme="minorBidi"/>
      <w:i/>
      <w:iCs/>
      <w:color w:val="2E74B5" w:themeColor="accent1" w:themeShade="BF"/>
      <w:kern w:val="2"/>
      <w:sz w:val="22"/>
      <w:szCs w:val="22"/>
      <w:lang w:eastAsia="en-US"/>
      <w14:ligatures w14:val="standardContextual"/>
    </w:rPr>
  </w:style>
  <w:style w:type="character" w:styleId="afff9">
    <w:name w:val="Intense Reference"/>
    <w:basedOn w:val="a1"/>
    <w:uiPriority w:val="32"/>
    <w:qFormat/>
    <w:rsid w:val="00047CA4"/>
    <w:rPr>
      <w:b/>
      <w:bCs/>
      <w:smallCaps/>
      <w:color w:val="2E74B5" w:themeColor="accent1" w:themeShade="BF"/>
      <w:spacing w:val="5"/>
    </w:rPr>
  </w:style>
  <w:style w:type="paragraph" w:customStyle="1" w:styleId="msonormal0">
    <w:name w:val="msonormal"/>
    <w:basedOn w:val="a0"/>
    <w:rsid w:val="00047CA4"/>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151158">
      <w:bodyDiv w:val="1"/>
      <w:marLeft w:val="0"/>
      <w:marRight w:val="0"/>
      <w:marTop w:val="0"/>
      <w:marBottom w:val="0"/>
      <w:divBdr>
        <w:top w:val="none" w:sz="0" w:space="0" w:color="auto"/>
        <w:left w:val="none" w:sz="0" w:space="0" w:color="auto"/>
        <w:bottom w:val="none" w:sz="0" w:space="0" w:color="auto"/>
        <w:right w:val="none" w:sz="0" w:space="0" w:color="auto"/>
      </w:divBdr>
    </w:div>
    <w:div w:id="541787195">
      <w:bodyDiv w:val="1"/>
      <w:marLeft w:val="0"/>
      <w:marRight w:val="0"/>
      <w:marTop w:val="0"/>
      <w:marBottom w:val="0"/>
      <w:divBdr>
        <w:top w:val="none" w:sz="0" w:space="0" w:color="auto"/>
        <w:left w:val="none" w:sz="0" w:space="0" w:color="auto"/>
        <w:bottom w:val="none" w:sz="0" w:space="0" w:color="auto"/>
        <w:right w:val="none" w:sz="0" w:space="0" w:color="auto"/>
      </w:divBdr>
    </w:div>
    <w:div w:id="575365418">
      <w:bodyDiv w:val="1"/>
      <w:marLeft w:val="0"/>
      <w:marRight w:val="0"/>
      <w:marTop w:val="0"/>
      <w:marBottom w:val="0"/>
      <w:divBdr>
        <w:top w:val="none" w:sz="0" w:space="0" w:color="auto"/>
        <w:left w:val="none" w:sz="0" w:space="0" w:color="auto"/>
        <w:bottom w:val="none" w:sz="0" w:space="0" w:color="auto"/>
        <w:right w:val="none" w:sz="0" w:space="0" w:color="auto"/>
      </w:divBdr>
    </w:div>
    <w:div w:id="1026364992">
      <w:bodyDiv w:val="1"/>
      <w:marLeft w:val="0"/>
      <w:marRight w:val="0"/>
      <w:marTop w:val="0"/>
      <w:marBottom w:val="0"/>
      <w:divBdr>
        <w:top w:val="none" w:sz="0" w:space="0" w:color="auto"/>
        <w:left w:val="none" w:sz="0" w:space="0" w:color="auto"/>
        <w:bottom w:val="none" w:sz="0" w:space="0" w:color="auto"/>
        <w:right w:val="none" w:sz="0" w:space="0" w:color="auto"/>
      </w:divBdr>
    </w:div>
    <w:div w:id="109401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erstka\&#1056;&#1072;&#1073;&#1086;&#1095;&#1080;&#1081;%20&#1089;&#1090;&#1086;&#1083;\&#1064;&#1072;&#1073;&#1083;&#1086;&#1085;&#1099;\Blank.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8F85C-CB04-4AC7-9D12-5C746DAE2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305</TotalTime>
  <Pages>254</Pages>
  <Words>84471</Words>
  <Characters>481489</Characters>
  <Application>Microsoft Office Word</Application>
  <DocSecurity>0</DocSecurity>
  <Lines>4012</Lines>
  <Paragraphs>1129</Paragraphs>
  <ScaleCrop>false</ScaleCrop>
  <HeadingPairs>
    <vt:vector size="2" baseType="variant">
      <vt:variant>
        <vt:lpstr>Название</vt:lpstr>
      </vt:variant>
      <vt:variant>
        <vt:i4>1</vt:i4>
      </vt:variant>
    </vt:vector>
  </HeadingPairs>
  <TitlesOfParts>
    <vt:vector size="1" baseType="lpstr">
      <vt:lpstr>Инструкция интервьюеру</vt:lpstr>
    </vt:vector>
  </TitlesOfParts>
  <Company/>
  <LinksUpToDate>false</LinksUpToDate>
  <CharactersWithSpaces>564831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интервьюеру</dc:title>
  <dc:subject/>
  <dc:creator>verstka</dc:creator>
  <cp:keywords/>
  <cp:lastModifiedBy>Карушева Юлия</cp:lastModifiedBy>
  <cp:revision>34</cp:revision>
  <cp:lastPrinted>2024-02-16T15:13:00Z</cp:lastPrinted>
  <dcterms:created xsi:type="dcterms:W3CDTF">2024-05-02T12:03:00Z</dcterms:created>
  <dcterms:modified xsi:type="dcterms:W3CDTF">2025-11-21T09:04:00Z</dcterms:modified>
</cp:coreProperties>
</file>