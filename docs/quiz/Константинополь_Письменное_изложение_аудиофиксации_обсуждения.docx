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05557" w14:textId="78963FA4" w:rsidR="00D147CF" w:rsidRDefault="00D147CF" w:rsidP="00A94BD0">
      <w:pPr>
        <w:spacing w:after="0" w:line="240" w:lineRule="auto"/>
        <w:rPr>
          <w:lang w:val="en-US"/>
        </w:rPr>
      </w:pPr>
    </w:p>
    <w:p w14:paraId="2F0B13BF" w14:textId="5F500D6E" w:rsidR="0030590F" w:rsidRPr="0082226F" w:rsidRDefault="00CF7D5F" w:rsidP="00A94BD0">
      <w:pPr>
        <w:spacing w:after="0" w:line="240" w:lineRule="auto"/>
        <w:rPr>
          <w:lang w:val="en-US"/>
        </w:rPr>
      </w:pPr>
      <w:r w:rsidRPr="00AE4C7F">
        <w:rPr>
          <w:noProof/>
        </w:rPr>
        <w:drawing>
          <wp:anchor distT="0" distB="0" distL="114300" distR="114300" simplePos="0" relativeHeight="251662336" behindDoc="1" locked="0" layoutInCell="1" allowOverlap="1" wp14:anchorId="7980E02A" wp14:editId="74E41D9D">
            <wp:simplePos x="0" y="0"/>
            <wp:positionH relativeFrom="column">
              <wp:posOffset>1905</wp:posOffset>
            </wp:positionH>
            <wp:positionV relativeFrom="paragraph">
              <wp:posOffset>-4445</wp:posOffset>
            </wp:positionV>
            <wp:extent cx="1284605" cy="1484630"/>
            <wp:effectExtent l="0" t="0" r="0" b="0"/>
            <wp:wrapNone/>
            <wp:docPr id="12" name="Рисунок 1" descr="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4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4605" cy="1484630"/>
                    </a:xfrm>
                    <a:prstGeom prst="rect">
                      <a:avLst/>
                    </a:prstGeom>
                    <a:noFill/>
                    <a:ln>
                      <a:noFill/>
                    </a:ln>
                  </pic:spPr>
                </pic:pic>
              </a:graphicData>
            </a:graphic>
          </wp:anchor>
        </w:drawing>
      </w:r>
    </w:p>
    <w:p w14:paraId="57015775" w14:textId="0A4FBD98" w:rsidR="0030590F" w:rsidRPr="00AE4C7F" w:rsidRDefault="0030590F" w:rsidP="00A94BD0">
      <w:pPr>
        <w:spacing w:after="0" w:line="240" w:lineRule="auto"/>
      </w:pPr>
      <w:r w:rsidRPr="00AE4C7F">
        <w:rPr>
          <w:noProof/>
        </w:rPr>
        <w:drawing>
          <wp:anchor distT="0" distB="0" distL="114300" distR="114300" simplePos="0" relativeHeight="251661312" behindDoc="1" locked="1" layoutInCell="1" allowOverlap="1" wp14:anchorId="76492846" wp14:editId="35035892">
            <wp:simplePos x="0" y="0"/>
            <wp:positionH relativeFrom="page">
              <wp:align>right</wp:align>
            </wp:positionH>
            <wp:positionV relativeFrom="paragraph">
              <wp:posOffset>2608580</wp:posOffset>
            </wp:positionV>
            <wp:extent cx="4655185" cy="7438390"/>
            <wp:effectExtent l="0" t="0" r="0" b="0"/>
            <wp:wrapNone/>
            <wp:docPr id="13" name="Рисунок 2" descr="4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4567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5185" cy="7438390"/>
                    </a:xfrm>
                    <a:prstGeom prst="rect">
                      <a:avLst/>
                    </a:prstGeom>
                    <a:noFill/>
                    <a:ln>
                      <a:noFill/>
                    </a:ln>
                  </pic:spPr>
                </pic:pic>
              </a:graphicData>
            </a:graphic>
          </wp:anchor>
        </w:drawing>
      </w:r>
    </w:p>
    <w:p w14:paraId="698511DF" w14:textId="4C9761A3" w:rsidR="0030590F" w:rsidRPr="00AE4C7F" w:rsidRDefault="0030590F" w:rsidP="00A94BD0">
      <w:pPr>
        <w:spacing w:after="0" w:line="240" w:lineRule="auto"/>
      </w:pPr>
    </w:p>
    <w:p w14:paraId="310B8735" w14:textId="441402C1" w:rsidR="0030590F" w:rsidRPr="00AE4C7F" w:rsidRDefault="0030590F" w:rsidP="00A94BD0">
      <w:pPr>
        <w:spacing w:after="0" w:line="240" w:lineRule="auto"/>
      </w:pPr>
    </w:p>
    <w:p w14:paraId="224EC503" w14:textId="73EABDB1" w:rsidR="0030590F" w:rsidRPr="00AE4C7F" w:rsidRDefault="0030590F" w:rsidP="00A94BD0">
      <w:pPr>
        <w:spacing w:after="0" w:line="240" w:lineRule="auto"/>
      </w:pPr>
    </w:p>
    <w:p w14:paraId="42E8C5E1" w14:textId="2471983B" w:rsidR="0030590F" w:rsidRPr="00AE4C7F" w:rsidRDefault="0030590F" w:rsidP="00A94BD0">
      <w:pPr>
        <w:spacing w:after="0" w:line="240" w:lineRule="auto"/>
      </w:pPr>
    </w:p>
    <w:p w14:paraId="76FC0EA5" w14:textId="07CCE25F" w:rsidR="0030590F" w:rsidRPr="00AE4C7F" w:rsidRDefault="0030590F" w:rsidP="00A94BD0">
      <w:pPr>
        <w:spacing w:after="0" w:line="240" w:lineRule="auto"/>
      </w:pPr>
    </w:p>
    <w:p w14:paraId="3ECABBD7" w14:textId="6C373804" w:rsidR="0030590F" w:rsidRPr="00AE4C7F" w:rsidRDefault="0030590F" w:rsidP="00A94BD0">
      <w:pPr>
        <w:spacing w:after="0" w:line="240" w:lineRule="auto"/>
      </w:pPr>
    </w:p>
    <w:p w14:paraId="0294F02A" w14:textId="6E0D09E9" w:rsidR="0030590F" w:rsidRPr="00AE4C7F" w:rsidRDefault="0030590F" w:rsidP="00A94BD0">
      <w:pPr>
        <w:spacing w:after="0" w:line="240" w:lineRule="auto"/>
      </w:pPr>
    </w:p>
    <w:p w14:paraId="26CE328F" w14:textId="579044AD" w:rsidR="0030590F" w:rsidRPr="00AE4C7F" w:rsidRDefault="0030590F" w:rsidP="00A94BD0">
      <w:pPr>
        <w:spacing w:after="0" w:line="240" w:lineRule="auto"/>
      </w:pPr>
    </w:p>
    <w:p w14:paraId="4F764D60" w14:textId="1E967C74" w:rsidR="002E7759" w:rsidRDefault="002E7759" w:rsidP="00A94BD0">
      <w:pPr>
        <w:spacing w:after="0" w:line="240" w:lineRule="auto"/>
      </w:pPr>
    </w:p>
    <w:p w14:paraId="088339EA" w14:textId="77777777" w:rsidR="002E7759" w:rsidRDefault="002E7759" w:rsidP="00A94BD0">
      <w:pPr>
        <w:spacing w:after="0" w:line="240" w:lineRule="auto"/>
      </w:pPr>
    </w:p>
    <w:p w14:paraId="2D5177E9" w14:textId="3446E174" w:rsidR="0030590F" w:rsidRPr="00AE4C7F" w:rsidRDefault="0030590F" w:rsidP="00A94BD0">
      <w:pPr>
        <w:spacing w:after="0" w:line="240" w:lineRule="auto"/>
      </w:pPr>
    </w:p>
    <w:p w14:paraId="2971FE70" w14:textId="56884303" w:rsidR="0030590F" w:rsidRPr="00AE4C7F" w:rsidRDefault="0030590F" w:rsidP="00A94BD0">
      <w:pPr>
        <w:spacing w:after="0" w:line="240" w:lineRule="auto"/>
      </w:pPr>
    </w:p>
    <w:p w14:paraId="153ACB88" w14:textId="60F43A05" w:rsidR="0030590F" w:rsidRPr="00AE4C7F" w:rsidRDefault="0030590F" w:rsidP="00A94BD0">
      <w:pPr>
        <w:spacing w:after="0" w:line="240" w:lineRule="auto"/>
      </w:pPr>
    </w:p>
    <w:p w14:paraId="0B9EE6C4" w14:textId="666E2FB3" w:rsidR="0030590F" w:rsidRPr="00AE4C7F" w:rsidRDefault="0030590F" w:rsidP="00A94BD0">
      <w:pPr>
        <w:spacing w:after="0" w:line="240" w:lineRule="auto"/>
      </w:pPr>
    </w:p>
    <w:p w14:paraId="6A07B62E" w14:textId="6F0E158A" w:rsidR="0030590F" w:rsidRPr="00AE4C7F" w:rsidRDefault="0030590F" w:rsidP="00A94BD0">
      <w:pPr>
        <w:spacing w:after="0" w:line="240" w:lineRule="auto"/>
      </w:pPr>
    </w:p>
    <w:p w14:paraId="44E4FFC4" w14:textId="40586BB4" w:rsidR="0030590F" w:rsidRPr="00AE4C7F" w:rsidRDefault="0030590F" w:rsidP="00A94BD0">
      <w:pPr>
        <w:spacing w:after="0" w:line="240" w:lineRule="auto"/>
      </w:pPr>
    </w:p>
    <w:p w14:paraId="2034E21D" w14:textId="3E657878" w:rsidR="0030590F" w:rsidRPr="00AE4C7F" w:rsidRDefault="00F3595E" w:rsidP="00A94BD0">
      <w:pPr>
        <w:spacing w:after="0" w:line="240" w:lineRule="auto"/>
      </w:pPr>
      <w:r w:rsidRPr="00AE4C7F">
        <w:rPr>
          <w:noProof/>
        </w:rPr>
        <mc:AlternateContent>
          <mc:Choice Requires="wps">
            <w:drawing>
              <wp:anchor distT="0" distB="0" distL="114300" distR="114300" simplePos="0" relativeHeight="251658239" behindDoc="0" locked="0" layoutInCell="1" allowOverlap="1" wp14:anchorId="1428B95F" wp14:editId="57735D2F">
                <wp:simplePos x="0" y="0"/>
                <wp:positionH relativeFrom="column">
                  <wp:posOffset>-47203</wp:posOffset>
                </wp:positionH>
                <wp:positionV relativeFrom="paragraph">
                  <wp:posOffset>57150</wp:posOffset>
                </wp:positionV>
                <wp:extent cx="5698067" cy="4924425"/>
                <wp:effectExtent l="0" t="0" r="0" b="9525"/>
                <wp:wrapNone/>
                <wp:docPr id="9"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067" cy="4924425"/>
                        </a:xfrm>
                        <a:prstGeom prst="rect">
                          <a:avLst/>
                        </a:prstGeom>
                        <a:noFill/>
                        <a:ln>
                          <a:noFill/>
                        </a:ln>
                      </wps:spPr>
                      <wps:txbx>
                        <w:txbxContent>
                          <w:p w14:paraId="54763DBE" w14:textId="77777777" w:rsidR="002C3E64" w:rsidRDefault="002C3E64" w:rsidP="00652EB9">
                            <w:pPr>
                              <w:rPr>
                                <w:rFonts w:ascii="Franklin Gothic Book" w:hAnsi="Franklin Gothic Book"/>
                                <w:b/>
                                <w:bCs/>
                                <w:caps/>
                                <w:sz w:val="48"/>
                              </w:rPr>
                            </w:pPr>
                          </w:p>
                          <w:p w14:paraId="2F3BA8EE" w14:textId="736E2360" w:rsidR="002C3E64" w:rsidRPr="001A45DC" w:rsidRDefault="002C3E64" w:rsidP="00652EB9">
                            <w:pPr>
                              <w:rPr>
                                <w:rFonts w:ascii="Franklin Gothic Book" w:hAnsi="Franklin Gothic Book"/>
                                <w:b/>
                                <w:bCs/>
                                <w:caps/>
                                <w:sz w:val="48"/>
                              </w:rPr>
                            </w:pPr>
                            <w:r>
                              <w:rPr>
                                <w:rFonts w:ascii="Franklin Gothic Book" w:hAnsi="Franklin Gothic Book"/>
                                <w:b/>
                                <w:bCs/>
                                <w:caps/>
                                <w:sz w:val="48"/>
                              </w:rPr>
                              <w:t>ОЦЕНКА ВОСПРИЯТИЯ СЕРИАЛА «</w:t>
                            </w:r>
                            <w:r w:rsidR="00B35B7B">
                              <w:rPr>
                                <w:rFonts w:ascii="Franklin Gothic Book" w:hAnsi="Franklin Gothic Book"/>
                                <w:b/>
                                <w:bCs/>
                                <w:caps/>
                                <w:sz w:val="48"/>
                              </w:rPr>
                              <w:t>КОНСТАНТИНОПОЛЬ</w:t>
                            </w:r>
                            <w:r>
                              <w:rPr>
                                <w:rFonts w:ascii="Franklin Gothic Book" w:hAnsi="Franklin Gothic Book"/>
                                <w:b/>
                                <w:bCs/>
                                <w:caps/>
                                <w:sz w:val="48"/>
                              </w:rPr>
                              <w:t>»</w:t>
                            </w:r>
                          </w:p>
                          <w:p w14:paraId="0821D95F" w14:textId="470894A7" w:rsidR="002C3E64" w:rsidRDefault="002C3E64" w:rsidP="0075631B">
                            <w:pPr>
                              <w:rPr>
                                <w:rFonts w:ascii="Franklin Gothic Book" w:hAnsi="Franklin Gothic Book" w:cs="Times New Roman"/>
                                <w:b/>
                                <w:sz w:val="72"/>
                                <w:szCs w:val="36"/>
                              </w:rPr>
                            </w:pPr>
                          </w:p>
                          <w:p w14:paraId="159CC30B" w14:textId="04896E6C" w:rsidR="002C3E64" w:rsidRDefault="002C3E64" w:rsidP="0030590F">
                            <w:pPr>
                              <w:rPr>
                                <w:rFonts w:ascii="Franklin Gothic Book" w:hAnsi="Franklin Gothic Book"/>
                                <w:b/>
                                <w:sz w:val="40"/>
                                <w:szCs w:val="36"/>
                              </w:rPr>
                            </w:pPr>
                          </w:p>
                          <w:p w14:paraId="275DD411" w14:textId="77777777" w:rsidR="002C3E64" w:rsidRDefault="002C3E64" w:rsidP="0030590F">
                            <w:pPr>
                              <w:rPr>
                                <w:rFonts w:ascii="Franklin Gothic Book" w:hAnsi="Franklin Gothic Book"/>
                                <w:b/>
                                <w:sz w:val="40"/>
                                <w:szCs w:val="36"/>
                              </w:rPr>
                            </w:pPr>
                          </w:p>
                          <w:p w14:paraId="39F332F2" w14:textId="77777777" w:rsidR="002C3E64" w:rsidRPr="00C0698A" w:rsidRDefault="002C3E64" w:rsidP="0030590F">
                            <w:pPr>
                              <w:rPr>
                                <w:rFonts w:ascii="Franklin Gothic Book" w:hAnsi="Franklin Gothic Book"/>
                                <w:b/>
                                <w:sz w:val="40"/>
                                <w:szCs w:val="36"/>
                              </w:rPr>
                            </w:pPr>
                          </w:p>
                          <w:p w14:paraId="43A51AA9" w14:textId="77777777" w:rsidR="002C3E64" w:rsidRDefault="002C3E64" w:rsidP="0030590F">
                            <w:pPr>
                              <w:pStyle w:val="af1"/>
                              <w:jc w:val="left"/>
                              <w:rPr>
                                <w:i/>
                                <w:sz w:val="28"/>
                                <w:szCs w:val="24"/>
                              </w:rPr>
                            </w:pPr>
                            <w:r>
                              <w:rPr>
                                <w:i/>
                                <w:sz w:val="28"/>
                                <w:szCs w:val="24"/>
                              </w:rPr>
                              <w:t xml:space="preserve">Письменное изложение </w:t>
                            </w:r>
                          </w:p>
                          <w:p w14:paraId="41F63F5C" w14:textId="00EA9D67" w:rsidR="002C3E64" w:rsidRPr="00C0698A" w:rsidRDefault="002C3E64" w:rsidP="0030590F">
                            <w:pPr>
                              <w:pStyle w:val="af1"/>
                              <w:jc w:val="left"/>
                              <w:rPr>
                                <w:i/>
                                <w:sz w:val="40"/>
                              </w:rPr>
                            </w:pPr>
                            <w:proofErr w:type="spellStart"/>
                            <w:r>
                              <w:rPr>
                                <w:i/>
                                <w:sz w:val="28"/>
                                <w:szCs w:val="24"/>
                              </w:rPr>
                              <w:t>аудиофиксации</w:t>
                            </w:r>
                            <w:proofErr w:type="spellEnd"/>
                            <w:r>
                              <w:rPr>
                                <w:i/>
                                <w:sz w:val="28"/>
                                <w:szCs w:val="24"/>
                              </w:rPr>
                              <w:t xml:space="preserve"> обсуждения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8B95F" id="_x0000_t202" coordsize="21600,21600" o:spt="202" path="m,l,21600r21600,l21600,xe">
                <v:stroke joinstyle="miter"/>
                <v:path gradientshapeok="t" o:connecttype="rect"/>
              </v:shapetype>
              <v:shape id="Поле 4" o:spid="_x0000_s1026" type="#_x0000_t202" style="position:absolute;margin-left:-3.7pt;margin-top:4.5pt;width:448.65pt;height:387.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" filled="f" stroked="f">
                <v:textbox>
                  <w:txbxContent>
                    <w:p w14:paraId="54763DBE" w14:textId="77777777" w:rsidR="002C3E64" w:rsidRDefault="002C3E64" w:rsidP="00652EB9">
                      <w:pPr>
                        <w:rPr>
                          <w:rFonts w:ascii="Franklin Gothic Book" w:hAnsi="Franklin Gothic Book"/>
                          <w:b/>
                          <w:bCs/>
                          <w:caps/>
                          <w:sz w:val="48"/>
                        </w:rPr>
                      </w:pPr>
                    </w:p>
                    <w:p w14:paraId="2F3BA8EE" w14:textId="736E2360" w:rsidR="002C3E64" w:rsidRPr="001A45DC" w:rsidRDefault="002C3E64" w:rsidP="00652EB9">
                      <w:pPr>
                        <w:rPr>
                          <w:rFonts w:ascii="Franklin Gothic Book" w:hAnsi="Franklin Gothic Book"/>
                          <w:b/>
                          <w:bCs/>
                          <w:caps/>
                          <w:sz w:val="48"/>
                        </w:rPr>
                      </w:pPr>
                      <w:r>
                        <w:rPr>
                          <w:rFonts w:ascii="Franklin Gothic Book" w:hAnsi="Franklin Gothic Book"/>
                          <w:b/>
                          <w:bCs/>
                          <w:caps/>
                          <w:sz w:val="48"/>
                        </w:rPr>
                        <w:t>ОЦЕНКА ВОСПРИЯТИЯ СЕРИАЛА «</w:t>
                      </w:r>
                      <w:r w:rsidR="00B35B7B">
                        <w:rPr>
                          <w:rFonts w:ascii="Franklin Gothic Book" w:hAnsi="Franklin Gothic Book"/>
                          <w:b/>
                          <w:bCs/>
                          <w:caps/>
                          <w:sz w:val="48"/>
                        </w:rPr>
                        <w:t>КОНСТАНТИНОПОЛЬ</w:t>
                      </w:r>
                      <w:r>
                        <w:rPr>
                          <w:rFonts w:ascii="Franklin Gothic Book" w:hAnsi="Franklin Gothic Book"/>
                          <w:b/>
                          <w:bCs/>
                          <w:caps/>
                          <w:sz w:val="48"/>
                        </w:rPr>
                        <w:t>»</w:t>
                      </w:r>
                    </w:p>
                    <w:p w14:paraId="0821D95F" w14:textId="470894A7" w:rsidR="002C3E64" w:rsidRDefault="002C3E64" w:rsidP="0075631B">
                      <w:pPr>
                        <w:rPr>
                          <w:rFonts w:ascii="Franklin Gothic Book" w:hAnsi="Franklin Gothic Book" w:cs="Times New Roman"/>
                          <w:b/>
                          <w:sz w:val="72"/>
                          <w:szCs w:val="36"/>
                        </w:rPr>
                      </w:pPr>
                    </w:p>
                    <w:p w14:paraId="159CC30B" w14:textId="04896E6C" w:rsidR="002C3E64" w:rsidRDefault="002C3E64" w:rsidP="0030590F">
                      <w:pPr>
                        <w:rPr>
                          <w:rFonts w:ascii="Franklin Gothic Book" w:hAnsi="Franklin Gothic Book"/>
                          <w:b/>
                          <w:sz w:val="40"/>
                          <w:szCs w:val="36"/>
                        </w:rPr>
                      </w:pPr>
                    </w:p>
                    <w:p w14:paraId="275DD411" w14:textId="77777777" w:rsidR="002C3E64" w:rsidRDefault="002C3E64" w:rsidP="0030590F">
                      <w:pPr>
                        <w:rPr>
                          <w:rFonts w:ascii="Franklin Gothic Book" w:hAnsi="Franklin Gothic Book"/>
                          <w:b/>
                          <w:sz w:val="40"/>
                          <w:szCs w:val="36"/>
                        </w:rPr>
                      </w:pPr>
                    </w:p>
                    <w:p w14:paraId="39F332F2" w14:textId="77777777" w:rsidR="002C3E64" w:rsidRPr="00C0698A" w:rsidRDefault="002C3E64" w:rsidP="0030590F">
                      <w:pPr>
                        <w:rPr>
                          <w:rFonts w:ascii="Franklin Gothic Book" w:hAnsi="Franklin Gothic Book"/>
                          <w:b/>
                          <w:sz w:val="40"/>
                          <w:szCs w:val="36"/>
                        </w:rPr>
                      </w:pPr>
                    </w:p>
                    <w:p w14:paraId="43A51AA9" w14:textId="77777777" w:rsidR="002C3E64" w:rsidRDefault="002C3E64" w:rsidP="0030590F">
                      <w:pPr>
                        <w:pStyle w:val="af1"/>
                        <w:jc w:val="left"/>
                        <w:rPr>
                          <w:i/>
                          <w:sz w:val="28"/>
                          <w:szCs w:val="24"/>
                        </w:rPr>
                      </w:pPr>
                      <w:r>
                        <w:rPr>
                          <w:i/>
                          <w:sz w:val="28"/>
                          <w:szCs w:val="24"/>
                        </w:rPr>
                        <w:t xml:space="preserve">Письменное изложение </w:t>
                      </w:r>
                    </w:p>
                    <w:p w14:paraId="41F63F5C" w14:textId="00EA9D67" w:rsidR="002C3E64" w:rsidRPr="00C0698A" w:rsidRDefault="002C3E64" w:rsidP="0030590F">
                      <w:pPr>
                        <w:pStyle w:val="af1"/>
                        <w:jc w:val="left"/>
                        <w:rPr>
                          <w:i/>
                          <w:sz w:val="40"/>
                        </w:rPr>
                      </w:pPr>
                      <w:proofErr w:type="spellStart"/>
                      <w:r>
                        <w:rPr>
                          <w:i/>
                          <w:sz w:val="28"/>
                          <w:szCs w:val="24"/>
                        </w:rPr>
                        <w:t>аудиофиксации</w:t>
                      </w:r>
                      <w:proofErr w:type="spellEnd"/>
                      <w:r>
                        <w:rPr>
                          <w:i/>
                          <w:sz w:val="28"/>
                          <w:szCs w:val="24"/>
                        </w:rPr>
                        <w:t xml:space="preserve"> обсуждения</w:t>
                      </w:r>
                    </w:p>
                  </w:txbxContent>
                </v:textbox>
              </v:shape>
            </w:pict>
          </mc:Fallback>
        </mc:AlternateContent>
      </w:r>
    </w:p>
    <w:p w14:paraId="27D33932" w14:textId="3725DB2E" w:rsidR="0030590F" w:rsidRPr="00AE4C7F" w:rsidRDefault="0030590F" w:rsidP="00A94BD0">
      <w:pPr>
        <w:tabs>
          <w:tab w:val="left" w:pos="8619"/>
        </w:tabs>
        <w:spacing w:after="0" w:line="240" w:lineRule="auto"/>
      </w:pPr>
      <w:r>
        <w:tab/>
      </w:r>
    </w:p>
    <w:p w14:paraId="6D45F1A7" w14:textId="4A7D279C" w:rsidR="0030590F" w:rsidRPr="00AE4C7F" w:rsidRDefault="0030590F" w:rsidP="00A94BD0">
      <w:pPr>
        <w:spacing w:after="0" w:line="240" w:lineRule="auto"/>
      </w:pPr>
    </w:p>
    <w:p w14:paraId="2F54803E" w14:textId="498DCCA9" w:rsidR="0030590F" w:rsidRPr="00AE4C7F" w:rsidRDefault="0030590F" w:rsidP="00A94BD0">
      <w:pPr>
        <w:spacing w:after="0" w:line="240" w:lineRule="auto"/>
      </w:pPr>
    </w:p>
    <w:p w14:paraId="57C885A4" w14:textId="0DE63D82" w:rsidR="0030590F" w:rsidRPr="00AE4C7F" w:rsidRDefault="0030590F" w:rsidP="00A94BD0">
      <w:pPr>
        <w:spacing w:after="0" w:line="240" w:lineRule="auto"/>
      </w:pPr>
    </w:p>
    <w:p w14:paraId="42BBCA7B" w14:textId="77777777" w:rsidR="0030590F" w:rsidRPr="00AE4C7F" w:rsidRDefault="0030590F" w:rsidP="00A94BD0">
      <w:pPr>
        <w:spacing w:after="0" w:line="240" w:lineRule="auto"/>
      </w:pPr>
    </w:p>
    <w:p w14:paraId="3953ABB9" w14:textId="77777777" w:rsidR="0030590F" w:rsidRPr="00AE4C7F" w:rsidRDefault="0030590F" w:rsidP="00A94BD0">
      <w:pPr>
        <w:spacing w:after="0" w:line="240" w:lineRule="auto"/>
      </w:pPr>
    </w:p>
    <w:p w14:paraId="59EFA648" w14:textId="77777777" w:rsidR="0030590F" w:rsidRPr="00AE4C7F" w:rsidRDefault="0030590F" w:rsidP="00A94BD0">
      <w:pPr>
        <w:spacing w:after="0" w:line="240" w:lineRule="auto"/>
      </w:pPr>
    </w:p>
    <w:p w14:paraId="59CAFC56" w14:textId="77777777" w:rsidR="0030590F" w:rsidRPr="00AE4C7F" w:rsidRDefault="0030590F" w:rsidP="00A94BD0">
      <w:pPr>
        <w:spacing w:after="0" w:line="240" w:lineRule="auto"/>
      </w:pPr>
    </w:p>
    <w:p w14:paraId="5B3F4376" w14:textId="77777777" w:rsidR="0030590F" w:rsidRPr="00AE4C7F" w:rsidRDefault="0030590F" w:rsidP="00A94BD0">
      <w:pPr>
        <w:spacing w:after="0" w:line="240" w:lineRule="auto"/>
      </w:pPr>
    </w:p>
    <w:p w14:paraId="250BE601" w14:textId="77777777" w:rsidR="0030590F" w:rsidRPr="00AE4C7F" w:rsidRDefault="0030590F" w:rsidP="00A94BD0">
      <w:pPr>
        <w:spacing w:after="0" w:line="240" w:lineRule="auto"/>
      </w:pPr>
    </w:p>
    <w:p w14:paraId="54836990" w14:textId="77777777" w:rsidR="0030590F" w:rsidRPr="00AE4C7F" w:rsidRDefault="0030590F" w:rsidP="00A94BD0">
      <w:pPr>
        <w:spacing w:after="0" w:line="240" w:lineRule="auto"/>
      </w:pPr>
    </w:p>
    <w:p w14:paraId="507591CD" w14:textId="77777777" w:rsidR="0030590F" w:rsidRDefault="0030590F" w:rsidP="00A94BD0">
      <w:pPr>
        <w:spacing w:after="0" w:line="240" w:lineRule="auto"/>
      </w:pPr>
    </w:p>
    <w:p w14:paraId="4967532B" w14:textId="77777777" w:rsidR="0030590F" w:rsidRDefault="0030590F" w:rsidP="00A94BD0">
      <w:pPr>
        <w:spacing w:after="0" w:line="240" w:lineRule="auto"/>
      </w:pPr>
    </w:p>
    <w:p w14:paraId="1BEE6F77" w14:textId="7CD05A22" w:rsidR="0030590F" w:rsidRDefault="0030590F" w:rsidP="00A94BD0">
      <w:pPr>
        <w:spacing w:after="0" w:line="240" w:lineRule="auto"/>
      </w:pPr>
    </w:p>
    <w:p w14:paraId="2536EFB7" w14:textId="42067BB2" w:rsidR="00F73F70" w:rsidRPr="00184BDD" w:rsidRDefault="008B0918" w:rsidP="00A94BD0">
      <w:pPr>
        <w:tabs>
          <w:tab w:val="left" w:pos="4140"/>
        </w:tabs>
        <w:autoSpaceDE w:val="0"/>
        <w:autoSpaceDN w:val="0"/>
        <w:adjustRightInd w:val="0"/>
        <w:spacing w:after="0" w:line="240" w:lineRule="auto"/>
        <w:rPr>
          <w:rFonts w:ascii="Franklin Gothic Book" w:hAnsi="Franklin Gothic Book" w:cs="Times New Roman"/>
          <w:b/>
          <w:color w:val="009999"/>
          <w:lang w:val="en-US"/>
        </w:rPr>
      </w:pPr>
      <w:r>
        <w:rPr>
          <w:rFonts w:ascii="Franklin Gothic Book" w:hAnsi="Franklin Gothic Book" w:cs="Times New Roman"/>
          <w:b/>
          <w:color w:val="009999"/>
          <w:lang w:val="en-US"/>
        </w:rPr>
        <w:tab/>
      </w:r>
    </w:p>
    <w:p w14:paraId="1E620B8F" w14:textId="2C28D8E3" w:rsidR="00CB7EA4" w:rsidRDefault="00F3595E">
      <w:pPr>
        <w:spacing w:after="0" w:line="240" w:lineRule="auto"/>
        <w:rPr>
          <w:rFonts w:ascii="Franklin Gothic Book" w:hAnsi="Franklin Gothic Book" w:cs="Times New Roman"/>
          <w:b/>
          <w:smallCaps/>
          <w:color w:val="009999"/>
          <w:sz w:val="28"/>
        </w:rPr>
      </w:pPr>
      <w:r w:rsidRPr="00AE4C7F">
        <w:rPr>
          <w:noProof/>
        </w:rPr>
        <mc:AlternateContent>
          <mc:Choice Requires="wps">
            <w:drawing>
              <wp:anchor distT="0" distB="0" distL="114300" distR="114300" simplePos="0" relativeHeight="251659264" behindDoc="0" locked="0" layoutInCell="1" allowOverlap="1" wp14:anchorId="63259FFD" wp14:editId="7EC4D1BC">
                <wp:simplePos x="0" y="0"/>
                <wp:positionH relativeFrom="column">
                  <wp:posOffset>-51435</wp:posOffset>
                </wp:positionH>
                <wp:positionV relativeFrom="paragraph">
                  <wp:posOffset>3384006</wp:posOffset>
                </wp:positionV>
                <wp:extent cx="2152650" cy="352425"/>
                <wp:effectExtent l="0" t="0" r="0" b="9525"/>
                <wp:wrapNone/>
                <wp:docPr id="11"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52425"/>
                        </a:xfrm>
                        <a:prstGeom prst="rect">
                          <a:avLst/>
                        </a:prstGeom>
                        <a:noFill/>
                        <a:ln>
                          <a:noFill/>
                        </a:ln>
                      </wps:spPr>
                      <wps:txbx>
                        <w:txbxContent>
                          <w:p w14:paraId="025D0CA9" w14:textId="07453185" w:rsidR="002C3E64" w:rsidRPr="00A05FAE" w:rsidRDefault="002C3E64" w:rsidP="00CC7E38">
                            <w:pPr>
                              <w:pStyle w:val="af1"/>
                              <w:rPr>
                                <w:sz w:val="28"/>
                                <w:szCs w:val="24"/>
                              </w:rPr>
                            </w:pPr>
                            <w:r>
                              <w:rPr>
                                <w:sz w:val="28"/>
                                <w:szCs w:val="24"/>
                              </w:rPr>
                              <w:t>Москва, 2025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59FFD" id="Поле 7" o:spid="_x0000_s1027" type="#_x0000_t202" style="position:absolute;margin-left:-4.05pt;margin-top:266.45pt;width:169.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" filled="f" stroked="f">
                <v:textbox>
                  <w:txbxContent>
                    <w:p w14:paraId="025D0CA9" w14:textId="07453185" w:rsidR="002C3E64" w:rsidRPr="00A05FAE" w:rsidRDefault="002C3E64" w:rsidP="00CC7E38">
                      <w:pPr>
                        <w:pStyle w:val="af1"/>
                        <w:rPr>
                          <w:sz w:val="28"/>
                          <w:szCs w:val="24"/>
                        </w:rPr>
                      </w:pPr>
                      <w:r>
                        <w:rPr>
                          <w:sz w:val="28"/>
                          <w:szCs w:val="24"/>
                        </w:rPr>
                        <w:t>Москва, 2025</w:t>
                      </w:r>
                    </w:p>
                  </w:txbxContent>
                </v:textbox>
              </v:shape>
            </w:pict>
          </mc:Fallback>
        </mc:AlternateContent>
      </w:r>
      <w:r w:rsidR="0096689D">
        <w:rPr>
          <w:rFonts w:ascii="Franklin Gothic Book" w:hAnsi="Franklin Gothic Book" w:cs="Times New Roman"/>
          <w:b/>
          <w:smallCaps/>
          <w:color w:val="009999"/>
          <w:sz w:val="28"/>
        </w:rPr>
        <w:br w:type="page"/>
      </w:r>
    </w:p>
    <w:sdt>
      <w:sdtPr>
        <w:rPr>
          <w:rFonts w:ascii="Calibri" w:eastAsia="Times New Roman" w:hAnsi="Calibri" w:cs="Calibri"/>
          <w:color w:val="auto"/>
          <w:sz w:val="22"/>
          <w:szCs w:val="22"/>
        </w:rPr>
        <w:id w:val="-426195641"/>
        <w:docPartObj>
          <w:docPartGallery w:val="Table of Contents"/>
          <w:docPartUnique/>
        </w:docPartObj>
      </w:sdtPr>
      <w:sdtEndPr>
        <w:rPr>
          <w:b/>
          <w:bCs/>
        </w:rPr>
      </w:sdtEndPr>
      <w:sdtContent>
        <w:p w14:paraId="6955FF90" w14:textId="54A25968" w:rsidR="000F0437" w:rsidRPr="009A1F5A" w:rsidRDefault="000F0437" w:rsidP="009A1F5A">
          <w:pPr>
            <w:pStyle w:val="aff4"/>
            <w:spacing w:line="276" w:lineRule="auto"/>
            <w:rPr>
              <w:rFonts w:ascii="Franklin Gothic Book" w:hAnsi="Franklin Gothic Book"/>
              <w:b/>
              <w:color w:val="auto"/>
              <w:sz w:val="24"/>
              <w:szCs w:val="24"/>
            </w:rPr>
          </w:pPr>
          <w:r w:rsidRPr="009A1F5A">
            <w:rPr>
              <w:rFonts w:ascii="Franklin Gothic Book" w:hAnsi="Franklin Gothic Book"/>
              <w:b/>
              <w:color w:val="auto"/>
              <w:sz w:val="24"/>
              <w:szCs w:val="24"/>
            </w:rPr>
            <w:t>Оглавление</w:t>
          </w:r>
        </w:p>
        <w:p w14:paraId="1ACC0E8C" w14:textId="4AEC202D" w:rsidR="009A1F5A" w:rsidRPr="009A1F5A" w:rsidRDefault="000F0437" w:rsidP="009A1F5A">
          <w:pPr>
            <w:pStyle w:val="12"/>
            <w:tabs>
              <w:tab w:val="right" w:leader="dot" w:pos="9344"/>
            </w:tabs>
            <w:rPr>
              <w:rFonts w:ascii="Franklin Gothic Book" w:eastAsiaTheme="minorEastAsia" w:hAnsi="Franklin Gothic Book" w:cstheme="minorBidi"/>
              <w:noProof/>
              <w:sz w:val="24"/>
              <w:szCs w:val="24"/>
            </w:rPr>
          </w:pPr>
          <w:r w:rsidRPr="009A1F5A">
            <w:rPr>
              <w:rFonts w:ascii="Franklin Gothic Book" w:hAnsi="Franklin Gothic Book"/>
              <w:b/>
              <w:sz w:val="24"/>
              <w:szCs w:val="24"/>
            </w:rPr>
            <w:fldChar w:fldCharType="begin"/>
          </w:r>
          <w:r w:rsidRPr="009A1F5A">
            <w:rPr>
              <w:rFonts w:ascii="Franklin Gothic Book" w:hAnsi="Franklin Gothic Book"/>
              <w:b/>
              <w:sz w:val="24"/>
              <w:szCs w:val="24"/>
            </w:rPr>
            <w:instrText xml:space="preserve"> TOC \o "1-3" \h \z \u </w:instrText>
          </w:r>
          <w:r w:rsidRPr="009A1F5A">
            <w:rPr>
              <w:rFonts w:ascii="Franklin Gothic Book" w:hAnsi="Franklin Gothic Book"/>
              <w:b/>
              <w:sz w:val="24"/>
              <w:szCs w:val="24"/>
            </w:rPr>
            <w:fldChar w:fldCharType="separate"/>
          </w:r>
          <w:hyperlink w:anchor="_Toc212893081" w:history="1">
            <w:r w:rsidR="009A1F5A" w:rsidRPr="009A1F5A">
              <w:rPr>
                <w:rStyle w:val="aff5"/>
                <w:rFonts w:ascii="Franklin Gothic Book" w:hAnsi="Franklin Gothic Book"/>
                <w:b/>
                <w:noProof/>
                <w:sz w:val="24"/>
                <w:szCs w:val="24"/>
              </w:rPr>
              <w:t>Расшифровка 1</w:t>
            </w:r>
            <w:r w:rsidR="009A1F5A" w:rsidRPr="009A1F5A">
              <w:rPr>
                <w:rFonts w:ascii="Franklin Gothic Book" w:hAnsi="Franklin Gothic Book"/>
                <w:noProof/>
                <w:webHidden/>
                <w:sz w:val="24"/>
                <w:szCs w:val="24"/>
              </w:rPr>
              <w:tab/>
            </w:r>
            <w:r w:rsidR="009A1F5A" w:rsidRPr="009A1F5A">
              <w:rPr>
                <w:rFonts w:ascii="Franklin Gothic Book" w:hAnsi="Franklin Gothic Book"/>
                <w:noProof/>
                <w:webHidden/>
                <w:sz w:val="24"/>
                <w:szCs w:val="24"/>
              </w:rPr>
              <w:fldChar w:fldCharType="begin"/>
            </w:r>
            <w:r w:rsidR="009A1F5A" w:rsidRPr="009A1F5A">
              <w:rPr>
                <w:rFonts w:ascii="Franklin Gothic Book" w:hAnsi="Franklin Gothic Book"/>
                <w:noProof/>
                <w:webHidden/>
                <w:sz w:val="24"/>
                <w:szCs w:val="24"/>
              </w:rPr>
              <w:instrText xml:space="preserve"> PAGEREF _Toc212893081 \h </w:instrText>
            </w:r>
            <w:r w:rsidR="009A1F5A" w:rsidRPr="009A1F5A">
              <w:rPr>
                <w:rFonts w:ascii="Franklin Gothic Book" w:hAnsi="Franklin Gothic Book"/>
                <w:noProof/>
                <w:webHidden/>
                <w:sz w:val="24"/>
                <w:szCs w:val="24"/>
              </w:rPr>
            </w:r>
            <w:r w:rsidR="009A1F5A" w:rsidRPr="009A1F5A">
              <w:rPr>
                <w:rFonts w:ascii="Franklin Gothic Book" w:hAnsi="Franklin Gothic Book"/>
                <w:noProof/>
                <w:webHidden/>
                <w:sz w:val="24"/>
                <w:szCs w:val="24"/>
              </w:rPr>
              <w:fldChar w:fldCharType="separate"/>
            </w:r>
            <w:r w:rsidR="009A1F5A" w:rsidRPr="009A1F5A">
              <w:rPr>
                <w:rFonts w:ascii="Franklin Gothic Book" w:hAnsi="Franklin Gothic Book"/>
                <w:noProof/>
                <w:webHidden/>
                <w:sz w:val="24"/>
                <w:szCs w:val="24"/>
              </w:rPr>
              <w:t>3</w:t>
            </w:r>
            <w:r w:rsidR="009A1F5A" w:rsidRPr="009A1F5A">
              <w:rPr>
                <w:rFonts w:ascii="Franklin Gothic Book" w:hAnsi="Franklin Gothic Book"/>
                <w:noProof/>
                <w:webHidden/>
                <w:sz w:val="24"/>
                <w:szCs w:val="24"/>
              </w:rPr>
              <w:fldChar w:fldCharType="end"/>
            </w:r>
          </w:hyperlink>
        </w:p>
        <w:p w14:paraId="2156D81E" w14:textId="2A26BF31" w:rsidR="009A1F5A" w:rsidRPr="009A1F5A" w:rsidRDefault="009A1F5A" w:rsidP="009A1F5A">
          <w:pPr>
            <w:pStyle w:val="12"/>
            <w:tabs>
              <w:tab w:val="right" w:leader="dot" w:pos="9344"/>
            </w:tabs>
            <w:rPr>
              <w:rFonts w:ascii="Franklin Gothic Book" w:eastAsiaTheme="minorEastAsia" w:hAnsi="Franklin Gothic Book" w:cstheme="minorBidi"/>
              <w:noProof/>
              <w:sz w:val="24"/>
              <w:szCs w:val="24"/>
            </w:rPr>
          </w:pPr>
          <w:hyperlink w:anchor="_Toc212893082" w:history="1">
            <w:r w:rsidRPr="009A1F5A">
              <w:rPr>
                <w:rStyle w:val="aff5"/>
                <w:rFonts w:ascii="Franklin Gothic Book" w:hAnsi="Franklin Gothic Book"/>
                <w:b/>
                <w:noProof/>
                <w:sz w:val="24"/>
                <w:szCs w:val="24"/>
              </w:rPr>
              <w:t>Расшифровка 2</w:t>
            </w:r>
            <w:r w:rsidRPr="009A1F5A">
              <w:rPr>
                <w:rFonts w:ascii="Franklin Gothic Book" w:hAnsi="Franklin Gothic Book"/>
                <w:noProof/>
                <w:webHidden/>
                <w:sz w:val="24"/>
                <w:szCs w:val="24"/>
              </w:rPr>
              <w:tab/>
            </w:r>
            <w:r w:rsidRPr="009A1F5A">
              <w:rPr>
                <w:rFonts w:ascii="Franklin Gothic Book" w:hAnsi="Franklin Gothic Book"/>
                <w:noProof/>
                <w:webHidden/>
                <w:sz w:val="24"/>
                <w:szCs w:val="24"/>
              </w:rPr>
              <w:fldChar w:fldCharType="begin"/>
            </w:r>
            <w:r w:rsidRPr="009A1F5A">
              <w:rPr>
                <w:rFonts w:ascii="Franklin Gothic Book" w:hAnsi="Franklin Gothic Book"/>
                <w:noProof/>
                <w:webHidden/>
                <w:sz w:val="24"/>
                <w:szCs w:val="24"/>
              </w:rPr>
              <w:instrText xml:space="preserve"> PAGEREF _Toc212893082 \h </w:instrText>
            </w:r>
            <w:r w:rsidRPr="009A1F5A">
              <w:rPr>
                <w:rFonts w:ascii="Franklin Gothic Book" w:hAnsi="Franklin Gothic Book"/>
                <w:noProof/>
                <w:webHidden/>
                <w:sz w:val="24"/>
                <w:szCs w:val="24"/>
              </w:rPr>
            </w:r>
            <w:r w:rsidRPr="009A1F5A">
              <w:rPr>
                <w:rFonts w:ascii="Franklin Gothic Book" w:hAnsi="Franklin Gothic Book"/>
                <w:noProof/>
                <w:webHidden/>
                <w:sz w:val="24"/>
                <w:szCs w:val="24"/>
              </w:rPr>
              <w:fldChar w:fldCharType="separate"/>
            </w:r>
            <w:r w:rsidRPr="009A1F5A">
              <w:rPr>
                <w:rFonts w:ascii="Franklin Gothic Book" w:hAnsi="Franklin Gothic Book"/>
                <w:noProof/>
                <w:webHidden/>
                <w:sz w:val="24"/>
                <w:szCs w:val="24"/>
              </w:rPr>
              <w:t>47</w:t>
            </w:r>
            <w:r w:rsidRPr="009A1F5A">
              <w:rPr>
                <w:rFonts w:ascii="Franklin Gothic Book" w:hAnsi="Franklin Gothic Book"/>
                <w:noProof/>
                <w:webHidden/>
                <w:sz w:val="24"/>
                <w:szCs w:val="24"/>
              </w:rPr>
              <w:fldChar w:fldCharType="end"/>
            </w:r>
          </w:hyperlink>
        </w:p>
        <w:p w14:paraId="1BADC6C6" w14:textId="287F36AA" w:rsidR="009A1F5A" w:rsidRPr="009A1F5A" w:rsidRDefault="009A1F5A" w:rsidP="009A1F5A">
          <w:pPr>
            <w:pStyle w:val="12"/>
            <w:tabs>
              <w:tab w:val="right" w:leader="dot" w:pos="9344"/>
            </w:tabs>
            <w:rPr>
              <w:rFonts w:ascii="Franklin Gothic Book" w:eastAsiaTheme="minorEastAsia" w:hAnsi="Franklin Gothic Book" w:cstheme="minorBidi"/>
              <w:noProof/>
              <w:sz w:val="24"/>
              <w:szCs w:val="24"/>
            </w:rPr>
          </w:pPr>
          <w:hyperlink w:anchor="_Toc212893083" w:history="1">
            <w:r w:rsidRPr="009A1F5A">
              <w:rPr>
                <w:rStyle w:val="aff5"/>
                <w:rFonts w:ascii="Franklin Gothic Book" w:hAnsi="Franklin Gothic Book"/>
                <w:b/>
                <w:noProof/>
                <w:sz w:val="24"/>
                <w:szCs w:val="24"/>
              </w:rPr>
              <w:t>Расшифровка 3</w:t>
            </w:r>
            <w:r w:rsidRPr="009A1F5A">
              <w:rPr>
                <w:rFonts w:ascii="Franklin Gothic Book" w:hAnsi="Franklin Gothic Book"/>
                <w:noProof/>
                <w:webHidden/>
                <w:sz w:val="24"/>
                <w:szCs w:val="24"/>
              </w:rPr>
              <w:tab/>
            </w:r>
            <w:r w:rsidRPr="009A1F5A">
              <w:rPr>
                <w:rFonts w:ascii="Franklin Gothic Book" w:hAnsi="Franklin Gothic Book"/>
                <w:noProof/>
                <w:webHidden/>
                <w:sz w:val="24"/>
                <w:szCs w:val="24"/>
              </w:rPr>
              <w:fldChar w:fldCharType="begin"/>
            </w:r>
            <w:r w:rsidRPr="009A1F5A">
              <w:rPr>
                <w:rFonts w:ascii="Franklin Gothic Book" w:hAnsi="Franklin Gothic Book"/>
                <w:noProof/>
                <w:webHidden/>
                <w:sz w:val="24"/>
                <w:szCs w:val="24"/>
              </w:rPr>
              <w:instrText xml:space="preserve"> PAGEREF _Toc212893083 \h </w:instrText>
            </w:r>
            <w:r w:rsidRPr="009A1F5A">
              <w:rPr>
                <w:rFonts w:ascii="Franklin Gothic Book" w:hAnsi="Franklin Gothic Book"/>
                <w:noProof/>
                <w:webHidden/>
                <w:sz w:val="24"/>
                <w:szCs w:val="24"/>
              </w:rPr>
            </w:r>
            <w:r w:rsidRPr="009A1F5A">
              <w:rPr>
                <w:rFonts w:ascii="Franklin Gothic Book" w:hAnsi="Franklin Gothic Book"/>
                <w:noProof/>
                <w:webHidden/>
                <w:sz w:val="24"/>
                <w:szCs w:val="24"/>
              </w:rPr>
              <w:fldChar w:fldCharType="separate"/>
            </w:r>
            <w:r w:rsidRPr="009A1F5A">
              <w:rPr>
                <w:rFonts w:ascii="Franklin Gothic Book" w:hAnsi="Franklin Gothic Book"/>
                <w:noProof/>
                <w:webHidden/>
                <w:sz w:val="24"/>
                <w:szCs w:val="24"/>
              </w:rPr>
              <w:t>106</w:t>
            </w:r>
            <w:r w:rsidRPr="009A1F5A">
              <w:rPr>
                <w:rFonts w:ascii="Franklin Gothic Book" w:hAnsi="Franklin Gothic Book"/>
                <w:noProof/>
                <w:webHidden/>
                <w:sz w:val="24"/>
                <w:szCs w:val="24"/>
              </w:rPr>
              <w:fldChar w:fldCharType="end"/>
            </w:r>
          </w:hyperlink>
        </w:p>
        <w:p w14:paraId="74AF6588" w14:textId="31B68D47" w:rsidR="009A1F5A" w:rsidRPr="009A1F5A" w:rsidRDefault="009A1F5A" w:rsidP="009A1F5A">
          <w:pPr>
            <w:pStyle w:val="12"/>
            <w:tabs>
              <w:tab w:val="right" w:leader="dot" w:pos="9344"/>
            </w:tabs>
            <w:rPr>
              <w:rFonts w:ascii="Franklin Gothic Book" w:eastAsiaTheme="minorEastAsia" w:hAnsi="Franklin Gothic Book" w:cstheme="minorBidi"/>
              <w:noProof/>
              <w:sz w:val="24"/>
              <w:szCs w:val="24"/>
            </w:rPr>
          </w:pPr>
          <w:hyperlink w:anchor="_Toc212893084" w:history="1">
            <w:r w:rsidRPr="009A1F5A">
              <w:rPr>
                <w:rStyle w:val="aff5"/>
                <w:rFonts w:ascii="Franklin Gothic Book" w:hAnsi="Franklin Gothic Book"/>
                <w:b/>
                <w:noProof/>
                <w:sz w:val="24"/>
                <w:szCs w:val="24"/>
              </w:rPr>
              <w:t>Расшифровка 4</w:t>
            </w:r>
            <w:r w:rsidRPr="009A1F5A">
              <w:rPr>
                <w:rFonts w:ascii="Franklin Gothic Book" w:hAnsi="Franklin Gothic Book"/>
                <w:noProof/>
                <w:webHidden/>
                <w:sz w:val="24"/>
                <w:szCs w:val="24"/>
              </w:rPr>
              <w:tab/>
            </w:r>
            <w:r w:rsidRPr="009A1F5A">
              <w:rPr>
                <w:rFonts w:ascii="Franklin Gothic Book" w:hAnsi="Franklin Gothic Book"/>
                <w:noProof/>
                <w:webHidden/>
                <w:sz w:val="24"/>
                <w:szCs w:val="24"/>
              </w:rPr>
              <w:fldChar w:fldCharType="begin"/>
            </w:r>
            <w:r w:rsidRPr="009A1F5A">
              <w:rPr>
                <w:rFonts w:ascii="Franklin Gothic Book" w:hAnsi="Franklin Gothic Book"/>
                <w:noProof/>
                <w:webHidden/>
                <w:sz w:val="24"/>
                <w:szCs w:val="24"/>
              </w:rPr>
              <w:instrText xml:space="preserve"> PAGEREF _Toc212893084 \h </w:instrText>
            </w:r>
            <w:r w:rsidRPr="009A1F5A">
              <w:rPr>
                <w:rFonts w:ascii="Franklin Gothic Book" w:hAnsi="Franklin Gothic Book"/>
                <w:noProof/>
                <w:webHidden/>
                <w:sz w:val="24"/>
                <w:szCs w:val="24"/>
              </w:rPr>
            </w:r>
            <w:r w:rsidRPr="009A1F5A">
              <w:rPr>
                <w:rFonts w:ascii="Franklin Gothic Book" w:hAnsi="Franklin Gothic Book"/>
                <w:noProof/>
                <w:webHidden/>
                <w:sz w:val="24"/>
                <w:szCs w:val="24"/>
              </w:rPr>
              <w:fldChar w:fldCharType="separate"/>
            </w:r>
            <w:r w:rsidRPr="009A1F5A">
              <w:rPr>
                <w:rFonts w:ascii="Franklin Gothic Book" w:hAnsi="Franklin Gothic Book"/>
                <w:noProof/>
                <w:webHidden/>
                <w:sz w:val="24"/>
                <w:szCs w:val="24"/>
              </w:rPr>
              <w:t>157</w:t>
            </w:r>
            <w:r w:rsidRPr="009A1F5A">
              <w:rPr>
                <w:rFonts w:ascii="Franklin Gothic Book" w:hAnsi="Franklin Gothic Book"/>
                <w:noProof/>
                <w:webHidden/>
                <w:sz w:val="24"/>
                <w:szCs w:val="24"/>
              </w:rPr>
              <w:fldChar w:fldCharType="end"/>
            </w:r>
          </w:hyperlink>
        </w:p>
        <w:p w14:paraId="07D6F6D0" w14:textId="0D2FC713" w:rsidR="009A1F5A" w:rsidRPr="009A1F5A" w:rsidRDefault="009A1F5A" w:rsidP="009A1F5A">
          <w:pPr>
            <w:pStyle w:val="12"/>
            <w:tabs>
              <w:tab w:val="right" w:leader="dot" w:pos="9344"/>
            </w:tabs>
            <w:rPr>
              <w:rFonts w:ascii="Franklin Gothic Book" w:eastAsiaTheme="minorEastAsia" w:hAnsi="Franklin Gothic Book" w:cstheme="minorBidi"/>
              <w:noProof/>
              <w:sz w:val="24"/>
              <w:szCs w:val="24"/>
            </w:rPr>
          </w:pPr>
          <w:hyperlink w:anchor="_Toc212893085" w:history="1">
            <w:r w:rsidRPr="009A1F5A">
              <w:rPr>
                <w:rStyle w:val="aff5"/>
                <w:rFonts w:ascii="Franklin Gothic Book" w:hAnsi="Franklin Gothic Book"/>
                <w:b/>
                <w:noProof/>
                <w:sz w:val="24"/>
                <w:szCs w:val="24"/>
              </w:rPr>
              <w:t>Расшифровка 5</w:t>
            </w:r>
            <w:r w:rsidRPr="009A1F5A">
              <w:rPr>
                <w:rFonts w:ascii="Franklin Gothic Book" w:hAnsi="Franklin Gothic Book"/>
                <w:noProof/>
                <w:webHidden/>
                <w:sz w:val="24"/>
                <w:szCs w:val="24"/>
              </w:rPr>
              <w:tab/>
            </w:r>
            <w:r w:rsidRPr="009A1F5A">
              <w:rPr>
                <w:rFonts w:ascii="Franklin Gothic Book" w:hAnsi="Franklin Gothic Book"/>
                <w:noProof/>
                <w:webHidden/>
                <w:sz w:val="24"/>
                <w:szCs w:val="24"/>
              </w:rPr>
              <w:fldChar w:fldCharType="begin"/>
            </w:r>
            <w:r w:rsidRPr="009A1F5A">
              <w:rPr>
                <w:rFonts w:ascii="Franklin Gothic Book" w:hAnsi="Franklin Gothic Book"/>
                <w:noProof/>
                <w:webHidden/>
                <w:sz w:val="24"/>
                <w:szCs w:val="24"/>
              </w:rPr>
              <w:instrText xml:space="preserve"> PAGEREF _Toc212893085 \h </w:instrText>
            </w:r>
            <w:r w:rsidRPr="009A1F5A">
              <w:rPr>
                <w:rFonts w:ascii="Franklin Gothic Book" w:hAnsi="Franklin Gothic Book"/>
                <w:noProof/>
                <w:webHidden/>
                <w:sz w:val="24"/>
                <w:szCs w:val="24"/>
              </w:rPr>
            </w:r>
            <w:r w:rsidRPr="009A1F5A">
              <w:rPr>
                <w:rFonts w:ascii="Franklin Gothic Book" w:hAnsi="Franklin Gothic Book"/>
                <w:noProof/>
                <w:webHidden/>
                <w:sz w:val="24"/>
                <w:szCs w:val="24"/>
              </w:rPr>
              <w:fldChar w:fldCharType="separate"/>
            </w:r>
            <w:r w:rsidRPr="009A1F5A">
              <w:rPr>
                <w:rFonts w:ascii="Franklin Gothic Book" w:hAnsi="Franklin Gothic Book"/>
                <w:noProof/>
                <w:webHidden/>
                <w:sz w:val="24"/>
                <w:szCs w:val="24"/>
              </w:rPr>
              <w:t>208</w:t>
            </w:r>
            <w:r w:rsidRPr="009A1F5A">
              <w:rPr>
                <w:rFonts w:ascii="Franklin Gothic Book" w:hAnsi="Franklin Gothic Book"/>
                <w:noProof/>
                <w:webHidden/>
                <w:sz w:val="24"/>
                <w:szCs w:val="24"/>
              </w:rPr>
              <w:fldChar w:fldCharType="end"/>
            </w:r>
          </w:hyperlink>
        </w:p>
        <w:p w14:paraId="233A362B" w14:textId="5CC74C52" w:rsidR="000F0437" w:rsidRDefault="000F0437" w:rsidP="009A1F5A">
          <w:r w:rsidRPr="009A1F5A">
            <w:rPr>
              <w:rFonts w:ascii="Franklin Gothic Book" w:hAnsi="Franklin Gothic Book"/>
              <w:b/>
              <w:bCs/>
              <w:sz w:val="24"/>
              <w:szCs w:val="24"/>
            </w:rPr>
            <w:fldChar w:fldCharType="end"/>
          </w:r>
        </w:p>
      </w:sdtContent>
    </w:sdt>
    <w:p w14:paraId="408FA414" w14:textId="77777777" w:rsidR="000F0437" w:rsidRDefault="000F0437">
      <w:pPr>
        <w:spacing w:after="0" w:line="240" w:lineRule="auto"/>
        <w:rPr>
          <w:rFonts w:ascii="Franklin Gothic Book" w:eastAsiaTheme="majorEastAsia" w:hAnsi="Franklin Gothic Book" w:cstheme="majorBidi"/>
          <w:b/>
          <w:color w:val="009999"/>
          <w:sz w:val="28"/>
          <w:szCs w:val="28"/>
        </w:rPr>
      </w:pPr>
      <w:r>
        <w:rPr>
          <w:rFonts w:ascii="Franklin Gothic Book" w:hAnsi="Franklin Gothic Book"/>
          <w:b/>
          <w:color w:val="009999"/>
          <w:sz w:val="28"/>
          <w:szCs w:val="28"/>
        </w:rPr>
        <w:br w:type="page"/>
      </w:r>
    </w:p>
    <w:p w14:paraId="06971FCC" w14:textId="10665320" w:rsidR="00CD7A8D" w:rsidRPr="006E73D9" w:rsidRDefault="00433B7C" w:rsidP="009A1F5A">
      <w:pPr>
        <w:pStyle w:val="1"/>
        <w:jc w:val="center"/>
        <w:rPr>
          <w:rFonts w:ascii="Franklin Gothic Book" w:hAnsi="Franklin Gothic Book"/>
          <w:b/>
          <w:color w:val="009999"/>
          <w:sz w:val="28"/>
          <w:szCs w:val="28"/>
        </w:rPr>
      </w:pPr>
      <w:bookmarkStart w:id="0" w:name="_Toc212893081"/>
      <w:r w:rsidRPr="006E73D9">
        <w:rPr>
          <w:rFonts w:ascii="Franklin Gothic Book" w:hAnsi="Franklin Gothic Book"/>
          <w:b/>
          <w:color w:val="009999"/>
          <w:sz w:val="28"/>
          <w:szCs w:val="28"/>
        </w:rPr>
        <w:lastRenderedPageBreak/>
        <w:t>Р</w:t>
      </w:r>
      <w:r w:rsidR="001A45DC" w:rsidRPr="006E73D9">
        <w:rPr>
          <w:rFonts w:ascii="Franklin Gothic Book" w:hAnsi="Franklin Gothic Book"/>
          <w:b/>
          <w:color w:val="009999"/>
          <w:sz w:val="28"/>
          <w:szCs w:val="28"/>
        </w:rPr>
        <w:t>асшифровка 1</w:t>
      </w:r>
      <w:bookmarkEnd w:id="0"/>
    </w:p>
    <w:p w14:paraId="48AB7D12" w14:textId="77777777" w:rsidR="00601A8D" w:rsidRPr="00CB7EA4" w:rsidRDefault="00601A8D" w:rsidP="009A1F5A">
      <w:pPr>
        <w:spacing w:after="0"/>
        <w:ind w:right="-1"/>
        <w:jc w:val="both"/>
        <w:rPr>
          <w:rFonts w:ascii="Franklin Gothic Book" w:eastAsia="Calibri" w:hAnsi="Franklin Gothic Book"/>
          <w:b/>
          <w:bCs/>
          <w:color w:val="000000"/>
          <w:sz w:val="24"/>
          <w:szCs w:val="24"/>
        </w:rPr>
      </w:pPr>
    </w:p>
    <w:p w14:paraId="7B731B01" w14:textId="77777777" w:rsidR="001A45DC" w:rsidRPr="00CB7EA4" w:rsidRDefault="001A45DC" w:rsidP="009A1F5A">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Москва.</w:t>
      </w:r>
    </w:p>
    <w:p w14:paraId="0EF77270" w14:textId="45EDE08B" w:rsidR="00B35B7B" w:rsidRDefault="00B35B7B" w:rsidP="009A1F5A">
      <w:pPr>
        <w:pStyle w:val="Answer"/>
        <w:ind w:firstLine="0"/>
      </w:pPr>
    </w:p>
    <w:p w14:paraId="7D5BB3B7" w14:textId="7C0666A8"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w:t>
      </w:r>
      <w:r w:rsidR="009A1F5A">
        <w:rPr>
          <w:rFonts w:ascii="Franklin Gothic Book" w:hAnsi="Franklin Gothic Book" w:cs="Arial"/>
          <w:b/>
          <w:sz w:val="24"/>
          <w:szCs w:val="24"/>
        </w:rPr>
        <w:t>Е</w:t>
      </w:r>
      <w:r w:rsidRPr="00B35B7B">
        <w:rPr>
          <w:rFonts w:ascii="Franklin Gothic Book" w:hAnsi="Franklin Gothic Book" w:cs="Arial"/>
          <w:b/>
          <w:sz w:val="24"/>
          <w:szCs w:val="24"/>
        </w:rPr>
        <w:t xml:space="preserve">сли постараться ваши впечатления от просмотра выразить в нескольких словах? </w:t>
      </w:r>
    </w:p>
    <w:p w14:paraId="420A7C9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Можно я?</w:t>
      </w:r>
    </w:p>
    <w:p w14:paraId="275AE30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Скажите. </w:t>
      </w:r>
    </w:p>
    <w:p w14:paraId="64C38D0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Очень меня впечатляюще, очень много эмоций, сострадание, на мой взгляд, и вот на протяжении всех серий было такое напряжение, и в конце только уже облегчение.</w:t>
      </w:r>
    </w:p>
    <w:p w14:paraId="3D0551E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показалось невероятно скучно. Вообще никакого интереса. Ну последние две серии еще куда ни шло, когда хотя бы что-то начало происходить, какие-то развязки.</w:t>
      </w:r>
    </w:p>
    <w:p w14:paraId="1024E6E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Еще разочарование, сгущенность красок.</w:t>
      </w:r>
    </w:p>
    <w:p w14:paraId="72BA5A9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Эмоционально тяжелый фильм. Много смертей. </w:t>
      </w:r>
    </w:p>
    <w:p w14:paraId="72335C8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Согласен. В каждой серии кого-то убивают.</w:t>
      </w:r>
    </w:p>
    <w:p w14:paraId="37718E1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Жестокий. </w:t>
      </w:r>
    </w:p>
    <w:p w14:paraId="1A64191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Только проникся историей героя, а тут бац и его убили. </w:t>
      </w:r>
    </w:p>
    <w:p w14:paraId="0D2344F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Полина, а у вас какое впечатление осталось? </w:t>
      </w:r>
    </w:p>
    <w:p w14:paraId="1D18DD9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Полина:</w:t>
      </w:r>
      <w:r w:rsidRPr="00B35B7B">
        <w:rPr>
          <w:rFonts w:ascii="Franklin Gothic Book" w:hAnsi="Franklin Gothic Book" w:cs="Arial"/>
          <w:bCs/>
          <w:sz w:val="24"/>
          <w:szCs w:val="24"/>
        </w:rPr>
        <w:t xml:space="preserve"> Тоже слишком много насилия, и сила главного героя, который всегда выпутывается из всяких передряг. </w:t>
      </w:r>
    </w:p>
    <w:p w14:paraId="5DF9D65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думаю, этому сериалу подходит слово Сумбур, потому что очень много переплетено разных историй, это очень тяжелую смысловую нагрузку имеет, постоянно надо за каждым героем следить, и логическая цепочка теряется. И мне тоже показалось скучновато. </w:t>
      </w:r>
    </w:p>
    <w:p w14:paraId="54A1152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Мне, в принципе, понравился сериал. Потому что перемежают историю. Потому что после просмотра этого фильма мне стало интересно, на самом деле, этот период, потому что на уроках истории он особо не рассматривался, и я отдельно про него не читал. По сериалу, в принципе, действительно было очень много действий, и на самом деле, 10 серий – это реально очень много действий происходит, и даже не успеваешь обдумать один момент, уже на другой переключили. В принципе, по поводу насилия и красочности, как раз-таки, очень хорошо передан момент, и жестокость того времени. Я считаю, это суть сериала. </w:t>
      </w:r>
    </w:p>
    <w:p w14:paraId="42B49C6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Камилла, что скажете? </w:t>
      </w:r>
    </w:p>
    <w:p w14:paraId="25E1209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 xml:space="preserve">В принципе, мне всё понравилось, за исключением первых серий. Не хватало только, наверное, смерти главного героя. Мне кажется, он слишком всего перенес, мне кажется, ему пора на покой. Мне надо пожестче. То есть, мне главный герой понравился, но я считаю, так. </w:t>
      </w:r>
    </w:p>
    <w:p w14:paraId="48AB2BE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Поддерживаю. Это бы была куда более органичная концовка. </w:t>
      </w:r>
    </w:p>
    <w:p w14:paraId="69BFEC7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Соглашусь. Из-за сумбура как-то непонятно, много необоснованных действий.</w:t>
      </w:r>
    </w:p>
    <w:p w14:paraId="02E0AB1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В целом, кому сериал скорее понравился? Пожалуйста, поднимите руки. </w:t>
      </w:r>
    </w:p>
    <w:p w14:paraId="00105AD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Если с 4-й серии, то да. </w:t>
      </w:r>
    </w:p>
    <w:p w14:paraId="0E7A8B0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Чем понравилось, что именно? </w:t>
      </w:r>
    </w:p>
    <w:p w14:paraId="0E348BF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эмоции понравились, мне было интересно посмотреть, что было раньше. Потому что я в истории тоже не сильна, а мне было интересно. Мне история по жизни была не интересна, но посмотрев этот сериал, я историей заинтересовалась.</w:t>
      </w:r>
    </w:p>
    <w:p w14:paraId="10EA585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бы хотела просто до конца досмотреть. Потому что очень много перипетий разных историй и судеб, и я бы хотела понять, какую смысловую нагрузку в конце создатели хотели донести. </w:t>
      </w:r>
    </w:p>
    <w:p w14:paraId="094BB60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Хорошо. Сергей.</w:t>
      </w:r>
    </w:p>
    <w:p w14:paraId="3892A6A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Сергей:</w:t>
      </w:r>
      <w:r w:rsidRPr="00B35B7B">
        <w:rPr>
          <w:rFonts w:ascii="Franklin Gothic Book" w:hAnsi="Franklin Gothic Book" w:cs="Arial"/>
          <w:bCs/>
          <w:sz w:val="24"/>
          <w:szCs w:val="24"/>
        </w:rPr>
        <w:t xml:space="preserve"> Абсолютно не понравилось, предсказуемо, диалоги даже предугадывал, не то, что по смыслу, а прям дословно. Не без ляпов, конечно. В последней серии когда он трижды выстрелил из двухзарядного ружья, ну это совсем глупо.</w:t>
      </w:r>
    </w:p>
    <w:p w14:paraId="6D1166F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Вот это ляп какой-то.</w:t>
      </w:r>
    </w:p>
    <w:p w14:paraId="4FA9178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Сергей:</w:t>
      </w:r>
      <w:r w:rsidRPr="00B35B7B">
        <w:rPr>
          <w:rFonts w:ascii="Franklin Gothic Book" w:hAnsi="Franklin Gothic Book" w:cs="Arial"/>
          <w:bCs/>
          <w:sz w:val="24"/>
          <w:szCs w:val="24"/>
        </w:rPr>
        <w:t xml:space="preserve"> Да. Там всего два патрона, там показано, как он их заряжает, а потом три раза стреляет. </w:t>
      </w:r>
    </w:p>
    <w:p w14:paraId="24F7AC2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корму понравилось, вам понравилось что, может быть, сюжет или отдельные какие-то линии, может быть, персонажи?</w:t>
      </w:r>
    </w:p>
    <w:p w14:paraId="4C94D49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Если честно, мне очень понравились костюмы. Особенно мужские. Прям декорации в этом плане, я а восхищался, у него были постоянно новые костюмы. Меня это очень сильно порадовало. Мне кажется, это очень передало то время. И конечно, судьбы некоторых героев были очень хорошо рассказаны. Мне доктор особенно понравился. Потому что коллега. Я врач стоматолог. Он тоже врач. Интересно. Конечно, эта ветка была не до конца раскрыта, но тоже было интересно посмотреть на формат турецкой больницы.</w:t>
      </w:r>
    </w:p>
    <w:p w14:paraId="04ABD4E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Можно дополню? Что касаемо нарядов, мужские рубашки во многих случаях был, когда такой крой не использовали, я обратил внимание.</w:t>
      </w:r>
    </w:p>
    <w:p w14:paraId="4F13A96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Не того времени?</w:t>
      </w:r>
    </w:p>
    <w:p w14:paraId="4056246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43BED99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Обувь тоже.</w:t>
      </w:r>
    </w:p>
    <w:p w14:paraId="0BAF01E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они были какого периода, позже, раньше?</w:t>
      </w:r>
    </w:p>
    <w:p w14:paraId="53E7BDC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Рубашки 60-70-х годов. </w:t>
      </w:r>
    </w:p>
    <w:p w14:paraId="7C6929A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обувь какого периода?</w:t>
      </w:r>
    </w:p>
    <w:p w14:paraId="696EDC4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Как будто зашли в </w:t>
      </w:r>
      <w:proofErr w:type="spellStart"/>
      <w:r w:rsidRPr="00B35B7B">
        <w:rPr>
          <w:rFonts w:ascii="Franklin Gothic Book" w:hAnsi="Franklin Gothic Book" w:cs="Arial"/>
          <w:bCs/>
          <w:sz w:val="24"/>
          <w:szCs w:val="24"/>
        </w:rPr>
        <w:t>Экко</w:t>
      </w:r>
      <w:proofErr w:type="spellEnd"/>
      <w:r w:rsidRPr="00B35B7B">
        <w:rPr>
          <w:rFonts w:ascii="Franklin Gothic Book" w:hAnsi="Franklin Gothic Book" w:cs="Arial"/>
          <w:bCs/>
          <w:sz w:val="24"/>
          <w:szCs w:val="24"/>
        </w:rPr>
        <w:t xml:space="preserve"> или в магазин Рандеву, купили и принесли на съемки.</w:t>
      </w:r>
    </w:p>
    <w:p w14:paraId="5D0490A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Каждый в своей пришел.</w:t>
      </w:r>
    </w:p>
    <w:p w14:paraId="132DB40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Было еще что-то, что понравилось? </w:t>
      </w:r>
    </w:p>
    <w:p w14:paraId="5B6133B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понравилось, что было много разных сфер. То есть, не то, что какой-то один, а врачи, полиция, все это разнообразие было, было не скучно.</w:t>
      </w:r>
    </w:p>
    <w:p w14:paraId="3B09908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Круто снято. Качество самой съемки достаточно хорошее, вызывает эмоции, положительные или отрицательные, другой вопрос, но именно работа оператора понравилась.</w:t>
      </w:r>
    </w:p>
    <w:p w14:paraId="78FB5D5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переходы кадров вызывают очень эмоции, прям шикарно.</w:t>
      </w:r>
    </w:p>
    <w:p w14:paraId="5E38D6E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заставка очень понравилась.</w:t>
      </w:r>
    </w:p>
    <w:p w14:paraId="459A39E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и заставка. Картинка. Выстрелил и сразу картинка. Прикольно.</w:t>
      </w:r>
    </w:p>
    <w:p w14:paraId="48AC642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заставка какая, вначале фильма?</w:t>
      </w:r>
    </w:p>
    <w:p w14:paraId="188A209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вначале.</w:t>
      </w:r>
    </w:p>
    <w:p w14:paraId="0610986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тоже понравилась. </w:t>
      </w:r>
    </w:p>
    <w:p w14:paraId="45B3313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Прикольно снята, и разные эффекты, причем не такая долгая, ну быстренькая, коротенькая, чтобы быстро представить. Еще прикольно, что постарались каждую серию написать.</w:t>
      </w:r>
    </w:p>
    <w:p w14:paraId="06749CC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И прикольно, что были не только русские, а и иностранцы. И я просто люблю турецкие сериалы, и мне нравится, что они по-турецки разговаривают. </w:t>
      </w:r>
    </w:p>
    <w:p w14:paraId="42AF007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Хорошо передали атмосферу перевода, когда голос накладывают, как в старых фильмах, еще с таким небольшим опозданием накладывают. Мне это тоже понравилось.</w:t>
      </w:r>
    </w:p>
    <w:p w14:paraId="4EB1B95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тоже понравилось.</w:t>
      </w:r>
    </w:p>
    <w:p w14:paraId="131FE57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Хорошо. А что не понравилось?</w:t>
      </w:r>
    </w:p>
    <w:p w14:paraId="49B3F70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Музыка. Мне, как человеку музыкальному, как педагогу по музыке, прям раздражало, вот там смерть, а играет что-то тип </w:t>
      </w:r>
      <w:proofErr w:type="spellStart"/>
      <w:r w:rsidRPr="00B35B7B">
        <w:rPr>
          <w:rFonts w:ascii="Franklin Gothic Book" w:hAnsi="Franklin Gothic Book" w:cs="Arial"/>
          <w:bCs/>
          <w:sz w:val="24"/>
          <w:szCs w:val="24"/>
        </w:rPr>
        <w:t>рэпчика</w:t>
      </w:r>
      <w:proofErr w:type="spellEnd"/>
      <w:r w:rsidRPr="00B35B7B">
        <w:rPr>
          <w:rFonts w:ascii="Franklin Gothic Book" w:hAnsi="Franklin Gothic Book" w:cs="Arial"/>
          <w:bCs/>
          <w:sz w:val="24"/>
          <w:szCs w:val="24"/>
        </w:rPr>
        <w:t xml:space="preserve">. Или, например, заглавная песня, она должна быть с трагизмом, а там вообще. Мимо меня прошла совершенно. Заключительная, да, у нас типа такие боевики, такое что-то ладно, я к этому еще нормально отнеслась. Еще раз говорю, тут смерть, а там на фоне музыка какая-то воодушевляющая. </w:t>
      </w:r>
    </w:p>
    <w:p w14:paraId="1818A2B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 соответствующая.</w:t>
      </w:r>
    </w:p>
    <w:p w14:paraId="0427BBF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Не соответствующая сюжету. Меня это </w:t>
      </w:r>
      <w:proofErr w:type="spellStart"/>
      <w:r w:rsidRPr="00B35B7B">
        <w:rPr>
          <w:rFonts w:ascii="Franklin Gothic Book" w:hAnsi="Franklin Gothic Book" w:cs="Arial"/>
          <w:bCs/>
          <w:sz w:val="24"/>
          <w:szCs w:val="24"/>
        </w:rPr>
        <w:t>выбесило</w:t>
      </w:r>
      <w:proofErr w:type="spellEnd"/>
      <w:r w:rsidRPr="00B35B7B">
        <w:rPr>
          <w:rFonts w:ascii="Franklin Gothic Book" w:hAnsi="Franklin Gothic Book" w:cs="Arial"/>
          <w:bCs/>
          <w:sz w:val="24"/>
          <w:szCs w:val="24"/>
        </w:rPr>
        <w:t>.</w:t>
      </w:r>
    </w:p>
    <w:p w14:paraId="03620ED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наоборот, это понравилось. Да, единственное, в паре моментов там музыка была не особо, но в моем восприятии соотношение было 10 процентов из ста. Она была где-то очень современная, это смутило.</w:t>
      </w:r>
    </w:p>
    <w:p w14:paraId="63E0962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Слишком современная?</w:t>
      </w:r>
    </w:p>
    <w:p w14:paraId="39EDA25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пара моментов.</w:t>
      </w:r>
    </w:p>
    <w:p w14:paraId="6C7A090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не 20-е годы.</w:t>
      </w:r>
    </w:p>
    <w:p w14:paraId="20B9ED9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А так сопровождение музыкальное мне понравилось. </w:t>
      </w:r>
    </w:p>
    <w:p w14:paraId="17DCD12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Добавлю, если можно, на счет того, что не понравилось. 2 основных моментов – не естественность поведения персонажей и киноляпы. Если честно, мне с трудом верится в женщину, которая вынуждена работать проституткой, у нее маленький ребенок, и за ней по каким-то причинам носится банкир. То, что банкир носится, пардон, за уличной проституткой, это тоже не  естественно, это другой вопрос, и что она на все это дело забивает, будучи в глухой нужде, забивает на своего ребенка, и носится за этим </w:t>
      </w:r>
      <w:proofErr w:type="spellStart"/>
      <w:r w:rsidRPr="00B35B7B">
        <w:rPr>
          <w:rFonts w:ascii="Franklin Gothic Book" w:hAnsi="Franklin Gothic Book" w:cs="Arial"/>
          <w:bCs/>
          <w:sz w:val="24"/>
          <w:szCs w:val="24"/>
        </w:rPr>
        <w:t>рашн</w:t>
      </w:r>
      <w:proofErr w:type="spellEnd"/>
      <w:r w:rsidRPr="00B35B7B">
        <w:rPr>
          <w:rFonts w:ascii="Franklin Gothic Book" w:hAnsi="Franklin Gothic Book" w:cs="Arial"/>
          <w:bCs/>
          <w:sz w:val="24"/>
          <w:szCs w:val="24"/>
        </w:rPr>
        <w:t xml:space="preserve"> </w:t>
      </w:r>
      <w:proofErr w:type="spellStart"/>
      <w:r w:rsidRPr="00B35B7B">
        <w:rPr>
          <w:rFonts w:ascii="Franklin Gothic Book" w:hAnsi="Franklin Gothic Book" w:cs="Arial"/>
          <w:bCs/>
          <w:sz w:val="24"/>
          <w:szCs w:val="24"/>
        </w:rPr>
        <w:t>гэнгста</w:t>
      </w:r>
      <w:proofErr w:type="spellEnd"/>
      <w:r w:rsidRPr="00B35B7B">
        <w:rPr>
          <w:rFonts w:ascii="Franklin Gothic Book" w:hAnsi="Franklin Gothic Book" w:cs="Arial"/>
          <w:bCs/>
          <w:sz w:val="24"/>
          <w:szCs w:val="24"/>
        </w:rPr>
        <w:t>. Это такой бред! Честно, я не мог это вообще смотреть. Это было странно.</w:t>
      </w:r>
    </w:p>
    <w:p w14:paraId="0D4FFB4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50681BF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Полностью согласна. </w:t>
      </w:r>
    </w:p>
    <w:p w14:paraId="4506145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Наверное, я единственная здесь, кто считает, что это, наоборот, очень жизненные ситуации, потому что я столько всякого видела по знакомым. Я уверена в том, что так реально было.</w:t>
      </w:r>
    </w:p>
    <w:p w14:paraId="15475B9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Евгений: </w:t>
      </w:r>
      <w:r w:rsidRPr="00B35B7B">
        <w:rPr>
          <w:rFonts w:ascii="Franklin Gothic Book" w:hAnsi="Franklin Gothic Book" w:cs="Arial"/>
          <w:bCs/>
          <w:sz w:val="24"/>
          <w:szCs w:val="24"/>
        </w:rPr>
        <w:t>Может быть, но мне в это совершенно не поверилось. И образы англичан и турок сгущены до не реалистичности. Англичане абсолютное зло, турки жадные и мелочные, а русские несчастные, но молодцы и с гордо поднятой головой.</w:t>
      </w:r>
    </w:p>
    <w:p w14:paraId="6D91B81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И вместе. </w:t>
      </w:r>
    </w:p>
    <w:p w14:paraId="0A4F934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Галина, киваете. </w:t>
      </w:r>
    </w:p>
    <w:p w14:paraId="29D21E0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Галина: </w:t>
      </w:r>
      <w:r w:rsidRPr="00B35B7B">
        <w:rPr>
          <w:rFonts w:ascii="Franklin Gothic Book" w:hAnsi="Franklin Gothic Book" w:cs="Arial"/>
          <w:bCs/>
          <w:sz w:val="24"/>
          <w:szCs w:val="24"/>
        </w:rPr>
        <w:t xml:space="preserve">Я согласна с Евгением. То есть, что каждая из наций обобщена. </w:t>
      </w:r>
    </w:p>
    <w:p w14:paraId="7CD6C97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 некоторых моментах, их было тоже немного, но как будто бы то ли невнятно говорили, но я не очень понимала, что сказали.</w:t>
      </w:r>
    </w:p>
    <w:p w14:paraId="56FB825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тоже.</w:t>
      </w:r>
    </w:p>
    <w:p w14:paraId="09C33E2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было раз, наверное, 5.</w:t>
      </w:r>
    </w:p>
    <w:p w14:paraId="223471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50.</w:t>
      </w:r>
    </w:p>
    <w:p w14:paraId="50F2333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Может быть, когда турки говорили?</w:t>
      </w:r>
    </w:p>
    <w:p w14:paraId="76A3429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Нет, когда русские говорили. Было непонятно, то ли из-за того, что была громкая музыка, то ли они невнятно говорили.</w:t>
      </w:r>
    </w:p>
    <w:p w14:paraId="703E2F2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Накладывалось на громкую музыку?</w:t>
      </w:r>
    </w:p>
    <w:p w14:paraId="1CA41A6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Нет, там были моменты, когда очень тихо говорят.</w:t>
      </w:r>
    </w:p>
    <w:p w14:paraId="5E969C0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Было иногда просто невнятно.</w:t>
      </w:r>
    </w:p>
    <w:p w14:paraId="52ED20A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Или невнятные слова были какие-то, или непонятные. </w:t>
      </w:r>
    </w:p>
    <w:p w14:paraId="6E0B35A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Еще мне не понравился американец, который бегал за героине Акиньшины, и сама Акиньшина, я ей совершенно не верила. Как сказал Евгений, мать вроде как должна кормить своего ребенка, но она бросает богатого американца и опять идет на панель. Это не реалистично.</w:t>
      </w:r>
    </w:p>
    <w:p w14:paraId="3F17543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Еще на счет киноляпов, буквально в первой серии, когда он добывает себе оружие, он заходит в ломбард, и ему там хозяин говорит, что оружие русским строго-настрого запрещено, турки за один разговор могут посадить. А в 6 серии, то, с чего мы начали, когда Саблина вчера убили, мы на этом закончили, и сестра возвращается в номер, который арендовала в гостинице, к ней приходит капитан турецкой полиции </w:t>
      </w:r>
      <w:proofErr w:type="spellStart"/>
      <w:r w:rsidRPr="00B35B7B">
        <w:rPr>
          <w:rFonts w:ascii="Franklin Gothic Book" w:hAnsi="Franklin Gothic Book" w:cs="Arial"/>
          <w:bCs/>
          <w:sz w:val="24"/>
          <w:szCs w:val="24"/>
        </w:rPr>
        <w:t>Гутлук</w:t>
      </w:r>
      <w:proofErr w:type="spellEnd"/>
      <w:r w:rsidRPr="00B35B7B">
        <w:rPr>
          <w:rFonts w:ascii="Franklin Gothic Book" w:hAnsi="Franklin Gothic Book" w:cs="Arial"/>
          <w:bCs/>
          <w:sz w:val="24"/>
          <w:szCs w:val="24"/>
        </w:rPr>
        <w:t>, и собственноручно ей вручает пистолет. Нате, защищайте себя. Что? Жесть полнейшая.</w:t>
      </w:r>
    </w:p>
    <w:p w14:paraId="7D05989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Евгений, что вам понравилось, что не понравилось?</w:t>
      </w:r>
    </w:p>
    <w:p w14:paraId="5ABAD86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Евгений: </w:t>
      </w:r>
      <w:r w:rsidRPr="00B35B7B">
        <w:rPr>
          <w:rFonts w:ascii="Franklin Gothic Book" w:hAnsi="Franklin Gothic Book" w:cs="Arial"/>
          <w:bCs/>
          <w:sz w:val="24"/>
          <w:szCs w:val="24"/>
        </w:rPr>
        <w:t xml:space="preserve">Я сериал смотрел, скорее всего, по принуждению, но сам честно в выходной день я бы его не открыл и не стал бы смотреть, после 1 серии я бы переключился на что-то другое. Потому что как по мне, слишком жестокий сериал, и будто бы с поднятием патриотичности в российском народе. Не совсем по моему типажу. </w:t>
      </w:r>
    </w:p>
    <w:p w14:paraId="4D0DC13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кажется, в целом, сериал, если не обращать внимание на все минусы, которые сказали ребята, чисто под пиво один разок можно глянуть. Но скорее всего, этот формат сериала немножко не для нашего поколения, то есть, это для более старших. Они вечером пришли, поужинали, включили это на телевизоре и смотрят. </w:t>
      </w:r>
    </w:p>
    <w:p w14:paraId="23BA18E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Очень важная мысль. У кого было такое, может быть, что этот сериал не для молодого поколения?</w:t>
      </w:r>
    </w:p>
    <w:p w14:paraId="3558FE3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Сто процентов.</w:t>
      </w:r>
    </w:p>
    <w:p w14:paraId="321CC68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представляла, что его родители смотрят.</w:t>
      </w:r>
    </w:p>
    <w:p w14:paraId="14F9781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Почти у всех. Что в нем не правильно, скажите?</w:t>
      </w:r>
    </w:p>
    <w:p w14:paraId="41801F8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вообще не уследила любовной линии между молодой, не помню ее имя, Саблиной, и главным героем. Потому что я видела, как эта проститутка ревновала, но я не понимала, к чему, потому что это было как отец и дочка. А потом они поцеловались. И меня в этот момент чуть не вырвало, потому что она выглядит как подросток.</w:t>
      </w:r>
    </w:p>
    <w:p w14:paraId="6B45975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Ей 25.</w:t>
      </w:r>
    </w:p>
    <w:p w14:paraId="67CAD72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Ей 15.</w:t>
      </w:r>
    </w:p>
    <w:p w14:paraId="6BAC5C5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25. </w:t>
      </w:r>
    </w:p>
    <w:p w14:paraId="4E5E59E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он выглядит на 50-60.</w:t>
      </w:r>
    </w:p>
    <w:p w14:paraId="14ABE20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Так у нее не было отца. </w:t>
      </w:r>
    </w:p>
    <w:p w14:paraId="210B5B6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по чему еще было впечатление, что этот сериал не для молодого поколения?</w:t>
      </w:r>
    </w:p>
    <w:p w14:paraId="4BBF042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Потому что прошло много лет и нам это не интересно. Впереди еще Вторая Мировая, Великая Отечественная.</w:t>
      </w:r>
    </w:p>
    <w:p w14:paraId="7A0EC4F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Ну бывают же и про какие-то более отдаленные времена. </w:t>
      </w:r>
    </w:p>
    <w:p w14:paraId="23A773E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Сама психология, сами идеи персонажей не актуальные, они старомодные, это что-то из классической литературы. Но если честно, больше напоминает ее дешевый суррогат. </w:t>
      </w:r>
    </w:p>
    <w:p w14:paraId="6A15361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Ну да.</w:t>
      </w:r>
    </w:p>
    <w:p w14:paraId="4AC9B2E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Один из минусов, который я заметил, что как раз-таки, очень много моментов происходит ключевых в сериале, и мне кажется, нам было тяжело адаптироваться, а старому поколению было бы еще тяжелее адаптироваться, потому что в одной серии 8 ключевых моментов происходит. Наоборот, мне кажется, для удержания внимания моего поколения этот сериал подошел бы. </w:t>
      </w:r>
    </w:p>
    <w:p w14:paraId="36E2175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по динамике он был как раз на молодежь.</w:t>
      </w:r>
    </w:p>
    <w:p w14:paraId="1AA7793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постоянно что-то происходит и держит в динамике. Мне кажется, как раз-таки, на удержание молодой аудитории это направлено.  </w:t>
      </w:r>
    </w:p>
    <w:p w14:paraId="25E22DC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конечно, 30 лет, и возможно мое мнение никак не поможет, но я считаю, то время показали как раз-таки, интересно, потому что могли как обычный старый фильм снять, и там просто были бы военные действия и так далее, а здесь именно эмоции, и именно интересно показали то время.</w:t>
      </w:r>
    </w:p>
    <w:p w14:paraId="71036D0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Как бы сказали мои ученики, это не развлекательный контент. Ты загружаешься, испытываешь эмоции. Я скажу честно, пережила только эмоции отрицательные при просмотре, и всплакнула, и раздражение у меня было к некоторым героям. Но все равно я его досмотрела до конца, потому что мне было интересно, чем они это закончат. Но положительных эмоций у меня не было.</w:t>
      </w:r>
    </w:p>
    <w:p w14:paraId="2B7BA7A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Кстати, вопрос ко всем, какие были эмоции при просмотре?</w:t>
      </w:r>
    </w:p>
    <w:p w14:paraId="41DB64F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Смешанные.</w:t>
      </w:r>
    </w:p>
    <w:p w14:paraId="18BE4E6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 какие моменты были положительные эмоции?</w:t>
      </w:r>
    </w:p>
    <w:p w14:paraId="57D1742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Концовка, титры.</w:t>
      </w:r>
    </w:p>
    <w:p w14:paraId="19617CE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Когда была любовь. И когда концовка. Еще были положительные, когда какой-то геройский поступок, точнее не геройский, а порядочный, джентльменский. </w:t>
      </w:r>
    </w:p>
    <w:p w14:paraId="4C02162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какие в тот момент были эмоции?</w:t>
      </w:r>
    </w:p>
    <w:p w14:paraId="07193E7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Положительные, что "блин, мужики есть!".</w:t>
      </w:r>
    </w:p>
    <w:p w14:paraId="6E7D788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положительные эмоции доставлял очень сильно Ремнев. Как я его видел в кадре, я понимал, что он что-то харизматичное выдаст. Он частичку своего позитива добавлял. Я понимал, что это канонично выглядит, но на самом деле, это добавляло фильму живость. В таком гнетущем мире есть человек, который всегда позитив даст.</w:t>
      </w:r>
    </w:p>
    <w:p w14:paraId="5E868A9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Полностью поддерживаю.</w:t>
      </w:r>
    </w:p>
    <w:p w14:paraId="6A7FCD3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еще когда этот казах.</w:t>
      </w:r>
    </w:p>
    <w:p w14:paraId="43F1D68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Есаул.</w:t>
      </w:r>
    </w:p>
    <w:p w14:paraId="2FC007C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его же убили потом, а когда он говорил "Я готов навести суету, суету".</w:t>
      </w:r>
    </w:p>
    <w:p w14:paraId="74F75E7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Ажиотаж.</w:t>
      </w:r>
    </w:p>
    <w:p w14:paraId="50F0012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Ажиотаж, да. Это было наиграно. Потому что это прикольно, но очень наиграно как будто. Типа просто ажиотаж, ажиотаж.</w:t>
      </w:r>
    </w:p>
    <w:p w14:paraId="2268193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 всегда наиграно говорил. </w:t>
      </w:r>
    </w:p>
    <w:p w14:paraId="0E9D399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Он всегда когда в кадре появлялся, одну реплику повторял, как будто его ни на что больше не запрограммировали.</w:t>
      </w:r>
    </w:p>
    <w:p w14:paraId="40B7161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4AD67D9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Модератор: Камилла, какие были эмоции?</w:t>
      </w:r>
    </w:p>
    <w:p w14:paraId="219BF30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 xml:space="preserve">В основном, отрицательные. Грусть, печаль, тоска. Потому что каждый раз одни смерти были. Положительные – наверное, когда только закончилось и все. А еще когда самый главный герой пришел и убил американца и офицера какого-то, мне это понравилось. Отомстил. </w:t>
      </w:r>
    </w:p>
    <w:p w14:paraId="76C714B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Какое-то удовлетворение.</w:t>
      </w:r>
    </w:p>
    <w:p w14:paraId="4E7324D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Да, месть.</w:t>
      </w:r>
    </w:p>
    <w:p w14:paraId="325872D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не поняла момент, когда вот этот, которого проститутка наняла, чтобы убить Саблину, типа она хотела забрать ее билет. А я очень сильно надеялась на положительный конец, что главный герой останется с этой малолеткой Саблиной, забываю, как ее зовут, постоянно. Потому что с проституткой это слишком явно, она его любит, он ее не любит. Я бы хотела какой-то конец, чтобы они остались вместе вдвоем.</w:t>
      </w:r>
    </w:p>
    <w:p w14:paraId="063B7BA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сначала подумала, что она заказывает эту проститутку, а не Саблина.</w:t>
      </w:r>
    </w:p>
    <w:p w14:paraId="33046B3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тоже так подумала.</w:t>
      </w:r>
    </w:p>
    <w:p w14:paraId="4B9144B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теперь я такая – а в какой момент все переименовалось?</w:t>
      </w:r>
    </w:p>
    <w:p w14:paraId="1F05FB5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Она и сказала, чтобы проститутку убить.</w:t>
      </w:r>
    </w:p>
    <w:p w14:paraId="43892BA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Просто специально дала другой адрес. </w:t>
      </w:r>
    </w:p>
    <w:p w14:paraId="005C6BB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В какие моменты еще были отрицательные эмоции? </w:t>
      </w:r>
    </w:p>
    <w:p w14:paraId="749D920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Вот они шепчутся и тут резко начинает орать музыка, именно орать, а не громко играть.</w:t>
      </w:r>
    </w:p>
    <w:p w14:paraId="5BF870C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То есть, по звуку было контрастно. </w:t>
      </w:r>
    </w:p>
    <w:p w14:paraId="650CA21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особенно если это смотреть по вечерам, когда кто-то спит, ты прибавляешь громкость, потому что не слышно, а потом это орет на всю квартиру.</w:t>
      </w:r>
    </w:p>
    <w:p w14:paraId="30B2637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Ребенок просыпается у кого-то. Савва, какие были эмоции?</w:t>
      </w:r>
    </w:p>
    <w:p w14:paraId="469E4DF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Савва: </w:t>
      </w:r>
      <w:r w:rsidRPr="00B35B7B">
        <w:rPr>
          <w:rFonts w:ascii="Franklin Gothic Book" w:hAnsi="Franklin Gothic Book" w:cs="Arial"/>
          <w:bCs/>
          <w:sz w:val="24"/>
          <w:szCs w:val="24"/>
        </w:rPr>
        <w:t xml:space="preserve">Смешанные. Было смешно и грустно, но грустно не от того, что там были убийства или еще что-то такое негативное, а потому что было очень много всего необоснованного, и приходилось думать, почему он так сделал. Потому что, честно говоря, нам многого не рассказали, не показали о персонажах. Любовная линия – это просто жесть. Откуда они взялись? </w:t>
      </w:r>
    </w:p>
    <w:p w14:paraId="42216A4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 в чем жесть, что в ней было не так? </w:t>
      </w:r>
    </w:p>
    <w:p w14:paraId="16F7CB9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Был Нератов, главный герой, такой серьезный мужик, и потом спустя два диалога с Акиньшиной появляется какая-то любовь. Странно было. А потом Саблин, тоже из ниоткуда. Он сказал ей, что она ему нравится. Всё. </w:t>
      </w:r>
    </w:p>
    <w:p w14:paraId="3B4A1B8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Во все это не поверилось. </w:t>
      </w:r>
    </w:p>
    <w:p w14:paraId="250DC77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Очень было не реалистично. </w:t>
      </w:r>
    </w:p>
    <w:p w14:paraId="1CA991B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еще, наверное, понравилось, что все друг другу очень сильно доверяли, прям это было очень видно, как Кирпичёву доверяли турки, когда убили Гулливера, и вообще все эти. Единственное, что потом опровергло мою теорию, что всем быстро доверяли, это когда убили Абрама, вот тогда я понял, что все-таки, не все так логично было, как в начале. Но это доверие с полуслова, когда приходят с противоположной стороны и говорит "Я предатель, давайте дружить", если чуть-чуть растянуть этот момент какой-то информацией или поступками, было бы классно.</w:t>
      </w:r>
    </w:p>
    <w:p w14:paraId="30472A5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получила удовлетворение, когда </w:t>
      </w:r>
      <w:proofErr w:type="spellStart"/>
      <w:r w:rsidRPr="00B35B7B">
        <w:rPr>
          <w:rFonts w:ascii="Franklin Gothic Book" w:hAnsi="Franklin Gothic Book" w:cs="Arial"/>
          <w:bCs/>
          <w:sz w:val="24"/>
          <w:szCs w:val="24"/>
        </w:rPr>
        <w:t>Кирбит</w:t>
      </w:r>
      <w:proofErr w:type="spellEnd"/>
      <w:r w:rsidRPr="00B35B7B">
        <w:rPr>
          <w:rFonts w:ascii="Franklin Gothic Book" w:hAnsi="Franklin Gothic Book" w:cs="Arial"/>
          <w:bCs/>
          <w:sz w:val="24"/>
          <w:szCs w:val="24"/>
        </w:rPr>
        <w:t xml:space="preserve"> пришел на корабль, и вот эту рыжую почти прибил. Он сказал "беги".</w:t>
      </w:r>
    </w:p>
    <w:p w14:paraId="3530FD5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Сука.</w:t>
      </w:r>
    </w:p>
    <w:p w14:paraId="3372C38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он не матерился, но вот именно так он сказал. </w:t>
      </w:r>
    </w:p>
    <w:p w14:paraId="54C2CC6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думаю, в те времена так не разговаривали.</w:t>
      </w:r>
    </w:p>
    <w:p w14:paraId="50279EF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если попробовать кратко изложить основную мысль этого сериала. Какая была идея?</w:t>
      </w:r>
    </w:p>
    <w:p w14:paraId="1B0B7CD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Справедливость. </w:t>
      </w:r>
    </w:p>
    <w:p w14:paraId="22C14D0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Хорошо. А в чем справедливость, по отношению к кому?</w:t>
      </w:r>
    </w:p>
    <w:p w14:paraId="6CB3CD5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себе в конце написала, что всегда приходит расплата. То есть, я себе написала, что всегда приходит расплата. И в основном, хотела сказать все отрицательные герои почти закончили плохо. Но он вроде как, все равно, они же потом уплыли, но это зло все равно осталось. Типа, показано, что все равно расплата будет, но нам это уже не показали. </w:t>
      </w:r>
    </w:p>
    <w:p w14:paraId="48DA7D3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Что-то еще было?</w:t>
      </w:r>
    </w:p>
    <w:p w14:paraId="0102A0B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очень жалко, когда мужик накосячил, а страдают жена и дети. Это вообще пипец. Это правда, в те времена, я думаю, так и было.</w:t>
      </w:r>
    </w:p>
    <w:p w14:paraId="5CDD52D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на самом деле, реалистично эту ситуацию показали.</w:t>
      </w:r>
    </w:p>
    <w:p w14:paraId="31C0F12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ну это жестокость, и реально была такая жестокость, и русских там не любили. Главная идея была, наверное, что только на родине нас любят. Но я с этим не согласна. У меня мнение вообще противоположное, что главное – какой ты человек, а не какой ты нации. А сериал, наверное, хотел показать, что вы не нужны никому нигде, только в России.</w:t>
      </w:r>
    </w:p>
    <w:p w14:paraId="51F1518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Кстати, сказали, патриотическое. А в чем?</w:t>
      </w:r>
    </w:p>
    <w:p w14:paraId="31D2278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Один за всех все за другого. </w:t>
      </w:r>
    </w:p>
    <w:p w14:paraId="66440ED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Там несколько раз были фразы, что русскому человеку только на родине есть добро.</w:t>
      </w:r>
    </w:p>
    <w:p w14:paraId="5BF9ED9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это не понравилось, агитация какая-то.</w:t>
      </w:r>
    </w:p>
    <w:p w14:paraId="1E1C055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Еще это отношение к русским, как ко второму сорту. Мне это не понравилось, что русские – второй сорт. </w:t>
      </w:r>
    </w:p>
    <w:p w14:paraId="34055B0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Но наверное, так тогда и было.</w:t>
      </w:r>
    </w:p>
    <w:p w14:paraId="4C83055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 иммигранты и военнопленные.</w:t>
      </w:r>
    </w:p>
    <w:p w14:paraId="5971ECD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Все равно это мне не понравилось.</w:t>
      </w:r>
    </w:p>
    <w:p w14:paraId="02970FE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Действительно так было, что к ним относились, как к второму сорту?</w:t>
      </w:r>
    </w:p>
    <w:p w14:paraId="784AD68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6A15EF2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6684E61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Мы не знаем.</w:t>
      </w:r>
    </w:p>
    <w:p w14:paraId="137CC7C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Может быть, еще какие-то идеи были в сериале?</w:t>
      </w:r>
    </w:p>
    <w:p w14:paraId="350987B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У меня было ощущение, что из серии в серию я смотрел растянутый Брат 2. То есть, главный герой решает свои дела. Если бы в конце был еще его известный монолог, "в чем сила, брат?", это бы было, наверное, органично.</w:t>
      </w:r>
    </w:p>
    <w:p w14:paraId="49A96B6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Еще идея в том была, что один не выживешь, что надо быть с кем-то, но при этом доверять тоже страшно.</w:t>
      </w:r>
    </w:p>
    <w:p w14:paraId="038B018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Про Брат 2 полностью согласен. Я не увидел никакой оригинальной мысли, в сериале не было новизны, свежей идеи, было просто это в сотый раз пережёвывание этого балабановского "</w:t>
      </w:r>
      <w:r w:rsidRPr="00B35B7B">
        <w:rPr>
          <w:rFonts w:ascii="Franklin Gothic Book" w:hAnsi="Franklin Gothic Book" w:cs="Arial"/>
          <w:bCs/>
          <w:sz w:val="24"/>
          <w:szCs w:val="24"/>
          <w:lang w:val="en-US"/>
        </w:rPr>
        <w:t>Are</w:t>
      </w:r>
      <w:r w:rsidRPr="00B35B7B">
        <w:rPr>
          <w:rFonts w:ascii="Franklin Gothic Book" w:hAnsi="Franklin Gothic Book" w:cs="Arial"/>
          <w:bCs/>
          <w:sz w:val="24"/>
          <w:szCs w:val="24"/>
        </w:rPr>
        <w:t xml:space="preserve"> </w:t>
      </w:r>
      <w:r w:rsidRPr="00B35B7B">
        <w:rPr>
          <w:rFonts w:ascii="Franklin Gothic Book" w:hAnsi="Franklin Gothic Book" w:cs="Arial"/>
          <w:bCs/>
          <w:sz w:val="24"/>
          <w:szCs w:val="24"/>
          <w:lang w:val="en-US"/>
        </w:rPr>
        <w:t>you</w:t>
      </w:r>
      <w:r w:rsidRPr="00B35B7B">
        <w:rPr>
          <w:rFonts w:ascii="Franklin Gothic Book" w:hAnsi="Franklin Gothic Book" w:cs="Arial"/>
          <w:bCs/>
          <w:sz w:val="24"/>
          <w:szCs w:val="24"/>
        </w:rPr>
        <w:t xml:space="preserve"> </w:t>
      </w:r>
      <w:r w:rsidRPr="00B35B7B">
        <w:rPr>
          <w:rFonts w:ascii="Franklin Gothic Book" w:hAnsi="Franklin Gothic Book" w:cs="Arial"/>
          <w:bCs/>
          <w:sz w:val="24"/>
          <w:szCs w:val="24"/>
          <w:lang w:val="en-US"/>
        </w:rPr>
        <w:t>gangsters</w:t>
      </w:r>
      <w:r w:rsidRPr="00B35B7B">
        <w:rPr>
          <w:rFonts w:ascii="Franklin Gothic Book" w:hAnsi="Franklin Gothic Book" w:cs="Arial"/>
          <w:bCs/>
          <w:sz w:val="24"/>
          <w:szCs w:val="24"/>
        </w:rPr>
        <w:t>?". "</w:t>
      </w:r>
      <w:r w:rsidRPr="00B35B7B">
        <w:rPr>
          <w:rFonts w:ascii="Franklin Gothic Book" w:hAnsi="Franklin Gothic Book" w:cs="Arial"/>
          <w:bCs/>
          <w:sz w:val="24"/>
          <w:szCs w:val="24"/>
          <w:lang w:val="en-US"/>
        </w:rPr>
        <w:t>No</w:t>
      </w:r>
      <w:r w:rsidRPr="00B35B7B">
        <w:rPr>
          <w:rFonts w:ascii="Franklin Gothic Book" w:hAnsi="Franklin Gothic Book" w:cs="Arial"/>
          <w:bCs/>
          <w:sz w:val="24"/>
          <w:szCs w:val="24"/>
        </w:rPr>
        <w:t xml:space="preserve">, </w:t>
      </w:r>
      <w:r w:rsidRPr="00B35B7B">
        <w:rPr>
          <w:rFonts w:ascii="Franklin Gothic Book" w:hAnsi="Franklin Gothic Book" w:cs="Arial"/>
          <w:bCs/>
          <w:sz w:val="24"/>
          <w:szCs w:val="24"/>
          <w:lang w:val="en-US"/>
        </w:rPr>
        <w:t>we</w:t>
      </w:r>
      <w:r w:rsidRPr="00B35B7B">
        <w:rPr>
          <w:rFonts w:ascii="Franklin Gothic Book" w:hAnsi="Franklin Gothic Book" w:cs="Arial"/>
          <w:bCs/>
          <w:sz w:val="24"/>
          <w:szCs w:val="24"/>
        </w:rPr>
        <w:t xml:space="preserve"> </w:t>
      </w:r>
      <w:r w:rsidRPr="00B35B7B">
        <w:rPr>
          <w:rFonts w:ascii="Franklin Gothic Book" w:hAnsi="Franklin Gothic Book" w:cs="Arial"/>
          <w:bCs/>
          <w:sz w:val="24"/>
          <w:szCs w:val="24"/>
          <w:lang w:val="en-US"/>
        </w:rPr>
        <w:t>are</w:t>
      </w:r>
      <w:r w:rsidRPr="00B35B7B">
        <w:rPr>
          <w:rFonts w:ascii="Franklin Gothic Book" w:hAnsi="Franklin Gothic Book" w:cs="Arial"/>
          <w:bCs/>
          <w:sz w:val="24"/>
          <w:szCs w:val="24"/>
        </w:rPr>
        <w:t xml:space="preserve"> </w:t>
      </w:r>
      <w:r w:rsidRPr="00B35B7B">
        <w:rPr>
          <w:rFonts w:ascii="Franklin Gothic Book" w:hAnsi="Franklin Gothic Book" w:cs="Arial"/>
          <w:bCs/>
          <w:sz w:val="24"/>
          <w:szCs w:val="24"/>
          <w:lang w:val="en-US"/>
        </w:rPr>
        <w:t>Russians</w:t>
      </w:r>
      <w:r w:rsidRPr="00B35B7B">
        <w:rPr>
          <w:rFonts w:ascii="Franklin Gothic Book" w:hAnsi="Franklin Gothic Book" w:cs="Arial"/>
          <w:bCs/>
          <w:sz w:val="24"/>
          <w:szCs w:val="24"/>
        </w:rPr>
        <w:t>". Всё. Это всё, что они показали. Мы русские, но мы решаем проблемы на чужбине, и возвращаемся в Россию, и водочки нам принесите.</w:t>
      </w:r>
    </w:p>
    <w:p w14:paraId="06C7469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Сто процентов.</w:t>
      </w:r>
    </w:p>
    <w:p w14:paraId="25EC6D9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Арина, тоже показалось, что не было идеи? </w:t>
      </w:r>
    </w:p>
    <w:p w14:paraId="7A3620E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Арина: </w:t>
      </w:r>
      <w:r w:rsidRPr="00B35B7B">
        <w:rPr>
          <w:rFonts w:ascii="Franklin Gothic Book" w:hAnsi="Franklin Gothic Book" w:cs="Arial"/>
          <w:bCs/>
          <w:sz w:val="24"/>
          <w:szCs w:val="24"/>
        </w:rPr>
        <w:t>Я не увидела в сериале смысла вообще. С начала до самого конца. В конце нам сказали, что вот хорошо только в России, что немного странно. А весь сериал наполнен бессмысленным насилием. Конечно, можно сказать, что в то время могло такое быть. Но снимать 10 серий о том, как люди убивают друг друга, и только в последней дать какой-то намек на какую-то слабую мысль, мне показалось очень странно.</w:t>
      </w:r>
    </w:p>
    <w:p w14:paraId="099974A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Очень растянуто. </w:t>
      </w:r>
    </w:p>
    <w:p w14:paraId="5F1D9ED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очень притянуто. А в целом насколько вообще интересно было следить за сюжетом?</w:t>
      </w:r>
    </w:p>
    <w:p w14:paraId="0E64367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Было скорее интересно не следить, а смотреть, сколько много будет косяков у сюжета, насколько много будет необоснованностей этих в действиях.</w:t>
      </w:r>
    </w:p>
    <w:p w14:paraId="358B27B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чем все закончится.</w:t>
      </w:r>
    </w:p>
    <w:p w14:paraId="367F43D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мне было интересно. Я тут одна такая.</w:t>
      </w:r>
    </w:p>
    <w:p w14:paraId="4B5A56F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Хорошо. Кому было интересно следить за сюжетом?</w:t>
      </w:r>
    </w:p>
    <w:p w14:paraId="63C6FC9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за 3 серией.</w:t>
      </w:r>
    </w:p>
    <w:p w14:paraId="63D6571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За 4 серией. </w:t>
      </w:r>
    </w:p>
    <w:p w14:paraId="30D927A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было интересно следить именно за сюжетом, чисто как зрелище под пивко. О, прикольно, всё.</w:t>
      </w:r>
    </w:p>
    <w:p w14:paraId="15D371B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это сериал на 1 раз.</w:t>
      </w:r>
    </w:p>
    <w:p w14:paraId="6BBE1B7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бы тоже второй раз не стала смотреть.</w:t>
      </w:r>
    </w:p>
    <w:p w14:paraId="7731C2C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Кстати, говорили, что 3 и 4 серия, там что-то такое.</w:t>
      </w:r>
    </w:p>
    <w:p w14:paraId="4B0B59C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Скорее, было не за сюжетом было интересно смотреть, а за действиями персонажей, потому что у них была цель одна – выжить. И первые 3 серии, наверное, они выживали каждый как хочет. Саблин пытается любой бизнес, любые деньги добыть. Потом главный герой хочет просто отдалиться от общества, но становится рукой правосудия, то есть, интересно будет, к чему все приведет, интересно было, как все это собирается по кирпичику в одно целое. На 6-й серии, я думал, можно бы было закончить сериал. Там обрубили так хорошо. Саблин умер, эта на свободе</w:t>
      </w:r>
    </w:p>
    <w:p w14:paraId="0D80651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второй сезон, да?</w:t>
      </w:r>
    </w:p>
    <w:p w14:paraId="11B2DA8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Следующие серии были более-менее предсказуемы, потому что мало осталось главных злодеев, и с ними надо было что-то делать.</w:t>
      </w:r>
    </w:p>
    <w:p w14:paraId="157554B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 очень растянутый.</w:t>
      </w:r>
    </w:p>
    <w:p w14:paraId="513FBFC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 принципе, мы пришли к концу, который должен был быть.</w:t>
      </w:r>
    </w:p>
    <w:p w14:paraId="15AC2FB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Еще была идея, что когда ты будешь мешать, тебя убьют. То есть, каким бы ты ни был, типа в тени кто был, они выжили, все прекрасно, а те, кто что-то делают, тебя все равно убьют, когда ты будешь мешать. Это жестоко, но это правда. Я считаю, что и сейчас тоже, понятно, что не убийство, но ты либо нужен, либо не нужен.</w:t>
      </w:r>
    </w:p>
    <w:p w14:paraId="09AE9EA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Ты нужен до определенного момента, тебя можно заменить. </w:t>
      </w:r>
    </w:p>
    <w:p w14:paraId="0B0A129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Даже на работе есть такая тема, что когда ты мешаешь, тебя убирают. </w:t>
      </w:r>
    </w:p>
    <w:p w14:paraId="1C78DA9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Сергей, скажите.</w:t>
      </w:r>
    </w:p>
    <w:p w14:paraId="6367A11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Сергей:</w:t>
      </w:r>
      <w:r w:rsidRPr="00B35B7B">
        <w:rPr>
          <w:rFonts w:ascii="Franklin Gothic Book" w:hAnsi="Franklin Gothic Book" w:cs="Arial"/>
          <w:bCs/>
          <w:sz w:val="24"/>
          <w:szCs w:val="24"/>
        </w:rPr>
        <w:t xml:space="preserve"> Если убрать всю лишнюю притянутую пургу, вместо 10 часов двух вполне бы хватило.</w:t>
      </w:r>
    </w:p>
    <w:p w14:paraId="199C947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что за эти 2 часа можно бы было оставить?</w:t>
      </w:r>
    </w:p>
    <w:p w14:paraId="26F8D5F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Сергей:</w:t>
      </w:r>
      <w:r w:rsidRPr="00B35B7B">
        <w:rPr>
          <w:rFonts w:ascii="Franklin Gothic Book" w:hAnsi="Franklin Gothic Book" w:cs="Arial"/>
          <w:bCs/>
          <w:sz w:val="24"/>
          <w:szCs w:val="24"/>
        </w:rPr>
        <w:t xml:space="preserve"> Заставки сократить раза в 4. И там несколько минут, где он просто идет по улице. Для чего это?</w:t>
      </w:r>
    </w:p>
    <w:p w14:paraId="3335A08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Согласна. </w:t>
      </w:r>
    </w:p>
    <w:p w14:paraId="2B5B2FA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Сергей:</w:t>
      </w:r>
      <w:r w:rsidRPr="00B35B7B">
        <w:rPr>
          <w:rFonts w:ascii="Franklin Gothic Book" w:hAnsi="Franklin Gothic Book" w:cs="Arial"/>
          <w:bCs/>
          <w:sz w:val="24"/>
          <w:szCs w:val="24"/>
        </w:rPr>
        <w:t xml:space="preserve"> А таких моментов очень много. Ненужных ответвлений тоже очень много было.</w:t>
      </w:r>
    </w:p>
    <w:p w14:paraId="6441169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за сюжетом было интересно следить иногда. Были какие-то моменты, когда было вообще не интересно за сюжетом следить?</w:t>
      </w:r>
    </w:p>
    <w:p w14:paraId="300CFD7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Вот когда они шли, действительно было скучновато, эти растянутые моменты. Но при этом очень скомкано. Потому что когда я первые серии смотрела, вообще не </w:t>
      </w:r>
      <w:proofErr w:type="spellStart"/>
      <w:r w:rsidRPr="00B35B7B">
        <w:rPr>
          <w:rFonts w:ascii="Franklin Gothic Book" w:hAnsi="Franklin Gothic Book" w:cs="Arial"/>
          <w:bCs/>
          <w:sz w:val="24"/>
          <w:szCs w:val="24"/>
        </w:rPr>
        <w:t>вдупляла</w:t>
      </w:r>
      <w:proofErr w:type="spellEnd"/>
      <w:r w:rsidRPr="00B35B7B">
        <w:rPr>
          <w:rFonts w:ascii="Franklin Gothic Book" w:hAnsi="Franklin Gothic Book" w:cs="Arial"/>
          <w:bCs/>
          <w:sz w:val="24"/>
          <w:szCs w:val="24"/>
        </w:rPr>
        <w:t>, что там, кто кого, кто куда, не понимала, кто из себя что представляет, зачем и почему. Если уж делать сериал, наверное, можно серий поменьше, а сам сериал побольше, чтобы было понятно.</w:t>
      </w:r>
    </w:p>
    <w:p w14:paraId="7D64B12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При этом вся линия скомкана. Линия Акиньшиной с Устюговым, линия Саблиной с главным героем. Эти линии не показаны. Он один день с одной, другой с другой. Они с одной стороны, растянули, с другой стороны, одно событие, потом резко второе, и это непонятно. </w:t>
      </w:r>
    </w:p>
    <w:p w14:paraId="1AEDB0E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имена не запоминаются.</w:t>
      </w:r>
    </w:p>
    <w:p w14:paraId="2BA7CE7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Вообще пара героев и все, да. Никого не запомнила. Все как-то по-разному называются и очень сложно, не запомнишь.</w:t>
      </w:r>
    </w:p>
    <w:p w14:paraId="5FA817B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у них сложные сочетания имени и фамилии?</w:t>
      </w:r>
    </w:p>
    <w:p w14:paraId="4EA3F1E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Нечеткие.</w:t>
      </w:r>
    </w:p>
    <w:p w14:paraId="0283D38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Очень частые переходы. Все друга как-то называли. Ты не успеваешь понять, потом все путаешь.</w:t>
      </w:r>
    </w:p>
    <w:p w14:paraId="1656CD1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А потом он умер. </w:t>
      </w:r>
    </w:p>
    <w:p w14:paraId="1B07C10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кажется, вообще, что сам фильм – это закос под </w:t>
      </w:r>
      <w:proofErr w:type="spellStart"/>
      <w:r w:rsidRPr="00B35B7B">
        <w:rPr>
          <w:rFonts w:ascii="Franklin Gothic Book" w:hAnsi="Franklin Gothic Book" w:cs="Arial"/>
          <w:bCs/>
          <w:sz w:val="24"/>
          <w:szCs w:val="24"/>
        </w:rPr>
        <w:t>стилек</w:t>
      </w:r>
      <w:proofErr w:type="spellEnd"/>
      <w:r w:rsidRPr="00B35B7B">
        <w:rPr>
          <w:rFonts w:ascii="Franklin Gothic Book" w:hAnsi="Franklin Gothic Book" w:cs="Arial"/>
          <w:bCs/>
          <w:sz w:val="24"/>
          <w:szCs w:val="24"/>
        </w:rPr>
        <w:t xml:space="preserve"> какой-то, декорации, костюмчики, все такое, а в сюжет просто быстро понакидали, чтобы это как-то быстро применить на практике, и вот все из чего могли, слепили, но главное, что картинка красивая. Больше про картинку, чем про сюжет.</w:t>
      </w:r>
    </w:p>
    <w:p w14:paraId="1385252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Костюмы, декорации были сначала, а сюжет появился потом?</w:t>
      </w:r>
    </w:p>
    <w:p w14:paraId="75EFFDF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12EE1B8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У них костюмы были, как в Острых Козырьках?</w:t>
      </w:r>
    </w:p>
    <w:p w14:paraId="53A227F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0EE3EB2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да.</w:t>
      </w:r>
    </w:p>
    <w:p w14:paraId="58BFED8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что с Козырьками?</w:t>
      </w:r>
    </w:p>
    <w:p w14:paraId="5608827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Костюмы похожи.</w:t>
      </w:r>
    </w:p>
    <w:p w14:paraId="1F8256C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 сериал такой.</w:t>
      </w:r>
    </w:p>
    <w:p w14:paraId="66476BE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Похожие там были костюмы?</w:t>
      </w:r>
    </w:p>
    <w:p w14:paraId="5D0265F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Идентичные. </w:t>
      </w:r>
    </w:p>
    <w:p w14:paraId="400D81C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Взяли такие же костюмы, и сюда их?</w:t>
      </w:r>
    </w:p>
    <w:p w14:paraId="6139789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Свечку не держал, не знаю, но было похоже. </w:t>
      </w:r>
    </w:p>
    <w:p w14:paraId="74D491B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 было в сериале что-то, что показалось вам убедительным, правдоподобным? </w:t>
      </w:r>
    </w:p>
    <w:p w14:paraId="19E64D2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кажется, смерти. </w:t>
      </w:r>
    </w:p>
    <w:p w14:paraId="3329C16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Наверное, это единственное, что правдоподобно. </w:t>
      </w:r>
    </w:p>
    <w:p w14:paraId="63EC90A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Кстати, там был момент, когда светленький мальчик этот бил кого-то ногами на полу, в общем, там было видно, что он не коснулся, там такой ляп был серьезный. Но при этом, конечно, было круто по спецэффектам, музыка и так далее, но было видно, что он его не ударил.</w:t>
      </w:r>
    </w:p>
    <w:p w14:paraId="0575945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 силой мысли его был. </w:t>
      </w:r>
    </w:p>
    <w:p w14:paraId="0AC94A6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 что было правдоподобного? </w:t>
      </w:r>
    </w:p>
    <w:p w14:paraId="673898C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Что количество смертей и отношение к русским так же, как в Брате было, как относились к русским, то есть, недолюбливали их. Я думаю, сейчас мало чего изменилось. Община, получается.</w:t>
      </w:r>
    </w:p>
    <w:p w14:paraId="014AD79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Такая община в этом мире.</w:t>
      </w:r>
    </w:p>
    <w:p w14:paraId="2F3CF9D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За бугром, да. </w:t>
      </w:r>
    </w:p>
    <w:p w14:paraId="5149AC5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Что-то еще было?</w:t>
      </w:r>
    </w:p>
    <w:p w14:paraId="12652E8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Нищета и отчаяние правдоподобное.</w:t>
      </w:r>
    </w:p>
    <w:p w14:paraId="4EB7CE8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мне все было правдоподобно, и история, и сюжет, и игра актеров, за исключением нескольких моментов. Если на них не обращать внимание, то прям очень реалистично для меня это было, я поверила.</w:t>
      </w:r>
    </w:p>
    <w:p w14:paraId="7C7A31A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Кстати, как вам игра актеров.</w:t>
      </w:r>
    </w:p>
    <w:p w14:paraId="76CFF17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Мы это еще обсудим. Что-то еще, может быть, было убедительное?</w:t>
      </w:r>
    </w:p>
    <w:p w14:paraId="226F50C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очень понравилась линия про больницу, про врачей. Потому что, мне кажется, реально такое могло быть, что главный врач уверен, что он главный, и он не хочет, чтобы его кто-то затмил какими-то изобретениями. Очень я верила, что такое реально может быть. Мне кажется, такое даже бывало. </w:t>
      </w:r>
    </w:p>
    <w:p w14:paraId="2379AC9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многие, кто поступали, как твари, в жизни такое есть, правдоподобно.</w:t>
      </w:r>
    </w:p>
    <w:p w14:paraId="0DDF0AB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Хорошо. И мы еже говорили о том, что не убедительно и неправдоподобно. Что-то еще можете назвать? </w:t>
      </w:r>
    </w:p>
    <w:p w14:paraId="40AA59C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Ярослав:</w:t>
      </w:r>
      <w:r w:rsidRPr="00B35B7B">
        <w:rPr>
          <w:rFonts w:ascii="Franklin Gothic Book" w:hAnsi="Franklin Gothic Book" w:cs="Arial"/>
          <w:bCs/>
          <w:sz w:val="24"/>
          <w:szCs w:val="24"/>
        </w:rPr>
        <w:t xml:space="preserve"> Неправдоподобно, наверное, как в тюрьме содержали, потому что опять же, доктора забрали в тюрьму, и в этом же халате его кинули за решетку. Это странно. В тюрьме должны были переодеть и по-другому соглашусь. </w:t>
      </w:r>
    </w:p>
    <w:p w14:paraId="6244197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С Ярославом соглашусь. Момент, когда пришли убивать русских, так спокойненько американцы зашли, никто их не остановил, они всех расстреляли и пошли. </w:t>
      </w:r>
    </w:p>
    <w:p w14:paraId="6990C33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там же показали.</w:t>
      </w:r>
    </w:p>
    <w:p w14:paraId="719DF38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Но никто их не остановил. Мне кажется, в жизни такого не было.</w:t>
      </w:r>
    </w:p>
    <w:p w14:paraId="5394D7D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наоборот, считаю, что было.</w:t>
      </w:r>
    </w:p>
    <w:p w14:paraId="102828F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Вполне.</w:t>
      </w:r>
    </w:p>
    <w:p w14:paraId="6FB7925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кажется, правдоподобно. Но мне не понравилось, как в 1 серии, во-первых, герои легко выпутывались, на ринге его били, били, он уже сознание теряет, а потом такой "Я вспомнил свою жену", вставал и начал драться.</w:t>
      </w:r>
    </w:p>
    <w:p w14:paraId="7076304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Второе дыхание.</w:t>
      </w:r>
    </w:p>
    <w:p w14:paraId="01270CC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И потом как они узнавали все эти планы, мало показали, откуда у них столько информации. Понятно, что они через проституток, через еще кого-то, но сначала все плохо, плохо, а потом они раз, выплыли на лодке и всех спасли. Как они узнали, как они эту лодку нашли, как они без фонаря так приплыли? Всегда находили дома, где они прятались. Все это так странно было и нереалистично, то, как они всегда знали, где что будет, когда кого расстреляли. В последних сериях это улетучились, там начали стрелять, но в первых было, что просто появляются и в последний момент спасают. </w:t>
      </w:r>
    </w:p>
    <w:p w14:paraId="5222FBC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 счет неправдоподобности хотел бы, по-моему, еще не называли два момента, озвучить, первый, в 4 или 5 серии, когда он бухает в кабаке и Акиньшину тащит в уборную с известной целью, он видит в зеркале свою жену и кулаком разбивает зеркало. Прям посреди самого процесса с этой Акиньшиной. Это настолько дико выглядит и не нормально. Я чуть не засмеялся в голос с этой сцены. Вторая, это то, что этого банкира, главного антагониста, у него был помощник, и этот банкир в порыве ярости ему прострелил ноги, и после этого он как ни в чем не бывало просто с тросточкой возвращается к нему на работу. Мне кажется, человек не пошел бы дальше работать с тем, кто ему ноги прострелил.</w:t>
      </w:r>
    </w:p>
    <w:p w14:paraId="2322AD7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Это было тоже как-то так.</w:t>
      </w:r>
    </w:p>
    <w:p w14:paraId="0465397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3A5A93E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Сцена интимная, когда на Акиньшину накинулся американец богатый, и он ее там типа это, это было вообще неправдоподобно, он даже не расстегнул штаны, ничего. Это прям сто процентов нереально. И когда в туалете этот тоже был с Акиньшиной, он такой отвернулся. У тебя даже, блин, там ничего не это. Лучше бы это не показали. А так было видно, что он такой.</w:t>
      </w:r>
    </w:p>
    <w:p w14:paraId="3FE7C5B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Они всегда в одежде были.</w:t>
      </w:r>
    </w:p>
    <w:p w14:paraId="39984F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Американец точно не расстегивал брюки. Это было видно. </w:t>
      </w:r>
    </w:p>
    <w:p w14:paraId="2325215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Вопрос ко всем. А порекомендовали бы своим друзьям, родственникам, знакомым?</w:t>
      </w:r>
    </w:p>
    <w:p w14:paraId="627BFCD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Точно нет.</w:t>
      </w:r>
    </w:p>
    <w:p w14:paraId="499E8FF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Нет.</w:t>
      </w:r>
    </w:p>
    <w:p w14:paraId="6306508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044CE5D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Так можно без друзей остаться. </w:t>
      </w:r>
    </w:p>
    <w:p w14:paraId="151996C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если порекомендовали бы, то кому и почему?</w:t>
      </w:r>
    </w:p>
    <w:p w14:paraId="11B978C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Родителям, наверное, точно. Потому что родители любители истории, особенно мама, того, что было в прошлом. Я думаю, ей бы было интересно посмотреть, что там. Я думаю, так же, как и я, она бы потом села почитать про Константинополь, про то, как это все было, насколько это совпадает с сериалом. И может быть, друзьям на фон поставить. Посмотреть. Может быть, в принципе, я бы еще раз посмотрел. Потому что постоянно динамика, постоянно что-то происходит. Единственное, да, тяжело следить за сюжетом, потому что постоянно что-то происходит, но с другой стороны, динамика в тонусе постоянно держит, и костюмы, музыка, эффекты, все, в принципе, на нормальном уровне, и с друзьями можно было посмотреть, не вдаваясь сильно в сюжет. </w:t>
      </w:r>
    </w:p>
    <w:p w14:paraId="135B3E2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Настя.</w:t>
      </w:r>
    </w:p>
    <w:p w14:paraId="2E6BA85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Настя:</w:t>
      </w:r>
      <w:r w:rsidRPr="00B35B7B">
        <w:rPr>
          <w:rFonts w:ascii="Franklin Gothic Book" w:hAnsi="Franklin Gothic Book" w:cs="Arial"/>
          <w:bCs/>
          <w:sz w:val="24"/>
          <w:szCs w:val="24"/>
        </w:rPr>
        <w:t xml:space="preserve"> Везде, где был вопрос, порекомендовали бы вы, я ставила везде 9 или 10. Но если вопрос, порекомендовала бы я, это не вопрос, порекомендовала бы, а если меня бы спросили норм или не норм, я бы сказала – да, но именно рекомендовать я никогда не буду, потому что у всех разные вкусы, и всем нравится разное, и меня никогда не спрашивали, какой фильм посмотреть. Мне кажется, каждый сам выбирает. Но именно вот этот вопрос, я на него ответила так.</w:t>
      </w:r>
    </w:p>
    <w:p w14:paraId="73270E5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если норм или не норм спросили бы, кто порекомендовал бы еще, может быть?</w:t>
      </w:r>
    </w:p>
    <w:p w14:paraId="3C5D100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бы порекомендовала мужу, потому что он в целом любит такую всю тематику, он меня всего на год старше, ему 29, но даже посмотрев трейлер на </w:t>
      </w:r>
      <w:proofErr w:type="spellStart"/>
      <w:r w:rsidRPr="00B35B7B">
        <w:rPr>
          <w:rFonts w:ascii="Franklin Gothic Book" w:hAnsi="Franklin Gothic Book" w:cs="Arial"/>
          <w:bCs/>
          <w:sz w:val="24"/>
          <w:szCs w:val="24"/>
        </w:rPr>
        <w:t>Кинопоиске</w:t>
      </w:r>
      <w:proofErr w:type="spellEnd"/>
      <w:r w:rsidRPr="00B35B7B">
        <w:rPr>
          <w:rFonts w:ascii="Franklin Gothic Book" w:hAnsi="Franklin Gothic Book" w:cs="Arial"/>
          <w:bCs/>
          <w:sz w:val="24"/>
          <w:szCs w:val="24"/>
        </w:rPr>
        <w:t xml:space="preserve">, он сказал – "Да, я бы посмотрел, но только если бы он где-то попался. Но так, чтобы целенаправленно – </w:t>
      </w:r>
      <w:r w:rsidRPr="00B35B7B">
        <w:rPr>
          <w:rFonts w:ascii="Franklin Gothic Book" w:hAnsi="Franklin Gothic Book" w:cs="Arial"/>
          <w:bCs/>
          <w:sz w:val="24"/>
          <w:szCs w:val="24"/>
          <w:lang w:val="en-US"/>
        </w:rPr>
        <w:t>so</w:t>
      </w:r>
      <w:r w:rsidRPr="00B35B7B">
        <w:rPr>
          <w:rFonts w:ascii="Franklin Gothic Book" w:hAnsi="Franklin Gothic Book" w:cs="Arial"/>
          <w:bCs/>
          <w:sz w:val="24"/>
          <w:szCs w:val="24"/>
        </w:rPr>
        <w:t>-</w:t>
      </w:r>
      <w:r w:rsidRPr="00B35B7B">
        <w:rPr>
          <w:rFonts w:ascii="Franklin Gothic Book" w:hAnsi="Franklin Gothic Book" w:cs="Arial"/>
          <w:bCs/>
          <w:sz w:val="24"/>
          <w:szCs w:val="24"/>
          <w:lang w:val="en-US"/>
        </w:rPr>
        <w:t>so</w:t>
      </w:r>
      <w:r w:rsidRPr="00B35B7B">
        <w:rPr>
          <w:rFonts w:ascii="Franklin Gothic Book" w:hAnsi="Franklin Gothic Book" w:cs="Arial"/>
          <w:bCs/>
          <w:sz w:val="24"/>
          <w:szCs w:val="24"/>
        </w:rPr>
        <w:t>".</w:t>
      </w:r>
    </w:p>
    <w:p w14:paraId="593D4EE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целенаправленно почему нет, если он любит такую тематику?</w:t>
      </w:r>
    </w:p>
    <w:p w14:paraId="200A17F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Видимо, его не совсем трейлер зацепил. То есть, если бы было где-то по телеку, остановился бы, но так целенаправленно зайти на онлайн сервис, такого бы не было.</w:t>
      </w:r>
    </w:p>
    <w:p w14:paraId="3E46433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Чего-то в трейлере не хватило.</w:t>
      </w:r>
    </w:p>
    <w:p w14:paraId="288D385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4CB77DF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Такая ремарка не совсем по вопросу. Когда спрашивали по игре актеров, я не сравнивала с какими-то иностранными, я сравнивала, как русские играют, с теми русскими, которые есть у нас в понимании. Мне кажется, у всех есть понимание, что русские не умеют играть, не умеют делать фильмы. Если русский фильм, это фильм говно априори. А именно здесь мне понравилось, как сыграли русские, потому что это было удивительно, как будто они выросли и стали наконец нормально играть. </w:t>
      </w:r>
    </w:p>
    <w:p w14:paraId="3668E33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Мы обсудим еще игру актеров. Может быть, кто-то кому-то еще порекомендовал бы по каким-то причинам, друзьям, родственникам? Сказали, что точно не рекомендовали бы, а то можно друзей потерять. Реально можно друзей потерять?</w:t>
      </w:r>
    </w:p>
    <w:p w14:paraId="70E2B24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Конечно нет. Друзей если терять, то явно не из-за такого. </w:t>
      </w:r>
    </w:p>
    <w:p w14:paraId="43DEA8E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Поговорим про персонажи. Был такой персонаж, главный герой сериала, русский офицер Сергей Львович Нератов. Вот как бы вы могли его охарактеризовать в 2-3 словах, какой он вообще человек?</w:t>
      </w:r>
    </w:p>
    <w:p w14:paraId="5001C47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Контуженный.</w:t>
      </w:r>
    </w:p>
    <w:p w14:paraId="6ED9CA7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proofErr w:type="spellStart"/>
      <w:r w:rsidRPr="00B35B7B">
        <w:rPr>
          <w:rFonts w:ascii="Franklin Gothic Book" w:hAnsi="Franklin Gothic Book" w:cs="Arial"/>
          <w:bCs/>
          <w:sz w:val="24"/>
          <w:szCs w:val="24"/>
        </w:rPr>
        <w:t>ПТСРщик</w:t>
      </w:r>
      <w:proofErr w:type="spellEnd"/>
      <w:r w:rsidRPr="00B35B7B">
        <w:rPr>
          <w:rFonts w:ascii="Franklin Gothic Book" w:hAnsi="Franklin Gothic Book" w:cs="Arial"/>
          <w:bCs/>
          <w:sz w:val="24"/>
          <w:szCs w:val="24"/>
        </w:rPr>
        <w:t>.</w:t>
      </w:r>
    </w:p>
    <w:p w14:paraId="3438FF8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Травмированный, но с достоинством.</w:t>
      </w:r>
    </w:p>
    <w:p w14:paraId="09B00F8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Смелый.</w:t>
      </w:r>
    </w:p>
    <w:p w14:paraId="4251537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Противоречивый. </w:t>
      </w:r>
    </w:p>
    <w:p w14:paraId="44FBBB6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 чем противоречие?</w:t>
      </w:r>
    </w:p>
    <w:p w14:paraId="0850F04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Стремление и сохранить свои идеалы или остатки от них, и при этом достичь практических целей, которые необходимы ему и русской общине в данный момент.</w:t>
      </w:r>
    </w:p>
    <w:p w14:paraId="241DA9E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Камилла, каким он показался?</w:t>
      </w:r>
    </w:p>
    <w:p w14:paraId="210CF1C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 xml:space="preserve">В принципе, то же самое. Смелый, немножко отстраненный. </w:t>
      </w:r>
    </w:p>
    <w:p w14:paraId="08A3D20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Мария, какой?</w:t>
      </w:r>
    </w:p>
    <w:p w14:paraId="0FBD50F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Мария:</w:t>
      </w:r>
      <w:r w:rsidRPr="00B35B7B">
        <w:rPr>
          <w:rFonts w:ascii="Franklin Gothic Book" w:hAnsi="Franklin Gothic Book" w:cs="Arial"/>
          <w:bCs/>
          <w:sz w:val="24"/>
          <w:szCs w:val="24"/>
        </w:rPr>
        <w:t xml:space="preserve"> За справедливость. И эмоциональный. И он в моменте. Допустим, сначала Акиньшину оставил, обещал ее не трогать. Потом он в моменте такой – нет, все-таки, пойду я разберусь с ребенком. То есть, импульсивный такой. </w:t>
      </w:r>
    </w:p>
    <w:p w14:paraId="6CD8590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Вот он такой вот. А какие чувства он вызывает, главный герой?</w:t>
      </w:r>
    </w:p>
    <w:p w14:paraId="42DBD24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Мерзкие.</w:t>
      </w:r>
    </w:p>
    <w:p w14:paraId="061E05B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Из-за истории с Серафимой?</w:t>
      </w:r>
    </w:p>
    <w:p w14:paraId="48CE323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Серафима, это главная для меня причина. То, как он мечется между двумя женщинами, это для меня тоже очень странно. И в принципе, если бы он ничего этого не начинал, если бы русские продолжали жить тихо и потом куда-то перебрались, если бы он не заступился за проститутку и старался бы по-тихому действовать, мне кажется, всех бы не расстреляли. И Серафима, она могли бы уехать, но осталась из-за него, ну это бред. </w:t>
      </w:r>
    </w:p>
    <w:p w14:paraId="2969680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proofErr w:type="spellStart"/>
      <w:r w:rsidRPr="00B35B7B">
        <w:rPr>
          <w:rFonts w:ascii="Franklin Gothic Book" w:hAnsi="Franklin Gothic Book" w:cs="Arial"/>
          <w:bCs/>
          <w:sz w:val="24"/>
          <w:szCs w:val="24"/>
        </w:rPr>
        <w:t>Любов</w:t>
      </w:r>
      <w:proofErr w:type="spellEnd"/>
      <w:r w:rsidRPr="00B35B7B">
        <w:rPr>
          <w:rFonts w:ascii="Franklin Gothic Book" w:hAnsi="Franklin Gothic Book" w:cs="Arial"/>
          <w:bCs/>
          <w:sz w:val="24"/>
          <w:szCs w:val="24"/>
        </w:rPr>
        <w:t>!</w:t>
      </w:r>
    </w:p>
    <w:p w14:paraId="4BC8E50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кажется, он очень отчаянный человек, который все потерял, и все эти действия оправдывает то, что ему нечего терять, он действует уже на инстинкте, свое достоинство сохранять. Чувство вызывал, на самом деле, наверное, пока не умер Саблин, он не вызывал никаких чувств, просто был решительный и шел до конца. Если он что-то делает, то делает это как надо. А потом в конце, конечно, уже наложилось очень многое. В принципе, эмоций каких-то супер он не вызывал, потому что сам по себе не очень проявлял эмоции.</w:t>
      </w:r>
    </w:p>
    <w:p w14:paraId="750638F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Вызвало уважение, даже несмотря на то, что он метался между женщинами, мне кажется, в то время это было нормально, и в принципе, так жили. И то, что он спасал эту проститутку, у него выбора в то время не было, ей надо было как-то выживать, блин, она не по доброй воле ей стало. Поэтому все равно уважение вызывает. </w:t>
      </w:r>
    </w:p>
    <w:p w14:paraId="0AC55C1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У меня противоречивые чувства. Потому что он мог пройти мимо, не трогать эту ситуацию, но при этом я не знаю, что он хотел, показать себя героем или он хотел заступиться за женщину, потому что несправедливость. А по поводу того, что он метался между двумя женщинами, он не метался, он изначально сказал, что не любит эту Акиньшину. </w:t>
      </w:r>
    </w:p>
    <w:p w14:paraId="506B97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Деньги вроде совал ей, когда в туалет понес, как проститутке. </w:t>
      </w:r>
    </w:p>
    <w:p w14:paraId="4A9F267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5692B84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Они переспали.</w:t>
      </w:r>
    </w:p>
    <w:p w14:paraId="55B580D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Но за деньги же. За деньги можно.</w:t>
      </w:r>
    </w:p>
    <w:p w14:paraId="2F1BD52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И вообще я не поняла, был еще момент, когда сказал этот турок, который сказал, что надо от Саблина избавиться, но надо его убить, и без этого он Серафиму не вернет. А зачем? Можно было его как-то скрыть, сказал, что он его убил. Кто проверит? Там же не придет турок и не попросит показать труп. То есть, можно было как-то сохранить ему жизнь, и тогда бы Серафима не была так одиноко. </w:t>
      </w:r>
    </w:p>
    <w:p w14:paraId="59CC087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Савва, какие чувства вызывает?</w:t>
      </w:r>
    </w:p>
    <w:p w14:paraId="036E716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Савва: </w:t>
      </w:r>
      <w:r w:rsidRPr="00B35B7B">
        <w:rPr>
          <w:rFonts w:ascii="Franklin Gothic Book" w:hAnsi="Franklin Gothic Book" w:cs="Arial"/>
          <w:bCs/>
          <w:sz w:val="24"/>
          <w:szCs w:val="24"/>
        </w:rPr>
        <w:t xml:space="preserve">Я не знаю, ему я просто не поверил, его не раскрыли, он делал непонятные действия, для меня, поэтому никаких эмоций. </w:t>
      </w:r>
    </w:p>
    <w:p w14:paraId="3F01A65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какие были ключевые моменты, где поступки и мотивы были непонятны, не раскрыты?</w:t>
      </w:r>
    </w:p>
    <w:p w14:paraId="3D57C96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Такого много.</w:t>
      </w:r>
    </w:p>
    <w:p w14:paraId="6BD62DD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С чего бы начать? </w:t>
      </w:r>
    </w:p>
    <w:p w14:paraId="12A863A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Начните с чего-нибудь.</w:t>
      </w:r>
    </w:p>
    <w:p w14:paraId="61039E1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proofErr w:type="spellStart"/>
      <w:r w:rsidRPr="00B35B7B">
        <w:rPr>
          <w:rFonts w:ascii="Franklin Gothic Book" w:hAnsi="Franklin Gothic Book" w:cs="Arial"/>
          <w:bCs/>
          <w:sz w:val="24"/>
          <w:szCs w:val="24"/>
        </w:rPr>
        <w:t>Перепатриот</w:t>
      </w:r>
      <w:proofErr w:type="spellEnd"/>
      <w:r w:rsidRPr="00B35B7B">
        <w:rPr>
          <w:rFonts w:ascii="Franklin Gothic Book" w:hAnsi="Franklin Gothic Book" w:cs="Arial"/>
          <w:bCs/>
          <w:sz w:val="24"/>
          <w:szCs w:val="24"/>
        </w:rPr>
        <w:t>.</w:t>
      </w:r>
    </w:p>
    <w:p w14:paraId="62D58AF6" w14:textId="1C9D2F06"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 любовная линия. И опять же, с самого начала он был таким аскетом, и за какую-то бравую идею ходил в этих шмотках, а потом был герой, он ему помогал, с делами, они нашли какую-то комнату, и всё типа пошли деньги, ресторан, он все отобрал, все себе, новые шмотки.</w:t>
      </w:r>
    </w:p>
    <w:p w14:paraId="3540E3B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Аскетизм куда-то делся.</w:t>
      </w:r>
    </w:p>
    <w:p w14:paraId="156C05D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куда делся аскетизм. Или вот в любовной линии с Саблиной. Поначалу он был просто как скалой, на своих движениях этих травматических, потом откуда-то он понял, что он ее любит. Нам показали одну сцену, где он улыбался и мило разговаривал. Тоже зачем? </w:t>
      </w:r>
    </w:p>
    <w:p w14:paraId="6C28212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На самом деле, было ощущение, что главный герой вообще никого не любит, кроме своей умершей жены, с ребенком. Там он переспал, и образ жены, там он лежит вместе с Саблиной, и образ жены. А потом, когда я, типа тебя люблю, </w:t>
      </w:r>
      <w:proofErr w:type="spellStart"/>
      <w:r w:rsidRPr="00B35B7B">
        <w:rPr>
          <w:rFonts w:ascii="Franklin Gothic Book" w:hAnsi="Franklin Gothic Book" w:cs="Arial"/>
          <w:bCs/>
          <w:sz w:val="24"/>
          <w:szCs w:val="24"/>
        </w:rPr>
        <w:t>бла-бла-бла</w:t>
      </w:r>
      <w:proofErr w:type="spellEnd"/>
      <w:r w:rsidRPr="00B35B7B">
        <w:rPr>
          <w:rFonts w:ascii="Franklin Gothic Book" w:hAnsi="Franklin Gothic Book" w:cs="Arial"/>
          <w:bCs/>
          <w:sz w:val="24"/>
          <w:szCs w:val="24"/>
        </w:rPr>
        <w:t>, потом они вместе пошли типа в бар, ну ты иди, я решу проблему и к тебе вернусь. То есть, как-то странно. Переключение с этих политических действий, за родину, за всё, и любовное. У меня это непонимание.</w:t>
      </w:r>
    </w:p>
    <w:p w14:paraId="5A8DBE0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И оно не складывалось в единое.</w:t>
      </w:r>
    </w:p>
    <w:p w14:paraId="0ABFBDA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 конце когда остается одна Акиньшина, Саблина умирает, он остается с ней, хотя он ее не любит.</w:t>
      </w:r>
    </w:p>
    <w:p w14:paraId="78DA8DF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непонятно.</w:t>
      </w:r>
    </w:p>
    <w:p w14:paraId="7385640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Непонятно, что происходит.</w:t>
      </w:r>
    </w:p>
    <w:p w14:paraId="5F5BEB1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только в середине поняла, что он главный герой, когда его выбрали, и то, не сразу поняла, когда его выбрали, а только в середине поняла, что его не убьют, потому что он главный герой. </w:t>
      </w:r>
    </w:p>
    <w:p w14:paraId="6455A26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Смотрите, у кого-то было такое, что не воспринимали его как главного героя?</w:t>
      </w:r>
    </w:p>
    <w:p w14:paraId="4443F7E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В самом начале первой серии. Когда я сказал, </w:t>
      </w:r>
      <w:proofErr w:type="spellStart"/>
      <w:r w:rsidRPr="00B35B7B">
        <w:rPr>
          <w:rFonts w:ascii="Franklin Gothic Book" w:hAnsi="Franklin Gothic Book" w:cs="Arial"/>
          <w:bCs/>
          <w:sz w:val="24"/>
          <w:szCs w:val="24"/>
        </w:rPr>
        <w:t>перепатриот</w:t>
      </w:r>
      <w:proofErr w:type="spellEnd"/>
      <w:r w:rsidRPr="00B35B7B">
        <w:rPr>
          <w:rFonts w:ascii="Franklin Gothic Book" w:hAnsi="Franklin Gothic Book" w:cs="Arial"/>
          <w:bCs/>
          <w:sz w:val="24"/>
          <w:szCs w:val="24"/>
        </w:rPr>
        <w:t xml:space="preserve">, когда патриотизм уже нездоровый, когда он без патронов отправил целый взвод на убой, грубо говоря, и что они могли против орудий сделать со штыками? Он же единственный выжил. Тогда уже было понятно, что он будет главный герой, потому что с него все началось. Кстати, до последнего думал, что он успеет в последний момент на корабль, чуть ли не в прыжке запрыгнет. </w:t>
      </w:r>
    </w:p>
    <w:p w14:paraId="7E89178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У меня он сразу оставил впечатление, что он главный герой, потому что он там едет на пароходе, папироску курит, на этом таможенном контроле сразу, его действия разбираются, и ему больше всего экранного времени уделено. А Саблин появляется вторично, он сразу подает себя как второго главного героя. И еще если о главных героях говорить, меня сильно удивило, как быстро убили Саблина. Просто в середине сериала. Это нелогично, его просто убили и все.</w:t>
      </w:r>
    </w:p>
    <w:p w14:paraId="6C5876F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думала, он до конца будет. </w:t>
      </w:r>
    </w:p>
    <w:p w14:paraId="18DA16A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я думал, до последней серии он сто процентов будет.</w:t>
      </w:r>
    </w:p>
    <w:p w14:paraId="01A34AC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было такое, что его не хватало?</w:t>
      </w:r>
    </w:p>
    <w:p w14:paraId="707771E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не хватало. </w:t>
      </w:r>
    </w:p>
    <w:p w14:paraId="315A8A8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говорю, была бы хорошая идея, если бы они его как-то спрятали или не убили, а потом бац, он живой.</w:t>
      </w:r>
    </w:p>
    <w:p w14:paraId="79825FE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Серафиму убили. Когда он за любовь пошла, а не поехала никуда, я подумала – ну ты дура, господи, просто дура.</w:t>
      </w:r>
    </w:p>
    <w:p w14:paraId="19A5CD2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08BB251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я так и знала, что она не поедет, а ее пристрелят, сто процентов.</w:t>
      </w:r>
    </w:p>
    <w:p w14:paraId="0E89818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 счет того, что она дура, было хорошо показано во 2 серии, когда их ведут эти турки палить, громить, она говорит, заходит в эту казарму, барак, где они жили, "Я буду с вами убирать", и эта женщина рыжая говорит – "Господи, богатая дура". Я на сто процентов был с ней согласен.</w:t>
      </w:r>
    </w:p>
    <w:p w14:paraId="4C3AB9A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Ну тупая.</w:t>
      </w:r>
    </w:p>
    <w:p w14:paraId="03F25DC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Это было логично.</w:t>
      </w:r>
    </w:p>
    <w:p w14:paraId="0404175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Кстати говоря, еще с первой серии. Когда она улыбнулась на границе. </w:t>
      </w:r>
    </w:p>
    <w:p w14:paraId="2BFF8CF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Молодая дура. Нельзя было думать немножко о себе? Если ты так сильно любишь главного героя, но это уже вопрос к сценаристам, можно бы было нарисовать ее образ более вдумчиво?</w:t>
      </w:r>
    </w:p>
    <w:p w14:paraId="05CEBF7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Наоборот, раньше было именно так, бабы были полные дуры. А сейчас бабы поумнели, и нам этого не понять.</w:t>
      </w:r>
    </w:p>
    <w:p w14:paraId="6793D76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Мне кажется, это так специально показали ее как дурочку, потому что, во-первых, она воспитывалась без родителей, по-моему, какое-то время у тети, потом у брата, и брат был все время на заработках. Поэтому воспитания у нее не было. То есть, поэтому брат ее постоянно везде оберегал, и соответственно, это ребячество у нее сохранялось до такого возраста. Поэтому, мне кажется, тут ее хорошо показали. </w:t>
      </w:r>
    </w:p>
    <w:p w14:paraId="2DBB537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Хорошо. А были в сериале какие-то моменты, когда поступки были понятные, обоснованные, логичные? </w:t>
      </w:r>
    </w:p>
    <w:p w14:paraId="067E269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всегда понимала, почему герои так поступают. То есть, я понимала, что это может быть и неразумно, и жестоко. Я понимала – блин, а выбора не было.</w:t>
      </w:r>
    </w:p>
    <w:p w14:paraId="309C573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Что не было выбора.</w:t>
      </w:r>
    </w:p>
    <w:p w14:paraId="78C9937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Каждый выживал, как мог.</w:t>
      </w:r>
    </w:p>
    <w:p w14:paraId="682B43E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Евгений, как он вам вообще, какое от него осталось впечатление, настолько все, что он делал, было понятно, логично?</w:t>
      </w:r>
    </w:p>
    <w:p w14:paraId="5ED9B32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Евгений: </w:t>
      </w:r>
      <w:r w:rsidRPr="00B35B7B">
        <w:rPr>
          <w:rFonts w:ascii="Franklin Gothic Book" w:hAnsi="Franklin Gothic Book" w:cs="Arial"/>
          <w:bCs/>
          <w:sz w:val="24"/>
          <w:szCs w:val="24"/>
        </w:rPr>
        <w:t>Я считаю, он решал не свои вопросы, а именно проблемы людей, которые к нему обращались. К нему постоянно все шли со своими вопросами, чтобы он решил их вопросы. И если так вспомнить, я не помню, что. Может быть, в первых сериях он хотел что-то сделать для себя, все остальное время он только помогал другим.</w:t>
      </w:r>
    </w:p>
    <w:p w14:paraId="60BA2FF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Потому что у него не было смысла жизни.</w:t>
      </w:r>
    </w:p>
    <w:p w14:paraId="61CEDFE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Кстати, да, это очень хорошо было видно, что этот человек потерял себя, родину, свою семью, и он не мог послужить себе, потому что по сути ему некому было служить. Он мог послужить только этой русской общине, и как-то в этом плане самореализоваться, найти в мире себя дальше.</w:t>
      </w:r>
    </w:p>
    <w:p w14:paraId="5871BF6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идеальные солдаты, которые потеряли все и им нечего больше терять.</w:t>
      </w:r>
    </w:p>
    <w:p w14:paraId="1EC965C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Вот это, потерявший всё, это четко прослеживается.</w:t>
      </w:r>
    </w:p>
    <w:p w14:paraId="2F52717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Это было видно.</w:t>
      </w:r>
    </w:p>
    <w:p w14:paraId="08D6AFF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Вот на войну лучше бы таких брали, а не нормальных. </w:t>
      </w:r>
    </w:p>
    <w:p w14:paraId="2F29DEF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Там была Екатерина, главная героиня, ее уже упоминали.</w:t>
      </w:r>
    </w:p>
    <w:p w14:paraId="745A843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Акиньшина.</w:t>
      </w:r>
    </w:p>
    <w:p w14:paraId="4F8F027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Персонаж Оксаны Акиньшиной. Как вы бы ее могли охарактеризовать в 2-3 словах, она какая вообще?</w:t>
      </w:r>
    </w:p>
    <w:p w14:paraId="3C5DF94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Такое ощущение, что она за полгода постарела лет на 10.</w:t>
      </w:r>
    </w:p>
    <w:p w14:paraId="7C30EA2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Вы про сюжет или про актрису?</w:t>
      </w:r>
    </w:p>
    <w:p w14:paraId="7B94312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Про актрису. Здесь она какая-то мертвая.</w:t>
      </w:r>
    </w:p>
    <w:p w14:paraId="7F2DEA7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Почему такое впечатление?</w:t>
      </w:r>
    </w:p>
    <w:p w14:paraId="1F8A01C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Привычно ее видеть в каких-нибудь комедиях, более активную и не настолько далеко от переднего плана. </w:t>
      </w:r>
    </w:p>
    <w:p w14:paraId="0C73CC1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просто не ее этот образ, да?</w:t>
      </w:r>
    </w:p>
    <w:p w14:paraId="51699E8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Почти без эмоциональный.</w:t>
      </w:r>
    </w:p>
    <w:p w14:paraId="5BF31A1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Вообще ей не верю. Как сказал Сергей, для меня это неправильный выбор актрисы. Начнем с того, что я не люблю Акиньшину вообще, она для меня как амебная рыба всегда. Мне не зашел ее образ. То есть, я ей не поверила. Поэтому мимо.</w:t>
      </w:r>
    </w:p>
    <w:p w14:paraId="183C28D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Галина, скажите.</w:t>
      </w:r>
    </w:p>
    <w:p w14:paraId="56F8779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Галина: </w:t>
      </w:r>
      <w:r w:rsidRPr="00B35B7B">
        <w:rPr>
          <w:rFonts w:ascii="Franklin Gothic Book" w:hAnsi="Franklin Gothic Book" w:cs="Arial"/>
          <w:bCs/>
          <w:sz w:val="24"/>
          <w:szCs w:val="24"/>
        </w:rPr>
        <w:t xml:space="preserve">Если говорить не про именно актрису, а про персонаж, я считаю, она была просто несчастной женщиной, которая безответно любила Нератова, который к ней чувств не испытывал, и в конце он ее выбрал от безысходности, они сошлись. То есть, он взял за руку. И они пошли. Для меня это было без смысла. То есть, он весь сериал говорил, что ее не любит, а потом такой – ой, ладно, пошли. Безысходность. </w:t>
      </w:r>
    </w:p>
    <w:p w14:paraId="15106C0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Она отчаянная.</w:t>
      </w:r>
    </w:p>
    <w:p w14:paraId="320D9E7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в чем?</w:t>
      </w:r>
    </w:p>
    <w:p w14:paraId="4F85051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Из-за того, что по жизни много всякого происходило, и она всегда была одна, она была беззащитной, и приходилось всегда защищаться самой. Почему она в него влюбилась – потому что он ее защитил, и она с ним почувствовала безопасность, а это главная потребность женщины. </w:t>
      </w:r>
    </w:p>
    <w:p w14:paraId="3D21E0C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Савва, какой она вам показалась?</w:t>
      </w:r>
    </w:p>
    <w:p w14:paraId="57B8474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Савва: </w:t>
      </w:r>
      <w:r w:rsidRPr="00B35B7B">
        <w:rPr>
          <w:rFonts w:ascii="Franklin Gothic Book" w:hAnsi="Franklin Gothic Book" w:cs="Arial"/>
          <w:bCs/>
          <w:sz w:val="24"/>
          <w:szCs w:val="24"/>
        </w:rPr>
        <w:t>Я тоже ее не понял, ее не раскрыли, не дали нам предысторию, о чем она. Делала непонятные действия.</w:t>
      </w:r>
    </w:p>
    <w:p w14:paraId="5393F9C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Она оказалась на улице, потому что ее супруг вроде как умер. Но все равно эту историю замяли как-то. Если ты хочешь быть защищенной и не видишь уже своей жизни с главным героем, почему ты тогда не осталась с американцем? Ты его не любишь, да, ты его презирает.</w:t>
      </w:r>
    </w:p>
    <w:p w14:paraId="6EE18EC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 к ней же отвратительна относится. </w:t>
      </w:r>
    </w:p>
    <w:p w14:paraId="5E30039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 общем, я не поняла ее мотивов. Они не были раскрыты.</w:t>
      </w:r>
    </w:p>
    <w:p w14:paraId="7306D62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Нужно было его отравить. </w:t>
      </w:r>
    </w:p>
    <w:p w14:paraId="6853752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Сюжетные линии были непонятные. Может быть, это ляпы.</w:t>
      </w:r>
    </w:p>
    <w:p w14:paraId="64C16BB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самые непонятные какие?</w:t>
      </w:r>
    </w:p>
    <w:p w14:paraId="6B4D7D6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 банкиром английским. Когда главный герой ее отвергает, она такая – "Я буду с банкиром", и уходит к нему. Он к ней плохо относится, она психует, пытается уйти, потом ее главный герой опять же, вызволяет от банкира. И в конце она согласилась на такие условия, что он будет ее содержать, и типа окей, да, без любви, но окей, есть деньги, сын питается, она питается. И в конце она говорит главному герою - "Поехали, у меня есть деньги". Я откладывала все это время деньги. У меня есть деньги. А зачем тебе тогда банкир?</w:t>
      </w:r>
    </w:p>
    <w:p w14:paraId="16D0CE4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Из кармана банкира может быть откладывала.</w:t>
      </w:r>
    </w:p>
    <w:p w14:paraId="63866F5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когда она с банкиром была, тогда и откладывала.</w:t>
      </w:r>
    </w:p>
    <w:p w14:paraId="376ACFA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Но этого не показали, поэтому я этого и не понял. </w:t>
      </w:r>
    </w:p>
    <w:p w14:paraId="17ADDC9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она обокрала банкира.</w:t>
      </w:r>
    </w:p>
    <w:p w14:paraId="03F558C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765C0A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 нужно додумывать сейчас.</w:t>
      </w:r>
    </w:p>
    <w:p w14:paraId="440B0D5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 раскрыто, почему именно она переменила свое мнение. Сначала мы додумали, и вроде было понятно, что ради любви она на это шла, а так, сегодня я иду туда, потом туда, как будто бы она без чувств и без эмоций делала какой-то выбор, не основанный ни на чем.</w:t>
      </w:r>
    </w:p>
    <w:p w14:paraId="770C8C3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Он же к сыну относился не очень, раз заставлял изначально сына руку свою. Может быть, не понравилось, что ладно бы он с ней так обращался, а он с ребенком, ей этого не хотелось. </w:t>
      </w:r>
    </w:p>
    <w:p w14:paraId="376BF53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Вот это, именно, что он заставил.</w:t>
      </w:r>
    </w:p>
    <w:p w14:paraId="43AC2EA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целовать руку в благодарность.</w:t>
      </w:r>
    </w:p>
    <w:p w14:paraId="3F86A26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Камилла, а у вас какое впечатление о ней осталось?</w:t>
      </w:r>
    </w:p>
    <w:p w14:paraId="2B11D65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Не знаю, мне этот персонаж совершенно не понравился. Я понимаю, что ей, наверное, хочется любви, но ребенок должен быть на первом месте в данный момент, с учетом, что она еще и проституткой работала. Надо было как-то пытаться. Ну или продолжала бы и проституткой работать, и с ребенком была. В кадре с ребенком ее мало было, ей было как будто на нее наплевать. Он сам по себе где-то гулял.</w:t>
      </w:r>
    </w:p>
    <w:p w14:paraId="6658778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Согласна. </w:t>
      </w:r>
    </w:p>
    <w:p w14:paraId="6AEF8C6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У нее </w:t>
      </w:r>
      <w:proofErr w:type="spellStart"/>
      <w:r w:rsidRPr="00B35B7B">
        <w:rPr>
          <w:rFonts w:ascii="Franklin Gothic Book" w:hAnsi="Franklin Gothic Book" w:cs="Arial"/>
          <w:bCs/>
          <w:sz w:val="24"/>
          <w:szCs w:val="24"/>
        </w:rPr>
        <w:t>кукуха</w:t>
      </w:r>
      <w:proofErr w:type="spellEnd"/>
      <w:r w:rsidRPr="00B35B7B">
        <w:rPr>
          <w:rFonts w:ascii="Franklin Gothic Book" w:hAnsi="Franklin Gothic Book" w:cs="Arial"/>
          <w:bCs/>
          <w:sz w:val="24"/>
          <w:szCs w:val="24"/>
        </w:rPr>
        <w:t xml:space="preserve"> поехала от всех этих событий. Она иногда приходила в себя, иногда была не очень в себе. </w:t>
      </w:r>
    </w:p>
    <w:p w14:paraId="02E9408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Еще она оказалась действительно непонятно, если не сказать, немножко глупой на фоне рыжей проститутки, которая во второй половине сериала появилась, та абсолютно без принципов, готовая на любое скотство ради достижения своей цели. Вот мне этот персонаж понравился, потому что я ей люто верил. Вот такой может быть проститутка настоящая, которая действительно добивается своих целей несмотря ни на что. А эта, то она с этим банкиром, то она к этому Нератову несется, то она руки в церкви заламывает, то говорит, что грубая любовь на 30 лир дороже стоит. Короче, ни к селу, ни к городу, персонаж вообще невнятный и не рациональный.</w:t>
      </w:r>
    </w:p>
    <w:p w14:paraId="495C51A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Согласен.</w:t>
      </w:r>
    </w:p>
    <w:p w14:paraId="75B4733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Так они проститутками стали не по своей вине.</w:t>
      </w:r>
    </w:p>
    <w:p w14:paraId="26B5F5A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Может быть, рыжая была изначально.</w:t>
      </w:r>
    </w:p>
    <w:p w14:paraId="2D9CEEB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Рыжая была изначально проституткой, проститутка по жизни. А им пришлось стать проститутками, потому что надо было выживать.</w:t>
      </w:r>
    </w:p>
    <w:p w14:paraId="787FACE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Хочешь жить, умей вертеться. </w:t>
      </w:r>
    </w:p>
    <w:p w14:paraId="5519683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Вообще этот момент с проститутками резал глаз весь фильм. Все русские женщины, которые там появлялись, пардон, они шли проститутками работать. Кроме одной. Кроме той рыжей, у которой в самом начале в тифозную комнату ребенка увели. Она какие-то платочки шила в этом бараке, каким-то рукоделием занималась, и детей французскому учила. Это единственный персонаж, который на панель не пошел, все остальные пошли на панель. А что, нельзя было показать что-то более нейтральное? Обязательно надо было в таком свете выставлять?</w:t>
      </w:r>
    </w:p>
    <w:p w14:paraId="4ABF22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Вот война идет. И кем ты будешь? </w:t>
      </w:r>
    </w:p>
    <w:p w14:paraId="2191D42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Ну понятно, но все равно это же сериал. </w:t>
      </w:r>
    </w:p>
    <w:p w14:paraId="7284D36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Какое-то преувеличение. </w:t>
      </w:r>
    </w:p>
    <w:p w14:paraId="6CAE09B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сгущение красок. </w:t>
      </w:r>
    </w:p>
    <w:p w14:paraId="6BB713B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Там же неоднократно говорили, что русских на работу не берут. И показывали, что мужчины работали на корабле, и поэтому им сказали, что их больше на работу не берут.</w:t>
      </w:r>
    </w:p>
    <w:p w14:paraId="697CE8F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Может быть, может быть, да. Но все равно как будто на этом было слишком </w:t>
      </w:r>
      <w:proofErr w:type="spellStart"/>
      <w:r w:rsidRPr="00B35B7B">
        <w:rPr>
          <w:rFonts w:ascii="Franklin Gothic Book" w:hAnsi="Franklin Gothic Book" w:cs="Arial"/>
          <w:bCs/>
          <w:sz w:val="24"/>
          <w:szCs w:val="24"/>
        </w:rPr>
        <w:t>сакцентировано</w:t>
      </w:r>
      <w:proofErr w:type="spellEnd"/>
      <w:r w:rsidRPr="00B35B7B">
        <w:rPr>
          <w:rFonts w:ascii="Franklin Gothic Book" w:hAnsi="Franklin Gothic Book" w:cs="Arial"/>
          <w:bCs/>
          <w:sz w:val="24"/>
          <w:szCs w:val="24"/>
        </w:rPr>
        <w:t xml:space="preserve">. </w:t>
      </w:r>
    </w:p>
    <w:p w14:paraId="780130B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кажется, это фильм очень сильно опошляет, эти сцены про проституток. Можно было просто об этом сказать, но не показывать мерзкие сцены, где они совокупляются и так далее. Мне это не понравилось, это отвержение. Если хотите, ну свою историю рассказывайте, но давайте без этих всех.</w:t>
      </w:r>
    </w:p>
    <w:p w14:paraId="60B64A5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Много было таких сцен с участием девушек.</w:t>
      </w:r>
    </w:p>
    <w:p w14:paraId="4C4F13F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3-4 прям таких мерзких.</w:t>
      </w:r>
    </w:p>
    <w:p w14:paraId="10BDF08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Постоянно присутствие в кадре этих девушек.</w:t>
      </w:r>
    </w:p>
    <w:p w14:paraId="61C23AC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73567B5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Арина, тоже было впечатление, что плевать на ребенка, да?</w:t>
      </w:r>
    </w:p>
    <w:p w14:paraId="57C6097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Арина: </w:t>
      </w:r>
      <w:r w:rsidRPr="00B35B7B">
        <w:rPr>
          <w:rFonts w:ascii="Franklin Gothic Book" w:hAnsi="Franklin Gothic Book" w:cs="Arial"/>
          <w:bCs/>
          <w:sz w:val="24"/>
          <w:szCs w:val="24"/>
        </w:rPr>
        <w:t xml:space="preserve">Да. </w:t>
      </w:r>
    </w:p>
    <w:p w14:paraId="63665D9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почему?</w:t>
      </w:r>
    </w:p>
    <w:p w14:paraId="6920721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Арина: </w:t>
      </w:r>
      <w:r w:rsidRPr="00B35B7B">
        <w:rPr>
          <w:rFonts w:ascii="Franklin Gothic Book" w:hAnsi="Franklin Gothic Book" w:cs="Arial"/>
          <w:bCs/>
          <w:sz w:val="24"/>
          <w:szCs w:val="24"/>
        </w:rPr>
        <w:t>Мало показали. Она о ребенке не особо заботилась. Ну есть ребенок, ну пусть он будет где-то в сторонке. Не было показано, что она хорошая мать.</w:t>
      </w:r>
    </w:p>
    <w:p w14:paraId="1CC6DF1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Вопрос ко всем. Были какие-то сцены, где поступки Екатерины логичны?</w:t>
      </w:r>
    </w:p>
    <w:p w14:paraId="14682D7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понравился один единственный момент, тем более что я отрицательно отношусь к данной героине, но мне понравился момент, когда Серафиму уже укладывали в гроб, она дала свой крестик. Этот момент мне понравился, я ее зауважала. До этого нет. Ее отношение к ребенку, к главному герою, я вообще не понимала ее мотивов весь фильм. Не продумали они ее образ. </w:t>
      </w:r>
    </w:p>
    <w:p w14:paraId="7BA456F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Если что-то симпатичное в отношении данного персонажа, это наверное, самая финальная сцена, когда она приходит к главному герою и все-таки, домучивает его. Вот такая целеустремленность, наверное, это можно похвалить. </w:t>
      </w:r>
    </w:p>
    <w:p w14:paraId="6AA81DE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Мне тоже понравился момент, когда </w:t>
      </w:r>
      <w:r w:rsidRPr="00B35B7B">
        <w:rPr>
          <w:rFonts w:ascii="Franklin Gothic Book" w:hAnsi="Franklin Gothic Book" w:cs="Arial"/>
          <w:bCs/>
          <w:i/>
          <w:iCs/>
          <w:color w:val="FF0000"/>
          <w:sz w:val="24"/>
          <w:szCs w:val="24"/>
        </w:rPr>
        <w:t>(неразборчиво)</w:t>
      </w:r>
      <w:r w:rsidRPr="00B35B7B">
        <w:rPr>
          <w:rFonts w:ascii="Franklin Gothic Book" w:hAnsi="Franklin Gothic Book" w:cs="Arial"/>
          <w:bCs/>
          <w:sz w:val="24"/>
          <w:szCs w:val="24"/>
        </w:rPr>
        <w:t>, и застала дома. И несмотря на всю ненависть и недоброжелательность к ней, она решила все-таки, войти в ее положение, приняла ее сообщение и потом передала.</w:t>
      </w:r>
    </w:p>
    <w:p w14:paraId="4E9157A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Но не целиком. Она сказала, что будет его ждать, и что она получила паспорт и билет на самолет, а она сказала только, что она будет в баре ждать, причем после того, как он уже пришел и лег спать.</w:t>
      </w:r>
    </w:p>
    <w:p w14:paraId="38DB945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Я так понимаю, он потом сам не дошел до бара. </w:t>
      </w:r>
    </w:p>
    <w:p w14:paraId="5AD72AD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 передумал. </w:t>
      </w:r>
    </w:p>
    <w:p w14:paraId="0B946F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sz w:val="24"/>
          <w:szCs w:val="24"/>
        </w:rPr>
        <w:t xml:space="preserve">Модератор: А если взять этих двух героев, Сергея Львовича Нератова и Екатерину, кто из них двоих вам более симпатичен? </w:t>
      </w:r>
    </w:p>
    <w:p w14:paraId="587CB39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Он.</w:t>
      </w:r>
    </w:p>
    <w:p w14:paraId="430314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w:t>
      </w:r>
    </w:p>
    <w:p w14:paraId="68357DF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чем?</w:t>
      </w:r>
    </w:p>
    <w:p w14:paraId="672F1B7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Своими поступками противоречивыми.</w:t>
      </w:r>
    </w:p>
    <w:p w14:paraId="153C914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Большей логичностью.</w:t>
      </w:r>
    </w:p>
    <w:p w14:paraId="4F9EE2E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Его мотивы хотя бы понятны мне, ее – нет.</w:t>
      </w:r>
    </w:p>
    <w:p w14:paraId="1D72BC8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Екатерина, она же княгиня, и ребенок остался от мужа, которого убили на войне.</w:t>
      </w:r>
    </w:p>
    <w:p w14:paraId="55B6C13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Она не княгиня, а баронесса.</w:t>
      </w:r>
    </w:p>
    <w:p w14:paraId="5F1F035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Какая разница?</w:t>
      </w:r>
    </w:p>
    <w:p w14:paraId="43D1035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И она привыкла жить в роскоши, а тут осталась без всего. Там же говорили, что все эти, которые в клубе потом оказались, они все были жертвами большевиков, которые оставили их ни с чем. То есть, они были, скажем так, при больших деньгах, и остались абсолютно без всего. И вынуждены жить кто в бараке, у кого были какие-то еще сбережения, которые они продавали. Поэтому говорили, что золото ничего не стоит сейчас, тем более серебро. </w:t>
      </w:r>
    </w:p>
    <w:p w14:paraId="44790FE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Может быть есть те, кому все-таки, более симпатична Екатерина? </w:t>
      </w:r>
    </w:p>
    <w:p w14:paraId="73648DE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Она мне не симпатична просто как актриса. </w:t>
      </w:r>
    </w:p>
    <w:p w14:paraId="73A3AC9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За кем из них двоих было интереснее наблюдать?</w:t>
      </w:r>
    </w:p>
    <w:p w14:paraId="6921953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было за сюжетом просто интереснее. </w:t>
      </w:r>
    </w:p>
    <w:p w14:paraId="48674AC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За сюжетом больше, да.</w:t>
      </w:r>
    </w:p>
    <w:p w14:paraId="3DABC92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из двоих?</w:t>
      </w:r>
    </w:p>
    <w:p w14:paraId="0250740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Нератов.</w:t>
      </w:r>
    </w:p>
    <w:p w14:paraId="637FCD0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38E8ED3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5AE0605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почему?</w:t>
      </w:r>
    </w:p>
    <w:p w14:paraId="6CDDE1B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Он в более интересных событиях участвует, что она.</w:t>
      </w:r>
    </w:p>
    <w:p w14:paraId="172A2FE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Проститутка и все, а он бегает по всему городу и всем помогает.</w:t>
      </w:r>
    </w:p>
    <w:p w14:paraId="487DABA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Поговорим про второстепенных персонажей. Кто из них вам запомнился больше всего? </w:t>
      </w:r>
    </w:p>
    <w:p w14:paraId="1830137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Медсестра.</w:t>
      </w:r>
    </w:p>
    <w:p w14:paraId="0767B39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Ремнев. </w:t>
      </w:r>
    </w:p>
    <w:p w14:paraId="30618F4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Медсестра, которая у врача была.</w:t>
      </w:r>
    </w:p>
    <w:p w14:paraId="29C1A3E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Ремнев, </w:t>
      </w:r>
      <w:proofErr w:type="spellStart"/>
      <w:r w:rsidRPr="00B35B7B">
        <w:rPr>
          <w:rFonts w:ascii="Franklin Gothic Book" w:hAnsi="Franklin Gothic Book" w:cs="Arial"/>
          <w:bCs/>
          <w:sz w:val="24"/>
          <w:szCs w:val="24"/>
        </w:rPr>
        <w:t>Бородаевский</w:t>
      </w:r>
      <w:proofErr w:type="spellEnd"/>
      <w:r w:rsidRPr="00B35B7B">
        <w:rPr>
          <w:rFonts w:ascii="Franklin Gothic Book" w:hAnsi="Franklin Gothic Book" w:cs="Arial"/>
          <w:bCs/>
          <w:sz w:val="24"/>
          <w:szCs w:val="24"/>
        </w:rPr>
        <w:t xml:space="preserve"> и капитан турецкой полиции </w:t>
      </w:r>
      <w:proofErr w:type="spellStart"/>
      <w:r w:rsidRPr="00B35B7B">
        <w:rPr>
          <w:rFonts w:ascii="Franklin Gothic Book" w:hAnsi="Franklin Gothic Book" w:cs="Arial"/>
          <w:bCs/>
          <w:sz w:val="24"/>
          <w:szCs w:val="24"/>
        </w:rPr>
        <w:t>Гутлук</w:t>
      </w:r>
      <w:proofErr w:type="spellEnd"/>
      <w:r w:rsidRPr="00B35B7B">
        <w:rPr>
          <w:rFonts w:ascii="Franklin Gothic Book" w:hAnsi="Franklin Gothic Book" w:cs="Arial"/>
          <w:bCs/>
          <w:sz w:val="24"/>
          <w:szCs w:val="24"/>
        </w:rPr>
        <w:t>.</w:t>
      </w:r>
    </w:p>
    <w:p w14:paraId="04BAA9D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Ремнев.</w:t>
      </w:r>
    </w:p>
    <w:p w14:paraId="081288C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Ремнев и Саблин.</w:t>
      </w:r>
    </w:p>
    <w:p w14:paraId="4A1614C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Саблин тоже.</w:t>
      </w:r>
    </w:p>
    <w:p w14:paraId="4C290CD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кажется, Ремнев слишком современный в кадре.</w:t>
      </w:r>
    </w:p>
    <w:p w14:paraId="5DDF2E9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Ремнева чаще всего называли. Чем он запомнился?</w:t>
      </w:r>
    </w:p>
    <w:p w14:paraId="560B021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Позитивом.</w:t>
      </w:r>
    </w:p>
    <w:p w14:paraId="7F5BFEC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Даже в критической ситуации, когда все плохо, даже когда его убили, все равно он оставляет положительные эмоции, улыбку, он на позитиве. </w:t>
      </w:r>
    </w:p>
    <w:p w14:paraId="0749EAA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кстати, не поняла, почему он вышел и пошел на смерть, если он с ней мог там остаться, и они бы их просто не нашли, и все. </w:t>
      </w:r>
    </w:p>
    <w:p w14:paraId="39BB610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Может быть, заметили, что они сбежали.</w:t>
      </w:r>
    </w:p>
    <w:p w14:paraId="6486465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Наверное, пытался отвлечь.</w:t>
      </w:r>
    </w:p>
    <w:p w14:paraId="0E469BE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Может быть, там мало места было.</w:t>
      </w:r>
    </w:p>
    <w:p w14:paraId="45D6D9C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Нет, нормально было места.</w:t>
      </w:r>
    </w:p>
    <w:p w14:paraId="5E6CCB3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кажется, их спалили просто.</w:t>
      </w:r>
    </w:p>
    <w:p w14:paraId="0EBC810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Сначала он вообще не вызывал положительных эмоций, и доверия к нему не было, какой-то был странный и глупый персонаж, но потом он был очень уверен в главном герое, это очень было важно, и все выполнял без единой ошибки. На самом деле, такой персонаж добавил красок в кадр. При этом сохранил этот формат.</w:t>
      </w:r>
    </w:p>
    <w:p w14:paraId="70AEBC0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Смотрите, он однозначно положительные чувства вызывает?</w:t>
      </w:r>
    </w:p>
    <w:p w14:paraId="7A70A4F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4E74C58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Или что-то примешивается?</w:t>
      </w:r>
    </w:p>
    <w:p w14:paraId="70CAE8B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Четко положительные.</w:t>
      </w:r>
    </w:p>
    <w:p w14:paraId="334EAD6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Один из героев, из-за которого хочется фильм посмотреть.</w:t>
      </w:r>
    </w:p>
    <w:p w14:paraId="6C5F9BF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Он на фоне всех остальных просто отличается, он всегда на кураже такой.</w:t>
      </w:r>
    </w:p>
    <w:p w14:paraId="2AEE3DA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Он выделяется своей логичностью, рациональностью. Одна на панели руки заламывает, другой со своим ПТСР борется, а он думает головой, постоянно рациональные действия предпринимает, дает умные, логичные советы. То есть, этот человек действует так, как, наверное, действительно действовал бы человек, умеющий выживать и рассуждать быстро и холодно.</w:t>
      </w:r>
    </w:p>
    <w:p w14:paraId="10BEEB4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Разрядил заранее этот пистолет. </w:t>
      </w:r>
    </w:p>
    <w:p w14:paraId="0754FFE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это тоже очень круто было показано, что не дал застрелиться. </w:t>
      </w:r>
    </w:p>
    <w:p w14:paraId="62EAE79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С одной стороны, показывает, что он легкомысленный такой, но при этом хорошо срывает свою рассудительность. </w:t>
      </w:r>
    </w:p>
    <w:p w14:paraId="68C4349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То есть, у него первым делом самолеты, а потом уже девушки.</w:t>
      </w:r>
    </w:p>
    <w:p w14:paraId="4A21AA4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Было такое что-то, что не понятно в этом образе Ремнева?</w:t>
      </w:r>
    </w:p>
    <w:p w14:paraId="088DDBC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Нет, это достаточно завершенный образ. </w:t>
      </w:r>
    </w:p>
    <w:p w14:paraId="453447E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Когда он застрелился. Отвернись. И сразу выстрел. А она даже ничего не поняла. </w:t>
      </w:r>
    </w:p>
    <w:p w14:paraId="01B7BCD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Чисто </w:t>
      </w:r>
      <w:proofErr w:type="spellStart"/>
      <w:r w:rsidRPr="00B35B7B">
        <w:rPr>
          <w:rFonts w:ascii="Franklin Gothic Book" w:hAnsi="Franklin Gothic Book" w:cs="Arial"/>
          <w:bCs/>
          <w:sz w:val="24"/>
          <w:szCs w:val="24"/>
        </w:rPr>
        <w:t>прикольчик</w:t>
      </w:r>
      <w:proofErr w:type="spellEnd"/>
      <w:r w:rsidRPr="00B35B7B">
        <w:rPr>
          <w:rFonts w:ascii="Franklin Gothic Book" w:hAnsi="Franklin Gothic Book" w:cs="Arial"/>
          <w:bCs/>
          <w:sz w:val="24"/>
          <w:szCs w:val="24"/>
        </w:rPr>
        <w:t xml:space="preserve"> напоследок. </w:t>
      </w:r>
    </w:p>
    <w:p w14:paraId="00D36B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Может быть, я вначале упустил, когда он встретил главного героя, я так понимаю, он у него служил, он его знал.</w:t>
      </w:r>
    </w:p>
    <w:p w14:paraId="49CF011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 в него стрелял.</w:t>
      </w:r>
    </w:p>
    <w:p w14:paraId="25698AB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И отправил его в дезертиры. И как получилось так, что он так легко доверил свою жизнь. Я этого не понял. Этого перехода не было. </w:t>
      </w:r>
    </w:p>
    <w:p w14:paraId="5CFA900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Он поэтому и разрядил пистолет у Серафимы.</w:t>
      </w:r>
    </w:p>
    <w:p w14:paraId="137338D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Все равно не понятно.</w:t>
      </w:r>
    </w:p>
    <w:p w14:paraId="4657D4E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То есть, вопрос, как он стал таким в отношении к Нератову?</w:t>
      </w:r>
    </w:p>
    <w:p w14:paraId="328FDBD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53F0AD5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Может быть, у него борьба шла, убить его или не убить. </w:t>
      </w:r>
    </w:p>
    <w:p w14:paraId="53373A0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Хорошо. Персонаж </w:t>
      </w:r>
      <w:r w:rsidRPr="00B35B7B">
        <w:rPr>
          <w:rFonts w:ascii="Franklin Gothic Book" w:hAnsi="Franklin Gothic Book" w:cs="Arial"/>
          <w:bCs/>
          <w:i/>
          <w:iCs/>
          <w:color w:val="FF0000"/>
          <w:sz w:val="24"/>
          <w:szCs w:val="24"/>
        </w:rPr>
        <w:t>(неразборчиво)</w:t>
      </w:r>
      <w:r w:rsidRPr="00B35B7B">
        <w:rPr>
          <w:rFonts w:ascii="Franklin Gothic Book" w:hAnsi="Franklin Gothic Book" w:cs="Arial"/>
          <w:b/>
          <w:sz w:val="24"/>
          <w:szCs w:val="24"/>
        </w:rPr>
        <w:t>. Чем она запомнилась?</w:t>
      </w:r>
    </w:p>
    <w:p w14:paraId="08B9DA5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Она молодец. Самоотверженная. Она пошла против своих. То есть, она поддержала, может быть, чужого человека изначально. И когда даже при первой встрече никто не подал ему руку, а она как-то. Это черта ее характера. </w:t>
      </w:r>
    </w:p>
    <w:p w14:paraId="5CF9ED2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Человечность.</w:t>
      </w:r>
    </w:p>
    <w:p w14:paraId="7B0B0DA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7218043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Играет хорошо. Не переигрывает. Не в режиме овоща.</w:t>
      </w:r>
    </w:p>
    <w:p w14:paraId="1E6629D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При этом достаточно умная еще. </w:t>
      </w:r>
    </w:p>
    <w:p w14:paraId="505EF23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какие чувства она вызывает?</w:t>
      </w:r>
    </w:p>
    <w:p w14:paraId="657E35A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У меня симпатию.</w:t>
      </w:r>
    </w:p>
    <w:p w14:paraId="35DCA76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Симпатию.</w:t>
      </w:r>
    </w:p>
    <w:p w14:paraId="6D0DDCB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Согласен.</w:t>
      </w:r>
    </w:p>
    <w:p w14:paraId="47D89C2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Сострадание.</w:t>
      </w:r>
    </w:p>
    <w:p w14:paraId="5BEBC8B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Симпатия.</w:t>
      </w:r>
    </w:p>
    <w:p w14:paraId="7F7F8C3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Ей веришь.</w:t>
      </w:r>
    </w:p>
    <w:p w14:paraId="5B33DAB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В первую очередь, уважение. Потому что в среде, где они работали, уважение и взаимопомощь – это самое необходимое, не зависимо от того, русский ты или не русский. То есть, там одна цель – вылечить пациентов, вылечить людей.  </w:t>
      </w:r>
    </w:p>
    <w:p w14:paraId="6F5BC27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было что-то такое в этом персонаже, что было, может быть, непонятно?</w:t>
      </w:r>
    </w:p>
    <w:p w14:paraId="2E3FB9A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Нет.</w:t>
      </w:r>
    </w:p>
    <w:p w14:paraId="5DC2098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Был один момент, когда ее выносили. Почему она была без </w:t>
      </w:r>
      <w:proofErr w:type="spellStart"/>
      <w:r w:rsidRPr="00B35B7B">
        <w:rPr>
          <w:rFonts w:ascii="Franklin Gothic Book" w:hAnsi="Franklin Gothic Book" w:cs="Arial"/>
          <w:bCs/>
          <w:sz w:val="24"/>
          <w:szCs w:val="24"/>
        </w:rPr>
        <w:t>никаба</w:t>
      </w:r>
      <w:proofErr w:type="spellEnd"/>
      <w:r w:rsidRPr="00B35B7B">
        <w:rPr>
          <w:rFonts w:ascii="Franklin Gothic Book" w:hAnsi="Franklin Gothic Book" w:cs="Arial"/>
          <w:bCs/>
          <w:sz w:val="24"/>
          <w:szCs w:val="24"/>
        </w:rPr>
        <w:t>? Когда ее на руках выносили оттуда, это было отчетливо видно, хотя и затемненная атмосфера, что волосы развивались.</w:t>
      </w:r>
    </w:p>
    <w:p w14:paraId="77F4029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 больнице она его почему-то не надевает. Я тоже не поняла этот момент.</w:t>
      </w:r>
    </w:p>
    <w:p w14:paraId="67143B7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в конце было показано, когда они пришли окончательно и этого негодяя врача раскрыли, когда массовому остракизму его подвергли, она пришла без хиджаба. </w:t>
      </w:r>
    </w:p>
    <w:p w14:paraId="0E3916C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кажется, это было намеренно сделано, наоборот, что она отрекается от своей турецкой национальности, делает себя более приверженицей своей честности, своих принципов. </w:t>
      </w:r>
    </w:p>
    <w:p w14:paraId="3F2B70A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получается, отрицает мусульманство.</w:t>
      </w:r>
    </w:p>
    <w:p w14:paraId="008DEF3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Здесь все в одно свелось, и чтобы нам передать ее этот отказ от всего, они так сделали.</w:t>
      </w:r>
    </w:p>
    <w:p w14:paraId="601EF96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как вы восприняли это ее отречение, это хорошо, это плохо?</w:t>
      </w:r>
    </w:p>
    <w:p w14:paraId="1F53D2B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 закономерный итог событий, которые с ней произошли.</w:t>
      </w:r>
    </w:p>
    <w:p w14:paraId="6DC8A9E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Фактически, я думаю, если не французский этот врач, который забрал.</w:t>
      </w:r>
    </w:p>
    <w:p w14:paraId="462AC57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бы было логично. </w:t>
      </w:r>
    </w:p>
    <w:p w14:paraId="71E5D85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Было бы так же с нашим.</w:t>
      </w:r>
    </w:p>
    <w:p w14:paraId="19AA773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а если бы не забрал, ее бы спокойно могли камнями забить. </w:t>
      </w:r>
    </w:p>
    <w:p w14:paraId="3BABAC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Если бы </w:t>
      </w:r>
      <w:proofErr w:type="spellStart"/>
      <w:r w:rsidRPr="00B35B7B">
        <w:rPr>
          <w:rFonts w:ascii="Franklin Gothic Book" w:hAnsi="Franklin Gothic Book" w:cs="Arial"/>
          <w:bCs/>
          <w:sz w:val="24"/>
          <w:szCs w:val="24"/>
        </w:rPr>
        <w:t>Бородаевский</w:t>
      </w:r>
      <w:proofErr w:type="spellEnd"/>
      <w:r w:rsidRPr="00B35B7B">
        <w:rPr>
          <w:rFonts w:ascii="Franklin Gothic Book" w:hAnsi="Franklin Gothic Book" w:cs="Arial"/>
          <w:bCs/>
          <w:sz w:val="24"/>
          <w:szCs w:val="24"/>
        </w:rPr>
        <w:t xml:space="preserve"> не умер, она бы с ним продолжила свой путь. А так она просто с французским доктором продолжила, и в принципе, достаточно логичны были действия, оправданы.</w:t>
      </w:r>
    </w:p>
    <w:p w14:paraId="4404B31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Но места в Константинополе явно больше не было. </w:t>
      </w:r>
    </w:p>
    <w:p w14:paraId="0356587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Назвали такого персонажа, </w:t>
      </w:r>
      <w:proofErr w:type="spellStart"/>
      <w:r w:rsidRPr="00B35B7B">
        <w:rPr>
          <w:rFonts w:ascii="Franklin Gothic Book" w:hAnsi="Franklin Gothic Book" w:cs="Arial"/>
          <w:b/>
          <w:sz w:val="24"/>
          <w:szCs w:val="24"/>
        </w:rPr>
        <w:t>Бородаевский</w:t>
      </w:r>
      <w:proofErr w:type="spellEnd"/>
      <w:r w:rsidRPr="00B35B7B">
        <w:rPr>
          <w:rFonts w:ascii="Franklin Gothic Book" w:hAnsi="Franklin Gothic Book" w:cs="Arial"/>
          <w:b/>
          <w:sz w:val="24"/>
          <w:szCs w:val="24"/>
        </w:rPr>
        <w:t>. Чем он запомнился?</w:t>
      </w:r>
    </w:p>
    <w:p w14:paraId="228D679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Классический, я бы сказал, советский доктор, но тогда еще Советского Союза не было. </w:t>
      </w:r>
    </w:p>
    <w:p w14:paraId="25CAC2F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 мне запомнился тем, что несмотря ни на что, хотя его до санитара разжаловали, он все равно продолжал делать свое дело, то есть, несмотря ни на какие запреты этого ужасного заведующего, он все равно хотел помочь людям, ему было уважение.</w:t>
      </w:r>
    </w:p>
    <w:p w14:paraId="6EA6A51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забыла слово, зубрила короче.</w:t>
      </w:r>
    </w:p>
    <w:p w14:paraId="0A1967D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Ботаник.</w:t>
      </w:r>
    </w:p>
    <w:p w14:paraId="0BB2356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 не выглядит таким, но именно как человек он ботаник.</w:t>
      </w:r>
    </w:p>
    <w:p w14:paraId="4EB8232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Болеет своей профессией.</w:t>
      </w:r>
    </w:p>
    <w:p w14:paraId="092AAFB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очень достойно.</w:t>
      </w:r>
    </w:p>
    <w:p w14:paraId="45A30F8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позитивное упрямство такое и приверженность своему делу, чуть ли не маниакальное, в нем хорошо показано. С позитивной стороны. Он выглядит реально как ботан, но как крутой ботан, а не как негативный. </w:t>
      </w:r>
    </w:p>
    <w:p w14:paraId="1B97ECB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Когда к нему пришел </w:t>
      </w:r>
      <w:r w:rsidRPr="00B35B7B">
        <w:rPr>
          <w:rFonts w:ascii="Franklin Gothic Book" w:hAnsi="Franklin Gothic Book" w:cs="Arial"/>
          <w:bCs/>
          <w:i/>
          <w:iCs/>
          <w:color w:val="FF0000"/>
          <w:sz w:val="24"/>
          <w:szCs w:val="24"/>
        </w:rPr>
        <w:t>(неразборчиво)</w:t>
      </w:r>
      <w:r w:rsidRPr="00B35B7B">
        <w:rPr>
          <w:rFonts w:ascii="Franklin Gothic Book" w:hAnsi="Franklin Gothic Book" w:cs="Arial"/>
          <w:bCs/>
          <w:sz w:val="24"/>
          <w:szCs w:val="24"/>
        </w:rPr>
        <w:t>, и он говорит – "Я вас не боюсь, делайте что хотите", и когда ему дали денег на лабораторию.</w:t>
      </w:r>
    </w:p>
    <w:p w14:paraId="2E61CCB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Ботаны не бывают такими расслабленными, что сразу любовь. Блин, когда ты ботан, ты ботан. </w:t>
      </w:r>
    </w:p>
    <w:p w14:paraId="78F6D82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Это была несостыковка какая-то, да?</w:t>
      </w:r>
    </w:p>
    <w:p w14:paraId="30CF23F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15A28B0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 целом, мне кажется, этот персонаж мало раскрытый, он большую лепту внес, благодаря ему была эта вакцина введена, что позволит излечить потом народ, но он ее разработал, а его просто убили. Хотелось бы с ним продолжения чуть-чуть побольше. И изначально ему мало времени уделяли, и в конце просто застрелили.</w:t>
      </w:r>
    </w:p>
    <w:p w14:paraId="17BC410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А убили его просто потому, что он оказался не в том месте.</w:t>
      </w:r>
    </w:p>
    <w:p w14:paraId="2C1810F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Ему не повезло.</w:t>
      </w:r>
    </w:p>
    <w:p w14:paraId="3250E3D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По сути он умер из-за своей медсестры. Он ее спас, а в итоге умер. Потому что она его отправила туда.</w:t>
      </w:r>
    </w:p>
    <w:p w14:paraId="6441D42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она его отправила, он вообще не хотел туда идти. Она сказал – "Иди развейся". Она хотела ему помочь, чтобы он забыл о своих проблемах, она его отправила на смерть, но она же это не предполагала.</w:t>
      </w:r>
    </w:p>
    <w:p w14:paraId="4C757BB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 Ремнев его еще оставил, он хотел уйти, просил, чтобы он посидел еще 5 минут.</w:t>
      </w:r>
    </w:p>
    <w:p w14:paraId="5219071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Какие чувства он вызывает?</w:t>
      </w:r>
    </w:p>
    <w:p w14:paraId="253283E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 надо находиться там, где ты не хочешь.</w:t>
      </w:r>
    </w:p>
    <w:p w14:paraId="1DFB20B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кто-то говорил, что было дико противно, когда он свои опыта ставил.</w:t>
      </w:r>
    </w:p>
    <w:p w14:paraId="4623DB1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Ужасно было.</w:t>
      </w:r>
    </w:p>
    <w:p w14:paraId="6899A2F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А по-моему, это выглядело не натурально абсолютно, бутафория. </w:t>
      </w:r>
    </w:p>
    <w:p w14:paraId="690D460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Рвотный рефлекс был. Я не хотела на это смотреть.</w:t>
      </w:r>
    </w:p>
    <w:p w14:paraId="3D4551A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 это как-то перенеслось на самого </w:t>
      </w:r>
      <w:proofErr w:type="spellStart"/>
      <w:r w:rsidRPr="00B35B7B">
        <w:rPr>
          <w:rFonts w:ascii="Franklin Gothic Book" w:hAnsi="Franklin Gothic Book" w:cs="Arial"/>
          <w:b/>
          <w:sz w:val="24"/>
          <w:szCs w:val="24"/>
        </w:rPr>
        <w:t>Бородаевского</w:t>
      </w:r>
      <w:proofErr w:type="spellEnd"/>
      <w:r w:rsidRPr="00B35B7B">
        <w:rPr>
          <w:rFonts w:ascii="Franklin Gothic Book" w:hAnsi="Franklin Gothic Book" w:cs="Arial"/>
          <w:b/>
          <w:sz w:val="24"/>
          <w:szCs w:val="24"/>
        </w:rPr>
        <w:t xml:space="preserve"> или просто не хотелось на это смотреть?</w:t>
      </w:r>
    </w:p>
    <w:p w14:paraId="2759D02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Просто не хотелось смотреть.</w:t>
      </w:r>
    </w:p>
    <w:p w14:paraId="3B933E4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кажется, наоборот, это его отражает, как очень преданного своему делу человека, потому что он готов руками во все это лезть, лишь бы дойти до самой сути, до разработки вакцины.</w:t>
      </w:r>
    </w:p>
    <w:p w14:paraId="1AC85ED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не поняла момента, почему все люди пошли жаловаться главному герою, мол, убери его оттуда, хотя на их месте я бы уже сама пошла и его выкинула с этой комнаты. Потому что их больше, а он один. Это бред.</w:t>
      </w:r>
    </w:p>
    <w:p w14:paraId="13EC2BE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одна большая комната. </w:t>
      </w:r>
    </w:p>
    <w:p w14:paraId="665D6B8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То есть, они понимали важность его действий и не хотели быть виноватыми в том, что не спасется мир, но при этом не хотели все это нюхать.</w:t>
      </w:r>
    </w:p>
    <w:p w14:paraId="28F1EFE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Вообще они говорили, что турецким полицейским до них никакого дела нет.</w:t>
      </w:r>
    </w:p>
    <w:p w14:paraId="648C778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По сути, в этой истории он выступил как решала.</w:t>
      </w:r>
    </w:p>
    <w:p w14:paraId="7BD292B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Еще на счет </w:t>
      </w:r>
      <w:proofErr w:type="spellStart"/>
      <w:r w:rsidRPr="00B35B7B">
        <w:rPr>
          <w:rFonts w:ascii="Franklin Gothic Book" w:hAnsi="Franklin Gothic Book" w:cs="Arial"/>
          <w:bCs/>
          <w:sz w:val="24"/>
          <w:szCs w:val="24"/>
        </w:rPr>
        <w:t>Бородаевского</w:t>
      </w:r>
      <w:proofErr w:type="spellEnd"/>
      <w:r w:rsidRPr="00B35B7B">
        <w:rPr>
          <w:rFonts w:ascii="Franklin Gothic Book" w:hAnsi="Franklin Gothic Book" w:cs="Arial"/>
          <w:bCs/>
          <w:sz w:val="24"/>
          <w:szCs w:val="24"/>
        </w:rPr>
        <w:t xml:space="preserve"> не упомянули такую деталь, развитие его взаимоотношений с этой медсестрой, это в сто раз более органично показано, чем любовная линия главного героя. Потому что у них постепенно какое-то взаимопонимание, симпатия, они занимаются общим делом, у них бывают противоречия, это выглядит органично и естественно, а на счет главного героя, все амуры выглядят карикатурно и скомкано.</w:t>
      </w:r>
    </w:p>
    <w:p w14:paraId="58536F6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Сто процентов. </w:t>
      </w:r>
    </w:p>
    <w:p w14:paraId="13E615F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Хотелось бы этого персонажа чуть больше.</w:t>
      </w:r>
    </w:p>
    <w:p w14:paraId="7CE48F9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6766B52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6A3FA24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Как фамилия у главного героя?</w:t>
      </w:r>
    </w:p>
    <w:p w14:paraId="26408DB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Нератов.</w:t>
      </w:r>
    </w:p>
    <w:p w14:paraId="1588F00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Вот мне не очень понятно, как он так раз и стал главным. Потому что до этого он все один и так далее, а потом раз и в шикарной квартире живет. </w:t>
      </w:r>
    </w:p>
    <w:p w14:paraId="416E35B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Резко переместился.</w:t>
      </w:r>
    </w:p>
    <w:p w14:paraId="3C102F4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 же не хотел.</w:t>
      </w:r>
    </w:p>
    <w:p w14:paraId="53F3C48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Какая-то метаморфоза слишком стремительная.</w:t>
      </w:r>
    </w:p>
    <w:p w14:paraId="49C6B52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671F56C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Изначально сам Нератов приехал в Константинополь, снял с себя лычки, такой – я больше не офицер. То есть, он отрекся, потом спас ребенка, застрелил турка, и сразу все такие – о, он классный чел, давайте будем за ним следовать, он будет нашим местным </w:t>
      </w:r>
      <w:proofErr w:type="spellStart"/>
      <w:r w:rsidRPr="00B35B7B">
        <w:rPr>
          <w:rFonts w:ascii="Franklin Gothic Book" w:hAnsi="Franklin Gothic Book" w:cs="Arial"/>
          <w:bCs/>
          <w:sz w:val="24"/>
          <w:szCs w:val="24"/>
        </w:rPr>
        <w:t>решалой</w:t>
      </w:r>
      <w:proofErr w:type="spellEnd"/>
      <w:r w:rsidRPr="00B35B7B">
        <w:rPr>
          <w:rFonts w:ascii="Franklin Gothic Book" w:hAnsi="Franklin Gothic Book" w:cs="Arial"/>
          <w:bCs/>
          <w:sz w:val="24"/>
          <w:szCs w:val="24"/>
        </w:rPr>
        <w:t>. Мне это было совершенно непонятно. И как он к этому пришел? Был сначала, как ребята говорили, в плохой одежде, потом сразу такой стиль у него был, кепочка, рубашечка, все такое. Поэтому мне он кажется отвратительно нелогичным.</w:t>
      </w:r>
    </w:p>
    <w:p w14:paraId="3851EFE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было лицемерно очень.</w:t>
      </w:r>
    </w:p>
    <w:p w14:paraId="3A6E682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Нет, это из-за звания. Его же узнали. </w:t>
      </w:r>
    </w:p>
    <w:p w14:paraId="389EB98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Ну и что? Он же отрекся.</w:t>
      </w:r>
    </w:p>
    <w:p w14:paraId="3C4102B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Никто не знал, что он отрекся. </w:t>
      </w:r>
    </w:p>
    <w:p w14:paraId="251295B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он говорил, что ему ни до кого нет дела. А потом всех спасал.</w:t>
      </w:r>
    </w:p>
    <w:p w14:paraId="5506D99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Он отрекся перед турецкими, когда его на работу не пустили. </w:t>
      </w:r>
    </w:p>
    <w:p w14:paraId="02D6213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Типа, не перед своими.</w:t>
      </w:r>
    </w:p>
    <w:p w14:paraId="6BC6018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Когда он приехал в порт. То есть, это так не работает. То есть, погоны тебя показывают, кто ты по званию. А если просто оторвать, у тебя звание никуда не девается.</w:t>
      </w:r>
    </w:p>
    <w:p w14:paraId="2635156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Но по факту он же все равно это сказал. То есть, если бы другие узнали, что он отрекся и стал предателем, ему бы на руку это совсем не сыграла.</w:t>
      </w:r>
    </w:p>
    <w:p w14:paraId="5D83B35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Его противоречивость снимается его </w:t>
      </w:r>
      <w:proofErr w:type="spellStart"/>
      <w:r w:rsidRPr="00B35B7B">
        <w:rPr>
          <w:rFonts w:ascii="Franklin Gothic Book" w:hAnsi="Franklin Gothic Book" w:cs="Arial"/>
          <w:bCs/>
          <w:sz w:val="24"/>
          <w:szCs w:val="24"/>
        </w:rPr>
        <w:t>контуженностью</w:t>
      </w:r>
      <w:proofErr w:type="spellEnd"/>
      <w:r w:rsidRPr="00B35B7B">
        <w:rPr>
          <w:rFonts w:ascii="Franklin Gothic Book" w:hAnsi="Franklin Gothic Book" w:cs="Arial"/>
          <w:bCs/>
          <w:sz w:val="24"/>
          <w:szCs w:val="24"/>
        </w:rPr>
        <w:t>. К нему особо претензий нет, с учетом того, что он повидал и через что прошел.</w:t>
      </w:r>
    </w:p>
    <w:p w14:paraId="2084DC8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 же единственный выжил. </w:t>
      </w:r>
    </w:p>
    <w:p w14:paraId="240D673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Соответственно, там с психикой не все очень хорошо. </w:t>
      </w:r>
    </w:p>
    <w:p w14:paraId="313E3F1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Откуда там будет хорошо.</w:t>
      </w:r>
    </w:p>
    <w:p w14:paraId="3C081EF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Хорошо. Саблин. Чем он запомнился?</w:t>
      </w:r>
    </w:p>
    <w:p w14:paraId="1E98C4F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Очень харизматичный такой </w:t>
      </w:r>
      <w:proofErr w:type="spellStart"/>
      <w:r w:rsidRPr="00B35B7B">
        <w:rPr>
          <w:rFonts w:ascii="Franklin Gothic Book" w:hAnsi="Franklin Gothic Book" w:cs="Arial"/>
          <w:bCs/>
          <w:sz w:val="24"/>
          <w:szCs w:val="24"/>
        </w:rPr>
        <w:t>коммерс</w:t>
      </w:r>
      <w:proofErr w:type="spellEnd"/>
      <w:r w:rsidRPr="00B35B7B">
        <w:rPr>
          <w:rFonts w:ascii="Franklin Gothic Book" w:hAnsi="Franklin Gothic Book" w:cs="Arial"/>
          <w:bCs/>
          <w:sz w:val="24"/>
          <w:szCs w:val="24"/>
        </w:rPr>
        <w:t xml:space="preserve">. </w:t>
      </w:r>
    </w:p>
    <w:p w14:paraId="65CA27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Жадный.</w:t>
      </w:r>
    </w:p>
    <w:p w14:paraId="1750C06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очень нравится его любовь к сестре.</w:t>
      </w:r>
    </w:p>
    <w:p w14:paraId="0FF3114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 самом деле, такой персонаж, который никогда не сдается, несмотря на все трудности, что и без родителей жил, и что воспитывал сестру сам, и что золото забрали, и что его банкир этот отсылал, у него постоянно есть мысли, как дальше продвинуться, как выше быть, и конечно он сестру всегда ставил на первое место, даже выше себя. Это нам очень хорошо показали. Но обидно, что это показали на 3 серии, а не на 5-6-й, то есть, очень рано этого персонажа застрелили. И не понятно, куда делся его энтузиазм после 2 серии, когда его пытались утопить. Потому что потенциал его куда-то делся, хотя мне кажется, можно бы было дальше его раскрывать.</w:t>
      </w:r>
    </w:p>
    <w:p w14:paraId="7AEBB2E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Весь его гонор, когда что-то случалось с сестрой, он сразу терял свои мозги, он ради сестры все убить готов был.</w:t>
      </w:r>
    </w:p>
    <w:p w14:paraId="3F3B326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Сильный человек, через многое прошел, оберегал сестру, но при этом мне показалось, что с его сестрой у него любовь какая-то слишком не естественная.</w:t>
      </w:r>
    </w:p>
    <w:p w14:paraId="5D09048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думала, они в губы поцелуются, когда стали целоваться в последний раз.  </w:t>
      </w:r>
    </w:p>
    <w:p w14:paraId="3DFEFBC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То есть, я не думала, что она его сестра. </w:t>
      </w:r>
    </w:p>
    <w:p w14:paraId="7A0E6B4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Было такое, что казалось, что она не сестра? </w:t>
      </w:r>
    </w:p>
    <w:p w14:paraId="1637003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570F8A5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0A3B992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2B6E593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 самом начале только.</w:t>
      </w:r>
    </w:p>
    <w:p w14:paraId="436043E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И в начале, и где они там </w:t>
      </w:r>
      <w:r w:rsidRPr="00B35B7B">
        <w:rPr>
          <w:rFonts w:ascii="Franklin Gothic Book" w:hAnsi="Franklin Gothic Book" w:cs="Arial"/>
          <w:bCs/>
          <w:i/>
          <w:iCs/>
          <w:color w:val="FF0000"/>
          <w:sz w:val="24"/>
          <w:szCs w:val="24"/>
        </w:rPr>
        <w:t>(неразборчиво)</w:t>
      </w:r>
      <w:r w:rsidRPr="00B35B7B">
        <w:rPr>
          <w:rFonts w:ascii="Franklin Gothic Book" w:hAnsi="Franklin Gothic Book" w:cs="Arial"/>
          <w:bCs/>
          <w:sz w:val="24"/>
          <w:szCs w:val="24"/>
        </w:rPr>
        <w:t xml:space="preserve"> в лицо друг друга, я думала, сейчас засосутся точно. </w:t>
      </w:r>
    </w:p>
    <w:p w14:paraId="5F18E67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Если бы не вставки с детским моментом, когда он книжки читает и относится к ней как реально к сестре, мы бы это даже не поняли.</w:t>
      </w:r>
    </w:p>
    <w:p w14:paraId="594ECB0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3ED0D82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фактически начали целоваться, и тут вставка с детским моментом.</w:t>
      </w:r>
    </w:p>
    <w:p w14:paraId="6D00A0D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4C262D3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Слишком тесно их отношения показаны.</w:t>
      </w:r>
    </w:p>
    <w:p w14:paraId="6FA0A4B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Даже в самом начале такая тенденция задается, что ты не думаешь, что они брат и сестра. Изначально я подумал, что они в каких-то авантюристских целях назвались братом и сестрой.</w:t>
      </w:r>
    </w:p>
    <w:p w14:paraId="00DBDA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Было такое, да. </w:t>
      </w:r>
    </w:p>
    <w:p w14:paraId="0D506DB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Особенно момент, когда турку ты не улыбайся, этому ты не улыбайся. Я подумала – наверняка она его девушка. </w:t>
      </w:r>
    </w:p>
    <w:p w14:paraId="618ED71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Еще супер тупо было, когда она специально улыбнулось.</w:t>
      </w:r>
    </w:p>
    <w:p w14:paraId="3FDF1E4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 ее стороны было тупо, да?</w:t>
      </w:r>
    </w:p>
    <w:p w14:paraId="6D998ED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370AA4E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какие чувства вызывает Саблин?</w:t>
      </w:r>
    </w:p>
    <w:p w14:paraId="2E650C0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Противоречивые, но больше положительные, чем отрицательные.</w:t>
      </w:r>
    </w:p>
    <w:p w14:paraId="758C62A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думаю, наоборот, что он тварь. </w:t>
      </w:r>
    </w:p>
    <w:p w14:paraId="25B0A9C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положительные, чем-то симпатичен, да?</w:t>
      </w:r>
    </w:p>
    <w:p w14:paraId="056D474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Воодушевляет.</w:t>
      </w:r>
    </w:p>
    <w:p w14:paraId="4C54336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Целеустремленный, самостоятельный.</w:t>
      </w:r>
    </w:p>
    <w:p w14:paraId="5545C51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Готов идти до конца ради любимой сестры.</w:t>
      </w:r>
    </w:p>
    <w:p w14:paraId="70A81F0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Цель оправдывает средства с его стороны. Он готов на все.</w:t>
      </w:r>
    </w:p>
    <w:p w14:paraId="7CBA8D6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ну, он был очень жадный, и из-за денег погиб. </w:t>
      </w:r>
    </w:p>
    <w:p w14:paraId="1BCEB39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63CD146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Антипатичен, скорее, да?</w:t>
      </w:r>
    </w:p>
    <w:p w14:paraId="4D949E1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То есть, его положительные качества проявляются только в любви к сестре. В остальном он жадный и достаточно трусливый, мне кажется.</w:t>
      </w:r>
    </w:p>
    <w:p w14:paraId="5982B18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Меркантильный.</w:t>
      </w:r>
    </w:p>
    <w:p w14:paraId="05E2411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 этом персонаже было еще что-то, что не раскрыто?</w:t>
      </w:r>
    </w:p>
    <w:p w14:paraId="53E80B8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 очень раскрыт момент с бриллиантом, в итоге, что с ним стало, потому что на нем было очень много фокуса, а в конце, в завершении нужно было или как-то бриллиант показать хоть как-то, кому он отошел. Потому что его ценность с первой серии показана, как из рук в руки переходит, а в итоге в конце как будто про него забыли.  </w:t>
      </w:r>
    </w:p>
    <w:p w14:paraId="080E799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Серафима говорила, "продай его, я все равно не смогу", потом любовная сцена, потом да, он куда-то исчез. </w:t>
      </w:r>
    </w:p>
    <w:p w14:paraId="2E5C010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Если говорить про Саблина, его мотивы и поступки, было что-то, что не раскрыто, не логично, не соответствует? </w:t>
      </w:r>
    </w:p>
    <w:p w14:paraId="1AA1567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не поняла, зачем они сначала выбрали, а потом его убили.</w:t>
      </w:r>
    </w:p>
    <w:p w14:paraId="3A7E1D8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вообще не поняла зачем его смерть.</w:t>
      </w:r>
    </w:p>
    <w:p w14:paraId="133F437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7D0B34D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Золото.</w:t>
      </w:r>
    </w:p>
    <w:p w14:paraId="31F81B4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типа такой хитрый увертливый персонаж, который из любой передряги выкручивался. Когда его ирландцы пришли мочить, они этого </w:t>
      </w:r>
      <w:proofErr w:type="spellStart"/>
      <w:r w:rsidRPr="00B35B7B">
        <w:rPr>
          <w:rFonts w:ascii="Franklin Gothic Book" w:hAnsi="Franklin Gothic Book" w:cs="Arial"/>
          <w:bCs/>
          <w:sz w:val="24"/>
          <w:szCs w:val="24"/>
        </w:rPr>
        <w:t>Кирбита</w:t>
      </w:r>
      <w:proofErr w:type="spellEnd"/>
      <w:r w:rsidRPr="00B35B7B">
        <w:rPr>
          <w:rFonts w:ascii="Franklin Gothic Book" w:hAnsi="Franklin Gothic Book" w:cs="Arial"/>
          <w:bCs/>
          <w:sz w:val="24"/>
          <w:szCs w:val="24"/>
        </w:rPr>
        <w:t xml:space="preserve"> подговорили, и он ирландцев в спину перестрелял. То есть, изначально показывался персонаж, как очень хитроумный, а в итоге он просто дал себя замочить и достаточно глупо. Он же мог придумать какой-нибудь хитрый ход и дальше действовать в сериале.</w:t>
      </w:r>
    </w:p>
    <w:p w14:paraId="163BBC6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Когда главный герой все-таки, отжал этот чемоданчик Саблина, я думала, он его отдаст его сестре. А он молодец, не отдал, потому что сперли все бабки, и вообще когда эта проститутка искала у Саблиной паспорт, я не думала, что она паспорт ищет, я думала, она ищет бабки и чемоданчик. А чемоданчика нет. </w:t>
      </w:r>
    </w:p>
    <w:p w14:paraId="0CB8739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 такой тоже называли, такого </w:t>
      </w:r>
      <w:proofErr w:type="spellStart"/>
      <w:r w:rsidRPr="00B35B7B">
        <w:rPr>
          <w:rFonts w:ascii="Franklin Gothic Book" w:hAnsi="Franklin Gothic Book" w:cs="Arial"/>
          <w:b/>
          <w:sz w:val="24"/>
          <w:szCs w:val="24"/>
        </w:rPr>
        <w:t>Гутлук</w:t>
      </w:r>
      <w:proofErr w:type="spellEnd"/>
      <w:r w:rsidRPr="00B35B7B">
        <w:rPr>
          <w:rFonts w:ascii="Franklin Gothic Book" w:hAnsi="Franklin Gothic Book" w:cs="Arial"/>
          <w:b/>
          <w:sz w:val="24"/>
          <w:szCs w:val="24"/>
        </w:rPr>
        <w:t xml:space="preserve">. </w:t>
      </w:r>
    </w:p>
    <w:p w14:paraId="1B3676F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Начальник полиции.</w:t>
      </w:r>
    </w:p>
    <w:p w14:paraId="137DB94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Чем он запомнился? </w:t>
      </w:r>
    </w:p>
    <w:p w14:paraId="593A3F7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Справедливостью. Пытался хоть что-то сделать.</w:t>
      </w:r>
    </w:p>
    <w:p w14:paraId="2AA2CF6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Человечностью.</w:t>
      </w:r>
    </w:p>
    <w:p w14:paraId="42FB0A8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Он поставлен в рамки закона, и он по идее не должен прыгать через голову, но все равно пытался что-то сделать, этим был приятен. </w:t>
      </w:r>
    </w:p>
    <w:p w14:paraId="33CF45F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Разумной дипломатичностью. Он пытается найти компромисс между этими русскими бандюганами и военными английскими, американскими. Реально дипломатичный человек, верный своему долгу и разумный.</w:t>
      </w:r>
    </w:p>
    <w:p w14:paraId="31BBF0A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 честный. Слово сдержал.</w:t>
      </w:r>
    </w:p>
    <w:p w14:paraId="120CA51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Кстати, молодец, что не </w:t>
      </w:r>
      <w:proofErr w:type="spellStart"/>
      <w:r w:rsidRPr="00B35B7B">
        <w:rPr>
          <w:rFonts w:ascii="Franklin Gothic Book" w:hAnsi="Franklin Gothic Book" w:cs="Arial"/>
          <w:bCs/>
          <w:sz w:val="24"/>
          <w:szCs w:val="24"/>
        </w:rPr>
        <w:t>спалился</w:t>
      </w:r>
      <w:proofErr w:type="spellEnd"/>
      <w:r w:rsidRPr="00B35B7B">
        <w:rPr>
          <w:rFonts w:ascii="Franklin Gothic Book" w:hAnsi="Franklin Gothic Book" w:cs="Arial"/>
          <w:bCs/>
          <w:sz w:val="24"/>
          <w:szCs w:val="24"/>
        </w:rPr>
        <w:t xml:space="preserve">. Вот он спалил эту медсестру, и ему ничего, потому что он не </w:t>
      </w:r>
      <w:proofErr w:type="spellStart"/>
      <w:r w:rsidRPr="00B35B7B">
        <w:rPr>
          <w:rFonts w:ascii="Franklin Gothic Book" w:hAnsi="Franklin Gothic Book" w:cs="Arial"/>
          <w:bCs/>
          <w:sz w:val="24"/>
          <w:szCs w:val="24"/>
        </w:rPr>
        <w:t>спалился</w:t>
      </w:r>
      <w:proofErr w:type="spellEnd"/>
      <w:r w:rsidRPr="00B35B7B">
        <w:rPr>
          <w:rFonts w:ascii="Franklin Gothic Book" w:hAnsi="Franklin Gothic Book" w:cs="Arial"/>
          <w:bCs/>
          <w:sz w:val="24"/>
          <w:szCs w:val="24"/>
        </w:rPr>
        <w:t xml:space="preserve">, что это он ее спас. Молодец, мозги есть, а не то, что у других. Я там то, я там это, и всех замочили. И всё. А он – нет. </w:t>
      </w:r>
    </w:p>
    <w:p w14:paraId="0A263C7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Евгений, запомнили этого человека?</w:t>
      </w:r>
    </w:p>
    <w:p w14:paraId="77E9BA2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Евгений: </w:t>
      </w:r>
      <w:r w:rsidRPr="00B35B7B">
        <w:rPr>
          <w:rFonts w:ascii="Franklin Gothic Book" w:hAnsi="Franklin Gothic Book" w:cs="Arial"/>
          <w:bCs/>
          <w:sz w:val="24"/>
          <w:szCs w:val="24"/>
        </w:rPr>
        <w:t>Конечно. Справедливостью. Его не интересовали деньги, его интересовала именно правильная позиция.</w:t>
      </w:r>
    </w:p>
    <w:p w14:paraId="5C96603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Пытался добиться справедливости. Симпатичен он, да?</w:t>
      </w:r>
    </w:p>
    <w:p w14:paraId="0FF65BA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7925D8B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Явно симпатичен.</w:t>
      </w:r>
    </w:p>
    <w:p w14:paraId="3BF7211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Было такое, что он где-то действовал не логично ил был не раскрыт? </w:t>
      </w:r>
    </w:p>
    <w:p w14:paraId="12BE70D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 учетом того, что он всегда аргументировал все законом, такая позиция есть, тем не менее, в конце он его отпустил, после того, когда тот написал, что он убил столько-то человек. Он говорит – не все. Я тут не понял, не все указанные, или не все, которые в папке были, убиты?</w:t>
      </w:r>
    </w:p>
    <w:p w14:paraId="2EFC968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 все указаны. </w:t>
      </w:r>
    </w:p>
    <w:p w14:paraId="2B2723B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По-моему, в тот момент еще этого офицера высокопоставленного американского убили, а этого еще не было в папке. Я так понял.</w:t>
      </w:r>
    </w:p>
    <w:p w14:paraId="1790F9B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тоже.</w:t>
      </w:r>
    </w:p>
    <w:p w14:paraId="2FC7E49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Изначально он действовал по закону – я порядочный, я соблюдаю, а потом когда понял, что хрень какая-то происходит, он такой "Блин, я же не тварь", и всё, и стал нормальным.</w:t>
      </w:r>
    </w:p>
    <w:p w14:paraId="2298BD1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то, что он отпустил на свободу человека, когда узнал, что он стольких убил?</w:t>
      </w:r>
    </w:p>
    <w:p w14:paraId="589BAF9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Наверное, он уже знал. Ему уже доложили. </w:t>
      </w:r>
    </w:p>
    <w:p w14:paraId="67AD0F1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Двигатель сюжета.</w:t>
      </w:r>
    </w:p>
    <w:p w14:paraId="75281B1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 просто был благодарен за то, что тот замочил.</w:t>
      </w:r>
    </w:p>
    <w:p w14:paraId="1EA48E1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Очистил город, да?</w:t>
      </w:r>
    </w:p>
    <w:p w14:paraId="29EAB89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Как минимум, он принес девушку, медсестру турецкую, к русским, чтобы она у них пришла в себя, соответственно, он уже доверял Нератову в целом, и понятно, что он к нему испытывал более позитивные чувства. И почему бы его не отпустить?</w:t>
      </w:r>
    </w:p>
    <w:p w14:paraId="2CB7EB8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Как бы тупо не звучало, мужское слово, они договорились, и в конце он ему озвучивает, что "ну признался, иди".</w:t>
      </w:r>
    </w:p>
    <w:p w14:paraId="26D31A6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Слово офицера.</w:t>
      </w:r>
    </w:p>
    <w:p w14:paraId="0BA9513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Кстати, да, хорошая мысль, что когда ты держишь слово, это хорошо, и реально шикарно, потому что в нашем мире этого очень не хватает. </w:t>
      </w:r>
    </w:p>
    <w:p w14:paraId="799C81D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По-моему, тут еще дело в том, что на протяжении сериала мы столько всего не реалистичного увидели, особенно что мы два дня марафоном смотрели, что под конец даже такие вещи не вызывают вопросов, хотя это немножко странно.</w:t>
      </w:r>
    </w:p>
    <w:p w14:paraId="042EFCE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почему не реалистично? Мы же смотрим, 1920-й год, мы же не знаем, как там было.</w:t>
      </w:r>
    </w:p>
    <w:p w14:paraId="19A959C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Ну конечно. Но просто в самом сериале много чего нереалистичного, что мы уже упоминали, и под конец даже такая шпилька уже не вызывает вопросов, хотя это странно.</w:t>
      </w:r>
    </w:p>
    <w:p w14:paraId="10E5E6A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нереалистично, потому что у нас сейчас не так?</w:t>
      </w:r>
    </w:p>
    <w:p w14:paraId="5ECF94A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Нет, потому что это офицер, служитель закона. При этом он Серафиме дает пистолет, хотя это строго законом запрещено, и отпускает преступника. Понятное дело, что это красиво, это кино, но на практике – "Ты убил 10 человек, но ладно, братан, я тебе пообещал, иди гуляй". </w:t>
      </w:r>
    </w:p>
    <w:p w14:paraId="5C87872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же война.</w:t>
      </w:r>
    </w:p>
    <w:p w14:paraId="565939B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Еще был такой персонаж - рыжая проститутка. Чем она запомнилась?</w:t>
      </w:r>
    </w:p>
    <w:p w14:paraId="3806F03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Люси. </w:t>
      </w:r>
    </w:p>
    <w:p w14:paraId="7D39B78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По-моему, фамилия Лычкова. </w:t>
      </w:r>
    </w:p>
    <w:p w14:paraId="2A41CE0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Самый независимый персонаж.</w:t>
      </w:r>
    </w:p>
    <w:p w14:paraId="398A515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0A5F4C2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кажется, под конец ее нашли и убили просто для сюжета. Так мне кажется, она бы могла сбежать и уплыть, потому что все ее действия были пропитаны целью, к которой она очень активно шла, и двигалась всегда в правильном направлении.</w:t>
      </w:r>
    </w:p>
    <w:p w14:paraId="04FA1E7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единственный антагонист, которого было чуть-чуть даже жалко. В конце было видно, что за кадром этот </w:t>
      </w:r>
      <w:proofErr w:type="spellStart"/>
      <w:r w:rsidRPr="00B35B7B">
        <w:rPr>
          <w:rFonts w:ascii="Franklin Gothic Book" w:hAnsi="Franklin Gothic Book" w:cs="Arial"/>
          <w:bCs/>
          <w:sz w:val="24"/>
          <w:szCs w:val="24"/>
        </w:rPr>
        <w:t>Кирбит</w:t>
      </w:r>
      <w:proofErr w:type="spellEnd"/>
      <w:r w:rsidRPr="00B35B7B">
        <w:rPr>
          <w:rFonts w:ascii="Franklin Gothic Book" w:hAnsi="Franklin Gothic Book" w:cs="Arial"/>
          <w:bCs/>
          <w:sz w:val="24"/>
          <w:szCs w:val="24"/>
        </w:rPr>
        <w:t xml:space="preserve"> ее завалил, он ей сказал, типа, "счастливого путешествия в ад тебе".</w:t>
      </w:r>
    </w:p>
    <w:p w14:paraId="0A6F4C9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6ADB024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Жалко было.</w:t>
      </w:r>
    </w:p>
    <w:p w14:paraId="6EF2E5B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даже немножко жалко, хотя явный антагонист.</w:t>
      </w:r>
    </w:p>
    <w:p w14:paraId="7764410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На самом деле, я до конца не понимал, на какой она стороне. Она вроде предала главного пограничника, а потом всегда привержена своим целям, и это классно, что ни одну сторону не выбрала, и она всегда была до себя, и я думал, она встанет не другую сторону, но нет. </w:t>
      </w:r>
    </w:p>
    <w:p w14:paraId="5C1F7A6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Она сама за себя.</w:t>
      </w:r>
    </w:p>
    <w:p w14:paraId="3EA727D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было классно показано. Хотя сначала не понимал. </w:t>
      </w:r>
    </w:p>
    <w:p w14:paraId="2DB14BD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Что она сама за себя была, это хорошо было или скорее плохо?</w:t>
      </w:r>
    </w:p>
    <w:p w14:paraId="05B62E1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 было круто.</w:t>
      </w:r>
    </w:p>
    <w:p w14:paraId="39125BA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Она хотела выжить и все.</w:t>
      </w:r>
    </w:p>
    <w:p w14:paraId="1052095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Хорошо, что были показаны разные позиции. Потому что все люди разные. Хорошо, что не было показано, что все русские за всех русских. Блин, это бы было тупо. Не бывает такого. Каждый выберет что-то свое. </w:t>
      </w:r>
    </w:p>
    <w:p w14:paraId="363CAD3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было хорошо, логично и разбавляло эти 3 лагеря – турки, русские и эти британцы, американцы. Хоть кто-то был у себя на уме, и четко ради себя родного действовал, и все. </w:t>
      </w:r>
    </w:p>
    <w:p w14:paraId="50CCE3D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 военное время это вполне обычно.</w:t>
      </w:r>
    </w:p>
    <w:p w14:paraId="5F4D0A3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Какие чувства она вызывает?</w:t>
      </w:r>
    </w:p>
    <w:p w14:paraId="298EB84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Никаких особых чувств не вызывает. Понятно, что она просто хотела уехать из этого города и жить спокойной жизнью, и все для этого делала. </w:t>
      </w:r>
    </w:p>
    <w:p w14:paraId="634047C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Позитивные, скорее. </w:t>
      </w:r>
    </w:p>
    <w:p w14:paraId="340E317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Отрицательные.</w:t>
      </w:r>
    </w:p>
    <w:p w14:paraId="1F8BDD4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 почему отрицательные? </w:t>
      </w:r>
    </w:p>
    <w:p w14:paraId="53B582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я ее уважаю, с той стороны, как она все продумывала. Допустим, не было до конца понятно, на какой она стороне, то есть, она и с теми, и с теми, и сама себе на уме. Но при том, что я сразу сказала, что должна приходить расплата таким людям. В конце мне было очень приятно, что </w:t>
      </w:r>
      <w:proofErr w:type="spellStart"/>
      <w:r w:rsidRPr="00B35B7B">
        <w:rPr>
          <w:rFonts w:ascii="Franklin Gothic Book" w:hAnsi="Franklin Gothic Book" w:cs="Arial"/>
          <w:bCs/>
          <w:sz w:val="24"/>
          <w:szCs w:val="24"/>
        </w:rPr>
        <w:t>Кирбит</w:t>
      </w:r>
      <w:proofErr w:type="spellEnd"/>
      <w:r w:rsidRPr="00B35B7B">
        <w:rPr>
          <w:rFonts w:ascii="Franklin Gothic Book" w:hAnsi="Franklin Gothic Book" w:cs="Arial"/>
          <w:bCs/>
          <w:sz w:val="24"/>
          <w:szCs w:val="24"/>
        </w:rPr>
        <w:t xml:space="preserve"> в итоге ее завалил. Потому что я все-таки, всегда за добро. Да, это не реалистично в наше время, но все-таки, в этом фильме в конце мне было приятно, что она получила за содеянное наказание.</w:t>
      </w:r>
    </w:p>
    <w:p w14:paraId="7552C2B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По отношению к ней просто с кинематографической точки зрения, как по мне, был один удачный момент, когда она этого наркомана наняла, чтобы он Саблину убил, когда они в номере общаются и она ему морфий отдает, он ей говорит, "Смотри на искалеченную Саблину, твоя смерть будет еще страшнее", то есть, это было красиво показано, типа, что ты получишь по заслугам за свои выходки. </w:t>
      </w:r>
    </w:p>
    <w:p w14:paraId="0303DA4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почему она заказала убийство Саблиной, это было понятно?</w:t>
      </w:r>
    </w:p>
    <w:p w14:paraId="45DA289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Конечно.</w:t>
      </w:r>
    </w:p>
    <w:p w14:paraId="5D531AC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Чтобы уехать по ее паспорту.</w:t>
      </w:r>
    </w:p>
    <w:p w14:paraId="5837BF9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Документы замутить чтобы, паспорт, билеты.</w:t>
      </w:r>
    </w:p>
    <w:p w14:paraId="6DBE595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Был собирательный образ военных. Как они вам показались?</w:t>
      </w:r>
    </w:p>
    <w:p w14:paraId="3A75B1F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Негативные. </w:t>
      </w:r>
    </w:p>
    <w:p w14:paraId="5038873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Военные русские?</w:t>
      </w:r>
    </w:p>
    <w:p w14:paraId="23A88EA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Там разные были, были британские. Вот британские какие были?</w:t>
      </w:r>
    </w:p>
    <w:p w14:paraId="147509D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Негативные.</w:t>
      </w:r>
    </w:p>
    <w:p w14:paraId="6908266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Они просто исполняли свой долг, у них не было возможности отказаться.</w:t>
      </w:r>
    </w:p>
    <w:p w14:paraId="78B6CD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Чисто массовка.</w:t>
      </w:r>
    </w:p>
    <w:p w14:paraId="17F5D62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Негативно. </w:t>
      </w:r>
    </w:p>
    <w:p w14:paraId="4D247FF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в чем негативно?</w:t>
      </w:r>
    </w:p>
    <w:p w14:paraId="0C4CECC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Ну там были разные. Конечно, были такие, которым приказано стрелять, и они такие – "Блин, может быть, не надо, это же просто люди", а старшие офицеры, они уже прям видно, что пришел на замену такой же человек, который хочет просто крови.</w:t>
      </w:r>
    </w:p>
    <w:p w14:paraId="7E23AEC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Очень жестокие. Суть, наверное, в том, что все равно будет так, как скажет тот, кто сверху, и если ты не согласен, тебя просто уберут и все.</w:t>
      </w:r>
    </w:p>
    <w:p w14:paraId="39F431F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Хоть действительно, просто уберут и все, был один момент, когда показали хорошо вариативность психики военного, когда флешбэк, про Первую Мировую, когда Нератов завалил брата </w:t>
      </w:r>
      <w:proofErr w:type="spellStart"/>
      <w:r w:rsidRPr="00B35B7B">
        <w:rPr>
          <w:rFonts w:ascii="Franklin Gothic Book" w:hAnsi="Franklin Gothic Book" w:cs="Arial"/>
          <w:bCs/>
          <w:sz w:val="24"/>
          <w:szCs w:val="24"/>
        </w:rPr>
        <w:t>Кирбита</w:t>
      </w:r>
      <w:proofErr w:type="spellEnd"/>
      <w:r w:rsidRPr="00B35B7B">
        <w:rPr>
          <w:rFonts w:ascii="Franklin Gothic Book" w:hAnsi="Franklin Gothic Book" w:cs="Arial"/>
          <w:bCs/>
          <w:sz w:val="24"/>
          <w:szCs w:val="24"/>
        </w:rPr>
        <w:t xml:space="preserve"> Кирпичева, что тот ему открыто отказался подчиняться, и тот его на месте пристрелил, это больше ради сюжета, но было показано, что все военные не просто тупоголовые болванчики, которые приказ выполняют строго и четко. </w:t>
      </w:r>
    </w:p>
    <w:p w14:paraId="682E141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 военное время – расстрел на месте.</w:t>
      </w:r>
    </w:p>
    <w:p w14:paraId="4AC4BE9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Конечно. Но это показали к тому, чтобы показать, что кто-то может воспротивиться приказу, настолько психика взыграет. </w:t>
      </w:r>
    </w:p>
    <w:p w14:paraId="78D1A98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 исполнение приказа.</w:t>
      </w:r>
    </w:p>
    <w:p w14:paraId="1E62BDF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Конечно. Я к тому, что люди разные бывают, а не все чисто массовка.</w:t>
      </w:r>
    </w:p>
    <w:p w14:paraId="4D1DD57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Был еще такой собирательный образ русских офицеров, какое от них осталось впечатление?</w:t>
      </w:r>
    </w:p>
    <w:p w14:paraId="0C92127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Хорошие позитивные ребятки. </w:t>
      </w:r>
    </w:p>
    <w:p w14:paraId="5ADA29F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До конца исполняли свой долг, были верны, поплатились жизнью за его жизнь.</w:t>
      </w:r>
    </w:p>
    <w:p w14:paraId="7E894D1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кажется, почти любого из них можно было на место Нератова поставить.</w:t>
      </w:r>
    </w:p>
    <w:p w14:paraId="74601D9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Да?</w:t>
      </w:r>
    </w:p>
    <w:p w14:paraId="265BEB6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2F633F5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У них в глазах читалась надежда на светлое будущее. Они надеялись, что все хорошо закончится. </w:t>
      </w:r>
    </w:p>
    <w:p w14:paraId="0D80B8E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Какие чувства они вызывают, когда их показывали? </w:t>
      </w:r>
    </w:p>
    <w:p w14:paraId="1E43464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Никаких.</w:t>
      </w:r>
    </w:p>
    <w:p w14:paraId="15EBADA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Сочувствие.</w:t>
      </w:r>
    </w:p>
    <w:p w14:paraId="0D7242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Позитивные. </w:t>
      </w:r>
    </w:p>
    <w:p w14:paraId="736D157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 конце грусть началась, конечно, когда у них только надежда появилась.</w:t>
      </w:r>
    </w:p>
    <w:p w14:paraId="3ADE4E1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это жестковато было показано, когда они только чокаются, и сразу на них налетают эти британские вояки.</w:t>
      </w:r>
    </w:p>
    <w:p w14:paraId="7D661DD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Был еще собирательный образ бандитов.</w:t>
      </w:r>
    </w:p>
    <w:p w14:paraId="5194CE3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Погромщики?</w:t>
      </w:r>
    </w:p>
    <w:p w14:paraId="54B8553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Да. Чем они запомнились?</w:t>
      </w:r>
    </w:p>
    <w:p w14:paraId="3EAA307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Просто обычные ребята, которые выполняют приказы своего этого верхнего.</w:t>
      </w:r>
    </w:p>
    <w:p w14:paraId="221321E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 просто злые крестьяне с вилами.</w:t>
      </w:r>
    </w:p>
    <w:p w14:paraId="5307488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кажется, очень тупые. </w:t>
      </w:r>
    </w:p>
    <w:p w14:paraId="5975EE5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Какие чувства они вызывают?</w:t>
      </w:r>
    </w:p>
    <w:p w14:paraId="1C46034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Никаких.</w:t>
      </w:r>
    </w:p>
    <w:p w14:paraId="44F9B6E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Стереотипные.</w:t>
      </w:r>
    </w:p>
    <w:p w14:paraId="3AEAA78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Просто массовка.</w:t>
      </w:r>
    </w:p>
    <w:p w14:paraId="5729467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w:t>
      </w:r>
    </w:p>
    <w:p w14:paraId="6582644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кажется, у них потенциал тоже не до конца был раскрыт. Когда их главаря поймали, и пугали их, мне кажется, после этого так просто не сдаются, и этим бандитам нужно было дальше раскрывать.</w:t>
      </w:r>
    </w:p>
    <w:p w14:paraId="564DF87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Но там уже выдохлись просто сценаристы, да, такое впечатление?</w:t>
      </w:r>
    </w:p>
    <w:p w14:paraId="0841028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410B026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Вообще все массы, которые действуют в сериале, как будто главных героев они олицетворяют. Американцы – банкир полковник, русские – это Нератов и Дикова. Турки- миграционный инспектор и руководитель полицейского участка, и все. А все остальные – просто чтобы показать, что массовка что-то делает, и всё. </w:t>
      </w:r>
    </w:p>
    <w:p w14:paraId="5E692CC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Хорошо. А вот как вы считаете, по каким причинам главные герои и другие персонажи оказались в Константинополе?</w:t>
      </w:r>
    </w:p>
    <w:p w14:paraId="03E86B1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Бежали просто.</w:t>
      </w:r>
    </w:p>
    <w:p w14:paraId="0661618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Из-за войны. </w:t>
      </w:r>
    </w:p>
    <w:p w14:paraId="60E6F11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Война, бежали.</w:t>
      </w:r>
    </w:p>
    <w:p w14:paraId="16BB43D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Просто беженцы, да.</w:t>
      </w:r>
    </w:p>
    <w:p w14:paraId="2927469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Гражданская война, революция.</w:t>
      </w:r>
    </w:p>
    <w:p w14:paraId="62CB9F0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Им просто не было места в России.</w:t>
      </w:r>
    </w:p>
    <w:p w14:paraId="38A1257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Смотрите, этот вариант действительно воспринимается как то, что это был такой единственный вариант?</w:t>
      </w:r>
    </w:p>
    <w:p w14:paraId="1927101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Один из, они же потом направились в Сербию.</w:t>
      </w:r>
    </w:p>
    <w:p w14:paraId="0AA1DFC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Я так понимаю, ближе всего к Севастополю был Константинополь, другого варианта не было. </w:t>
      </w:r>
    </w:p>
    <w:p w14:paraId="7F11EA4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Но эта причина у всех была одна?</w:t>
      </w:r>
    </w:p>
    <w:p w14:paraId="6D5630C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1E9989E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Сбежать от большевиков. </w:t>
      </w:r>
    </w:p>
    <w:p w14:paraId="034B128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Спастись. </w:t>
      </w:r>
    </w:p>
    <w:p w14:paraId="721332D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выжить, спастись. Получается, это самая главная причина.</w:t>
      </w:r>
    </w:p>
    <w:p w14:paraId="6593365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Общая, да.</w:t>
      </w:r>
    </w:p>
    <w:p w14:paraId="5B992B6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А может быть, еще были какие-то менее значимые. </w:t>
      </w:r>
    </w:p>
    <w:p w14:paraId="1E221EC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Только если у консула, потому что он там работал. Всё. </w:t>
      </w:r>
    </w:p>
    <w:p w14:paraId="1E03796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Здесь не раскрывают, как у Екатерины барон умер. Если он погиб во время революции, один момент, а если он погиб лет 10 назад, то другое дело. </w:t>
      </w:r>
    </w:p>
    <w:p w14:paraId="06555EB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Там некоторые персонажи говорили, что хотят во Францию уехать. Я вот не понимал, а что сразу мешало во Францию поехать? </w:t>
      </w:r>
    </w:p>
    <w:p w14:paraId="141EE3A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так поняла, это только один путь, потому что даже эти, которые в Сан-Франциско, в общем, я к тому, что все пути были через этот Константинополь, а Константинополь всех тормозил, грабил, и не было другого варианта. Ты уже никуда не денешься.</w:t>
      </w:r>
    </w:p>
    <w:p w14:paraId="0010435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Если говорить о том, как проходила жизнь героев в эмиграции, как вы бы ее охарактеризовали?</w:t>
      </w:r>
    </w:p>
    <w:p w14:paraId="0AF4AAB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Выживание.</w:t>
      </w:r>
    </w:p>
    <w:p w14:paraId="6744F75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Реалистично показано. </w:t>
      </w:r>
    </w:p>
    <w:p w14:paraId="5BD2484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Это было выживание, это было что-то еще?</w:t>
      </w:r>
    </w:p>
    <w:p w14:paraId="2D2A9FF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Постоянный страх.</w:t>
      </w:r>
    </w:p>
    <w:p w14:paraId="57484D2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Действительно реалистичное.</w:t>
      </w:r>
    </w:p>
    <w:p w14:paraId="0BC3C8E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была не жизнь, просто пережидали это время, выживут или нет.</w:t>
      </w:r>
    </w:p>
    <w:p w14:paraId="70FE03B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Нищета. </w:t>
      </w:r>
    </w:p>
    <w:p w14:paraId="5BE0F16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 этот счет персонаж Ремнева прикольно говорил, что жить плохо и лучше не жить вовсе, или как-то так, и он сам действовал в такой тенденции, что тоже эмигрант на этой территории Константинополя, но он смог себе обеспечить нормальную жизнь, и старался сделать то же самое для русской общины. То есть, выживание вопреки. Это было хорошо показано в действиях героев.</w:t>
      </w:r>
    </w:p>
    <w:p w14:paraId="5F9A9EC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Было 10 серий, поэтому наверное, сложно вспомнить, но вспомните несколько событий, которые можно назвать ключевыми.</w:t>
      </w:r>
    </w:p>
    <w:p w14:paraId="49C9999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Война, с чего все началось. И собственно, чем все закончилось – что он обеспечил беженцам пребывание в безопасном месте.</w:t>
      </w:r>
    </w:p>
    <w:p w14:paraId="5615641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Война, потом этот их переезд их Константинополя. </w:t>
      </w:r>
    </w:p>
    <w:p w14:paraId="0DAE597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Скотская жизнь.</w:t>
      </w:r>
    </w:p>
    <w:p w14:paraId="74AC100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Если говорить именно про ключевые события.</w:t>
      </w:r>
    </w:p>
    <w:p w14:paraId="07EF29B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Самое первое, где он заступился за проститутку. Все озлобились на русский народ.</w:t>
      </w:r>
    </w:p>
    <w:p w14:paraId="7D21322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Изобретение вакцины.</w:t>
      </w:r>
    </w:p>
    <w:p w14:paraId="7D8E74C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Этого не раскрыли.</w:t>
      </w:r>
    </w:p>
    <w:p w14:paraId="5D2322D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Смерть сутенера.</w:t>
      </w:r>
    </w:p>
    <w:p w14:paraId="27FCEB5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Получается, смерть сутенера стала таким общим моментом.</w:t>
      </w:r>
    </w:p>
    <w:p w14:paraId="2CDC98B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что у них общее место появилось, общий заработок появился.</w:t>
      </w:r>
    </w:p>
    <w:p w14:paraId="25DC260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Образование трио – Нератов, Ремнев и Саблин. Когда они начали действовать в альянсе, тогда и начали продвигать свой бизнес, свое дело. </w:t>
      </w:r>
    </w:p>
    <w:p w14:paraId="09AB000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запомнилось, как они приехали, и все события там по чуть-чуть. </w:t>
      </w:r>
    </w:p>
    <w:p w14:paraId="002CFC9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Вот было изобретение вакцины еще, ключевое событие.</w:t>
      </w:r>
    </w:p>
    <w:p w14:paraId="58E1E8F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6DB4397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Момент, когда пришел француз с этой медсестрой, они это немножко замяли, то есть, она ушла в историю, скорее всего, улетела с французом, потому что если бы ее убили, забили, не дожила бы не до чего, но было приятно, что в конце все-таки, укажут, что это русский придумал, была гордость, что все выживут. </w:t>
      </w:r>
    </w:p>
    <w:p w14:paraId="360D15E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Учитывая, что в аудитории находились одни врачи, они сразу встали и вышли. </w:t>
      </w:r>
    </w:p>
    <w:p w14:paraId="2F0EBF1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это было очень хорошо показано.</w:t>
      </w:r>
    </w:p>
    <w:p w14:paraId="63C5FD0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Наверное, смерть Гулливера, было ключевое событие, которые держал клуб английский боксерский.</w:t>
      </w:r>
    </w:p>
    <w:p w14:paraId="3D897C7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Какие чувства оно у вас вызвало? </w:t>
      </w:r>
    </w:p>
    <w:p w14:paraId="5E78C98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Надежду на, когда все плохое только в их жизни происходит, на то, что все будет процветать, на справедливость.</w:t>
      </w:r>
    </w:p>
    <w:p w14:paraId="5AD83A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Когда все эти события происходили, у меня не было никакой надежды, потому что я понимала, что найдется кто-то, кто всех испортит, и когда уже всех ключевых убили, я такая – ну все, теперь точно нормально.</w:t>
      </w:r>
    </w:p>
    <w:p w14:paraId="343F8CE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Несколько моментов. Во-первых, убийство Серафимы. Соответственно, так же убийство толпы. Плюс, еще убийство начальника английской, как его правильно звали?</w:t>
      </w:r>
    </w:p>
    <w:p w14:paraId="050D6A1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Комендант.</w:t>
      </w:r>
    </w:p>
    <w:p w14:paraId="6EABA49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Комендант, да. То есть, это тоже имеет место быть, это ключевой момент. Потому что они напрямую влияют на всю историю. То есть, это началась история и закончилась история.</w:t>
      </w:r>
    </w:p>
    <w:p w14:paraId="49D6CD9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Это были какие-то события, которые просто двигали действие, да?</w:t>
      </w:r>
    </w:p>
    <w:p w14:paraId="509ACAE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Они совершали историю, сюжет какой-то, который начали продвигать в первых сценах.</w:t>
      </w:r>
    </w:p>
    <w:p w14:paraId="5D6651E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Как вам показалось, какие ценности в этом сериале демонстрируется, обсуждаются? </w:t>
      </w:r>
    </w:p>
    <w:p w14:paraId="3961439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Единство, патриотизм в некой форме.</w:t>
      </w:r>
    </w:p>
    <w:p w14:paraId="636BD46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Целеустремленность. </w:t>
      </w:r>
    </w:p>
    <w:p w14:paraId="3AC10CC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Коллективность может быть.</w:t>
      </w:r>
    </w:p>
    <w:p w14:paraId="1B13E41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Бесчеловечность. Жестокость. </w:t>
      </w:r>
    </w:p>
    <w:p w14:paraId="6522303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единство и патриотизм в какие моменты?</w:t>
      </w:r>
    </w:p>
    <w:p w14:paraId="6BA1142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Русских обижают. Идем защищать все вместе, один за всех, все за одного.</w:t>
      </w:r>
    </w:p>
    <w:p w14:paraId="1D8F42B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Единство в том, что была некая община, а патриотизм в том, что полковник Нератов всех защитил. </w:t>
      </w:r>
    </w:p>
    <w:p w14:paraId="1BFFF80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 патриотизм в том, что общину отчасти объединяет тоска по утраченной родине, по царской России.</w:t>
      </w:r>
    </w:p>
    <w:p w14:paraId="45DB9E5B"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Справедливость мы обсуждали. Были еще какие-то темы, какие-то ценности?</w:t>
      </w:r>
    </w:p>
    <w:p w14:paraId="1556D32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Человечность.</w:t>
      </w:r>
    </w:p>
    <w:p w14:paraId="3EEFBE6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Вера тоже. Я имею в виду религию. </w:t>
      </w:r>
    </w:p>
    <w:p w14:paraId="0E67A46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Это в том, что мы обсуждали, сцена с крестом?</w:t>
      </w:r>
    </w:p>
    <w:p w14:paraId="391B8F8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Нет, что мусульмане и русские, у них была общая цель. </w:t>
      </w:r>
    </w:p>
    <w:p w14:paraId="715D6AF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Не важно, кто ты по религии, важно, какой ты человек. </w:t>
      </w:r>
    </w:p>
    <w:p w14:paraId="27DE099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бесчеловечность, если говорить в плане ценностей, то это как бы ценность человеческой жизни или что?</w:t>
      </w:r>
    </w:p>
    <w:p w14:paraId="0C22704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Да. Все равно пока ты нужен, ты живой, и тебя можно спокойно заменить, это показано. Бесчеловечность того, что люди убивали друг друга. Там много смертей.</w:t>
      </w:r>
    </w:p>
    <w:p w14:paraId="2039EA6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Политикам плевать на людей. Не важно, что у них там происходит, если кто-то мешает, давайте их просто мочить. </w:t>
      </w:r>
    </w:p>
    <w:p w14:paraId="68E3058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Смотрите, исходя из того, что было показано в сериале, пожалуйста, продолжите фразу. Судьба человека, оказавшегося вдали от родины, заключается в том, что. </w:t>
      </w:r>
    </w:p>
    <w:p w14:paraId="6857F32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Чтобы выжить.</w:t>
      </w:r>
    </w:p>
    <w:p w14:paraId="1117A9E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 мои слова.</w:t>
      </w:r>
    </w:p>
    <w:p w14:paraId="53DD1BF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Важно, что он из себя представляет.</w:t>
      </w:r>
    </w:p>
    <w:p w14:paraId="6486BCE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Найти союзников. </w:t>
      </w:r>
    </w:p>
    <w:p w14:paraId="2009D28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Приспосабливаться, и чтобы выжить. </w:t>
      </w:r>
    </w:p>
    <w:p w14:paraId="33DE01A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Арина, исходя из того, что было в сериале показано, что у вас осталось?</w:t>
      </w:r>
    </w:p>
    <w:p w14:paraId="66F2F6A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Арина: </w:t>
      </w:r>
      <w:r w:rsidRPr="00B35B7B">
        <w:rPr>
          <w:rFonts w:ascii="Franklin Gothic Book" w:hAnsi="Franklin Gothic Book" w:cs="Arial"/>
          <w:bCs/>
          <w:sz w:val="24"/>
          <w:szCs w:val="24"/>
        </w:rPr>
        <w:t>Найти свое место.</w:t>
      </w:r>
    </w:p>
    <w:p w14:paraId="11ED565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Камилла, у вас как осталось?</w:t>
      </w:r>
    </w:p>
    <w:p w14:paraId="5915E9C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 xml:space="preserve">Не знаю. </w:t>
      </w:r>
    </w:p>
    <w:p w14:paraId="38B6242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Может быть, из того, что пытались донести авторы сериала, что у вас осталось?</w:t>
      </w:r>
    </w:p>
    <w:p w14:paraId="3E96A49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Надежда.</w:t>
      </w:r>
    </w:p>
    <w:p w14:paraId="34362C2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 одиночку ты типа никто.</w:t>
      </w:r>
    </w:p>
    <w:p w14:paraId="1D49679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Жестко сказала.</w:t>
      </w:r>
    </w:p>
    <w:p w14:paraId="2418740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Ну по сути, попадешь куда-нибудь в такой ситуации и один ты не выживешь. Даже проститутка, которая была одна, у нее не получилось, ее в конце все равно. Шанс был хороший, но не получилось. А когда они объединились, они смогли выбраться на этом корабле, хотя я думала, что они не успеют и их всех замочат.</w:t>
      </w:r>
    </w:p>
    <w:p w14:paraId="5929399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Евгений, что у вас осталось, судьба человека вдали от родины заключается в том, чтобы?</w:t>
      </w:r>
    </w:p>
    <w:p w14:paraId="1D9437E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Евгений: </w:t>
      </w:r>
      <w:r w:rsidRPr="00B35B7B">
        <w:rPr>
          <w:rFonts w:ascii="Franklin Gothic Book" w:hAnsi="Franklin Gothic Book" w:cs="Arial"/>
          <w:bCs/>
          <w:sz w:val="24"/>
          <w:szCs w:val="24"/>
        </w:rPr>
        <w:t xml:space="preserve">Чтобы выжить. </w:t>
      </w:r>
    </w:p>
    <w:p w14:paraId="5A31095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вот насколько хорошо, как вам показалось, в сериале была раскрыта тема утраты достоинства вдали от родины, если оценивать от 1 до 10?</w:t>
      </w:r>
    </w:p>
    <w:p w14:paraId="263FE41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Смотря с какой стороны посмотреть. Показали, что они там выживали. Потеря достоинства. Они выживали все вместе, в бараке. И жаловались только на один момент, когда вакцину эту. То есть, потери достоинства не было. То есть, они даже там и искали работу, пусть и низко оплачиваемую, чтобы прокормить себя, семью.</w:t>
      </w:r>
    </w:p>
    <w:p w14:paraId="7C1EE50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 важно, где ты находишься, главное – кто ты и что ты делаешь.</w:t>
      </w:r>
    </w:p>
    <w:p w14:paraId="48453C1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От 1 до 10 насколько хорошо была показана тема утраты достоинства? 1 – совсем нет.</w:t>
      </w:r>
    </w:p>
    <w:p w14:paraId="231F5CF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Был момент, когда молодой князь Андрей, которого убили, сказал – "Я хочу с Саблиным пойти стреляться, потому что он мое достоинство…". Этот момент был показан. Как раз-таки, он побежал на рынке еду воровать, а этот его плетями. Помните этот момент?</w:t>
      </w:r>
    </w:p>
    <w:p w14:paraId="053ED11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Был, да. </w:t>
      </w:r>
    </w:p>
    <w:p w14:paraId="55E92DC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Этот момент замяли, но он очень сильно из-за этого переживал, и тоже его достоинство ущемили. Но он же пытался выжить.</w:t>
      </w:r>
    </w:p>
    <w:p w14:paraId="6D8D5EB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Так ему же хотели руки отрубить. </w:t>
      </w:r>
    </w:p>
    <w:p w14:paraId="63777A4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не поняла, кто его убил, Саблин?</w:t>
      </w:r>
    </w:p>
    <w:p w14:paraId="7999FF7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есаул и Саблин. </w:t>
      </w:r>
    </w:p>
    <w:p w14:paraId="23EAF2C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они убили. </w:t>
      </w:r>
    </w:p>
    <w:p w14:paraId="077118D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Вот эта сама идея, она в сериале очень плохо просвечивается, просматривается. То есть, в сериале это не показано. Но где-то в конце а-ля сказано, когда они на пирсе, что только в России мы нужны, больше нигде мы не нужны. Только этот момент это показывает. Но это дословно сказано. И я с этим не согласна. То есть, для меня это противоречие. Типа, чему вы учите людей?</w:t>
      </w:r>
    </w:p>
    <w:p w14:paraId="18D186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Князь старший когда сказал – "Вот, я уезжаю из своей страны. Может быть, нам нужно остаться". Ля-ля. Типа, только в России нас ждут и любят, а здесь вне России мы никому не нужны. Например, я так не считаю.</w:t>
      </w:r>
    </w:p>
    <w:p w14:paraId="3920E8E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Если говорить о том, как именно в сериале раскрыто, это низкие оценки тоже?</w:t>
      </w:r>
    </w:p>
    <w:p w14:paraId="3E931BE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Среднее, 5-4.</w:t>
      </w:r>
    </w:p>
    <w:p w14:paraId="2CA1C1F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если 5, то какие ситуации, в которых она была раскрыта?</w:t>
      </w:r>
    </w:p>
    <w:p w14:paraId="549BB75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Вот с князем озвучили. И еще были какие-то сцены.</w:t>
      </w:r>
    </w:p>
    <w:p w14:paraId="74D45EF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Про достоинство женского пола, что у них нет выбора, кроме занятия проституцией. </w:t>
      </w:r>
    </w:p>
    <w:p w14:paraId="124B061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Это от персонажа сильно зависит. Тот же </w:t>
      </w:r>
      <w:proofErr w:type="spellStart"/>
      <w:r w:rsidRPr="00B35B7B">
        <w:rPr>
          <w:rFonts w:ascii="Franklin Gothic Book" w:hAnsi="Franklin Gothic Book" w:cs="Arial"/>
          <w:bCs/>
          <w:sz w:val="24"/>
          <w:szCs w:val="24"/>
        </w:rPr>
        <w:t>морфинщик</w:t>
      </w:r>
      <w:proofErr w:type="spellEnd"/>
      <w:r w:rsidRPr="00B35B7B">
        <w:rPr>
          <w:rFonts w:ascii="Franklin Gothic Book" w:hAnsi="Franklin Gothic Book" w:cs="Arial"/>
          <w:bCs/>
          <w:sz w:val="24"/>
          <w:szCs w:val="24"/>
        </w:rPr>
        <w:t xml:space="preserve">, который Саблину убил, вроде тоже русский офицер, в похожей шинели был, а по факту опустившийся наркоман и убийца. И из мужских персонажей, тот же доктор </w:t>
      </w:r>
      <w:proofErr w:type="spellStart"/>
      <w:r w:rsidRPr="00B35B7B">
        <w:rPr>
          <w:rFonts w:ascii="Franklin Gothic Book" w:hAnsi="Franklin Gothic Book" w:cs="Arial"/>
          <w:bCs/>
          <w:sz w:val="24"/>
          <w:szCs w:val="24"/>
        </w:rPr>
        <w:t>Бородаевский</w:t>
      </w:r>
      <w:proofErr w:type="spellEnd"/>
      <w:r w:rsidRPr="00B35B7B">
        <w:rPr>
          <w:rFonts w:ascii="Franklin Gothic Book" w:hAnsi="Franklin Gothic Book" w:cs="Arial"/>
          <w:bCs/>
          <w:sz w:val="24"/>
          <w:szCs w:val="24"/>
        </w:rPr>
        <w:t xml:space="preserve">, он ничего, ну оказался в эмиграции, беженец, и ничего, сделал себе угол, ни на кого не обращал внимания, сразу нашел работу, стал делать эксперименты. И вообще никоим образом он не опустил руки. </w:t>
      </w:r>
    </w:p>
    <w:p w14:paraId="63355F3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он достоинство сохранил.</w:t>
      </w:r>
    </w:p>
    <w:p w14:paraId="1192D06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На все сто.</w:t>
      </w:r>
    </w:p>
    <w:p w14:paraId="48517F7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Галина, как вы оцените тему потери достоинства?</w:t>
      </w:r>
    </w:p>
    <w:p w14:paraId="7994E59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Галина: </w:t>
      </w:r>
      <w:r w:rsidRPr="00B35B7B">
        <w:rPr>
          <w:rFonts w:ascii="Franklin Gothic Book" w:hAnsi="Franklin Gothic Book" w:cs="Arial"/>
          <w:bCs/>
          <w:sz w:val="24"/>
          <w:szCs w:val="24"/>
        </w:rPr>
        <w:t>Мне кажется, тема потери достоинства больше в Саблине заключена, то есть, он вдали от родины больше про бабки, ну про деньги, про свою честь и достоинство он последнее, что думает. Больше про сестру. Я только в этом персонаже. И про проституток тоже. У них это проследила только.</w:t>
      </w:r>
    </w:p>
    <w:p w14:paraId="603852AE"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какой-то низкий балл тоже.</w:t>
      </w:r>
    </w:p>
    <w:p w14:paraId="6BC8B70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Галина: </w:t>
      </w:r>
      <w:r w:rsidRPr="00B35B7B">
        <w:rPr>
          <w:rFonts w:ascii="Franklin Gothic Book" w:hAnsi="Franklin Gothic Book" w:cs="Arial"/>
          <w:bCs/>
          <w:sz w:val="24"/>
          <w:szCs w:val="24"/>
        </w:rPr>
        <w:t>Да, 3.</w:t>
      </w:r>
    </w:p>
    <w:p w14:paraId="0E233F6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Один из слоганов сериала звучит так – без родины нет будущего. Исходя из показанного в сериале, согласны ли вы с этим слоганом?</w:t>
      </w:r>
    </w:p>
    <w:p w14:paraId="7943DF3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Точно нет.</w:t>
      </w:r>
    </w:p>
    <w:p w14:paraId="3BD7B69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Категорически нет.</w:t>
      </w:r>
    </w:p>
    <w:p w14:paraId="5D84CF3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Нет. </w:t>
      </w:r>
    </w:p>
    <w:p w14:paraId="4B0F583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Категорические нет почему?</w:t>
      </w:r>
    </w:p>
    <w:p w14:paraId="26B6FB0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Потому что они живы.</w:t>
      </w:r>
    </w:p>
    <w:p w14:paraId="54C95AB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Потому что в конце сериала они </w:t>
      </w:r>
      <w:proofErr w:type="spellStart"/>
      <w:r w:rsidRPr="00B35B7B">
        <w:rPr>
          <w:rFonts w:ascii="Franklin Gothic Book" w:hAnsi="Franklin Gothic Book" w:cs="Arial"/>
          <w:bCs/>
          <w:sz w:val="24"/>
          <w:szCs w:val="24"/>
        </w:rPr>
        <w:t>счастливенько</w:t>
      </w:r>
      <w:proofErr w:type="spellEnd"/>
      <w:r w:rsidRPr="00B35B7B">
        <w:rPr>
          <w:rFonts w:ascii="Franklin Gothic Book" w:hAnsi="Franklin Gothic Book" w:cs="Arial"/>
          <w:bCs/>
          <w:sz w:val="24"/>
          <w:szCs w:val="24"/>
        </w:rPr>
        <w:t xml:space="preserve"> уплыли в свою Сербию, Черногорию, куда они там собрались, и вполне собираются строить себе там новую родину.</w:t>
      </w:r>
    </w:p>
    <w:p w14:paraId="4BA90AA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Легализоваться.</w:t>
      </w:r>
    </w:p>
    <w:p w14:paraId="2F0A4DA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Евгений: </w:t>
      </w:r>
      <w:r w:rsidRPr="00B35B7B">
        <w:rPr>
          <w:rFonts w:ascii="Franklin Gothic Book" w:hAnsi="Franklin Gothic Book" w:cs="Arial"/>
          <w:bCs/>
          <w:sz w:val="24"/>
          <w:szCs w:val="24"/>
        </w:rPr>
        <w:t xml:space="preserve">Да, легализоваться там. Хотя их родины царской России больше не существует. Они не утопились в этом Босфоре, дальше строят жизнь. </w:t>
      </w:r>
    </w:p>
    <w:p w14:paraId="3953021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Остались живы, да?</w:t>
      </w:r>
    </w:p>
    <w:p w14:paraId="4083620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Я согласен с Евгением, нечего добавить. </w:t>
      </w:r>
    </w:p>
    <w:p w14:paraId="0B547931"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Может быть, кому-то иначе показалось? А если нет, то почему нет? Не как оно в жизни, а именно исходя из того, как оно в сериале было показано?</w:t>
      </w:r>
    </w:p>
    <w:p w14:paraId="42BA0DB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Там этого вообще не упоминали. То есть, они туда не вернулись, просто уплыли и все. </w:t>
      </w:r>
    </w:p>
    <w:p w14:paraId="76ABFE5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 сериале не было показано, что они всё за родину, за отечество. Там не было такого показано.</w:t>
      </w:r>
    </w:p>
    <w:p w14:paraId="3F483A0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 Сербию в конце.</w:t>
      </w:r>
    </w:p>
    <w:p w14:paraId="50E7C948"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Они умотали в Сербию, да? Там было непонятно.</w:t>
      </w:r>
    </w:p>
    <w:p w14:paraId="6721B0B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Кто выжил. </w:t>
      </w:r>
    </w:p>
    <w:p w14:paraId="128522F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Единственное, наверное, что даже оказавшись в другой стране, они понимают, что даже там, где их гнали, было намного лучше, чем здесь, просто, к сожалению, они не могут вернуться. Это единственное, что можно сказать. </w:t>
      </w:r>
    </w:p>
    <w:p w14:paraId="189C1AD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Единственное, есть маленькая несостыковка, что русская община насчитывает 200 тысяч, а уехало 200 тысяч, и что стало с остальными, мы не знаем. Но если именно по сюжету, если можно так его назвать, то не соответствует слоган.</w:t>
      </w:r>
    </w:p>
    <w:p w14:paraId="37BE057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Еще нам показывают, что сербы – это тоже русский народ, это свои, только сербы нам помогут.</w:t>
      </w:r>
    </w:p>
    <w:p w14:paraId="0FE486E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а турки не очень.</w:t>
      </w:r>
    </w:p>
    <w:p w14:paraId="4D17987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все остальные, британцы, турки. Ну турки, типа, плюс-минус, некоторые нормально. Но что сербы такие у нас друзья, а эти типа враги.</w:t>
      </w:r>
    </w:p>
    <w:p w14:paraId="1D40090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 нарративы такие в лоб были.</w:t>
      </w:r>
    </w:p>
    <w:p w14:paraId="3CA84E6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И от того, что оно было в лоб, оно как-то. </w:t>
      </w:r>
    </w:p>
    <w:p w14:paraId="1FD4A9F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Ну да. 200 тысяч. Героев не убивают. Там еще что-то было, я просто не писал, такое прямо понятное.</w:t>
      </w:r>
    </w:p>
    <w:p w14:paraId="3C89862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Нарративы </w:t>
      </w:r>
      <w:proofErr w:type="spellStart"/>
      <w:r w:rsidRPr="00B35B7B">
        <w:rPr>
          <w:rFonts w:ascii="Franklin Gothic Book" w:hAnsi="Franklin Gothic Book" w:cs="Arial"/>
          <w:bCs/>
          <w:sz w:val="24"/>
          <w:szCs w:val="24"/>
        </w:rPr>
        <w:t>по-квасному</w:t>
      </w:r>
      <w:proofErr w:type="spellEnd"/>
      <w:r w:rsidRPr="00B35B7B">
        <w:rPr>
          <w:rFonts w:ascii="Franklin Gothic Book" w:hAnsi="Franklin Gothic Book" w:cs="Arial"/>
          <w:bCs/>
          <w:sz w:val="24"/>
          <w:szCs w:val="24"/>
        </w:rPr>
        <w:t xml:space="preserve"> слишком действительно были поданы. </w:t>
      </w:r>
    </w:p>
    <w:p w14:paraId="02EC781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Типа, убили в кабаке этом очень много людей, но это не столько людей, чтобы вычесть 200 человек.</w:t>
      </w:r>
    </w:p>
    <w:p w14:paraId="44C6B4E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Может, вы по-другому оцениваете эту ситуацию со слоганом, нет?</w:t>
      </w:r>
    </w:p>
    <w:p w14:paraId="16162F5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Нет. </w:t>
      </w:r>
    </w:p>
    <w:p w14:paraId="6C2353B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Хорошо. Смотрите, давайте на закуску, то, что уже фактически обсудили, просто немножко резюмируем. По поводу музыки было мнение такого, что она очень не понравилась. Может быть, у кого-то по-другому? </w:t>
      </w:r>
    </w:p>
    <w:p w14:paraId="2250041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понравилось.</w:t>
      </w:r>
    </w:p>
    <w:p w14:paraId="72B9305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очень понравилось.</w:t>
      </w:r>
    </w:p>
    <w:p w14:paraId="4580082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все понравилось, за исключением парочки моментов. </w:t>
      </w:r>
    </w:p>
    <w:p w14:paraId="5BC5303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Она в каких-то моментах супер удачная, например, </w:t>
      </w:r>
      <w:proofErr w:type="spellStart"/>
      <w:r w:rsidRPr="00B35B7B">
        <w:rPr>
          <w:rFonts w:ascii="Franklin Gothic Book" w:hAnsi="Franklin Gothic Book" w:cs="Arial"/>
          <w:bCs/>
          <w:sz w:val="24"/>
          <w:szCs w:val="24"/>
        </w:rPr>
        <w:t>опенинг</w:t>
      </w:r>
      <w:proofErr w:type="spellEnd"/>
      <w:r w:rsidRPr="00B35B7B">
        <w:rPr>
          <w:rFonts w:ascii="Franklin Gothic Book" w:hAnsi="Franklin Gothic Book" w:cs="Arial"/>
          <w:bCs/>
          <w:sz w:val="24"/>
          <w:szCs w:val="24"/>
        </w:rPr>
        <w:t xml:space="preserve"> и </w:t>
      </w:r>
      <w:proofErr w:type="spellStart"/>
      <w:r w:rsidRPr="00B35B7B">
        <w:rPr>
          <w:rFonts w:ascii="Franklin Gothic Book" w:hAnsi="Franklin Gothic Book" w:cs="Arial"/>
          <w:bCs/>
          <w:sz w:val="24"/>
          <w:szCs w:val="24"/>
        </w:rPr>
        <w:t>эндинг</w:t>
      </w:r>
      <w:proofErr w:type="spellEnd"/>
      <w:r w:rsidRPr="00B35B7B">
        <w:rPr>
          <w:rFonts w:ascii="Franklin Gothic Book" w:hAnsi="Franklin Gothic Book" w:cs="Arial"/>
          <w:bCs/>
          <w:sz w:val="24"/>
          <w:szCs w:val="24"/>
        </w:rPr>
        <w:t xml:space="preserve"> прямо в тон сериалу, заставки и титры, они очень хорошо идут, и музыкальное сопровождение некоторых моментов самого сериала. Я не слышал ни одной композиции дважды, в каждой серии как будто отдельно. И где-то это очень удачно вплетено, а где-то жестко режет слух. </w:t>
      </w:r>
    </w:p>
    <w:p w14:paraId="36D7470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А мне все понравилось.</w:t>
      </w:r>
    </w:p>
    <w:p w14:paraId="7BCBE4D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Особенно после убийства когда колыбельная заиграла. Я еще подумал, как это, колыбельная?</w:t>
      </w:r>
    </w:p>
    <w:p w14:paraId="58166F5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Ну типа умер, и душа там.</w:t>
      </w:r>
    </w:p>
    <w:p w14:paraId="6FB9F34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Не ложись на бочок, придет серенький волчок? Как это вообще с убийством связано? </w:t>
      </w:r>
    </w:p>
    <w:p w14:paraId="4BB7F8F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Потому что много детей погибло.</w:t>
      </w:r>
    </w:p>
    <w:p w14:paraId="6BD6D87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Нет, там именно казнь одного была.</w:t>
      </w:r>
    </w:p>
    <w:p w14:paraId="2C3C65E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Нет, я про смерть.</w:t>
      </w:r>
    </w:p>
    <w:p w14:paraId="241DA91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Вы не про музыку говорите?</w:t>
      </w:r>
    </w:p>
    <w:p w14:paraId="20EC488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Про музыку.</w:t>
      </w:r>
    </w:p>
    <w:p w14:paraId="23A6F18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с самого начала сказала, что музыка ужасная.</w:t>
      </w:r>
    </w:p>
    <w:p w14:paraId="568BBDE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Мы просто резюмируем. Потому что мы это уже обсуждали немножко в ходе дискуссии. У нас осталось буквально два вопроса. Актерская игра. Про это уже говорили немножко, эту тему поднимали.</w:t>
      </w:r>
    </w:p>
    <w:p w14:paraId="4A00165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Достойная.</w:t>
      </w:r>
    </w:p>
    <w:p w14:paraId="0064D00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В целом удачная.</w:t>
      </w:r>
    </w:p>
    <w:p w14:paraId="368D9BF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понравилось.</w:t>
      </w:r>
    </w:p>
    <w:p w14:paraId="71A65E5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Были актеры, чья игра особенно понравилась? Было такое, что прям очень хорошо? </w:t>
      </w:r>
    </w:p>
    <w:p w14:paraId="167E8D5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Ремнев мне понравился.</w:t>
      </w:r>
    </w:p>
    <w:p w14:paraId="1000488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 Саблин.</w:t>
      </w:r>
    </w:p>
    <w:p w14:paraId="75EC00D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Турчанка медсестра.</w:t>
      </w:r>
    </w:p>
    <w:p w14:paraId="79E8499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Нератов тоже в принципе, хорошо показан, такой образ отреченности. </w:t>
      </w:r>
    </w:p>
    <w:p w14:paraId="5F5BDC7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Мне все понравились.</w:t>
      </w:r>
    </w:p>
    <w:p w14:paraId="62261E3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Акиньшина – нет. </w:t>
      </w:r>
    </w:p>
    <w:p w14:paraId="6B6130E3"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Нератов показывает свою отреченность. Были кто-то, чья игра прям совсем не понравилась?</w:t>
      </w:r>
    </w:p>
    <w:p w14:paraId="0A9D74A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Друг Саблина, который помогал.</w:t>
      </w:r>
    </w:p>
    <w:p w14:paraId="559195D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Есаул?</w:t>
      </w:r>
    </w:p>
    <w:p w14:paraId="4D2F460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Он сам по себе мне не нравился прям. Он какой-то резкий, непонятный.</w:t>
      </w:r>
    </w:p>
    <w:p w14:paraId="299D84D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Мне сестра Саблина. </w:t>
      </w:r>
    </w:p>
    <w:p w14:paraId="1AFDAB8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По мне он все играл хорошо, за исключением фраз про Ажиотаж.</w:t>
      </w:r>
    </w:p>
    <w:p w14:paraId="10A962A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Камилла: </w:t>
      </w:r>
      <w:r w:rsidRPr="00B35B7B">
        <w:rPr>
          <w:rFonts w:ascii="Franklin Gothic Book" w:hAnsi="Franklin Gothic Book" w:cs="Arial"/>
          <w:bCs/>
          <w:sz w:val="24"/>
          <w:szCs w:val="24"/>
        </w:rPr>
        <w:t>Мне казалось, не естественно играет.</w:t>
      </w:r>
    </w:p>
    <w:p w14:paraId="4D3B9FD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сестра Саблина что?</w:t>
      </w:r>
    </w:p>
    <w:p w14:paraId="03704497"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Она как-то вообще так себе играла.</w:t>
      </w:r>
    </w:p>
    <w:p w14:paraId="050418E5"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А мне Акиньшина. </w:t>
      </w:r>
    </w:p>
    <w:p w14:paraId="093BB9F9"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Сама Акиньшина не нравится?</w:t>
      </w:r>
    </w:p>
    <w:p w14:paraId="535A427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Нет, я не сказала, что она мне совсем не нравится. В Брат 2, где она снималась еще в детстве, она более-менее мне нравилась, а здесь не убедительна она была.</w:t>
      </w:r>
    </w:p>
    <w:p w14:paraId="48B40A1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Еще этот банкир американский, немецкий, просто какой-то выхолощенный маньяк, абсолютно невзрачный, скучный и бесноватый. Ему не веришь совершенно. </w:t>
      </w:r>
    </w:p>
    <w:p w14:paraId="3DF33BA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По нему видно, что он тварь. Он с этим отлично справился.</w:t>
      </w:r>
    </w:p>
    <w:p w14:paraId="3743DA0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Было такое, что чья-то актерская игра запомнилась в хорошем смысле?</w:t>
      </w:r>
    </w:p>
    <w:p w14:paraId="410FCAA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Ремнев.</w:t>
      </w:r>
    </w:p>
    <w:p w14:paraId="15DF5F6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w:t>
      </w:r>
    </w:p>
    <w:p w14:paraId="355B1B34"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Ремнев.</w:t>
      </w:r>
    </w:p>
    <w:p w14:paraId="032F634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Ремнев сто процентов. Да.</w:t>
      </w:r>
    </w:p>
    <w:p w14:paraId="4BFF3B0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Самый такой был. По поводу операторской работы уже сказали, что это было хорошо. Может быть, кому-то запомнились отдельные моменты?</w:t>
      </w:r>
    </w:p>
    <w:p w14:paraId="198979C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Сцена декорации, когда снимают крупным планом Константинополь, все эти улочки турецкого города 20-го века, это выглядит круто, здорово, аутентично. Как там все эти турки что-то мясо свое режут, шерсть чешут, что мальчишки бегают, вроде мелочи, но ты чувствуешь, что смотришь про Константинополь в 1920-м году. Это прямо хорошо. В этом плане лайк.</w:t>
      </w:r>
    </w:p>
    <w:p w14:paraId="4A10C0A6"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может быть, были какие-то неудачные моменты, связанные с работой оператора?</w:t>
      </w:r>
    </w:p>
    <w:p w14:paraId="7FBB6A7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 знаю, заметил кто-то или нет, в первых двух сериях, когда показывают общежитие, где жили Саблины, там свет фонарей почему-то в горизонтальную линию шел. Почему-то такое было только в первых двух сериях.</w:t>
      </w:r>
    </w:p>
    <w:p w14:paraId="53F0EA24"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Был такой странный один момент.</w:t>
      </w:r>
    </w:p>
    <w:p w14:paraId="5C5351D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Нет, не один, просто в первых двух сериях когда показывали фонари.</w:t>
      </w:r>
    </w:p>
    <w:p w14:paraId="0377EBD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Я деталей не запоминала, только общее впечатление. </w:t>
      </w:r>
    </w:p>
    <w:p w14:paraId="2A9E7FA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Бесконечно горящая керосиновая лампа.</w:t>
      </w:r>
    </w:p>
    <w:p w14:paraId="1D94E605"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Это где было?</w:t>
      </w:r>
    </w:p>
    <w:p w14:paraId="7448FCF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Это было с первой по последнюю серию.</w:t>
      </w:r>
    </w:p>
    <w:p w14:paraId="2F1CB36C"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Ее, этой лампы, было просто много? </w:t>
      </w:r>
    </w:p>
    <w:p w14:paraId="7B1BF219"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Cs/>
          <w:sz w:val="24"/>
          <w:szCs w:val="24"/>
        </w:rPr>
        <w:t xml:space="preserve"> </w:t>
      </w: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Даже когда кто-то приходил, допустим, домой из ресторана, кабаре, они уже горели.</w:t>
      </w:r>
    </w:p>
    <w:p w14:paraId="7A23AE4D"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То есть, никто их не зажигал, а они уже сами горели.</w:t>
      </w:r>
    </w:p>
    <w:p w14:paraId="45E2BEAD"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 xml:space="preserve">Да. </w:t>
      </w:r>
    </w:p>
    <w:p w14:paraId="26B9D2AF"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Хорошо. Вот такое у нас получилось сегодня обсуждение. Мы детально разобрали фильм. Скажите, пожалуйста, может быть, осталось что-то, что нам важно было бы тоже зафиксировать, а мы этого не касались, или кому-то не дали слова в какой-то момент?</w:t>
      </w:r>
    </w:p>
    <w:p w14:paraId="41D44343"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Нет.</w:t>
      </w:r>
    </w:p>
    <w:p w14:paraId="07254A51"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Я все сказала.</w:t>
      </w:r>
    </w:p>
    <w:p w14:paraId="3CA0CB42"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Мне кажется, все высказались.</w:t>
      </w:r>
    </w:p>
    <w:p w14:paraId="7FA287E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Действительно такое обсуждение получилось очень содержательное.</w:t>
      </w:r>
    </w:p>
    <w:p w14:paraId="19449C7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Можно еще добавить? Именно концовка. Именно когда Нератов говорит умные вещи, мне показалось, что это было лишнее. Не знаю. Либо, наоборот, побольше бы он как-то сказал.</w:t>
      </w:r>
    </w:p>
    <w:p w14:paraId="783311F0"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А что это за сцена?</w:t>
      </w:r>
    </w:p>
    <w:p w14:paraId="5A44116F"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Когда в конце они в Сербию отправились, он начал говорить умные вещи.</w:t>
      </w:r>
    </w:p>
    <w:p w14:paraId="005DA2E0"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Так это его мысли. </w:t>
      </w:r>
    </w:p>
    <w:p w14:paraId="233E0CC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это его мысли. Но я бы хотела или больше, или что-то более конкретное. </w:t>
      </w:r>
    </w:p>
    <w:p w14:paraId="1E7DA20A"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Или больше, или меньше. То есть, было как-то не оптимально.</w:t>
      </w:r>
    </w:p>
    <w:p w14:paraId="54BE16C6"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Да. </w:t>
      </w:r>
    </w:p>
    <w:p w14:paraId="1B7C8C2A"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11-ю серию.</w:t>
      </w:r>
    </w:p>
    <w:p w14:paraId="1419DFC2"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Модератор: Может быть, еще что-то пришло, что хотели бы сказать?</w:t>
      </w:r>
    </w:p>
    <w:p w14:paraId="3FA9C74E"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Интересен бюджет.</w:t>
      </w:r>
    </w:p>
    <w:p w14:paraId="6F4FCD28"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Мужчина: </w:t>
      </w:r>
      <w:r w:rsidRPr="00B35B7B">
        <w:rPr>
          <w:rFonts w:ascii="Franklin Gothic Book" w:hAnsi="Franklin Gothic Book" w:cs="Arial"/>
          <w:bCs/>
          <w:sz w:val="24"/>
          <w:szCs w:val="24"/>
        </w:rPr>
        <w:t>Единственный комментарий, что не надо, пожалуйста, снимать второй сезон, снимите что-нибудь еще, у вас вышло не очень.</w:t>
      </w:r>
    </w:p>
    <w:p w14:paraId="637E5EDB"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И если уж делаете, то либо меньше, либо серий, линий прорисуйте больше, чтобы было понятно, почему он сначала с одной спит, потом с другой. Какие-то симпатии бы прорисовали.</w:t>
      </w:r>
    </w:p>
    <w:p w14:paraId="0209E3FC" w14:textId="77777777" w:rsidR="00B35B7B" w:rsidRPr="00B35B7B" w:rsidRDefault="00B35B7B" w:rsidP="009A1F5A">
      <w:pPr>
        <w:spacing w:before="120" w:after="0"/>
        <w:jc w:val="both"/>
        <w:rPr>
          <w:rFonts w:ascii="Franklin Gothic Book" w:hAnsi="Franklin Gothic Book" w:cs="Arial"/>
          <w:bCs/>
          <w:sz w:val="24"/>
          <w:szCs w:val="24"/>
        </w:rPr>
      </w:pPr>
      <w:r w:rsidRPr="00B35B7B">
        <w:rPr>
          <w:rFonts w:ascii="Franklin Gothic Book" w:hAnsi="Franklin Gothic Book" w:cs="Arial"/>
          <w:b/>
          <w:bCs/>
          <w:sz w:val="24"/>
          <w:szCs w:val="24"/>
        </w:rPr>
        <w:t xml:space="preserve">Женщина: </w:t>
      </w:r>
      <w:r w:rsidRPr="00B35B7B">
        <w:rPr>
          <w:rFonts w:ascii="Franklin Gothic Book" w:hAnsi="Franklin Gothic Book" w:cs="Arial"/>
          <w:bCs/>
          <w:sz w:val="24"/>
          <w:szCs w:val="24"/>
        </w:rPr>
        <w:t xml:space="preserve">А мне понравилось. </w:t>
      </w:r>
    </w:p>
    <w:p w14:paraId="507BE7A7" w14:textId="77777777" w:rsidR="00B35B7B" w:rsidRPr="00B35B7B" w:rsidRDefault="00B35B7B" w:rsidP="009A1F5A">
      <w:pPr>
        <w:spacing w:before="120" w:after="0"/>
        <w:jc w:val="both"/>
        <w:rPr>
          <w:rFonts w:ascii="Franklin Gothic Book" w:hAnsi="Franklin Gothic Book" w:cs="Arial"/>
          <w:b/>
          <w:sz w:val="24"/>
          <w:szCs w:val="24"/>
        </w:rPr>
      </w:pPr>
      <w:r w:rsidRPr="00B35B7B">
        <w:rPr>
          <w:rFonts w:ascii="Franklin Gothic Book" w:hAnsi="Franklin Gothic Book" w:cs="Arial"/>
          <w:b/>
          <w:sz w:val="24"/>
          <w:szCs w:val="24"/>
        </w:rPr>
        <w:t xml:space="preserve">Модератор: Давайте на этой оптимистичной ноте закончим обсуждение. Большое спасибо. </w:t>
      </w:r>
    </w:p>
    <w:p w14:paraId="22D7F66D" w14:textId="6415BF34" w:rsidR="001A45DC" w:rsidRPr="006E73D9" w:rsidRDefault="001A45DC" w:rsidP="009A1F5A">
      <w:pPr>
        <w:pStyle w:val="1"/>
        <w:jc w:val="center"/>
        <w:rPr>
          <w:rFonts w:ascii="Franklin Gothic Book" w:hAnsi="Franklin Gothic Book"/>
          <w:b/>
          <w:color w:val="009999"/>
          <w:sz w:val="28"/>
          <w:szCs w:val="28"/>
        </w:rPr>
      </w:pPr>
      <w:bookmarkStart w:id="1" w:name="_Toc212893082"/>
      <w:r w:rsidRPr="006E73D9">
        <w:rPr>
          <w:rFonts w:ascii="Franklin Gothic Book" w:hAnsi="Franklin Gothic Book"/>
          <w:b/>
          <w:color w:val="009999"/>
          <w:sz w:val="28"/>
          <w:szCs w:val="28"/>
        </w:rPr>
        <w:t>Расшифровка 2</w:t>
      </w:r>
      <w:bookmarkEnd w:id="1"/>
    </w:p>
    <w:p w14:paraId="6F9286B7" w14:textId="610EEB32" w:rsidR="0096689D" w:rsidRPr="00CB7EA4" w:rsidRDefault="0096689D" w:rsidP="009A1F5A">
      <w:pPr>
        <w:spacing w:after="0"/>
        <w:rPr>
          <w:rFonts w:ascii="Franklin Gothic Book" w:hAnsi="Franklin Gothic Book"/>
          <w:sz w:val="24"/>
          <w:szCs w:val="24"/>
        </w:rPr>
      </w:pPr>
    </w:p>
    <w:p w14:paraId="1461C16C" w14:textId="6F0B403F" w:rsidR="001A45DC" w:rsidRPr="00CB7EA4" w:rsidRDefault="001A45DC" w:rsidP="009A1F5A">
      <w:pPr>
        <w:spacing w:after="0"/>
        <w:rPr>
          <w:rFonts w:ascii="Franklin Gothic Book" w:hAnsi="Franklin Gothic Book"/>
          <w:sz w:val="24"/>
          <w:szCs w:val="24"/>
        </w:rPr>
      </w:pPr>
    </w:p>
    <w:p w14:paraId="0D423810" w14:textId="50F2172B" w:rsidR="00433B7C" w:rsidRPr="00CB7EA4" w:rsidRDefault="00433B7C" w:rsidP="009A1F5A">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w:t>
      </w:r>
      <w:r w:rsidR="00775FEF">
        <w:rPr>
          <w:rFonts w:ascii="Franklin Gothic Book" w:hAnsi="Franklin Gothic Book" w:cs="Arial"/>
          <w:sz w:val="24"/>
          <w:szCs w:val="24"/>
        </w:rPr>
        <w:t>Санкт-Петербург</w:t>
      </w:r>
      <w:r w:rsidRPr="00CB7EA4">
        <w:rPr>
          <w:rFonts w:ascii="Franklin Gothic Book" w:hAnsi="Franklin Gothic Book" w:cs="Arial"/>
          <w:sz w:val="24"/>
          <w:szCs w:val="24"/>
        </w:rPr>
        <w:t>.</w:t>
      </w:r>
    </w:p>
    <w:p w14:paraId="759B9659" w14:textId="77777777" w:rsidR="00433B7C" w:rsidRPr="00CB7EA4" w:rsidRDefault="00433B7C" w:rsidP="009A1F5A">
      <w:pPr>
        <w:spacing w:after="120"/>
        <w:jc w:val="both"/>
        <w:rPr>
          <w:rFonts w:ascii="Franklin Gothic Book" w:hAnsi="Franklin Gothic Book" w:cs="Arial"/>
          <w:sz w:val="24"/>
          <w:szCs w:val="24"/>
        </w:rPr>
      </w:pPr>
    </w:p>
    <w:p w14:paraId="5AB12E21" w14:textId="5CEB12F6"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Тогда мой первый такой вопрос. Буду спрашивать каждого. У меня будут вопросы такие, знаете, для общего обсуждения, а будут прям персональные вопросы. Я буду предупреждать: буду спрашивать каждого. Вот сейчас вопрос для каждого. Я попрошу вас описать ваши впечатления от просмотренного сериала буквально в двух-трех словах. Как бы вы это впечатление описали? Дим, давайте мы с вас тогда начнем, и дальше по кругу.</w:t>
      </w:r>
    </w:p>
    <w:p w14:paraId="5A438C9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В двух словах?</w:t>
      </w:r>
    </w:p>
    <w:p w14:paraId="6C76611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Вот буквально в двух словах, да. Знаете, первые, так скажем, сливки эмоций.</w:t>
      </w:r>
    </w:p>
    <w:p w14:paraId="1476909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могу сказать.</w:t>
      </w:r>
    </w:p>
    <w:p w14:paraId="2395820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Давайте, Николай.</w:t>
      </w:r>
    </w:p>
    <w:p w14:paraId="39A99DC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Разочаровывающая </w:t>
      </w:r>
      <w:proofErr w:type="spellStart"/>
      <w:r w:rsidRPr="009A1F5A">
        <w:rPr>
          <w:rFonts w:ascii="Franklin Gothic Book" w:hAnsi="Franklin Gothic Book" w:cs="Times New Roman"/>
          <w:sz w:val="24"/>
          <w:szCs w:val="24"/>
        </w:rPr>
        <w:t>энтэвэшная</w:t>
      </w:r>
      <w:proofErr w:type="spellEnd"/>
      <w:r w:rsidRPr="009A1F5A">
        <w:rPr>
          <w:rFonts w:ascii="Franklin Gothic Book" w:hAnsi="Franklin Gothic Book" w:cs="Times New Roman"/>
          <w:sz w:val="24"/>
          <w:szCs w:val="24"/>
        </w:rPr>
        <w:t>. клюква.</w:t>
      </w:r>
    </w:p>
    <w:p w14:paraId="3B16E2B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 объясняйте, почему такое... А давайте нет, сначала все эмоции, а потом будем объяснять.</w:t>
      </w:r>
    </w:p>
    <w:p w14:paraId="78035C6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Вы просто просили в двух словах, я попытался как-то...</w:t>
      </w:r>
    </w:p>
    <w:p w14:paraId="33FC5C1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мне кажется, у всех будет больше чем два слова просто.</w:t>
      </w:r>
    </w:p>
    <w:p w14:paraId="7365D09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Не-не-не, эта возможность будет сказать больше слов. А сейчас мне надо именно два-три слова. Давайте, да, Максим, вы.</w:t>
      </w:r>
    </w:p>
    <w:p w14:paraId="24013DA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Утомительно в итоге. Утомительно в итоге. Вот три хороших слова.</w:t>
      </w:r>
    </w:p>
    <w:p w14:paraId="5EA7EE7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Я так и записала. Давайте, Оскар.</w:t>
      </w:r>
    </w:p>
    <w:p w14:paraId="6B7506A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Любопытно. Любопытно было.</w:t>
      </w:r>
    </w:p>
    <w:p w14:paraId="038E0FD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Одним словом обошлись. Давайте, Арсений.</w:t>
      </w:r>
    </w:p>
    <w:p w14:paraId="7C0166D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В целом интересно, но ужасная кульминация и развязка. Именно 9-я серия.</w:t>
      </w:r>
    </w:p>
    <w:p w14:paraId="5CD4375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Никита.</w:t>
      </w:r>
    </w:p>
    <w:p w14:paraId="545C565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Надежда на кино, на российское кино.</w:t>
      </w:r>
    </w:p>
    <w:p w14:paraId="7568BE2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Дим, давайте вы.</w:t>
      </w:r>
    </w:p>
    <w:p w14:paraId="4E542F7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Прекрасное начало, печальный конец.</w:t>
      </w:r>
    </w:p>
    <w:p w14:paraId="0EACE85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Дим, вы.</w:t>
      </w:r>
    </w:p>
    <w:p w14:paraId="1A59B60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Интересно, вполне смотрибельно, неплохо.</w:t>
      </w:r>
    </w:p>
    <w:p w14:paraId="7EA930B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Спасибо. Сергей.</w:t>
      </w:r>
    </w:p>
    <w:p w14:paraId="3BBFA8B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Смотреть можно. Вначале хотелось выключить.</w:t>
      </w:r>
    </w:p>
    <w:p w14:paraId="42B8373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Тогда давайте объясним, почему у вас такое впечатление о фильме. Почему это все-таки </w:t>
      </w:r>
      <w:proofErr w:type="spellStart"/>
      <w:r w:rsidRPr="009A1F5A">
        <w:rPr>
          <w:rFonts w:ascii="Franklin Gothic Book" w:hAnsi="Franklin Gothic Book" w:cs="Times New Roman"/>
          <w:b/>
          <w:sz w:val="24"/>
          <w:szCs w:val="24"/>
        </w:rPr>
        <w:t>энтэвэшная</w:t>
      </w:r>
      <w:proofErr w:type="spellEnd"/>
      <w:r w:rsidRPr="009A1F5A">
        <w:rPr>
          <w:rFonts w:ascii="Franklin Gothic Book" w:hAnsi="Franklin Gothic Book" w:cs="Times New Roman"/>
          <w:b/>
          <w:sz w:val="24"/>
          <w:szCs w:val="24"/>
        </w:rPr>
        <w:t xml:space="preserve"> клюква, Николай?</w:t>
      </w:r>
    </w:p>
    <w:p w14:paraId="302C194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Потому что все приемы, которые там были, я так или иначе видел в обзорах или в каких-то фрагментах дешевых </w:t>
      </w:r>
      <w:proofErr w:type="spellStart"/>
      <w:r w:rsidRPr="009A1F5A">
        <w:rPr>
          <w:rFonts w:ascii="Franklin Gothic Book" w:hAnsi="Franklin Gothic Book" w:cs="Times New Roman"/>
          <w:sz w:val="24"/>
          <w:szCs w:val="24"/>
        </w:rPr>
        <w:t>энтэвэшных</w:t>
      </w:r>
      <w:proofErr w:type="spellEnd"/>
      <w:r w:rsidRPr="009A1F5A">
        <w:rPr>
          <w:rFonts w:ascii="Franklin Gothic Book" w:hAnsi="Franklin Gothic Book" w:cs="Times New Roman"/>
          <w:sz w:val="24"/>
          <w:szCs w:val="24"/>
        </w:rPr>
        <w:t xml:space="preserve"> фильмов или сериалов. Я сидел и думал: а будет ли фрагмент из фильма, где зэки отстреливались от нацистов, где какой-то чувак перед расстрелом говорил: о бедный народ, о страдающий народ. Про вот этих советских зэков. И такой эпизод действительно был в конце, когда этот князь стоял на причале такой: о, мы русские, мы такие страдальцы, мы не можем жить нигде, кроме в России. А потом побежал всех прям трясти так: правда, что мы страдальцы? И подошел мужик с этим ребенком: мы такие страдальцы.</w:t>
      </w:r>
    </w:p>
    <w:p w14:paraId="26D32EE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Максим, почему утомительно, в итоге все-таки утомительно?</w:t>
      </w:r>
    </w:p>
    <w:p w14:paraId="0EBC54C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я хочу сказать, что это не какая-то плохая оценка. В целом мне понравилось. Просто вначале момент прикуривания к сериалу, если ты такой: ну нормально. Потом в серединке даже интересно. Ты ждешь, вот это событие за событием, </w:t>
      </w:r>
      <w:proofErr w:type="spellStart"/>
      <w:r w:rsidRPr="009A1F5A">
        <w:rPr>
          <w:rFonts w:ascii="Franklin Gothic Book" w:hAnsi="Franklin Gothic Book" w:cs="Times New Roman"/>
          <w:sz w:val="24"/>
          <w:szCs w:val="24"/>
        </w:rPr>
        <w:t>снежняком</w:t>
      </w:r>
      <w:proofErr w:type="spellEnd"/>
      <w:r w:rsidRPr="009A1F5A">
        <w:rPr>
          <w:rFonts w:ascii="Franklin Gothic Book" w:hAnsi="Franklin Gothic Book" w:cs="Times New Roman"/>
          <w:sz w:val="24"/>
          <w:szCs w:val="24"/>
        </w:rPr>
        <w:t xml:space="preserve"> накапливается. А под конец что-то все больше абсурда какого-то, какой-то вообще необоснованной жестокости и все больше сцен, где по три минуты камера отдаляется. И ты такой: да, мне бы сейчас пересказ текстовый в двух минутах этой серии, и я бы был удовлетворен. Под конец что-то затянули, а так в целом много хорошего скорее. Но много чего мне тоже бросилось в глаза, что...</w:t>
      </w:r>
    </w:p>
    <w:p w14:paraId="6A0C1FF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Это мы обсудим, это мы обсудим. Не забудьте, ладно?</w:t>
      </w:r>
    </w:p>
    <w:p w14:paraId="6E342FB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Я хотел сказать, что приемы, какие-то клише, много клише. Не сказать, что это плохо, от этого, наверное, быстрее снимается, но в глаза бросается то, что много использовано уже, так сказать, наработанного материала.</w:t>
      </w:r>
    </w:p>
    <w:p w14:paraId="63181EA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спасибо. Оскар, вы сказали, что вам любопытно.</w:t>
      </w:r>
    </w:p>
    <w:p w14:paraId="2F5DDBE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Да, было любопытно местами следить за судьбой персонажа. Не помню, как его там зовут. Кирилл </w:t>
      </w:r>
      <w:proofErr w:type="spellStart"/>
      <w:r w:rsidRPr="009A1F5A">
        <w:rPr>
          <w:rFonts w:ascii="Franklin Gothic Book" w:hAnsi="Franklin Gothic Book" w:cs="Times New Roman"/>
          <w:sz w:val="24"/>
          <w:szCs w:val="24"/>
        </w:rPr>
        <w:t>Кяро</w:t>
      </w:r>
      <w:proofErr w:type="spellEnd"/>
      <w:r w:rsidRPr="009A1F5A">
        <w:rPr>
          <w:rFonts w:ascii="Franklin Gothic Book" w:hAnsi="Franklin Gothic Book" w:cs="Times New Roman"/>
          <w:sz w:val="24"/>
          <w:szCs w:val="24"/>
        </w:rPr>
        <w:t xml:space="preserve"> играл его, врач. Добро... Как его?</w:t>
      </w:r>
    </w:p>
    <w:p w14:paraId="3EC99C2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Доброевский</w:t>
      </w:r>
      <w:proofErr w:type="spellEnd"/>
      <w:r w:rsidRPr="009A1F5A">
        <w:rPr>
          <w:rFonts w:ascii="Franklin Gothic Book" w:hAnsi="Franklin Gothic Book" w:cs="Times New Roman"/>
          <w:sz w:val="24"/>
          <w:szCs w:val="24"/>
        </w:rPr>
        <w:t>?</w:t>
      </w:r>
    </w:p>
    <w:p w14:paraId="5777AA2E" w14:textId="3DE8FD13"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Доброевский</w:t>
      </w:r>
      <w:proofErr w:type="spellEnd"/>
      <w:r w:rsidRPr="009A1F5A">
        <w:rPr>
          <w:rFonts w:ascii="Franklin Gothic Book" w:hAnsi="Franklin Gothic Book" w:cs="Times New Roman"/>
          <w:sz w:val="24"/>
          <w:szCs w:val="24"/>
        </w:rPr>
        <w:t xml:space="preserve">. Да, было больше всего за ним интересно мне смотреть. Но остальное в какой-то момент стало интересным тоже. После шестой, наверное, когда как раз таки то, что не понравилось всем. Мне там начало нравиться, когда жанровая пошла вся эта заруба, где они начали друг друга. Я уже понял хотя бы, конкретно вот они вышли в эскалацию, то есть хотя бы стало понятно. Хотелось больше, наверное, какой-то стратегии от каждой из сторон. Казалось, сейчас начнут, но что-то как-то они быстро, постреляли, и легко им все-таки удалось. Это опять не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i/>
          <w:iCs/>
          <w:color w:val="FF0000"/>
          <w:sz w:val="24"/>
          <w:szCs w:val="24"/>
        </w:rPr>
        <w:t>)</w:t>
      </w:r>
      <w:r w:rsidRPr="009A1F5A">
        <w:rPr>
          <w:rFonts w:ascii="Franklin Gothic Book" w:hAnsi="Franklin Gothic Book" w:cs="Times New Roman"/>
          <w:sz w:val="24"/>
          <w:szCs w:val="24"/>
        </w:rPr>
        <w:t>, короче.</w:t>
      </w:r>
    </w:p>
    <w:p w14:paraId="24C87AC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Арсений.</w:t>
      </w:r>
    </w:p>
    <w:p w14:paraId="3A1B1CDA" w14:textId="2B8A9418"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вначале было интересно, но особенно девятая серия очень сильно подкачала, потому что какая-то очень странная была кульминация в плане того, что действительно стратегии как будто не было абсолютно никакой. Вроде в восьмой серии было понятно, что все, начинается война прям уже же тотальная. Не выставили охрану в этот бар, где постреляли эти там 200 человек. Вообще все нелогично. Убили вот эту женщину, эту Саблину. А в это время</w:t>
      </w:r>
      <w:r>
        <w:rPr>
          <w:rFonts w:ascii="Franklin Gothic Book" w:hAnsi="Franklin Gothic Book" w:cs="Times New Roman"/>
          <w:sz w:val="24"/>
          <w:szCs w:val="24"/>
        </w:rPr>
        <w:t xml:space="preserve"> Нератов</w:t>
      </w:r>
      <w:r w:rsidRPr="009A1F5A">
        <w:rPr>
          <w:rFonts w:ascii="Franklin Gothic Book" w:hAnsi="Franklin Gothic Book" w:cs="Times New Roman"/>
          <w:sz w:val="24"/>
          <w:szCs w:val="24"/>
        </w:rPr>
        <w:t>, вот эти два-три главных героя, которые как бы главные над всем, они как будто просто испарились. А потом они там купили оружие, одного постреляли, второго и третьего. Как будто вообще нелогично. И если говорили, что тем более там много офицеров, что пришли, забрали, там, 10 человек в тюрьме их расстреляли, опять же никто не взбунтовался, им дали спокойно уйти. Как-то вообще нелогично абсолютно.</w:t>
      </w:r>
    </w:p>
    <w:p w14:paraId="3D2EBB0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Никит, у вас надежда на российское кино. Почему так?</w:t>
      </w:r>
    </w:p>
    <w:p w14:paraId="44C8C6B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Потому что для российского кино это как бы уже нормальный уровень уже пошел, для исторического кино. Устюгов играет как обычного Шилова, даже киноляп был в 10-й серии: полковник Шилов.</w:t>
      </w:r>
    </w:p>
    <w:p w14:paraId="657D356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Я думал, мне показалось или нет? </w:t>
      </w:r>
    </w:p>
    <w:p w14:paraId="0F7663B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Нет, это не показалось. Там был реально киноляп «полковник Шилов», когда они передавали оружие, когда в машине были.</w:t>
      </w:r>
    </w:p>
    <w:p w14:paraId="4BDD5A1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Правда, что ли?</w:t>
      </w:r>
    </w:p>
    <w:p w14:paraId="05D738E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Да.</w:t>
      </w:r>
    </w:p>
    <w:p w14:paraId="2CAE76A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Мне тоже так казалось.</w:t>
      </w:r>
    </w:p>
    <w:p w14:paraId="3C0B50E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К нему обратились, да, по фамилии Шилов.</w:t>
      </w:r>
    </w:p>
    <w:p w14:paraId="192C163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Я подумал, мне показалось.</w:t>
      </w:r>
    </w:p>
    <w:p w14:paraId="4B5C594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Я подумал, это </w:t>
      </w:r>
      <w:proofErr w:type="spellStart"/>
      <w:r w:rsidRPr="009A1F5A">
        <w:rPr>
          <w:rFonts w:ascii="Franklin Gothic Book" w:hAnsi="Franklin Gothic Book" w:cs="Times New Roman"/>
          <w:sz w:val="24"/>
          <w:szCs w:val="24"/>
        </w:rPr>
        <w:t>пасхалка</w:t>
      </w:r>
      <w:proofErr w:type="spellEnd"/>
      <w:r w:rsidRPr="009A1F5A">
        <w:rPr>
          <w:rFonts w:ascii="Franklin Gothic Book" w:hAnsi="Franklin Gothic Book" w:cs="Times New Roman"/>
          <w:sz w:val="24"/>
          <w:szCs w:val="24"/>
        </w:rPr>
        <w:t xml:space="preserve"> типа, прикол.</w:t>
      </w:r>
    </w:p>
    <w:p w14:paraId="30DAB05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Но я думаю, это киноляп, потому что это две разные вселенные вообще.</w:t>
      </w:r>
    </w:p>
    <w:p w14:paraId="50AC03D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А я просто забыл его фамилию, поэтому…</w:t>
      </w:r>
    </w:p>
    <w:p w14:paraId="721C7A8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Начало </w:t>
      </w:r>
      <w:r w:rsidRPr="009A1F5A">
        <w:rPr>
          <w:rFonts w:ascii="Franklin Gothic Book" w:hAnsi="Franklin Gothic Book" w:cs="Times New Roman"/>
          <w:sz w:val="24"/>
          <w:szCs w:val="24"/>
          <w:lang w:val="en-US"/>
        </w:rPr>
        <w:t>XX</w:t>
      </w:r>
      <w:r w:rsidRPr="009A1F5A">
        <w:rPr>
          <w:rFonts w:ascii="Franklin Gothic Book" w:hAnsi="Franklin Gothic Book" w:cs="Times New Roman"/>
          <w:sz w:val="24"/>
          <w:szCs w:val="24"/>
        </w:rPr>
        <w:t xml:space="preserve"> века и </w:t>
      </w:r>
      <w:r w:rsidRPr="009A1F5A">
        <w:rPr>
          <w:rFonts w:ascii="Franklin Gothic Book" w:hAnsi="Franklin Gothic Book" w:cs="Times New Roman"/>
          <w:sz w:val="24"/>
          <w:szCs w:val="24"/>
          <w:lang w:val="en-US"/>
        </w:rPr>
        <w:t>XXI</w:t>
      </w:r>
      <w:r w:rsidRPr="009A1F5A">
        <w:rPr>
          <w:rFonts w:ascii="Franklin Gothic Book" w:hAnsi="Franklin Gothic Book" w:cs="Times New Roman"/>
          <w:sz w:val="24"/>
          <w:szCs w:val="24"/>
        </w:rPr>
        <w:t xml:space="preserve"> века.</w:t>
      </w:r>
    </w:p>
    <w:p w14:paraId="4995F0C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Может, он тоже Шилов, просто дедушка того Шилова.</w:t>
      </w:r>
    </w:p>
    <w:p w14:paraId="1841CFE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w:t>
      </w:r>
    </w:p>
    <w:p w14:paraId="2FD1250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А какая у него фамилия была?</w:t>
      </w:r>
    </w:p>
    <w:p w14:paraId="0585AD0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Нератов. Надо было сказать «Нератов», а не «Шилов».</w:t>
      </w:r>
    </w:p>
    <w:p w14:paraId="744A825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надо же, как интересно. Я что-то не услышала. Хорошо. Дим, прекрасное начало, печальный конец.</w:t>
      </w:r>
    </w:p>
    <w:p w14:paraId="6977E77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это у меня сборная солянка из всего, что сказали. Просто бодро начинается, в середине удерживает. Я даже пришел сегодня и говорю: наверное, класс. Первый раз в жизни говорю про российское кино «класс». Седьмая серия, я такой: а, ладно, я понял все. И все, как седьмая пошла, сразу все вниз пошло полностью, впечатление, собственно. В девятой, в десятой, в десятый, ладно, еще, может, раскачались, но хорошо начали, а потом, как обычно.</w:t>
      </w:r>
    </w:p>
    <w:p w14:paraId="37F7138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что значит «вниз пошло»? Чего вы ожидали? Что не получилось?</w:t>
      </w:r>
    </w:p>
    <w:p w14:paraId="1CB3DE7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Просто начались банальные вещи.</w:t>
      </w:r>
    </w:p>
    <w:p w14:paraId="3B6AEB6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Потому что шестая и седьмая серии показались мне какими-то сериями из турецкого сериала мелодраматического.</w:t>
      </w:r>
    </w:p>
    <w:p w14:paraId="0FD4A1C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Просто, в принципе, ты понимаешь, логически настолько понятно, что ты заранее можешь: а, сейчас вот это будет, потом вот это. А потом начинают умирать люди, которые вообще в принципе, даже если бы они не умерли, в сюжете ничего бы не изменилось. Зачем нужно было для этого время выделять, я не знаю.</w:t>
      </w:r>
    </w:p>
    <w:p w14:paraId="6B4F62A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Дмитрий, неплохо, вы сказали.</w:t>
      </w:r>
    </w:p>
    <w:p w14:paraId="5F896BB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в общем, в целом неплохо. Но если так более это раскрыть мысль, смотрите, там от серии к серии, то поинтереснее, посильнее, то где-то проседает. И так получается, что чуть ли не через серию. Где-то действительно такая прям создается не камерность, а такая какая-то </w:t>
      </w:r>
      <w:proofErr w:type="spellStart"/>
      <w:r w:rsidRPr="009A1F5A">
        <w:rPr>
          <w:rFonts w:ascii="Franklin Gothic Book" w:hAnsi="Franklin Gothic Book" w:cs="Times New Roman"/>
          <w:sz w:val="24"/>
          <w:szCs w:val="24"/>
        </w:rPr>
        <w:t>игрушечность</w:t>
      </w:r>
      <w:proofErr w:type="spellEnd"/>
      <w:r w:rsidRPr="009A1F5A">
        <w:rPr>
          <w:rFonts w:ascii="Franklin Gothic Book" w:hAnsi="Franklin Gothic Book" w:cs="Times New Roman"/>
          <w:sz w:val="24"/>
          <w:szCs w:val="24"/>
        </w:rPr>
        <w:t>. Вокруг этого бара бегают, такие декорации очень как бы скудные, в какой-то момент, да, это начинает немножко… Вначале кажется, наоборот, так снято неплохо, это, это. А потом вдруг одни и те же места мелькают, то из бара в ночлежку, из ночлежки в это, там три-четыре места. Это немножко начинает напрягать. Что еще из плюсов? Очевидно, на мой взгляд, здесь сто процентов отсылка к «Бандам Нью-Йорка» Скорсезе. Для меня это плюс, потому что фильм этот, в принципе, мне нравится. И здесь как бы такая тоже именно по многим этим пунктам такая отсылка. Получается такая жанровая мешанина, жанровый винегрет. Тут разные жанры присутствуют. И плюсы и минусы в этом можно найти. И еще хочу сказать, что девятая серия мне тоже понравилась. Может быть, немножко они переусердствовали, конечно, с этим жесткачом, с этими массовыми убийствами, это все, конечно, там нереалистично. Но во всяком случае убрали… Я все ожидал, будет в русском сериале этот мелодраматичный конец, хэппи-энд, что там большая часть спасется, пятое-десятое. Нет, все-таки добавили такой вот трагедии, именно того, чтобы он был более эмоционально как бы разнообразный.</w:t>
      </w:r>
    </w:p>
    <w:p w14:paraId="35F59EC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спасибо. Сергей. Смотреть можно? То смотреть можно, то хоть выключай.</w:t>
      </w:r>
    </w:p>
    <w:p w14:paraId="2AD7F4B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Вначале хочется выключить. Потому что, как я уже сегодня и утром говорил, вообще неинтересное начало. Сумбур какой-то. Этих показали, тех показали. Понятно, что, наверное, пытались показать: вот смотрите, какой *** у нас будет, извиняюсь за выражение, актерский состав. Типа надо посмотреть. Кто знает актеров, кому интересно, может быть. Шилов, естественно, НТВ, все тут, Устюгов, никуда от него не денешься. Потом, да, становится интересно. Но опять же, да, как многие сказали, какая-то серия вроде хорошо смотрится, какая-то – не понимаешь, что вообще опять происходит. И как-то все вот так вот. Финал меня тоже не впечатлил. Понятно, что хэппи-энд должен был быть. Я, допустим, не понял, где в итоге, они втроем остались. Проститутка и ребенок.</w:t>
      </w:r>
    </w:p>
    <w:p w14:paraId="39D480A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Баронесса, на минуточку.</w:t>
      </w:r>
    </w:p>
    <w:p w14:paraId="28575A0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Какие-то такие впечатления. Я бы не стал смотреть второй раз точно. И, скорее всего, я даже не посоветую никому его прямо к просмотру, чтобы прям: о, посмотри, класс. Типа нечего будет делать, включи фоном, пока будешь в квартире убираться.</w:t>
      </w:r>
    </w:p>
    <w:p w14:paraId="3A25D1E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хорошо. Давайте сейчас проголосуем. Поднимите руку, кому сериал скорее понравился. Раз, два, три, четыре, пять, шесть человек. Давайте попробуем сформулировать, что именно понравилось в сериале. Что зацепило. Кто первый?</w:t>
      </w:r>
    </w:p>
    <w:p w14:paraId="57F355F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Работа оператора.</w:t>
      </w:r>
    </w:p>
    <w:p w14:paraId="2D3537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Оператор, да.</w:t>
      </w:r>
    </w:p>
    <w:p w14:paraId="6DAC613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Супер, шикарно снятый сериал. Прекрасные кадры. Гиперчувствительность к переключению. Нужно же чувствовать, когда кадр поменять. Куда сделать близкую съемку, куда дальнюю. По съемке просто везде ставил 10. Съемка просто шикарная. Для российского кино вообще просто великолепно.</w:t>
      </w:r>
    </w:p>
    <w:p w14:paraId="091B401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Поднимите руку, кому понравилась работа оператора, кто оценил ее. Прямо все.</w:t>
      </w:r>
    </w:p>
    <w:p w14:paraId="7576B7F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Шедеврально</w:t>
      </w:r>
      <w:proofErr w:type="spellEnd"/>
      <w:r w:rsidRPr="009A1F5A">
        <w:rPr>
          <w:rFonts w:ascii="Franklin Gothic Book" w:hAnsi="Franklin Gothic Book" w:cs="Times New Roman"/>
          <w:sz w:val="24"/>
          <w:szCs w:val="24"/>
        </w:rPr>
        <w:t xml:space="preserve"> было снято.</w:t>
      </w:r>
    </w:p>
    <w:p w14:paraId="667BE04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еще понравилось?</w:t>
      </w:r>
    </w:p>
    <w:p w14:paraId="39591A6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Неоднозначные персонажи, много серой морали. Есть такие, которые исключительно злодейские злодеи или, наоборот, добрые. Но в основном такие, серая мораль, интересно, подумать с разных сторон можно про разного персонажа.</w:t>
      </w:r>
    </w:p>
    <w:p w14:paraId="2A57BEB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значит «серая мораль», что называете серой моралью?</w:t>
      </w:r>
    </w:p>
    <w:p w14:paraId="033D04C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Например, выбор между духовностью и я считаю нужным пойти и убить кого-то. Духовность говорит, что все достойны жизни, нельзя никого убивать. А честь говорит, что надо кого-то пойти убить. Это самый простой какой-то пример.</w:t>
      </w:r>
    </w:p>
    <w:p w14:paraId="56EDB90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Есть кто-то, кто согласен с Максимом? Согласны с его точкой зрения? Поднимайте руки прям, чтобы я видела. Четыре человека у нас. Что еще понравилось?</w:t>
      </w:r>
    </w:p>
    <w:p w14:paraId="78E1621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Актерская игра – она, в принципе, не раздражает. Нормально смотрится. Некоторые очень даже неплохо играют. И помимо звезд еще эта Серафима, кстати, тоже она начинающая, но так вполне для своей роли неплохо. И вообще нету, знаете, когда иногда смотришь, и прям бесит, кто-то как там пытается. Такого не было, как-то так ровненько смотрится вполне с точки зрения актерской игры.</w:t>
      </w:r>
    </w:p>
    <w:p w14:paraId="797C336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Кто еще поддерживает актерскую игру, качество, хорошее качество? Семь человек. Что еще понравилось?</w:t>
      </w:r>
    </w:p>
    <w:p w14:paraId="2CCD527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Декорации.</w:t>
      </w:r>
    </w:p>
    <w:p w14:paraId="5BE224F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понравилось конкретно, Никита, в декорациях?</w:t>
      </w:r>
    </w:p>
    <w:p w14:paraId="0DB0908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Как именно старый... сейчас же это, наверное, нынешний Стамбул, как передался. Босфор. Именно ту эпоху, именно тут </w:t>
      </w:r>
      <w:r w:rsidRPr="009A1F5A">
        <w:rPr>
          <w:rFonts w:ascii="Franklin Gothic Book" w:hAnsi="Franklin Gothic Book" w:cs="Times New Roman"/>
          <w:sz w:val="24"/>
          <w:szCs w:val="24"/>
          <w:lang w:val="en-US"/>
        </w:rPr>
        <w:t>XIX</w:t>
      </w:r>
      <w:r w:rsidRPr="009A1F5A">
        <w:rPr>
          <w:rFonts w:ascii="Franklin Gothic Book" w:hAnsi="Franklin Gothic Book" w:cs="Times New Roman"/>
          <w:sz w:val="24"/>
          <w:szCs w:val="24"/>
        </w:rPr>
        <w:t>–</w:t>
      </w:r>
      <w:r w:rsidRPr="009A1F5A">
        <w:rPr>
          <w:rFonts w:ascii="Franklin Gothic Book" w:hAnsi="Franklin Gothic Book" w:cs="Times New Roman"/>
          <w:sz w:val="24"/>
          <w:szCs w:val="24"/>
          <w:lang w:val="en-US"/>
        </w:rPr>
        <w:t>XX</w:t>
      </w:r>
      <w:r w:rsidRPr="009A1F5A">
        <w:rPr>
          <w:rFonts w:ascii="Franklin Gothic Book" w:hAnsi="Franklin Gothic Book" w:cs="Times New Roman"/>
          <w:sz w:val="24"/>
          <w:szCs w:val="24"/>
        </w:rPr>
        <w:t xml:space="preserve"> век. Сама атмосфера Турции именно той старой. Когда это еще были тюрки, да? Да, все как бы. Декорации, костюмы были на высшем уровне.</w:t>
      </w:r>
    </w:p>
    <w:p w14:paraId="49A5C73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Кто еще поддерживает Никиту, что все было на уровне плюс-минус?</w:t>
      </w:r>
    </w:p>
    <w:p w14:paraId="77D75A1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Опять же взятый из постера козырьков, именно тот костюм главного персонажа. Потому что, это именно... </w:t>
      </w:r>
    </w:p>
    <w:p w14:paraId="1BA84CD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Бывает гораздо хуже.</w:t>
      </w:r>
    </w:p>
    <w:p w14:paraId="2299CE1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w:t>
      </w:r>
    </w:p>
    <w:p w14:paraId="01853D3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Это было взято именно. Видно, что это плагиат.</w:t>
      </w:r>
    </w:p>
    <w:p w14:paraId="6F89A15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плагиат. Хорошо. Еще что понравилось?</w:t>
      </w:r>
    </w:p>
    <w:p w14:paraId="0E009D2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Сюжет мне понравился, незамысловатый. Учитывая то, что это российское кино.</w:t>
      </w:r>
    </w:p>
    <w:p w14:paraId="489A4FF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Может быть, сеттинг. Может, не сюжет, а именно сеттинг. Типа белые мигранты в Константинополе.</w:t>
      </w:r>
    </w:p>
    <w:p w14:paraId="62FA8C4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Но и в целом, если учесть, что снимается у нас сейчас просто одна штамповка одних и тех же сюжетов, просто актеры меняются, то тут, еще учитывая то, что это все-таки как историческое кино если подается, то, в принципе, вообще неплохо снято. Потому что обычно что-то историческое – это что-то </w:t>
      </w:r>
      <w:proofErr w:type="spellStart"/>
      <w:r w:rsidRPr="009A1F5A">
        <w:rPr>
          <w:rFonts w:ascii="Franklin Gothic Book" w:hAnsi="Franklin Gothic Book" w:cs="Times New Roman"/>
          <w:sz w:val="24"/>
          <w:szCs w:val="24"/>
        </w:rPr>
        <w:t>суперскучное</w:t>
      </w:r>
      <w:proofErr w:type="spellEnd"/>
      <w:r w:rsidRPr="009A1F5A">
        <w:rPr>
          <w:rFonts w:ascii="Franklin Gothic Book" w:hAnsi="Franklin Gothic Book" w:cs="Times New Roman"/>
          <w:sz w:val="24"/>
          <w:szCs w:val="24"/>
        </w:rPr>
        <w:t>, с опорой именно на факты, чтобы показать конкретные какие-то битвы, сражения, которые реально были. И по шаблону этот весь сюжет. А тут именно снято как художественный фильм интересный, но при этом с какими-то историческими фактами, не избитый сюжет. После кто-то гражданской войны от большевиков побежал в другие страны, как будто сюжет такой достаточно не избитый, не тривиальный.</w:t>
      </w:r>
    </w:p>
    <w:p w14:paraId="40E52A1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Кто поддержит точку зрения Арсения, что сюжет такой как раз? Да прям все молодцы. Слушайте, я когда на самом деле говорю, кто поддерживает, и если голосует мало людей, это не значит, что вы сказали что-то неправильно. Потому что вы же все разные, у вас разное восприятие вообще всего, что вы видите, слышите. И я вас уверяю, что так, как вы думаете, думает достаточно много людей, которые потом посмотрят этот фильм. Просто мне для того чтобы показать справедливость того, что мы тут обсуждали, и того, что я потом напишу, нужны эти ваши голоса. Что в первую очередь воспринимается положительно, что во вторую, что в третью. Вот, собственно говоря, и все, ладно? А то бывает, знаете, кто-то обидится, скажет: меня никто не поддерживает. Нет, не так все. Хорошо. Про положительное все сказали?</w:t>
      </w:r>
    </w:p>
    <w:p w14:paraId="328C45B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Есть еще один момент. Мне очень понравилось, что нет сказочности в сюжете у персонажей. У каждого персонажа нет этой… Допустим, главный этот медицинский мужичок, сколько бы его ни пинали, посадили, хотели убить, он не вышел, не сказал: блин, ладно, я плохой на самом деле не буду. Ему говорят: я тебя убью. Он говорит: да ладно, я все равно мразь буду. И они все к чему изначально шли, на том и остались.</w:t>
      </w:r>
    </w:p>
    <w:p w14:paraId="4A5C42E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типа главный турецкий врач?</w:t>
      </w:r>
    </w:p>
    <w:p w14:paraId="507F1FD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он не переобулся ни в какой момент, даже когда пришли...</w:t>
      </w:r>
    </w:p>
    <w:p w14:paraId="37F61E8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тварью до конца.</w:t>
      </w:r>
    </w:p>
    <w:p w14:paraId="77FCFDB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Он прям до конца.</w:t>
      </w:r>
    </w:p>
    <w:p w14:paraId="3F9D96C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согласен.</w:t>
      </w:r>
    </w:p>
    <w:p w14:paraId="1BADB5D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Уже что с ним ни делали, он все равно говорит: да мне пофиг, я все равно мразь. Уже все, дальше некуда, он не говорит: ладно, ребята, давайте жить дружно, как это обычно бывает. И никто из персонажей как бы не переобулся. Не было такого.</w:t>
      </w:r>
    </w:p>
    <w:p w14:paraId="7225F4B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Поддерживаем Диму?</w:t>
      </w:r>
    </w:p>
    <w:p w14:paraId="352AC54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согласен. </w:t>
      </w:r>
    </w:p>
    <w:p w14:paraId="44DE63A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Плюс, да, в целом, хорошо, плюс для сюжета. Про положительные моменты все сказали? Перейдем к отрицательным. Что не понравилось?</w:t>
      </w:r>
    </w:p>
    <w:p w14:paraId="22A195A6"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2BF6B99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Музыкальное сопровождение отвратительное. Неуместное.</w:t>
      </w:r>
    </w:p>
    <w:p w14:paraId="333A260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Звук в российских фильмах, сериалах очень часто бывает, то есть плохо слышно, просто элементарно не всегда слышно, о чем говорят.</w:t>
      </w:r>
    </w:p>
    <w:p w14:paraId="58D29EE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что в данной ситуации, под конец, когда начиналась музыка с этими завываниями, она как будто была значительно выше, чем весь видеоряд, было слышно, как она уже чуть ли не хрипеть начинает. А просто мелодии и песни – они абсолютно не подходят к тому, что ты видишь на экране.</w:t>
      </w:r>
    </w:p>
    <w:p w14:paraId="2327107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Электрогитара –это вообще с сеттингом, мне кажется, не дружит.</w:t>
      </w:r>
    </w:p>
    <w:p w14:paraId="2CB0359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Про звук хотел сказать, что...</w:t>
      </w:r>
    </w:p>
    <w:p w14:paraId="7F04EC2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Сейчас, извините, давайте Диму дослушаем про звук.</w:t>
      </w:r>
    </w:p>
    <w:p w14:paraId="7AE539A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Звук, да, это просто голоса, да, диалоги, это очень часто в российских фильмах и сериалах это плохо слышно. Я так подозреваю, это, наверное, с тем, что не переозвучивают. Должны по идее просто потом сами же актеры себя в студии озвучивать. Но это, наверное, дополнительные деньги, пятое-десятое, и получается, что просто снимают когда звук во время съемок, его часто так и подают. Поэтому здесь он в плане российской кинопродукции не стал исключением. То есть звук плохой.</w:t>
      </w:r>
    </w:p>
    <w:p w14:paraId="46E1F4F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Поддерживаем Дмитрия, что звук нам не очень понравился?</w:t>
      </w:r>
    </w:p>
    <w:p w14:paraId="657F893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все что связано со звуком.</w:t>
      </w:r>
    </w:p>
    <w:p w14:paraId="68BFC28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Музыка. Николай сказал, что музыка вообще не подходит. Максим, вы про электрогитару говорили, да?</w:t>
      </w:r>
    </w:p>
    <w:p w14:paraId="1F96435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w:t>
      </w:r>
    </w:p>
    <w:p w14:paraId="62A2C82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Давайте тогда разберемся с музыкой. Что с музыкой не так?</w:t>
      </w:r>
    </w:p>
    <w:p w14:paraId="19E4A48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скажу, что они просто в какой-то момент не понимали, как они хотят представлять этот сериал. Как современный какой-то экшен, где нужна уже чуть ли не эта электронная, роковая какая-то музыка, или что-то ретро, где нужно ограничиться уже классическими, там, джазовыми какими-то мелодиями, романсами этими несчастными, от которых просто трясет. И поэтому у них получилась вот такая…</w:t>
      </w:r>
    </w:p>
    <w:p w14:paraId="7388C99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Вступительная особенно.</w:t>
      </w:r>
    </w:p>
    <w:p w14:paraId="61ABDF4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Начиная от заставки до конца.</w:t>
      </w:r>
    </w:p>
    <w:p w14:paraId="19A0C29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хотел отдельно сказать про </w:t>
      </w:r>
      <w:proofErr w:type="spellStart"/>
      <w:r w:rsidRPr="009A1F5A">
        <w:rPr>
          <w:rFonts w:ascii="Franklin Gothic Book" w:hAnsi="Franklin Gothic Book" w:cs="Times New Roman"/>
          <w:sz w:val="24"/>
          <w:szCs w:val="24"/>
        </w:rPr>
        <w:t>опенинг</w:t>
      </w:r>
      <w:proofErr w:type="spellEnd"/>
      <w:r w:rsidRPr="009A1F5A">
        <w:rPr>
          <w:rFonts w:ascii="Franklin Gothic Book" w:hAnsi="Franklin Gothic Book" w:cs="Times New Roman"/>
          <w:sz w:val="24"/>
          <w:szCs w:val="24"/>
        </w:rPr>
        <w:t xml:space="preserve"> что он абсолютно не соответствует тому...</w:t>
      </w:r>
    </w:p>
    <w:p w14:paraId="4756E07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Кто?</w:t>
      </w:r>
    </w:p>
    <w:p w14:paraId="6AEF2B5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Опенинг</w:t>
      </w:r>
      <w:proofErr w:type="spellEnd"/>
      <w:r w:rsidRPr="009A1F5A">
        <w:rPr>
          <w:rFonts w:ascii="Franklin Gothic Book" w:hAnsi="Franklin Gothic Book" w:cs="Times New Roman"/>
          <w:sz w:val="24"/>
          <w:szCs w:val="24"/>
        </w:rPr>
        <w:t>, титры вступительные. Они абсолютно не соответствуют тому, что ты наблюдаешь на протяжении всего сериала. Вызывают диссонанс, и я бы сказал, что от этого... Если бы я их просто увидел отдельно от сериала, я бы сказал, что, это какая-то нудятина про гражданскую войну современную, я бы не стал это смотреть.</w:t>
      </w:r>
    </w:p>
    <w:p w14:paraId="745ECC8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Даже, скорее всего, канал «Россия».</w:t>
      </w:r>
    </w:p>
    <w:p w14:paraId="73DA012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w:t>
      </w:r>
    </w:p>
    <w:p w14:paraId="0D6C385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еще про музыку? Все сказали?</w:t>
      </w:r>
    </w:p>
    <w:p w14:paraId="0BB9905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 целом, мне кажется, все включено было.</w:t>
      </w:r>
    </w:p>
    <w:p w14:paraId="68E1FD7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что-то хотите добавить?</w:t>
      </w:r>
    </w:p>
    <w:p w14:paraId="40C5A51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Про музыку все, а уже там другой пункт.</w:t>
      </w:r>
    </w:p>
    <w:p w14:paraId="795BE5B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Нет, давайте про музыку. Про музыку все? Все. Кто считает, что с музыкой промахнулись, не подходит к этому сериалу музыка? Да единогласно. По большей части да. Про музыку, Дим, договорим, ладно? Запомнилась ли какая-то музыка, которая, на ваш взгляд, больше всего подходит к этому сериалу? Какие-то есть мотивы, напевы, что-то, моменты?</w:t>
      </w:r>
    </w:p>
    <w:p w14:paraId="558835F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Мне понравилось, там был такой турецкий... Он в первых сериях был, потом он, по-моему, пропал, да? Такой немножко турецкий, да, этот восточный напев, и с такой современной ритмикой, там как-то такое. Там какое-то действие разворачивалось, и он под это действие, под определенный экшен очень хорошо подходил.</w:t>
      </w:r>
    </w:p>
    <w:p w14:paraId="658BC74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 Николай, вы хотели сказать?</w:t>
      </w:r>
    </w:p>
    <w:p w14:paraId="3E69F57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Там были определенные, в конце еще, где включаются вот эти моменты, которые настроены на какую-то эмоциональную реакцию, там такие проигрыши на скрипочке были очень жалостливые. Ближе к концу. Они тоже были вполне себе.</w:t>
      </w:r>
    </w:p>
    <w:p w14:paraId="01FAD94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кто-то запомнил какую-то музыку?</w:t>
      </w:r>
    </w:p>
    <w:p w14:paraId="0F6E6D1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Мне просто понравилась любая безмолвная, где нет слов. Там все, что пели, там…</w:t>
      </w:r>
    </w:p>
    <w:p w14:paraId="1A5B94E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Жесть.</w:t>
      </w:r>
    </w:p>
    <w:p w14:paraId="466B227A" w14:textId="206C17D2"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И по-русски, а кажется, ничего не понятно. Просто какие-то </w:t>
      </w:r>
      <w:proofErr w:type="spellStart"/>
      <w:r w:rsidRPr="009A1F5A">
        <w:rPr>
          <w:rFonts w:ascii="Franklin Gothic Book" w:hAnsi="Franklin Gothic Book" w:cs="Times New Roman"/>
          <w:sz w:val="24"/>
          <w:szCs w:val="24"/>
        </w:rPr>
        <w:t>инструменталы</w:t>
      </w:r>
      <w:proofErr w:type="spellEnd"/>
      <w:r w:rsidRPr="009A1F5A">
        <w:rPr>
          <w:rFonts w:ascii="Franklin Gothic Book" w:hAnsi="Franklin Gothic Book" w:cs="Times New Roman"/>
          <w:sz w:val="24"/>
          <w:szCs w:val="24"/>
        </w:rPr>
        <w:t xml:space="preserve"> были хорошие. Но все, что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либо мимо, либо не очень.</w:t>
      </w:r>
    </w:p>
    <w:p w14:paraId="171678A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Дим, что вы еще хотели сказать, что не понравилось?</w:t>
      </w:r>
    </w:p>
    <w:p w14:paraId="541EE8A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мне не понравилась его, скажем идеологическая, что ли, такая политическая прям какая-то </w:t>
      </w:r>
      <w:proofErr w:type="spellStart"/>
      <w:r w:rsidRPr="009A1F5A">
        <w:rPr>
          <w:rFonts w:ascii="Franklin Gothic Book" w:hAnsi="Franklin Gothic Book" w:cs="Times New Roman"/>
          <w:sz w:val="24"/>
          <w:szCs w:val="24"/>
        </w:rPr>
        <w:t>выспленность</w:t>
      </w:r>
      <w:proofErr w:type="spellEnd"/>
      <w:r w:rsidRPr="009A1F5A">
        <w:rPr>
          <w:rFonts w:ascii="Franklin Gothic Book" w:hAnsi="Franklin Gothic Book" w:cs="Times New Roman"/>
          <w:sz w:val="24"/>
          <w:szCs w:val="24"/>
        </w:rPr>
        <w:t>, такая прям ангажированность. Из серии в серию, мне кажется, мое мнение здесь недвусмысленно, что актуальность под нынешний в некотором смысле, можно сказать, социальный, политический заказ, что русские в мире, кроме Родины, никому не нужны, кругом враги для русских, показывают эту резню, русских режут. То есть то, чего вообще не могло быть в Константинополе, в принципе, исторически. Такая как бы идея.</w:t>
      </w:r>
    </w:p>
    <w:p w14:paraId="40CFDD3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вы не верите в то, что это могло быть в 1920 году?</w:t>
      </w:r>
    </w:p>
    <w:p w14:paraId="0165F6E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Это, мне кажется, неправдоподобно, это раз. И еще тоже англичане, англичанка гадит.</w:t>
      </w:r>
    </w:p>
    <w:p w14:paraId="3FBCA0D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Согласен.</w:t>
      </w:r>
    </w:p>
    <w:p w14:paraId="4272BA5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Этот момент, что турки, даже, как оказывается, они там не хорошие, но это тоже не субъекты. Объект – это там англичане, все воду мутят. В принципе, то, что совпадает в некотором смысле с нашей тоже актуальной внешнеполитической...</w:t>
      </w:r>
    </w:p>
    <w:p w14:paraId="46643C7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что здесь как раз-таки этот </w:t>
      </w:r>
      <w:proofErr w:type="spellStart"/>
      <w:r w:rsidRPr="009A1F5A">
        <w:rPr>
          <w:rFonts w:ascii="Franklin Gothic Book" w:hAnsi="Franklin Gothic Book" w:cs="Times New Roman"/>
          <w:sz w:val="24"/>
          <w:szCs w:val="24"/>
        </w:rPr>
        <w:t>энтэвэшный</w:t>
      </w:r>
      <w:proofErr w:type="spellEnd"/>
      <w:r w:rsidRPr="009A1F5A">
        <w:rPr>
          <w:rFonts w:ascii="Franklin Gothic Book" w:hAnsi="Franklin Gothic Book" w:cs="Times New Roman"/>
          <w:sz w:val="24"/>
          <w:szCs w:val="24"/>
        </w:rPr>
        <w:t xml:space="preserve"> посыл, что русские – это страдальческий народ-богоносец, который от всех терпит. Да, типа все остальные сволочи, турки – сволочи, англичане –сволочи, они абсолютно немотивированные сволочи, вот просто по умолчанию сволочи. Как ни крути. А вы все хорошие. Только все поголовно убийцы, проститутки, предатели, потому что убиваете своих, психопаты, как эта парочка Саблиных, по всей видимости. Мне они очень понравились, но что сестра с кукушкой, что брат тоже психопат-убийца. И как бы эти люди – они избранный народ-богоносец. Это такая избитая формулировка, просто она мне нравится. Да, чувствуется вот это очень, как будто в тебя запихивают каждую серию кулаком. И это, наверное, моя основная претензия. Я еще хочу сказать, вы сказали, хорошие декорации. Я против декораций. Не против, я говорю, что они не хорошие, просто…</w:t>
      </w:r>
    </w:p>
    <w:p w14:paraId="0E70109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Николай, про декорации, ладно, сейчас запомните эту мысль, я просто всех остальных спрошу. Кто-то еще согласен с Николаем и с Дмитрием по поводу этой идеологической ангажированности? Извините, я использую ваш термин. Почувствовали ли вы это?</w:t>
      </w:r>
    </w:p>
    <w:p w14:paraId="7C398AF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Я согласен, да, но чуть в более грубой формулировке. Я бы еще грубее сказал. Я бы сказал, что мне показалось, что это открытое разжигание ненависти. Я прям ненавижу турков после этого.</w:t>
      </w:r>
    </w:p>
    <w:p w14:paraId="4695B16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Эмоциональная манипуляция.</w:t>
      </w:r>
    </w:p>
    <w:p w14:paraId="77C282D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я прям пришел и думаю: я бы их сам зарезал. Прям именно и конкретно к туркам, ни к кому другому, просто я вас ненавижу, уроды, чтоб вы все, там, умерли…</w:t>
      </w:r>
    </w:p>
    <w:p w14:paraId="7C218F0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англичане?</w:t>
      </w:r>
    </w:p>
    <w:p w14:paraId="2E79BAC5" w14:textId="6DE444C0"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Это уже потом, это сегодня началось. А вот вчера я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i/>
          <w:iCs/>
          <w:color w:val="FF0000"/>
          <w:sz w:val="24"/>
          <w:szCs w:val="24"/>
        </w:rPr>
        <w:t>)</w:t>
      </w:r>
      <w:r w:rsidRPr="009A1F5A">
        <w:rPr>
          <w:rFonts w:ascii="Franklin Gothic Book" w:hAnsi="Franklin Gothic Book" w:cs="Times New Roman"/>
          <w:sz w:val="24"/>
          <w:szCs w:val="24"/>
        </w:rPr>
        <w:t>.</w:t>
      </w:r>
    </w:p>
    <w:p w14:paraId="0EFED15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То, что ложками запихивают. Прям типа: турки – уроды. Я такой: ага. Они нас убивают. Я такой: ага. А потом такой: сейчас 25-й, турки нас не любят, думаю: угу, я бы сейчас поехал и...</w:t>
      </w:r>
    </w:p>
    <w:p w14:paraId="60B1ABC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Навалял бы.</w:t>
      </w:r>
    </w:p>
    <w:p w14:paraId="1B18D65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Вот, да. Для меня это прям открытое разжигание ненависти.</w:t>
      </w:r>
    </w:p>
    <w:p w14:paraId="22E31BD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Тут есть индийский ресторан. Они не турки, но они почти турки.</w:t>
      </w:r>
    </w:p>
    <w:p w14:paraId="7DB02AA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и мы после фокус-группы все идем туда.</w:t>
      </w:r>
    </w:p>
    <w:p w14:paraId="6A61F65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У кого-то еще возникли такие же чувства, как у Димы? Ощущение на протяжении фильма, что нам ложками впихивают вот эту ненависть к туркам. Все эти испытали?</w:t>
      </w:r>
    </w:p>
    <w:p w14:paraId="4B33D97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1F29B79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Тут широкая мысль. Я думаю, каждый мог подумать, что ему что-то впихивают, но что-то явно впихивали.</w:t>
      </w:r>
    </w:p>
    <w:p w14:paraId="1E74F92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Я могу добавить из своей жизни. Я сам учился год в Чехии, но из-за этого всего пришлось уехать, потому что мне не дали учиться. Мне сказали: до свидания, ты русский. И как бы в фильме показана очень такая жесткая жесть. Именно расстрелы эти. Они могли бы просто депортировать. Зачем надо было как-то расстреливать? Но надо было им показать то, какие они жестокие, эти англичане, турки. Поэтому, я не сомневаюсь. Сейчас я сам здесь столкнулся как бы, и я понимаю. Но чрезмерно. Чрезмерная жестокость. Можно было просто депортировать. Давайте, до свидания, обратно в Российскую Империю.</w:t>
      </w:r>
    </w:p>
    <w:p w14:paraId="0886B96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Как аз таки я хотел сказать в целом про сюжет, что очень много у него противоречий. Да, вначале то, что если турки нас ненавидят, так почему они всех пускают с распростертыми объятиями, а потом там внутри их, типа, презирают, русских кварталов нет, это все турецкое, их надо резать. Назревает вопрос: зачем вы тогда всех пускаете, просто отказываете, не пускайте эти пароходы с людьми и так далее. И логический бред то, что вначале, когда только началось это восстание турецкое, когда еще Нератов был никем, просто офицером в сторонке, и когда он понимал, что сейчас будут резать людей, он захватил главного, угрожал, пришел, подавил восстание. А потом, когда он уже, наоборот, раскачался, когда набрался сил, у него банда, все офицеры под ними, у них оружие, их всех уважают, они там уже половину перебили, и типа восьмая серия: все, открытая война, все, идем. Я говорю, они пропадают. Одних убили, вторых убили, беззащитных людей убили, офицеров расстреляли. Их вообще нету. В десятой серии они вдруг появляются. Легко попали вообще сначала к полковнику, его убили, к банкиру этому, его убили. Вообще не составила труда. Просто по одиночке пришли и спокойно их застрелили, как будто они за соседней дверью стояли. Для меня это вообще бред.</w:t>
      </w:r>
    </w:p>
    <w:p w14:paraId="3382E69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Что еще нам не понравилось? Значит, мы сказали, звук, музыка, такая идеологическая ангажированность, чрезмерная жестокость. Кстати, кто еще отметил для себя, что все-таки жестокости достаточно много было?</w:t>
      </w:r>
    </w:p>
    <w:p w14:paraId="3FD5816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Я говорил, мне перевал был необоснованной жестокости.</w:t>
      </w:r>
    </w:p>
    <w:p w14:paraId="7CD235F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согласны с Никитой, да?</w:t>
      </w:r>
    </w:p>
    <w:p w14:paraId="276E287E" w14:textId="33DE15C8"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но это как плюс-минус. Это, может быть,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xml:space="preserve"> в жанры. Просто, может быть, здесь как бы жанровая составляющая.</w:t>
      </w:r>
    </w:p>
    <w:p w14:paraId="48142DB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 какой-то момент персонажи начали действовать в угоду сюжету. У кого-то, у Пушкина, что ли, было, он писал такой «Онегина», и он такой: о, ничего себе, на что у меня Онегин </w:t>
      </w:r>
      <w:proofErr w:type="spellStart"/>
      <w:r w:rsidRPr="009A1F5A">
        <w:rPr>
          <w:rFonts w:ascii="Franklin Gothic Book" w:hAnsi="Franklin Gothic Book" w:cs="Times New Roman"/>
          <w:sz w:val="24"/>
          <w:szCs w:val="24"/>
        </w:rPr>
        <w:t>сподвигся</w:t>
      </w:r>
      <w:proofErr w:type="spellEnd"/>
      <w:r w:rsidRPr="009A1F5A">
        <w:rPr>
          <w:rFonts w:ascii="Franklin Gothic Book" w:hAnsi="Franklin Gothic Book" w:cs="Times New Roman"/>
          <w:sz w:val="24"/>
          <w:szCs w:val="24"/>
        </w:rPr>
        <w:t>, он женился. И здесь такого нет. Здесь персонажи своей жизнью не живут, здесь они жестко поставлены и будут всякую чушь делать ради сюжета.</w:t>
      </w:r>
    </w:p>
    <w:p w14:paraId="492B557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Никита.</w:t>
      </w:r>
    </w:p>
    <w:p w14:paraId="1E7AC41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Я говорю про жестокость, что слишком жестоко, потому что заставляют зрителей именно почувствовать ту ненависть к Турции и к Англии. Именно как бы нет плохого народа, есть плохие люди. А оно заставляет именно страну, эти правители все ненавидеть через экраны. И как сейчас происходит все вот это, опять это нагнетание ненависти этой опять. Поэтому я считаю, да, это слишком уже.</w:t>
      </w:r>
    </w:p>
    <w:p w14:paraId="66C0BA7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Чрезмерно.</w:t>
      </w:r>
    </w:p>
    <w:p w14:paraId="0ABE052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Да. Открыто простреливается уже, как-то уже слишком.</w:t>
      </w:r>
    </w:p>
    <w:p w14:paraId="36D788A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еще, может, диалоги записать, а может быть, это другое, что в плане исторических оценок он однозначно… Не, понятно, что это фильм о белой эмиграции в Константинополе, естественно. Но он явно в пользу, оценка идет положительная. Несмотря на то, что рассматриваются и этот главный герой, Нератов, он тоже неоднозначен, жестокий был. И разные там тоже предыстории. Но он именно в плане исторических оценок, он такой, условно говоря: ты за белых или за красных? Он…</w:t>
      </w:r>
    </w:p>
    <w:p w14:paraId="05A3057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 пользу белых.</w:t>
      </w:r>
    </w:p>
    <w:p w14:paraId="5A15EEB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w:t>
      </w:r>
    </w:p>
    <w:p w14:paraId="1674A53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согласен с этим тоже. Это очень чувствуется.</w:t>
      </w:r>
    </w:p>
    <w:p w14:paraId="13F2558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Так это хорошо или плохо?</w:t>
      </w:r>
    </w:p>
    <w:p w14:paraId="52C7877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плохо.</w:t>
      </w:r>
    </w:p>
    <w:p w14:paraId="4BA3AF6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Плохо. Как-то хотелось бы, да, тоже, чтобы это было как-то более, что ли, объективно.</w:t>
      </w:r>
    </w:p>
    <w:p w14:paraId="618CC27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Вы за кого?</w:t>
      </w:r>
    </w:p>
    <w:p w14:paraId="700DCE2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Здесь как будто прям оправдание.</w:t>
      </w:r>
    </w:p>
    <w:p w14:paraId="5CA9EC4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я стою меж них обоих, молюсь за тех и за других.</w:t>
      </w:r>
    </w:p>
    <w:p w14:paraId="7DDB533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Скажите, пожалуйста, а какие эмоции возникали на протяжении фильма? Они могли быть стабильными все 10 серий, могли меняться. Была ли у кого-то трансформация эмоций?</w:t>
      </w:r>
    </w:p>
    <w:p w14:paraId="6214278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У меня, стопроцентно.</w:t>
      </w:r>
    </w:p>
    <w:p w14:paraId="3A3CD82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Давайте, Николай, какая?</w:t>
      </w:r>
    </w:p>
    <w:p w14:paraId="4B3E45C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Давайте так, </w:t>
      </w:r>
      <w:proofErr w:type="spellStart"/>
      <w:r w:rsidRPr="009A1F5A">
        <w:rPr>
          <w:rFonts w:ascii="Franklin Gothic Book" w:hAnsi="Franklin Gothic Book" w:cs="Times New Roman"/>
          <w:sz w:val="24"/>
          <w:szCs w:val="24"/>
        </w:rPr>
        <w:t>кринж</w:t>
      </w:r>
      <w:proofErr w:type="spellEnd"/>
      <w:r w:rsidRPr="009A1F5A">
        <w:rPr>
          <w:rFonts w:ascii="Franklin Gothic Book" w:hAnsi="Franklin Gothic Book" w:cs="Times New Roman"/>
          <w:sz w:val="24"/>
          <w:szCs w:val="24"/>
        </w:rPr>
        <w:t xml:space="preserve"> считается эмоцией? Первые две серии я испытал такое искреннее просто чувство радости и веселья. Когда немножко подразобрался в этом, подумал, что я понял, что мне пытаются подсунуть, и я такой: да, выливайте это на меня, я это раскусил, это все, это клюква, я ей обмажусь, пожалуйста. </w:t>
      </w:r>
      <w:proofErr w:type="spellStart"/>
      <w:r w:rsidRPr="009A1F5A">
        <w:rPr>
          <w:rFonts w:ascii="Franklin Gothic Book" w:hAnsi="Franklin Gothic Book" w:cs="Times New Roman"/>
          <w:sz w:val="24"/>
          <w:szCs w:val="24"/>
        </w:rPr>
        <w:t>Подпевастный</w:t>
      </w:r>
      <w:proofErr w:type="spellEnd"/>
      <w:r w:rsidRPr="009A1F5A">
        <w:rPr>
          <w:rFonts w:ascii="Franklin Gothic Book" w:hAnsi="Franklin Gothic Book" w:cs="Times New Roman"/>
          <w:sz w:val="24"/>
          <w:szCs w:val="24"/>
        </w:rPr>
        <w:t xml:space="preserve"> сериал – это круто. Он до шестой серии, наверное, плюс-минус был таким. Я перетерпел всю вот эту идеологию. К шестой серии, когда убили… Саблин был моим любимым персонажем. Вот когда его застрелили, и этот Нератов</w:t>
      </w:r>
      <w:r w:rsidRPr="009A1F5A">
        <w:rPr>
          <w:rFonts w:ascii="Franklin Gothic Book" w:hAnsi="Franklin Gothic Book" w:cs="Times New Roman"/>
          <w:color w:val="FF0000"/>
          <w:sz w:val="24"/>
          <w:szCs w:val="24"/>
        </w:rPr>
        <w:t xml:space="preserve"> </w:t>
      </w:r>
      <w:r w:rsidRPr="009A1F5A">
        <w:rPr>
          <w:rFonts w:ascii="Franklin Gothic Book" w:hAnsi="Franklin Gothic Book" w:cs="Times New Roman"/>
          <w:sz w:val="24"/>
          <w:szCs w:val="24"/>
        </w:rPr>
        <w:t xml:space="preserve">оказался уже один этот вот барон за столом, я понял, что типа куда вы дальше будете вести. И седьмая серия – это разочарование. Я понял, что вести вы собираетесь в никуда. Начинается вот тягомотная мелодрама. И две серии я честно страдал. Потом они подвели к тому, что восьмая, девятая – они типа такие уже: сейчас все, мы вскрываем карты, кто здесь главный. Я такой: да, давайте, типа вот развязка, развязка, а в конце развязка этого с этим чуваком, с этим пароходом, с речью этого Нератова, когда он стоит по щиколотку в воде с пистолетом. Я такой: нет, полное отторжение. </w:t>
      </w:r>
    </w:p>
    <w:p w14:paraId="2F0716A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У кого эмоции похожи на эмоции Николая? Так же? Такая же трансформация была?</w:t>
      </w:r>
    </w:p>
    <w:p w14:paraId="3DFC726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Плюс-минус да.</w:t>
      </w:r>
    </w:p>
    <w:p w14:paraId="18BD0D8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Примерно, да, то же самое.</w:t>
      </w:r>
    </w:p>
    <w:p w14:paraId="27BC5AB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До шестой все гуд. Седьмая – сразу провал. Понятно, что уже не хочется смотреть. Восемь, девять – подгоняем. Десять, думаешь: да идите. Две калеки пытались кого-то добить. Толпой не могли, а вдвоем справились. Думаешь: что к чему?</w:t>
      </w:r>
    </w:p>
    <w:p w14:paraId="7FF10F8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Максим.</w:t>
      </w:r>
    </w:p>
    <w:p w14:paraId="5DEE4B5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Это я прям сегодня думал, еще пытаешься понять, насколько ты объективен, потому что думаешь, может, это у тебя просто психоэмоциональный какой-то эффект. Потому что вчера было вхождение в сериал, я такой: вау, могло быть хуже. Я типа получаю удовольствие, вышел отсюда на приподнятом каком-то настроении, прикольно провел время, мне интересно наблюдать. Сегодня как-то сразу, быстро я понял, что сейчас я походу буду вот так сидеть оставшиеся 4 серии. И примерно так произошло. Как будто я уже все знаю, и просто такой: да, да, да.</w:t>
      </w:r>
    </w:p>
    <w:p w14:paraId="19CE495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Оскар, у вас какие эмоции были?</w:t>
      </w:r>
    </w:p>
    <w:p w14:paraId="19E144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У меня были переменные эмоции. Тоже поначалу было скучновато в первой серии. Потом стало интересно смотреть за отдельными линиями. Ненависти у меня к туркам как таковой не сложилось, поначалу казалось напряженно, когда так были явлены они такими людьми, но потом появилась добрая типа </w:t>
      </w:r>
      <w:proofErr w:type="spellStart"/>
      <w:r w:rsidRPr="009A1F5A">
        <w:rPr>
          <w:rFonts w:ascii="Franklin Gothic Book" w:hAnsi="Franklin Gothic Book" w:cs="Times New Roman"/>
          <w:sz w:val="24"/>
          <w:szCs w:val="24"/>
        </w:rPr>
        <w:t>медсестричка</w:t>
      </w:r>
      <w:proofErr w:type="spellEnd"/>
      <w:r w:rsidRPr="009A1F5A">
        <w:rPr>
          <w:rFonts w:ascii="Franklin Gothic Book" w:hAnsi="Franklin Gothic Book" w:cs="Times New Roman"/>
          <w:sz w:val="24"/>
          <w:szCs w:val="24"/>
        </w:rPr>
        <w:t xml:space="preserve"> турчанка, еще один принципиальный глава МВД или миграционной службы, который тоже вроде как и отпустил его.</w:t>
      </w:r>
    </w:p>
    <w:p w14:paraId="71FCD40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Он был полицейский.</w:t>
      </w:r>
    </w:p>
    <w:p w14:paraId="0B5F15E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Какой-то, да, финальный мужик, который ему говорит: давай, я не лучше тебя. Англосаксы тоже, вроде как это же конкретные эти, кто он, делец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короче, главный. Но у нас такой же Саблин. Они были бы на его месте, он бы так же вел, точно так же бы делал. То есть это все одной породы, одного сорта люди. И как бы это понял, меня они уже не стали напрягать. Да, окей.</w:t>
      </w:r>
    </w:p>
    <w:p w14:paraId="59D8982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сначала было скучно, потом интересно. И…</w:t>
      </w:r>
    </w:p>
    <w:p w14:paraId="6551404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Да, а потом, а потом еще интереснее стало.</w:t>
      </w:r>
    </w:p>
    <w:p w14:paraId="791C655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интереснее.</w:t>
      </w:r>
    </w:p>
    <w:p w14:paraId="5167E01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И хотелось, да, чтобы уже, раз уж у них пошло такое противостояние, хотелось, чтобы они прямо уже как бы на все деньги пошли, друг другу стали какие-то козни строить, стратегию какую-то выработали. А такого не было. Пришли, и как бы…</w:t>
      </w:r>
    </w:p>
    <w:p w14:paraId="190CC26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разочарование потом? Или неоправданные ожидания?</w:t>
      </w:r>
    </w:p>
    <w:p w14:paraId="1989A58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Не сказал бы, разочарование. Но как бы окей. Хотелось бы большего, но было так и так, ладно. Я принял это.</w:t>
      </w:r>
    </w:p>
    <w:p w14:paraId="50A119C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Арсений.</w:t>
      </w:r>
    </w:p>
    <w:p w14:paraId="4F66649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В целом я согласен, у меня примерно так же. Вначале так скучновато, но я думаю, это во многих так, потому что пока ты въедешь в сюжет и въедешь, кто есть кто. Да, середина самая удачная, там интересно прям смотреть, когда начинается нормальная эта кульминация, когда просто какие-то происходят моменты перераспределения сил. То есть какие-то убийства более-менее оправданные, какое-то развитие сюжета. Но ближе к концу, да, вчера было гораздо удачнее, до шестой серии, потом вообще начался какой-то бред, и резко сменились авторитеты, я еще что в сюжете забыл. То есть как-то очень странно они между собой коррелировались, именно из русских. Эти-то, понятно, были все на своих местах, а Нератов тут вроде скромный офицер, а Саблин вообще всех заправляет, там, убивает всех </w:t>
      </w:r>
      <w:proofErr w:type="spellStart"/>
      <w:r w:rsidRPr="009A1F5A">
        <w:rPr>
          <w:rFonts w:ascii="Franklin Gothic Book" w:hAnsi="Franklin Gothic Book" w:cs="Times New Roman"/>
          <w:sz w:val="24"/>
          <w:szCs w:val="24"/>
        </w:rPr>
        <w:t>коммерсов</w:t>
      </w:r>
      <w:proofErr w:type="spellEnd"/>
      <w:r w:rsidRPr="009A1F5A">
        <w:rPr>
          <w:rFonts w:ascii="Franklin Gothic Book" w:hAnsi="Franklin Gothic Book" w:cs="Times New Roman"/>
          <w:sz w:val="24"/>
          <w:szCs w:val="24"/>
        </w:rPr>
        <w:t>, подминает город под себя. Тут же его там еле-еле уговаривают на работу, спустя серию он уже самый главный гангстер, наоборот. Саблин где-то вообще в сторонке курит. И еще через серию там вообще тот бегает: помоги, спаси и так далее. Тот ничего не может сделать, говорит, что выбора нет. С шестой серии начиная, вообще эмоции такие, непонимание вообще, что происходит, и не особо уже.</w:t>
      </w:r>
    </w:p>
    <w:p w14:paraId="262E06B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Никита.</w:t>
      </w:r>
    </w:p>
    <w:p w14:paraId="4EC5739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Как обычно, начало – это же вступление. Оно может быть и долгое. Но для меня было как-то странно, что... Но опять же это же как обычно. Даже если русский врач, даже доказывают, что он врач, но он все равно не работает по той же специальности. Даже, в принципе, как и я когда хотел по своей специальности работать в Европе, я не мог, потому что я не европеец. И мне это показалось знакомым очень. Именно это угнетение, именно то, что ты не можешь доказать, что ты именно тот человек, вообще человек. Потому что я смотрю в этом сериале русские как бы вообще никто для турков. Вообще как бы пущенное мясо и рабочая дешевая сила. Даже работать не давали. Даже не знаю, как сказать, не рабочая сила, а просто какой-то ресурс. Да, и шестая серия мне тоже как бы показала, что это как клише, сериал именно «Острые козырьки», когда тоже банды все подметают именно под одного человека, именно под Нератова. Нератов – это как Том Шелби в «Острых козырьках». И он так же одевается, так же ведет себя, такая же походка. Мне показалось, что этот сериал как бы русские «Острые козырьки». Есть успешный сериал, и они хотели именно сделать именно такой. Со своей изюминкой, именно свое то, что... И взять те события, когда именно была такая большая эмиграция, когда люди эмигрировали и в своей стране не могли жить, и поэтому приходилось им куда-то уезжать. Они не нужны были ни в своей, и как бы и чужой. Хотели показать это. Я не знаю, как на самом деле в те времена было, но нам хотели показать, что именно русские никому не нужны, ни своим, ни чужим. И это тоже как бы клише, потому что опять же никто же не знает, как именно происходили те события. Могли бы показать, что солдаты эти, надеяться на это, что солдаты не будут просто болванчиками, которые будут стоять и по приказу, потому что, как у нас говорится, приказ важнее всего, выполняй приказ, а человечность вообще никакой роли не играет. Поэтому надеялся, что эти солдаты скажут: мы не будем в мирных стрелять, в гражданских, тут дети, тут это. Но это не произошло.</w:t>
      </w:r>
    </w:p>
    <w:p w14:paraId="07F0A6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Они могли зажмуриться хотя бы.</w:t>
      </w:r>
    </w:p>
    <w:p w14:paraId="363DACB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Да, хоть какие-то эмоции показать, что им это... как они будут с этим жить вообще, как в реале они будут с этим жить, когда они столько людей расстреляли. Но нам это не показали.</w:t>
      </w:r>
    </w:p>
    <w:p w14:paraId="7718F40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Они замешкались вначале.</w:t>
      </w:r>
    </w:p>
    <w:p w14:paraId="135685D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Вначале, да, чуть-чуть.</w:t>
      </w:r>
    </w:p>
    <w:p w14:paraId="79584B4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Думал, да, что вот, вот это, ждешь от них...</w:t>
      </w:r>
    </w:p>
    <w:p w14:paraId="4B4E123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Революция всемирная.</w:t>
      </w:r>
    </w:p>
    <w:p w14:paraId="0D1E371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Нет, ждешь человечность какую-то, потому что приказ – это есть приказ. А человечность есть человечность. И я думал, вот этого офицера они вообще застрелят и скажут: мы не будем преступные приказы выполнять. Но этого не произошло, потому что хотели именно показать, какие жестокие именно вот эти англичане, именно англичане. Не расстреливали же турки, а англичане, которые были под оккупацией, оккупировали которые Турцию.</w:t>
      </w:r>
    </w:p>
    <w:p w14:paraId="5B33C55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спасибо, Никита. Дима, давайте, эмоции.</w:t>
      </w:r>
    </w:p>
    <w:p w14:paraId="6C269AF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эмоции. Смотрите, я что хочу сказать. В целом, в силу положительных изложенных моментов смотреть было интересно и хотелось досмотреть это до конца, в принципе, на протяжении каждой серии… Некоторые лучше серии, некоторые – хуже. Но что хочу отметить, слабое такое чувство, знаете, какого-то, сопереживания героям. Иногда смотришь фильм, даже когда он подставлен хорошо, даже отрицательному герою сопереживаешь: прячься, там, беги, что-нибудь такое, прям погружаешься, чуть ли вслух даже что-нибудь выражаешься, ах, там, эй, что-нибудь. Этого не было чувства. Такая была, вы, в принципе, это и заметили, эмоционально здесь такой ровный достаточно фон был. Видимо, не у меня только одного. И еще что хотел отметить, тоже не было, я не слышал, видеть не мог, я спиной </w:t>
      </w:r>
      <w:proofErr w:type="spellStart"/>
      <w:r w:rsidRPr="009A1F5A">
        <w:rPr>
          <w:rFonts w:ascii="Franklin Gothic Book" w:hAnsi="Franklin Gothic Book" w:cs="Times New Roman"/>
          <w:sz w:val="24"/>
          <w:szCs w:val="24"/>
        </w:rPr>
        <w:t>бОльшую</w:t>
      </w:r>
      <w:proofErr w:type="spellEnd"/>
      <w:r w:rsidRPr="009A1F5A">
        <w:rPr>
          <w:rFonts w:ascii="Franklin Gothic Book" w:hAnsi="Franklin Gothic Book" w:cs="Times New Roman"/>
          <w:sz w:val="24"/>
          <w:szCs w:val="24"/>
        </w:rPr>
        <w:t xml:space="preserve"> часть сидел времени здесь, но не слышал смеха какого-то…</w:t>
      </w:r>
    </w:p>
    <w:p w14:paraId="2013889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вы вообще, как будто вам рот пластырем заклеили. Молча, молча.</w:t>
      </w:r>
    </w:p>
    <w:p w14:paraId="286CC02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Я не смеялся, мне не было...</w:t>
      </w:r>
    </w:p>
    <w:p w14:paraId="6F159A0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Иногда так глаза поблестят в какие-то моменты, и все.</w:t>
      </w:r>
    </w:p>
    <w:p w14:paraId="2AC3A96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Редко смешные моменты.</w:t>
      </w:r>
    </w:p>
    <w:p w14:paraId="2F47D08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Там два раза можно было посмеяться, но не прям «ха-ха-ха», а так.</w:t>
      </w:r>
    </w:p>
    <w:p w14:paraId="7117B6A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Потому что хороший тоже фильм или сериал, даже, может быть, это не комедия. Хотя он, в принципе, с претензией, он мог так, там есть элементы и черной комедии. Юмор вполне. Может быть, не комедийный здесь сериал, но с отличным чувством юмора, и это добавляет тоже эмоциональный, от этого хочется смотреть и так далее. Думаешь: вообще прикольно, потом эти шутки, уже думаешь о них. А этого тоже мало было очень.</w:t>
      </w:r>
    </w:p>
    <w:p w14:paraId="35C6852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Спасибо. Сергей, ваши эмоции.</w:t>
      </w:r>
    </w:p>
    <w:p w14:paraId="1BEDE47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Эмоций нету. Никаких. В принципе, тоже было интересно, чем это все закончится. Но действительно, допустим, ту же комедию можно было пихнуть. Сейчас даже в мелодрамы пихают, где-то чтоб что-то было весело. Соглашусь, что ни за кого не переживаешь. Не за что </w:t>
      </w:r>
      <w:proofErr w:type="spellStart"/>
      <w:r w:rsidRPr="009A1F5A">
        <w:rPr>
          <w:rFonts w:ascii="Franklin Gothic Book" w:hAnsi="Franklin Gothic Book" w:cs="Times New Roman"/>
          <w:sz w:val="24"/>
          <w:szCs w:val="24"/>
        </w:rPr>
        <w:t>цепануть</w:t>
      </w:r>
      <w:proofErr w:type="spellEnd"/>
      <w:r w:rsidRPr="009A1F5A">
        <w:rPr>
          <w:rFonts w:ascii="Franklin Gothic Book" w:hAnsi="Franklin Gothic Book" w:cs="Times New Roman"/>
          <w:sz w:val="24"/>
          <w:szCs w:val="24"/>
        </w:rPr>
        <w:t xml:space="preserve"> себя, что именно, за кого-то там интересно, как там дальше жизнь у него сложится. Может быть, мне было жалко, только, наверное, эту </w:t>
      </w:r>
      <w:proofErr w:type="spellStart"/>
      <w:r w:rsidRPr="009A1F5A">
        <w:rPr>
          <w:rFonts w:ascii="Franklin Gothic Book" w:hAnsi="Franklin Gothic Book" w:cs="Times New Roman"/>
          <w:sz w:val="24"/>
          <w:szCs w:val="24"/>
        </w:rPr>
        <w:t>медсестричку</w:t>
      </w:r>
      <w:proofErr w:type="spellEnd"/>
      <w:r w:rsidRPr="009A1F5A">
        <w:rPr>
          <w:rFonts w:ascii="Franklin Gothic Book" w:hAnsi="Franklin Gothic Book" w:cs="Times New Roman"/>
          <w:sz w:val="24"/>
          <w:szCs w:val="24"/>
        </w:rPr>
        <w:t xml:space="preserve"> турецкую, когда ее там кололи, и как бы вообще, как с ней там обращался и главный, и это, видимо, не знаю, старшая медсестра или нет, </w:t>
      </w:r>
      <w:proofErr w:type="spellStart"/>
      <w:r w:rsidRPr="009A1F5A">
        <w:rPr>
          <w:rFonts w:ascii="Franklin Gothic Book" w:hAnsi="Franklin Gothic Book" w:cs="Times New Roman"/>
          <w:sz w:val="24"/>
          <w:szCs w:val="24"/>
        </w:rPr>
        <w:t>неадекваточная</w:t>
      </w:r>
      <w:proofErr w:type="spellEnd"/>
      <w:r w:rsidRPr="009A1F5A">
        <w:rPr>
          <w:rFonts w:ascii="Franklin Gothic Book" w:hAnsi="Franklin Gothic Book" w:cs="Times New Roman"/>
          <w:sz w:val="24"/>
          <w:szCs w:val="24"/>
        </w:rPr>
        <w:t xml:space="preserve"> тоже. Все. Больше мне даже ничего не запомнилось так, чтобы прям вах, и что-то рассказать.</w:t>
      </w:r>
    </w:p>
    <w:p w14:paraId="106323F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Правильно ли я поняла, у нас, собственно говоря, я не могу сказать, что прям разделилось мнение, немножко поделилось, скажем так. У нас одна часть, кто сначала сериал воспринял... первая серия была такая скучная, да, потом вроде как до шестой серии по нарастающей это как-то стало вызывать интерес. Конец, я не могу сказать, что это разочарование или как это назвать, эмоции, которые были сегодня. Как-то неоправданные ожидания. Или чего не хватило-то сегодня?</w:t>
      </w:r>
    </w:p>
    <w:p w14:paraId="4666A58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Не, меня разочаровал конкретно сериал.</w:t>
      </w:r>
    </w:p>
    <w:p w14:paraId="6AE9D34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Разочаровал конец. Сегодня, как сегодняшний день назвать?</w:t>
      </w:r>
    </w:p>
    <w:p w14:paraId="275A7E4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что-то хаос какой-то устроили. Было структурировано более-менее, как-то все прикольно шло, а тут они такие: вау, вау, смерть, кишки.</w:t>
      </w:r>
    </w:p>
    <w:p w14:paraId="55ABCBB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Непонятно, да? То есть у нас тут куча офицеров, а в результате у нас двое остались, кто побили, кого куча не могла побить. И как бы этот финал-то назвать? Попробуйте найти какое-то определение сегодняшнему дню. Разочарование.</w:t>
      </w:r>
    </w:p>
    <w:p w14:paraId="3AB284AB" w14:textId="47B39D4A"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i/>
          <w:iCs/>
          <w:sz w:val="24"/>
          <w:szCs w:val="24"/>
        </w:rPr>
        <w:t xml:space="preserve">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xml:space="preserve"> потерянный. </w:t>
      </w:r>
    </w:p>
    <w:p w14:paraId="6D986A8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Потерянный.</w:t>
      </w:r>
    </w:p>
    <w:p w14:paraId="0B3B0DF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Потерянный финал.</w:t>
      </w:r>
    </w:p>
    <w:p w14:paraId="73947A0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какой?</w:t>
      </w:r>
    </w:p>
    <w:p w14:paraId="221B281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Нелогичный.</w:t>
      </w:r>
    </w:p>
    <w:p w14:paraId="06DD5BB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Нелогичный финал. И у кого-то, такой был действительно интерес на протяжении всего фильма, да? Для кого-то все-таки сегодняшний день не потерянный. Для Оскар он не потерянный, да? Все-таки досмотрели.</w:t>
      </w:r>
    </w:p>
    <w:p w14:paraId="751423C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Не в полной мере, местами, да.</w:t>
      </w:r>
    </w:p>
    <w:p w14:paraId="20ADF1F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Но все-таки досмотрели, да, местами.</w:t>
      </w:r>
    </w:p>
    <w:p w14:paraId="4C27AA9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Не, если сравнивать с первыми тремя, допустим, сериями, то финал ничего. Но там если только что начали пихать жесть. Мы курить сходили, стояли, разговаривали. Тогда бы еще побольше пихнули жести. Раз вы уже ее там напихали в девятой, а что в десятой уже как-то не очень </w:t>
      </w:r>
      <w:proofErr w:type="spellStart"/>
      <w:r w:rsidRPr="009A1F5A">
        <w:rPr>
          <w:rFonts w:ascii="Franklin Gothic Book" w:hAnsi="Franklin Gothic Book" w:cs="Times New Roman"/>
          <w:sz w:val="24"/>
          <w:szCs w:val="24"/>
        </w:rPr>
        <w:t>активненько</w:t>
      </w:r>
      <w:proofErr w:type="spellEnd"/>
      <w:r w:rsidRPr="009A1F5A">
        <w:rPr>
          <w:rFonts w:ascii="Franklin Gothic Book" w:hAnsi="Franklin Gothic Book" w:cs="Times New Roman"/>
          <w:sz w:val="24"/>
          <w:szCs w:val="24"/>
        </w:rPr>
        <w:t xml:space="preserve"> у вас, пару человек завалили, и все. Совсем не интересно. В девятой серии сколько они народу завалили?</w:t>
      </w:r>
    </w:p>
    <w:p w14:paraId="28C8C00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Старались, старались.</w:t>
      </w:r>
    </w:p>
    <w:p w14:paraId="387C47A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Они что-то такие, прям совсем хэппи-энда не будет. Создали эту бочку дегтя, а потом в десятой туда зачем-то ложку меда. Зачем? Спасибо типа.</w:t>
      </w:r>
    </w:p>
    <w:p w14:paraId="12D4B8F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Если бы их всех поймали англичане, расстреляли, этого чувиха подлая уплыла, главного героя посадили бы в тюрьму, а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xml:space="preserve"> просто пропал или зарезал какой-нибудь бомж…</w:t>
      </w:r>
    </w:p>
    <w:p w14:paraId="05C8AE8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Нет, не расстреляли, а выслали в </w:t>
      </w:r>
      <w:proofErr w:type="spellStart"/>
      <w:r w:rsidRPr="009A1F5A">
        <w:rPr>
          <w:rFonts w:ascii="Franklin Gothic Book" w:hAnsi="Franklin Gothic Book" w:cs="Times New Roman"/>
          <w:sz w:val="24"/>
          <w:szCs w:val="24"/>
        </w:rPr>
        <w:t>совдепию</w:t>
      </w:r>
      <w:proofErr w:type="spellEnd"/>
      <w:r w:rsidRPr="009A1F5A">
        <w:rPr>
          <w:rFonts w:ascii="Franklin Gothic Book" w:hAnsi="Franklin Gothic Book" w:cs="Times New Roman"/>
          <w:sz w:val="24"/>
          <w:szCs w:val="24"/>
        </w:rPr>
        <w:t xml:space="preserve"> к пьяным матросам и…</w:t>
      </w:r>
    </w:p>
    <w:p w14:paraId="7EDC3FD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 как будто все бы получили по заслугам, и это был бы логичный конец.</w:t>
      </w:r>
    </w:p>
    <w:p w14:paraId="628B04C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Хорошо. Давайте попробуем вычленить моменты сериала, в которые происходило изменение вашего отношения. Сейчас я попробую свою мысль как-то </w:t>
      </w:r>
      <w:proofErr w:type="spellStart"/>
      <w:r w:rsidRPr="009A1F5A">
        <w:rPr>
          <w:rFonts w:ascii="Franklin Gothic Book" w:hAnsi="Franklin Gothic Book" w:cs="Times New Roman"/>
          <w:b/>
          <w:sz w:val="24"/>
          <w:szCs w:val="24"/>
        </w:rPr>
        <w:t>почетче</w:t>
      </w:r>
      <w:proofErr w:type="spellEnd"/>
      <w:r w:rsidRPr="009A1F5A">
        <w:rPr>
          <w:rFonts w:ascii="Franklin Gothic Book" w:hAnsi="Franklin Gothic Book" w:cs="Times New Roman"/>
          <w:b/>
          <w:sz w:val="24"/>
          <w:szCs w:val="24"/>
        </w:rPr>
        <w:t xml:space="preserve"> сформулировать. Конкретные причины, меняющие отношение к героям, к ситуации и в целом к сюжету. Условно говоря, кто-то переговорил с кем-то, и вот это сказанное повлияло на дальнейшее. Вот эти моменты, вот эти отправные точки, изменения, попробовать бы найти.</w:t>
      </w:r>
    </w:p>
    <w:p w14:paraId="0A43647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Не, у меня есть одна такая.</w:t>
      </w:r>
    </w:p>
    <w:p w14:paraId="5672141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Давайте.</w:t>
      </w:r>
    </w:p>
    <w:p w14:paraId="71791D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И я сейчас понял, что я ошибся. Это единственный персонаж, который переобулся по тупости, которую я вообще не могу. Самый главный герой вначале говорит: я тебя не люблю. И на протяжении всего сериала, до десятой серии говорит: я тебя не люблю. В девятой серии она умирает, он говорит: да ладно, давай я буду тебя любить с сыном твоим.</w:t>
      </w:r>
    </w:p>
    <w:p w14:paraId="4E7B253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 он же не сказал, что люблю тебя.</w:t>
      </w:r>
    </w:p>
    <w:p w14:paraId="654E78F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 xml:space="preserve">Максим: </w:t>
      </w:r>
      <w:r w:rsidRPr="009A1F5A">
        <w:rPr>
          <w:rFonts w:ascii="Franklin Gothic Book" w:hAnsi="Franklin Gothic Book" w:cs="Times New Roman"/>
          <w:sz w:val="24"/>
          <w:szCs w:val="24"/>
        </w:rPr>
        <w:t>Там сложная, да, ситуация, он еще как-то от нее немного в стороне, такой: ребенка выращу.</w:t>
      </w:r>
    </w:p>
    <w:p w14:paraId="0E84072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Мы должны про всех героев сказать или про каких-то?</w:t>
      </w:r>
    </w:p>
    <w:p w14:paraId="7A13586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Не-не-не, именно моменты, которые повлияли на ваше отношение либо к героям, либо к сюжету.</w:t>
      </w:r>
    </w:p>
    <w:p w14:paraId="533458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что, наверное, тот момент, когда главный герой снимает с себя мундир и одевает уже вот этот бандитский пиджак. Это абсолютно точный момент такой.</w:t>
      </w:r>
    </w:p>
    <w:p w14:paraId="1A23516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как он повлиял?</w:t>
      </w:r>
    </w:p>
    <w:p w14:paraId="57F7A6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До этого ты воспринимал его как какого-то одинокого отщепенца, у которого свои тараканы в голове. Который: я не с кем, я такой весь, я ни к кому не пойду, я делаю все по-своему. А потом он вдруг становится главой вот этой семьи, чуть ли не главой этих всех эмигрантов, которые показаны в сериале, становится, который за них стоит. Который типа их святой, наверное, что ли, который ходит и все за них делает как правильно.</w:t>
      </w:r>
    </w:p>
    <w:p w14:paraId="52C8D46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ваше отношение как-то поменялось?</w:t>
      </w:r>
    </w:p>
    <w:p w14:paraId="7D888F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становится их моральным авторитетом.</w:t>
      </w:r>
    </w:p>
    <w:p w14:paraId="7AFA55F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ваше отношение к нему?</w:t>
      </w:r>
    </w:p>
    <w:p w14:paraId="70C1067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 худшую сторону. Потому что совершенно было очевидно, что это не решение персонажа, это решение сценариста – так сделать.</w:t>
      </w:r>
    </w:p>
    <w:p w14:paraId="38233CA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Если бы вы были сценаристом, вы бы как оставили?</w:t>
      </w:r>
    </w:p>
    <w:p w14:paraId="3AD9EE7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Наверное, он бы до конца был каким-то </w:t>
      </w:r>
      <w:proofErr w:type="spellStart"/>
      <w:r w:rsidRPr="009A1F5A">
        <w:rPr>
          <w:rFonts w:ascii="Franklin Gothic Book" w:hAnsi="Franklin Gothic Book" w:cs="Times New Roman"/>
          <w:sz w:val="24"/>
          <w:szCs w:val="24"/>
        </w:rPr>
        <w:t>полудурочным</w:t>
      </w:r>
      <w:proofErr w:type="spellEnd"/>
      <w:r w:rsidRPr="009A1F5A">
        <w:rPr>
          <w:rFonts w:ascii="Franklin Gothic Book" w:hAnsi="Franklin Gothic Book" w:cs="Times New Roman"/>
          <w:sz w:val="24"/>
          <w:szCs w:val="24"/>
        </w:rPr>
        <w:t xml:space="preserve"> таким вот дурачком. Потому что так интереснее. Его мотивы непонятны. За ним гоняется мертвая жена, которая на секундочку пропадает потом на пол- этого самого сериала. А в конце подходит чувиха такая: ты видишь мертвую жену и детей, а такой... Ты ведьма? Сейчас будет что-то интересное. Сейчас пойдет какая-то дичь. Нет, они просто спускают это на тормозах.</w:t>
      </w:r>
    </w:p>
    <w:p w14:paraId="559F10D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Модератор: Хорошо. Еще.</w:t>
      </w:r>
    </w:p>
    <w:p w14:paraId="5256FE3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Конкретно этот момент, когда она говорит, что ты видишь мертвую эту, это же момент отпускания. Он мучился с этим, и когда она сказала, что ты видишь и ты не виноват. А он себя винил в том, что они умерли, и мучился. Он весь такой трагичный ходил весь фильм, но он себя винил в том, что они умерли. И когда она сказала «вот, ты видишь», он спросил: «а откуда ты знаешь?» – «Ты по ночам болтаешься, все поняла». И она как бы дала ему вот эту фразу, которую он не мог сказать, типа ты не виноват, перестань себя винить.</w:t>
      </w:r>
    </w:p>
    <w:p w14:paraId="6E63A7E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Вы поверили?</w:t>
      </w:r>
    </w:p>
    <w:p w14:paraId="002DF31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Да.</w:t>
      </w:r>
    </w:p>
    <w:p w14:paraId="7DD256B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А ты увидел дальше, что он перестал себя винить?</w:t>
      </w:r>
    </w:p>
    <w:p w14:paraId="0954D91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В общем-то, да.</w:t>
      </w:r>
    </w:p>
    <w:p w14:paraId="1719E55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Давайте, у кого еще есть такой момент переломный, который...</w:t>
      </w:r>
    </w:p>
    <w:p w14:paraId="5780BA4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У меня похожее мнение, трансформация главного героя мне не понравилась. Я это привязал к точке, когда они открыли свою штаб-квартиру в бывшем ломбарде. Но там без разницы, что он надел пиджак, что они открыли вот эту штаб-квартиру. Типа был он вот такой зачумленный, сам в себе, с народом, скрепы, вот это вот, спит на каких-то стремных кроватях со всеми вместе. И вроде как, блин, да мне пофиг на вас, но помогу, вы мои, тут рядом, родненькие. Типа, блин, надо будет, горой за вас встану. А потом он какой-то дон Корлеоне такой, немного это...</w:t>
      </w:r>
    </w:p>
    <w:p w14:paraId="00766CE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 нему приходят: а вы не могли бы мне оказать услугу?</w:t>
      </w:r>
    </w:p>
    <w:p w14:paraId="5A3C246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и он вначале такой: да отстаньте от меня. И постепенно но он как-то все подобрее, подобрее, а под конец он такой: да-да, я слушаю вашу просьбу, я все решу, все решу, излагайте. Типа он не сильно отличался от кого-то, кто там... Руку мне целуйте, только не давал руку целовать, а... Как будто он отошел от народа.</w:t>
      </w:r>
    </w:p>
    <w:p w14:paraId="504E028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Оскар же говорил, что как будто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xml:space="preserve"> и главный герой по сути одни и те же люди, только...</w:t>
      </w:r>
    </w:p>
    <w:p w14:paraId="5BC4ACD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Не главный, а этот коммерсант.</w:t>
      </w:r>
    </w:p>
    <w:p w14:paraId="2326C6B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А, Саблин?</w:t>
      </w:r>
    </w:p>
    <w:p w14:paraId="21A2067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Саблин, да. Дмитрий.</w:t>
      </w:r>
    </w:p>
    <w:p w14:paraId="5FDECE9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Еще помню пока. По моему третья серия, этот вот поворот, не поворот, она вся была ему посвящена, когда с детьми, детей вызволяли, их схватили, спасали, потом похищали. Я так уже это подзабыл. Погром когда еще был. И потом она так заканчивается слащаво, и такое было уже... Я думаю, вроде бы по первой, по второй серии думаю, вроде бы ничего. Но опять не выдержали, скатились в мелодраму. Такое тоже было ощущение. А потом зато со следующей серии улучшилось ощущение, потому что вроде бы этого не произошло. И положительный момент – это, да, девятая серия. Хотя там опять-таки это излишний такой был уже трэш. Там, может, это, конечно, не так хорошо было поставлено, но тем не менее этот момент с тем, что убийство это происходит. Но если мы уберем, что это тут был такой ксенофобский какой-то этот момент, мы просто от этого абстрагируемся, а именно что трагедия, что людей убивают, что все не так просто. Это плюс, то есть добавило к тому, что в результате он не получился слащавым или каким-то. Это скорее в плюс.</w:t>
      </w:r>
    </w:p>
    <w:p w14:paraId="01A9062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Есть еще у кого-то такие моменты, которые повлияли на ваше отношение к героям, к сюжету? Давайте, Арсений.</w:t>
      </w:r>
    </w:p>
    <w:p w14:paraId="4C5E951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я согласен с Николаем. И к тому моменту, когда я говорил, что какое-то странное перераспределение авторитетов, по сути действительно этот Нератов занял роль как раз таки Саблина. Изначально он был такой отстраненный офицер, ничего от меня не ждите, ничем не помогу сам по себе. А Саблин как раз таки играл роль этого криминального авторитета, который за все рулил, кого не надо убирал и так далее. И по сути к пятой, шестой серии подвели, что Нератов просто в секунду превратился, как раз таки занял роль Саблина. И там полторы серии они между собой коррелировались, и просто Нератов набирал обороты, а Саблин сдавал. И к концу вот этой шестой серии типа Саблин стал вообще никто, Нератов полностью занял его роль. И тут как бы как раз таки похитили его сестру, и типа выхода больше нету. Тогда типа надо Саблина полностью убрать тогда, и Нератов прям на его место вровень-вровень встал. И это тоже на самом деле такой когнитивный диссонанс. Может быть, стоило тогда гнуть линию такую, что он такой суровый офицер, который одиночка, да, но в какие-то моменты появляется и выруливает, а Саблин до конца играет вот эту роль. А тут сделали, что персонаж, получается, полностью переобулся. Сначала он одну роль играл, и он же Саблина презирал. Вот этот момент, когда он первый раз подошел на рынке, он сказал: я знаю кто ты, я тебя презираю, методы твои презираю. Он даже руку ему не пожал. А спустя полторы серии, грубо говоря, встал прям полноценно на его место. Это непонятно.</w:t>
      </w:r>
    </w:p>
    <w:p w14:paraId="638B25D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Главный герой на протяжении всего сериала переобувается. Он то добренький, то хрен пойми какой, то вы все идете нафиг, то давайте я вам всем помогу. Какой-то такой. Сестра вот эта Саблина, она же тоже, она полсериала его ненавидела, как его убили, все, она теперь начала ненавидеть главного героя. А потом в итоге она все-таки его любит и отдалась ему. Вот такая, да.</w:t>
      </w:r>
    </w:p>
    <w:p w14:paraId="6C36B5A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Женщин знаете плохо.</w:t>
      </w:r>
    </w:p>
    <w:p w14:paraId="09E331F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Если она говорит «не люблю тебя», значит, «люблю».</w:t>
      </w:r>
    </w:p>
    <w:p w14:paraId="6BFFAA9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значит, жить без него не может.</w:t>
      </w:r>
    </w:p>
    <w:p w14:paraId="4A412E7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еще добавил в комментарий Арсения, что он сначала занимает место Саблина, а потом занимает место Саблина еще как брата при вот этой сестре. И типа он убивает сначала по сути Саблина, а потом своим появлением убивает сестру Саблина.</w:t>
      </w:r>
    </w:p>
    <w:p w14:paraId="41A1492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Давайте теперь...</w:t>
      </w:r>
    </w:p>
    <w:p w14:paraId="63802B8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Можно быстро? У меня несколько в лучшую сторону было изменений отношений. Это к Саблину, к </w:t>
      </w:r>
      <w:proofErr w:type="spellStart"/>
      <w:r w:rsidRPr="009A1F5A">
        <w:rPr>
          <w:rFonts w:ascii="Franklin Gothic Book" w:hAnsi="Franklin Gothic Book" w:cs="Times New Roman"/>
          <w:sz w:val="24"/>
          <w:szCs w:val="24"/>
        </w:rPr>
        <w:t>Кирпиту</w:t>
      </w:r>
      <w:proofErr w:type="spellEnd"/>
      <w:r w:rsidRPr="009A1F5A">
        <w:rPr>
          <w:rFonts w:ascii="Franklin Gothic Book" w:hAnsi="Franklin Gothic Book" w:cs="Times New Roman"/>
          <w:sz w:val="24"/>
          <w:szCs w:val="24"/>
        </w:rPr>
        <w:t xml:space="preserve"> и к шефу полиции. Там явно они прогрессировали в лучшую сторону, по-моему.</w:t>
      </w:r>
    </w:p>
    <w:p w14:paraId="47134D2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какие события повлияли на их такое изменение?</w:t>
      </w:r>
    </w:p>
    <w:p w14:paraId="4A84EE2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Что-то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xml:space="preserve"> когда выбросил застрелить турков, а не русских. Саблин в какой-то момент, когда он не себе в угоду делает, а ради тоже своего народа. А шеф полиции, в целом видно было, что у него есть такая типа справедливость, может быть, выше закона, а в конце он... Что, он отпускает этого? Абсурдный немного, конечно, ход, но что он такой типа: я могу и </w:t>
      </w:r>
      <w:proofErr w:type="spellStart"/>
      <w:r w:rsidRPr="009A1F5A">
        <w:rPr>
          <w:rFonts w:ascii="Franklin Gothic Book" w:hAnsi="Franklin Gothic Book" w:cs="Times New Roman"/>
          <w:sz w:val="24"/>
          <w:szCs w:val="24"/>
        </w:rPr>
        <w:t>преступиться</w:t>
      </w:r>
      <w:proofErr w:type="spellEnd"/>
      <w:r w:rsidRPr="009A1F5A">
        <w:rPr>
          <w:rFonts w:ascii="Franklin Gothic Book" w:hAnsi="Franklin Gothic Book" w:cs="Times New Roman"/>
          <w:sz w:val="24"/>
          <w:szCs w:val="24"/>
        </w:rPr>
        <w:t xml:space="preserve"> законом, если я считаю, что что-то честнее этого.</w:t>
      </w:r>
    </w:p>
    <w:p w14:paraId="68B1EF9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Хорошо. Давайте, знаете, как сделаем? Я вам сейчас дам творческое задание. По </w:t>
      </w:r>
      <w:proofErr w:type="spellStart"/>
      <w:r w:rsidRPr="009A1F5A">
        <w:rPr>
          <w:rFonts w:ascii="Franklin Gothic Book" w:hAnsi="Franklin Gothic Book" w:cs="Times New Roman"/>
          <w:b/>
          <w:sz w:val="24"/>
          <w:szCs w:val="24"/>
        </w:rPr>
        <w:t>листочечку</w:t>
      </w:r>
      <w:proofErr w:type="spellEnd"/>
      <w:r w:rsidRPr="009A1F5A">
        <w:rPr>
          <w:rFonts w:ascii="Franklin Gothic Book" w:hAnsi="Franklin Gothic Book" w:cs="Times New Roman"/>
          <w:b/>
          <w:sz w:val="24"/>
          <w:szCs w:val="24"/>
        </w:rPr>
        <w:t xml:space="preserve"> раздавайте. Ручку берите. Я попрошу вас сформулировать… Почему я хочу, чтобы вы написали. Чтобы вы написали, а потом послушали. А то вы начнете слушать друг друга. Попробуйте сформулировать основную идею сериала. Вот прям напишите основную идею сериала, как вы ее увидели.</w:t>
      </w:r>
    </w:p>
    <w:p w14:paraId="0D424DE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Мы ее уже обсудили, эту идею.</w:t>
      </w:r>
    </w:p>
    <w:p w14:paraId="43B25D2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Неважно, вы напишите. Облегчите мне работу.</w:t>
      </w:r>
    </w:p>
    <w:p w14:paraId="2CAD2FC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Одну ключевую, имеется в виду?</w:t>
      </w:r>
    </w:p>
    <w:p w14:paraId="0B0FF55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одну ключевую идею. Если вы увидели несколько, напишите несколько идей.</w:t>
      </w:r>
    </w:p>
    <w:p w14:paraId="7E43B59C"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(Участники выполняют задание)</w:t>
      </w:r>
    </w:p>
    <w:p w14:paraId="069B2BE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Все, готовы? Давайте. Дим, давайте.</w:t>
      </w:r>
    </w:p>
    <w:p w14:paraId="09F08EC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Для меня сплочение русских, вне зависимости от местоположения.</w:t>
      </w:r>
    </w:p>
    <w:p w14:paraId="6CA2D2F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Сплочение русских. Кто еще готов? Давайте, Дим.</w:t>
      </w:r>
    </w:p>
    <w:p w14:paraId="3D844A0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Русским людям нельзя без Родины. Русских окружают одни враги.</w:t>
      </w:r>
    </w:p>
    <w:p w14:paraId="1719224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А у меня просто, чтобы промыть мозги и показать, что все плохие, кроме русских.</w:t>
      </w:r>
    </w:p>
    <w:p w14:paraId="3A458E1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написал, что русскому нигде не рады и нечего там делать.</w:t>
      </w:r>
    </w:p>
    <w:p w14:paraId="1968989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На чужбине русский народ ждет только несчастье, враги и гонения. Объединяйтесь и возвращайтесь на Родину.</w:t>
      </w:r>
    </w:p>
    <w:p w14:paraId="5CB3A8D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Нет места лучше родных краев.</w:t>
      </w:r>
    </w:p>
    <w:p w14:paraId="7360DF7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 мой взгляд, то, что, да, показать однобоко ситуацию из прошлого с целью задуматься, как в настоящем. Исходя из тех, что действительно как люди описали.</w:t>
      </w:r>
    </w:p>
    <w:p w14:paraId="666B0F7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Тяжело жить в жизни в эмиграции. Это и в наше в наше время, и в то время было тоже. Я знаю по себе, это интегрироваться в эту страну – это очень сложно. Не каждый может.</w:t>
      </w:r>
    </w:p>
    <w:p w14:paraId="343CF35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Ваша идея, вы фактически одинаково считали, может быть, другими словами назвали. То есть у вас всех так достаточно похоже, вы считали основную мысль. Согласны вы с тем, что увидели и написали?</w:t>
      </w:r>
    </w:p>
    <w:p w14:paraId="214F2EE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 плане согласны?</w:t>
      </w:r>
    </w:p>
    <w:p w14:paraId="75C77B3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Это же мы писали.</w:t>
      </w:r>
    </w:p>
    <w:p w14:paraId="00CF776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Нет, в смысле, с этой мыслью.</w:t>
      </w:r>
    </w:p>
    <w:p w14:paraId="322567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5FF2A20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не знаю, по-разному бывает. Я не могу сказать, что согласен, не согласен. Вообще в своем народе на Родине жить проще. Если ты сильный человек, где угодно проживешь, нормально все будет.</w:t>
      </w:r>
    </w:p>
    <w:p w14:paraId="7A3FA71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Просто она всегда, эта пропаганда, отличается от того, что действительно есть, как говорится доля, правды, она везде, и твоя история, всегда какие-то эти моменты. Но когда они раздуваются до такого, уже такой национальной вражды…</w:t>
      </w:r>
    </w:p>
    <w:p w14:paraId="76FB430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До массового расстрела.</w:t>
      </w:r>
    </w:p>
    <w:p w14:paraId="20482E0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До массовых расстрелов, да, это конечно... Поэтому здесь можно сказать, что, конечно, здесь одни не согласны, но не значит, что какой-то там подоплеки реальной нету в этом. Конечно, она почти во всем есть.</w:t>
      </w:r>
    </w:p>
    <w:p w14:paraId="0C1B8AF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Давайте вернемся к сюжету. Мы об этом уже говорили, но давайте попробуем такой общий вывод сделать. В принципе, как я поняла, нам достаточно интересно было, сегодня немножко утомительно. Давайте тогда с этого. И я знаю, что с этим сделаю. Давайте попробуем назвать моменты, которые в сериале были показаны, на ваш взгляд, очень правдоподобно, и вы в это поверили.</w:t>
      </w:r>
    </w:p>
    <w:p w14:paraId="17AE918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что эта вот турецкая круговая порука, где кто-то кому-то брат, кто-то связан с чьей-то семьей, и все сидят под этой маской, которую никому не открывают, этого тайного какого-то внутреннего общества своего и ты никогда туда не погрузишься, ты всегда будешь в своем... Ты как пузырь воды просто в масле, окружен этим, и ты никогда туда не влезешь.</w:t>
      </w:r>
    </w:p>
    <w:p w14:paraId="1F10B3B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Еще что-нибудь?</w:t>
      </w:r>
    </w:p>
    <w:p w14:paraId="5ECA5F1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Когда под конец вакханалия началась, я что-то немного разочаровался, думал, хаос начался. Потом подумал, что в целом показана хорошо общечеловеческая глупость и жестокость, типа люди как вид какой-то непредсказуемый, иногда совершают нерациональные действия, жестокие действия, и в целом то, что, по-моему, можно сказать, неплохо показано то, что жизнь не будет соответствовать твоим ожиданиям, она по-своему все сделает.</w:t>
      </w:r>
    </w:p>
    <w:p w14:paraId="14B00F9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какие моменты были в фильме очень правдоподобно показаны?</w:t>
      </w:r>
    </w:p>
    <w:p w14:paraId="4152D9D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То, как они жили. Вот эта община русская мигрантов, то, как они жили, как обычные мигранты, это было реалистично. Просто как люди на стройке живут в одном помещении. Вполне реалистично. Про их проблемы внутри общины, когда там ученый что-то готовил, что там аромат стоит. </w:t>
      </w:r>
    </w:p>
    <w:p w14:paraId="227BD9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Когда он кашу варил.</w:t>
      </w:r>
    </w:p>
    <w:p w14:paraId="0457FA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Это как бы человеческий фактор. В это можно поверить, потому что это действительность.</w:t>
      </w:r>
    </w:p>
    <w:p w14:paraId="3E35EA5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w:t>
      </w:r>
    </w:p>
    <w:p w14:paraId="356C0A3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Что действительно тяжело устроиться на работу в чужой стране. Даже по своей специальности, даже если ты такой выдающийся ученый, но действительно тяжело.</w:t>
      </w:r>
    </w:p>
    <w:p w14:paraId="0CD1789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Да, Сергей.</w:t>
      </w:r>
    </w:p>
    <w:p w14:paraId="5B0BF5B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Деньги-то у них же там все равно откуда-то были. Нам говорят: вот, им в порту нельзя работать, там нельзя работать, здесь нельзя. А когда они скидывались все, чтобы туркам отнести, они где деньги эти взяли?</w:t>
      </w:r>
    </w:p>
    <w:p w14:paraId="74DD9A6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И на что они жили, кстати, на что они жили? Не показывают, что они там как-то голодали, нуждались.</w:t>
      </w:r>
    </w:p>
    <w:p w14:paraId="747890F1" w14:textId="1EC052C9"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что все у них плохо, но при этом и деньги у них есть, и еда у них есть.</w:t>
      </w:r>
    </w:p>
    <w:p w14:paraId="505D6AC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Это неправдоподобно. Я сейчас спрашиваю про правдоподобно.</w:t>
      </w:r>
    </w:p>
    <w:p w14:paraId="2AD55C0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этот ходил воровать мясо?</w:t>
      </w:r>
    </w:p>
    <w:p w14:paraId="56388AA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считаю, что это не раскрывший себя эпизод.</w:t>
      </w:r>
    </w:p>
    <w:p w14:paraId="522C0A2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Кто-то типа воровал, а кто-то привез с собой какие-то драгоценности, заложил что-то. Там же была эта линия с банками. Банк давал им какие-то бабки, и они просили перезанять эти деньги.</w:t>
      </w:r>
    </w:p>
    <w:p w14:paraId="7E8E39B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Это была интеллигенция, которая как бы уже имела деньги.</w:t>
      </w:r>
    </w:p>
    <w:p w14:paraId="3148AFC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еще правдоподобно было? Вот это с драгоценностями – это было правдоподобно, что действительно они везли.</w:t>
      </w:r>
    </w:p>
    <w:p w14:paraId="4C8CCCE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Мне понравилось, мне показалось правдоподобным человеческое проявление, когда вся линия с врачами, с врачом </w:t>
      </w:r>
      <w:proofErr w:type="spellStart"/>
      <w:r w:rsidRPr="009A1F5A">
        <w:rPr>
          <w:rFonts w:ascii="Franklin Gothic Book" w:hAnsi="Franklin Gothic Book" w:cs="Times New Roman"/>
          <w:sz w:val="24"/>
          <w:szCs w:val="24"/>
        </w:rPr>
        <w:t>Доброевским</w:t>
      </w:r>
      <w:proofErr w:type="spellEnd"/>
      <w:r w:rsidRPr="009A1F5A">
        <w:rPr>
          <w:rFonts w:ascii="Franklin Gothic Book" w:hAnsi="Franklin Gothic Book" w:cs="Times New Roman"/>
          <w:sz w:val="24"/>
          <w:szCs w:val="24"/>
        </w:rPr>
        <w:t>, и турецкий главврач, и конкретно проявление турецкого главврача, когда он сначала его просто по каким-то личным соображениям на национальной почве еще как-то возненавидел, а потом еще как врача, когда он понял, что он лучше него, чем врач. И его прямо человеческая природа раскрылась такого завистливого мужика, мелкого, мелочного. И самый интересный сюжет у меня был вот этот. Я бы целый сериал смотрел про врачей. Надо всех убрать. Просто как Добронравов жил и пытался...</w:t>
      </w:r>
    </w:p>
    <w:p w14:paraId="509D585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w:t>
      </w:r>
      <w:proofErr w:type="spellStart"/>
      <w:r w:rsidRPr="009A1F5A">
        <w:rPr>
          <w:rFonts w:ascii="Franklin Gothic Book" w:hAnsi="Franklin Gothic Book" w:cs="Times New Roman"/>
          <w:b/>
          <w:sz w:val="24"/>
          <w:szCs w:val="24"/>
        </w:rPr>
        <w:t>Доброевский</w:t>
      </w:r>
      <w:proofErr w:type="spellEnd"/>
      <w:r w:rsidRPr="009A1F5A">
        <w:rPr>
          <w:rFonts w:ascii="Franklin Gothic Book" w:hAnsi="Franklin Gothic Book" w:cs="Times New Roman"/>
          <w:b/>
          <w:sz w:val="24"/>
          <w:szCs w:val="24"/>
        </w:rPr>
        <w:t>.</w:t>
      </w:r>
    </w:p>
    <w:p w14:paraId="3F52D1B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считаю, что это тоже просчет сценаристов, если ты не можешь запомнить имя персонажа.</w:t>
      </w:r>
    </w:p>
    <w:p w14:paraId="6743C6E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У меня очень тяжело сейчас было с запоминанием хоть какого-нибудь персонажа. Что-то да.</w:t>
      </w:r>
    </w:p>
    <w:p w14:paraId="2E323D9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У меня есть момент, в который ты веришь и не веришь одновременно. Приятно, что все не говорили на русском. Когда в американском сериале смотришь, там показывают итальянцев, японцев, все говорят на английском. А здесь русские говорят на русском, французы – на французском, русские говорят на английском, турки – на турецком. Это, конечно, очень-очень плохо адаптировано для восприятия, потому что этот </w:t>
      </w:r>
      <w:proofErr w:type="spellStart"/>
      <w:r w:rsidRPr="009A1F5A">
        <w:rPr>
          <w:rFonts w:ascii="Franklin Gothic Book" w:hAnsi="Franklin Gothic Book" w:cs="Times New Roman"/>
          <w:sz w:val="24"/>
          <w:szCs w:val="24"/>
        </w:rPr>
        <w:t>передубляж</w:t>
      </w:r>
      <w:proofErr w:type="spellEnd"/>
      <w:r w:rsidRPr="009A1F5A">
        <w:rPr>
          <w:rFonts w:ascii="Franklin Gothic Book" w:hAnsi="Franklin Gothic Book" w:cs="Times New Roman"/>
          <w:sz w:val="24"/>
          <w:szCs w:val="24"/>
        </w:rPr>
        <w:t xml:space="preserve"> – он отвратительно ложится. И было бы прикольно смотреть, как русские актеры говорят на своем русском-английском. Что, наверное, лучше было бы поставить просто субтитры. А там, где эти турки пытаются по-русски говорить, оставить так. И это действительно сделано в угоду реализму. И ты веришь, что они все люди действительно разных культур. Типа этой турчанке русская переводила с французского на русский, а потом с русского на французский.</w:t>
      </w:r>
    </w:p>
    <w:p w14:paraId="5871DA7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 А по мне, если бы это были титры, я бы выключил еще раньше этот сериал.</w:t>
      </w:r>
    </w:p>
    <w:p w14:paraId="22D6F6C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была моя первая мысль, кстати. Это была моя первая мысль, что наш зритель не любит читать. Никто бы просто не стал это читать, и поэтому они так это сделали.</w:t>
      </w:r>
    </w:p>
    <w:p w14:paraId="2BC6DBB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Что в сериале было неправдоподобно, некорректно?</w:t>
      </w:r>
    </w:p>
    <w:p w14:paraId="06E7824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Много всего. Я не верю в окружение. Во все, что вокруг происходит, я сразу говорю, что это цирк. Просто потому, что все, на что ты смотришь, это реквизит из музея. Там все новое. Этим страдают все дешевые фильмы. Потому что ты не можешь что-то порвать, что-то замарать. И поэтому все эти белые эмигранты, которые только что вышли с парохода, на котором, извините, ходили под себя несколько месяцев, у которых есть то, что они на себе привезли, они все чистенькие, выглаженные, цвета нигде не выцвели. Все идеально. Машины как с музея. Вы видели этого Гулливера, он сидит на своей шикарной ***, и за ним кресло это кожаное – оно нигде не потерто, оно блестит. Показывают вот эти комнаты, в которых они все живут. Особенно в последних двух сериях. Во всех комнатах столько источников света, всяких ламп, горящих днем. Я думаю, это Стамбул в 20-м году был электрифицирован лучше, чем Лондон, наверное. Потому что электричество везде. Буквально. И нет, я просто не могу в это поверить. Открывают этот русский салон парижанин. Там нет никакой толкучки, там просто три стола и пустота. И пытается какая-то эта массовка между ними ходить, заполнить пустоты. Негры, абсолютно не верю в этих негров. Особенно которые пытались играть джаз, было сразу видно, что они даже не пытаются играть джаз, они не умеют. Эти женщины танцуют...</w:t>
      </w:r>
    </w:p>
    <w:p w14:paraId="7A7E8BC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почему вы не верите в негров, в Турции играющих джаз?</w:t>
      </w:r>
    </w:p>
    <w:p w14:paraId="63C4456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Потому что это совершенно очевидно английское клише, как и </w:t>
      </w:r>
      <w:r w:rsidRPr="009A1F5A">
        <w:rPr>
          <w:rFonts w:ascii="Franklin Gothic Book" w:hAnsi="Franklin Gothic Book" w:cs="Times New Roman"/>
          <w:sz w:val="24"/>
          <w:szCs w:val="24"/>
          <w:lang w:val="en-US"/>
        </w:rPr>
        <w:t>Tommy</w:t>
      </w:r>
      <w:r w:rsidRPr="009A1F5A">
        <w:rPr>
          <w:rFonts w:ascii="Franklin Gothic Book" w:hAnsi="Franklin Gothic Book" w:cs="Times New Roman"/>
          <w:sz w:val="24"/>
          <w:szCs w:val="24"/>
        </w:rPr>
        <w:t xml:space="preserve"> </w:t>
      </w:r>
      <w:r w:rsidRPr="009A1F5A">
        <w:rPr>
          <w:rFonts w:ascii="Franklin Gothic Book" w:hAnsi="Franklin Gothic Book" w:cs="Times New Roman"/>
          <w:sz w:val="24"/>
          <w:szCs w:val="24"/>
          <w:lang w:val="en-US"/>
        </w:rPr>
        <w:t>Gun</w:t>
      </w:r>
      <w:r w:rsidRPr="009A1F5A">
        <w:rPr>
          <w:rFonts w:ascii="Franklin Gothic Book" w:hAnsi="Franklin Gothic Book" w:cs="Times New Roman"/>
          <w:sz w:val="24"/>
          <w:szCs w:val="24"/>
        </w:rPr>
        <w:t>, вот эта штука с этими гангстерскими перестрелками в потолок. Это тоже совершенно явно взято с Америки, там уже, наверное, больше, ближе 30-х годов. Совершенно очевидно попробовали это заимствовать. Вот этот костюм из «козырьков», тоже сразу видно, это костюм из «козырьков». То есть это явно какое-то клише. Игра актеров, этот Наварро – это самый плохой персонаж. Это отличный актер, но он не говорит, он тараторит. Все его реплики сделаны так, как по сценарию, так не будет говорить человек. Все их переговоры между собой – это новояз. Сразу видно, что это писал человек, который моего примерно возраста. Эта фигурка Дона Кихота.</w:t>
      </w:r>
    </w:p>
    <w:p w14:paraId="7BA755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Кишона</w:t>
      </w:r>
      <w:proofErr w:type="spellEnd"/>
      <w:r w:rsidRPr="009A1F5A">
        <w:rPr>
          <w:rFonts w:ascii="Franklin Gothic Book" w:hAnsi="Franklin Gothic Book" w:cs="Times New Roman"/>
          <w:sz w:val="24"/>
          <w:szCs w:val="24"/>
        </w:rPr>
        <w:t>.</w:t>
      </w:r>
    </w:p>
    <w:p w14:paraId="5D8C2FA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Кишона</w:t>
      </w:r>
      <w:proofErr w:type="spellEnd"/>
      <w:r w:rsidRPr="009A1F5A">
        <w:rPr>
          <w:rFonts w:ascii="Franklin Gothic Book" w:hAnsi="Franklin Gothic Book" w:cs="Times New Roman"/>
          <w:sz w:val="24"/>
          <w:szCs w:val="24"/>
        </w:rPr>
        <w:t xml:space="preserve">, прошу прощения. Дон Кихот – это современный. Дон </w:t>
      </w:r>
      <w:proofErr w:type="spellStart"/>
      <w:r w:rsidRPr="009A1F5A">
        <w:rPr>
          <w:rFonts w:ascii="Franklin Gothic Book" w:hAnsi="Franklin Gothic Book" w:cs="Times New Roman"/>
          <w:sz w:val="24"/>
          <w:szCs w:val="24"/>
        </w:rPr>
        <w:t>Кишона</w:t>
      </w:r>
      <w:proofErr w:type="spellEnd"/>
      <w:r w:rsidRPr="009A1F5A">
        <w:rPr>
          <w:rFonts w:ascii="Franklin Gothic Book" w:hAnsi="Franklin Gothic Book" w:cs="Times New Roman"/>
          <w:sz w:val="24"/>
          <w:szCs w:val="24"/>
        </w:rPr>
        <w:t>. Вот это – царская водка и кислота. Почему просто нельзя было сказать «кислота»? Разбавь кислоту с маслом и вылей в лицо. Зачем вот это «царская водка» вставлять?</w:t>
      </w:r>
    </w:p>
    <w:p w14:paraId="660D7F7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Так это же смесь кислоты…</w:t>
      </w:r>
    </w:p>
    <w:p w14:paraId="2EE0225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 я знаю, я знаю. Но можно было это как-то дважды не повторять. Это бессмысленно повторение.</w:t>
      </w:r>
    </w:p>
    <w:p w14:paraId="679163B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Николай, что-то прям…</w:t>
      </w:r>
    </w:p>
    <w:p w14:paraId="4FAAC7E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не закончил, я могу продолжать.</w:t>
      </w:r>
    </w:p>
    <w:p w14:paraId="65C3EF1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sz w:val="24"/>
          <w:szCs w:val="24"/>
        </w:rPr>
        <w:t>Модератор: Не-не-не, подождите, дайте другим скажем, а то вы сейчас все назовете, да, другим дадим возможность сказать. Кому еще что не понравилось, давайте обсудим.</w:t>
      </w:r>
    </w:p>
    <w:p w14:paraId="28B9119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Я, кстати, вспомнил момент с </w:t>
      </w:r>
      <w:proofErr w:type="spellStart"/>
      <w:r w:rsidRPr="009A1F5A">
        <w:rPr>
          <w:rFonts w:ascii="Franklin Gothic Book" w:hAnsi="Franklin Gothic Book" w:cs="Times New Roman"/>
          <w:sz w:val="24"/>
          <w:szCs w:val="24"/>
        </w:rPr>
        <w:t>Кирпитом</w:t>
      </w:r>
      <w:proofErr w:type="spellEnd"/>
      <w:r w:rsidRPr="009A1F5A">
        <w:rPr>
          <w:rFonts w:ascii="Franklin Gothic Book" w:hAnsi="Franklin Gothic Book" w:cs="Times New Roman"/>
          <w:sz w:val="24"/>
          <w:szCs w:val="24"/>
        </w:rPr>
        <w:t xml:space="preserve"> этим, очень неправдоподобный, потому что когда они побоксировали, он же потом признал его как человека, он же даже ему помог избавиться от Гулливера, но там был очень неправдоподобный момент, когда он сказал: ты убил моего брата, типа, ты помнишь? Это типа мой брат-близнец. Тот говорит: нет, я ничего не помню. Тот такой: да, значит, это для тебя было просто в порядке вещей, ладно, я буду тебе служить. И сразу же забили, все. Я за тебя, все, теперь я в твоей банде, я за тебя умру. И не предал, реально, и четко все за ним выполнял. Это вообще нелогично. Он убил его родного брата.</w:t>
      </w:r>
    </w:p>
    <w:p w14:paraId="5EE4907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Не знаю, мне показалось, в этот момент он типа хотел бы мстить, если бы для главного героя это убийство хоть что-то значило. А тут получается, он не то что его брата убил, он просто убил очередного рядового, который отказался выполнять приказ.</w:t>
      </w:r>
    </w:p>
    <w:p w14:paraId="0187116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Он не мог быть рядовым, он был...</w:t>
      </w:r>
    </w:p>
    <w:p w14:paraId="35B4678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 смысле </w:t>
      </w:r>
      <w:proofErr w:type="spellStart"/>
      <w:r w:rsidRPr="009A1F5A">
        <w:rPr>
          <w:rFonts w:ascii="Franklin Gothic Book" w:hAnsi="Franklin Gothic Book" w:cs="Times New Roman"/>
          <w:sz w:val="24"/>
          <w:szCs w:val="24"/>
        </w:rPr>
        <w:t>рандомного</w:t>
      </w:r>
      <w:proofErr w:type="spellEnd"/>
      <w:r w:rsidRPr="009A1F5A">
        <w:rPr>
          <w:rFonts w:ascii="Franklin Gothic Book" w:hAnsi="Franklin Gothic Book" w:cs="Times New Roman"/>
          <w:sz w:val="24"/>
          <w:szCs w:val="24"/>
        </w:rPr>
        <w:t xml:space="preserve"> человека, ничего ему не сделавшего.</w:t>
      </w:r>
    </w:p>
    <w:p w14:paraId="64F4733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он такой: блин, ты мне не нанес оскорбления, потому что ты не моего брата убил, а просто человека убил. Он для тебя был обезличен. Я это так считал.</w:t>
      </w:r>
    </w:p>
    <w:p w14:paraId="10F5141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И поэтому ладно, живи, да?</w:t>
      </w:r>
    </w:p>
    <w:p w14:paraId="2510B40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Типа да.</w:t>
      </w:r>
    </w:p>
    <w:p w14:paraId="0CD6A20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Еще что?</w:t>
      </w:r>
    </w:p>
    <w:p w14:paraId="211265D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Еще тоже постоянно это у многих героев, если не у большинства, тяга совершить суицид. Либо на почве каких-то переживаний, либо на почве избыточного вот этого благородства. Опять-таки тоже показаны эти клише по поводу белых. Люди чести, офицер застрелится, только представится ему случай какой-то унижения. И это тоже, кажется, постоянно: застрели меня, я сам не могу. Потом кто-то сам стреляется. И на протяжении фильма либо пытаются совершить самоубийство, либо совершают его, либо совершают, но по просьбе другого, то есть чужими руками, это вот...</w:t>
      </w:r>
    </w:p>
    <w:p w14:paraId="59DADD7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Пропаганда.</w:t>
      </w:r>
    </w:p>
    <w:p w14:paraId="3C7047E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Такая, да, какая-то неправдоподобность в этом чувствуется. Это такой момент.</w:t>
      </w:r>
    </w:p>
    <w:p w14:paraId="3A83189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 как вот этого героя, которого </w:t>
      </w:r>
      <w:proofErr w:type="spellStart"/>
      <w:r w:rsidRPr="009A1F5A">
        <w:rPr>
          <w:rFonts w:ascii="Franklin Gothic Book" w:hAnsi="Franklin Gothic Book" w:cs="Times New Roman"/>
          <w:sz w:val="24"/>
          <w:szCs w:val="24"/>
        </w:rPr>
        <w:t>Чепурченко</w:t>
      </w:r>
      <w:proofErr w:type="spellEnd"/>
      <w:r w:rsidRPr="009A1F5A">
        <w:rPr>
          <w:rFonts w:ascii="Franklin Gothic Book" w:hAnsi="Franklin Gothic Book" w:cs="Times New Roman"/>
          <w:sz w:val="24"/>
          <w:szCs w:val="24"/>
        </w:rPr>
        <w:t xml:space="preserve"> играет. Морду набили – и он взял застрелился.</w:t>
      </w:r>
    </w:p>
    <w:p w14:paraId="525286F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Да-да.</w:t>
      </w:r>
    </w:p>
    <w:p w14:paraId="431050C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Вообще что за прикол?</w:t>
      </w:r>
    </w:p>
    <w:p w14:paraId="63F6B73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Нельзя избить дворянина, что ли, да, там?</w:t>
      </w:r>
    </w:p>
    <w:p w14:paraId="0AE0385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не, дворянин не может умереть от избиения, он может умереть только от пули. Но он и не умер же вроде бы от избиения.</w:t>
      </w:r>
    </w:p>
    <w:p w14:paraId="56DE164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И говорит «отвернись», а она даже не отвернулась. Она не успела еще сообразить.</w:t>
      </w:r>
    </w:p>
    <w:p w14:paraId="2109963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Хорошо. Что еще было </w:t>
      </w:r>
      <w:proofErr w:type="spellStart"/>
      <w:r w:rsidRPr="009A1F5A">
        <w:rPr>
          <w:rFonts w:ascii="Franklin Gothic Book" w:hAnsi="Franklin Gothic Book" w:cs="Times New Roman"/>
          <w:b/>
          <w:sz w:val="24"/>
          <w:szCs w:val="24"/>
        </w:rPr>
        <w:t>странненьким</w:t>
      </w:r>
      <w:proofErr w:type="spellEnd"/>
      <w:r w:rsidRPr="009A1F5A">
        <w:rPr>
          <w:rFonts w:ascii="Franklin Gothic Book" w:hAnsi="Franklin Gothic Book" w:cs="Times New Roman"/>
          <w:b/>
          <w:sz w:val="24"/>
          <w:szCs w:val="24"/>
        </w:rPr>
        <w:t>, неправдоподобным?</w:t>
      </w:r>
    </w:p>
    <w:p w14:paraId="07D5399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Притянутость</w:t>
      </w:r>
      <w:proofErr w:type="spellEnd"/>
      <w:r w:rsidRPr="009A1F5A">
        <w:rPr>
          <w:rFonts w:ascii="Franklin Gothic Book" w:hAnsi="Franklin Gothic Book" w:cs="Times New Roman"/>
          <w:sz w:val="24"/>
          <w:szCs w:val="24"/>
        </w:rPr>
        <w:t xml:space="preserve"> улик постоянная. С одним и тем же пистолетом, когда он так делает, говорит.</w:t>
      </w:r>
    </w:p>
    <w:p w14:paraId="1A10104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Согласен.</w:t>
      </w:r>
    </w:p>
    <w:p w14:paraId="754C6DB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 да, да.</w:t>
      </w:r>
    </w:p>
    <w:p w14:paraId="101B13F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А что если просто его протерли, положили, и как пистолет, который стрелял на протяжении всего, там причем один и тот же пистолет постоянно показывают. Либо револьвер, либо обычный какой-то…</w:t>
      </w:r>
    </w:p>
    <w:p w14:paraId="79D929E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Был маузер у белого офицера.</w:t>
      </w:r>
    </w:p>
    <w:p w14:paraId="1B29F1A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Вот это вот три пистолета: револьвер, маузер и </w:t>
      </w:r>
      <w:proofErr w:type="spellStart"/>
      <w:r w:rsidRPr="009A1F5A">
        <w:rPr>
          <w:rFonts w:ascii="Franklin Gothic Book" w:hAnsi="Franklin Gothic Book" w:cs="Times New Roman"/>
          <w:sz w:val="24"/>
          <w:szCs w:val="24"/>
        </w:rPr>
        <w:t>беретта</w:t>
      </w:r>
      <w:proofErr w:type="spellEnd"/>
      <w:r w:rsidRPr="009A1F5A">
        <w:rPr>
          <w:rFonts w:ascii="Franklin Gothic Book" w:hAnsi="Franklin Gothic Book" w:cs="Times New Roman"/>
          <w:sz w:val="24"/>
          <w:szCs w:val="24"/>
        </w:rPr>
        <w:t>.</w:t>
      </w:r>
    </w:p>
    <w:p w14:paraId="3327EF5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 это, видимо, был его личный маузер, поэтому он не давал его никому.</w:t>
      </w:r>
    </w:p>
    <w:p w14:paraId="1E153FB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И весь сериал они такие. Он стрелял, здесь есть. Он не стрелял, забери. Раскрытие преступлений, действий.</w:t>
      </w:r>
    </w:p>
    <w:p w14:paraId="3038F21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Кстати, да, как там полиция пистолеты отдает. На, это твоего брата был.</w:t>
      </w:r>
    </w:p>
    <w:p w14:paraId="13AB59AF"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2F9C4A7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Огромное количество. У каждого в кармане по два пистолета. Никаких ножей, ничего. Все типа только...</w:t>
      </w:r>
    </w:p>
    <w:p w14:paraId="19E0AFE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Не, один нож был.</w:t>
      </w:r>
    </w:p>
    <w:p w14:paraId="5BC955D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О, он еще сказал: полиция не забрала его. Такой: ладно.</w:t>
      </w:r>
    </w:p>
    <w:p w14:paraId="55EEC49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Нет, в гроб не положили.</w:t>
      </w:r>
    </w:p>
    <w:p w14:paraId="43F7AFA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Поднимите, пожалуйста, руку, кто бы порекомендовал этот сериал к просмотру друзьям, родственникам, знакомым. Вот вы сейчас придете домой, скажете: надо посмотреть. Мы тут два дня смотрели, и ты посмотри.</w:t>
      </w:r>
    </w:p>
    <w:p w14:paraId="1019EC9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 счастью, я подписал обязательство о неразглашении. И унесу все, что знаю, с собой в могилу.</w:t>
      </w:r>
    </w:p>
    <w:p w14:paraId="4D951CD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Ну что, никто не посоветует посмотреть?</w:t>
      </w:r>
    </w:p>
    <w:p w14:paraId="6C7F42D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Это контекст надо посмотреть. Если, например, я кому-нибудь скажу, что я смотрел такой сериал, и меня спросят: «Что, можно посмотреть?», я скажу: «Да можно посмотреть, хуже тебе не будет». А такого, что я буду сейчас ходить и говорить: «Блин, я такой сериал посмотрел, посмотри», такого не будет.</w:t>
      </w:r>
    </w:p>
    <w:p w14:paraId="6934CFF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Ты не скажешь, что он не очень типа. Ты не скажешь «не смотри», но и смотри, ты там прям </w:t>
      </w:r>
      <w:proofErr w:type="spellStart"/>
      <w:r w:rsidRPr="009A1F5A">
        <w:rPr>
          <w:rFonts w:ascii="Franklin Gothic Book" w:hAnsi="Franklin Gothic Book" w:cs="Times New Roman"/>
          <w:sz w:val="24"/>
          <w:szCs w:val="24"/>
        </w:rPr>
        <w:t>сподвигателем</w:t>
      </w:r>
      <w:proofErr w:type="spellEnd"/>
      <w:r w:rsidRPr="009A1F5A">
        <w:rPr>
          <w:rFonts w:ascii="Franklin Gothic Book" w:hAnsi="Franklin Gothic Book" w:cs="Times New Roman"/>
          <w:sz w:val="24"/>
          <w:szCs w:val="24"/>
        </w:rPr>
        <w:t xml:space="preserve"> этого не будешь.</w:t>
      </w:r>
    </w:p>
    <w:p w14:paraId="2A1AC25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5F9E89B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такие спокойные. Хорошо. Давайте тогда поговорим немножко о главных героях. Мы уже кое-кого затронули. Давайте все-таки начнем с Нератова, Сергея Львовича Нератова. Давайте попробуем охарактеризовать его в двух-трех словах. Что это за человек?</w:t>
      </w:r>
    </w:p>
    <w:p w14:paraId="601683A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Он войной, там это тоже, в принципе, показано, он такой, то, что называется сейчас ПТСР, такой он человек, прямо войной опаленный. Это у него и галлюцинации, и семейная эта трагедия произошедшая. Но это тоже можно, в принципе, в рамках войны же это происходило, террора. Видно что он прямо такой. И, кстати, даже при желании, то, что отмечали, абсолютно с этим согласен, то, что он и меняется, какая-то нелогичность его поступков, так, может, он просто потому, что тоже такой, контуженный в значительной степени, просто.</w:t>
      </w:r>
    </w:p>
    <w:p w14:paraId="5AC58AC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он такой, и даже хочется сказать «контуженный», нет, или какой? Как мы его охарактеризуем? Давайте тогда, раз уж мы заговорили про его психологическое состояние, то оно, скорее всего, какое?</w:t>
      </w:r>
    </w:p>
    <w:p w14:paraId="676946A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Мы говорим про психологическое именно состояние?</w:t>
      </w:r>
    </w:p>
    <w:p w14:paraId="4CC8A9D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 Дмитрий начал говорить про ПТСР. Какое у него состояние? Как бы вы его описали?</w:t>
      </w:r>
    </w:p>
    <w:p w14:paraId="4928A54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Нестабильное, я бы сказал.</w:t>
      </w:r>
    </w:p>
    <w:p w14:paraId="375863A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Нестабильное, травма.</w:t>
      </w:r>
    </w:p>
    <w:p w14:paraId="54F43B4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Нестабильное, с травмой. А сам он по себе какой?</w:t>
      </w:r>
    </w:p>
    <w:p w14:paraId="38943BA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Замкнутый.</w:t>
      </w:r>
    </w:p>
    <w:p w14:paraId="29C0B24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Добрый, злой, умный, глупый? Кто он вообще по происхождению? Известно ли что-то?</w:t>
      </w:r>
    </w:p>
    <w:p w14:paraId="60854F3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Я так понял в одном из каких-то моментов, что он не очень благородного происхождения вроде бы, как... Потому что что-то говорили «я дворянин», к нему обращались так, как будто бы он не дворянин. Кто-то когда-то в какой-то…</w:t>
      </w:r>
    </w:p>
    <w:p w14:paraId="753D255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Такое было возможно вообще?</w:t>
      </w:r>
    </w:p>
    <w:p w14:paraId="45CE0FB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Возможно.</w:t>
      </w:r>
    </w:p>
    <w:p w14:paraId="0D3E81D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w:t>
      </w:r>
    </w:p>
    <w:p w14:paraId="3207766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Допустим, Деникин тоже по происхождению был дворянин, либо отец у него только был дворянин, он...</w:t>
      </w:r>
    </w:p>
    <w:p w14:paraId="63557BA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Значит, уже он сам дворянин, раз отец был. </w:t>
      </w:r>
    </w:p>
    <w:p w14:paraId="617648C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Но дед у него чуть ли не крепостной был, у Деникина. Это такие тоже, может, считались какие-нибудь...</w:t>
      </w:r>
    </w:p>
    <w:p w14:paraId="11D3E01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Полукровка.</w:t>
      </w:r>
    </w:p>
    <w:p w14:paraId="08481F8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что-то, но не полукровка, но это… </w:t>
      </w:r>
    </w:p>
    <w:p w14:paraId="51EF5E9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Для меня он в первую очередь убийца. Его основная черта на протяжении – он святой, русский святой для всех и убийца. </w:t>
      </w:r>
    </w:p>
    <w:p w14:paraId="670C455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Он, может быть, знаете кто, вполне, допустим, теоретически, если не дворянин, казак он может быть, из какого-нибудь казачества.</w:t>
      </w:r>
    </w:p>
    <w:p w14:paraId="5CCD9BF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четко нам не сказали, кто он по происхождению.</w:t>
      </w:r>
    </w:p>
    <w:p w14:paraId="56E5E9E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Но вроде бы есть такой момент, что он не самых благородных дворян.</w:t>
      </w:r>
    </w:p>
    <w:p w14:paraId="4D4B87E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он, с одной стороны, святой, с другой стороны, убийца.</w:t>
      </w:r>
    </w:p>
    <w:p w14:paraId="65A9973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Спорная личность.</w:t>
      </w:r>
    </w:p>
    <w:p w14:paraId="361ADAD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Это как фильм «Брат».</w:t>
      </w:r>
    </w:p>
    <w:p w14:paraId="3F4A5D5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Спорная личность.</w:t>
      </w:r>
    </w:p>
    <w:p w14:paraId="22EBE0B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«Брат», да.</w:t>
      </w:r>
    </w:p>
    <w:p w14:paraId="4E19C8D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Но он такой, типа, </w:t>
      </w:r>
      <w:proofErr w:type="spellStart"/>
      <w:r w:rsidRPr="009A1F5A">
        <w:rPr>
          <w:rFonts w:ascii="Franklin Gothic Book" w:hAnsi="Franklin Gothic Book" w:cs="Times New Roman"/>
          <w:sz w:val="24"/>
          <w:szCs w:val="24"/>
        </w:rPr>
        <w:t>околосверхчеловек</w:t>
      </w:r>
      <w:proofErr w:type="spellEnd"/>
      <w:r w:rsidRPr="009A1F5A">
        <w:rPr>
          <w:rFonts w:ascii="Franklin Gothic Book" w:hAnsi="Franklin Gothic Book" w:cs="Times New Roman"/>
          <w:sz w:val="24"/>
          <w:szCs w:val="24"/>
        </w:rPr>
        <w:t>. Что он себе решит правильно, так и сделает, наплевав на эмоции свои. Что он решил, он такой: скрепя зубы, сделаю.</w:t>
      </w:r>
    </w:p>
    <w:p w14:paraId="4E39D4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В фильме «Брат», он же, в принципе-то, этот персонаж, он, как сказать, Бодров которого играет, он подлый, в этом смысле, такими человеческими качествами-то обладает хорошими, но убивает там тоже всех направо и налево. </w:t>
      </w:r>
    </w:p>
    <w:p w14:paraId="1B89575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 ты чувствуешь стопроцентно, что он делает это справедливо.</w:t>
      </w:r>
    </w:p>
    <w:p w14:paraId="7EE92D5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Кто?</w:t>
      </w:r>
    </w:p>
    <w:p w14:paraId="527CBF3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Бодров.</w:t>
      </w:r>
    </w:p>
    <w:p w14:paraId="16C16B3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Не-не, вы про Нератова давайте.</w:t>
      </w:r>
    </w:p>
    <w:p w14:paraId="1539FD1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Здесь я такого, честно говоря, не чувствую.</w:t>
      </w:r>
    </w:p>
    <w:p w14:paraId="6CAEF70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Там избыточно очень много моментов того, что...</w:t>
      </w:r>
    </w:p>
    <w:p w14:paraId="0F46BC2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его убийства оправданы, которые он совершает, или нет?</w:t>
      </w:r>
    </w:p>
    <w:p w14:paraId="27ADE9E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Можно как будто оправдать. Тут же сложно объективно сказать.</w:t>
      </w:r>
    </w:p>
    <w:p w14:paraId="55F24D4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смотря с какой стороны. Мы же можем судить со стороны турков, тогда, конечно, нет. Со стороны русских, конечно, все справедливо.</w:t>
      </w:r>
    </w:p>
    <w:p w14:paraId="4B8B964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так. Они, наверное, сделаны больше для... Я к концу сериала начал думать, что все эти убийства он больше совершает не для этих эмигрантов, которые должны убежать, а больше для решения каких-то своих личных проблем.</w:t>
      </w:r>
    </w:p>
    <w:p w14:paraId="450FFFF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Он скорее положительный герой все-таки или отрицательный? С нашей точки зрения.</w:t>
      </w:r>
    </w:p>
    <w:p w14:paraId="11DAD9E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Положительный.</w:t>
      </w:r>
    </w:p>
    <w:p w14:paraId="13E7525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Положительный.</w:t>
      </w:r>
    </w:p>
    <w:p w14:paraId="2C4E5CA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50 на 50.</w:t>
      </w:r>
    </w:p>
    <w:p w14:paraId="55460B8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А какие чувства он все-таки вызывает?</w:t>
      </w:r>
    </w:p>
    <w:p w14:paraId="7B33FF3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Симпатию он, наверное, вызывает, как главный герой.</w:t>
      </w:r>
    </w:p>
    <w:p w14:paraId="14D3F43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У меня, да, такое типа...</w:t>
      </w:r>
    </w:p>
    <w:p w14:paraId="224DDF2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Поднимите руку, у кого он вызывает прям симпатию, Нератов.</w:t>
      </w:r>
    </w:p>
    <w:p w14:paraId="2076422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Не главное, мне кажется. У меня чувство того, что если ты захочешь, можешь сделать что угодно. Можно сказать, решимость, наверное, это.</w:t>
      </w:r>
    </w:p>
    <w:p w14:paraId="73D445A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скорее это все-таки он вызывает симпатию, да?</w:t>
      </w:r>
    </w:p>
    <w:p w14:paraId="31810B0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3E920DC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042832A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Скажите, пожалуйста, а его характер... Давайте так, сначала характер. Понятен ли его характер? Понятно ли, что произошло с ним и почему у него вот такой характер? Он же взрослый человек, у него как-то он выработался на протяжении. Что повлияло на выработку его характера?</w:t>
      </w:r>
    </w:p>
    <w:p w14:paraId="152C584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Война.</w:t>
      </w:r>
    </w:p>
    <w:p w14:paraId="6143A8A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Что он военный.</w:t>
      </w:r>
    </w:p>
    <w:p w14:paraId="7BAA217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Гражданская война.</w:t>
      </w:r>
    </w:p>
    <w:p w14:paraId="48D232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И до этого, я думаю, Первая мировая тоже.</w:t>
      </w:r>
    </w:p>
    <w:p w14:paraId="42EC720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 революция, и гражданская война. Во время революции убили его семью, насколько я понял, потому что там были кровавые большевики. А гражданская война, потому что все его ненавидели, он там расстреливал солдат, гнал всех на убой. И всех потом убили по его вине, и ему это, кстати, выставили в упрек.</w:t>
      </w:r>
    </w:p>
    <w:p w14:paraId="03DE2FF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это, кстати, тоже осталось, не раскрыли.</w:t>
      </w:r>
    </w:p>
    <w:p w14:paraId="7DE3A30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Ему это выставили в упрек, а потом начали показывать, что...</w:t>
      </w:r>
    </w:p>
    <w:p w14:paraId="20F2EEA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Нераскрытым что?</w:t>
      </w:r>
    </w:p>
    <w:p w14:paraId="22BA811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этот момент, что он жестоким, это он сам признает, был. Имеется в виду, что он за спинами гнал их. В каком-то эпизоде он вроде бы говорит, или это мне послышалось, или нет, что он даже о красных положительно отзывается. Говорит, как красные комиссары шли впереди в атаку, я так же типа вел солдат тоже впереди в атаку. Типа я не за спиной у них был.</w:t>
      </w:r>
    </w:p>
    <w:p w14:paraId="67F6417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он говорил типа, но в итоге я шел впереди и каждый мог меня штыком заколоть, но никто этого не сделал.</w:t>
      </w:r>
    </w:p>
    <w:p w14:paraId="6D3964D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И говорят, как красные комиссары тоже шли.</w:t>
      </w:r>
    </w:p>
    <w:p w14:paraId="4DDE6F4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А почему так, непонятно. На фига они пошли, если ни у кого патронов нет, тоже непонятно.</w:t>
      </w:r>
    </w:p>
    <w:p w14:paraId="6961166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тоже непонятно, зачем их на убой повел.</w:t>
      </w:r>
    </w:p>
    <w:p w14:paraId="4CA5F63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Колоть штыками</w:t>
      </w:r>
    </w:p>
    <w:p w14:paraId="15E372A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посмотрел еще про этот Каховский выступ сегодня статью на «Википедии», я чего-то не нашел там эпизода, где все без единого патрона, со штыками штурмовали.</w:t>
      </w:r>
    </w:p>
    <w:p w14:paraId="51B3106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Никто нигде не заявлял, что это исторический фильм по факту. Это никак не связано с реальностью.</w:t>
      </w:r>
    </w:p>
    <w:p w14:paraId="5D88B95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Давайте вернемся. На формирование его характера оказала, собственно говоря, революция, гражданская война и все, что связано с этим.</w:t>
      </w:r>
    </w:p>
    <w:p w14:paraId="613B702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Психологическая травма.</w:t>
      </w:r>
    </w:p>
    <w:p w14:paraId="404BA7A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Психологическая травма. Как бы вы назвали его характер? Он какой? Диагноз давайте поставим.</w:t>
      </w:r>
    </w:p>
    <w:p w14:paraId="316B465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Военный, может быть.</w:t>
      </w:r>
    </w:p>
    <w:p w14:paraId="7B76A34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Неустойчивый</w:t>
      </w:r>
    </w:p>
    <w:p w14:paraId="116246D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Неустойчивый.</w:t>
      </w:r>
    </w:p>
    <w:p w14:paraId="02455A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Хладнокровный.</w:t>
      </w:r>
    </w:p>
    <w:p w14:paraId="399FBFF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Хладнокровный.</w:t>
      </w:r>
    </w:p>
    <w:p w14:paraId="40952D7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Решительный.</w:t>
      </w:r>
    </w:p>
    <w:p w14:paraId="35FF30C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Я бы не сказал, что он неустойчивый на самом деле.</w:t>
      </w:r>
    </w:p>
    <w:p w14:paraId="19FF6C1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Я бы тоже не сказал.</w:t>
      </w:r>
    </w:p>
    <w:p w14:paraId="76E22C08"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5DC016E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Его из стороны в сторону все равно не кидало, он просто какой-то одинаковый.</w:t>
      </w:r>
    </w:p>
    <w:p w14:paraId="2D3BA09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как глыба такая. Хладнокровный.</w:t>
      </w:r>
    </w:p>
    <w:p w14:paraId="638D9B2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Расчетливый, решительный. </w:t>
      </w:r>
    </w:p>
    <w:p w14:paraId="4A86D5A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Хладнокровный, решительный, расчетливый. Сергей, вы что-то хотели еще сказать.</w:t>
      </w:r>
    </w:p>
    <w:p w14:paraId="31BF4C5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Практически все сказали, как раз про этот момент, что он говорит: меня могли на штыки посадить, но не стали этого делать. Но там, получается, его как-то пытаются </w:t>
      </w:r>
      <w:proofErr w:type="spellStart"/>
      <w:r w:rsidRPr="009A1F5A">
        <w:rPr>
          <w:rFonts w:ascii="Franklin Gothic Book" w:hAnsi="Franklin Gothic Book" w:cs="Times New Roman"/>
          <w:sz w:val="24"/>
          <w:szCs w:val="24"/>
        </w:rPr>
        <w:t>подоправдать</w:t>
      </w:r>
      <w:proofErr w:type="spellEnd"/>
      <w:r w:rsidRPr="009A1F5A">
        <w:rPr>
          <w:rFonts w:ascii="Franklin Gothic Book" w:hAnsi="Franklin Gothic Book" w:cs="Times New Roman"/>
          <w:sz w:val="24"/>
          <w:szCs w:val="24"/>
        </w:rPr>
        <w:t>, типа, что ты же вообще, из-за тебя там столько народу полегло. А потом как бы он такой: да, они там без единого патрона, но мне их пришлось отправить, какой-то такой, я не я. Вот они теперь ему там постоянно снятся, как там, да, и семья. Лучше тогда б и не показывали, что он их всех положил вначале. Какую-то другую бы историю тогда бы ему придумали в начале сериала. Потом-то пытаются уже оправдать, что все-таки нет, там вообще все норм. Все плохо вот там, вы не туда смотрите. Туда смотрите, турки, туда ненавидьте.</w:t>
      </w:r>
    </w:p>
    <w:p w14:paraId="12E1B72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Поступки его. Давайте попробуем, во-первых, вспомнить основные поступки. Мелочи не вспоминаем, а основные. Первый поступок – это…</w:t>
      </w:r>
    </w:p>
    <w:p w14:paraId="783BF01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Спас русских от турков.</w:t>
      </w:r>
    </w:p>
    <w:p w14:paraId="2E76808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Жертвовал собой.</w:t>
      </w:r>
    </w:p>
    <w:p w14:paraId="132E146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Это первый, который погром…</w:t>
      </w:r>
    </w:p>
    <w:p w14:paraId="69D1D7A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Нет, первый же был до, когда он избил сутенера, чем вызвал смерть человека, и потом уже из-за чего объявили погром.</w:t>
      </w:r>
    </w:p>
    <w:p w14:paraId="324B4E3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Сутенер, погром. Что еще дальше? Вспоминайте, что было.</w:t>
      </w:r>
    </w:p>
    <w:p w14:paraId="0E04ED2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Когда он </w:t>
      </w:r>
      <w:proofErr w:type="spellStart"/>
      <w:r w:rsidRPr="009A1F5A">
        <w:rPr>
          <w:rFonts w:ascii="Franklin Gothic Book" w:hAnsi="Franklin Gothic Book" w:cs="Times New Roman"/>
          <w:sz w:val="24"/>
          <w:szCs w:val="24"/>
        </w:rPr>
        <w:t>Кирпита</w:t>
      </w:r>
      <w:proofErr w:type="spellEnd"/>
      <w:r w:rsidRPr="009A1F5A">
        <w:rPr>
          <w:rFonts w:ascii="Franklin Gothic Book" w:hAnsi="Franklin Gothic Book" w:cs="Times New Roman"/>
          <w:sz w:val="24"/>
          <w:szCs w:val="24"/>
        </w:rPr>
        <w:t xml:space="preserve"> к себе переманил, наверное.</w:t>
      </w:r>
    </w:p>
    <w:p w14:paraId="6E09A73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w:t>
      </w:r>
      <w:proofErr w:type="spellStart"/>
      <w:r w:rsidRPr="009A1F5A">
        <w:rPr>
          <w:rFonts w:ascii="Franklin Gothic Book" w:hAnsi="Franklin Gothic Book" w:cs="Times New Roman"/>
          <w:b/>
          <w:sz w:val="24"/>
          <w:szCs w:val="24"/>
        </w:rPr>
        <w:t>Кирпит</w:t>
      </w:r>
      <w:proofErr w:type="spellEnd"/>
      <w:r w:rsidRPr="009A1F5A">
        <w:rPr>
          <w:rFonts w:ascii="Franklin Gothic Book" w:hAnsi="Franklin Gothic Book" w:cs="Times New Roman"/>
          <w:b/>
          <w:sz w:val="24"/>
          <w:szCs w:val="24"/>
        </w:rPr>
        <w:t xml:space="preserve"> к себе. Еще что?</w:t>
      </w:r>
    </w:p>
    <w:p w14:paraId="036194F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Когда он убил Саблина.</w:t>
      </w:r>
    </w:p>
    <w:p w14:paraId="519DB93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Хорошие поступки вспоминаем?</w:t>
      </w:r>
    </w:p>
    <w:p w14:paraId="2AD6CD1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Вообще любые.</w:t>
      </w:r>
    </w:p>
    <w:p w14:paraId="0D85E27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Хорошие, именно смерть Саблина.</w:t>
      </w:r>
    </w:p>
    <w:p w14:paraId="644DA82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К врачу он как пришел, говорит: что ты тут говно варишь…</w:t>
      </w:r>
    </w:p>
    <w:p w14:paraId="1239A1F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да, помог врачу.</w:t>
      </w:r>
    </w:p>
    <w:p w14:paraId="4808200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Потом вытащил его из тюрьмы же. Повлиял на доктора.</w:t>
      </w:r>
    </w:p>
    <w:p w14:paraId="7AC0AFE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Убил англичанина.</w:t>
      </w:r>
    </w:p>
    <w:p w14:paraId="4D2A616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Всех убил.</w:t>
      </w:r>
    </w:p>
    <w:p w14:paraId="6DE796B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всех убил просто.</w:t>
      </w:r>
    </w:p>
    <w:p w14:paraId="688EC73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Всех убил.</w:t>
      </w:r>
    </w:p>
    <w:p w14:paraId="487CB0C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Всех убил, да. Всех перевез.</w:t>
      </w:r>
    </w:p>
    <w:p w14:paraId="7297173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А, отбил эту... баронессу.</w:t>
      </w:r>
    </w:p>
    <w:p w14:paraId="2963618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Совратил молоденькую девочку.</w:t>
      </w:r>
    </w:p>
    <w:p w14:paraId="64A1D80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Баронессу и… Как ее, сестру Саблина? Серафима. Давайте вот эти поступки попробуем... Понятно или нет? Значит, он убил этого сутенера, убил его, да? Понятна мотивация, зачем он это сделал? Оправдываем мы его или не оправдываем? Раскрыли ли это?</w:t>
      </w:r>
    </w:p>
    <w:p w14:paraId="2FE8754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понятно зачем.</w:t>
      </w:r>
    </w:p>
    <w:p w14:paraId="03E819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Тут оправдываем, да, спасти ребенка.</w:t>
      </w:r>
    </w:p>
    <w:p w14:paraId="7A2B2FF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Оправдываем. Ситуация с погромом. Удалось ли авторам фильма донести до нас правильность этого поступка или неправильность, раскрыли, не раскрыли, поверили, не поверили?</w:t>
      </w:r>
    </w:p>
    <w:p w14:paraId="65DBFCB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Можно я скажу? Я считаю, что он просто расхлебал кашу, которую сам же и заварил.</w:t>
      </w:r>
    </w:p>
    <w:p w14:paraId="437A8DD6"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4FA01BA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вначале это очень сильно прослеживалось.</w:t>
      </w:r>
    </w:p>
    <w:p w14:paraId="4C52293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Из-за него все по сути.</w:t>
      </w:r>
    </w:p>
    <w:p w14:paraId="07030DE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Потому что он сначала накосячил, а потом пошел исправлять.</w:t>
      </w:r>
    </w:p>
    <w:p w14:paraId="1B38126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пошла вот эта, смотрите, косяк, мне кажется, в чем состоял, да? Не в том, что он заступился за проститутку, предположим, за нее заступился, это действительно его характеризует как человека с хорошей точки зрения, что тот ему говорит: убей меня, а иначе я буду твоим врагом. И он не убивает. Опять пытается… С сам по себе же он убийца, по профессии, убийца, я имею в виду в смысле, что для него убить человека, хотя что-то он зарекся и не убивает, но неважно, потом придется в результате высокого убить. Убил бы этого сутенера, который ему говорит: убей меня, и не было бы этих всех последующих...</w:t>
      </w:r>
    </w:p>
    <w:p w14:paraId="5126026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Кина бы не было.</w:t>
      </w:r>
    </w:p>
    <w:p w14:paraId="3A38251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Другое бы что-нибудь… </w:t>
      </w:r>
    </w:p>
    <w:p w14:paraId="16F3586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по сути сам запустил свою сюжетную линию на все остальные серии.</w:t>
      </w:r>
    </w:p>
    <w:p w14:paraId="1093C6C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Но все эти тоже заряженные уже были, они там ждали, что сейчас что-то начнется. Потому что и англичане ждали уже натравить эти, и эти турки ждали. Уже все это было.</w:t>
      </w:r>
    </w:p>
    <w:p w14:paraId="103DAC3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подлил маслица в огонь, да?</w:t>
      </w:r>
    </w:p>
    <w:p w14:paraId="29039CD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Да. Как катализатор, да, выступил всей этой истории, и, как домино, дальше пошло.</w:t>
      </w:r>
    </w:p>
    <w:p w14:paraId="0AA55B3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Теперь приближение </w:t>
      </w:r>
      <w:proofErr w:type="spellStart"/>
      <w:r w:rsidRPr="009A1F5A">
        <w:rPr>
          <w:rFonts w:ascii="Franklin Gothic Book" w:hAnsi="Franklin Gothic Book" w:cs="Times New Roman"/>
          <w:b/>
          <w:sz w:val="24"/>
          <w:szCs w:val="24"/>
        </w:rPr>
        <w:t>Кирпита</w:t>
      </w:r>
      <w:proofErr w:type="spellEnd"/>
      <w:r w:rsidRPr="009A1F5A">
        <w:rPr>
          <w:rFonts w:ascii="Franklin Gothic Book" w:hAnsi="Franklin Gothic Book" w:cs="Times New Roman"/>
          <w:b/>
          <w:sz w:val="24"/>
          <w:szCs w:val="24"/>
        </w:rPr>
        <w:t xml:space="preserve"> к себе, вы тоже отметили это как какой-то поступок. Это понятно, что здесь произошло, показали нам?</w:t>
      </w:r>
    </w:p>
    <w:p w14:paraId="04A94F2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Все русские начинают вокруг него типа собираться, в орбиту он своих втягивает, как звезда, как черная дыра.</w:t>
      </w:r>
    </w:p>
    <w:p w14:paraId="6E4D926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у них по сути основной посыл – то, что как бы ты русский, и видишь, тебя все ненавидят. Когда уговаривали же его перейти от ирландцев, он же так и говорит: ты русский, они всех нас перебьют. Ирландцы нас ненавидят, турки нас ненавидят, англичане, надо всем. И как бы изначально у всех разное, конечно, было мнение о Нератове, о всех этих. Но в конечном итоге по сути сплотило одно единственное только, что все русские, и все. То есть прям четко прослеживалась национальность. Не интерес, а именно русские отдельно, эти отдельно, все отдельно,</w:t>
      </w:r>
    </w:p>
    <w:p w14:paraId="30F59AE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Мы русские, с нами Бог.</w:t>
      </w:r>
    </w:p>
    <w:p w14:paraId="59459AD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Убийство Саблина. Понятно, зачем его вообще убили сценаристы или нет?</w:t>
      </w:r>
    </w:p>
    <w:p w14:paraId="5E52FA8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сложно сказать, что это прям убийство. Но так чисто…</w:t>
      </w:r>
    </w:p>
    <w:p w14:paraId="306222FA" w14:textId="432C277E"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Это нужно было, чтобы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w:t>
      </w:r>
    </w:p>
    <w:p w14:paraId="3FE4960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считаю, что просто к середине сериала он как персонаж очень много внимания на себя начал перетягивать. И его пришлось вывести, чтобы не тянуть потом двух главных героев.</w:t>
      </w:r>
    </w:p>
    <w:p w14:paraId="3F5D6AA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До пятой я думал, что он главный герой.</w:t>
      </w:r>
    </w:p>
    <w:p w14:paraId="7DD090A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Саблин?</w:t>
      </w:r>
    </w:p>
    <w:p w14:paraId="454971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Да.</w:t>
      </w:r>
    </w:p>
    <w:p w14:paraId="2D86474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изначально же его показывали, Саблина, с него сериал начался, и как будто готовили нас к этому.</w:t>
      </w:r>
    </w:p>
    <w:p w14:paraId="136910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Что он будет золото возвращать, я думал, такой сюжет. Сейчас начнет что-то мутить, а этот на подхвате.</w:t>
      </w:r>
    </w:p>
    <w:p w14:paraId="409A022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Возможно, это просто плохой сценарий первой серии.</w:t>
      </w:r>
    </w:p>
    <w:p w14:paraId="6F51E29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Собственно говоря, такая получилась находка сценариста: убить дублера, чтобы остался один главный герой. Правильно?</w:t>
      </w:r>
    </w:p>
    <w:p w14:paraId="336FADA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Возможно, да.</w:t>
      </w:r>
    </w:p>
    <w:p w14:paraId="5E669D7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не, а мне кажется это тоже… Я к числу сильных ходов это отношу, потому что, так сказать, убить персонажа, причем хорошего, тянул тоже этот который, да?</w:t>
      </w:r>
    </w:p>
    <w:p w14:paraId="21B2B87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Саблин.</w:t>
      </w:r>
    </w:p>
    <w:p w14:paraId="605C755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Саблин, да. И от него избавиться – это тоже такой ход не попсовый. То есть как бы этого, его тянули бы, он бы там был раненый, он потом бы выживал. А именно это здесь такой нормальный ход.</w:t>
      </w:r>
    </w:p>
    <w:p w14:paraId="560E73F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 духе «Игры Престолов» что-то?</w:t>
      </w:r>
    </w:p>
    <w:p w14:paraId="0383405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Возможно.</w:t>
      </w:r>
    </w:p>
    <w:p w14:paraId="5D4733B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У меня очень было ощущение, что они жестко вдохновились «Игрой Престолов» в плане того, что сейчас всех начнем месить, сейчас будем жесть творить.</w:t>
      </w:r>
    </w:p>
    <w:p w14:paraId="0F991BC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Хорошо. Ситуация с врачом. Это который был </w:t>
      </w:r>
      <w:proofErr w:type="spellStart"/>
      <w:r w:rsidRPr="009A1F5A">
        <w:rPr>
          <w:rFonts w:ascii="Franklin Gothic Book" w:hAnsi="Franklin Gothic Book" w:cs="Times New Roman"/>
          <w:b/>
          <w:sz w:val="24"/>
          <w:szCs w:val="24"/>
        </w:rPr>
        <w:t>Доброевский</w:t>
      </w:r>
      <w:proofErr w:type="spellEnd"/>
      <w:r w:rsidRPr="009A1F5A">
        <w:rPr>
          <w:rFonts w:ascii="Franklin Gothic Book" w:hAnsi="Franklin Gothic Book" w:cs="Times New Roman"/>
          <w:b/>
          <w:sz w:val="24"/>
          <w:szCs w:val="24"/>
        </w:rPr>
        <w:t>.</w:t>
      </w:r>
    </w:p>
    <w:p w14:paraId="7FCC5326"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5C9EC42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Это уже, да, действительно проблема – фамилия. Скажите, пожалуйста, здесь поступок с врачом, помощь этому врачу в его опытах, и то, что он вытащил его…</w:t>
      </w:r>
    </w:p>
    <w:p w14:paraId="51D8D76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он не ему помог, это он людям помог.</w:t>
      </w:r>
    </w:p>
    <w:p w14:paraId="06CD4BB7" w14:textId="55826D7E"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 но к нему на опыты-то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Там же люди пришли жаловаться, что нам дышать нечем.</w:t>
      </w:r>
    </w:p>
    <w:p w14:paraId="0CDE5A2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его поступок как крестного отца по сути.</w:t>
      </w:r>
    </w:p>
    <w:p w14:paraId="4935B6F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своим помог, как крыша, по-моему.</w:t>
      </w:r>
    </w:p>
    <w:p w14:paraId="2CB8833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Но глупый поступок, что он, когда его освободили, он как бы не пошел в больницу спасать свою любимую, а пошел какие-то раскопки совершать. Это как-то глупо для меня было. Если ты любишь человека, то можно было как-то что-то сделать для нее. А не должен был полицейский идти и спасать. Для меня это было как-то странно. Как бы если человек ты любишь, ты можешь какие-то поступки совершить, а он просто пошел на кладбище.</w:t>
      </w:r>
    </w:p>
    <w:p w14:paraId="3D8F716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Хотя, может быть, она уже была спасена, но не побежал ее навещать.</w:t>
      </w:r>
    </w:p>
    <w:p w14:paraId="42FE901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Не узнал же, что что-то с ней. Но все равно не пошел в эту больницу…</w:t>
      </w:r>
    </w:p>
    <w:p w14:paraId="3AEB0FC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 это смутило. Пошел на кладбище за…</w:t>
      </w:r>
    </w:p>
    <w:p w14:paraId="66CA544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Я понимаю, что он ученый. Это как клише какого-то ученого, который никаких чувств нету, если даже любит, то он пойдет опять свои какие-то опыты совершать, когда человек в беде. Для меня это как-то странно.</w:t>
      </w:r>
    </w:p>
    <w:p w14:paraId="7B10576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И тем более на тот момент она еще не была спасена.</w:t>
      </w:r>
    </w:p>
    <w:p w14:paraId="3CF6C17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Не была.</w:t>
      </w:r>
    </w:p>
    <w:p w14:paraId="61680BF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не спасена. </w:t>
      </w:r>
    </w:p>
    <w:p w14:paraId="6F9F6BCD" w14:textId="31D3BCC2"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Сначала они говорят, что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он пошел на кладбище, а потом уже приходят и ее забирают.</w:t>
      </w:r>
    </w:p>
    <w:p w14:paraId="51F7815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Мы сейчас обсуждаем поступки Нератова на самом деле, когда он вытащил врача из тюрьмы. Нам это понятно, зачем он это сделал? Удалось это раскрыть? Нератов вытаскивает врача из тюрьмы.</w:t>
      </w:r>
    </w:p>
    <w:p w14:paraId="1F2A002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w:t>
      </w:r>
    </w:p>
    <w:p w14:paraId="2953F929"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158A677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Перспективный ученый тем более.</w:t>
      </w:r>
    </w:p>
    <w:p w14:paraId="79AF5A2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 дальше вы сказали мне такое, значит, всех перевез, всех убил. Значит, всех перевез? Собственно говоря, спас, да, этих вот русских?</w:t>
      </w:r>
    </w:p>
    <w:p w14:paraId="5723616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Но остатки русских, да. </w:t>
      </w:r>
    </w:p>
    <w:p w14:paraId="035CFD1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все равно же остались, да? Там же 200 тысяч, сказали.</w:t>
      </w:r>
    </w:p>
    <w:p w14:paraId="2166568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 там 200 тысяч их должно быть.</w:t>
      </w:r>
    </w:p>
    <w:p w14:paraId="6E12B74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Он 100 спас или 200?</w:t>
      </w:r>
    </w:p>
    <w:p w14:paraId="5F0E4C7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спас только ту массовку, которую показывали в кадре. И сделал это просто для того чтобы его роль осуществилась. Он должен был спасти всех. Он всех спас. Он должен был наказать злодеев. Он наказал злодеев. Все. Остался только он. И проститутка с ребенком.</w:t>
      </w:r>
    </w:p>
    <w:p w14:paraId="4298BFF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И зачем у него в конце руках был пистолет тоже?</w:t>
      </w:r>
    </w:p>
    <w:p w14:paraId="7908F97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думал застрелиться, я так понимаю, на этом берегу. И у него ничего не осталось, он стоял такой: все, я отдаюсь водам Босфора, сейчас буду стреляться. А потом она подходит, но она уже в каком-то эпизоде сказала ему: я не прошу тебя любить меня, я прошу со мной уехать. И он такой: нет, у тебя есть я, вон у тебя там есть этот самый. И тоже там сидит. И он такой. И как Дмитрий говорил, что у него убили семью, и это обретение новой семьи. Все, ему теперь есть зачем жить. Ждем второй сезон.</w:t>
      </w:r>
    </w:p>
    <w:p w14:paraId="68570D7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Ждем продолжения. Вот этот мотив: всех перевезти, нам понятен, понятно, что он делает и зачем он это делает? Для чего?</w:t>
      </w:r>
    </w:p>
    <w:p w14:paraId="6EAB7F5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Потому что уже не будет жизни русским в Константинополе уже, все, нет житья. Надо их как-то. Но опять, он перевозит, получается, 200 человек, это уже совсем своих, а там 200 тысяч, сказали, в Стамбуле русских живет. Тоже такое здесь, да.</w:t>
      </w:r>
    </w:p>
    <w:p w14:paraId="44411DE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Может, он остался там и будет дальше всех…</w:t>
      </w:r>
    </w:p>
    <w:p w14:paraId="1124CC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как-то это.</w:t>
      </w:r>
    </w:p>
    <w:p w14:paraId="4BCA3E2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Вот это убийство вообще безумного количества людей, Нератовым, это как-то оправданно?</w:t>
      </w:r>
    </w:p>
    <w:p w14:paraId="28BF7B4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Сюжетно да.</w:t>
      </w:r>
    </w:p>
    <w:p w14:paraId="54E9C24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Все вроде как оправданно. Все плохие должны быть убиты.</w:t>
      </w:r>
    </w:p>
    <w:p w14:paraId="26CE724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 спасение баронессы. Это понятно, зачем он все-таки ее забрал?</w:t>
      </w:r>
    </w:p>
    <w:p w14:paraId="590239B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Нет, зачем он ее забрал, нет.</w:t>
      </w:r>
    </w:p>
    <w:p w14:paraId="456D4FB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Потому что она так жалобно просила.</w:t>
      </w:r>
    </w:p>
    <w:p w14:paraId="0D96F8D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Потому что она русская, а он англичанин. И она просит помочь, а русские своих не бросают. Поэтому он ее забирает.</w:t>
      </w:r>
    </w:p>
    <w:p w14:paraId="73D52B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Но это додуманный факт. А тут вопрос, понятно ли, что пытался донести сюжет. По сюжету я бы не сказал, что он именно поэтому не трогает.</w:t>
      </w:r>
    </w:p>
    <w:p w14:paraId="53E4F884" w14:textId="04DA73BD"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 я считаю, что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w:t>
      </w:r>
    </w:p>
    <w:p w14:paraId="121EC44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Я не буду никого трогать, потом такой: нет, ладно буду.</w:t>
      </w:r>
    </w:p>
    <w:p w14:paraId="415CE05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Кстати, да, он сейчас забил типа, а потом говорит «я передумал», и пошел.</w:t>
      </w:r>
    </w:p>
    <w:p w14:paraId="231634F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У них было соглашение с этим </w:t>
      </w:r>
      <w:proofErr w:type="spellStart"/>
      <w:r w:rsidRPr="009A1F5A">
        <w:rPr>
          <w:rFonts w:ascii="Franklin Gothic Book" w:hAnsi="Franklin Gothic Book" w:cs="Times New Roman"/>
          <w:sz w:val="24"/>
          <w:szCs w:val="24"/>
        </w:rPr>
        <w:t>Тирпицем</w:t>
      </w:r>
      <w:proofErr w:type="spellEnd"/>
      <w:r w:rsidRPr="009A1F5A">
        <w:rPr>
          <w:rFonts w:ascii="Franklin Gothic Book" w:hAnsi="Franklin Gothic Book" w:cs="Times New Roman"/>
          <w:sz w:val="24"/>
          <w:szCs w:val="24"/>
        </w:rPr>
        <w:t xml:space="preserve">, что он не трогает </w:t>
      </w:r>
      <w:proofErr w:type="spellStart"/>
      <w:r w:rsidRPr="009A1F5A">
        <w:rPr>
          <w:rFonts w:ascii="Franklin Gothic Book" w:hAnsi="Franklin Gothic Book" w:cs="Times New Roman"/>
          <w:sz w:val="24"/>
          <w:szCs w:val="24"/>
        </w:rPr>
        <w:t>Тирпица</w:t>
      </w:r>
      <w:proofErr w:type="spellEnd"/>
      <w:r w:rsidRPr="009A1F5A">
        <w:rPr>
          <w:rFonts w:ascii="Franklin Gothic Book" w:hAnsi="Franklin Gothic Book" w:cs="Times New Roman"/>
          <w:sz w:val="24"/>
          <w:szCs w:val="24"/>
        </w:rPr>
        <w:t>. Типа джентльмены. Джентльмены не нарушают это. Она просит, он ей отказывает, по-английски с ним разговаривает, чтобы он понимал. Потом она уходит, он понимает, что я русский, она русская, и наша типа русскость – она выше всех этих деловых договоренностей. И поэтому он бежит за ней и уносит ее. Я считаю так.</w:t>
      </w:r>
    </w:p>
    <w:p w14:paraId="25FA50F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Скажите, пожалуйста, есть ли в образе Нератова что-то такое, что непонятно, не прояснено авторами? Мы говорили, про происхождение нам непонятно, кто он вообще, откуда он. И, собственно говоря, если он не дворянин, то почему он офицер? Почему он не за красных, почему за белых? Вот это нам непонятно, да? Дальше что еще?</w:t>
      </w:r>
    </w:p>
    <w:p w14:paraId="0F00721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Воинские его подвиги, да, или «подвиги» в кавычках, что там было-то на самом деле? Он гнал солдат? С его слов не гнал. Но предположим, если он такой плохой, то соврал бы, конечно, он про себя, естественно, врет. Это как-то должно быть более прояснено каким-нибудь независимым свидетелем, который бы сказал: знал я полковника, жестокий, но сам впереди шел. Что-то такое.</w:t>
      </w:r>
    </w:p>
    <w:p w14:paraId="1F25A0D8" w14:textId="3B2A2BD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Отомстил за свою семью, когда там убивали, так тоже показано, что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Хотя в теории не отомстил, просто уехал, и все.</w:t>
      </w:r>
    </w:p>
    <w:p w14:paraId="019832B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Дим, вы еще говорили.</w:t>
      </w:r>
    </w:p>
    <w:p w14:paraId="46DDA14B" w14:textId="1C999D0A"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Я говорю, судьба неваляшки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xml:space="preserve">. Постоянно показывали неваляшку,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xml:space="preserve"> случилось, может, что. Я прям хорошо ее запомнил, думал, что она с чем-то связана будет. Или хотя бы покажут...</w:t>
      </w:r>
    </w:p>
    <w:p w14:paraId="3F8190C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Показали, она в крови была, когда убивали…</w:t>
      </w:r>
    </w:p>
    <w:p w14:paraId="689C72D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Или хотя бы покажут, как придут к ним в дом, полностью покажут всю ситуацию, и где он сам находился в этот момент, пока его семью убивали. Почему тогда его не убили, если семью убили, где он был там.</w:t>
      </w:r>
    </w:p>
    <w:p w14:paraId="54EDA92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Там еще должен был типа какой-то сделать выбор между семьей и долгом. И я не понял как бы эта формулировка должна была звучать. И как он выжил вообще?</w:t>
      </w:r>
    </w:p>
    <w:p w14:paraId="3C7FD06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в этой битве, там по сути есть рубка, он же сказал, что положили всех. А если он шел в первом ряду с одними штыками, без всего, то почему он выжил-то? Все солдаты умерли, а он выжил. Живой-здоровый.</w:t>
      </w:r>
    </w:p>
    <w:p w14:paraId="0E69F97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Но потом кто-то рассказал про все его подвиги.</w:t>
      </w:r>
    </w:p>
    <w:p w14:paraId="12936CF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 самом начале, но это просто не очень понятно, когда он там, такой лежит в этой грязи.</w:t>
      </w:r>
    </w:p>
    <w:p w14:paraId="3CC75449" w14:textId="2E91CBB8"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i/>
          <w:iCs/>
          <w:color w:val="FF0000"/>
          <w:sz w:val="24"/>
          <w:szCs w:val="24"/>
        </w:rPr>
        <w:t>)</w:t>
      </w:r>
      <w:r w:rsidRPr="009A1F5A">
        <w:rPr>
          <w:rFonts w:ascii="Franklin Gothic Book" w:hAnsi="Franklin Gothic Book" w:cs="Times New Roman"/>
          <w:color w:val="FF0000"/>
          <w:sz w:val="24"/>
          <w:szCs w:val="24"/>
        </w:rPr>
        <w:t xml:space="preserve"> </w:t>
      </w:r>
      <w:r w:rsidRPr="009A1F5A">
        <w:rPr>
          <w:rFonts w:ascii="Franklin Gothic Book" w:hAnsi="Franklin Gothic Book" w:cs="Times New Roman"/>
          <w:sz w:val="24"/>
          <w:szCs w:val="24"/>
        </w:rPr>
        <w:t>как будто он один-единственный остался в живых. Такое было</w:t>
      </w:r>
    </w:p>
    <w:p w14:paraId="45F93C3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что-нибудь? Что еще непонятно?</w:t>
      </w:r>
    </w:p>
    <w:p w14:paraId="0588506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При этом у него как был один патрон, он так с ним и приехал в Турцию.</w:t>
      </w:r>
    </w:p>
    <w:p w14:paraId="5980E59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Да, и ничего с ним потом не сделал.</w:t>
      </w:r>
    </w:p>
    <w:p w14:paraId="40F3D25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Как он вообще на этот пароход прошел?</w:t>
      </w:r>
    </w:p>
    <w:p w14:paraId="64D8B48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И тут же на первого говнюка спустил этот патрон.</w:t>
      </w:r>
    </w:p>
    <w:p w14:paraId="6891D0D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Если еще что-то вспомните, то мы запишем. Поговорим мы о Екатерине. Екатерина Дикова.</w:t>
      </w:r>
    </w:p>
    <w:p w14:paraId="3D04C9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Проститутка.</w:t>
      </w:r>
    </w:p>
    <w:p w14:paraId="7BC0878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Баронесса.</w:t>
      </w:r>
    </w:p>
    <w:p w14:paraId="241D713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Проститутка.</w:t>
      </w:r>
    </w:p>
    <w:p w14:paraId="188CECA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Как ее охарактеризовать? Что она за человек?</w:t>
      </w:r>
    </w:p>
    <w:p w14:paraId="715E7EF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Приспособленка.</w:t>
      </w:r>
    </w:p>
    <w:p w14:paraId="513945C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Почему вы так думаете?</w:t>
      </w:r>
    </w:p>
    <w:p w14:paraId="1D360BB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Потому что она просто, в отличие от этого князя, которого там показали с сыном, она сразу пошла в проститутки, и никаких проблем у нее не было. Как это, жесткая любовь стоит на 30 лир дороже. Все что угодно.</w:t>
      </w:r>
    </w:p>
    <w:p w14:paraId="3D6BC54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Кстати, тоже вопрос. Здесь тоже нелогичное очень построение. Она занялась проституцией, чтобы ребенок с голоду не умер. Это все понятно. То есть приоритет – ребенок. Чтобы жизнь благополучная ребенка. Ей англичанин предлагает ту же самую проституцию, но без борделя, без того, чтобы на улице мерзнуть, но в условиях таких совсем сверх таких комфортабельных, и ребенку вообще тоже будет круто, и школа, и пятое-десятое. Почему она отказывается? Непонятно. То есть стоять она на панели соглашается дальше, в принципе, готова. А тем же самым заниматься, но в гораздо более условиях комфортных, не соглашается категорически.</w:t>
      </w:r>
    </w:p>
    <w:p w14:paraId="6A7BA97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Я нашел такой ответ для себя. Потому что там уже был похожий момент, когда она впервые отказала какому-то матросу или кому-то, когда он пришел, она там стояла. И сначала она называла какую-то сумму, а когда пришел Шилов, и они пообщались...</w:t>
      </w:r>
    </w:p>
    <w:p w14:paraId="25219D1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любовь уже к Шилову была?</w:t>
      </w:r>
    </w:p>
    <w:p w14:paraId="15953BA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Типа да. И она говорит: я не работаю, и все. И она ждала просто, что он ее сейчас спасет, что он и сделал в какой-то момент.</w:t>
      </w:r>
    </w:p>
    <w:p w14:paraId="191F230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свобода выбора. Там она могла отказать, а здесь не могла.</w:t>
      </w:r>
    </w:p>
    <w:p w14:paraId="5A8FB2C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Где не могла?</w:t>
      </w:r>
    </w:p>
    <w:p w14:paraId="55CBA54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На улице она могла отказать, а когда она стала жить у этого Теплица, или как его правильно...</w:t>
      </w:r>
    </w:p>
    <w:p w14:paraId="0090C58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Но потом же она все-таки ушла от него, ее мотало. То она ждала, что он ее спасет, а он все-таки никак не спасает ее. Он переключился на эту. И у них треугольник начался.</w:t>
      </w:r>
    </w:p>
    <w:p w14:paraId="4CF7788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Еще. Что она за человек? Приспособленка, понятно, профессия понятна. Как бы вы ее охарактеризовали? Добрая, злая?</w:t>
      </w:r>
    </w:p>
    <w:p w14:paraId="4CD6D53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Мама.</w:t>
      </w:r>
    </w:p>
    <w:p w14:paraId="68BF6B6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Хорошая или плохая?</w:t>
      </w:r>
    </w:p>
    <w:p w14:paraId="12897F3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Хорошая.</w:t>
      </w:r>
    </w:p>
    <w:p w14:paraId="3FE1CDB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Все для ребенка делает.</w:t>
      </w:r>
    </w:p>
    <w:p w14:paraId="549E184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Она всем, получается, жертвует ради ребенка. Но ни разу ребенка не продала, не отдала и ничего плохого ему не сделала.</w:t>
      </w:r>
    </w:p>
    <w:p w14:paraId="501584F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А мне кажется, что она, наоборот, не приспособленка. Приспособленка, мне кажется, это та, которую в конце убили, которая всех сдала, которая спала с этими миграционными начальниками.</w:t>
      </w:r>
    </w:p>
    <w:p w14:paraId="649A4A7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Люся?</w:t>
      </w:r>
    </w:p>
    <w:p w14:paraId="0E27E8E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Люся, да.</w:t>
      </w:r>
    </w:p>
    <w:p w14:paraId="2C1E19A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что она оппортунистка.</w:t>
      </w:r>
    </w:p>
    <w:p w14:paraId="19CA85D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но мне она больше кажется все-таки такой, потому что та, да, она с одним спала, одному сливала, его убили, она пришла ко второму, говорит: я сделаю все, что угодно, только дай мне французскую визу. А эта все-таки, как раз таки исходя из того, что она тут матросу отказала, там сначала сопротивлялась пойти к этому </w:t>
      </w:r>
      <w:proofErr w:type="spellStart"/>
      <w:r w:rsidRPr="009A1F5A">
        <w:rPr>
          <w:rFonts w:ascii="Franklin Gothic Book" w:hAnsi="Franklin Gothic Book" w:cs="Times New Roman"/>
          <w:sz w:val="24"/>
          <w:szCs w:val="24"/>
        </w:rPr>
        <w:t>Типлицу</w:t>
      </w:r>
      <w:proofErr w:type="spellEnd"/>
      <w:r w:rsidRPr="009A1F5A">
        <w:rPr>
          <w:rFonts w:ascii="Franklin Gothic Book" w:hAnsi="Franklin Gothic Book" w:cs="Times New Roman"/>
          <w:sz w:val="24"/>
          <w:szCs w:val="24"/>
        </w:rPr>
        <w:t xml:space="preserve">, потом от него, все-таки не смогла там жить, такая: нет, все-таки я не буду тебе прислуживать. У нее же был этот момент противоречия, когда он ей говорил «поцелуй руку», она говорит «руку целуют только собаки». И она прям сделала громадное усилие над собой, чтобы поцеловать этому руку. И в итоге сказала: нет, я с тобой не буду, я тебя презираю. Все-таки приспособленцы – они обычно, как говорится, терпят все что угодно, лишь бы было теплее. А она постоянно сопротивлялась. У нее чуть появились чувства к Шилову – она отказала матросу. Она думала над переездом к </w:t>
      </w:r>
      <w:proofErr w:type="spellStart"/>
      <w:r w:rsidRPr="009A1F5A">
        <w:rPr>
          <w:rFonts w:ascii="Franklin Gothic Book" w:hAnsi="Franklin Gothic Book" w:cs="Times New Roman"/>
          <w:sz w:val="24"/>
          <w:szCs w:val="24"/>
        </w:rPr>
        <w:t>Типлицу</w:t>
      </w:r>
      <w:proofErr w:type="spellEnd"/>
      <w:r w:rsidRPr="009A1F5A">
        <w:rPr>
          <w:rFonts w:ascii="Franklin Gothic Book" w:hAnsi="Franklin Gothic Book" w:cs="Times New Roman"/>
          <w:sz w:val="24"/>
          <w:szCs w:val="24"/>
        </w:rPr>
        <w:t>, потом не смогла с ним жить, почти сразу же попросилась обратно. Мне кажется, что она все равно, у нее есть какие-то, не знаю, не чувство собственного достоинства, но что-то есть свое мнение, своя позиция, она как-то все равно пытается.</w:t>
      </w:r>
    </w:p>
    <w:p w14:paraId="097E4E9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Но я думаю, что ее и почему свели с Шиловым, что она тоже похожа на него, что тоже сломленная, какой-то то ли ПТСР, то ли что-то. Она говорит, тоже убили или что с ним случилось, с этим?</w:t>
      </w:r>
    </w:p>
    <w:p w14:paraId="4D99F8D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Убили.</w:t>
      </w:r>
    </w:p>
    <w:p w14:paraId="26ECC90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Убили, да тоже она не пережила.</w:t>
      </w:r>
    </w:p>
    <w:p w14:paraId="64E8880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он не Шилов, он Нератов.</w:t>
      </w:r>
    </w:p>
    <w:p w14:paraId="47B74BC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Да, и то, что ее, там, вынуждена заниматься сексом, тоже ее особо не радует. И то, что он ее изнасиловал, она удовольствие не получила. На 30 рублей дороже, она просто это сказала, чтобы как-то это что-то.</w:t>
      </w:r>
    </w:p>
    <w:p w14:paraId="5DE23BC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чем она запомнилась?</w:t>
      </w:r>
    </w:p>
    <w:p w14:paraId="4B1CF7A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Проституцией.</w:t>
      </w:r>
    </w:p>
    <w:p w14:paraId="31555C6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Ее не так много показывали, она какой-то такой персонаж: появилась, пропала, появилась, пропала.</w:t>
      </w:r>
    </w:p>
    <w:p w14:paraId="32C748C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можно ли назвать ее главной героиней?</w:t>
      </w:r>
    </w:p>
    <w:p w14:paraId="2240580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Нет.</w:t>
      </w:r>
    </w:p>
    <w:p w14:paraId="197D0A6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Нет.</w:t>
      </w:r>
    </w:p>
    <w:p w14:paraId="6D05352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Я кто более, я имею в виду из женских персонажей, кто, по вашему представлению, главная героиня этого сериала?</w:t>
      </w:r>
    </w:p>
    <w:p w14:paraId="7BD4552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Серафима.</w:t>
      </w:r>
    </w:p>
    <w:p w14:paraId="1BD2D5E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Серафима, да.</w:t>
      </w:r>
    </w:p>
    <w:p w14:paraId="02644BE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Но тоже ее маловато. Не знаю, нет такого для меня персонажа. Все как-то такие эпизодические.</w:t>
      </w:r>
    </w:p>
    <w:p w14:paraId="5CC04F4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почему все-таки вы Серафиму выделили? Почему вам кажется, что она главнее, чем Екатерина?</w:t>
      </w:r>
    </w:p>
    <w:p w14:paraId="58AE54C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Может, у нее как-то более эмоциональная роль.</w:t>
      </w:r>
    </w:p>
    <w:p w14:paraId="32F6213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Ее больше на экране, мне кажется, показывали. Потому что она была в компании сначала Саблина, которого все считали главным героем, а потом в компании Шилова, который был главным героем.</w:t>
      </w:r>
    </w:p>
    <w:p w14:paraId="27642DA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У нее более жалостливая роль просто. Если эта проститутка, где-то что-то это, то Серафима – она прям изначально такая </w:t>
      </w:r>
      <w:proofErr w:type="spellStart"/>
      <w:r w:rsidRPr="009A1F5A">
        <w:rPr>
          <w:rFonts w:ascii="Franklin Gothic Book" w:hAnsi="Franklin Gothic Book" w:cs="Times New Roman"/>
          <w:sz w:val="24"/>
          <w:szCs w:val="24"/>
        </w:rPr>
        <w:t>суперправильная</w:t>
      </w:r>
      <w:proofErr w:type="spellEnd"/>
      <w:r w:rsidRPr="009A1F5A">
        <w:rPr>
          <w:rFonts w:ascii="Franklin Gothic Book" w:hAnsi="Franklin Gothic Book" w:cs="Times New Roman"/>
          <w:sz w:val="24"/>
          <w:szCs w:val="24"/>
        </w:rPr>
        <w:t>, порядочная. Она сначала брата презирала, что типа ты вор, ты убийца. Потом Нератова, я типа всех люблю, и как же брат за меня умер, я теперь тоже. И вот этот момент в церкви, когда она сказала: я ненавижу брата, поэтому я даже готова отречься от бога, потому что мне стыдно. То есть она играла роль великомученицы, и она более из-за этого эмоций производила. Та все-таки более такая хладнокровная проститутка, но с какими-то элементами все равно.</w:t>
      </w:r>
    </w:p>
    <w:p w14:paraId="4938BCE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могу предположить, что это из-за того, что актриса – она везде играет так.</w:t>
      </w:r>
    </w:p>
    <w:p w14:paraId="20B4DF1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Актриса, которая играла Екатерину?</w:t>
      </w:r>
    </w:p>
    <w:p w14:paraId="55DE322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Которая эта баронесса.</w:t>
      </w:r>
    </w:p>
    <w:p w14:paraId="48376EC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Акиньшина.</w:t>
      </w:r>
    </w:p>
    <w:p w14:paraId="11A22D0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Она как в «Сестрах» сыграла, и так она на протяжении всей жизни примерно с таким же...</w:t>
      </w:r>
    </w:p>
    <w:p w14:paraId="15A7144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И в «Контейнере» она такая же хладнокровная.</w:t>
      </w:r>
    </w:p>
    <w:p w14:paraId="45C0D4D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 она примерно везде вот такая вот. Как Шилов будет всегда Шиловым, даже я не знал, что он Шилов, теперь все, в меня вбили это. Так она. Но, к сожалению, она не меняется.</w:t>
      </w:r>
    </w:p>
    <w:p w14:paraId="11B2CE3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Если в сериале, где он не Шилов, его назвали Шиловым.</w:t>
      </w:r>
    </w:p>
    <w:p w14:paraId="139D189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кто из двух героинь больше у вас вызывает сочувствия, Серафима или Екатерина?</w:t>
      </w:r>
    </w:p>
    <w:p w14:paraId="0CC4930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Серафима.</w:t>
      </w:r>
    </w:p>
    <w:p w14:paraId="6C491BE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Серафима.</w:t>
      </w:r>
    </w:p>
    <w:p w14:paraId="4BC14FA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Серафима.</w:t>
      </w:r>
    </w:p>
    <w:p w14:paraId="5218A92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Сочувствия никто из них не вызывает больше или меньше.</w:t>
      </w:r>
    </w:p>
    <w:p w14:paraId="171D486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Николай.</w:t>
      </w:r>
    </w:p>
    <w:p w14:paraId="59707DF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Мне Серафима 100%.</w:t>
      </w:r>
    </w:p>
    <w:p w14:paraId="4B9CB2E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Серафима.</w:t>
      </w:r>
    </w:p>
    <w:p w14:paraId="55877F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Серафима, наверное, да.</w:t>
      </w:r>
    </w:p>
    <w:p w14:paraId="4A37790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Дим.</w:t>
      </w:r>
    </w:p>
    <w:p w14:paraId="4D2A2CC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Не Серафима точно.</w:t>
      </w:r>
    </w:p>
    <w:p w14:paraId="66057D9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Сочувствия много вызывает…</w:t>
      </w:r>
    </w:p>
    <w:p w14:paraId="7BB0619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Серафима?</w:t>
      </w:r>
    </w:p>
    <w:p w14:paraId="389C1C1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Девушка-врач…</w:t>
      </w:r>
    </w:p>
    <w:p w14:paraId="57EDA61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Екатерина.</w:t>
      </w:r>
    </w:p>
    <w:p w14:paraId="5309D27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Турецкая.</w:t>
      </w:r>
    </w:p>
    <w:p w14:paraId="3ADC00B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Нет, мы про двух. Сейчас у нас такая битва главных героинь. Чтобы было понятно, кто все-таки из них главная героиня.</w:t>
      </w:r>
    </w:p>
    <w:p w14:paraId="25142C0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У меня, я объясню, почему Серафима. Не потому, что она прям хорошая героиня и все такое, а просто потому, что ее несчастную забили просто так с молотком.</w:t>
      </w:r>
    </w:p>
    <w:p w14:paraId="11E996D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вы вообще поняли, почему ее именно забили?</w:t>
      </w:r>
    </w:p>
    <w:p w14:paraId="494D1DA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Потому, что это устроила...</w:t>
      </w:r>
    </w:p>
    <w:p w14:paraId="2E76B408"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 xml:space="preserve"> (Говорят одновременно)</w:t>
      </w:r>
    </w:p>
    <w:p w14:paraId="1AE56B2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Она же под ее именем. Все.</w:t>
      </w:r>
    </w:p>
    <w:p w14:paraId="6E4B8AC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Наверное, она больше ощущается главной героиней, потому что ее выбрал этот главный герой.</w:t>
      </w:r>
    </w:p>
    <w:p w14:paraId="6317100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Скажите, пожалуйста, а кто из двух героев... А вообще, слушайте, поступки Екатерины – они понятны или нет? Понятно ли, почему она пошла на панель? Понятно ли, почему она ушла к банкиру? Ушла от него.</w:t>
      </w:r>
    </w:p>
    <w:p w14:paraId="06CF284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Уже все объяснили.</w:t>
      </w:r>
    </w:p>
    <w:p w14:paraId="5448DAB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только ребенок – главный мотив.</w:t>
      </w:r>
    </w:p>
    <w:p w14:paraId="09FAD3A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Скорее всего.</w:t>
      </w:r>
    </w:p>
    <w:p w14:paraId="76958FB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От банкира она ушла, потому что она хотела насолить главному герою, потому что он ее отверг.</w:t>
      </w:r>
    </w:p>
    <w:p w14:paraId="62B7639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Непонятный единственный момент, почему она все-таки пошла на панель. Если она была баронесса, там же была куча интеллигенции, там же далеко не все были бедными. И был отдельный класс богатых людей, которые сидели в этих французских ресторанах, с которыми считались, которые были элитой российской. Почему она была не среди них? Показали бы тот момент, как она стала нищей. Ее раскулачивали или что с ней сделали, с ее мужем? Он же был какой-то барон известный.</w:t>
      </w:r>
    </w:p>
    <w:p w14:paraId="3074079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Она там говорит, что его, по-моему, убили, да?</w:t>
      </w:r>
    </w:p>
    <w:p w14:paraId="6E54427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Не, убили, да, но наследство, где наследство?</w:t>
      </w:r>
    </w:p>
    <w:p w14:paraId="3186867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Серебро фамильное, ложечки.</w:t>
      </w:r>
    </w:p>
    <w:p w14:paraId="10E0E50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к банкиру она ушла, чтобы насолить Нератову? Согласны или нет?</w:t>
      </w:r>
    </w:p>
    <w:p w14:paraId="1EBF5C6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А смысл, если ему по барабану на нее?</w:t>
      </w:r>
    </w:p>
    <w:p w14:paraId="2E48452A" w14:textId="3A1F0D46"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Банкир ей предложил – она отказала. Потом у них был момент, когда она идет, по-моему, то ли к Саблину, то ли еще куда-то, и видит, как Нератов заходит к этой Софии. И тогда она разворачивается, увидев их вдвоем, и идет к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w:t>
      </w:r>
    </w:p>
    <w:p w14:paraId="2592381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Она просто поняла, что нечего ловить.</w:t>
      </w:r>
    </w:p>
    <w:p w14:paraId="757FCB42" w14:textId="14B005BA"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color w:val="FF0000"/>
          <w:sz w:val="24"/>
          <w:szCs w:val="24"/>
        </w:rPr>
        <w:t xml:space="preserve"> </w:t>
      </w:r>
      <w:r w:rsidRPr="009A1F5A">
        <w:rPr>
          <w:rFonts w:ascii="Franklin Gothic Book" w:hAnsi="Franklin Gothic Book" w:cs="Times New Roman"/>
          <w:sz w:val="24"/>
          <w:szCs w:val="24"/>
        </w:rPr>
        <w:t>будет лучше жизнь для ребенка, для нее…</w:t>
      </w:r>
    </w:p>
    <w:p w14:paraId="42A5A68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Тогда она все-таки приспособленка.</w:t>
      </w:r>
    </w:p>
    <w:p w14:paraId="67F3479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Но потом она поняла, что потребительское отношение к ней, она тогда все поняла и хотела уже уйти.</w:t>
      </w:r>
    </w:p>
    <w:p w14:paraId="7B0D3F1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Вообще странно, потому что с какого-то момента она по сути добровольно занимается проституцией, типа для жизни необходимо немного. Она бы могла пойти к этому главному герою и сказать: дай немного денег, чтобы мы с ребенком ели.</w:t>
      </w:r>
    </w:p>
    <w:p w14:paraId="4639749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Тем более он этому говнодаву арендовал лабораторию.</w:t>
      </w:r>
    </w:p>
    <w:p w14:paraId="253BE4E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Она такая: нет, буду дальше проституцией.</w:t>
      </w:r>
    </w:p>
    <w:p w14:paraId="05CA714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Нет, а это все преследует, потому что смотрите, да, с одной стороны, интересно как бы тоже, частично мы эту тему уже поднимали, что типа русские своих не бросают, русский русскому помоги. И да, действительно удается этот ресторан отжать, сделать его под русский контроль, перевести. Но при этом все остаются проститутками. А, только их бить, якобы обещают, что мы вас бить не будем, будете к нам обращаться, если хотите уйти в монастырь. Но тем не менее... И даже, ладно, обычные. А эти главные действительно, им тоже действительно дали бы денег бы им или секретаршами бы пристроили своими, которые писать что-нибудь, в общем, чем-то за это... А так остаются проститутками дальше работать. Хотя, казалось бы, дружат уже с ними, и все такое.</w:t>
      </w:r>
    </w:p>
    <w:p w14:paraId="4267889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как будто иерархия мужчин – она очень стремительно растет, в геометрической прогрессии. Они там были никем, приехали, потом с ними турки считаются, англичане, их все боятся, все это. А женская иерархия – она как-то на одном уровне идет. Эти уже весь город держат, а эти как были проститутки, так и есть проститутки.</w:t>
      </w:r>
    </w:p>
    <w:p w14:paraId="18EF77E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интересно, что на женской группе об этом скажут. Хорошо. Знаете, что на самом деле? Ушла она от банкира из каких соображений, понятно или нет?</w:t>
      </w:r>
    </w:p>
    <w:p w14:paraId="35D870A0"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4B65867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все-таки любовь к Нератову заставила ее уйти?</w:t>
      </w:r>
    </w:p>
    <w:p w14:paraId="10E3482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Ей в целом не нравилось, и Нератов, и…</w:t>
      </w:r>
    </w:p>
    <w:p w14:paraId="7A532B3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Чувство собственного достоинства.</w:t>
      </w:r>
    </w:p>
    <w:p w14:paraId="63AD1E1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самоуважение, мне кажется, у нее все равно какое-то присутствует. </w:t>
      </w:r>
    </w:p>
    <w:p w14:paraId="03692F9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вначале, помните, когда она не сдала Нератова? Когда, помните, их пригласили в качестве свидетельниц, да, и она сказала, что это был не он. Здесь понятно, что...</w:t>
      </w:r>
    </w:p>
    <w:p w14:paraId="7554047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Конечно, понятно.</w:t>
      </w:r>
    </w:p>
    <w:p w14:paraId="333BCA5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Вот ее единственный поступок как будто.</w:t>
      </w:r>
    </w:p>
    <w:p w14:paraId="17CED46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 как бы вы характеризовали ее этот поступок?</w:t>
      </w:r>
    </w:p>
    <w:p w14:paraId="74B7815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Смелый.</w:t>
      </w:r>
    </w:p>
    <w:p w14:paraId="3EE974C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она там чем-то рисковала еще. Смелая.</w:t>
      </w:r>
    </w:p>
    <w:p w14:paraId="1D3169C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Благодарная, грубо говоря, то есть она шла на риск осознанно, понимая, что как бы ей за это может прилететь. Но она была преисполнена благодарности за то, что он тогда ее защитил. И она, исходя из этого, все равно на это пошла. То есть благородство.</w:t>
      </w:r>
    </w:p>
    <w:p w14:paraId="0BB3EAB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Смотрите, у меня есть вопрос: Что в образе Екатерины кажется непонятным? Мы частично на него ответили. Я сейчас попробую повторить. Если что-то упущу, то вы дополните. Нам непонятно, как она... вскользь понятно, что случилось с ее мужем. Непонятно, как она оказалась в Турции, непонятно, почему у нее нет средств к существованию, да? Непонятно, собственно говоря, почему она занимается проституцией, хотя, в общем-то, баронесса у нее наверняка что-то было. Я имею в виду из материального. Что нам еще про нее непонятно? Непонятно, почему она в конце... Ей 10 раз сказали, что ее не любят, а она все равно пришла. И что еще?</w:t>
      </w:r>
    </w:p>
    <w:p w14:paraId="103F0AE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Она не села на этот пароход по сути последний.</w:t>
      </w:r>
    </w:p>
    <w:p w14:paraId="5D92E74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w:t>
      </w:r>
    </w:p>
    <w:p w14:paraId="67BFB66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кстати, не показано.</w:t>
      </w:r>
    </w:p>
    <w:p w14:paraId="40C59A4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С ребенком.</w:t>
      </w:r>
    </w:p>
    <w:p w14:paraId="77BCA89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w:t>
      </w:r>
    </w:p>
    <w:p w14:paraId="1B9C093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Причем с ребенком, любящая мать, да?</w:t>
      </w:r>
    </w:p>
    <w:p w14:paraId="4C1B2A1F" w14:textId="73815208"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А что, она одна его не отправит, так-то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w:t>
      </w:r>
    </w:p>
    <w:p w14:paraId="492BD39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 понятно. То есть весь сериал у нее в приоритете ребенок, ради него она готова на все. И она не уплывает, а остается в этом Константинополе.</w:t>
      </w:r>
    </w:p>
    <w:p w14:paraId="3161D42D" w14:textId="3722B811"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Выясняется, что тоже все это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w:t>
      </w:r>
    </w:p>
    <w:p w14:paraId="1115874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Сильная претензия к ней.</w:t>
      </w:r>
    </w:p>
    <w:p w14:paraId="01F3B33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А, так она ж тут поняла, эту-то Серафиму кокнули, этому уже любить некого. Там, глядишь, все-таки приживутся и полюбятся.</w:t>
      </w:r>
    </w:p>
    <w:p w14:paraId="7D2E37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вообще весь сериал, это было хитрое его, как бы план в плане.</w:t>
      </w:r>
    </w:p>
    <w:p w14:paraId="71035FF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еще непонятно?</w:t>
      </w:r>
    </w:p>
    <w:p w14:paraId="298580F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С ней именно?</w:t>
      </w:r>
    </w:p>
    <w:p w14:paraId="01B05AE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в ее поступках, в поведении.</w:t>
      </w:r>
    </w:p>
    <w:p w14:paraId="659CBA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Я не особо ее замечал. Ее не так много в сериале.</w:t>
      </w:r>
    </w:p>
    <w:p w14:paraId="489DEFF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 вообще такой неяркий оказался образ. Хорошо. Если говорить про двух героев, про Нератова и про Екатерину, то кто из них больше симпатичен?</w:t>
      </w:r>
    </w:p>
    <w:p w14:paraId="6E0ABA8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Нератов.</w:t>
      </w:r>
    </w:p>
    <w:p w14:paraId="2CA1CB6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Нератов, конечно.</w:t>
      </w:r>
    </w:p>
    <w:p w14:paraId="560598B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Нератов.</w:t>
      </w:r>
    </w:p>
    <w:p w14:paraId="2FC0A44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Как женщина Екатерина, конечно.</w:t>
      </w:r>
    </w:p>
    <w:p w14:paraId="0C6C3FE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Ага. Не, как герой. Но за кем интереснее было наблюдать?</w:t>
      </w:r>
    </w:p>
    <w:p w14:paraId="2FDBFBD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За Нератовым.</w:t>
      </w:r>
    </w:p>
    <w:p w14:paraId="25589A0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За Нератовым.</w:t>
      </w:r>
    </w:p>
    <w:p w14:paraId="5318F5B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За Нератовым?</w:t>
      </w:r>
    </w:p>
    <w:p w14:paraId="7F97A07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Конечно.</w:t>
      </w:r>
    </w:p>
    <w:p w14:paraId="76F48C8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Собственно говоря, почему? Как можно объяснить, почему за Нератовым было наблюдать интереснее?</w:t>
      </w:r>
    </w:p>
    <w:p w14:paraId="1EC1502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С ним было большее количество типа </w:t>
      </w:r>
      <w:proofErr w:type="spellStart"/>
      <w:r w:rsidRPr="009A1F5A">
        <w:rPr>
          <w:rFonts w:ascii="Franklin Gothic Book" w:hAnsi="Franklin Gothic Book" w:cs="Times New Roman"/>
          <w:sz w:val="24"/>
          <w:szCs w:val="24"/>
        </w:rPr>
        <w:t>экшеновых</w:t>
      </w:r>
      <w:proofErr w:type="spellEnd"/>
      <w:r w:rsidRPr="009A1F5A">
        <w:rPr>
          <w:rFonts w:ascii="Franklin Gothic Book" w:hAnsi="Franklin Gothic Book" w:cs="Times New Roman"/>
          <w:sz w:val="24"/>
          <w:szCs w:val="24"/>
        </w:rPr>
        <w:t xml:space="preserve"> сцен.</w:t>
      </w:r>
    </w:p>
    <w:p w14:paraId="792C819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Весь сценарий построен на нем.</w:t>
      </w:r>
    </w:p>
    <w:p w14:paraId="3B73879F" w14:textId="4ADF8354"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xml:space="preserve"> делает действия.</w:t>
      </w:r>
    </w:p>
    <w:p w14:paraId="5A26A09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хорошо. Давайте немножко поговорим о второстепенных персонажах. Кто вам запомнился?</w:t>
      </w:r>
    </w:p>
    <w:p w14:paraId="16ECE70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Медсестра.</w:t>
      </w:r>
    </w:p>
    <w:p w14:paraId="1966D2C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про нее много говорили, кстати. Кто-нибудь помнит, как ее зовут?</w:t>
      </w:r>
    </w:p>
    <w:p w14:paraId="18B0E5B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Нет.</w:t>
      </w:r>
    </w:p>
    <w:p w14:paraId="5569C45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Нет.</w:t>
      </w:r>
    </w:p>
    <w:p w14:paraId="559E518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Бигелия</w:t>
      </w:r>
      <w:proofErr w:type="spellEnd"/>
      <w:r w:rsidRPr="009A1F5A">
        <w:rPr>
          <w:rFonts w:ascii="Franklin Gothic Book" w:hAnsi="Franklin Gothic Book" w:cs="Times New Roman"/>
          <w:sz w:val="24"/>
          <w:szCs w:val="24"/>
        </w:rPr>
        <w:t xml:space="preserve"> или…</w:t>
      </w:r>
    </w:p>
    <w:p w14:paraId="35A9FDD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чем она запомнилась?</w:t>
      </w:r>
    </w:p>
    <w:p w14:paraId="557CB0A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Тоже благородством. Она единственная, кто не побоялась и пошла на контакт. И потом до последнего его защищала.</w:t>
      </w:r>
    </w:p>
    <w:p w14:paraId="2B918DF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Бескорыстностью.</w:t>
      </w:r>
    </w:p>
    <w:p w14:paraId="0A004FB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Благородство, бескорыстность.</w:t>
      </w:r>
    </w:p>
    <w:p w14:paraId="48FFEE0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Добродушие.</w:t>
      </w:r>
    </w:p>
    <w:p w14:paraId="1D5BAA1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Выбрала правду и честь над единением со своим народом.</w:t>
      </w:r>
    </w:p>
    <w:p w14:paraId="6098C72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какая мотивация у нее? Зачем она это сделала?</w:t>
      </w:r>
    </w:p>
    <w:p w14:paraId="601D606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Возникла симпатия к </w:t>
      </w:r>
      <w:proofErr w:type="spellStart"/>
      <w:r w:rsidRPr="009A1F5A">
        <w:rPr>
          <w:rFonts w:ascii="Franklin Gothic Book" w:hAnsi="Franklin Gothic Book" w:cs="Times New Roman"/>
          <w:sz w:val="24"/>
          <w:szCs w:val="24"/>
        </w:rPr>
        <w:t>Кяро</w:t>
      </w:r>
      <w:proofErr w:type="spellEnd"/>
      <w:r w:rsidRPr="009A1F5A">
        <w:rPr>
          <w:rFonts w:ascii="Franklin Gothic Book" w:hAnsi="Franklin Gothic Book" w:cs="Times New Roman"/>
          <w:sz w:val="24"/>
          <w:szCs w:val="24"/>
        </w:rPr>
        <w:t>.</w:t>
      </w:r>
    </w:p>
    <w:p w14:paraId="62097BC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мне кажется, что даже не симпатия, а благородство – лучшее, наверное, слово. Она понимает, что это правильно, а все остальное неправильно.</w:t>
      </w:r>
    </w:p>
    <w:p w14:paraId="20DE925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Симпатия не в смысле любовь человеческая, а вот такая ситуация у чувака.</w:t>
      </w:r>
    </w:p>
    <w:p w14:paraId="15A179B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 xml:space="preserve">Модератор: Есть ли что-то, что непонятно в этом образе, что не прояснили </w:t>
      </w:r>
      <w:proofErr w:type="spellStart"/>
      <w:r w:rsidRPr="009A1F5A">
        <w:rPr>
          <w:rFonts w:ascii="Franklin Gothic Book" w:hAnsi="Franklin Gothic Book" w:cs="Times New Roman"/>
          <w:b/>
          <w:sz w:val="24"/>
          <w:szCs w:val="24"/>
        </w:rPr>
        <w:t>атворы</w:t>
      </w:r>
      <w:proofErr w:type="spellEnd"/>
      <w:r w:rsidRPr="009A1F5A">
        <w:rPr>
          <w:rFonts w:ascii="Franklin Gothic Book" w:hAnsi="Franklin Gothic Book" w:cs="Times New Roman"/>
          <w:b/>
          <w:sz w:val="24"/>
          <w:szCs w:val="24"/>
        </w:rPr>
        <w:t xml:space="preserve"> сериала?</w:t>
      </w:r>
    </w:p>
    <w:p w14:paraId="6EC70DF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Почему после всего, что случилось, она вернулась в этот госпиталь?</w:t>
      </w:r>
    </w:p>
    <w:p w14:paraId="657078B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жесть какая-то.</w:t>
      </w:r>
    </w:p>
    <w:p w14:paraId="26D36A7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Нет, потому что она видела, что всех забрали же. Они же весь персонал забрали, не только этого старичка. Они весь персонал забрали и хотели посадить. Я больше не понял, почему пришли и говорят: ты, старый, возвращайся, а вместе с ним и вернулась и вся остальная шайка.</w:t>
      </w:r>
    </w:p>
    <w:p w14:paraId="17A8C96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я добавлю в пользу своего аргумента, почему она вернулась в госпиталь после того момента, как она при главвраче этой медсестре сдала их полицейскому. И сразу было понятно, что как бы ей уже все, ее точно как бы кокнут, судя по направленности сериала. А она услышала прямую угрозу в лицо, увидела, как эту чувиху ударили, вот эту вторую, и все равно пошла делать свои обязанности. Как ни в чем не бывало.</w:t>
      </w:r>
    </w:p>
    <w:p w14:paraId="41432A4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но это не в конце, это пораньше было.</w:t>
      </w:r>
    </w:p>
    <w:p w14:paraId="48BA49B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Там же было просто понятно. Этот же чувак сказал, что там женщина нигде не работает, кроме проституток. Там ты где видел еще женщину? Даже в торговле не было женщин. Там вообще нигде не было женщин. И врачей не было женщин.</w:t>
      </w:r>
    </w:p>
    <w:p w14:paraId="2DAB2D2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Там есть другие госпитали. Проблема сериала, что он крутится вокруг этого...</w:t>
      </w:r>
    </w:p>
    <w:p w14:paraId="1AF0F19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Нет, там только один.</w:t>
      </w:r>
    </w:p>
    <w:p w14:paraId="286FEF7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Что там только на весь Константинополь один госпиталь, один главный полицейский, один главный миграционный чувак, один банк, один рынок. Все, там, кроме этой актерской труппы, больше никого нет.</w:t>
      </w:r>
    </w:p>
    <w:p w14:paraId="69426D0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какой-то не хватает массовки, массовости, потому что озвучивается совершенно другое. Там, русские поглотили город, 200 тысяч человек, то-се, а по факту реально разворачиваются события вокруг какого-то очень узкого круга лица, и прям одни и те же места, события, и все как-то это узко. Хотя на словах другое. Если бы изначально так и подавали, что кучка эмигрантов </w:t>
      </w:r>
      <w:proofErr w:type="spellStart"/>
      <w:r w:rsidRPr="009A1F5A">
        <w:rPr>
          <w:rFonts w:ascii="Franklin Gothic Book" w:hAnsi="Franklin Gothic Book" w:cs="Times New Roman"/>
          <w:sz w:val="24"/>
          <w:szCs w:val="24"/>
        </w:rPr>
        <w:t>оборзела</w:t>
      </w:r>
      <w:proofErr w:type="spellEnd"/>
      <w:r w:rsidRPr="009A1F5A">
        <w:rPr>
          <w:rFonts w:ascii="Franklin Gothic Book" w:hAnsi="Franklin Gothic Book" w:cs="Times New Roman"/>
          <w:sz w:val="24"/>
          <w:szCs w:val="24"/>
        </w:rPr>
        <w:t>, и вот ее пытаются как бы задавить, а тут как бы говорят о масштабах.</w:t>
      </w:r>
    </w:p>
    <w:p w14:paraId="345D028D" w14:textId="22C3B673"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Чтобы после них типа не началась волна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w:t>
      </w:r>
    </w:p>
    <w:p w14:paraId="6F37BBB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Масштабы не показываются, только озвучиваются.</w:t>
      </w:r>
    </w:p>
    <w:p w14:paraId="4829CCF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Медсестра запомнилась. Кто еще?</w:t>
      </w:r>
    </w:p>
    <w:p w14:paraId="06A956C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Наварро. Алихан... Как-то Антонио Наварро. Это самый плохой персонаж всего сериала. Его просто вот так впихивают туда. И чувак явно переигрывает. Он тараторит свои реплики. Он постоянно, знаете, такой комедийный... Он как в «Судье </w:t>
      </w:r>
      <w:proofErr w:type="spellStart"/>
      <w:r w:rsidRPr="009A1F5A">
        <w:rPr>
          <w:rFonts w:ascii="Franklin Gothic Book" w:hAnsi="Franklin Gothic Book" w:cs="Times New Roman"/>
          <w:sz w:val="24"/>
          <w:szCs w:val="24"/>
        </w:rPr>
        <w:t>Дредде</w:t>
      </w:r>
      <w:proofErr w:type="spellEnd"/>
      <w:r w:rsidRPr="009A1F5A">
        <w:rPr>
          <w:rFonts w:ascii="Franklin Gothic Book" w:hAnsi="Franklin Gothic Book" w:cs="Times New Roman"/>
          <w:sz w:val="24"/>
          <w:szCs w:val="24"/>
        </w:rPr>
        <w:t>» этот чувак, который второй был, я забыл. Который жиголо, в американском «Жиголо» играл.</w:t>
      </w:r>
    </w:p>
    <w:p w14:paraId="297306D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неважно. </w:t>
      </w:r>
    </w:p>
    <w:p w14:paraId="3CD9DA7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 в общем, у него очевидна роль комедийного вот этого подпевалы. И он совершенно, все его реплики, они тоже чувствуются сценарными, потому что что этот главный герой, он играет хуже турков. Турки хотя бы пытаются делать вид, что они говорят свои мысли. А он как будто реплики сценария читает, читает, читает. Этот чувак стоит и такой: все, твоя пауза, протараторил свою, вот так себя выпятил и дальше стоит ждет, когда главный герой будет дальше что-то читать.</w:t>
      </w:r>
    </w:p>
    <w:p w14:paraId="0C9FE7B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Согласны с Николаем? Плохой персонаж?</w:t>
      </w:r>
    </w:p>
    <w:p w14:paraId="6D885BE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Я согласен, что он спорный, но мне он скорее понравился, потому что он забавный.</w:t>
      </w:r>
    </w:p>
    <w:p w14:paraId="233B58C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36C9C7C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 ты не понимаешь, кто он. Офицер, аферист.</w:t>
      </w:r>
    </w:p>
    <w:p w14:paraId="7602C07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дезертир.</w:t>
      </w:r>
    </w:p>
    <w:p w14:paraId="629E698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sz w:val="24"/>
          <w:szCs w:val="24"/>
        </w:rPr>
        <w:t>Николай: Да, дезертир. Почему, если полковник отдал тебя под трибунал, ты при первой встрече говоришь: хе-</w:t>
      </w:r>
      <w:proofErr w:type="spellStart"/>
      <w:r w:rsidRPr="009A1F5A">
        <w:rPr>
          <w:rFonts w:ascii="Franklin Gothic Book" w:hAnsi="Franklin Gothic Book" w:cs="Times New Roman"/>
          <w:sz w:val="24"/>
          <w:szCs w:val="24"/>
        </w:rPr>
        <w:t>хей</w:t>
      </w:r>
      <w:proofErr w:type="spellEnd"/>
      <w:r w:rsidRPr="009A1F5A">
        <w:rPr>
          <w:rFonts w:ascii="Franklin Gothic Book" w:hAnsi="Franklin Gothic Book" w:cs="Times New Roman"/>
          <w:sz w:val="24"/>
          <w:szCs w:val="24"/>
        </w:rPr>
        <w:t>, пошли пить чай?</w:t>
      </w:r>
    </w:p>
    <w:p w14:paraId="724320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Сначала как будто он над ним </w:t>
      </w:r>
      <w:proofErr w:type="spellStart"/>
      <w:r w:rsidRPr="009A1F5A">
        <w:rPr>
          <w:rFonts w:ascii="Franklin Gothic Book" w:hAnsi="Franklin Gothic Book" w:cs="Times New Roman"/>
          <w:sz w:val="24"/>
          <w:szCs w:val="24"/>
        </w:rPr>
        <w:t>стебется</w:t>
      </w:r>
      <w:proofErr w:type="spellEnd"/>
      <w:r w:rsidRPr="009A1F5A">
        <w:rPr>
          <w:rFonts w:ascii="Franklin Gothic Book" w:hAnsi="Franklin Gothic Book" w:cs="Times New Roman"/>
          <w:sz w:val="24"/>
          <w:szCs w:val="24"/>
        </w:rPr>
        <w:t>, полковником, типа посмотри, как я здесь устроился, а ты тут приехал. А потом вроде бы такой вдруг неожиданный момент, что когда они с ним идут на дело, и он зарезал кого-то, этот комический персонаж, когда был погром-то как раз, они шли разбираться.</w:t>
      </w:r>
    </w:p>
    <w:p w14:paraId="14504FF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Когда он турка эту в шею воткнул.</w:t>
      </w:r>
    </w:p>
    <w:p w14:paraId="6818B1D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Так типа ничего себе, вписался так. А с чего это так вдруг?</w:t>
      </w:r>
    </w:p>
    <w:p w14:paraId="166B494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Это да, непонятно было.</w:t>
      </w:r>
    </w:p>
    <w:p w14:paraId="2CE780F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И пошло после этого, он самый такой яростный становится там сторонник.</w:t>
      </w:r>
    </w:p>
    <w:p w14:paraId="484B387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изначально первая сцена – она как будто бы показывает то, что он будет ему мстить. Что он как будто бы так снисходительно, типа я такой богатый, посмотри, у меня новое имя, он же говорит: «Ты Ремнев». – «Да какой я Ремнев, я Антонио Наварро, у меня теперь новое имя, я вообще тут все хорошо». И как будто дальше по сюжету логично было бы, если бы он как-то, наоборот, был на стороне этих, то есть вставлял палки в колеса. А он сразу, да, переобулся, переметнулся, и все, и стал...</w:t>
      </w:r>
    </w:p>
    <w:p w14:paraId="08C29BB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непонятно почему, да, это оказалось…</w:t>
      </w:r>
    </w:p>
    <w:p w14:paraId="2CDD0EA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И кто он вообще? Его же, он был типа военным, отдали под трибунал, но при этом он такой как будто такой богатый, крутой, держит бордель при них там, при турках, хотя, казалось бы, там русских все задавливали. То есть непонятно почему.</w:t>
      </w:r>
    </w:p>
    <w:p w14:paraId="37870B1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Согласны?</w:t>
      </w:r>
    </w:p>
    <w:p w14:paraId="52C1013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Нет.</w:t>
      </w:r>
    </w:p>
    <w:p w14:paraId="51596E7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Понравился?</w:t>
      </w:r>
    </w:p>
    <w:p w14:paraId="6EF03F0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Нет, в целом он понравился.</w:t>
      </w:r>
    </w:p>
    <w:p w14:paraId="11AF8B7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Никого не было с положительной харизмой, кроме его. Он до последнего был такой веселый.</w:t>
      </w:r>
    </w:p>
    <w:p w14:paraId="1685776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Чтобы разбавить эту жесть.</w:t>
      </w:r>
    </w:p>
    <w:p w14:paraId="1942358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То, что чувствовалось, что он как будто не в той тарелке, 100% чувствовалось. С текстом как-то очень плохо это было. Но то, что он самая положительная харизма и в целом нужен был там, я считаю, сто процентов.</w:t>
      </w:r>
    </w:p>
    <w:p w14:paraId="1C0B919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Сергей.</w:t>
      </w:r>
    </w:p>
    <w:p w14:paraId="02DC639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Я говорю, он </w:t>
      </w:r>
      <w:proofErr w:type="spellStart"/>
      <w:r w:rsidRPr="009A1F5A">
        <w:rPr>
          <w:rFonts w:ascii="Franklin Gothic Book" w:hAnsi="Franklin Gothic Book" w:cs="Times New Roman"/>
          <w:sz w:val="24"/>
          <w:szCs w:val="24"/>
        </w:rPr>
        <w:t>тээнтэшный</w:t>
      </w:r>
      <w:proofErr w:type="spellEnd"/>
      <w:r w:rsidRPr="009A1F5A">
        <w:rPr>
          <w:rFonts w:ascii="Franklin Gothic Book" w:hAnsi="Franklin Gothic Book" w:cs="Times New Roman"/>
          <w:sz w:val="24"/>
          <w:szCs w:val="24"/>
        </w:rPr>
        <w:t xml:space="preserve"> актер, он снимается в комедиях. И как бы </w:t>
      </w:r>
      <w:proofErr w:type="spellStart"/>
      <w:r w:rsidRPr="009A1F5A">
        <w:rPr>
          <w:rFonts w:ascii="Franklin Gothic Book" w:hAnsi="Franklin Gothic Book" w:cs="Times New Roman"/>
          <w:sz w:val="24"/>
          <w:szCs w:val="24"/>
        </w:rPr>
        <w:t>энтэвэшный</w:t>
      </w:r>
      <w:proofErr w:type="spellEnd"/>
      <w:r w:rsidRPr="009A1F5A">
        <w:rPr>
          <w:rFonts w:ascii="Franklin Gothic Book" w:hAnsi="Franklin Gothic Book" w:cs="Times New Roman"/>
          <w:sz w:val="24"/>
          <w:szCs w:val="24"/>
        </w:rPr>
        <w:t>, видимо, не его стиль.</w:t>
      </w:r>
    </w:p>
    <w:p w14:paraId="5BE61BC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Горбатого могила исправит.</w:t>
      </w:r>
    </w:p>
    <w:p w14:paraId="25C4A5C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Кто еще из героев запомнился?</w:t>
      </w:r>
    </w:p>
    <w:p w14:paraId="0418467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Мне от есаула было и одновременно плохо, и он мне...</w:t>
      </w:r>
    </w:p>
    <w:p w14:paraId="325328A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скажу, что мне он очень понравился.</w:t>
      </w:r>
    </w:p>
    <w:p w14:paraId="3B4B731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Забавно.</w:t>
      </w:r>
    </w:p>
    <w:p w14:paraId="588A62A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 когда попросили...</w:t>
      </w:r>
    </w:p>
    <w:p w14:paraId="4FF7E78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Подождите, Максим пусть скажет.</w:t>
      </w:r>
    </w:p>
    <w:p w14:paraId="747A02B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Все, я в целом сказал, говорю, одновременно и плохо от него, и он мне запомнился, понравился. Тоже потому, что забавный. И в тот же момент как актер немного странный, он что-то бубнит себе под нос.</w:t>
      </w:r>
    </w:p>
    <w:p w14:paraId="07C78DD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Опять озвучка, проблема озвучки.</w:t>
      </w:r>
    </w:p>
    <w:p w14:paraId="0D9A072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Николай, ваше отношение к есаулу?</w:t>
      </w:r>
    </w:p>
    <w:p w14:paraId="6911B2B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Мне лично просто нравится видеть такие странные типажи в наших сериалах, фильмах. Типа какой-то бурят, якут, кто он? Они все немножко такие </w:t>
      </w:r>
      <w:proofErr w:type="spellStart"/>
      <w:r w:rsidRPr="009A1F5A">
        <w:rPr>
          <w:rFonts w:ascii="Franklin Gothic Book" w:hAnsi="Franklin Gothic Book" w:cs="Times New Roman"/>
          <w:sz w:val="24"/>
          <w:szCs w:val="24"/>
        </w:rPr>
        <w:t>прикукукнутые</w:t>
      </w:r>
      <w:proofErr w:type="spellEnd"/>
      <w:r w:rsidRPr="009A1F5A">
        <w:rPr>
          <w:rFonts w:ascii="Franklin Gothic Book" w:hAnsi="Franklin Gothic Book" w:cs="Times New Roman"/>
          <w:sz w:val="24"/>
          <w:szCs w:val="24"/>
        </w:rPr>
        <w:t xml:space="preserve"> у себя на этой самой, они все на своей волне. И он такой: я за любой ажиотаж. И я, когда попросили указать 5 понравившихся героев, я забыл про него просто. Я бы указал его обязательно. Он, конечно, страшный и абсолютно негативный, но как персонаж он вызывает интерес. Он лучше Наварро, это сто процентов. Я бы лучше смотрел весь сериал на него, чем на Наварро.</w:t>
      </w:r>
    </w:p>
    <w:p w14:paraId="67021C3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w:t>
      </w:r>
    </w:p>
    <w:p w14:paraId="5701BFA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Мне кажется, его зря так кокнули или не выставили как-то в лучшем свете, потому что он единственный как-то показывал, что лучше бы говорить типа жители Российской Федерации, а не русские. То, что это не прям национальность, а вот... То, что разный ты можешь быть человек, и бурят ты можешь быть русский. И вот он был единственный, а все остальные такие славяне типа были.</w:t>
      </w:r>
    </w:p>
    <w:p w14:paraId="79232B2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у кого какое отношение к есаулу?</w:t>
      </w:r>
    </w:p>
    <w:p w14:paraId="553C940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Мне не понравился.</w:t>
      </w:r>
    </w:p>
    <w:p w14:paraId="10077E0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Чем? Почему?</w:t>
      </w:r>
    </w:p>
    <w:p w14:paraId="0A7A8FD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Какой-то он слишком хладнокровный и как бы беспрекословный. То есть уже сразу любое убийство. Тот ему, Саблин, только полслова скажет: ну-ка, все, я за любой ажиотаж, ты же знаешь. Все, пошел, убил, залезал, пришел, опять все, я на все готов.</w:t>
      </w:r>
    </w:p>
    <w:p w14:paraId="1AECCE8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Непонятна мотивация у него.</w:t>
      </w:r>
    </w:p>
    <w:p w14:paraId="09BCA77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Гипертрофированный.</w:t>
      </w:r>
    </w:p>
    <w:p w14:paraId="2571CC4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Он хороший персонаж, но его мотивация подчиняться настолько беспрекословно, ничем не обособлена и не показана.</w:t>
      </w:r>
    </w:p>
    <w:p w14:paraId="19B5F11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А, не беспрекословно. И он тогда ему сказал, что иди завали этого, который скупщик, ничего там не бери, а пистолетик-то он взял.</w:t>
      </w:r>
    </w:p>
    <w:p w14:paraId="73EFF06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Два пистолета.</w:t>
      </w:r>
    </w:p>
    <w:p w14:paraId="56E582F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Но это скорее какой персонаж: положительный, отрицательный?</w:t>
      </w:r>
    </w:p>
    <w:p w14:paraId="3DDE33B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безусловно, отрицательный.</w:t>
      </w:r>
    </w:p>
    <w:p w14:paraId="1073DD1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Я бы сказал, отрицательный.</w:t>
      </w:r>
    </w:p>
    <w:p w14:paraId="47F55F6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Отрицательный персонаж. Кто еще нам запомнился?</w:t>
      </w:r>
    </w:p>
    <w:p w14:paraId="2B598DB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Мне Гулливер понравился. Потому что он тоже был какой-то клюквенный не рыжий ирландец с этой фигней на зубах. И как будто его просто выписали на... Как Александр Невский выписывает на свои фильмы этих списанных старых актеров, типа </w:t>
      </w:r>
      <w:proofErr w:type="spellStart"/>
      <w:r w:rsidRPr="009A1F5A">
        <w:rPr>
          <w:rFonts w:ascii="Franklin Gothic Book" w:hAnsi="Franklin Gothic Book" w:cs="Times New Roman"/>
          <w:sz w:val="24"/>
          <w:szCs w:val="24"/>
        </w:rPr>
        <w:t>Мэдсена</w:t>
      </w:r>
      <w:proofErr w:type="spellEnd"/>
      <w:r w:rsidRPr="009A1F5A">
        <w:rPr>
          <w:rFonts w:ascii="Franklin Gothic Book" w:hAnsi="Franklin Gothic Book" w:cs="Times New Roman"/>
          <w:sz w:val="24"/>
          <w:szCs w:val="24"/>
        </w:rPr>
        <w:t>, так и этого чувака, как его выписали из Ирландии, типа приезжай к нам на недельку, нам нужен типичный вот этот ирландец. И он просто по всем стереотипам с лютейшим переигрыванием это отыграл, и это просто была услада для глаз.</w:t>
      </w:r>
    </w:p>
    <w:p w14:paraId="259D9DA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Переигрывал ирландца, да? Еще кто-то запомнил ирландца? Запомнился он или нет?</w:t>
      </w:r>
    </w:p>
    <w:p w14:paraId="2AB543F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То есть глупо его как характер обсуждать. Просто вот.</w:t>
      </w:r>
    </w:p>
    <w:p w14:paraId="06FE2F9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скорее такой комичный персонаж получился?</w:t>
      </w:r>
    </w:p>
    <w:p w14:paraId="6074257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Нет, это пародийный персонаж, наверное. Сатирический, можно сказать. Но это мое мнение. Мнение одного человека.</w:t>
      </w:r>
    </w:p>
    <w:p w14:paraId="62CE4B3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кто, кто-то запомнился?</w:t>
      </w:r>
    </w:p>
    <w:p w14:paraId="1F28D9B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xml:space="preserve">. Но он весь фильм, очевидно, был </w:t>
      </w:r>
      <w:proofErr w:type="spellStart"/>
      <w:r w:rsidRPr="009A1F5A">
        <w:rPr>
          <w:rFonts w:ascii="Franklin Gothic Book" w:hAnsi="Franklin Gothic Book" w:cs="Times New Roman"/>
          <w:sz w:val="24"/>
          <w:szCs w:val="24"/>
        </w:rPr>
        <w:t>сайдкиком</w:t>
      </w:r>
      <w:proofErr w:type="spellEnd"/>
      <w:r w:rsidRPr="009A1F5A">
        <w:rPr>
          <w:rFonts w:ascii="Franklin Gothic Book" w:hAnsi="Franklin Gothic Book" w:cs="Times New Roman"/>
          <w:sz w:val="24"/>
          <w:szCs w:val="24"/>
        </w:rPr>
        <w:t>. И, честно говоря, мне понравился... он хорошо играл. Мне кажется, он был уместен как помощник. Он как юмористический персонаж, мне кажется, он лучше Наварро был, потому что он, я повторюсь, в какой, получается, в пятой серии, когда они к этому мяснику пришли, он открывает дверь типа: на тебя, свинья, и в морду ему. И я считаю, это было прям суперсмешно.</w:t>
      </w:r>
    </w:p>
    <w:p w14:paraId="7D35460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А, и в конце, как он там сказал: «удачной дороги в ад, сука» или что-то такое.</w:t>
      </w:r>
    </w:p>
    <w:p w14:paraId="7FCC60B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смешно было.</w:t>
      </w:r>
    </w:p>
    <w:p w14:paraId="5EA84FE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 он как бы такой сдержанный по отношению к главному герою. Он тоже кровожадная сволочь, но он такая более сдержанная, кровожадная и меньше тараканов в голове. Он, конечно, дважды предатель, но он, безусловно, преданный. И поэтому, он как бы то ли...</w:t>
      </w:r>
    </w:p>
    <w:p w14:paraId="7A0F67D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Дважды предатель, безусловно, преданный.</w:t>
      </w:r>
    </w:p>
    <w:p w14:paraId="3C1002D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 этом штука. Он предал кого? Он предал турков, он предал Гулливера. Правильно? Но он предан и вот этому главному герою.</w:t>
      </w:r>
    </w:p>
    <w:p w14:paraId="4D49DAA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почему он предан главному герою?</w:t>
      </w:r>
    </w:p>
    <w:p w14:paraId="25553B3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Потому что они русские.</w:t>
      </w:r>
    </w:p>
    <w:p w14:paraId="51CE6A7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Потому что русские. Скажите, пожалуйста, понятны ли причины, по которым главный герой и другие персонажи оказались в Константинополе?</w:t>
      </w:r>
    </w:p>
    <w:p w14:paraId="76D6AF1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Потому что они русские.</w:t>
      </w:r>
    </w:p>
    <w:p w14:paraId="2507119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Понятно, эмиграция.</w:t>
      </w:r>
    </w:p>
    <w:p w14:paraId="1B3AB5C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бежали они.</w:t>
      </w:r>
    </w:p>
    <w:p w14:paraId="365C910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Врангеля это бежит армия, всякая свора.</w:t>
      </w:r>
    </w:p>
    <w:p w14:paraId="1834651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почему именно Константинополь?</w:t>
      </w:r>
    </w:p>
    <w:p w14:paraId="2D16783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Транзит, потому что по пути в Дарданеллы. А как, из Черного моря нельзя выплыть иначе, кроме как через Константинополь. Возникает вопрос, почему Черное море? Потому что Крым – последняя база Белой гвардии.</w:t>
      </w:r>
    </w:p>
    <w:p w14:paraId="520DFE6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и Константинополь по сути большой торговый город, да, логично, что один из самых популярных маршрутов.</w:t>
      </w:r>
    </w:p>
    <w:p w14:paraId="7DE50F3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 он под оккупацией англичан.</w:t>
      </w:r>
    </w:p>
    <w:p w14:paraId="578525A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Так, основная причина какая?</w:t>
      </w:r>
    </w:p>
    <w:p w14:paraId="2A02DAA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Бегство.</w:t>
      </w:r>
    </w:p>
    <w:p w14:paraId="4A8A0D3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Бегство от кого?</w:t>
      </w:r>
    </w:p>
    <w:p w14:paraId="2D2A79D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От большевиков.</w:t>
      </w:r>
    </w:p>
    <w:p w14:paraId="5191B63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бегство от большевиков – это, собственно, основная причина. Почему они не могли остаться здесь?</w:t>
      </w:r>
    </w:p>
    <w:p w14:paraId="5E07B51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Им было страшно, потому что они остатки со старого режима, и мстительные большевики с ними расправятся.</w:t>
      </w:r>
    </w:p>
    <w:p w14:paraId="68BB29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 их бы убили.</w:t>
      </w:r>
    </w:p>
    <w:p w14:paraId="6F26389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Они противники, даже не столько, может быть, остатки, поскольку там остатки-то многие же в 20-е годы хорошо вписались, да? Это потом впоследствии уже там были, допустим, расстреляны в 30-е годы, но это другая история. Они воевали непосредственно с большевиками, убивали их, и поэтому вполне здесь могло быть и стать жертвами террора, и военных.</w:t>
      </w:r>
    </w:p>
    <w:p w14:paraId="28561C5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Главный герой-то воевал, а Екатерина-то не воевала. Почему она уехала?</w:t>
      </w:r>
    </w:p>
    <w:p w14:paraId="0A8A695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Может быть, у нее личная история, это первое. А второе, все-таки такие сферы деятельности, допустим, как проституция, они советской властью…</w:t>
      </w:r>
    </w:p>
    <w:p w14:paraId="7AF8BEE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Она проституткой стала там.</w:t>
      </w:r>
    </w:p>
    <w:p w14:paraId="33C0342E"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6F9E8C3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Это тоже вопрос. В Константинополе или там?</w:t>
      </w:r>
    </w:p>
    <w:p w14:paraId="3076336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в Константинополе, я думаю.</w:t>
      </w:r>
    </w:p>
    <w:p w14:paraId="41A0032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Она же баронесса была.</w:t>
      </w:r>
    </w:p>
    <w:p w14:paraId="32A633E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Она, наверное, побоялась раскулачивания.</w:t>
      </w:r>
    </w:p>
    <w:p w14:paraId="2D230A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Конечно, она раскулачивания боялась. Чего еще? У нее мужа убили, она осталась одна. Их и так начали раскулачивать, поэтому она убежала.</w:t>
      </w:r>
    </w:p>
    <w:p w14:paraId="34641B6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Такой вопрос, почему с голыми руками убежала и стала проституткой?</w:t>
      </w:r>
    </w:p>
    <w:p w14:paraId="7F7CC9F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Может, начали раскулачивать, а она уже просто бежала.</w:t>
      </w:r>
    </w:p>
    <w:p w14:paraId="715DBAE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Может, у нее контрабанду всю отобрали, которую она везла с собой, она осталась ни с чем, например. Как этот еврей.</w:t>
      </w:r>
    </w:p>
    <w:p w14:paraId="33D7778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ее муж был убит, она осталась одна, испугалась и эмигрировала в Константинополь.</w:t>
      </w:r>
    </w:p>
    <w:p w14:paraId="6C1025A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Может быть, она идейная противница тоже.</w:t>
      </w:r>
    </w:p>
    <w:p w14:paraId="4281E57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Может быть, идейная противница. Это было непонятно. Хорошо. Скажите, пожалуйста, а в двух словах как можно охарактеризовать жизнь героев в эмиграции?</w:t>
      </w:r>
    </w:p>
    <w:p w14:paraId="0C4DDAA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Плохая.</w:t>
      </w:r>
    </w:p>
    <w:p w14:paraId="21C933B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Плохая, одним словом. Еще какая?</w:t>
      </w:r>
    </w:p>
    <w:p w14:paraId="3ED2F76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Тяжелая.</w:t>
      </w:r>
    </w:p>
    <w:p w14:paraId="3E69520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Несправедливая.</w:t>
      </w:r>
    </w:p>
    <w:p w14:paraId="697BBD5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Притесненная.</w:t>
      </w:r>
    </w:p>
    <w:p w14:paraId="4B1A94C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У кого-то очень даже замечательная.</w:t>
      </w:r>
    </w:p>
    <w:p w14:paraId="55CB8E8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Дискриминированная.</w:t>
      </w:r>
    </w:p>
    <w:p w14:paraId="7D26EBB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Суровая.</w:t>
      </w:r>
    </w:p>
    <w:p w14:paraId="592E9BA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Что говорит о том, что жизнь вот такая плохая, тяжелая, несправедливая, суровая? Какие факты?</w:t>
      </w:r>
    </w:p>
    <w:p w14:paraId="6C17634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То, что их притесняли даже по профессиям, не давали работать.</w:t>
      </w:r>
    </w:p>
    <w:p w14:paraId="5849CCA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 Притеснение по профессиям.</w:t>
      </w:r>
    </w:p>
    <w:p w14:paraId="223C0AF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Жизнь в бараке в этом.</w:t>
      </w:r>
    </w:p>
    <w:p w14:paraId="747C79D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Жизнь в бараке.</w:t>
      </w:r>
    </w:p>
    <w:p w14:paraId="665B397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Невозможность сделать документы.</w:t>
      </w:r>
    </w:p>
    <w:p w14:paraId="54B7AC7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Обсчитывали на рынке, показали.</w:t>
      </w:r>
    </w:p>
    <w:p w14:paraId="2561551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w:t>
      </w:r>
    </w:p>
    <w:p w14:paraId="220900E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В целом отношение всех там турков…</w:t>
      </w:r>
    </w:p>
    <w:p w14:paraId="4E73AF2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Не давали легализоваться, интеграцию тут получить.</w:t>
      </w:r>
    </w:p>
    <w:p w14:paraId="4714195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Работать даже не устроиться грузчиком в этот порт.</w:t>
      </w:r>
    </w:p>
    <w:p w14:paraId="691D80E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Такая дискриминация по национальному признаку даже. Хорошо.</w:t>
      </w:r>
    </w:p>
    <w:p w14:paraId="2BE6739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Национализм.</w:t>
      </w:r>
    </w:p>
    <w:p w14:paraId="42ED034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Давайте попробуем вспомнить основные поворотные события, ключевые события сериала.</w:t>
      </w:r>
    </w:p>
    <w:p w14:paraId="19A3A71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Первое – это как раз таки, когда он защитил проститутку, из-за чего началась эта вся заварушка. Потом протест турков, которые ему ответили за это.</w:t>
      </w:r>
    </w:p>
    <w:p w14:paraId="364CFCB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 Что меняет в сюжете? Защитил проститутку – все, пошел фильм, да? Это бы не было, как сказал Дима, ничего бы, и фильм был бы другой.</w:t>
      </w:r>
    </w:p>
    <w:p w14:paraId="42879B2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Что-то другое, да, было бы.</w:t>
      </w:r>
    </w:p>
    <w:p w14:paraId="6758C4A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w:t>
      </w:r>
    </w:p>
    <w:p w14:paraId="537CC9B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То, что отобрали золото у Саблина Появилась мотивация, зачем ему в эту заварушку вписываться.</w:t>
      </w:r>
    </w:p>
    <w:p w14:paraId="7553D1F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Саблин привлекает к себе главного героя. И у них начинается вот эта совместная деятельность, которая приводит к тому, что он переодевается буквально.</w:t>
      </w:r>
    </w:p>
    <w:p w14:paraId="2BAAD2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Но сначала Саблин просто начинает подминать под себя город. Он договаривается с миграционным инспектором за процент, что он будет из русских богатых убивать эти бриллианты. И Гулливера же тоже он же сначала, как его, погасил, не Нератов этот.</w:t>
      </w:r>
    </w:p>
    <w:p w14:paraId="534987D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Саблин начинает такой наматывать клубок этих взаимоотношений, да? Еще что?</w:t>
      </w:r>
    </w:p>
    <w:p w14:paraId="46EDA07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Как раз таки момент, когда Нератов подхватывает. Когда все-таки тот его из тюрьмы вытащил, и тот все-таки начал на него работать. И впоследствии даже занял его место, Саблина этого.</w:t>
      </w:r>
    </w:p>
    <w:p w14:paraId="2530FE9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эта дружба, не дружба, а как это сказать, взаимоотношения какие-то, деловые, бизнес, деловые взаимоотношения. Еще.</w:t>
      </w:r>
    </w:p>
    <w:p w14:paraId="63A4DEF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 Нератов становится главным типа русской мафии.</w:t>
      </w:r>
    </w:p>
    <w:p w14:paraId="470BB02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Может быть, какие-то диалоги, которые запомнились, которые тоже поменяли сюжет. Что-то сказали такое, что потом сюжетная линия пошла в другую сторону. Когда герой, там, принимает решение о каких-то дальнейших действиях.</w:t>
      </w:r>
    </w:p>
    <w:p w14:paraId="2672C2D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Когда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xml:space="preserve"> предает ирландцев в угоду русским.</w:t>
      </w:r>
    </w:p>
    <w:p w14:paraId="1BAA25D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И когда мы будем типа русского убил, тогда и это. Русский за турка. Типа один убивает если русского, то убивают турка. А если турок убивает русского, то убивают турка. Тоже как бы какой-то закон. Когда был погром.</w:t>
      </w:r>
    </w:p>
    <w:p w14:paraId="697ACAF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Давайте попробуем понять, какие основные ценности поднимаются в этом сериале.</w:t>
      </w:r>
    </w:p>
    <w:p w14:paraId="26C8B34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Сплочение.</w:t>
      </w:r>
    </w:p>
    <w:p w14:paraId="7C9387C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Сплоченность русского народа.</w:t>
      </w:r>
    </w:p>
    <w:p w14:paraId="42CDED2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Сплочение.</w:t>
      </w:r>
    </w:p>
    <w:p w14:paraId="71110DF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Православие.</w:t>
      </w:r>
    </w:p>
    <w:p w14:paraId="3650F00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Православие.</w:t>
      </w:r>
    </w:p>
    <w:p w14:paraId="5A14303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 так она что-то не особо раскрыта, </w:t>
      </w:r>
      <w:proofErr w:type="spellStart"/>
      <w:r w:rsidRPr="009A1F5A">
        <w:rPr>
          <w:rFonts w:ascii="Franklin Gothic Book" w:hAnsi="Franklin Gothic Book" w:cs="Times New Roman"/>
          <w:sz w:val="24"/>
          <w:szCs w:val="24"/>
        </w:rPr>
        <w:t>темка</w:t>
      </w:r>
      <w:proofErr w:type="spellEnd"/>
      <w:r w:rsidRPr="009A1F5A">
        <w:rPr>
          <w:rFonts w:ascii="Franklin Gothic Book" w:hAnsi="Franklin Gothic Book" w:cs="Times New Roman"/>
          <w:sz w:val="24"/>
          <w:szCs w:val="24"/>
        </w:rPr>
        <w:t xml:space="preserve"> мелькает, и…</w:t>
      </w:r>
    </w:p>
    <w:p w14:paraId="538A0C9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Но все с крестом ходят.</w:t>
      </w:r>
    </w:p>
    <w:p w14:paraId="7210C9B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Православие? В конце Серафиму отпевать не хотели, что она крест с себя сняла.</w:t>
      </w:r>
    </w:p>
    <w:p w14:paraId="0916CC9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Не, а че, в чем плюсы, там, православие, не православие?</w:t>
      </w:r>
    </w:p>
    <w:p w14:paraId="4AB4952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не плюсы, это типа то, что твоя характеристика, то есть что делает вас всех типа группой этих вот. Вы русские, вы православные. Не обязательно хорошо или плохо к этому относиться, это то, как тебя воспринимают другие, эти турки.</w:t>
      </w:r>
    </w:p>
    <w:p w14:paraId="0CCAC52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Сплочение, православие. Еще какие ценности?</w:t>
      </w:r>
    </w:p>
    <w:p w14:paraId="59F9FD5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Видимо, взаимовыручка какая-то.</w:t>
      </w:r>
    </w:p>
    <w:p w14:paraId="66782DA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Взаимовыручка. Еще что?</w:t>
      </w:r>
    </w:p>
    <w:p w14:paraId="2B7CF52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Какая-нибудь стойкость, выживаемость.</w:t>
      </w:r>
    </w:p>
    <w:p w14:paraId="73D4BE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Жертвование собой ради другого. Сколько было моментов, когда они друг за друга типа обменивались, так скажем, и просили друг за друга что там.</w:t>
      </w:r>
    </w:p>
    <w:p w14:paraId="438C6C2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какие?</w:t>
      </w:r>
    </w:p>
    <w:p w14:paraId="7D1E66F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Готовность помочь. Справедливость, долг.</w:t>
      </w:r>
    </w:p>
    <w:p w14:paraId="126003A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Решительность.</w:t>
      </w:r>
    </w:p>
    <w:p w14:paraId="087981F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Сейчас будем голосовать. Много накидали, вы же все по-разному это воспринимаете, поэтому как вы, каждый из вас это увидел. Можно голосовать много раз, потому что тем-то много и ценностей тоже много. Кто увидел то, что в этом фильме показана такая основная ценность, как сплочение.</w:t>
      </w:r>
    </w:p>
    <w:p w14:paraId="387C18E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Основное? Мы сейчас одну типа хотим?</w:t>
      </w:r>
    </w:p>
    <w:p w14:paraId="0BD441E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Не-не-не, их может быть несколько. 8 человек. Православие. Прямо показано. 7 человек. Взаимовыручка. Раз, два, три, четыре, пять, шесть. Не уверены – не голосуйте. Стойкость. Жертвование собой ради других. Раз, два. Готовность помогать другим. Раз, два. Справедливость. Долг. Раз, два, три, четыре. Решительность как ценность. Раз, два, три, четыре, пять, шесть. Значит, смотрите, у нас побеждает это сплочение, первое место. Второе – это тема православия. И третье место – это взаимовыручка, жертвование собой, готовность помогать и решительность. Почему вот это сплочение – это как бы ключевая ценность, которую нам показали?</w:t>
      </w:r>
    </w:p>
    <w:p w14:paraId="68F097D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Это надо у создателей спросить, зачем они…</w:t>
      </w:r>
    </w:p>
    <w:p w14:paraId="70FE5FBB"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69AB8B7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Почему вы это увидели?</w:t>
      </w:r>
    </w:p>
    <w:p w14:paraId="7511F18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Потому что оставалось только на стенах писать.</w:t>
      </w:r>
    </w:p>
    <w:p w14:paraId="4C6BA2B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этому было уделено много внимания, да?</w:t>
      </w:r>
    </w:p>
    <w:p w14:paraId="584DCB8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3B84CDD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Этому посвящен сериал.</w:t>
      </w:r>
    </w:p>
    <w:p w14:paraId="70DA3B0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 конце прям открыто. Ты думаешь, много тем, а в конце тебе просто вот основную тему.</w:t>
      </w:r>
    </w:p>
    <w:p w14:paraId="7F1747AB"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Православие. Почему вы считали, что нам хотят православие показать как основную ценность?</w:t>
      </w:r>
    </w:p>
    <w:p w14:paraId="3B2559F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Потому что главный герой просит Бога за всех, потому что везде от церкви кресты, потому что все буквально говорят: ты православный, они православные, потому что герои там ходят между собой и говорят, что мы там тоже все православные, мы же православные.</w:t>
      </w:r>
    </w:p>
    <w:p w14:paraId="22F83EE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Причем что самое интересное, вызывает, просто это так заметка на полях, надо будет поинтересоваться социологическими данными по поводу того, насколько православие в среде белой эмиграции, прям от него они так перлись и тащились. Потому что, если задуматься, там же очень много было действительно в белой эмиграции разных тоже эсеров каких-нибудь, атеистов, короче говоря, элементарно. Это же была модная тема на тот момент очень. Атеизм, оккультизм. В общем, это православие именно в таком виде, что прямо они все крестились, тоже под вопросом поставить. Если это современное такое прочтение, показать, что эта белая гвардия – все как бы такие были. Сомнение вызывает, да.</w:t>
      </w:r>
    </w:p>
    <w:p w14:paraId="2892014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Как раз показывают нам, как они шли, да, за Бога, Царя и Отечество.</w:t>
      </w:r>
    </w:p>
    <w:p w14:paraId="0447E71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 это было как бы официально. Они же тоже эти, белые-то, они же были… февральскую революцию поддерживали в значительной степени.</w:t>
      </w:r>
    </w:p>
    <w:p w14:paraId="5578750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 дальше у нас такие ценности, как взаимовыручка, жертвование собой, готовность помочь и решительность. Почему, собственно говоря, это у нас заняло третье место, на чем основывается ваше предложение?</w:t>
      </w:r>
    </w:p>
    <w:p w14:paraId="092F79E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Было много сцен, где они ради другого человека собой жертвовали. Когда Нератов пришел просить, сначала говорит: помогите, я напишу признание и сяду в тюрьму, что я убил этого Омара. Потом что медсестра пришла тоже, там, под угрозой убийства и всего на свете. И за доктора пришли же тоже просить, этот Нератов сам. Много таких этих было. Саблин умер за сестру. В каждой серии была просто какая-то сцена, где один ради другого просто был готов умереть или сесть в тюрьму.</w:t>
      </w:r>
    </w:p>
    <w:p w14:paraId="7D65126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этому посвящено достаточно много сюжетов, да, этой теме, и поэтому складывается такое впечатление. Я сейчас вас попрошу написать на листочках. Исходя из того, что было показано в сериале, продолжите, пожалуйста, фразу. Судьба человека, оказавшегося вдали от Родины, заключается в том, что...</w:t>
      </w:r>
    </w:p>
    <w:p w14:paraId="2980A23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Надо сочинение писать?</w:t>
      </w:r>
    </w:p>
    <w:p w14:paraId="46DBB78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Не-не-не. Фразу одну, там, напишите. Сочинение не надо. Сергей, прочитайте.</w:t>
      </w:r>
    </w:p>
    <w:p w14:paraId="761C7B9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Я написал, что ему будет нелегко там жить.</w:t>
      </w:r>
    </w:p>
    <w:p w14:paraId="3DBDA5D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Давайте, Дмитрий.</w:t>
      </w:r>
    </w:p>
    <w:p w14:paraId="2F8F4707" w14:textId="156C122D"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Я написал в том, что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 xml:space="preserve"> вернуться обратно.</w:t>
      </w:r>
    </w:p>
    <w:p w14:paraId="26A493F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я тоже решил сценаристам подыграть. Судьба человека, который вдали от Родины, заключается в том, чтобы сделать все, чтобы туда вернуться.</w:t>
      </w:r>
    </w:p>
    <w:p w14:paraId="12CC211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Вернуться куда?</w:t>
      </w:r>
    </w:p>
    <w:p w14:paraId="3C1E9DC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На Родину.</w:t>
      </w:r>
    </w:p>
    <w:p w14:paraId="7D9822D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написал, что его не ждут там, где он оказался, и он погибнет или будет жить в убожестве.</w:t>
      </w:r>
    </w:p>
    <w:p w14:paraId="507CEDB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Состоит в том, чтобы сплотиться с бывшими соотечественниками и по возможности вернуться.</w:t>
      </w:r>
    </w:p>
    <w:p w14:paraId="63B76EA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Максим, что у вас получилось?</w:t>
      </w:r>
    </w:p>
    <w:p w14:paraId="0F1CBDD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Терпеть принижение и несчастья.</w:t>
      </w:r>
    </w:p>
    <w:p w14:paraId="5CAC557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Он всегда будет чужим. Даже бы язык выучил, получил бы паспорт, он всегда будет русским. Он не сможет. Его не будут всегда воспринимать своим.</w:t>
      </w:r>
    </w:p>
    <w:p w14:paraId="5A56DCE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Оскар, у вас что?</w:t>
      </w:r>
    </w:p>
    <w:p w14:paraId="5165E96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Судьба заключается в том, что он будет страдать, пока не вернется обратно.</w:t>
      </w:r>
    </w:p>
    <w:p w14:paraId="4DB8F46E"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Скажите, пожалуйста, насколько хорошо в сериале раскрыта тема утраты достоинства вдали от Родины? Мы будем оценивать это по десятибалльной шкале…</w:t>
      </w:r>
    </w:p>
    <w:p w14:paraId="4B86072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10.</w:t>
      </w:r>
    </w:p>
    <w:p w14:paraId="6FCCA81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Где 10 – эта тема раскрыта идеально, 1 – тема не раскрыта вообще. Давайте, Дим, значит, 10.</w:t>
      </w:r>
    </w:p>
    <w:p w14:paraId="195AA85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10 из 10.</w:t>
      </w:r>
    </w:p>
    <w:p w14:paraId="45FA08C5"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Никита.</w:t>
      </w:r>
    </w:p>
    <w:p w14:paraId="242F599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8.</w:t>
      </w:r>
    </w:p>
    <w:p w14:paraId="478DB30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То есть насколько человек теряет достоинство, когда он...</w:t>
      </w:r>
    </w:p>
    <w:p w14:paraId="2219E8F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 насколько человек потерял достоинство, покинув Родину.</w:t>
      </w:r>
    </w:p>
    <w:p w14:paraId="570B01E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Сложно. Давайте 7.</w:t>
      </w:r>
    </w:p>
    <w:p w14:paraId="5C54E14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5.</w:t>
      </w:r>
    </w:p>
    <w:p w14:paraId="3F52F28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Я бы сказал, 4 из 10.</w:t>
      </w:r>
    </w:p>
    <w:p w14:paraId="6C2FE6E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Ноль.</w:t>
      </w:r>
    </w:p>
    <w:p w14:paraId="04BB454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6 пусть будет.</w:t>
      </w:r>
    </w:p>
    <w:p w14:paraId="1F5C8DC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7.</w:t>
      </w:r>
    </w:p>
    <w:p w14:paraId="3CB7E9D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Собственно говоря, почему 10, Дим? На чем вы основывались?</w:t>
      </w:r>
    </w:p>
    <w:p w14:paraId="769332D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Я основываюсь на сериале, насколько сильно там были унижены русские. Все, у меня больше нет аргументов. Я только основываюсь на этом. Это не мой человеческий фактор. Я же по сериалу отвечаю. Если бы меня спросили по жизни, я бы ответил по-другому. Учитывая по сериалу, 10 из 10.</w:t>
      </w:r>
    </w:p>
    <w:p w14:paraId="08139DA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Кто еще поставил высокую оценку? Почему получилась высокая оценка? На чем она основана?</w:t>
      </w:r>
    </w:p>
    <w:p w14:paraId="7395020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На контрасте, потому что на самом-то деле основная масса, если брать как бы обычный люд, то они особо-то достоинства не потеряли. Что в понимании потерять достоинство? Что к тебе просто плохо относятся или ты как-то под них прогибаешься? Просто очень много показывают этих проституток, это одни из главных, так сказать, второстепенных героев. И как бы на контрасте с ними, да, они там потеряли достоинство, они пошли на панель, чтобы прокормиться. Но других как бы много было, которые просто свою линию гнули, типа доктора этого и обычный люд, они же никак там, ноги не целовали на улице, они просто жили в бараке, фигово жили, но они ни под кого не прогибались.</w:t>
      </w:r>
    </w:p>
    <w:p w14:paraId="367C0DB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помимо проституток тут и офицеры, да, пусть они как бы типа якобы, можно сказать, и как бы русским людям помогают. Но все равно показано, что они бандиты. Их там и называют бандами. То есть русские офицеры стали бандитами. Это тоже, наверное, утрата в каком-то смысле достоинства.</w:t>
      </w:r>
    </w:p>
    <w:p w14:paraId="502684B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у нас есть Николай, который ноль поставил.</w:t>
      </w:r>
    </w:p>
    <w:p w14:paraId="70BF120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Может быть, я просто неправильно оценил ситуацию. Просто да, можно я дам комментарий. Я считаю так, что по умолчанию у этих людей, которые оказались в сериале, этого достоинства нет, просто ноль. Я не понимаю, почему оно должно быть. Сериал не утруждается мне, чтобы показать, что оно у них есть. Честно, как-то, не знаю, не почувствовал я, что у них есть прям такое какое-то супер-мега-достоинство, которое они могли постыдно потерять в этом сериале. И поэтому я считаю, что как бы…</w:t>
      </w:r>
    </w:p>
    <w:p w14:paraId="6D23D92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Невозможно потерять то, чего нет.</w:t>
      </w:r>
    </w:p>
    <w:p w14:paraId="134DBC8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 И это не их вина, это просто сериал мне, видимо, не показал.</w:t>
      </w:r>
    </w:p>
    <w:p w14:paraId="284746EA"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Но есть промежуточные какие-то значение. Сергей, я не помню, какую оценку вы поставили, но…</w:t>
      </w:r>
    </w:p>
    <w:p w14:paraId="517842B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6, по-моему, я сам не особо запоминал эту оценку.</w:t>
      </w:r>
    </w:p>
    <w:p w14:paraId="0DA554A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Неважно. Про достоинство.</w:t>
      </w:r>
    </w:p>
    <w:p w14:paraId="1AAD7E8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Я тоже соглашусь со многими, что там не каждый свое достоинство какое-то потерял. Потому что пусть те же там солдаты, которые стали бандитами, любой человек мог стать бандитом. В чем достоинство, что ты солдат? Это просто так государство решило, что солдат. Когда пришли полицейские всех забирать, и они же одного убили. А он же не сказал, где тот же Нератов, где вообще вот эти все их главари. И опять же тоже нам всем непонятно, где они всегда в таких ситуациях. Они только в тех ситуациях, когда они сами почти кого-то убили. Как убивают их людей – их никогда нет. Такие себе ребята. В общем, поэтому я не считаю, что там прям вообще у всех потеря достоинства.</w:t>
      </w:r>
    </w:p>
    <w:p w14:paraId="0CDB140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У нас потеря достоинства – это только у нас кто? Женщины, которые стали проститутками. Мы как-то можем оправдать их поступок? Потеря ли это достоинства?</w:t>
      </w:r>
    </w:p>
    <w:p w14:paraId="4B9BF90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не считаю, что они прям теряют достоинство.</w:t>
      </w:r>
    </w:p>
    <w:p w14:paraId="39AC788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Не, оправдать-то можно, нечего есть, вот они и идут.</w:t>
      </w:r>
    </w:p>
    <w:p w14:paraId="289797E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Но они и на Родине идут в проститутки, что тут говорить.</w:t>
      </w:r>
    </w:p>
    <w:p w14:paraId="5AAA29E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Баронессы.</w:t>
      </w:r>
    </w:p>
    <w:p w14:paraId="4D15EE8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Ну и баронессы идут в проститутки.</w:t>
      </w:r>
    </w:p>
    <w:p w14:paraId="5D6CEE6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Баронессы, правда, скорее всего, идут.</w:t>
      </w:r>
    </w:p>
    <w:p w14:paraId="3702260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Понятно. Слушайте, зашел разговор про офицеров. Мы их не обсуждали. Собственно говоря, там ярких личностей-то из офицеров не было. Но такой был, скажем собирательный образ военных. Как вы их восприняли? Это какой герой? Это положительный, отрицательный? Как-то удалось прорисовать собирательный образ вот этого военного или нет?</w:t>
      </w:r>
    </w:p>
    <w:p w14:paraId="6879C11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это статисты.</w:t>
      </w:r>
    </w:p>
    <w:p w14:paraId="21F28F4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Верные собачки.</w:t>
      </w:r>
    </w:p>
    <w:p w14:paraId="716FD93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Их вообще не раскрыли.</w:t>
      </w:r>
    </w:p>
    <w:p w14:paraId="6AED93F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Клишированный достаточно этот белый офицер.</w:t>
      </w:r>
    </w:p>
    <w:p w14:paraId="3753059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Маузер.</w:t>
      </w:r>
    </w:p>
    <w:p w14:paraId="070A19A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Корнет Оболенский, налейте вина.</w:t>
      </w:r>
    </w:p>
    <w:p w14:paraId="298693B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Водка в конце.</w:t>
      </w:r>
    </w:p>
    <w:p w14:paraId="2ADE16A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Сами на все готовы, ничего не знают, что делать. Нужен командир.</w:t>
      </w:r>
    </w:p>
    <w:p w14:paraId="25187EA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 сами пришли и говорят типа: командуй нами. Ничего сами, да, действительно, не могут.</w:t>
      </w:r>
    </w:p>
    <w:p w14:paraId="37BEBE8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Но в итоге никаких сцен-то громких с ними не показали, в чем они участвовали вообще. Вот он, грубо говоря, да, взял их под командование, как будто там их было куча. Но их показали пару раз, они у входа там вдесятером стоят, и все. То есть они не принимали участия в каких-то...</w:t>
      </w:r>
    </w:p>
    <w:p w14:paraId="2BA02B4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Но они потом эпично отыграли трупов.</w:t>
      </w:r>
    </w:p>
    <w:p w14:paraId="3AA9A57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Да, единственное, что с ними единственная сцена – это просто когда их в конце расстреляли. А что с ними по итогу, непонятно. Такое громкое было заявление, когда они пришли толпой и говорят: мы хотим, чтобы вы были командиром, командуйте нами. И все, и просто растворились по сериалу дальше, пока их не убили.</w:t>
      </w:r>
    </w:p>
    <w:p w14:paraId="193D186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не удалось сформировать никакого достаточно внятного образа, да, этих офицеров. А удалось ли сформировать внятный образ бандитов? Кого там можно назвать бандитами?</w:t>
      </w:r>
    </w:p>
    <w:p w14:paraId="57DCEE6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А каких бандитов? Наших или не наших?</w:t>
      </w:r>
    </w:p>
    <w:p w14:paraId="51B36D0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Вот. Вопрос.</w:t>
      </w:r>
    </w:p>
    <w:p w14:paraId="6B6A0CB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А в чем бандитизм опять же? Их так позиционировали, но по факту они же там не грабили просто какие-то лавки, они не воровали, они не убивали ради наживы. По сути весь сериал построен на то, что хоть и называют их бандитами, но по факту происходят какие-то сражения просто на почве того, что одни защищают своих, другие – своих, и все.</w:t>
      </w:r>
    </w:p>
    <w:p w14:paraId="5E77AA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Сила вне закона.</w:t>
      </w:r>
    </w:p>
    <w:p w14:paraId="2FC70E1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 но это справедливо до того момента, пока они не начинают получать 50% от борделей, ресторана, что там все вместе. Это уже ОПГ.</w:t>
      </w:r>
    </w:p>
    <w:p w14:paraId="0274F249"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Один из слоганов сериала звучит так: «Без Родины нет будущего». Исходя из того, что было показано в сериале, вы лично согласны или нет с этим слоганом? Поднимите руку, кто согласен.</w:t>
      </w:r>
    </w:p>
    <w:p w14:paraId="5B7F912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Исходя из сериала, точно так вырисовывается.</w:t>
      </w:r>
    </w:p>
    <w:p w14:paraId="47EFFBE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Мы только к сериалу, только смотрим сериал. Без Родины нет будущего. Два, три, четыре, пять, шесть человек. А теперь лично вы согласны или нет с этим слоганом?</w:t>
      </w:r>
    </w:p>
    <w:p w14:paraId="5C9EC38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Без Родины, как в месте, где ты находишься сейчас, или в месте, где ты родился когда-то?</w:t>
      </w:r>
    </w:p>
    <w:p w14:paraId="51BEDA6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Не в России, короче.</w:t>
      </w:r>
    </w:p>
    <w:p w14:paraId="21CD26D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Короче говоря, да. Вот мы родились в России, а теперь мы где-то не в России.</w:t>
      </w:r>
    </w:p>
    <w:p w14:paraId="5656D66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Постоянно же люди переезжают.</w:t>
      </w:r>
    </w:p>
    <w:p w14:paraId="5C6BE2E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скажу, что в большей мере я согласен с этим утверждением.</w:t>
      </w:r>
    </w:p>
    <w:p w14:paraId="31ED1F5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Нет, но если бы это было утверждение справедливого, тогда бы люди жили бы где-нибудь, вся человеческая популяция в пределах Африки, там, в Эфиопии, где люди появились, не разрасталась. Но постоянно же кто-то куда-то переезжает.</w:t>
      </w:r>
    </w:p>
    <w:p w14:paraId="70D95CB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 буду вас провоцировать, философский вопрос на самом деле, требующий такого длительного обсуждения. Хорошо. Давайте мы немножко поговорим про актеров. Буквально, мы уже с вами протянули время, но давайте 10 минут, ладно? И про актеров, и все. В целом понравилась или нет игра актеров? В целом?</w:t>
      </w:r>
    </w:p>
    <w:p w14:paraId="5DC6FD8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В целом, да.</w:t>
      </w:r>
    </w:p>
    <w:p w14:paraId="35F9C3B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49D5435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w:t>
      </w:r>
    </w:p>
    <w:p w14:paraId="1585BCA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скажу 50 на 50.</w:t>
      </w:r>
    </w:p>
    <w:p w14:paraId="46A3D85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давайте оценим по десятибалльной шкале, а потом объясним, почему такая оценка. Очень быстро. Дим, 10 – понравилось, а 1 – нет.</w:t>
      </w:r>
    </w:p>
    <w:p w14:paraId="16AE805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Давайте 6.</w:t>
      </w:r>
    </w:p>
    <w:p w14:paraId="3F7EF03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Я 9.</w:t>
      </w:r>
    </w:p>
    <w:p w14:paraId="03D30B1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5.</w:t>
      </w:r>
    </w:p>
    <w:p w14:paraId="525D03F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7–8.</w:t>
      </w:r>
    </w:p>
    <w:p w14:paraId="556CE9D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10.</w:t>
      </w:r>
    </w:p>
    <w:p w14:paraId="4E53231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8.</w:t>
      </w:r>
    </w:p>
    <w:p w14:paraId="6676D2B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8.</w:t>
      </w:r>
    </w:p>
    <w:p w14:paraId="777FC09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2:</w:t>
      </w:r>
      <w:r w:rsidRPr="009A1F5A">
        <w:rPr>
          <w:rFonts w:ascii="Franklin Gothic Book" w:hAnsi="Franklin Gothic Book" w:cs="Times New Roman"/>
          <w:sz w:val="24"/>
          <w:szCs w:val="24"/>
        </w:rPr>
        <w:t xml:space="preserve"> 9.</w:t>
      </w:r>
    </w:p>
    <w:p w14:paraId="7B0CBE4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Прям таких совсем негативных оценок нет. Давайте что нам понравилось в игре актеров?</w:t>
      </w:r>
    </w:p>
    <w:p w14:paraId="32EC2D5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Не было совсем каких-то раздражающих, которые там... Плохой игры не было откровенной.</w:t>
      </w:r>
    </w:p>
    <w:p w14:paraId="2993449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Была, но это… Все, кто играл турок, они были хороши, у меня такое впечатление.</w:t>
      </w:r>
    </w:p>
    <w:p w14:paraId="11BADEE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Мне кажется, что главврач переигрывал тоже в моментах.</w:t>
      </w:r>
    </w:p>
    <w:p w14:paraId="4905DE1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Главврач, да как будто там демонизирован был даже больше, чем какие-то миграционные эти.</w:t>
      </w:r>
    </w:p>
    <w:p w14:paraId="01251B1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сам не понимал типа, за что так с ним. К нему подошел этот чувак, показывается дырки, он такой…</w:t>
      </w:r>
    </w:p>
    <w:p w14:paraId="078C8D2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в чем его это переигрывание заключалось, главного врача?</w:t>
      </w:r>
    </w:p>
    <w:p w14:paraId="360F140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Не знаю. Порой какие-то выпученные глаза, какой-то перекошенный рот у него. Как-то моментами прям – ну куда?</w:t>
      </w:r>
    </w:p>
    <w:p w14:paraId="7B809BE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Излишне казалось.</w:t>
      </w:r>
    </w:p>
    <w:p w14:paraId="0FEB0F5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обычно, обычно не бывает людей прям исключительно злых. Всегда это такое балансирование. А он как будто искренне верит и упивается тем, что он говнюк. Я гад, и мне это нравится.</w:t>
      </w:r>
    </w:p>
    <w:p w14:paraId="47B77B0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 ничего ты мне не сделаешь. Смотри, меня из тюрьмы выпустили.</w:t>
      </w:r>
    </w:p>
    <w:p w14:paraId="64F89FC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Как-будто для врача это в принципе слишком жестокая роль. Там были миграционные политики, были эти полковники, но он все равно как будто прям зло во плоти.</w:t>
      </w:r>
    </w:p>
    <w:p w14:paraId="3115768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Он больше зло, чем врач.</w:t>
      </w:r>
    </w:p>
    <w:p w14:paraId="1F70AA2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А так часто бывает. Он же резал эту женщину, там шрамы ей оставлял.</w:t>
      </w:r>
    </w:p>
    <w:p w14:paraId="403B775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 это не очень раскрыто просто было.</w:t>
      </w:r>
    </w:p>
    <w:p w14:paraId="445E767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Давайте тогда мы, собственно говоря, кого-то за актерскую игру выделим, кто хорошо играл и кто прям очень плохо.</w:t>
      </w:r>
    </w:p>
    <w:p w14:paraId="76F4552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скажу, что Шилов и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xml:space="preserve">, мое мнение, что этот Шахов, Шилов и </w:t>
      </w:r>
      <w:proofErr w:type="spellStart"/>
      <w:r w:rsidRPr="009A1F5A">
        <w:rPr>
          <w:rFonts w:ascii="Franklin Gothic Book" w:hAnsi="Franklin Gothic Book" w:cs="Times New Roman"/>
          <w:sz w:val="24"/>
          <w:szCs w:val="24"/>
        </w:rPr>
        <w:t>Кирпит</w:t>
      </w:r>
      <w:proofErr w:type="spellEnd"/>
      <w:r w:rsidRPr="009A1F5A">
        <w:rPr>
          <w:rFonts w:ascii="Franklin Gothic Book" w:hAnsi="Franklin Gothic Book" w:cs="Times New Roman"/>
          <w:sz w:val="24"/>
          <w:szCs w:val="24"/>
        </w:rPr>
        <w:t xml:space="preserve"> – они играли хорошо.</w:t>
      </w:r>
    </w:p>
    <w:p w14:paraId="1672A3E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А на мой взгляд, этот играл хорошо, который брат с сестрой.</w:t>
      </w:r>
    </w:p>
    <w:p w14:paraId="4707021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Нет, давайте я... Я уже запуталась во всех фамилиях. Я, честно говоря, их не очень все хорошо знаю. То есть нам понравился главный герой.</w:t>
      </w:r>
    </w:p>
    <w:p w14:paraId="72E78A5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Главный герой. Боксер. И брат с сестрой.</w:t>
      </w:r>
    </w:p>
    <w:p w14:paraId="37B2F39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Мне сестра как-то не очень понравилась. Она вроде как такой божий одуванчик, а в игре актерской для меня всегда лукавство какое-то игралось. И она вроде такая: бог, бог, вот это все, а в этот момент какая-то, не знаю, лисица хитрая немного, именно в чьем лице читается. Это именно не к персонажу как будто, а именно к актеру претензии у меня.</w:t>
      </w:r>
    </w:p>
    <w:p w14:paraId="673896F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А в чем вам понравилась игра главного героя, боксера и брата с сестрой, давайте так называть?</w:t>
      </w:r>
    </w:p>
    <w:p w14:paraId="01036B4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Просто веришь. Он органичный. Он вписывается. Я верю, что ты – это ты. А не ты – это актер перед камерой, который читает реплики по сценарию.</w:t>
      </w:r>
    </w:p>
    <w:p w14:paraId="7B37407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Он вжился в роль.</w:t>
      </w:r>
    </w:p>
    <w:p w14:paraId="11B0B527"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Вжился в роль.</w:t>
      </w:r>
    </w:p>
    <w:p w14:paraId="432266B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Живет ей. Веришь ему.</w:t>
      </w:r>
    </w:p>
    <w:p w14:paraId="19CB7A9C"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Верим им.</w:t>
      </w:r>
    </w:p>
    <w:p w14:paraId="2E2B7D6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Кастинг-директор с режиссером постарались.</w:t>
      </w:r>
    </w:p>
    <w:p w14:paraId="5575A962"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Еще что?</w:t>
      </w:r>
    </w:p>
    <w:p w14:paraId="1DF008D1"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не знаю, все этим сказано как будто. Делают, что надо, похожи на своих персонажей.</w:t>
      </w:r>
    </w:p>
    <w:p w14:paraId="1C8F093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Есть ли какие-то герои помимо главного врача, где явно переигрывали, не понравилась их игра, были лишними?</w:t>
      </w:r>
    </w:p>
    <w:p w14:paraId="3660CA1C"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Гулливер, просто чисто клюква, просто сатира. Чувак заехал, так на камеру зубы </w:t>
      </w:r>
      <w:proofErr w:type="spellStart"/>
      <w:r w:rsidRPr="009A1F5A">
        <w:rPr>
          <w:rFonts w:ascii="Franklin Gothic Book" w:hAnsi="Franklin Gothic Book" w:cs="Times New Roman"/>
          <w:sz w:val="24"/>
          <w:szCs w:val="24"/>
        </w:rPr>
        <w:t>поскалить</w:t>
      </w:r>
      <w:proofErr w:type="spellEnd"/>
      <w:r w:rsidRPr="009A1F5A">
        <w:rPr>
          <w:rFonts w:ascii="Franklin Gothic Book" w:hAnsi="Franklin Gothic Book" w:cs="Times New Roman"/>
          <w:sz w:val="24"/>
          <w:szCs w:val="24"/>
        </w:rPr>
        <w:t>, вот это вот поорать, вот так посидеть, все, и потом выехал. Мое мнение, Наварро – абсолютно.</w:t>
      </w:r>
    </w:p>
    <w:p w14:paraId="3A36732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Есаул мне хоть понравился, но, по-моему, переигрывал. Так в жизни никто не общается. Это: я всегда готов на ажиотаж.</w:t>
      </w:r>
    </w:p>
    <w:p w14:paraId="55ED91D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Просто так не разговаривают люди.</w:t>
      </w:r>
    </w:p>
    <w:p w14:paraId="1600AEB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Я из Иркутска, поверь, там только так все и разговаривают.</w:t>
      </w:r>
    </w:p>
    <w:p w14:paraId="333A57A7"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Я бы сказал, что мне не понравился еще английский полковник просто потому, что это совершенно </w:t>
      </w:r>
      <w:proofErr w:type="spellStart"/>
      <w:r w:rsidRPr="009A1F5A">
        <w:rPr>
          <w:rFonts w:ascii="Franklin Gothic Book" w:hAnsi="Franklin Gothic Book" w:cs="Times New Roman"/>
          <w:sz w:val="24"/>
          <w:szCs w:val="24"/>
        </w:rPr>
        <w:t>типажированный</w:t>
      </w:r>
      <w:proofErr w:type="spellEnd"/>
      <w:r w:rsidRPr="009A1F5A">
        <w:rPr>
          <w:rFonts w:ascii="Franklin Gothic Book" w:hAnsi="Franklin Gothic Book" w:cs="Times New Roman"/>
          <w:sz w:val="24"/>
          <w:szCs w:val="24"/>
        </w:rPr>
        <w:t xml:space="preserve"> такой английский офицер, кричащий самодур. И ты один раз его увидел, запомнил этот типаж, и теперь он везде появляется. Наверное, штук десять можно, не сильно утруждаясь, набрать всяких фильмов, где есть одно такое же лицо, с одним таким же голосом, с этой палкой, который сидит, кричит: я тебя, там, отправлю на острова, застрелю, я тут самый главный.</w:t>
      </w:r>
    </w:p>
    <w:p w14:paraId="6041609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Комендант?</w:t>
      </w:r>
    </w:p>
    <w:p w14:paraId="47240A5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Да.</w:t>
      </w:r>
    </w:p>
    <w:p w14:paraId="4CAD013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Арсений:</w:t>
      </w:r>
      <w:r w:rsidRPr="009A1F5A">
        <w:rPr>
          <w:rFonts w:ascii="Franklin Gothic Book" w:hAnsi="Franklin Gothic Book" w:cs="Times New Roman"/>
          <w:sz w:val="24"/>
          <w:szCs w:val="24"/>
        </w:rPr>
        <w:t xml:space="preserve"> Так а потом новый комендант один в один. Вообще один в один.</w:t>
      </w:r>
    </w:p>
    <w:p w14:paraId="2413BC5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Если не знать, что что-то изменилось, как будто тот же человек.</w:t>
      </w:r>
    </w:p>
    <w:p w14:paraId="242D6C5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Мне это... Он не коварный. Он не какой такой, он просто засунутый туда и приправлен ненавистью к русским. То есть ты главный этот вот демон, сатана, которого нужно убить.</w:t>
      </w:r>
    </w:p>
    <w:p w14:paraId="7DA2F0F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Давайте вспомним еще каких-то героев, игра которых нам не понравилась.</w:t>
      </w:r>
    </w:p>
    <w:p w14:paraId="6F02407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Негр мне не понравился, который телохранитель. Его тоже туда запихнули просто по приколу, чтобы это был негр. И он не играл, он просто стоял и улыбался. Молча ходил, стоял, улыбался, делал то, что ему сказали. Он был неорганичен, я не верил в его игру, это просто появление перед камерой и фальшивка.</w:t>
      </w:r>
    </w:p>
    <w:p w14:paraId="4470EDD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Не знаю, мне нормально. Он ведет себя, как кирпич, но он и должен быть кирпичом, такой стоит и стоит просто.</w:t>
      </w:r>
    </w:p>
    <w:p w14:paraId="3B609F9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И притом это не какой-то потертый негр из Африки, которого ты за собой притащил, который прошел с тобой огонь, воду и медные трубы, который прям… горло перерезано, так там кости какие-то торчат, какой-то абориген, который типа: ты меня </w:t>
      </w:r>
      <w:proofErr w:type="spellStart"/>
      <w:r w:rsidRPr="009A1F5A">
        <w:rPr>
          <w:rFonts w:ascii="Franklin Gothic Book" w:hAnsi="Franklin Gothic Book" w:cs="Times New Roman"/>
          <w:sz w:val="24"/>
          <w:szCs w:val="24"/>
        </w:rPr>
        <w:t>умумба</w:t>
      </w:r>
      <w:proofErr w:type="spellEnd"/>
      <w:r w:rsidRPr="009A1F5A">
        <w:rPr>
          <w:rFonts w:ascii="Franklin Gothic Book" w:hAnsi="Franklin Gothic Book" w:cs="Times New Roman"/>
          <w:sz w:val="24"/>
          <w:szCs w:val="24"/>
        </w:rPr>
        <w:t xml:space="preserve"> спас, я теперь буду за тебя горой стоять. А он просто типа стоит кирпичом, ему то по лицу дали, то еще что-нибудь. Потом он пришел, кого-то убил молча, потом еще что-то сделал, а потом так же молча и неинтересно умер. И о нем даже особо никто не переживал.</w:t>
      </w:r>
    </w:p>
    <w:p w14:paraId="04D6C82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Хорошо. Но в целом я так поняла, что артисты все справились со своими ролями и достаточно достоверно сыграли тех героев…</w:t>
      </w:r>
    </w:p>
    <w:p w14:paraId="3EC8924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Более-менее.</w:t>
      </w:r>
    </w:p>
    <w:p w14:paraId="2F9F692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Да это замечательно было по сравнению с тем, что можно увидеть.</w:t>
      </w:r>
    </w:p>
    <w:p w14:paraId="1192F1F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w:t>
      </w:r>
    </w:p>
    <w:p w14:paraId="4D58511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Факт, поддерживаю.</w:t>
      </w:r>
    </w:p>
    <w:p w14:paraId="502ABA96"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То есть все-таки они старались, хотя Шилов остался Шиловым. В десятой серии об этом вспомнили. Я прямо хочу пересмотреть десятую серию, потому что я…</w:t>
      </w:r>
    </w:p>
    <w:p w14:paraId="1244FC4A"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Никита:</w:t>
      </w:r>
      <w:r w:rsidRPr="009A1F5A">
        <w:rPr>
          <w:rFonts w:ascii="Franklin Gothic Book" w:hAnsi="Franklin Gothic Book" w:cs="Times New Roman"/>
          <w:sz w:val="24"/>
          <w:szCs w:val="24"/>
        </w:rPr>
        <w:t xml:space="preserve"> Где раздают оружие.</w:t>
      </w:r>
    </w:p>
    <w:p w14:paraId="7B8F56A8" w14:textId="77777777" w:rsidR="009A1F5A" w:rsidRPr="009A1F5A" w:rsidRDefault="009A1F5A" w:rsidP="009A1F5A">
      <w:pPr>
        <w:spacing w:before="120" w:after="0"/>
        <w:jc w:val="both"/>
        <w:rPr>
          <w:rFonts w:ascii="Franklin Gothic Book" w:hAnsi="Franklin Gothic Book" w:cs="Times New Roman"/>
          <w:i/>
          <w:sz w:val="24"/>
          <w:szCs w:val="24"/>
        </w:rPr>
      </w:pPr>
      <w:r w:rsidRPr="009A1F5A">
        <w:rPr>
          <w:rFonts w:ascii="Franklin Gothic Book" w:hAnsi="Franklin Gothic Book" w:cs="Times New Roman"/>
          <w:i/>
          <w:sz w:val="24"/>
          <w:szCs w:val="24"/>
        </w:rPr>
        <w:t>(Говорят одновременно)</w:t>
      </w:r>
    </w:p>
    <w:p w14:paraId="44FC589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Хотите посмотреть?</w:t>
      </w:r>
    </w:p>
    <w:p w14:paraId="1FDEEED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Давайте. Но есть подозрение, что нам специально это пихнули именно как раз для фокус-группы. Чтобы типа внимательно смотрели или нет. Я сомневаюсь, что при монтаже так </w:t>
      </w:r>
      <w:proofErr w:type="spellStart"/>
      <w:r w:rsidRPr="009A1F5A">
        <w:rPr>
          <w:rFonts w:ascii="Franklin Gothic Book" w:hAnsi="Franklin Gothic Book" w:cs="Times New Roman"/>
          <w:sz w:val="24"/>
          <w:szCs w:val="24"/>
        </w:rPr>
        <w:t>просрали</w:t>
      </w:r>
      <w:proofErr w:type="spellEnd"/>
      <w:r w:rsidRPr="009A1F5A">
        <w:rPr>
          <w:rFonts w:ascii="Franklin Gothic Book" w:hAnsi="Franklin Gothic Book" w:cs="Times New Roman"/>
          <w:sz w:val="24"/>
          <w:szCs w:val="24"/>
        </w:rPr>
        <w:t>. Это прямо смешно.</w:t>
      </w:r>
    </w:p>
    <w:p w14:paraId="467CCBF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Это нужно не видеть, это нужно услышать.</w:t>
      </w:r>
    </w:p>
    <w:p w14:paraId="3CA9051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Сейчас мы переслушаем, и я вас отпущу. Просто мне самой интересно. Я два часа думаю сижу об этом.</w:t>
      </w:r>
    </w:p>
    <w:p w14:paraId="3B34243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Мне кажется, сериал может вызвать как бы призывы к агрессии.</w:t>
      </w:r>
    </w:p>
    <w:p w14:paraId="5A5DE696" w14:textId="69DD6EC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Николай:</w:t>
      </w:r>
      <w:r w:rsidRPr="009A1F5A">
        <w:rPr>
          <w:rFonts w:ascii="Franklin Gothic Book" w:hAnsi="Franklin Gothic Book" w:cs="Times New Roman"/>
          <w:sz w:val="24"/>
          <w:szCs w:val="24"/>
        </w:rPr>
        <w:t xml:space="preserve"> Но это не относится </w:t>
      </w:r>
      <w:r w:rsidRPr="009A1F5A">
        <w:rPr>
          <w:rFonts w:ascii="Franklin Gothic Book" w:hAnsi="Franklin Gothic Book" w:cs="Times New Roman"/>
          <w:i/>
          <w:iCs/>
          <w:color w:val="FF0000"/>
          <w:sz w:val="24"/>
          <w:szCs w:val="24"/>
        </w:rPr>
        <w:t>(неразборчиво)</w:t>
      </w:r>
      <w:r w:rsidRPr="009A1F5A">
        <w:rPr>
          <w:rFonts w:ascii="Franklin Gothic Book" w:hAnsi="Franklin Gothic Book" w:cs="Times New Roman"/>
          <w:sz w:val="24"/>
          <w:szCs w:val="24"/>
        </w:rPr>
        <w:t>.</w:t>
      </w:r>
    </w:p>
    <w:p w14:paraId="5F63E07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Мы сейчас по статистике посмотрим из 8 человек из нас, кто сколько совершит и какие акты агрессии.</w:t>
      </w:r>
    </w:p>
    <w:p w14:paraId="15A6CBC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Мне кажется, выборка должна быть с возрастом побольше. Мне кажется, поколения на два постарше. Такие бы пиво пили: у, турки.</w:t>
      </w:r>
    </w:p>
    <w:p w14:paraId="3AE4AB5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Елена, а у вас не появилось желание ненавидеть турков?</w:t>
      </w:r>
    </w:p>
    <w:p w14:paraId="718E3A30"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Слушайте, я тут столько всего слушаю, что если бы у меня появлялось каждый раз желание... Это где? Это где-то вот здесь?</w:t>
      </w:r>
    </w:p>
    <w:p w14:paraId="785B40DD"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Где евреи оружие, да.</w:t>
      </w:r>
    </w:p>
    <w:p w14:paraId="5FD4612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Дальше, да?</w:t>
      </w:r>
    </w:p>
    <w:p w14:paraId="71A12E80"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Дальше.</w:t>
      </w:r>
    </w:p>
    <w:p w14:paraId="4F81C9F4"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Дмитрий 1:</w:t>
      </w:r>
      <w:r w:rsidRPr="009A1F5A">
        <w:rPr>
          <w:rFonts w:ascii="Franklin Gothic Book" w:hAnsi="Franklin Gothic Book" w:cs="Times New Roman"/>
          <w:sz w:val="24"/>
          <w:szCs w:val="24"/>
        </w:rPr>
        <w:t xml:space="preserve"> На причале.</w:t>
      </w:r>
    </w:p>
    <w:p w14:paraId="412D6D62"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Оскар:</w:t>
      </w:r>
      <w:r w:rsidRPr="009A1F5A">
        <w:rPr>
          <w:rFonts w:ascii="Franklin Gothic Book" w:hAnsi="Franklin Gothic Book" w:cs="Times New Roman"/>
          <w:sz w:val="24"/>
          <w:szCs w:val="24"/>
        </w:rPr>
        <w:t xml:space="preserve"> С грузовика он сидит или чего.</w:t>
      </w:r>
    </w:p>
    <w:p w14:paraId="06CA16FB"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Когда он гранаты ищет...</w:t>
      </w:r>
    </w:p>
    <w:p w14:paraId="11E04E8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А, его уже освобождают, значит, раньше.</w:t>
      </w:r>
    </w:p>
    <w:p w14:paraId="6530BB53"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Это еще раньше. Они уже тут стреляли из автоматического.</w:t>
      </w:r>
    </w:p>
    <w:p w14:paraId="198F40C9"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Сейчас позже, значит, если этот еще живой.</w:t>
      </w:r>
    </w:p>
    <w:p w14:paraId="27B52C7F"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Нет, раньше.</w:t>
      </w:r>
    </w:p>
    <w:p w14:paraId="6C78D6EE"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Максим:</w:t>
      </w:r>
      <w:r w:rsidRPr="009A1F5A">
        <w:rPr>
          <w:rFonts w:ascii="Franklin Gothic Book" w:hAnsi="Franklin Gothic Book" w:cs="Times New Roman"/>
          <w:sz w:val="24"/>
          <w:szCs w:val="24"/>
        </w:rPr>
        <w:t xml:space="preserve"> Не, да не раньше.</w:t>
      </w:r>
    </w:p>
    <w:p w14:paraId="72DA5DA5"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Как будто почти под начало.</w:t>
      </w:r>
    </w:p>
    <w:p w14:paraId="3E478671"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Сейчас я попробую найти.</w:t>
      </w:r>
    </w:p>
    <w:p w14:paraId="58FD6E7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Это уже вроде позже, нет?</w:t>
      </w:r>
    </w:p>
    <w:p w14:paraId="0D84E8FD"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Сейчас. Вот сюда, да? Да что я сделала? Да елки-палки.</w:t>
      </w:r>
    </w:p>
    <w:p w14:paraId="3EEAE623"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С самого начала.</w:t>
      </w:r>
    </w:p>
    <w:p w14:paraId="548B9758"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Сергей:</w:t>
      </w:r>
      <w:r w:rsidRPr="009A1F5A">
        <w:rPr>
          <w:rFonts w:ascii="Franklin Gothic Book" w:hAnsi="Franklin Gothic Book" w:cs="Times New Roman"/>
          <w:sz w:val="24"/>
          <w:szCs w:val="24"/>
        </w:rPr>
        <w:t xml:space="preserve"> Это не девятая серия включилась?</w:t>
      </w:r>
    </w:p>
    <w:p w14:paraId="0A39E184"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Это девятая. Так, это они хоронят.</w:t>
      </w:r>
    </w:p>
    <w:p w14:paraId="698D308F"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Вот.</w:t>
      </w:r>
    </w:p>
    <w:p w14:paraId="688CD336" w14:textId="77777777" w:rsidR="009A1F5A" w:rsidRPr="009A1F5A" w:rsidRDefault="009A1F5A" w:rsidP="009A1F5A">
      <w:pPr>
        <w:spacing w:before="120" w:after="0"/>
        <w:jc w:val="both"/>
        <w:rPr>
          <w:rFonts w:ascii="Franklin Gothic Book" w:hAnsi="Franklin Gothic Book" w:cs="Times New Roman"/>
          <w:sz w:val="24"/>
          <w:szCs w:val="24"/>
        </w:rPr>
      </w:pPr>
      <w:r w:rsidRPr="009A1F5A">
        <w:rPr>
          <w:rFonts w:ascii="Franklin Gothic Book" w:hAnsi="Franklin Gothic Book" w:cs="Times New Roman"/>
          <w:b/>
          <w:sz w:val="24"/>
          <w:szCs w:val="24"/>
        </w:rPr>
        <w:t>Мужчина:</w:t>
      </w:r>
      <w:r w:rsidRPr="009A1F5A">
        <w:rPr>
          <w:rFonts w:ascii="Franklin Gothic Book" w:hAnsi="Franklin Gothic Book" w:cs="Times New Roman"/>
          <w:sz w:val="24"/>
          <w:szCs w:val="24"/>
        </w:rPr>
        <w:t xml:space="preserve"> Вот отсюда.</w:t>
      </w:r>
    </w:p>
    <w:p w14:paraId="7D8FA2B8" w14:textId="77777777" w:rsidR="009A1F5A" w:rsidRPr="009A1F5A" w:rsidRDefault="009A1F5A" w:rsidP="009A1F5A">
      <w:pPr>
        <w:spacing w:before="120" w:after="0"/>
        <w:jc w:val="both"/>
        <w:rPr>
          <w:rFonts w:ascii="Franklin Gothic Book" w:hAnsi="Franklin Gothic Book" w:cs="Times New Roman"/>
          <w:b/>
          <w:sz w:val="24"/>
          <w:szCs w:val="24"/>
        </w:rPr>
      </w:pPr>
      <w:r w:rsidRPr="009A1F5A">
        <w:rPr>
          <w:rFonts w:ascii="Franklin Gothic Book" w:hAnsi="Franklin Gothic Book" w:cs="Times New Roman"/>
          <w:b/>
          <w:sz w:val="24"/>
          <w:szCs w:val="24"/>
        </w:rPr>
        <w:t>Модератор: Нашли. Точно. Господин полковник Шилов, да, классно прозвучало. Друзья мои, спасибо вам огромное. Вы ответили на мои вопросы. Спасибо вам за терпение. Успехов вам, здоровья, счастья. Я вас отпускаю. Спасибо вам огромное.</w:t>
      </w:r>
    </w:p>
    <w:p w14:paraId="3E7C6925" w14:textId="18B892B7" w:rsidR="00433B7C" w:rsidRPr="00CB7EA4" w:rsidRDefault="00433B7C" w:rsidP="009A1F5A">
      <w:pPr>
        <w:spacing w:after="120"/>
        <w:ind w:right="-285"/>
        <w:jc w:val="both"/>
        <w:rPr>
          <w:rFonts w:ascii="Franklin Gothic Book" w:eastAsia="Arial" w:hAnsi="Franklin Gothic Book" w:cs="Arial"/>
          <w:sz w:val="24"/>
          <w:szCs w:val="24"/>
        </w:rPr>
      </w:pPr>
    </w:p>
    <w:p w14:paraId="45DA86D5" w14:textId="77777777" w:rsidR="00433B7C" w:rsidRPr="00CB7EA4" w:rsidRDefault="00433B7C" w:rsidP="009A1F5A">
      <w:pPr>
        <w:spacing w:after="120"/>
        <w:ind w:right="-285" w:firstLine="567"/>
        <w:jc w:val="both"/>
        <w:rPr>
          <w:rFonts w:ascii="Franklin Gothic Book" w:eastAsia="Arial" w:hAnsi="Franklin Gothic Book" w:cs="Arial"/>
          <w:sz w:val="24"/>
          <w:szCs w:val="24"/>
        </w:rPr>
      </w:pPr>
    </w:p>
    <w:p w14:paraId="6B7383C6" w14:textId="77777777" w:rsidR="00433B7C" w:rsidRPr="00CB7EA4" w:rsidRDefault="00433B7C" w:rsidP="009A1F5A">
      <w:pPr>
        <w:spacing w:after="120"/>
        <w:ind w:right="-285" w:firstLine="567"/>
        <w:jc w:val="both"/>
        <w:rPr>
          <w:rFonts w:ascii="Franklin Gothic Book" w:eastAsia="Arial" w:hAnsi="Franklin Gothic Book" w:cs="Arial"/>
          <w:sz w:val="24"/>
          <w:szCs w:val="24"/>
        </w:rPr>
      </w:pPr>
    </w:p>
    <w:p w14:paraId="4993406F" w14:textId="77777777" w:rsidR="00433B7C" w:rsidRPr="00CB7EA4" w:rsidRDefault="00433B7C" w:rsidP="009A1F5A">
      <w:pPr>
        <w:spacing w:after="120"/>
        <w:ind w:right="-285" w:firstLine="567"/>
        <w:jc w:val="both"/>
        <w:rPr>
          <w:rFonts w:ascii="Franklin Gothic Book" w:eastAsia="Arial" w:hAnsi="Franklin Gothic Book" w:cs="Arial"/>
          <w:sz w:val="24"/>
          <w:szCs w:val="24"/>
        </w:rPr>
      </w:pPr>
    </w:p>
    <w:p w14:paraId="311BC5C1" w14:textId="77777777" w:rsidR="00433B7C" w:rsidRPr="00CB7EA4" w:rsidRDefault="00433B7C" w:rsidP="009A1F5A">
      <w:pPr>
        <w:spacing w:after="120"/>
        <w:ind w:right="-285" w:firstLine="567"/>
        <w:jc w:val="both"/>
        <w:rPr>
          <w:rFonts w:ascii="Franklin Gothic Book" w:eastAsia="Arial" w:hAnsi="Franklin Gothic Book" w:cs="Arial"/>
          <w:sz w:val="24"/>
          <w:szCs w:val="24"/>
        </w:rPr>
      </w:pPr>
    </w:p>
    <w:p w14:paraId="00945B0B" w14:textId="77777777" w:rsidR="00433B7C" w:rsidRPr="00CB7EA4" w:rsidRDefault="00433B7C" w:rsidP="009A1F5A">
      <w:pPr>
        <w:spacing w:after="0"/>
        <w:rPr>
          <w:rFonts w:ascii="Franklin Gothic Book" w:hAnsi="Franklin Gothic Book" w:cs="Times New Roman"/>
          <w:b/>
          <w:smallCaps/>
          <w:color w:val="009999"/>
          <w:sz w:val="24"/>
          <w:szCs w:val="24"/>
        </w:rPr>
      </w:pPr>
      <w:r w:rsidRPr="00CB7EA4">
        <w:rPr>
          <w:rFonts w:ascii="Franklin Gothic Book" w:hAnsi="Franklin Gothic Book" w:cs="Times New Roman"/>
          <w:b/>
          <w:smallCaps/>
          <w:color w:val="009999"/>
          <w:sz w:val="24"/>
          <w:szCs w:val="24"/>
        </w:rPr>
        <w:br w:type="page"/>
      </w:r>
    </w:p>
    <w:p w14:paraId="117E5861" w14:textId="6AB3FB27" w:rsidR="00433B7C" w:rsidRPr="006E73D9" w:rsidRDefault="00433B7C" w:rsidP="009A1F5A">
      <w:pPr>
        <w:pStyle w:val="1"/>
        <w:jc w:val="center"/>
        <w:rPr>
          <w:rFonts w:ascii="Franklin Gothic Book" w:hAnsi="Franklin Gothic Book"/>
          <w:b/>
          <w:color w:val="009999"/>
          <w:sz w:val="28"/>
          <w:szCs w:val="28"/>
        </w:rPr>
      </w:pPr>
      <w:bookmarkStart w:id="2" w:name="_Toc212893083"/>
      <w:r w:rsidRPr="006E73D9">
        <w:rPr>
          <w:rFonts w:ascii="Franklin Gothic Book" w:hAnsi="Franklin Gothic Book"/>
          <w:b/>
          <w:color w:val="009999"/>
          <w:sz w:val="28"/>
          <w:szCs w:val="28"/>
        </w:rPr>
        <w:t>Расшифровка 3</w:t>
      </w:r>
      <w:bookmarkEnd w:id="2"/>
    </w:p>
    <w:p w14:paraId="1B834AC8" w14:textId="759AE622" w:rsidR="00433B7C" w:rsidRPr="00CB7EA4" w:rsidRDefault="00433B7C" w:rsidP="009A1F5A">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00775FEF">
        <w:rPr>
          <w:rFonts w:ascii="Franklin Gothic Book" w:hAnsi="Franklin Gothic Book" w:cs="Arial"/>
          <w:sz w:val="24"/>
          <w:szCs w:val="24"/>
        </w:rPr>
        <w:t xml:space="preserve"> Екатеринбург</w:t>
      </w:r>
      <w:r w:rsidRPr="00CB7EA4">
        <w:rPr>
          <w:rFonts w:ascii="Franklin Gothic Book" w:hAnsi="Franklin Gothic Book" w:cs="Arial"/>
          <w:sz w:val="24"/>
          <w:szCs w:val="24"/>
        </w:rPr>
        <w:t>.</w:t>
      </w:r>
    </w:p>
    <w:p w14:paraId="43E13185" w14:textId="77777777" w:rsidR="00433B7C" w:rsidRPr="00CB7EA4" w:rsidRDefault="00433B7C" w:rsidP="009A1F5A">
      <w:pPr>
        <w:shd w:val="clear" w:color="auto" w:fill="FFFFFF"/>
        <w:tabs>
          <w:tab w:val="left" w:pos="0"/>
        </w:tabs>
        <w:jc w:val="center"/>
        <w:rPr>
          <w:rFonts w:ascii="Franklin Gothic Book" w:hAnsi="Franklin Gothic Book" w:cs="Arial"/>
          <w:b/>
          <w:sz w:val="24"/>
          <w:szCs w:val="24"/>
        </w:rPr>
      </w:pPr>
    </w:p>
    <w:p w14:paraId="65FD4844" w14:textId="5F57A24F"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w:t>
      </w:r>
      <w:r>
        <w:rPr>
          <w:rFonts w:ascii="Franklin Gothic Book" w:eastAsia="Arial" w:hAnsi="Franklin Gothic Book"/>
          <w:b/>
          <w:sz w:val="24"/>
          <w:szCs w:val="24"/>
        </w:rPr>
        <w:t>С</w:t>
      </w:r>
      <w:r w:rsidRPr="009A1F5A">
        <w:rPr>
          <w:rFonts w:ascii="Franklin Gothic Book" w:eastAsia="Arial" w:hAnsi="Franklin Gothic Book"/>
          <w:b/>
          <w:sz w:val="24"/>
          <w:szCs w:val="24"/>
        </w:rPr>
        <w:t>ейчас, пожалуйста, если уже переходим к обсуждению, если попытаться описать ваши впечатления от просмотренного сериала в нескольких словах, как бы вы его выразили? Вот 2-3 слова. Пока просто вот краткое резюме по просмотренному, 2-3 слова, пожалуйста, Аня.</w:t>
      </w:r>
    </w:p>
    <w:p w14:paraId="40CA4A9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Ничего не могу сказать. Нету как-то каких-то чувств, как будто бы смотрела и не смотрела. </w:t>
      </w:r>
    </w:p>
    <w:p w14:paraId="2B9C86A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То есть никакой, если вот 2-3 словами прилагательное, да?</w:t>
      </w:r>
    </w:p>
    <w:p w14:paraId="2EE6A1E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Да, никакой.</w:t>
      </w:r>
    </w:p>
    <w:p w14:paraId="60DE616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пожалуйста, Дарья.</w:t>
      </w:r>
    </w:p>
    <w:p w14:paraId="4E4B8CA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Скучно, потом разочарование в целом. И пустое какое-то. Времяпрепровождение пустое. </w:t>
      </w:r>
    </w:p>
    <w:p w14:paraId="435EB8A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Почему вот такое впечатление сложилось? </w:t>
      </w:r>
    </w:p>
    <w:p w14:paraId="23DED96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Потому, мне буквально жалко своего времени. Я бы за это время столько всего переделала. Я бы лучше дома унитазы почистила. </w:t>
      </w:r>
    </w:p>
    <w:p w14:paraId="37470C2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Ясно. Спасибо, Михаил. </w:t>
      </w:r>
    </w:p>
    <w:p w14:paraId="3BA8FAF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Неожиданность, загадочность. И тревожность. </w:t>
      </w:r>
    </w:p>
    <w:p w14:paraId="5CAFEF2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Ага. Почему такое, такая характеристика данного сериала?</w:t>
      </w:r>
    </w:p>
    <w:p w14:paraId="647691D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Потому что вот как раз таки весь сериал держал в каком-то таком напряжении, тревожности. </w:t>
      </w:r>
    </w:p>
    <w:p w14:paraId="33C4F94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Вячеслав.</w:t>
      </w:r>
    </w:p>
    <w:p w14:paraId="269C30C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опишу двумя фразами и словом – любовь к Родине и патриотизм. Вот почему? Потому что в сериале ярко выражена любовь к России о том, что нужно жить, грубо говоря, там, где родился. </w:t>
      </w:r>
    </w:p>
    <w:p w14:paraId="5106F75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w:t>
      </w:r>
      <w:proofErr w:type="spellStart"/>
      <w:r w:rsidRPr="009A1F5A">
        <w:rPr>
          <w:rFonts w:ascii="Franklin Gothic Book" w:eastAsia="Arial" w:hAnsi="Franklin Gothic Book"/>
          <w:b/>
          <w:sz w:val="24"/>
          <w:szCs w:val="24"/>
        </w:rPr>
        <w:t>Kaтя</w:t>
      </w:r>
      <w:proofErr w:type="spellEnd"/>
      <w:r w:rsidRPr="009A1F5A">
        <w:rPr>
          <w:rFonts w:ascii="Franklin Gothic Book" w:eastAsia="Arial" w:hAnsi="Franklin Gothic Book"/>
          <w:b/>
          <w:sz w:val="24"/>
          <w:szCs w:val="24"/>
        </w:rPr>
        <w:t>, пожалуйста.</w:t>
      </w:r>
    </w:p>
    <w:p w14:paraId="134A8F6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Я бы тоже, наверное, двумя словами описала – это тревожный и неопределённый. Потому что вот именно такие чувства испытываю, как бы непонятно и как-то страшно. </w:t>
      </w:r>
    </w:p>
    <w:p w14:paraId="2E6D40D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Иван, пожалуйста.</w:t>
      </w:r>
    </w:p>
    <w:p w14:paraId="305DFFD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Потраченного времени жаль, я бы сказал, и что? Упущенный потенциал. Так бы описал. </w:t>
      </w:r>
    </w:p>
    <w:p w14:paraId="212D366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Спасибо. Сова, пожалуйста. </w:t>
      </w:r>
    </w:p>
    <w:p w14:paraId="5E8D9A1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Сначала было интересно, да, потом тоже как-то расстроило. </w:t>
      </w:r>
    </w:p>
    <w:p w14:paraId="795E0BF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Дмитрий. </w:t>
      </w:r>
    </w:p>
    <w:p w14:paraId="27FD32B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Недоработанная идея. То есть идея сама, в принципе, хороша, но так, сыро и непонятно в некоторых моментах, а в некоторых моментах прям очень предсказуемо. </w:t>
      </w:r>
    </w:p>
    <w:p w14:paraId="378F23E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Значит, уже понятно мнение в целом. Но давайте вот для удобства проголосуем. Значит, кому сериал понравился и кому скорее не понравился. Как бы общее впечатление. Понятно в чем-то да, в чем-то нет, вот, все-таки, как бы на какую-то одну сторону перейдите. То есть кому сериал скорее понравился, поднимите руки –  1, 2, 3. Так, хорошо. Кому скорее не понравился – 1, 2, 3, 4, 5. Ага. Сошлось, хорошо. Вот сначала поговорим о том, что понравилось, это не значит, что если вы проголосовали, что не понравилось, вы не можете сказать о том, что вам понравилось. И то же самое. Те, кто проголосовал за понравившееся, могут что-то сказать, что не понравилось. Так, что понравилось, что понравилось сначала. Это как бы вопрос ко всем, кто готов, пожалуйста, Айна.</w:t>
      </w:r>
    </w:p>
    <w:p w14:paraId="0960CF6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 С врачом. Мне очень понравилось, что это было коротко, понятно и необычно. Я такого не наблюдала. </w:t>
      </w:r>
    </w:p>
    <w:p w14:paraId="62005EC7" w14:textId="77777777" w:rsidR="009A1F5A" w:rsidRPr="009A1F5A" w:rsidRDefault="009A1F5A" w:rsidP="009A1F5A">
      <w:pPr>
        <w:spacing w:before="120" w:after="0"/>
        <w:jc w:val="both"/>
        <w:rPr>
          <w:rFonts w:ascii="Franklin Gothic Book" w:eastAsia="Arial" w:hAnsi="Franklin Gothic Book"/>
          <w:b/>
          <w:bCs/>
          <w:sz w:val="24"/>
          <w:szCs w:val="24"/>
        </w:rPr>
      </w:pPr>
      <w:r w:rsidRPr="009A1F5A">
        <w:rPr>
          <w:rFonts w:ascii="Franklin Gothic Book" w:eastAsia="Arial" w:hAnsi="Franklin Gothic Book"/>
          <w:b/>
          <w:bCs/>
          <w:sz w:val="24"/>
          <w:szCs w:val="24"/>
        </w:rPr>
        <w:t>Модератор:</w:t>
      </w:r>
      <w:r w:rsidRPr="009A1F5A">
        <w:rPr>
          <w:rFonts w:ascii="Franklin Gothic Book" w:eastAsia="Arial" w:hAnsi="Franklin Gothic Book"/>
          <w:b/>
          <w:sz w:val="24"/>
          <w:szCs w:val="24"/>
        </w:rPr>
        <w:t xml:space="preserve"> </w:t>
      </w:r>
      <w:r w:rsidRPr="009A1F5A">
        <w:rPr>
          <w:rFonts w:ascii="Franklin Gothic Book" w:eastAsia="Arial" w:hAnsi="Franklin Gothic Book"/>
          <w:b/>
          <w:bCs/>
          <w:sz w:val="24"/>
          <w:szCs w:val="24"/>
        </w:rPr>
        <w:t>Спасибо ещё, что понравилось?</w:t>
      </w:r>
    </w:p>
    <w:p w14:paraId="4340EE6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Мне понравилось, что, в принципе, в любом государстве система продажна. </w:t>
      </w:r>
    </w:p>
    <w:p w14:paraId="2D05E34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система продаж показана.</w:t>
      </w:r>
    </w:p>
    <w:p w14:paraId="55EC945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Не система продаж, а система продажна.</w:t>
      </w:r>
    </w:p>
    <w:p w14:paraId="700402B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продажна. Понятно. Спасибо. Так, кому ещё что понравилось? Пожалуйста, ещё. </w:t>
      </w:r>
    </w:p>
    <w:p w14:paraId="64E8B49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Мне понравилась отсылка на исторические события, которые произошли у нас в ХХ веке. Ярко выраженные периоды, периоды, тяжёлые периоды, в которых тяжело было странам. </w:t>
      </w:r>
    </w:p>
    <w:p w14:paraId="4E63FE3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Ещё что-то есть, что понравилось? </w:t>
      </w:r>
    </w:p>
    <w:p w14:paraId="6D1C27C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Музыка хорошая.</w:t>
      </w:r>
    </w:p>
    <w:p w14:paraId="6C2F903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Музыка понравилась. Хорошо. Так, Катя, вам что понравилось? </w:t>
      </w:r>
    </w:p>
    <w:p w14:paraId="77BC05A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Мне тоже понравилось, что взят именно вот этот период, я не встречала сериалов, которые снимали бы про эти события. Возможно, они есть, просто не попадались. Также вот хотела музыку отметить. Игра героев. В каких-то моментах вопросы были, но в целом понравилось. Пока все. </w:t>
      </w:r>
    </w:p>
    <w:p w14:paraId="03321E7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что-то есть понравившееся. Пожалуйста, Михаил.</w:t>
      </w:r>
    </w:p>
    <w:p w14:paraId="34C71DE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Мне в целом весь сюжет понравился. </w:t>
      </w:r>
    </w:p>
    <w:p w14:paraId="55D432D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что, сюжет понравился, это вот интересно было или что?</w:t>
      </w:r>
    </w:p>
    <w:p w14:paraId="48AF4AD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То, что там вот сюжетные линии, они разделяются на несколько, то есть не одна идёт вокруг, допустим, двух героев. Несколько героев, и вокруг них уже строится сюжет. </w:t>
      </w:r>
    </w:p>
    <w:p w14:paraId="07D78AD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Спасибо. Ещё что-то есть понравившееся? Тогда, что не понравилось? Вот не понравилось, что не понравилось. </w:t>
      </w:r>
    </w:p>
    <w:p w14:paraId="72F6981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Предсказуемость.</w:t>
      </w:r>
    </w:p>
    <w:p w14:paraId="7936CFA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Модератор: Предсказуемость сюжета. То есть было сразу понятно?</w:t>
      </w:r>
    </w:p>
    <w:p w14:paraId="46CA07C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С 1 серии понятно, кто главный герой, кто будет с ним переплетаться там. В абсолютно любых сценах, вплоть до критичных. И плюс-минус было понятно, что, чем закончится. </w:t>
      </w:r>
    </w:p>
    <w:p w14:paraId="4F990E5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w:t>
      </w:r>
    </w:p>
    <w:p w14:paraId="3DC92B6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Затянутость очень сильная, потому что прямо хотелось очень часто включить на Х2, во-первых, во-вторых, уже, да, мы поняли, поняли, поняли. Вот это вот прямо разжёвывают, как будто бы у нас какой-то, я не знаю, ку-ку мы. А мы нет. </w:t>
      </w:r>
    </w:p>
    <w:p w14:paraId="6991EC0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Ясно. Спасибо, Вячеслав. </w:t>
      </w:r>
    </w:p>
    <w:p w14:paraId="1E1970F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тоже хотел сказать про затянутость сериала. </w:t>
      </w:r>
    </w:p>
    <w:p w14:paraId="510F56B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Пожалуйста, Айна.</w:t>
      </w:r>
    </w:p>
    <w:p w14:paraId="547ECA6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Во-первых, затянутость. Во-вторых, мне не понравилось, что как будто бы не доработали сериал. В принципе, наверное, все. </w:t>
      </w:r>
    </w:p>
    <w:p w14:paraId="1F26B68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w:t>
      </w:r>
      <w:proofErr w:type="spellStart"/>
      <w:r w:rsidRPr="009A1F5A">
        <w:rPr>
          <w:rFonts w:ascii="Franklin Gothic Book" w:eastAsia="Arial" w:hAnsi="Franklin Gothic Book"/>
          <w:b/>
          <w:sz w:val="24"/>
          <w:szCs w:val="24"/>
        </w:rPr>
        <w:t>недоработанность</w:t>
      </w:r>
      <w:proofErr w:type="spellEnd"/>
      <w:r w:rsidRPr="009A1F5A">
        <w:rPr>
          <w:rFonts w:ascii="Franklin Gothic Book" w:eastAsia="Arial" w:hAnsi="Franklin Gothic Book"/>
          <w:b/>
          <w:sz w:val="24"/>
          <w:szCs w:val="24"/>
        </w:rPr>
        <w:t xml:space="preserve"> в чем? </w:t>
      </w:r>
    </w:p>
    <w:p w14:paraId="2B35BB0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Где-то очень сильно затянуто, где-то очень быстро и непонятно. </w:t>
      </w:r>
    </w:p>
    <w:p w14:paraId="4754CEC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какие-то линии не дотянули, а какие-то наоборот, слишком растянули.</w:t>
      </w:r>
    </w:p>
    <w:p w14:paraId="1B8DEDA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Предсказуемость. Вот очень предсказуемо.  </w:t>
      </w:r>
    </w:p>
    <w:p w14:paraId="2EE30A7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Катя, пожалуйста.</w:t>
      </w:r>
    </w:p>
    <w:p w14:paraId="571464A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Мне вот, наоборот, я с 1 серии вот вообще не понимала, что происходит, какой это период, какие взаимоотношения между героями складываются. Мне вот, из-за вот неопределённости вот это было непонятно, и как будто какие-то сюжетные линии не докрутили, и непонятно, для чего они были показаны. И в плане техническом, наверное, в 7 и 10 серии заметила, что такие, очень неаккуратные склейки были, это я обычно такого не замечаю, но тут прям очень явно было видно. </w:t>
      </w:r>
    </w:p>
    <w:p w14:paraId="4466E93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Пожалуйста, Иван. </w:t>
      </w:r>
    </w:p>
    <w:p w14:paraId="3B0E78F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Вообще нелогичность всего происходящего, нелогичные, дебильные какие-то действия героев, бессмысленные, не, как сказать, необоснованные и как бы ни к чему не приводящие. И то, что напихали, как обычно в русских сериалах бывает, материал на несколько сезонов запихали в 1 сезон. Из-за чего он раздулся очень сильно и как-то запутался между собой. </w:t>
      </w:r>
    </w:p>
    <w:p w14:paraId="3543713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Перенасыщенность.</w:t>
      </w:r>
    </w:p>
    <w:p w14:paraId="775B7B3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Да, перенасыщенность. </w:t>
      </w:r>
    </w:p>
    <w:p w14:paraId="0B92A8D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Ещё диалоги. Хотелось бы отметить очень какие-то, я не знаю, кто это прописывал. Люди так, просто они нелогичные.</w:t>
      </w:r>
    </w:p>
    <w:p w14:paraId="14646BC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Неестественные какие-то?</w:t>
      </w:r>
    </w:p>
    <w:p w14:paraId="6B871D5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Да, какие-то неестественные, нелогичные. И я даже хотела бы где-то игру актёров отметить, но я не могу здесь их обвинять, потому что это действительно невозможно этот диалог сыграть. </w:t>
      </w:r>
    </w:p>
    <w:p w14:paraId="397E467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Ясно. Спасибо, Сова, вам что-то было, что не понравилось. </w:t>
      </w:r>
    </w:p>
    <w:p w14:paraId="3C62EAD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я даже не знаю, что сказать. </w:t>
      </w:r>
    </w:p>
    <w:p w14:paraId="39D76A1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ладно, не говорите. Тогда, значит, вот переходим к эмоциям. Все уже высказались? Ещё кто-то что-то дополнить хочет? Сказали все тогда, значит, эмоции, чувства, которые у вас в основном возникали, когда вы смотрели сериал, и вот что именно вот такую реакцию вызывало? Значит, Айна, у вас что вызывало? Какие эмоции? </w:t>
      </w:r>
    </w:p>
    <w:p w14:paraId="180D81C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Поначалу вообще не было эмоций, потом немного тревожность, страх за врача. </w:t>
      </w:r>
    </w:p>
    <w:p w14:paraId="593829B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вы переживали за врача, да?</w:t>
      </w:r>
    </w:p>
    <w:p w14:paraId="5AA673A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Да, мне вот очень сильно понравился.</w:t>
      </w:r>
    </w:p>
    <w:p w14:paraId="3EAFC3C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А у вас, Дарья, какие эмоции?</w:t>
      </w:r>
    </w:p>
    <w:p w14:paraId="77F5A72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Вначале было скучно, нудно прямо. Вот это потом пошло уже раздражение, потому что я говорила, да, мы поняли, поняли, поняли. Давай быстрее. Вот это вот. </w:t>
      </w:r>
    </w:p>
    <w:p w14:paraId="2619FCB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Раздражение, затянутость. </w:t>
      </w:r>
    </w:p>
    <w:p w14:paraId="4E012DB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w:t>
      </w:r>
    </w:p>
    <w:p w14:paraId="1E4447B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Михаил. </w:t>
      </w:r>
    </w:p>
    <w:p w14:paraId="3C7EDBD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Самые основные эмоции – это была тревожность и грусть. То есть вот определённый сюжет набирал такую высоту. Тревога вот эта нарастала, нарастала. Потом раз, обрубалось все грустью. И вот так вот несколько раз в течение сериала.</w:t>
      </w:r>
    </w:p>
    <w:p w14:paraId="69C59E9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грусть, что вызывало?</w:t>
      </w:r>
    </w:p>
    <w:p w14:paraId="5D615FD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В основном смерти людей. </w:t>
      </w:r>
    </w:p>
    <w:p w14:paraId="7BA5BCC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смерти людей. А тревожность? От того, что с ними будет непонятно или что? </w:t>
      </w:r>
    </w:p>
    <w:p w14:paraId="2047EEB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Да, да.</w:t>
      </w:r>
    </w:p>
    <w:p w14:paraId="029CD26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Слава, у вас какие эмоции? </w:t>
      </w:r>
    </w:p>
    <w:p w14:paraId="55403B3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Поначалу неопределённость. Потом, далее какая-то ненависть за такое отношение к русским. Потом некоторая гордость за самопожертвование героев. </w:t>
      </w:r>
    </w:p>
    <w:p w14:paraId="1C2C949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ненависть к туркам, ну, героям.</w:t>
      </w:r>
    </w:p>
    <w:p w14:paraId="754DF72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Да. </w:t>
      </w:r>
    </w:p>
    <w:p w14:paraId="4B1005E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И гордость за героев. Спасибо. Катя, у вас какие эмоции возникали по ходу просмотра? </w:t>
      </w:r>
    </w:p>
    <w:p w14:paraId="40C08F7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Эмоции, также, наверное, тревога какая-то. И безнадёжность, потому что даже вот я запомнила, что сериал начался со слова смерть. И в дальнейшем, как бы, вот, с 1 серии, и потом как-то не было надежды на то, что будет что-то хорошее. </w:t>
      </w:r>
    </w:p>
    <w:p w14:paraId="364BD84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Иван. </w:t>
      </w:r>
    </w:p>
    <w:p w14:paraId="16B55A7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У меня, наверное, тревога и ужас с одной стороны, то есть, переживания за какие-то моменты очень такие насыщенные, прям как бы страшно становится. А иногда </w:t>
      </w:r>
      <w:proofErr w:type="spellStart"/>
      <w:r w:rsidRPr="009A1F5A">
        <w:rPr>
          <w:rFonts w:ascii="Franklin Gothic Book" w:eastAsia="Arial" w:hAnsi="Franklin Gothic Book"/>
          <w:sz w:val="24"/>
          <w:szCs w:val="24"/>
        </w:rPr>
        <w:t>кринж</w:t>
      </w:r>
      <w:proofErr w:type="spellEnd"/>
      <w:r w:rsidRPr="009A1F5A">
        <w:rPr>
          <w:rFonts w:ascii="Franklin Gothic Book" w:eastAsia="Arial" w:hAnsi="Franklin Gothic Book"/>
          <w:sz w:val="24"/>
          <w:szCs w:val="24"/>
        </w:rPr>
        <w:t xml:space="preserve">, то есть вся, вот, в основном, то есть, нелогичные какие-то моменты. Очень странно. </w:t>
      </w:r>
    </w:p>
    <w:p w14:paraId="465D2B7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Сова, пожалуйста.</w:t>
      </w:r>
    </w:p>
    <w:p w14:paraId="7F58C3E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Тоже было страшно и тревожно, особенно в моменты, когда что-то происходило с главными героями. Что вот-вот, типа, их убьют. Так и происходило. От этого тоже грустно становилось. </w:t>
      </w:r>
    </w:p>
    <w:p w14:paraId="0B6048B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Дмитрий. </w:t>
      </w:r>
    </w:p>
    <w:p w14:paraId="07D164C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Сначала какие-то непонятки, то есть серии до третьей, наверное. Как-то безразличие вообще, в принципе, к героям, к ситуации, к обстановке, когда </w:t>
      </w:r>
      <w:proofErr w:type="spellStart"/>
      <w:r w:rsidRPr="009A1F5A">
        <w:rPr>
          <w:rFonts w:ascii="Franklin Gothic Book" w:eastAsia="Arial" w:hAnsi="Franklin Gothic Book"/>
          <w:sz w:val="24"/>
          <w:szCs w:val="24"/>
        </w:rPr>
        <w:t>Саблев</w:t>
      </w:r>
      <w:proofErr w:type="spellEnd"/>
      <w:r w:rsidRPr="009A1F5A">
        <w:rPr>
          <w:rFonts w:ascii="Franklin Gothic Book" w:eastAsia="Arial" w:hAnsi="Franklin Gothic Book"/>
          <w:sz w:val="24"/>
          <w:szCs w:val="24"/>
        </w:rPr>
        <w:t xml:space="preserve"> пытается нагнуть чужой турецкий город, у него, в принципе, это да, получилось, за что он и поплатился своей жизнью. А потом уже начинаешь переживать, проникаться каждым героем и испытывать очень широкий спектр, прям от любви до ненависти. </w:t>
      </w:r>
    </w:p>
    <w:p w14:paraId="0713DBC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Вот как раз многие начали говорить о том, что мнение как бы о сериале или какие-то эмоции, они менялись. Вот сейчас об этом мы поговорим. Вспомните, пожалуйста, вот по ходу просмотра сериала, менялось ли у вас отношение к сериалу и происходящему в нём, к героям, к ситуациям? Если менялось, то вот в какой момент это происходило, что влияло на изменение отношений. И вот в какую сторону оно менялось, в лучшую или в худшую. То есть вот какие-то вот такие переломные моменты, с чем они связаны и в какую сторону. Вот, Дмитрий, давайте с вами продолжим.</w:t>
      </w:r>
    </w:p>
    <w:p w14:paraId="1FE3C8C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Можно начать, грубо говоря, как сказать-то, с первоначальной проблемой, из-за которой началась вся заварушка. Серафима не захотела глотать камень. Женщина, которая работала в публичном доме, она побоялась, скажем так, получить </w:t>
      </w:r>
      <w:proofErr w:type="spellStart"/>
      <w:r w:rsidRPr="009A1F5A">
        <w:rPr>
          <w:rFonts w:ascii="Franklin Gothic Book" w:eastAsia="Arial" w:hAnsi="Franklin Gothic Book"/>
          <w:sz w:val="24"/>
          <w:szCs w:val="24"/>
        </w:rPr>
        <w:t>звездюлей</w:t>
      </w:r>
      <w:proofErr w:type="spellEnd"/>
      <w:r w:rsidRPr="009A1F5A">
        <w:rPr>
          <w:rFonts w:ascii="Franklin Gothic Book" w:eastAsia="Arial" w:hAnsi="Franklin Gothic Book"/>
          <w:sz w:val="24"/>
          <w:szCs w:val="24"/>
        </w:rPr>
        <w:t xml:space="preserve"> за свою недоработку. К Серафиме по протяжению сериала поменялось отношение. А вот ко второй вот этой женщине нет. Как было отвращение изначально, так и осталось. </w:t>
      </w:r>
    </w:p>
    <w:p w14:paraId="0099249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Это к Екатерине?</w:t>
      </w:r>
    </w:p>
    <w:p w14:paraId="0E1DD9E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Да. </w:t>
      </w:r>
    </w:p>
    <w:p w14:paraId="2A3E127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А к самому сериалу менялось отношение? </w:t>
      </w:r>
    </w:p>
    <w:p w14:paraId="2A58565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 конечно. То есть, чем дальше тебя затягивает, тем больше ты проникаешься.</w:t>
      </w:r>
    </w:p>
    <w:p w14:paraId="19F5DCC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то есть к сериалу, как бы в лучшую, получается, сторону менялось, а к героям вот так вот изменялось. Хорошо, Сова, у вас что-то менялось? Отношение к сериалу, либо к героям, когда и почему? Если что-то менялось. Если не менялось, то не менялось? </w:t>
      </w:r>
    </w:p>
    <w:p w14:paraId="082490B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вроде нет. Насчёт только, наверное, </w:t>
      </w:r>
      <w:proofErr w:type="spellStart"/>
      <w:r w:rsidRPr="009A1F5A">
        <w:rPr>
          <w:rFonts w:ascii="Franklin Gothic Book" w:eastAsia="Arial" w:hAnsi="Franklin Gothic Book"/>
          <w:sz w:val="24"/>
          <w:szCs w:val="24"/>
        </w:rPr>
        <w:t>Кирпита</w:t>
      </w:r>
      <w:proofErr w:type="spellEnd"/>
      <w:r w:rsidRPr="009A1F5A">
        <w:rPr>
          <w:rFonts w:ascii="Franklin Gothic Book" w:eastAsia="Arial" w:hAnsi="Franklin Gothic Book"/>
          <w:sz w:val="24"/>
          <w:szCs w:val="24"/>
        </w:rPr>
        <w:t xml:space="preserve">. Я думала, до последнего то, что он плохой, а он все-таки выбрал, добрую сторону. </w:t>
      </w:r>
    </w:p>
    <w:p w14:paraId="7DD044F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Это в какой момент стало вам понятно, что он все-таки не такой уж плохой?</w:t>
      </w:r>
    </w:p>
    <w:p w14:paraId="39F355D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Когда он, получается, в этого, в Гулливера выстрелил. С этого момента, да. </w:t>
      </w:r>
    </w:p>
    <w:p w14:paraId="47311D0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Спасибо. Иван, у вас что-то менялось по отношению к сериалу, либо к героям? </w:t>
      </w:r>
    </w:p>
    <w:p w14:paraId="423476E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К героям весь сериал нет, я как нашёл какие-то свои симпатии, так, и не изменилось. К сериалу, вот мы так разделились, мы вчера смотрели 6, да, по-моему, 6 серий посмотрели сегодня 4. Вот. Вчера, получается, до 6, как бы, ещё турбулентно так было. То есть, то интересно, то не интересно. А сегодня вообще полнейшая какая-то идиотия. </w:t>
      </w:r>
    </w:p>
    <w:p w14:paraId="71C26D6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То есть ухудшилось мнение, ясно. То есть, начиная, получается, с 7 серии или с 6? С 6.</w:t>
      </w:r>
    </w:p>
    <w:p w14:paraId="4AED1C4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С 7 вот точно.</w:t>
      </w:r>
    </w:p>
    <w:p w14:paraId="0562D1C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 7. Понятно. Хорошо, Екатерина. </w:t>
      </w:r>
    </w:p>
    <w:p w14:paraId="3B17383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Я на две части разделила сериал. Вчера первые 6 серий, с 1 серии было непонятно, неинтересно. 2 серия уже заинтересовала. Стало понятно уже, кто есть кто более-менее. И так вот менялось до 6 серии. То нравится, то нет. И вот сегодня именно от сериала, вот, что-то непонятно было, какая-то, какую-то неловкость я, возможно, даже испытывала. Вот. И вот отношение к героям, вот, вчера более-менее сложилось вот к концу 6 серии, когда я стала понимать, что происходит. </w:t>
      </w:r>
    </w:p>
    <w:p w14:paraId="04D40C7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Неловкость, в каком плане испанский стыд или что, или какая неловкость?</w:t>
      </w:r>
    </w:p>
    <w:p w14:paraId="55EF087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Такое, да, что непонятно, зачем герои это делают и зачем авторы вообще заложили именно то, что они заложили. </w:t>
      </w:r>
    </w:p>
    <w:p w14:paraId="4E23E7B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Вячеслав, у вас как-то менялось отношение к сериалу, к героям, к ситуациям? </w:t>
      </w:r>
    </w:p>
    <w:p w14:paraId="527E0DD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sz w:val="24"/>
          <w:szCs w:val="24"/>
        </w:rPr>
        <w:t xml:space="preserve"> </w:t>
      </w: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Разделю в целом сериал на несколько частей. То есть начало, некоторое введение, потом завязка непосредственно действий, кульминация, и завершение действий. То есть на 4 части можно разделить сериал. И вот где-то первые, 2-3 серии у них слишком, они слишком сделали длительным вот это вот начало. </w:t>
      </w:r>
    </w:p>
    <w:p w14:paraId="48E58BD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Начало какое-то.</w:t>
      </w:r>
    </w:p>
    <w:p w14:paraId="2933247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То есть сериал, да, затянутое начало. Можно было бы сделать сериал меньше на 2 серии где-то. И сделать все это в одну. И более понятно бы было зрителям, о чем говорится в сериале. И, может быть, даже продюсерам было бы проще снимать. И к героям, конечно же, менялось отношение, потому что каждый герой потом выворачивал себя в другую сторону. Сначала он был плохой, потом стал хорошим. Вот в этом русле хорошо справились. </w:t>
      </w:r>
    </w:p>
    <w:p w14:paraId="2A0B46F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в конце все оказались хорошие. </w:t>
      </w:r>
    </w:p>
    <w:p w14:paraId="0DAD779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Не все, конечно.</w:t>
      </w:r>
    </w:p>
    <w:p w14:paraId="52D1FF9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Все живые.</w:t>
      </w:r>
    </w:p>
    <w:p w14:paraId="5D467FD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Да. </w:t>
      </w:r>
    </w:p>
    <w:p w14:paraId="74A277D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w:t>
      </w:r>
    </w:p>
    <w:p w14:paraId="17DBC00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Сериал с каждой серией был лучше и лучше. </w:t>
      </w:r>
    </w:p>
    <w:p w14:paraId="6461C4F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у вас улучшалось, получается, мнение, у кого-то прям вот оно ухудшалось, а у вас, наоборот, вверх шло. Хорошо. Спасибо. Михаил. </w:t>
      </w:r>
    </w:p>
    <w:p w14:paraId="15CF544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Так, по отношению к сериалу у меня с первых серий возникнут, положительные эмоции. И далее, по ходу просмотра они усиливались. То есть, если и поменялся, то от положительного к ещё более положительному. Отношение к героям. Конечно, тут с самых первых серий, нам показали вот это вот, как бы разделение о том, что все герои, они такие двухзначные, как бы двусмысленные, вот. И, соответственно, тоже отношения. Но вот у героев были и те, кто изначально как бы к ним ты относился положительно, а впоследствии стал уже относиться, так, отрицательно. </w:t>
      </w:r>
    </w:p>
    <w:p w14:paraId="4DE152B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вот к кому положительно сначала, потом отрицательно стали, например, относиться.</w:t>
      </w:r>
    </w:p>
    <w:p w14:paraId="582EA99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К кому, например, положительно. Сейчас я, надо подумать.</w:t>
      </w:r>
    </w:p>
    <w:p w14:paraId="112CFCC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Второстепенные какие-то герои?</w:t>
      </w:r>
    </w:p>
    <w:p w14:paraId="05E9CF2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Второстепенные, не второстепенных, я, наверное. И второстепенные тоже можно рассматривать, да. Тут, тут, наверное, легче сказать, да, от отрицательного к положительному, потому что вот эти вот все женщины, которых показывали, все дамы, они изначально как будто были показаны с худшей стороны. А впоследствии, то есть, отношение к ним улучшалось. </w:t>
      </w:r>
    </w:p>
    <w:p w14:paraId="75BD173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Это к Екатерине, к Серафиме?</w:t>
      </w:r>
    </w:p>
    <w:p w14:paraId="723038B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Да, и к Екатерине, и к Серафиме, то есть, по ходу сюжета, понимаете, что на самом деле-то они не такие плохие, как изначально кажется. Вот. Далее по музыке в целом все более-менее, весь сериал одинаково было. И по сюжету, сюжет тоже, то есть улучшался в лучшую сторону. </w:t>
      </w:r>
    </w:p>
    <w:p w14:paraId="3EFDF83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Дарья, у вас как мнение менялось? То есть от худшего к ещё более худшему?</w:t>
      </w:r>
    </w:p>
    <w:p w14:paraId="30272C9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скорее всего, да, потому что я ждала больше какой-то углублённости, многогранности. Многогранность, она может быть поверхностная, может быть, по моим меркам, да, исключительно, а может быть, более глубокой. Мне не хватало именно глубокой, потому что люди очень неоднозначные, не хватало какой-то истории, за которой стоит то или иное, какое-то развитие каждого персонажа от убитого до оставшихся в живых, этих полтора человека, вот мне не хватило. </w:t>
      </w:r>
    </w:p>
    <w:p w14:paraId="69E59C6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w:t>
      </w:r>
      <w:proofErr w:type="spellStart"/>
      <w:r w:rsidRPr="009A1F5A">
        <w:rPr>
          <w:rFonts w:ascii="Franklin Gothic Book" w:eastAsia="Arial" w:hAnsi="Franklin Gothic Book"/>
          <w:b/>
          <w:sz w:val="24"/>
          <w:szCs w:val="24"/>
        </w:rPr>
        <w:t>Aйна</w:t>
      </w:r>
      <w:proofErr w:type="spellEnd"/>
      <w:r w:rsidRPr="009A1F5A">
        <w:rPr>
          <w:rFonts w:ascii="Franklin Gothic Book" w:eastAsia="Arial" w:hAnsi="Franklin Gothic Book"/>
          <w:b/>
          <w:sz w:val="24"/>
          <w:szCs w:val="24"/>
        </w:rPr>
        <w:t xml:space="preserve">, пожалуйста. </w:t>
      </w:r>
    </w:p>
    <w:p w14:paraId="28AEF51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К героям никак не поменялось, что в начале, что в конце сериала. А насчёт про сериал. Сначала было непонятно, поэтому никаких эмоций. А когда немного уже посмотрели, и уже под конец, хотя бы эмоции вызывало, тоже как-то. Чуть получше.  </w:t>
      </w:r>
    </w:p>
    <w:p w14:paraId="5AFC3D2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в конце у вас мнение чуть-чуть улучшилось?</w:t>
      </w:r>
    </w:p>
    <w:p w14:paraId="19C1FE6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Да, но все равно плохое. </w:t>
      </w:r>
    </w:p>
    <w:p w14:paraId="424A2A2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вот за счёт чего оно улучшилось? Вы стали больше сопереживать героям?</w:t>
      </w:r>
    </w:p>
    <w:p w14:paraId="323F3D5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Да, во-первых, сопереживать героям, во-вторых, понятно хотя бы стало, что к чему. </w:t>
      </w:r>
    </w:p>
    <w:p w14:paraId="3F20BDB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Если попытаться кратко изложить основную мысль, идею этого сериала, как вы считаете, что именно хотели своим произведением сказать авторы, какую мысль идею донести до зрителя? Вот в одной фразе попытайтесь выразить основную идею. Кто начнёт? </w:t>
      </w:r>
    </w:p>
    <w:p w14:paraId="661A2B0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Бюрократия везде одинакова. Лично моё мнение. </w:t>
      </w:r>
    </w:p>
    <w:p w14:paraId="14F0C14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хотели бюрократию показать.</w:t>
      </w:r>
    </w:p>
    <w:p w14:paraId="733444B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Конечно. </w:t>
      </w:r>
    </w:p>
    <w:p w14:paraId="373D24F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сова. </w:t>
      </w:r>
    </w:p>
    <w:p w14:paraId="3FBF83E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Борьба за зло и добро. </w:t>
      </w:r>
    </w:p>
    <w:p w14:paraId="3132FD0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Иван. </w:t>
      </w:r>
    </w:p>
    <w:p w14:paraId="0C22729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Наверное, что русские хорошие, знай наших, во всем виноваты англосаксы. </w:t>
      </w:r>
    </w:p>
    <w:p w14:paraId="20925A9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Спасибо. Катя. </w:t>
      </w:r>
    </w:p>
    <w:p w14:paraId="29AAA0A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Где родился, там и пригодился. </w:t>
      </w:r>
    </w:p>
    <w:p w14:paraId="11E3322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Слава.</w:t>
      </w:r>
    </w:p>
    <w:p w14:paraId="54075D6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Везде хорошо, где нас нет. </w:t>
      </w:r>
    </w:p>
    <w:p w14:paraId="399624F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Михаил. </w:t>
      </w:r>
    </w:p>
    <w:p w14:paraId="5014B93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Я считаю, что сплочённость русского народа, наверное.</w:t>
      </w:r>
    </w:p>
    <w:p w14:paraId="4612A0F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Дарья. </w:t>
      </w:r>
    </w:p>
    <w:p w14:paraId="53B5F4B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С Катей соглашусь, где родился, в России, там и сиди. </w:t>
      </w:r>
    </w:p>
    <w:p w14:paraId="067A6AF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Ясно. Спасибо. Айна.</w:t>
      </w:r>
    </w:p>
    <w:p w14:paraId="21669F6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Такое же мнение. </w:t>
      </w:r>
    </w:p>
    <w:p w14:paraId="78FE478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Хорошо. Было интересно или неинтересно следить за сюжетом в целом? Вот кому было интересно в целом следить за сюжетом? Поднимите руки. 1, 2, 3, 4, 5, 6, 7. Ага, хорошо. Значит, всем было интересно. И я так понимаю, 1 человек – не интересно. Значит, почему было интересно вот те, кому было интересно сначала, почему было интересно, Дмитрий.</w:t>
      </w:r>
    </w:p>
    <w:p w14:paraId="4E0ACB5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Потому что, чем больше смотришь, тем больше проникаешься к герою и переживаешь за него. Именно поэтому проявляется интерес. И интересно, что в следующей серии.  </w:t>
      </w:r>
    </w:p>
    <w:p w14:paraId="0F28164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Кому по этой же вот причине было интересно. То есть, ага. Вот, Айна, Михаил, Слава. У кого какие-то другие причины для интересности, либо вот кто ещё хочет высказаться, вот почему интересно было смотреть, пожалуйста, Михаил.</w:t>
      </w:r>
    </w:p>
    <w:p w14:paraId="0FEBB92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Вот как я уже говорил, потому что была, как бы набор высоты, вот это вот завязка, кульминация. И таких кульминаций было несколько в сериале. И, то есть ты смотришь, смотришь, смотришь, интерес нарастает. Кажется, уже, что можно дальше продолжать, как сериал. Случается какой-то определённый момент, что-то происходит и снова вот это вот начинается набор высоты. То есть такие вот качели-карусели.</w:t>
      </w:r>
    </w:p>
    <w:p w14:paraId="612ABD5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Так, кто ещё готов высказаться? Почему интересно было вам?</w:t>
      </w:r>
    </w:p>
    <w:p w14:paraId="3FAED14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Интересно, потому что заигрывают с какой-то эстетикой, вот как острые козырьки, криминал 20-х годов прошлого века. Как бы сама эстетика, сама как бы структура какая-то сюжета, вот эти повороты более-менее интересны. То есть сама, сами события, которые рассказывают, тонкости сюжета. </w:t>
      </w:r>
    </w:p>
    <w:p w14:paraId="30A06C3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исторический контекст. </w:t>
      </w:r>
    </w:p>
    <w:p w14:paraId="15651DE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Да. Хорошо ещё, что, у кого, какие моменты, почему было интересно?</w:t>
      </w:r>
    </w:p>
    <w:p w14:paraId="6338F42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Хотелось посмотреть на ход дальнейших событий. </w:t>
      </w:r>
    </w:p>
    <w:p w14:paraId="1AFBF9E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То есть как бы вот развитие сюжета. Понятно. Хорошо. Ещё какие-то есть комментарии, почему интересно было. Пожалуйста, Катя.</w:t>
      </w:r>
    </w:p>
    <w:p w14:paraId="4FADE19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Тема сама по себе интересная. Интересно было, как в итоге выкрутят это и к какому итогу это все приведёт? </w:t>
      </w:r>
    </w:p>
    <w:p w14:paraId="5CB32D5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тема какая тема эмиграции или как? </w:t>
      </w:r>
    </w:p>
    <w:p w14:paraId="60DEA51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Да, да, что, как вот русские жили.  </w:t>
      </w:r>
    </w:p>
    <w:p w14:paraId="5870385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Спасибо. Ещё какие-то есть комментарии, почему было интересно смотреть? Хорошо. Почему не интересно было смотреть, Дарья?</w:t>
      </w:r>
    </w:p>
    <w:p w14:paraId="642DA13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Потому что скучно, затянуто, нудно, предсказуемо. Это очень типично для российского кинематографа. Я, придя сюда, давала последний шанс. Буквально. Для меня это великое разочарование. Больше не притронусь к этому. Теперь у меня априори будет предвзятое мнение ко всему кинематографу, делаемому российскими режиссёрами, заранее. То есть испортили мне окончательно. Последнюю надежду убили. </w:t>
      </w:r>
    </w:p>
    <w:p w14:paraId="458FA03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хорошо, ладно. Ещё какие-то есть. В принципе, да, пожалуйста, Екатерина.</w:t>
      </w:r>
    </w:p>
    <w:p w14:paraId="3203206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Я понимаю, что не во всех сериалах, но вот здесь я не увидела интереса смотреть следующую серию. То есть обычно режиссёры делают так, чтобы, подходя к концу, был острый интерес, посмотреть следующую серию. Здесь вот я ни разу не вспомню, что мне прям очень хотелось посмотреть следующую, и как бы, чем же закончилось или начало следующей.</w:t>
      </w:r>
    </w:p>
    <w:p w14:paraId="3CFEB38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не было ощущения, что на самом интересном месте ли как-то вот так. </w:t>
      </w:r>
    </w:p>
    <w:p w14:paraId="123A576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Да. Потому что ты даже не знаешь, что дальше будет от того, что, вот лично я не понимала, что происходит, я не знала, а что мне вообще дальше покажут, потому что тут-то ещё как будто бы ничего не понятно. Вот. А как дальше развернуться тоже события.</w:t>
      </w:r>
    </w:p>
    <w:p w14:paraId="6336D81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По поводу </w:t>
      </w:r>
      <w:proofErr w:type="spellStart"/>
      <w:r w:rsidRPr="009A1F5A">
        <w:rPr>
          <w:rFonts w:ascii="Franklin Gothic Book" w:eastAsia="Arial" w:hAnsi="Franklin Gothic Book"/>
          <w:b/>
          <w:sz w:val="24"/>
          <w:szCs w:val="24"/>
        </w:rPr>
        <w:t>неинтересности</w:t>
      </w:r>
      <w:proofErr w:type="spellEnd"/>
      <w:r w:rsidRPr="009A1F5A">
        <w:rPr>
          <w:rFonts w:ascii="Franklin Gothic Book" w:eastAsia="Arial" w:hAnsi="Franklin Gothic Book"/>
          <w:b/>
          <w:sz w:val="24"/>
          <w:szCs w:val="24"/>
        </w:rPr>
        <w:t xml:space="preserve"> ещё есть какие-то комментарии?</w:t>
      </w:r>
    </w:p>
    <w:p w14:paraId="4A0CB88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Да, наверное. Я бы сказал, что вот этот весь интерес, как бы всю структуру какой-то криминальной вот этой истории портит то, что вот видно, какое-то, наверное, продюсерское, может вмешательство вот этих, из «России 1» или из «НТВ» продюсеров, которые </w:t>
      </w:r>
      <w:proofErr w:type="spellStart"/>
      <w:r w:rsidRPr="009A1F5A">
        <w:rPr>
          <w:rFonts w:ascii="Franklin Gothic Book" w:eastAsia="Arial" w:hAnsi="Franklin Gothic Book"/>
          <w:sz w:val="24"/>
          <w:szCs w:val="24"/>
        </w:rPr>
        <w:t>допихивают</w:t>
      </w:r>
      <w:proofErr w:type="spellEnd"/>
      <w:r w:rsidRPr="009A1F5A">
        <w:rPr>
          <w:rFonts w:ascii="Franklin Gothic Book" w:eastAsia="Arial" w:hAnsi="Franklin Gothic Book"/>
          <w:sz w:val="24"/>
          <w:szCs w:val="24"/>
        </w:rPr>
        <w:t xml:space="preserve"> туда какую-то любовную линию, какие-то сопли стандартные. И ты понимаешь как бы, куда история идёт, и чем она, скорее всего, закончится. Вот эти все любовные переживания не очень, неровные были и портили. </w:t>
      </w:r>
    </w:p>
    <w:p w14:paraId="650F180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Хорошо, ещё какие-то есть комментарии? Пожалуйста, Айна.</w:t>
      </w:r>
    </w:p>
    <w:p w14:paraId="0F18FB3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Такое ощущение, что просто посмотрели все фильмы зарубежные и наши, и все это просто под одно сделано.</w:t>
      </w:r>
    </w:p>
    <w:p w14:paraId="4C6940F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Ясно, хорошо, спасибо. Тогда вот какой вопрос. Было ли в этом сериале что-то такое, что показалось вам убедительным? Что вот было показано убедительно, достоверно, правдоподобно. Если да, то вот что и почему, у кого было вот что-то, что показалось убедительным в сериале? Пожалуйста, Слава. </w:t>
      </w:r>
    </w:p>
    <w:p w14:paraId="7CED5BF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Убедительным показалось то, что жить за границей России точно не стоит. Что где находятся русские, их везде не любят, кроме России. </w:t>
      </w:r>
    </w:p>
    <w:p w14:paraId="38ED89E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То есть это прям вот?</w:t>
      </w:r>
    </w:p>
    <w:p w14:paraId="0BCFB93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Прям это показали чётко. </w:t>
      </w:r>
    </w:p>
    <w:p w14:paraId="3B00133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Дима, что убедительное было?</w:t>
      </w:r>
    </w:p>
    <w:p w14:paraId="0CEF233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Я прям, я никогда не сомневался в этом. Сериал это тоже подтверждает. На любой границе есть свой закон, есть свой правящий человек, есть человек, который правит этим человеком. </w:t>
      </w:r>
    </w:p>
    <w:p w14:paraId="4D25D75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в любой стране?</w:t>
      </w:r>
    </w:p>
    <w:p w14:paraId="3FC2AB2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Да, везде так. </w:t>
      </w:r>
    </w:p>
    <w:p w14:paraId="2A2BBCE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Что ещё убедительным показалось. Пожалуйста, Айна.</w:t>
      </w:r>
    </w:p>
    <w:p w14:paraId="6AFA87F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Ненависть турков.</w:t>
      </w:r>
    </w:p>
    <w:p w14:paraId="283EE25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убедительно было показано. </w:t>
      </w:r>
    </w:p>
    <w:p w14:paraId="0F7E657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Да.</w:t>
      </w:r>
    </w:p>
    <w:p w14:paraId="7F069C9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что-то показалось убедительным?</w:t>
      </w:r>
    </w:p>
    <w:p w14:paraId="3BB1D59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Коррупция. </w:t>
      </w:r>
    </w:p>
    <w:p w14:paraId="305D185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Коррупция, почему вот она была убедительно показана?</w:t>
      </w:r>
    </w:p>
    <w:p w14:paraId="7E7BAAC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Очень подробно, не видел таких историй, где объясняют какие-то тонкости. Именно в России истории, где объясняют тонкости вот этого таможенного какого-то взаимодействия, где человек на человека, ещё человек сверху, и эти бриллианты, золото, драгоценности какие-то, вот эти все. Ценность, как бы самой какой-то дорогой вещи за границей в такой период, когда денег нету ни у кого. </w:t>
      </w:r>
    </w:p>
    <w:p w14:paraId="69547B9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во всех деталях было показано. </w:t>
      </w:r>
    </w:p>
    <w:p w14:paraId="69158F0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Да, достаточно деталей было. </w:t>
      </w:r>
    </w:p>
    <w:p w14:paraId="7B1D6E4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Ещё что-то было показавшееся убедительным? Не было?</w:t>
      </w:r>
    </w:p>
    <w:p w14:paraId="331BF54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Продажность женщин. </w:t>
      </w:r>
    </w:p>
    <w:p w14:paraId="529E79A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Почему вот убедительно было это показано? </w:t>
      </w:r>
    </w:p>
    <w:p w14:paraId="24AD6D4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Потому что Екатерина же сидела, не пищала, пока работала в своём борделе, пока за неё не заступились. Потом она, она же решила не предать хозяина борделя, а сдать Сергея. Предала, получается, его первый раз. Что он, в принципе, не оттолкнул её, потом она его тоже предала.</w:t>
      </w:r>
    </w:p>
    <w:p w14:paraId="2C4641C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что-то показалось убедительным в сериале?</w:t>
      </w:r>
    </w:p>
    <w:p w14:paraId="1E56CC0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Я думаю, жестокость турков. Типа, вот пацан своровал мясо, да, и они хотели ему палец отрубить. Я думаю, они так и в жизни делают.</w:t>
      </w:r>
    </w:p>
    <w:p w14:paraId="02DE2D1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То есть, поверили, вот, глядя на это, что они так поступают. Михаил?</w:t>
      </w:r>
    </w:p>
    <w:p w14:paraId="2074B18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Убедительно показали ещё жизнь вот этих вот российских эмигрантов, которые жили вот в этом, где-то, в бараке или в чем-то. Не знаю, сколько их было, 50 человек, 100. Я думаю, это тоже правдоподобно. </w:t>
      </w:r>
    </w:p>
    <w:p w14:paraId="37CC8B8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почему вот вам это показалось правдоподобным? В чем правдоподобность? </w:t>
      </w:r>
    </w:p>
    <w:p w14:paraId="3D10821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Я думаю, что в те времена, вот какой, 1920 год, примерно так и было, когда вот эти вот беженцы, которые от гражданской войны сбежали, они так и жили. </w:t>
      </w:r>
    </w:p>
    <w:p w14:paraId="3D5BAF5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какие-то есть комментарии по убедительности. Почему убедительным показалось? Айна, пожалуйста.</w:t>
      </w:r>
    </w:p>
    <w:p w14:paraId="016216D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Про врача, что ему не давали никак делать опыты. И то, что раз ты русский, ты не можешь быть нормальным врачом. Вот. Вся ситуация правдоподобна была. </w:t>
      </w:r>
    </w:p>
    <w:p w14:paraId="2B12EA1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Правдоподобно. Почему правдоподобно это показалось, по каким признакам?</w:t>
      </w:r>
    </w:p>
    <w:p w14:paraId="0FABE9E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Во-первых, наверное, эмоции. И мы наблюдаем, как русские относятся к русскому, чем-то хотят помочь. А турки пытаются всячески сказать о том, что, да, он мошенник, да, он же русский, а у нас от русских проблемы. И девушка, которая за него заступилась, начали издеваться, почти убили даже. </w:t>
      </w:r>
    </w:p>
    <w:p w14:paraId="5138E49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какие-то есть убедительные моменты. Тогда неубедительно, что было неубедительным? И почему. Пожалуйста, Иван.</w:t>
      </w:r>
    </w:p>
    <w:p w14:paraId="0EA6A11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Наверное, карикатурность вот всех нерусских персонажей, если посмотреть, то негативных русских персонажей было вот одна эта женщина, которая предала всех, и то понять, понять её как будто бы можно. А вот англичане, это вот просто карикатурные какие-то злодеи, они злые, потому что они англичане. И турки тоже, типа, не любят русских, потому что они турки, а остальные русские, типа. Какой-то… </w:t>
      </w:r>
    </w:p>
    <w:p w14:paraId="297E562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Все любят деньги. </w:t>
      </w:r>
    </w:p>
    <w:p w14:paraId="6EBCFB5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Там не было вот этой какой-то любви к деньгам, просто приходит без причины какой-то генерал, полковник, приказывает всех расстрелять, потому что так, потому что он злой и все. </w:t>
      </w:r>
    </w:p>
    <w:p w14:paraId="630380F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 что первого генерала сместили, второй приперся: «Я продолжу давить русских». Как-то сказочно.</w:t>
      </w:r>
    </w:p>
    <w:p w14:paraId="1877527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что-то показалось неубедительным. Пожалуйста, Дарья. </w:t>
      </w:r>
    </w:p>
    <w:p w14:paraId="34A40ED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Все вообще. Я почему про убедительность промолчала? Потому что я сомневаюсь в том, что для меня, убедительного даже вот то, с чем я тут вроде как бы соглашалась, потому что оно для меня кажется убедительным на фоне того, что все остальное максимально неубедительно. То есть это из-за, это от безнадёги убедительность у меня.</w:t>
      </w:r>
    </w:p>
    <w:p w14:paraId="14DA96B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вот неубедительность, это что?</w:t>
      </w:r>
    </w:p>
    <w:p w14:paraId="20D3C17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Все вообще, вот все, что вот только вот, начиная от эмоций, которые изображаются, все переплетения, все вот это, что куда, как ломится, не ломится. Все, кто чего, один весь город и нагнул, прогнул, и что с ним только не сделал. </w:t>
      </w:r>
    </w:p>
    <w:p w14:paraId="76B0EE4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А, они весь сериал не могли ничего сделать. Последние серии вдвоём взяли, всех завалили.</w:t>
      </w:r>
    </w:p>
    <w:p w14:paraId="7CB21F0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Что это такое, это совсем уже. </w:t>
      </w:r>
    </w:p>
    <w:p w14:paraId="585CB4C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w:t>
      </w:r>
    </w:p>
    <w:p w14:paraId="7790AF9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То, что кабаре они открыли, как-то тоже. Мы же понимаем, что эмигрировали-то, по сути, высшие слои населения. Те, кто были простыми крестьянами, не мог свалить. И те, кто буржуазия, они как бы планировали свалить из Константинополя. То есть те, у кого были деньги, они могли открыть кабаре, но этого как бы не было показано. Те, кто были буржуазией, именно показали в последней серии, когда нате вам вот паспорта. А эти лица-то в кабаре ни разу не мелькали. Вот это вот тоже мне удивительно. Как они, нигде не работая, взяли, замутили какой-то капитал и открыли своё кабаре.</w:t>
      </w:r>
    </w:p>
    <w:p w14:paraId="04ACA6D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Силой, все силой. Пришли русские, навели беспорядки, и потом мы удивляемся, почему русских не любят. Потому что вот так вот показывают. Может, надо как-то поаккуратней, говорю, </w:t>
      </w:r>
      <w:proofErr w:type="spellStart"/>
      <w:r w:rsidRPr="009A1F5A">
        <w:rPr>
          <w:rFonts w:ascii="Franklin Gothic Book" w:eastAsia="Arial" w:hAnsi="Franklin Gothic Book"/>
          <w:sz w:val="24"/>
          <w:szCs w:val="24"/>
        </w:rPr>
        <w:t>помногограннее</w:t>
      </w:r>
      <w:proofErr w:type="spellEnd"/>
      <w:r w:rsidRPr="009A1F5A">
        <w:rPr>
          <w:rFonts w:ascii="Franklin Gothic Book" w:eastAsia="Arial" w:hAnsi="Franklin Gothic Book"/>
          <w:sz w:val="24"/>
          <w:szCs w:val="24"/>
        </w:rPr>
        <w:t xml:space="preserve">, неубедительно. </w:t>
      </w:r>
    </w:p>
    <w:p w14:paraId="6E88890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какие-то моменты? Неубедительность, некорректность. Айна.</w:t>
      </w:r>
    </w:p>
    <w:p w14:paraId="06FE8B7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Разговоры. Некоторые диалоги.</w:t>
      </w:r>
    </w:p>
    <w:p w14:paraId="6E3A3D9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Я люблю вас, Сергей. Я не люблю вас, Екатерина. </w:t>
      </w:r>
    </w:p>
    <w:p w14:paraId="4B5A658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не живые диалоги, не естественные.</w:t>
      </w:r>
    </w:p>
    <w:p w14:paraId="65F606E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Не разговаривают о жизни.</w:t>
      </w:r>
    </w:p>
    <w:p w14:paraId="2A74508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что-то было неубедительно?</w:t>
      </w:r>
    </w:p>
    <w:p w14:paraId="4B41CE6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Наверное, вот тема кабаре, что вот это вот раза 4 показывали этим крупным планом негров, которые играют. Это, мне кажется, не совсем эпохе соответствовало, 20-го года. Может, чуть-чуть позже. Это мелочь, конечно, но чуть-чуть, наверное, не соответствовало.</w:t>
      </w:r>
    </w:p>
    <w:p w14:paraId="3698990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Михаил.</w:t>
      </w:r>
    </w:p>
    <w:p w14:paraId="1733067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Такой был неубедительный момент в 9 серии, когда Ремнева, что-то избили его. И вот кровь почему-то 2 разных оттенков была.</w:t>
      </w:r>
    </w:p>
    <w:p w14:paraId="1B8CFA0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Венозная и артериальная. </w:t>
      </w:r>
    </w:p>
    <w:p w14:paraId="0A60816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Нет, оно так не выглядит. </w:t>
      </w:r>
    </w:p>
    <w:p w14:paraId="3350783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То есть кровь не выглядела как кровь. </w:t>
      </w:r>
    </w:p>
    <w:p w14:paraId="3120101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Там прям вот розовая, а внутри розовой красное, как будто это, как, не знаю, что-то.</w:t>
      </w:r>
    </w:p>
    <w:p w14:paraId="361570A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Может у него вино там было.</w:t>
      </w:r>
    </w:p>
    <w:p w14:paraId="6F90C3D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Инсталляция какая-то. Ага, хорошо. Ещё что-то было неубедительное? Пожалуйста, Екатерина.</w:t>
      </w:r>
    </w:p>
    <w:p w14:paraId="1FB6CA6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Добавляя ко всем остальным ребятам, я с этим согласна ещё, в техническом плане хотелось бы сказать, что вот музыка тоже как-то, когда хотели показать именно, что вот именно играет музыка не фоном, точнее, не с накладкой тоже как будто бы, не знаю, в Турции могла играть такая музыка или нет, что джазовые какие-то мотивы, не знаю.</w:t>
      </w:r>
    </w:p>
    <w:p w14:paraId="427FB87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Так-то, во время бокса у них прям современный трек был.</w:t>
      </w:r>
    </w:p>
    <w:p w14:paraId="38D3BDE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Сомнительно хороший и сам. Вот именно, вот как снято. Я вот смотрела другой русский сериал, где показывали события 50-х годов, и вот там больше верилось, что это вот та эпоха, а вот здесь какой-то обычный, вот сериал, который показывает события настоящего времени.</w:t>
      </w:r>
    </w:p>
    <w:p w14:paraId="2E288A7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Переодетые люди, просто, просто ряженые. </w:t>
      </w:r>
    </w:p>
    <w:p w14:paraId="6454479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герои не соответствовали эпохе.</w:t>
      </w:r>
    </w:p>
    <w:p w14:paraId="104ABE8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Да, какая-то цветокоррекция.</w:t>
      </w:r>
    </w:p>
    <w:p w14:paraId="1E7BF8A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Лица актёров ещё во многом тоже. Я очень долго думала, о чем, что не так для меня было. Лица актёров подобраны так, что они современные эти лица.</w:t>
      </w:r>
    </w:p>
    <w:p w14:paraId="14FE7CE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Слова ещё, вот я сейчас не вспомню, не приведу примеры, но как будто бы проскальзывали, вот какие-то современные слова или обычные слова, которые, как мне кажется, тогда не употребляли. </w:t>
      </w:r>
    </w:p>
    <w:p w14:paraId="02097A4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Не хватало только, чтоб ещё сказали, что, о, </w:t>
      </w:r>
      <w:proofErr w:type="spellStart"/>
      <w:r w:rsidRPr="009A1F5A">
        <w:rPr>
          <w:rFonts w:ascii="Franklin Gothic Book" w:eastAsia="Arial" w:hAnsi="Franklin Gothic Book"/>
          <w:sz w:val="24"/>
          <w:szCs w:val="24"/>
        </w:rPr>
        <w:t>кинге</w:t>
      </w:r>
      <w:proofErr w:type="spellEnd"/>
      <w:r w:rsidRPr="009A1F5A">
        <w:rPr>
          <w:rFonts w:ascii="Franklin Gothic Book" w:eastAsia="Arial" w:hAnsi="Franklin Gothic Book"/>
          <w:sz w:val="24"/>
          <w:szCs w:val="24"/>
        </w:rPr>
        <w:t xml:space="preserve">. Чтобы полностью </w:t>
      </w:r>
      <w:proofErr w:type="spellStart"/>
      <w:r w:rsidRPr="009A1F5A">
        <w:rPr>
          <w:rFonts w:ascii="Franklin Gothic Book" w:eastAsia="Arial" w:hAnsi="Franklin Gothic Book"/>
          <w:sz w:val="24"/>
          <w:szCs w:val="24"/>
        </w:rPr>
        <w:t>лоу</w:t>
      </w:r>
      <w:proofErr w:type="spellEnd"/>
      <w:r w:rsidRPr="009A1F5A">
        <w:rPr>
          <w:rFonts w:ascii="Franklin Gothic Book" w:eastAsia="Arial" w:hAnsi="Franklin Gothic Book"/>
          <w:sz w:val="24"/>
          <w:szCs w:val="24"/>
        </w:rPr>
        <w:t>.</w:t>
      </w:r>
    </w:p>
    <w:p w14:paraId="40A5255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Спасибо. Тогда вопрос ко всем. Просьба ответить каждого, как бы коротко, но как бы, подведя, скажем так, как бы итог просмотру. Вот лично вы порекомендовали бы этот сериал своим друзьям, родственникам, знакомым или нет? И почему. Дмитрий.</w:t>
      </w:r>
    </w:p>
    <w:p w14:paraId="1A96B79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Скорее, да, в принципе. Если его доработают. И доведут до ума, сделают покомпактнее, может быть, там не 10 серий, а 6, 7, в принципе, да, интересно. То есть, есть герой, есть антигерой, ты переживаешь почти все серии, кроме последней, когда уже понятно, что победят наши, кто с кем, куда уедет. А хотя нет, вот </w:t>
      </w:r>
      <w:proofErr w:type="spellStart"/>
      <w:r w:rsidRPr="009A1F5A">
        <w:rPr>
          <w:rFonts w:ascii="Franklin Gothic Book" w:eastAsia="Arial" w:hAnsi="Franklin Gothic Book"/>
          <w:sz w:val="24"/>
          <w:szCs w:val="24"/>
        </w:rPr>
        <w:t>Кирпит</w:t>
      </w:r>
      <w:proofErr w:type="spellEnd"/>
      <w:r w:rsidRPr="009A1F5A">
        <w:rPr>
          <w:rFonts w:ascii="Franklin Gothic Book" w:eastAsia="Arial" w:hAnsi="Franklin Gothic Book"/>
          <w:sz w:val="24"/>
          <w:szCs w:val="24"/>
        </w:rPr>
        <w:t xml:space="preserve"> очень неожиданно появился на пароходе и грамотно сказал этой Люсе, что поедем мы в ад. </w:t>
      </w:r>
    </w:p>
    <w:p w14:paraId="230D76F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Сова, порекомендовали бы, нет?</w:t>
      </w:r>
    </w:p>
    <w:p w14:paraId="569ABA0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Думаю, да. У меня просто есть прям знакомые, друзья, которым прям интересна вот эта военная тематика. И, типа, им бы очень зашло. </w:t>
      </w:r>
    </w:p>
    <w:p w14:paraId="08DF6A8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Иван.</w:t>
      </w:r>
    </w:p>
    <w:p w14:paraId="7E06513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Маме бы, наверное, порекомендовал.</w:t>
      </w:r>
    </w:p>
    <w:p w14:paraId="5365E60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Почему?</w:t>
      </w:r>
    </w:p>
    <w:p w14:paraId="0737300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Она такое любит.</w:t>
      </w:r>
    </w:p>
    <w:p w14:paraId="6B39617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Любит историческое?</w:t>
      </w:r>
    </w:p>
    <w:p w14:paraId="135C060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Да, историческое, турецкое, и что, как бы такой проходной сериал посмотрел и забыл, раз в день. </w:t>
      </w:r>
    </w:p>
    <w:p w14:paraId="4C608D5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А кому не порекомендовали бы всем остальным? </w:t>
      </w:r>
    </w:p>
    <w:p w14:paraId="2F1A348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Молодому поколению. Вот моим ровесникам, думаю, вообще, нет.</w:t>
      </w:r>
    </w:p>
    <w:p w14:paraId="1B5E835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Почему? </w:t>
      </w:r>
    </w:p>
    <w:p w14:paraId="13E1D8C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Потому что мы вот сидим, никому не понравился. Мне кажется, из моего круга просто и так, в принципе, редко смотрят российские сериалы. А так ещё вот, как Даша сказала, что интерес убьёт к российскому кинематографу. </w:t>
      </w:r>
    </w:p>
    <w:p w14:paraId="5A46364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Катя. </w:t>
      </w:r>
    </w:p>
    <w:p w14:paraId="529C9EB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Вот я тоже ровесникам, своим друзьям не стала бы рекомендовать, если бы только тем друзьям, которые интересуются именно кинематографом, каким-то русским кино, как оно развивается. Максимум папе возможно, потому что, тоже могло бы его такое заинтересовать.  </w:t>
      </w:r>
    </w:p>
    <w:p w14:paraId="5D821F1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ровесникам не стали бы, почему? Не интересно или плохо снято, или почему? </w:t>
      </w:r>
    </w:p>
    <w:p w14:paraId="63F0515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Да, то, что неоднозначно и скорее негативно относятся к русским именно сериалом. И мнение с моим, похоже, у многих. Поэтому уверена, что не понравилось бы.</w:t>
      </w:r>
    </w:p>
    <w:p w14:paraId="156D13C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этот сериал не улучшил бы мнение. </w:t>
      </w:r>
    </w:p>
    <w:p w14:paraId="149B9FD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И ещё тематика такая, как бы неоднозначная. Военная. Не заинтересовала бы, наверное. </w:t>
      </w:r>
    </w:p>
    <w:p w14:paraId="314FD4F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Слава. Порекомендовали бы или нет?</w:t>
      </w:r>
    </w:p>
    <w:p w14:paraId="5EA9199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бы порекомендовал своим знакомым, которые старше 30 лет. Из молодёжи порекомендовал бы тем, кто увлекается историей. Остальным бы не стал рекомендовать, потому что бы не посмотрели. </w:t>
      </w:r>
    </w:p>
    <w:p w14:paraId="184768E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Потому что не интересна тематика.</w:t>
      </w:r>
    </w:p>
    <w:p w14:paraId="068F745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Тематика, да, и затянутость сериала и времени бы столько никто не потратил.</w:t>
      </w:r>
    </w:p>
    <w:p w14:paraId="486E864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Узкопрофильный.</w:t>
      </w:r>
    </w:p>
    <w:p w14:paraId="5321D10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Да, узкопрофильный для определённой аудитории. </w:t>
      </w:r>
    </w:p>
    <w:p w14:paraId="535D73E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Михаил. </w:t>
      </w:r>
    </w:p>
    <w:p w14:paraId="4333534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Я бы порекомендовал этот сериал. Порекомендовал бы кому? И молодому поколению, и более, уже, если брать, допустим, 45 плюс. Почему порекомендовал бы? Потому что я считаю из данной истории, вот эти вот разные поколения, возможно, каждый даже своё, но все равно кто-то что-то вынесет. И вот мы пример подтверждения этому. Каждый, вот какую-то для себя, что-то нашёл, что-то ему не понравилось, что-то понравилось, но порекомендовать я бы порекомендовал. </w:t>
      </w:r>
    </w:p>
    <w:p w14:paraId="230DE09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Дарья. </w:t>
      </w:r>
    </w:p>
    <w:p w14:paraId="666EFED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Я бы не стала рекомендовать. Более того, я бы стала отговаривать, если бы у меня кто-то бы начал бы пытаться даже вот в эту сторону посмотреть, даже подумать. Вот название бы проскочило бы: «Знаешь, тут, выходит». «Нет ни за что! Извини!». Вот прям до такой степени нет. </w:t>
      </w:r>
    </w:p>
    <w:p w14:paraId="4B33581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Айна.</w:t>
      </w:r>
    </w:p>
    <w:p w14:paraId="0BC7705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Я могла бы порекомендовать при условии, если бы переделали моменты и наверное тот, кому именно нужен не сам сериал, а проникнуться тем временем, той историей, которая была, а так. </w:t>
      </w:r>
    </w:p>
    <w:p w14:paraId="7D2D17A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Почему не стали бы рекомендовать? </w:t>
      </w:r>
    </w:p>
    <w:p w14:paraId="45F1A3B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Не интересно. Зачем такое смотреть? </w:t>
      </w:r>
    </w:p>
    <w:p w14:paraId="6223282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Вы уже просто говорили, Дарья, поэтому я просто вас не прошу повторять. Да, тут вы уже сказали. Хорошо, тогда поговорим про героев, персонажей сериала. Значит, начнём с главного героя – Сергей Львович Нератов. Вот сначала просьба его охарактеризовать в 2-3 словах. Какой он, что за человек, чем запомнился больше всего. Кто готов начать? Пожалуйста, Дмитрий.</w:t>
      </w:r>
    </w:p>
    <w:p w14:paraId="79C85D9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Волевой человек. Запомнился напористостью, и глупостью. В конце. </w:t>
      </w:r>
    </w:p>
    <w:p w14:paraId="16BB92F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Сова. </w:t>
      </w:r>
    </w:p>
    <w:p w14:paraId="35020C9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Довольно интересно было за ним наблюдать. Сначала показалось то, что он такой, типа, каменный человек, и у него не было смысла. А потом он обрёл этот смысл. И по итогу он тоже какую-то тоже реально глупость выбрал. Мне кажется, проще было бы ему застрелиться. А не выбирать ту, которую он, типа, любит, но не любит. </w:t>
      </w:r>
    </w:p>
    <w:p w14:paraId="2AA99DD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Иван. Как бы вы охарактеризовали главного героя? </w:t>
      </w:r>
    </w:p>
    <w:p w14:paraId="48187E7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В первых 2-3 сериях до того, как стал вот этим авторитетом каким-то, он очень напоминал Данилу Бодрова, то, что он приехал в Турцию, начал решать проблемы русских, тем более проститутки. Я думал, в большие города заиграет, и он перестреляет турков всех просто.</w:t>
      </w:r>
    </w:p>
    <w:p w14:paraId="6EB9959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В 1 части или во 2 Данилу Бодрова напоминал?</w:t>
      </w:r>
    </w:p>
    <w:p w14:paraId="60ADB32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Во 2 части, когда он уже уехал в Америку. А так, вообще в целом, наверное, больше, я бы сказал, что если не брать в расчет вот эту силу воли какую-то, то я бы сказал, что он человек тупой и нелогичный. Делающий нелогичные какие-то вещи, типа, отправляющий своих соратников на верную смерть. Просто говорит этому, как его, Абрам, что подыграй нам, подыграй, все нормально будет. Он ушёл, и его сразу убили. А этот такой, что а почему так произошло? Ой, блин, чего-то я </w:t>
      </w:r>
      <w:proofErr w:type="spellStart"/>
      <w:r w:rsidRPr="009A1F5A">
        <w:rPr>
          <w:rFonts w:ascii="Franklin Gothic Book" w:eastAsia="Arial" w:hAnsi="Franklin Gothic Book"/>
          <w:sz w:val="24"/>
          <w:szCs w:val="24"/>
        </w:rPr>
        <w:t>тупанул</w:t>
      </w:r>
      <w:proofErr w:type="spellEnd"/>
      <w:r w:rsidRPr="009A1F5A">
        <w:rPr>
          <w:rFonts w:ascii="Franklin Gothic Book" w:eastAsia="Arial" w:hAnsi="Franklin Gothic Book"/>
          <w:sz w:val="24"/>
          <w:szCs w:val="24"/>
        </w:rPr>
        <w:t xml:space="preserve">. </w:t>
      </w:r>
    </w:p>
    <w:p w14:paraId="02BFAB0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Ясно. Спасибо. Катя, как бы вы охарактеризовали главного героя в 2-3 словах? </w:t>
      </w:r>
    </w:p>
    <w:p w14:paraId="0E10F1A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Я бы охарактеризовала как такого холодного, властного и неоднозначного персонажа.  </w:t>
      </w:r>
    </w:p>
    <w:p w14:paraId="3B14544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Слава.</w:t>
      </w:r>
    </w:p>
    <w:p w14:paraId="15F26E9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бы охарактеризовал его как командира мудрого и отчасти жестокого. </w:t>
      </w:r>
    </w:p>
    <w:p w14:paraId="1088F97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Миша. </w:t>
      </w:r>
    </w:p>
    <w:p w14:paraId="71D7DC1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Так, Нератов. Изначально кажется, что, в целом, как и все персонажи, он неоднозначный. Почему? Потому что вначале нам показывают, что он когда был Генералом, получается, Белой армии, а, подполковник, не полковник, полковник. Вот. То под его руководством погибло 4000 солдат вот в этой Каховке. И, соответственно, кого-то он даже сам убивал, кто отступали, кто отказывались идти в бой. Вот. То есть с этой стороны он показан как отрицательный такой герой. Вот. Но в дальнейшем, по ходу развития событий мнение, как бы вот я уже говорил, поменялось. И получается, Нератов, как его можно охарактеризовать? Как человека, который на самом деле за своих соотечественников готов пойти вот на подвиги. </w:t>
      </w:r>
    </w:p>
    <w:p w14:paraId="01235A9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Дарья, как бы вы охарактеризовали Нератова?</w:t>
      </w:r>
    </w:p>
    <w:p w14:paraId="44570CA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Тугой, тугой. И вроде бы принципиальность – качество хорошее. Но в его конкретном случае – нет, именно из-за этого он вот такой. Упёртая, такая топорная принципиальность. </w:t>
      </w:r>
    </w:p>
    <w:p w14:paraId="5A8C31B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Айна, пожалуйста.</w:t>
      </w:r>
    </w:p>
    <w:p w14:paraId="4F5B10E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Жестокий человек, который умеет любить. </w:t>
      </w:r>
    </w:p>
    <w:p w14:paraId="73A3E08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Хорошо. Какие чувства вызывает у вас Сергей Нератов? И почему. Айна, вот у вас какие чувства он вызывает? </w:t>
      </w:r>
    </w:p>
    <w:p w14:paraId="70E8A15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И отрицательные, и положительные одновременно, потому что он к своей сестре очень хорошо относится, пытался, даже на такой поступок пошёл. А минус, потому что он иногда действительно не думает, и для него как будто бы человеческая жизнь это ничего. </w:t>
      </w:r>
    </w:p>
    <w:p w14:paraId="278320D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Дарья, какие у вас чувства вызвал Нератов?</w:t>
      </w:r>
    </w:p>
    <w:p w14:paraId="6C907B0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Какое-то раздражение, желание закатить глаза уже, потому что сколько можно? Тебе уже по башке настучала вся жизнь уже 7 раз, а ты все ещё ничего не понял. Вот так вот как-то. </w:t>
      </w:r>
    </w:p>
    <w:p w14:paraId="7DCD877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Михаил?</w:t>
      </w:r>
    </w:p>
    <w:p w14:paraId="50D3209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Основное чувство, наверное, это он вызвал чувство гордости. </w:t>
      </w:r>
    </w:p>
    <w:p w14:paraId="4E95655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Почему? </w:t>
      </w:r>
    </w:p>
    <w:p w14:paraId="545EA94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Почему? Потому что вот он такой принципиальный человек, отходит от того, что вот он наметил, задумал, даже если вот, как говорят, он глупости делал, поступал глупо, но это было его решение. </w:t>
      </w:r>
    </w:p>
    <w:p w14:paraId="4E91ED3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Слава.</w:t>
      </w:r>
    </w:p>
    <w:p w14:paraId="4F46A66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бы тоже сказал, что чувство гордости. Почему? Потому что такие люди, как он, вызывают чувство гордости за то, что они готовы на самопожертвование ради общества, ради народа. Готовы пожертвовать ради собой, чтобы жили другие. </w:t>
      </w:r>
    </w:p>
    <w:p w14:paraId="6469CF0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w:t>
      </w:r>
      <w:proofErr w:type="spellStart"/>
      <w:r w:rsidRPr="009A1F5A">
        <w:rPr>
          <w:rFonts w:ascii="Franklin Gothic Book" w:eastAsia="Arial" w:hAnsi="Franklin Gothic Book"/>
          <w:b/>
          <w:sz w:val="24"/>
          <w:szCs w:val="24"/>
        </w:rPr>
        <w:t>Kaтя</w:t>
      </w:r>
      <w:proofErr w:type="spellEnd"/>
      <w:r w:rsidRPr="009A1F5A">
        <w:rPr>
          <w:rFonts w:ascii="Franklin Gothic Book" w:eastAsia="Arial" w:hAnsi="Franklin Gothic Book"/>
          <w:b/>
          <w:sz w:val="24"/>
          <w:szCs w:val="24"/>
        </w:rPr>
        <w:t>, пожалуйста.</w:t>
      </w:r>
    </w:p>
    <w:p w14:paraId="4A38EA3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Наверное, одновременно, и какая-то симпатия была, и разочарование от того, что не понимала вообще, суть его действий. Вначале что-то восхищало, а потом непонятно и в итоге разочарование все-таки. </w:t>
      </w:r>
    </w:p>
    <w:p w14:paraId="047DCDD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так и не поняли его действия. </w:t>
      </w:r>
    </w:p>
    <w:p w14:paraId="694EA21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Поняла более-менее.</w:t>
      </w:r>
    </w:p>
    <w:p w14:paraId="08AD6FA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Разочарование-то почему? </w:t>
      </w:r>
    </w:p>
    <w:p w14:paraId="00A01F1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Разочарование? От итогов, к чему это все привело. </w:t>
      </w:r>
    </w:p>
    <w:p w14:paraId="19D5D0F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симпатию что вызывало? </w:t>
      </w:r>
    </w:p>
    <w:p w14:paraId="3ABF114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Вот эта загадочность, холодность, наверное, </w:t>
      </w:r>
      <w:proofErr w:type="spellStart"/>
      <w:r w:rsidRPr="009A1F5A">
        <w:rPr>
          <w:rFonts w:ascii="Franklin Gothic Book" w:eastAsia="Arial" w:hAnsi="Franklin Gothic Book"/>
          <w:sz w:val="24"/>
          <w:szCs w:val="24"/>
        </w:rPr>
        <w:t>неподступность</w:t>
      </w:r>
      <w:proofErr w:type="spellEnd"/>
      <w:r w:rsidRPr="009A1F5A">
        <w:rPr>
          <w:rFonts w:ascii="Franklin Gothic Book" w:eastAsia="Arial" w:hAnsi="Franklin Gothic Book"/>
          <w:sz w:val="24"/>
          <w:szCs w:val="24"/>
        </w:rPr>
        <w:t xml:space="preserve">, возможно, к нему. </w:t>
      </w:r>
    </w:p>
    <w:p w14:paraId="4F071CA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Иван. </w:t>
      </w:r>
    </w:p>
    <w:p w14:paraId="5EE265C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В общем, наверное, вызывал </w:t>
      </w:r>
      <w:proofErr w:type="spellStart"/>
      <w:r w:rsidRPr="009A1F5A">
        <w:rPr>
          <w:rFonts w:ascii="Franklin Gothic Book" w:eastAsia="Arial" w:hAnsi="Franklin Gothic Book"/>
          <w:sz w:val="24"/>
          <w:szCs w:val="24"/>
        </w:rPr>
        <w:t>кринж</w:t>
      </w:r>
      <w:proofErr w:type="spellEnd"/>
      <w:r w:rsidRPr="009A1F5A">
        <w:rPr>
          <w:rFonts w:ascii="Franklin Gothic Book" w:eastAsia="Arial" w:hAnsi="Franklin Gothic Book"/>
          <w:sz w:val="24"/>
          <w:szCs w:val="24"/>
        </w:rPr>
        <w:t>.</w:t>
      </w:r>
    </w:p>
    <w:p w14:paraId="2E67E8A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Почему? </w:t>
      </w:r>
    </w:p>
    <w:p w14:paraId="6355023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Потому что действия его, повторюсь, были нелогичными. Когда его показывали, мне хотелось, чтобы уже как бы переключили, либо на его этого компаньона, этого, как его, Ремнева, что он более такой прикольный. У них вот дуэт хороший получился. Либо на какие-нибудь уже сюжетные какие-то интриги, потому что он просто как камень, что-то его носили из сюжета в сюжет, а по сути, типа, он ничего умного не сделал. И хотелось понаблюдать за другими героями. </w:t>
      </w:r>
    </w:p>
    <w:p w14:paraId="4F42F6F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если литературным языком выразить слово </w:t>
      </w:r>
      <w:proofErr w:type="spellStart"/>
      <w:r w:rsidRPr="009A1F5A">
        <w:rPr>
          <w:rFonts w:ascii="Franklin Gothic Book" w:eastAsia="Arial" w:hAnsi="Franklin Gothic Book"/>
          <w:b/>
          <w:sz w:val="24"/>
          <w:szCs w:val="24"/>
        </w:rPr>
        <w:t>кринж</w:t>
      </w:r>
      <w:proofErr w:type="spellEnd"/>
      <w:r w:rsidRPr="009A1F5A">
        <w:rPr>
          <w:rFonts w:ascii="Franklin Gothic Book" w:eastAsia="Arial" w:hAnsi="Franklin Gothic Book"/>
          <w:b/>
          <w:sz w:val="24"/>
          <w:szCs w:val="24"/>
        </w:rPr>
        <w:t>, вот в данной ситуации, потому что слово многогранное, вот, как сказать?</w:t>
      </w:r>
    </w:p>
    <w:p w14:paraId="5709F6D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Раздражение, неловкость. </w:t>
      </w:r>
    </w:p>
    <w:p w14:paraId="344E7E8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Сова, пожалуйста, чувство, которое вызывал Нератов. </w:t>
      </w:r>
    </w:p>
    <w:p w14:paraId="4258C94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Его странные поступки. </w:t>
      </w:r>
    </w:p>
    <w:p w14:paraId="632E602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Непонимание какое-то?</w:t>
      </w:r>
    </w:p>
    <w:p w14:paraId="052C0E0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вот, например, когда вот этот Пётр залетел такой, типа, вот мою сестру похитили. Так плевать как будто было бы. Вот. А потом, типа, с другой стороны, я тебя люблю. Мог бы полюбить раньше. </w:t>
      </w:r>
    </w:p>
    <w:p w14:paraId="0622725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Если бы забрал тебя на пару дней раньше.</w:t>
      </w:r>
    </w:p>
    <w:p w14:paraId="728A3B7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вот. Это было странно. </w:t>
      </w:r>
    </w:p>
    <w:p w14:paraId="3C19253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непонимание из-за странных поступков. </w:t>
      </w:r>
    </w:p>
    <w:p w14:paraId="2BB5A41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w:t>
      </w:r>
    </w:p>
    <w:p w14:paraId="726502E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Дима, пожалуйста.</w:t>
      </w:r>
    </w:p>
    <w:p w14:paraId="282C93F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Неловкость скорее, потому что, вот, в последней серии или в предпоследней, когда он забрал Екатерину-то с ребёнком, по сути, тебе предложили переговоры. Иди, разговаривай. Решай вопрос нормально. И не пришлось бы жертвовать золотом. Всем. Чтобы всех отправить. Можно было отдать половину и договориться. </w:t>
      </w:r>
    </w:p>
    <w:p w14:paraId="5135019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А вот скорее понятный или непонятный характер, поступки, мотивации Сергея Нератова. Вот Сова сказала, что ей вообще непонятны его поступки. Вот кому были понятны поступки Нератова в целом. Понятны. Поднимите руки, кому понятны. 1, 2, 3, 4. Ага. Хорошо. Кому непонятны? Ага. В чем-то понятны, в чем-то непонятны. Хорошо, спасибо. Значит, вот что понятно, что непонятно. </w:t>
      </w:r>
    </w:p>
    <w:p w14:paraId="798A9A5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Весь сериал непонятно. Потому что как бы тема сериала, вот, она не называется. Там есть закадровый голос, который вначале не даёт абсолютно никакого настроя на сериал. И закадровый голос в конце, который объясняет все его поступки, все его развитие он объясняет в одном абзаце, что он принял, что там, не это, жить ради живых, условно говоря, не умирать за мёртвых, не жить ради мести. И это все объясняется. Но как будто это должно объясняться по ходу повествования, что он должен как-то сам показать, что он что-то понял. А так получается очень удобно. Он делает какую-то тупость, а потом объясняет то, что он на самом деле не тупой, а он вот эволюционировал.</w:t>
      </w:r>
    </w:p>
    <w:p w14:paraId="554F634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Предвидел все.</w:t>
      </w:r>
    </w:p>
    <w:p w14:paraId="619F8D4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Да.</w:t>
      </w:r>
    </w:p>
    <w:p w14:paraId="40FACBE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Ага, хорошо. Вот есть ли что-то в образе Сергея Нератова такое, что, как вам кажется, непонятно, не прояснено авторами сериала? И если да, то что? То есть, вот что надо было прояснить, показать? Не то, что вот он такой загадочный, а именно вот что-то осталось недосказанным, не проясненным. Было что-то такое в образе Сергея Нератова?</w:t>
      </w:r>
    </w:p>
    <w:p w14:paraId="706C6BB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Чувства, наверное, к Серафиме стоило бы получше объяснить, и чувства к Екатерине тоже чуть-чуть получше можно было бы объяснить.</w:t>
      </w:r>
    </w:p>
    <w:p w14:paraId="0A6CA0A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А то он как альфонс какой-то, который и не там, и не там, и поженились, продали. </w:t>
      </w:r>
    </w:p>
    <w:p w14:paraId="045AD18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 Одна для души, другая для тела, все как бы вот из этой серии.</w:t>
      </w:r>
    </w:p>
    <w:p w14:paraId="2B23D7E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То есть, кого он любит непонятно и как бы с кем, чего непонятно. Так? Это имелось в виду?</w:t>
      </w:r>
    </w:p>
    <w:p w14:paraId="191E2F1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Да.</w:t>
      </w:r>
    </w:p>
    <w:p w14:paraId="3601DA2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Михаил, пожалуйста. </w:t>
      </w:r>
    </w:p>
    <w:p w14:paraId="001ADE9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Так, что мне было непонятно. Вот в Турции, когда он уже был, получается, он делал все, чтобы спасти, получается, русский народ, чтобы как бы никто из русских не умирал. Впоследствии вот всех вывез, а вот…</w:t>
      </w:r>
    </w:p>
    <w:p w14:paraId="21DAFBB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Нет. А по итогу, я перебью, а по итогу, то есть он из этого бомжатника свалил, значит, в нормальный отель. И такой, пускай никто не знает, где я живу, как бы я поживу тут, пускай думают, что меня завалили, где-нибудь.</w:t>
      </w:r>
    </w:p>
    <w:p w14:paraId="68F7445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Да, продолжайте, пожалуйста, Михаил. </w:t>
      </w:r>
    </w:p>
    <w:p w14:paraId="7104BF6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Вот в Турции. В России, наоборот, когда получается, шла война, то есть он тех же самых своих русских, получается, убивал. </w:t>
      </w:r>
    </w:p>
    <w:p w14:paraId="5E3096E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там его было не жалко, а тут жалко.</w:t>
      </w:r>
    </w:p>
    <w:p w14:paraId="091B1CA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Да. И тут непонятно, что как бы повлияло на это, почему вот он переехал и решил, что вот здесь, вот именно в Турции, я буду защищать, наоборот, русских. Хотя их вообще как бы не жалел. Причём не жалел, как и тех, кто сражались на его стороне, и тех, кто, получается, воевали, как бы те же самые русские, только Красная армия. </w:t>
      </w:r>
    </w:p>
    <w:p w14:paraId="7027E81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такое, такая трансформация, непонятно почему произошла. </w:t>
      </w:r>
    </w:p>
    <w:p w14:paraId="4600CDD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Вот, чуть-чуть, наверное, не хватило. </w:t>
      </w:r>
    </w:p>
    <w:p w14:paraId="27E5B68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Ещё кому-то что то, пожалуйста, Екатерина. </w:t>
      </w:r>
    </w:p>
    <w:p w14:paraId="32992C5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В дополнение к Михаилу. Мне непонятно было сожалеет ли он о том, что вообще вот непонятно, действительно было, действительно сказано то, что вот он убивал своих соотечественников, да, тех, кто был с ним в одной команде, или нет. Потому что, когда эти события показывались про него, вот говорили, что вот вы же убивали, и потом вроде переключалось на его лицо. И вот из-за его вот каменного лица было непонятно, либо это было на самом деле, либо это не было, сожалеет он, не сожалеет. И вот мне непонятно было по итогу, правда это было или нет. </w:t>
      </w:r>
    </w:p>
    <w:p w14:paraId="39460B4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Тем более он где-то ещё упомянул, что я и не мог бы застреливать, я шел, у меня 1 пуля была, и та для себя.</w:t>
      </w:r>
    </w:p>
    <w:p w14:paraId="4F2A585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И брата Кирпичева он завалил.</w:t>
      </w:r>
    </w:p>
    <w:p w14:paraId="268BBD0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и я бы физически не мог бы всех перестрелять этой одой пулей. То есть вот тоже вот это совершенно не логично, что куда? Или он сейчас это врун, или что? Или куда. Как-то тоже вот это совершенно не прояснили. </w:t>
      </w:r>
    </w:p>
    <w:p w14:paraId="59DF6A9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что-то есть не прояснённое, непонятное. Все сказали. Ещё, пожалуйста. Да, Дмитрий? </w:t>
      </w:r>
    </w:p>
    <w:p w14:paraId="6B0913C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Рыжая женщина, у которой погибла дочка. Как бы зачем она вообще? То есть, нет, она мелькает из серии к серии, она с детьми играет. </w:t>
      </w:r>
    </w:p>
    <w:p w14:paraId="5648628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Нет, а это какая связь с вопросом моим? Есть ли в образе Сергея Нератова что-то такое, что кажется вам непонятным, не прояснённым? Это уже нет. Ладно, это будет такой вопрос, вы уже на него ответили. Хорошо. Ещё что-то есть не прояснённое в образе Нератова? Все сказали. Тогда, значит, переходим к другому персонажу – главная героиня Екатерина. Как бы вы могли охарактеризовать её в 2-3 словах? Какая она, что за человек, чем запомнилась больше всего? Пожалуйста, Дмитрий. </w:t>
      </w:r>
    </w:p>
    <w:p w14:paraId="31F7C51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Профурсетка. И все.</w:t>
      </w:r>
    </w:p>
    <w:p w14:paraId="0951794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Хорошо. Так, Сова, пожалуйста. </w:t>
      </w:r>
    </w:p>
    <w:p w14:paraId="15A62B7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Странная, непонятная. Непонятны её действия. </w:t>
      </w:r>
    </w:p>
    <w:p w14:paraId="22DDBD6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Иван. </w:t>
      </w:r>
    </w:p>
    <w:p w14:paraId="2FB733F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У неё хороший, хороший, как бы потенциал для развития сюжета. То есть как бы можно было, если бы актриса поднатужилась, сценаристы поднатужились, показать, насколько это как бы тяжело, будучи как бы потомственной какой-то дворянкой, работать проституткой в Стамбуле, условно говоря. Как это тяжело эмиграция, она так, типа, отшучивается что-то вот. То есть это упущенный потенциал, во-первых. А во-вторых, что-то я забыл, я, наверное, вспомню, скажу. </w:t>
      </w:r>
    </w:p>
    <w:p w14:paraId="2250682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Екатерина, в 2-3 словах охарактеризуйте Екатерину из сериала. </w:t>
      </w:r>
    </w:p>
    <w:p w14:paraId="01B7DA6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Мне запомнилось только то, что она Екатерина, и то, что она баронесса. И то, что работала в публичном доме и все, больше ничего.</w:t>
      </w:r>
    </w:p>
    <w:p w14:paraId="0542C3D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w:t>
      </w:r>
    </w:p>
    <w:p w14:paraId="6D60C75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Я вспомнил. Функция, её можно назвать женщина-функция, вот что Серафима, что эта, они обе функции, которые такие, мы ничего не решаем. Пускай этот сам с нами разбирается. Они просто есть, чтобы как будто как бы работать на мужского персонажа и все. И сами, абсолютно никаких действий в развитии особо не принимают, просто как бы удовлетворяют потребность мужчины в какой-то самореализации. </w:t>
      </w:r>
    </w:p>
    <w:p w14:paraId="34CBF4B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Слава, пожалуйста. </w:t>
      </w:r>
    </w:p>
    <w:p w14:paraId="0F78E4B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Я бы даже не назвал её главной героиней. По одной простой причине, что я не во всех сериях вообще её видел. Если тот же Нератов и Серафима почти в каждой серии мелькали в нескольких эпизодах подолгу, то её я не могу назвать главной героиней. Она не мелькала в каждом пятом, в каждом шестом эпизоде.</w:t>
      </w:r>
    </w:p>
    <w:p w14:paraId="2BEBAD4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Но какая она? Вот что за человек?</w:t>
      </w:r>
    </w:p>
    <w:p w14:paraId="0B626FD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Для меня какая-то неопределённая. И неопознанная.  </w:t>
      </w:r>
    </w:p>
    <w:p w14:paraId="5A69E4D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Нераскрытый персонаж. </w:t>
      </w:r>
    </w:p>
    <w:p w14:paraId="2B7D2CD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Нераскрытый персонаж. </w:t>
      </w:r>
    </w:p>
    <w:p w14:paraId="7C2D8C3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спасибо. Михаил. </w:t>
      </w:r>
    </w:p>
    <w:p w14:paraId="7A6A0E7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Екатерина – это женщина, у которой сложная судьба, которой не повезло в жизни. Погиб муж. И вот обстоятельства заставили её из дворянского титула превратиться в женщину лёгкого поведения. </w:t>
      </w:r>
    </w:p>
    <w:p w14:paraId="51B9293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Дарья. Пожалуйста, как вы можете охарактеризовать Екатерину из сериала? </w:t>
      </w:r>
    </w:p>
    <w:p w14:paraId="476F224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Соглашусь с тем, что действительно очень сильно упустили потенциал. Безумно, прям даже обидно. Потому что по итогу я что запомнила? Что она, то как безэмоционально, это ж та же актриса, которая «Сестры». Мне там она тоже не нравилась, я не чувствовала глубину в этом фильме. Также и здесь эта же актриса, я не чувствую глубину в её вообще вот ни в чем. Либо она переигрывает и пучит глаза. Вот говорили, что надо поднатужиться, она </w:t>
      </w:r>
      <w:proofErr w:type="spellStart"/>
      <w:r w:rsidRPr="009A1F5A">
        <w:rPr>
          <w:rFonts w:ascii="Franklin Gothic Book" w:eastAsia="Arial" w:hAnsi="Franklin Gothic Book"/>
          <w:sz w:val="24"/>
          <w:szCs w:val="24"/>
        </w:rPr>
        <w:t>перетужилась</w:t>
      </w:r>
      <w:proofErr w:type="spellEnd"/>
      <w:r w:rsidRPr="009A1F5A">
        <w:rPr>
          <w:rFonts w:ascii="Franklin Gothic Book" w:eastAsia="Arial" w:hAnsi="Franklin Gothic Book"/>
          <w:sz w:val="24"/>
          <w:szCs w:val="24"/>
        </w:rPr>
        <w:t>, как при запоре. Вот, вот это все, что я запомнила о персонаже.</w:t>
      </w:r>
    </w:p>
    <w:p w14:paraId="0D83154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Айна, пожалуйста. </w:t>
      </w:r>
    </w:p>
    <w:p w14:paraId="78D4E91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Мне кажется, мало уделили времени. И тяжело сказать, что она положительная или отрицательная. Были какие-то нелогичные моменты. </w:t>
      </w:r>
    </w:p>
    <w:p w14:paraId="1AFEE11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Чувства какие вызывает вот эта Екатерина у вас? Айна, у вас какие чувства она вызвала? </w:t>
      </w:r>
    </w:p>
    <w:p w14:paraId="3F0DD8A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Немного непонятно вообще, что за персонаж? </w:t>
      </w:r>
    </w:p>
    <w:p w14:paraId="113CE8A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Дарья. </w:t>
      </w:r>
    </w:p>
    <w:p w14:paraId="68B5A5F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Нежелание вообще её видеть, потому что не понимание, что она тут делает, зачем она нужна. И вообще от неё одни проблемы. Если где она есть, то это всегда проблема. </w:t>
      </w:r>
    </w:p>
    <w:p w14:paraId="1BAD763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Спасибо. Михаил. Чувства?</w:t>
      </w:r>
    </w:p>
    <w:p w14:paraId="689BC76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Чувства. Кстати, вот здесь вот соглашусь, наверное, Екатерина каких-то чувств сильно не передаёт никаких. </w:t>
      </w:r>
    </w:p>
    <w:p w14:paraId="3B3DD4E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у вас она эмоций каких-то не вызвала. </w:t>
      </w:r>
    </w:p>
    <w:p w14:paraId="4E1E2A0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Сама Екатерина как-то, да, но она просто была как элемент в сериале такой. </w:t>
      </w:r>
    </w:p>
    <w:p w14:paraId="763FA65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Слава.</w:t>
      </w:r>
    </w:p>
    <w:p w14:paraId="02DD0FE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отмечу то же самое, что и коллеги, и плюс, некоторое чувство жалости. Небольшое, но оно было. </w:t>
      </w:r>
    </w:p>
    <w:p w14:paraId="75B6EE1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Катя, пожалуйста. </w:t>
      </w:r>
    </w:p>
    <w:p w14:paraId="05D91A3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Да, неопределённости, не знаю, разочарование может быть. </w:t>
      </w:r>
    </w:p>
    <w:p w14:paraId="74D068F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чем она вас разочаровала? </w:t>
      </w:r>
    </w:p>
    <w:p w14:paraId="7A574DD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Что были какие-то ожидания от неё, как персонажа, в итоге ни во что это не вылилось.</w:t>
      </w:r>
    </w:p>
    <w:p w14:paraId="02519B2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Иван. </w:t>
      </w:r>
    </w:p>
    <w:p w14:paraId="0FB9F89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Чувство жалости, наверное, в основном. </w:t>
      </w:r>
    </w:p>
    <w:p w14:paraId="6C8389E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Почему жалко её? </w:t>
      </w:r>
    </w:p>
    <w:p w14:paraId="0D4D94B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У неё как бы, как у персонажа, тяжёлая такая судьба, опять же, тяжёлый какой-то бэкграунд. И жалко, что его не раскрыли нормально. А так вообще, как персонаж, чувство жалости больше хорошо работала. </w:t>
      </w:r>
    </w:p>
    <w:p w14:paraId="744E323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Сова, пожалуйста. </w:t>
      </w:r>
    </w:p>
    <w:p w14:paraId="76E9B26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Да, тоже не особо ничего такого. Только вот сына её жалко и все.</w:t>
      </w:r>
    </w:p>
    <w:p w14:paraId="7E6F44B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Сына жалко. А к ней никаких чувств особых нет. Спасибо. Дима.</w:t>
      </w:r>
    </w:p>
    <w:p w14:paraId="0DACB63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Отвращение. </w:t>
      </w:r>
    </w:p>
    <w:p w14:paraId="35D8293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Почему? </w:t>
      </w:r>
    </w:p>
    <w:p w14:paraId="40B0E6E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Потому что не может определиться, кто она. Проститутка, любовница полковника, либо жена банкира. Чего-то мечется, мечется весь сериал. Лучше бы её завалили, а не Серафиму. И они, Серафима с Сергеем такие, что ой, тут ребёнок остался. Давай усыновим и свалим.</w:t>
      </w:r>
    </w:p>
    <w:p w14:paraId="5D9755A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Так также и планировалось по факту. Только они немного по-другому обыграли, чтобы она получила билет и уехала. </w:t>
      </w:r>
    </w:p>
    <w:p w14:paraId="11BCEB4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Понятен или непонятен характер, поступки, мотивации Екатерины? Кому понятны? 50 на 50. Михаилу понятны, да. Кому непонятны больше? Большинству непонятны. Хорошо. Почему, что непонятного, что осталось не прояснённым? Вот как бы авторами сериала, вот что, что непонятно, что, как бы вот непонятно в образе Екатерины?</w:t>
      </w:r>
    </w:p>
    <w:p w14:paraId="179B3BA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Какого фига она сорвалась от банкира, как бы она же так рвалась к нему. Как рвалась она? Получала </w:t>
      </w:r>
      <w:proofErr w:type="spellStart"/>
      <w:r w:rsidRPr="009A1F5A">
        <w:rPr>
          <w:rFonts w:ascii="Franklin Gothic Book" w:eastAsia="Arial" w:hAnsi="Franklin Gothic Book"/>
          <w:sz w:val="24"/>
          <w:szCs w:val="24"/>
        </w:rPr>
        <w:t>звездюлей</w:t>
      </w:r>
      <w:proofErr w:type="spellEnd"/>
      <w:r w:rsidRPr="009A1F5A">
        <w:rPr>
          <w:rFonts w:ascii="Franklin Gothic Book" w:eastAsia="Arial" w:hAnsi="Franklin Gothic Book"/>
          <w:sz w:val="24"/>
          <w:szCs w:val="24"/>
        </w:rPr>
        <w:t xml:space="preserve"> от него. Она говорила, что как бы ты меня </w:t>
      </w:r>
      <w:proofErr w:type="spellStart"/>
      <w:r w:rsidRPr="009A1F5A">
        <w:rPr>
          <w:rFonts w:ascii="Franklin Gothic Book" w:eastAsia="Arial" w:hAnsi="Franklin Gothic Book"/>
          <w:sz w:val="24"/>
          <w:szCs w:val="24"/>
        </w:rPr>
        <w:t>подмутил</w:t>
      </w:r>
      <w:proofErr w:type="spellEnd"/>
      <w:r w:rsidRPr="009A1F5A">
        <w:rPr>
          <w:rFonts w:ascii="Franklin Gothic Book" w:eastAsia="Arial" w:hAnsi="Franklin Gothic Book"/>
          <w:sz w:val="24"/>
          <w:szCs w:val="24"/>
        </w:rPr>
        <w:t xml:space="preserve">, поэтому давай, доплати. </w:t>
      </w:r>
    </w:p>
    <w:p w14:paraId="394BE08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Грубая любовь стоит дороже.</w:t>
      </w:r>
    </w:p>
    <w:p w14:paraId="2EF1DF6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Да, да, да, да. На 30 Лир. Все как бы. Она же сама, в принципе, выбрала и потом метнулась, чем она, по сути, поставила голову Сергея под отсечение. Да, когда он пришёл, когда он все, что я передумал. Вот. И вот непонятки к нему тоже, к предыдущему вопросу. Что непонятно со стороны Сергея. Как бы, если ты ничего не испытываешь, человека, зачем ты, грубо говоря, своим действием развязал войну. Когда он её забрал. Мог бы забрать сына и сказать, что да ладно, на неё пофиг, пускай это. </w:t>
      </w:r>
    </w:p>
    <w:p w14:paraId="10155BE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что ещё непонятным, не прояснённым показалось в образе Екатерины? Кто готов? Пожалуйста, Слава.</w:t>
      </w:r>
    </w:p>
    <w:p w14:paraId="1E725CD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Вообще не прояснённом было то, что кем вообще представили актрису, то есть кем героя представили. То ли она любовница, как уже говорил Дмитрий, то ли она там девушка лёгкого поведения. Непонятно было, да, кем поставили её по итогу, просто в конце она подошла к нему, и в итоге у них все хорошо. </w:t>
      </w:r>
    </w:p>
    <w:p w14:paraId="2460945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К кому подошла? </w:t>
      </w:r>
    </w:p>
    <w:p w14:paraId="2827F7E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К Сергею.</w:t>
      </w:r>
    </w:p>
    <w:p w14:paraId="205EC73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Понятно. </w:t>
      </w:r>
    </w:p>
    <w:p w14:paraId="6F0C6DF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Как-то странно поставили актрису. Спасибо ещё, что непонятное, не прояснённое в образе Екатерины?</w:t>
      </w:r>
    </w:p>
    <w:p w14:paraId="4AE30A9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Мне мало было понятно, вот она как с точки зрения материнского, то она ради сына же, по большому счёту, как бы по логике готова была и ложиться под всех и любовников искать себе, покровителей. Это было бы объяснимо. Но тут же она готова подставлять сына своими выкрутасами, бухими, не бухими. Вот это все. То она значит, готова его обречь на какую угодно судьбу, понимая, что она это… Вот куча всего. Она просто, она буквально его, я тебя так люблю, так люблю, ты мой, сыночка, корзиночка. И тут же на тебе, на тебе, на тебе, под нож и под нож, под пулю, под что ещё угодно? Это что такое? Это не мать, это, да. Это плохо, это плохое слово, подберите любое. </w:t>
      </w:r>
    </w:p>
    <w:p w14:paraId="031A6B3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Хорошо. Пожалуйста, Екатерина.</w:t>
      </w:r>
    </w:p>
    <w:p w14:paraId="279022C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В дополнение ещё к Екатерине, как матери. Я вот, может, были, но я не запомнила вообще каких-то диалогов с сыном, какую он роль вообще играл, как будто бы вот, все запомнили, что у неё был сын, но вот эмоциональной какой-то подвязки не было, что я не заметила, что она вот именно мать, что сын ей дорог и важен, и она что-то для него делает. Что он как будто как атрибут, как игрушка, где-то сидит, он вроде есть, но каких-то реальных действий, именно чтобы эмоции вызывало, этого я не заметила.</w:t>
      </w:r>
    </w:p>
    <w:p w14:paraId="5F93FC0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Близости не было по отношению к сыну.</w:t>
      </w:r>
    </w:p>
    <w:p w14:paraId="4B39469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Нет, она очень красиво сыграла с сыном. Когда пришла Серафима, она же классно сделала. Она прекрасно знала, что Серафима видела у Сергея эту статуэтку оловянную. Это же так наиграно было. На, сыночка, держи, поиграй. Чуть ли не перед лицом. </w:t>
      </w:r>
    </w:p>
    <w:p w14:paraId="6F557D0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Вот, опять-таки сын – это функция для неё, а не ребёнок. </w:t>
      </w:r>
    </w:p>
    <w:p w14:paraId="3DAA202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Это инструмент управления.</w:t>
      </w:r>
    </w:p>
    <w:p w14:paraId="42A145D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Это да, это инструмент манипуляций дешёвых, дурацких, дебильных абсолютно манипуляций. </w:t>
      </w:r>
    </w:p>
    <w:p w14:paraId="4000839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То есть именно материнские чувства не показаны.</w:t>
      </w:r>
    </w:p>
    <w:p w14:paraId="6EC462A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Вообще, да. Но при этом она рассказывает, что вот мой сын пахнет любовью, я пахну и сыном. Вот это все. Зачем? Вы определитесь, она или мать плохая или хорошая?</w:t>
      </w:r>
    </w:p>
    <w:p w14:paraId="7F09D97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какие-то не прояснённые моменты? Тогда, значит, вот такой вопрос. Кто из главных героев, условно, главный герой Екатерина, как бы раз говорили, что она не такая уж и главная, в общем, кто из главных героев Сергей Нератов или Екатерина Дикова, вам больше всего симпатичен? За кем было наиболее интересно наблюдать и почему? Значит, на чьей стороне симпатии и за кем было интереснее наблюдать. И, значит, почему. Так, Дима, пожалуйста.</w:t>
      </w:r>
    </w:p>
    <w:p w14:paraId="37E79B3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Сергей. По сути, как полковник, он же ещё отказался. Он вынужденно отказался. Ему же сказали, типа, мы не заселяем. Вообще, он оторвал погоны, как бы пришёл никем и начал шевелиться. С братом Серафимы как бы случайно они сплелись, сгоняли на бокс, и все, и вроде как бы в иголочку все пошло. </w:t>
      </w:r>
    </w:p>
    <w:p w14:paraId="4B398A3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Сова, ваши симпатии на чьей стороне? </w:t>
      </w:r>
    </w:p>
    <w:p w14:paraId="7978D4B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я думаю, все-таки Сергея, потому что он как-то больше участвовал во всех событиях, он же главный герой. Вот Екатерина там, она ничего практически не делала. Думаю, она, наоборот, только гадила ему. Вот. А он как бы помог беженцам, например, сбежать, вот, спас много кого, помог. </w:t>
      </w:r>
    </w:p>
    <w:p w14:paraId="2B8493A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и симпатии на его стороне, и наблюдать за ним интереснее?</w:t>
      </w:r>
    </w:p>
    <w:p w14:paraId="1820F8D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w:t>
      </w:r>
    </w:p>
    <w:p w14:paraId="43F6DFB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Иван, пожалуйста. </w:t>
      </w:r>
    </w:p>
    <w:p w14:paraId="70F05AB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Да, наверное, тоже Сергей. </w:t>
      </w:r>
    </w:p>
    <w:p w14:paraId="4FD63C3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Почему?</w:t>
      </w:r>
    </w:p>
    <w:p w14:paraId="68D1A48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Он все-таки главный самый герой, двигатель сюжета. Вокруг него, как бы вокруг его решений все крутилось, хоть и у Екатерины лучше прописана какая-то роль, и лучше какой-то отыгрыш был, все равно сериал не про неё был в основном. </w:t>
      </w:r>
    </w:p>
    <w:p w14:paraId="4DA1F45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Кать, пожалуйста, вам за кем было интереснее наблюдать и на чьей стороне симпатии?</w:t>
      </w:r>
    </w:p>
    <w:p w14:paraId="5927558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Тоже, думаю, на стороне Сергея Нератова, потому что его чаще видела, чаще задавалась вопросами для чего он что-то делает? С Екатериной тоже такое было, но в другую сторону уходила. И больше эмоций он у меня вызывал. </w:t>
      </w:r>
    </w:p>
    <w:p w14:paraId="5509883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а симпатии на его стороне?</w:t>
      </w:r>
    </w:p>
    <w:p w14:paraId="69BB943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Тоже, да.</w:t>
      </w:r>
    </w:p>
    <w:p w14:paraId="5C3149C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Почему на его стороне?</w:t>
      </w:r>
    </w:p>
    <w:p w14:paraId="69E8750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Потому что мне кажется, что он центральная фигура сериала, и под него все завязано было, и интересно было, как его персона устроит. А что Екатерина, она как дополнение, она помогает его самого раскрывать. </w:t>
      </w:r>
    </w:p>
    <w:p w14:paraId="15DE01D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она для вас как бы более второстепенный персонаж. Ага, спасибо. Слава, пожалуйста. </w:t>
      </w:r>
    </w:p>
    <w:p w14:paraId="00F9FB8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Да для меня тоже Сергей. Во-первых, он был ключевым звеном в сериале. Все вокруг него, как уже говорили, крутилось. Все-таки он более главный герой, чем Екатерина. И симпатия, естественно, тоже к нему за то, как описали этого героя, за мужество, за его. Поэтому, да, я скажу, что Сергей. </w:t>
      </w:r>
    </w:p>
    <w:p w14:paraId="113298F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Михаил. </w:t>
      </w:r>
    </w:p>
    <w:p w14:paraId="5D234DC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Я соглашусь с коллегами. Сергей как герой мне был более интересен в этом сериале. Почему? Потому что Сергей, он больше действовал не в своих каких-то личных интересах, а в интересах, так скажем, общества. А Екатерина как герой, она, все её действия и поступки, они объяснялись, либо, с одной стороны, любовью, допустим, как бы к Сергею и, также, как у Сергея, допустим, к русскому народу. Вот у неё это проявлялось в меньшей степени, а с другой стороны, её поступки объяснялись вот как раз таки тем, личной заинтересованностью, то есть как бы желанием прокормить и себя, и сына, как бы вернуться, возможно, в то общество, из которого она вышла. </w:t>
      </w:r>
    </w:p>
    <w:p w14:paraId="2E6B3E3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Дарья, пожалуйста, на чьей стороне.</w:t>
      </w:r>
    </w:p>
    <w:p w14:paraId="633EBC9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Вообще так-то бы никто. Но если вот чисто между двумя выбирать, то тогда Сергей. Потому что у меня чисто уже спортивный интерес, как какая тупость будет дальше на уровне или больше. Уж все.</w:t>
      </w:r>
    </w:p>
    <w:p w14:paraId="78D6BDC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Ясно. А симпатии на чьей стороне больше?</w:t>
      </w:r>
    </w:p>
    <w:p w14:paraId="613C81D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А симпатий нет. Только интерес понаблюдать за вот этим. Симпатии ни тот, ни другой…</w:t>
      </w:r>
    </w:p>
    <w:p w14:paraId="694D240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Ни тот, ни другой не вызывает. Понятно. А почему не вызывает симпатии?</w:t>
      </w:r>
    </w:p>
    <w:p w14:paraId="4F6C69C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Один тупой. Вторая – вообще молчу. У меня даже слов цензурных нет. Как? Я и тех, и других считаю, для меня они одинаково отторгаемые персонажи, что в жизни, что вот где-то на экране. </w:t>
      </w:r>
    </w:p>
    <w:p w14:paraId="0D23B2F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потому что она падшая женщина или почему?</w:t>
      </w:r>
    </w:p>
    <w:p w14:paraId="2D95913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Нет. Потому что она как, во-первых, её персонаж вообще что-то вот само по себе непонятное. И вот это и она, и как мать, не состоялась, и в жизни не состоялась, и вот эта вся такая неопределённая, и всех все подставляет. Единственное, где она состоялась, это в том, что она какая-то </w:t>
      </w:r>
      <w:proofErr w:type="spellStart"/>
      <w:r w:rsidRPr="009A1F5A">
        <w:rPr>
          <w:rFonts w:ascii="Franklin Gothic Book" w:eastAsia="Arial" w:hAnsi="Franklin Gothic Book"/>
          <w:sz w:val="24"/>
          <w:szCs w:val="24"/>
        </w:rPr>
        <w:t>мразотная</w:t>
      </w:r>
      <w:proofErr w:type="spellEnd"/>
      <w:r w:rsidRPr="009A1F5A">
        <w:rPr>
          <w:rFonts w:ascii="Franklin Gothic Book" w:eastAsia="Arial" w:hAnsi="Franklin Gothic Book"/>
          <w:sz w:val="24"/>
          <w:szCs w:val="24"/>
        </w:rPr>
        <w:t xml:space="preserve">, все. Больше ни в чем. </w:t>
      </w:r>
    </w:p>
    <w:p w14:paraId="5DF18D0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Спасибо. Айна, пожалуйста. </w:t>
      </w:r>
    </w:p>
    <w:p w14:paraId="16BC246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Также соглашусь с коллегами. Потому что он более раскрытый персонаж. Вот. И все взаимосвязано с ним. И он так хорошо, в некоторых моментах, какие-то решения были, действительно, прям хорошие, какие-то не очень. </w:t>
      </w:r>
    </w:p>
    <w:p w14:paraId="4ACD5B9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Значит, сейчас поговорим тогда про второстепенных персонажей. Значит, просьба вот сейчас как бы серьёзно к этому отнестись. То есть вот не пытаться вспомнить как можно больше и накидать всех. А именно вот кто запомнился. Кто больше всего из всего вот этого фильма, из второстепенных персонажей, кто запомнился больше всего? Пожалуйста, вот назовите, кто запомнился, кому больше всего? </w:t>
      </w:r>
    </w:p>
    <w:p w14:paraId="4340417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В принципе, по очереди они же все появляются. Ремнев. Потом </w:t>
      </w:r>
      <w:proofErr w:type="spellStart"/>
      <w:r w:rsidRPr="009A1F5A">
        <w:rPr>
          <w:rFonts w:ascii="Franklin Gothic Book" w:eastAsia="Arial" w:hAnsi="Franklin Gothic Book"/>
          <w:sz w:val="24"/>
          <w:szCs w:val="24"/>
        </w:rPr>
        <w:t>Кирпит</w:t>
      </w:r>
      <w:proofErr w:type="spellEnd"/>
      <w:r w:rsidRPr="009A1F5A">
        <w:rPr>
          <w:rFonts w:ascii="Franklin Gothic Book" w:eastAsia="Arial" w:hAnsi="Franklin Gothic Book"/>
          <w:sz w:val="24"/>
          <w:szCs w:val="24"/>
        </w:rPr>
        <w:t>.</w:t>
      </w:r>
    </w:p>
    <w:p w14:paraId="131D661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Нет, больше всего, кто из героев запомнился.</w:t>
      </w:r>
    </w:p>
    <w:p w14:paraId="69E2B96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Серафима.</w:t>
      </w:r>
    </w:p>
    <w:p w14:paraId="39F07D7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Вам кто больше запомнился, Сова?</w:t>
      </w:r>
    </w:p>
    <w:p w14:paraId="5A0A032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Серафима и я думаю, Пётр тоже.</w:t>
      </w:r>
    </w:p>
    <w:p w14:paraId="4D28404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Пётр. Ага, хорошо. Иван, вам кто запомнился? </w:t>
      </w:r>
    </w:p>
    <w:p w14:paraId="1C37558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Ремнев и Саблин.</w:t>
      </w:r>
    </w:p>
    <w:p w14:paraId="11D85B6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Ага, Ремнев, Саблин. Хорошо вам, Катя, кто больше понравился, запомнился?</w:t>
      </w:r>
    </w:p>
    <w:p w14:paraId="34367B7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Ремнев и </w:t>
      </w:r>
      <w:proofErr w:type="spellStart"/>
      <w:r w:rsidRPr="009A1F5A">
        <w:rPr>
          <w:rFonts w:ascii="Franklin Gothic Book" w:eastAsia="Arial" w:hAnsi="Franklin Gothic Book"/>
          <w:sz w:val="24"/>
          <w:szCs w:val="24"/>
        </w:rPr>
        <w:t>Бородаевский</w:t>
      </w:r>
      <w:proofErr w:type="spellEnd"/>
      <w:r w:rsidRPr="009A1F5A">
        <w:rPr>
          <w:rFonts w:ascii="Franklin Gothic Book" w:eastAsia="Arial" w:hAnsi="Franklin Gothic Book"/>
          <w:sz w:val="24"/>
          <w:szCs w:val="24"/>
        </w:rPr>
        <w:t xml:space="preserve">, врач который. </w:t>
      </w:r>
    </w:p>
    <w:p w14:paraId="292A8AC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Ага, ага. Врач. Хорошо. Слава?</w:t>
      </w:r>
    </w:p>
    <w:p w14:paraId="601A96E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Мне </w:t>
      </w:r>
      <w:proofErr w:type="spellStart"/>
      <w:r w:rsidRPr="009A1F5A">
        <w:rPr>
          <w:rFonts w:ascii="Franklin Gothic Book" w:eastAsia="Arial" w:hAnsi="Franklin Gothic Book"/>
          <w:sz w:val="24"/>
          <w:szCs w:val="24"/>
        </w:rPr>
        <w:t>Бородаевский</w:t>
      </w:r>
      <w:proofErr w:type="spellEnd"/>
      <w:r w:rsidRPr="009A1F5A">
        <w:rPr>
          <w:rFonts w:ascii="Franklin Gothic Book" w:eastAsia="Arial" w:hAnsi="Franklin Gothic Book"/>
          <w:sz w:val="24"/>
          <w:szCs w:val="24"/>
        </w:rPr>
        <w:t xml:space="preserve"> и Серафима. </w:t>
      </w:r>
    </w:p>
    <w:p w14:paraId="771C3F5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хорошо. Миша, пожалуйста. </w:t>
      </w:r>
    </w:p>
    <w:p w14:paraId="11B6A62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proofErr w:type="spellStart"/>
      <w:r w:rsidRPr="009A1F5A">
        <w:rPr>
          <w:rFonts w:ascii="Franklin Gothic Book" w:eastAsia="Arial" w:hAnsi="Franklin Gothic Book"/>
          <w:sz w:val="24"/>
          <w:szCs w:val="24"/>
        </w:rPr>
        <w:t>Бородаевский</w:t>
      </w:r>
      <w:proofErr w:type="spellEnd"/>
      <w:r w:rsidRPr="009A1F5A">
        <w:rPr>
          <w:rFonts w:ascii="Franklin Gothic Book" w:eastAsia="Arial" w:hAnsi="Franklin Gothic Book"/>
          <w:sz w:val="24"/>
          <w:szCs w:val="24"/>
        </w:rPr>
        <w:t xml:space="preserve"> и Ремнев из второстепенных. А Саблин, мне кажется, это были главные герои тоже.  </w:t>
      </w:r>
    </w:p>
    <w:p w14:paraId="2710ECD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Здесь просто как бы они, почему-то вот главные, это только вот Екатерина.</w:t>
      </w:r>
    </w:p>
    <w:p w14:paraId="4F5A3F8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Я понял.</w:t>
      </w:r>
    </w:p>
    <w:p w14:paraId="5443246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запомнились Серафима и Саблины оба. И, значит, Ремнев и </w:t>
      </w:r>
      <w:proofErr w:type="spellStart"/>
      <w:r w:rsidRPr="009A1F5A">
        <w:rPr>
          <w:rFonts w:ascii="Franklin Gothic Book" w:eastAsia="Arial" w:hAnsi="Franklin Gothic Book"/>
          <w:b/>
          <w:sz w:val="24"/>
          <w:szCs w:val="24"/>
        </w:rPr>
        <w:t>Бородаевский</w:t>
      </w:r>
      <w:proofErr w:type="spellEnd"/>
      <w:r w:rsidRPr="009A1F5A">
        <w:rPr>
          <w:rFonts w:ascii="Franklin Gothic Book" w:eastAsia="Arial" w:hAnsi="Franklin Gothic Book"/>
          <w:b/>
          <w:sz w:val="24"/>
          <w:szCs w:val="24"/>
        </w:rPr>
        <w:t xml:space="preserve">. Вам кто запомнился? </w:t>
      </w:r>
    </w:p>
    <w:p w14:paraId="2ED997B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Помимо перечисленных, мне отдельно ещё </w:t>
      </w:r>
      <w:proofErr w:type="spellStart"/>
      <w:r w:rsidRPr="009A1F5A">
        <w:rPr>
          <w:rFonts w:ascii="Franklin Gothic Book" w:eastAsia="Arial" w:hAnsi="Franklin Gothic Book"/>
          <w:sz w:val="24"/>
          <w:szCs w:val="24"/>
        </w:rPr>
        <w:t>маякнулось</w:t>
      </w:r>
      <w:proofErr w:type="spellEnd"/>
      <w:r w:rsidRPr="009A1F5A">
        <w:rPr>
          <w:rFonts w:ascii="Franklin Gothic Book" w:eastAsia="Arial" w:hAnsi="Franklin Gothic Book"/>
          <w:sz w:val="24"/>
          <w:szCs w:val="24"/>
        </w:rPr>
        <w:t xml:space="preserve">, так отложилось эта, медсестра, которая вот начала выступать против главврача, которая, да, она начала, она начала защищать </w:t>
      </w:r>
      <w:proofErr w:type="spellStart"/>
      <w:r w:rsidRPr="009A1F5A">
        <w:rPr>
          <w:rFonts w:ascii="Franklin Gothic Book" w:eastAsia="Arial" w:hAnsi="Franklin Gothic Book"/>
          <w:sz w:val="24"/>
          <w:szCs w:val="24"/>
        </w:rPr>
        <w:t>Бородаевского</w:t>
      </w:r>
      <w:proofErr w:type="spellEnd"/>
      <w:r w:rsidRPr="009A1F5A">
        <w:rPr>
          <w:rFonts w:ascii="Franklin Gothic Book" w:eastAsia="Arial" w:hAnsi="Franklin Gothic Book"/>
          <w:sz w:val="24"/>
          <w:szCs w:val="24"/>
        </w:rPr>
        <w:t>, пошла вот это все. Вот то, что она и против своих пошла, и все эти испытания прошла. Вот это вот, да, запомнилось.</w:t>
      </w:r>
    </w:p>
    <w:p w14:paraId="6C9EBFD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Айна, вам кто запомнился? </w:t>
      </w:r>
    </w:p>
    <w:p w14:paraId="213386C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Врач, Серафима и которая помогала врачу. </w:t>
      </w:r>
    </w:p>
    <w:p w14:paraId="50C7810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Кирпичев, в принципе, тоже. Так, ничего себе. Сколько раз вытягивал из переплёта. </w:t>
      </w:r>
    </w:p>
    <w:p w14:paraId="10AE9F0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давайте теперь будем всех обсуждать. Значит, каждого будем обсуждать. Значит, начали с Серафимы. Чем запомнилась Серафима? </w:t>
      </w:r>
    </w:p>
    <w:p w14:paraId="16167D3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Недотрога. В принципе, изначально. И это шло до последней серии, пока они не переспали и пока её не убили. </w:t>
      </w:r>
    </w:p>
    <w:p w14:paraId="77CEAC5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Так, кому ещё, чем Серафима запомнилась? Пожалуйста, Вячеслав. </w:t>
      </w:r>
    </w:p>
    <w:p w14:paraId="4EB6DED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Вообще, она изначально показывала себя как благотворительница, которая помогала бедным. Вот она в начале сериала, она деньги бедной семье подкинула. Потом она уже перестала быть какой-то девушкой-благотворительницей, она стала уже себя с другой стороны показывать, соответственно, стала как-то кутить с Сергеем, потом с Саблиным у них какие-то махинации тоже были. Вот. Поэтому, чем запомнилось. </w:t>
      </w:r>
    </w:p>
    <w:p w14:paraId="588F0E4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Так, хорошо, ещё. Чем запомнилась Серафима, пожалуйста, Айна.</w:t>
      </w:r>
    </w:p>
    <w:p w14:paraId="0324B56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Она как будто бы сумасшедшая. Сначала вроде пытается, я не сумасшедшая, и в один момент просто, вот она про брата, что я ненавижу брата, я его чуть ли не хочу убить. А потом, что у меня брат умер, как же жить. </w:t>
      </w:r>
    </w:p>
    <w:p w14:paraId="324F2B6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какие. </w:t>
      </w:r>
    </w:p>
    <w:p w14:paraId="2241984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Амёбная какая-то. Вот у неё как будто бы, как она характер проявила, где-то вот она переоделась в одежду брата или что это было? Это все как будто бы на что её хватает. В остальном амебная, может, не </w:t>
      </w:r>
      <w:proofErr w:type="spellStart"/>
      <w:r w:rsidRPr="009A1F5A">
        <w:rPr>
          <w:rFonts w:ascii="Franklin Gothic Book" w:eastAsia="Arial" w:hAnsi="Franklin Gothic Book"/>
          <w:sz w:val="24"/>
          <w:szCs w:val="24"/>
        </w:rPr>
        <w:t>дораскрыли</w:t>
      </w:r>
      <w:proofErr w:type="spellEnd"/>
      <w:r w:rsidRPr="009A1F5A">
        <w:rPr>
          <w:rFonts w:ascii="Franklin Gothic Book" w:eastAsia="Arial" w:hAnsi="Franklin Gothic Book"/>
          <w:sz w:val="24"/>
          <w:szCs w:val="24"/>
        </w:rPr>
        <w:t xml:space="preserve">, я не знаю. Но на данном этап в этом сыром формате она выглядит так. </w:t>
      </w:r>
    </w:p>
    <w:p w14:paraId="497B44D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Так, хорошо, пожалуйста, Михаил.</w:t>
      </w:r>
    </w:p>
    <w:p w14:paraId="190DBC2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Она запомнилась стремлением быть с народом, вот, как в начале. То есть, она им хотела помочь, помогала. И в конце тоже как раз таки, когда Ремнев её уводил из вот этого вот кабаре или что это, ресторан, она хотела как бы быть тоже там с народом. </w:t>
      </w:r>
    </w:p>
    <w:p w14:paraId="3EF83D9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Ещё чем-то запомнилась?</w:t>
      </w:r>
    </w:p>
    <w:p w14:paraId="5460D69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Трагичностью, наверное.</w:t>
      </w:r>
    </w:p>
    <w:p w14:paraId="2215A39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Чувства, которые вызывает данный персонаж. Серафима, какие чувства вызывает?</w:t>
      </w:r>
    </w:p>
    <w:p w14:paraId="3332BDC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Неоднозначные.</w:t>
      </w:r>
    </w:p>
    <w:p w14:paraId="3CA7BC9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Неоднозначные какие? </w:t>
      </w:r>
    </w:p>
    <w:p w14:paraId="09FB786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Как будто бы сопереживаешь. В другой момент, понимаешь, зачем? Как будто бы сама ничего не понимала. </w:t>
      </w:r>
    </w:p>
    <w:p w14:paraId="0F47B99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Так, ещё какие чувства у кого?</w:t>
      </w:r>
    </w:p>
    <w:p w14:paraId="4DA71D4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Интерес.</w:t>
      </w:r>
    </w:p>
    <w:p w14:paraId="1F1B4E0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Так, почему интерес? </w:t>
      </w:r>
    </w:p>
    <w:p w14:paraId="758DAB4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Просто было интересно за ней наблюдать. </w:t>
      </w:r>
    </w:p>
    <w:p w14:paraId="56F08DD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пожалуйста, ещё какие-то чувства вызывает она?</w:t>
      </w:r>
    </w:p>
    <w:p w14:paraId="657F7E2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Если из расчёта нелогичностью брать, то, наверное, симпатию. </w:t>
      </w:r>
    </w:p>
    <w:p w14:paraId="6717655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Симпатия. Почему? </w:t>
      </w:r>
    </w:p>
    <w:p w14:paraId="0797F69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Не знаю, как бы. Наименьшее количество каких-то негативных действий у неё. Просто нелогичное поведение, но как бы плохого она как будто как персонаж ничего не сделала. Да, и чувство жалости поэтому. Брата у неё убили, потом её саму убили, хотя ничего плохого не сделала. </w:t>
      </w:r>
    </w:p>
    <w:p w14:paraId="6BDC41A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какие-то есть эмоции? Тогда, значит, есть ли в этом образе, вот в образе Серафимы что-то такое, что кажется непонятным, не прояснённым? Или все понятно, в принципе, с ней?</w:t>
      </w:r>
    </w:p>
    <w:p w14:paraId="7BD0212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Отношения её с этим Сергеем. </w:t>
      </w:r>
    </w:p>
    <w:p w14:paraId="7A949B8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Отношения с Сергеем непонятны. Ещё что непонятно?</w:t>
      </w:r>
    </w:p>
    <w:p w14:paraId="321F531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В принципе, отношение ко всем. То, что она вот так, типа, вроде любила брата, а вроде ненавидела. Также Сергея ненавидела, но при этом любит его. Это все очень непонятно и нелогично. </w:t>
      </w:r>
    </w:p>
    <w:p w14:paraId="76C3C3D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Она в целом персонаж не </w:t>
      </w:r>
      <w:proofErr w:type="spellStart"/>
      <w:r w:rsidRPr="009A1F5A">
        <w:rPr>
          <w:rFonts w:ascii="Franklin Gothic Book" w:eastAsia="Arial" w:hAnsi="Franklin Gothic Book"/>
          <w:sz w:val="24"/>
          <w:szCs w:val="24"/>
        </w:rPr>
        <w:t>допроясненный</w:t>
      </w:r>
      <w:proofErr w:type="spellEnd"/>
      <w:r w:rsidRPr="009A1F5A">
        <w:rPr>
          <w:rFonts w:ascii="Franklin Gothic Book" w:eastAsia="Arial" w:hAnsi="Franklin Gothic Book"/>
          <w:sz w:val="24"/>
          <w:szCs w:val="24"/>
        </w:rPr>
        <w:t xml:space="preserve">, как будто бы на коленке черновик нарисовали, персонажа. Вот так, тяп-ляп, эскиз. И вот, играй, актриса, как хочешь. Всё. А что из этого сделать? Как это долепить-то до человеческого облика? Уже это невозможно. Поэтому просто она </w:t>
      </w:r>
      <w:proofErr w:type="spellStart"/>
      <w:r w:rsidRPr="009A1F5A">
        <w:rPr>
          <w:rFonts w:ascii="Franklin Gothic Book" w:eastAsia="Arial" w:hAnsi="Franklin Gothic Book"/>
          <w:sz w:val="24"/>
          <w:szCs w:val="24"/>
        </w:rPr>
        <w:t>недораскрыта</w:t>
      </w:r>
      <w:proofErr w:type="spellEnd"/>
      <w:r w:rsidRPr="009A1F5A">
        <w:rPr>
          <w:rFonts w:ascii="Franklin Gothic Book" w:eastAsia="Arial" w:hAnsi="Franklin Gothic Book"/>
          <w:sz w:val="24"/>
          <w:szCs w:val="24"/>
        </w:rPr>
        <w:t xml:space="preserve">. Поэтому она, мне, может, кажется, что как амёбный персонаж. </w:t>
      </w:r>
    </w:p>
    <w:p w14:paraId="4F3C0BA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Так, она зашугана скорее, а не амебный персонаж. Потому что она же вот благотворительностью занималась, её похитили, её брат из-за этого пошёл на убийство, завалил всех этих бомжей в подвале. Все. Она же говорит, что я поэтому лучше никуда не полезу. </w:t>
      </w:r>
    </w:p>
    <w:p w14:paraId="4D98FBA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Следующий персонаж, которого называли – Пётр. Что, кто, что может про него сказать? Значит, чем запомнился Пётр? </w:t>
      </w:r>
    </w:p>
    <w:p w14:paraId="00FA658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То, что он такой антигерой, вроде как бы, и плохой, вроде, и вызывает какую-то отрицательную, отрицательная симпатия, по-моему, называется. Негативные чувства испытываешь, но как бы притягивает. </w:t>
      </w:r>
    </w:p>
    <w:p w14:paraId="2114855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неоднозначный какой-то персонаж.</w:t>
      </w:r>
    </w:p>
    <w:p w14:paraId="2B4C2A0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Да, можно сказать.</w:t>
      </w:r>
    </w:p>
    <w:p w14:paraId="23F5489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Ещё что про Петра можете сказать, чем запомнился? Пожалуйста, Михаил.</w:t>
      </w:r>
    </w:p>
    <w:p w14:paraId="13EDA1B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Он запоминается тем, что он получает то, что он хочет. Вот. Но порой те методы, которые он при этом использует, они желают лучшего. </w:t>
      </w:r>
    </w:p>
    <w:p w14:paraId="1E6243D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Вячеслав. </w:t>
      </w:r>
    </w:p>
    <w:p w14:paraId="3AD2249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Мне он запомнился тем, что из меркантильного вот такого человека, который всегда ищет выгоду, он пришёл на просто помощь Сергею Нератову. Абсолютно. То есть, исходя, по уходу сериала, он изменился, можно сказать.</w:t>
      </w:r>
    </w:p>
    <w:p w14:paraId="2AD309B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Эмоции, которые вызывает Пётр? Чувства, эмоции какие? </w:t>
      </w:r>
    </w:p>
    <w:p w14:paraId="7D27901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Сначала отвращение, потом уважение. </w:t>
      </w:r>
    </w:p>
    <w:p w14:paraId="71CF6C1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Ещё. Или согласны?</w:t>
      </w:r>
    </w:p>
    <w:p w14:paraId="3D728EF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Скорее, да.</w:t>
      </w:r>
    </w:p>
    <w:p w14:paraId="6EE26C4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Согласны. Почему отвращение он вызывает сначала? </w:t>
      </w:r>
    </w:p>
    <w:p w14:paraId="7F60802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Потому что он мерзкий </w:t>
      </w:r>
      <w:proofErr w:type="spellStart"/>
      <w:r w:rsidRPr="009A1F5A">
        <w:rPr>
          <w:rFonts w:ascii="Franklin Gothic Book" w:eastAsia="Arial" w:hAnsi="Franklin Gothic Book"/>
          <w:sz w:val="24"/>
          <w:szCs w:val="24"/>
        </w:rPr>
        <w:t>типочек</w:t>
      </w:r>
      <w:proofErr w:type="spellEnd"/>
      <w:r w:rsidRPr="009A1F5A">
        <w:rPr>
          <w:rFonts w:ascii="Franklin Gothic Book" w:eastAsia="Arial" w:hAnsi="Franklin Gothic Book"/>
          <w:sz w:val="24"/>
          <w:szCs w:val="24"/>
        </w:rPr>
        <w:t xml:space="preserve">, который руками есаула и деньгами строит свою карьерную лестницу, скажем так, разложившегося общества. </w:t>
      </w:r>
    </w:p>
    <w:p w14:paraId="342190B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А почему потом он вызывает симпатии? </w:t>
      </w:r>
    </w:p>
    <w:p w14:paraId="06B9A50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Потому что есаула убили, и он как бы сам, может быть, понял, что лучше не выделываться. Могут где-нибудь в подворотне завалить, и он меняет свой характер, как-то отношение к людям. </w:t>
      </w:r>
    </w:p>
    <w:p w14:paraId="1AFC001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Так, ещё что-то есть по поводу Петра? Какие-то комментарии? Понятен его характер, поступки, мотивация?</w:t>
      </w:r>
    </w:p>
    <w:p w14:paraId="509D2FD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Да.</w:t>
      </w:r>
    </w:p>
    <w:p w14:paraId="3940A2F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Да, в целом.</w:t>
      </w:r>
    </w:p>
    <w:p w14:paraId="7FB7E9F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 по сути он все для сестры делал, она была смыслом его жизни, то есть даже когда ему сказано было, то есть, что жизнь твоей сестры за твою жизнь, на, пистолет, вали себя. Он же сказал, что я не могу, давай ты.</w:t>
      </w:r>
    </w:p>
    <w:p w14:paraId="4D97909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то есть я готов, но у меня не хватает духа признать. А кстати, признать свою слабость это тоже своя сила такая. Вот не каждый трус признает, мало какой трус сможет признать, что он трус по-настоящему, без кокетства. Вот. А он вот признал и сказал, что я готов, сделай. </w:t>
      </w:r>
    </w:p>
    <w:p w14:paraId="4A9274A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Есть ли вот в образе Петра что-то непонятное, не прояснённое, что авторы сериала как бы не раскрыли, не показали? Какие-то есть пожелания?</w:t>
      </w:r>
    </w:p>
    <w:p w14:paraId="6F92F4C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Это скорее. Хотя нет, это линейка Петра же. Кто такой есаул и как он оказался у него в подчинённых? То есть что это?</w:t>
      </w:r>
    </w:p>
    <w:p w14:paraId="73C6422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Серафима что-то рассказала этому самому главному герою. Но нам не сказали, что. И когда этого пацанёнка убили, этот взял есаула, стрельнул, пальнул и такой, что всё, теперь мы в расчёте. Что? Кто этот есаул? Что он значил? Я ещё имя-то это не могу. Я Имбирь его называла до конца сериала. Сейчас мне сказали, что он есаул?</w:t>
      </w:r>
    </w:p>
    <w:p w14:paraId="17E4986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Имбирь? Почему?</w:t>
      </w:r>
    </w:p>
    <w:p w14:paraId="37B67C5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Я не знаю. Я так запомнила. Я в голове на него и ворчала, что Имбирь, ты меня уже достал со своим: «</w:t>
      </w:r>
      <w:proofErr w:type="spellStart"/>
      <w:r w:rsidRPr="009A1F5A">
        <w:rPr>
          <w:rFonts w:ascii="Franklin Gothic Book" w:eastAsia="Arial" w:hAnsi="Franklin Gothic Book"/>
          <w:sz w:val="24"/>
          <w:szCs w:val="24"/>
        </w:rPr>
        <w:t>Разлетай</w:t>
      </w:r>
      <w:proofErr w:type="spellEnd"/>
      <w:r w:rsidRPr="009A1F5A">
        <w:rPr>
          <w:rFonts w:ascii="Franklin Gothic Book" w:eastAsia="Arial" w:hAnsi="Franklin Gothic Book"/>
          <w:sz w:val="24"/>
          <w:szCs w:val="24"/>
        </w:rPr>
        <w:t>!» Ещё эти усики его.</w:t>
      </w:r>
    </w:p>
    <w:p w14:paraId="6ECD94F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Непонятна психопатия какая-то его. То есть он какой-то явно психопат, что неоправданная жестокость какая-то не совсем объяснена. </w:t>
      </w:r>
    </w:p>
    <w:p w14:paraId="5FD87C6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Так, следующий тогда персонаж. Или ещё что-то хотели дополнить? Хорошо. Следующий персонаж, которого назвали – Ремнев. Значит, чем запомнился персонаж этот?</w:t>
      </w:r>
    </w:p>
    <w:p w14:paraId="0F296FE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Кутила местный.</w:t>
      </w:r>
    </w:p>
    <w:p w14:paraId="43B7E89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чем запомнился?</w:t>
      </w:r>
    </w:p>
    <w:p w14:paraId="016378C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То есть у него образ для российского сериала, как бы так подобрали героя и актёра, для российского сериала такой нетипичный. Что он такой, как бы переигрывает, конечно. Но и такой весельчак, и плут такой. Плутовство его. С одной стороны, весельчак он, но, с другой стороны, он все время помогал Сергею даже на серьёзных делах. И вот тоже Серафиму спас он тогда. То есть он себя с двух сторон показывает: как герой и как весельчак. </w:t>
      </w:r>
    </w:p>
    <w:p w14:paraId="601CFE1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Хотя при этом Сергея хотел убить. </w:t>
      </w:r>
    </w:p>
    <w:p w14:paraId="534BF6F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w:t>
      </w:r>
    </w:p>
    <w:p w14:paraId="244D714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Ремнев, он такой работодатель, даёт женщинам работу. Они получают от него защиту. </w:t>
      </w:r>
    </w:p>
    <w:p w14:paraId="49FEFEE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Ясно. То есть благодетель такой, хороший человек. Ладно.</w:t>
      </w:r>
    </w:p>
    <w:p w14:paraId="56854BB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Как хороший?</w:t>
      </w:r>
    </w:p>
    <w:p w14:paraId="52B691F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 своём понимании. </w:t>
      </w:r>
    </w:p>
    <w:p w14:paraId="410B369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В каком-то смысле хороший.</w:t>
      </w:r>
    </w:p>
    <w:p w14:paraId="663AABC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Эмоции, которые вызывает Ремнев?</w:t>
      </w:r>
    </w:p>
    <w:p w14:paraId="73DCD87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Положительные. </w:t>
      </w:r>
    </w:p>
    <w:p w14:paraId="7A69520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Какие именно положительные и почему? </w:t>
      </w:r>
    </w:p>
    <w:p w14:paraId="357BC51C" w14:textId="77777777" w:rsidR="009A1F5A" w:rsidRPr="009A1F5A" w:rsidRDefault="009A1F5A" w:rsidP="009A1F5A">
      <w:pPr>
        <w:spacing w:before="120" w:after="0"/>
        <w:jc w:val="both"/>
        <w:rPr>
          <w:rFonts w:ascii="Franklin Gothic Book" w:eastAsia="Arial" w:hAnsi="Franklin Gothic Book"/>
          <w:sz w:val="24"/>
          <w:szCs w:val="24"/>
          <w:highlight w:val="red"/>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Положительные, потому что он, во-первых, весёлый, яркий, энергичный. И то, что он ценой своей жизни, условно, там.</w:t>
      </w:r>
    </w:p>
    <w:p w14:paraId="6845876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Ещё какие эмоции у кого вызывает? Или согласны?</w:t>
      </w:r>
    </w:p>
    <w:p w14:paraId="4E69730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Восторг? Я согласен с Айной. Как бы восторг за человека, что, даже находясь, грубо говоря, в такой ситуации, в клоаке, на самом дне, человек не потерял себя. Он нашёл выход, придумал себе там. Забыл, как называется. Термин, когда выдуманное имя.</w:t>
      </w:r>
    </w:p>
    <w:p w14:paraId="3E6DEAB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Псевдоним.</w:t>
      </w:r>
    </w:p>
    <w:p w14:paraId="19D26A4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Псевдоним, да, то, что девушкам нравится больше такой, да, как Слава, по-моему, сказал плут. </w:t>
      </w:r>
    </w:p>
    <w:p w14:paraId="384368E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Михаил. </w:t>
      </w:r>
    </w:p>
    <w:p w14:paraId="0D1B3FB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Я сейчас задумался. Он, наверное, из всех персонажей таких, которые более-менее главные, из второстепенных, которые запомнились, он единственный, который не менялся на протяжении сериала. То есть он, как изначально его показали, и в дальнейшем, вот такие же чувства, такие же эмоции он вызывал. То есть такой самый однозначный, так скажем, из всех персонажей. </w:t>
      </w:r>
    </w:p>
    <w:p w14:paraId="6968A10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что-то есть по поводу эмоций, какие вызывает у вас Ремнев? Пожалуйста, Катя. </w:t>
      </w:r>
    </w:p>
    <w:p w14:paraId="6DF771C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У меня вот единственный, наверное, персонаж, который, да, от начала до конца положительные эмоции вызывает, какую-то надежду, даёт, что не все так плохо. И, какая-то вот радость была, и приятно было смотреть на как на персонажа. </w:t>
      </w:r>
    </w:p>
    <w:p w14:paraId="48D5858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Это тот человек в жизни, который поддерживает всех, что когда вокруг все рушится, а пока он есть, то дух поддерживается за счёт его веселья. И даже это подтвердилось, это ощущение, даже когда его вот эти менты-то побили турецкие, и он такой, что нет, я как этот самый, кто он там, рыцарь, короче, не помру </w:t>
      </w:r>
      <w:proofErr w:type="spellStart"/>
      <w:r w:rsidRPr="009A1F5A">
        <w:rPr>
          <w:rFonts w:ascii="Franklin Gothic Book" w:eastAsia="Arial" w:hAnsi="Franklin Gothic Book"/>
          <w:sz w:val="24"/>
          <w:szCs w:val="24"/>
        </w:rPr>
        <w:t>побиенный</w:t>
      </w:r>
      <w:proofErr w:type="spellEnd"/>
      <w:r w:rsidRPr="009A1F5A">
        <w:rPr>
          <w:rFonts w:ascii="Franklin Gothic Book" w:eastAsia="Arial" w:hAnsi="Franklin Gothic Book"/>
          <w:sz w:val="24"/>
          <w:szCs w:val="24"/>
        </w:rPr>
        <w:t xml:space="preserve">, я помру от пули. Даже здесь он это все из последних сил улыбаться и излучать вот это вот, что то какое-то позитивное, хотя позитивного уже ничего. </w:t>
      </w:r>
    </w:p>
    <w:p w14:paraId="4270BE4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У всех положительные эмоции? Или какие-то ещё отрицательные есть? Нету. Хорошо. Понятен персонаж, понятны его характер, поступки, мотивация или есть что-то непонятное? Понятен? </w:t>
      </w:r>
    </w:p>
    <w:p w14:paraId="7A41482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w:t>
      </w:r>
    </w:p>
    <w:p w14:paraId="357A7C4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Да.</w:t>
      </w:r>
    </w:p>
    <w:p w14:paraId="36FF785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Да.</w:t>
      </w:r>
    </w:p>
    <w:p w14:paraId="01B9017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В принципе понятен. Хорошо. Осталось что-то не прояснённое в этом персонаже, непонятное, что нужно было авторам дополнительно прояснить?</w:t>
      </w:r>
    </w:p>
    <w:p w14:paraId="317B0EB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Почему не раскрыто, чем он занимался до появления, допустим, Сергея. То есть про Екатерину понятно, она проститутка. А он-то, а он-то чем занимался? </w:t>
      </w:r>
    </w:p>
    <w:p w14:paraId="58F0A1C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На карете едет такой весь ухоженный, красивенький. А что, как?</w:t>
      </w:r>
    </w:p>
    <w:p w14:paraId="227B469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Мажор.</w:t>
      </w:r>
    </w:p>
    <w:p w14:paraId="6E4F7C3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и не объяснили, почему он даже Сергея хочет убить. </w:t>
      </w:r>
    </w:p>
    <w:p w14:paraId="7A5C819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Пояснили, почему хочет убить?</w:t>
      </w:r>
    </w:p>
    <w:p w14:paraId="49E4B91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он же сказал, что, типа, вот я тебя пристрелю. </w:t>
      </w:r>
    </w:p>
    <w:p w14:paraId="669DF14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Нет, пояснили. Там же говорилось в серии, что он его, да, за дезертирство. </w:t>
      </w:r>
    </w:p>
    <w:p w14:paraId="543E6B5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А, то есть он своих убивал?</w:t>
      </w:r>
    </w:p>
    <w:p w14:paraId="79A9B38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Нет. Он Ремнева, посадил за дезертирство.</w:t>
      </w:r>
    </w:p>
    <w:p w14:paraId="7E5A80E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 и тому пришлось уезжать.</w:t>
      </w:r>
    </w:p>
    <w:p w14:paraId="7110768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какие-то есть непонятные моменты в образе Ремнева? Нет. Двигаемся дальше. Доктор </w:t>
      </w:r>
      <w:proofErr w:type="spellStart"/>
      <w:r w:rsidRPr="009A1F5A">
        <w:rPr>
          <w:rFonts w:ascii="Franklin Gothic Book" w:eastAsia="Arial" w:hAnsi="Franklin Gothic Book"/>
          <w:b/>
          <w:sz w:val="24"/>
          <w:szCs w:val="24"/>
        </w:rPr>
        <w:t>Бородаевский</w:t>
      </w:r>
      <w:proofErr w:type="spellEnd"/>
      <w:r w:rsidRPr="009A1F5A">
        <w:rPr>
          <w:rFonts w:ascii="Franklin Gothic Book" w:eastAsia="Arial" w:hAnsi="Franklin Gothic Book"/>
          <w:b/>
          <w:sz w:val="24"/>
          <w:szCs w:val="24"/>
        </w:rPr>
        <w:t>. Значит, по этому персонажу, что можете сказать? Какие эмоции, чем запомнился сначала?</w:t>
      </w:r>
    </w:p>
    <w:p w14:paraId="1FA0446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proofErr w:type="spellStart"/>
      <w:r w:rsidRPr="009A1F5A">
        <w:rPr>
          <w:rFonts w:ascii="Franklin Gothic Book" w:eastAsia="Arial" w:hAnsi="Franklin Gothic Book"/>
          <w:sz w:val="24"/>
          <w:szCs w:val="24"/>
        </w:rPr>
        <w:t>Говновар</w:t>
      </w:r>
      <w:proofErr w:type="spellEnd"/>
      <w:r w:rsidRPr="009A1F5A">
        <w:rPr>
          <w:rFonts w:ascii="Franklin Gothic Book" w:eastAsia="Arial" w:hAnsi="Franklin Gothic Book"/>
          <w:sz w:val="24"/>
          <w:szCs w:val="24"/>
        </w:rPr>
        <w:t>.</w:t>
      </w:r>
    </w:p>
    <w:p w14:paraId="626D0D2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Чем запомнился?</w:t>
      </w:r>
    </w:p>
    <w:p w14:paraId="0C9E033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Такой, да, экстравагантный, такой, приличный.</w:t>
      </w:r>
    </w:p>
    <w:p w14:paraId="24EED08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Авантюрист. </w:t>
      </w:r>
    </w:p>
    <w:p w14:paraId="78C228D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Очень прямолинейный на фоне для кого-то, что будет грубостью, да, а я, например, такое вот, ценю. Говоришь, говори прямо, даже не подбирая слов. Не люблю, когда вынужденное вот это все, прикрываться вот этим веером, помаши себе. </w:t>
      </w:r>
    </w:p>
    <w:p w14:paraId="4BA6F9C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вам чем запомнился? </w:t>
      </w:r>
    </w:p>
    <w:p w14:paraId="5FCA4B5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То, что он очень любит медицину, и он готов был чуть ли не жизнью.</w:t>
      </w:r>
    </w:p>
    <w:p w14:paraId="6EB9644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Он очень упёртый. То, что хотел добиться, вот того, чтобы вот его лекарства использовали, чтобы это было во благо народа. </w:t>
      </w:r>
    </w:p>
    <w:p w14:paraId="5949EF6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Да, при условии, что турки, он видел, как к нему относятся, он все равно хотел лечить и говорил, вот, что нужно новые методы лечения, чтобы люди не умирали. Прям как врач. </w:t>
      </w:r>
    </w:p>
    <w:p w14:paraId="0472585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Человек, увлечённый максимально своим делом. Это дело не его жизни. Это он и есть это дело. И во всех условиях, несмотря на все гонения, в том числе и когда он в этой общаге жил, тоже на него все ворчали, что он говно варит, он продолжал это делать. Он понимал, у него была цель. Цель-то хорошая. </w:t>
      </w:r>
    </w:p>
    <w:p w14:paraId="31B439E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Какие эмоции вызывает у вас вот этот доктор? </w:t>
      </w:r>
    </w:p>
    <w:p w14:paraId="6A1F330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Положительные.</w:t>
      </w:r>
    </w:p>
    <w:p w14:paraId="49F49B8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Положительные.</w:t>
      </w:r>
    </w:p>
    <w:p w14:paraId="47FEA48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Но какие положительные?</w:t>
      </w:r>
    </w:p>
    <w:p w14:paraId="0EFA311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Потому что он действительно хотел вылечить людей, делая это всем делом своей жизни. Поэтому положительно. </w:t>
      </w:r>
    </w:p>
    <w:p w14:paraId="2F39669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Солидарность ещё такая, прям вот моя лапочка, давай, давай, давай, скажи, скажи ему, вот этому генералу усатому всё.</w:t>
      </w:r>
    </w:p>
    <w:p w14:paraId="4820992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нравилось, что он всех на место ставил, правду говорил.</w:t>
      </w:r>
    </w:p>
    <w:p w14:paraId="25A023C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 да.</w:t>
      </w:r>
    </w:p>
    <w:p w14:paraId="0B89E62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Хотелось его поддержать. </w:t>
      </w:r>
    </w:p>
    <w:p w14:paraId="44505ED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Желание поддержать. Ещё какие-то эмоции вызывал у вас этот персонаж? Хорошо. Понятны, непонятны характер, поступки, мотивация персонажа доктора? Всем понятны? Всем понятны. Было что-то непонятное, не прояснённое в этом персонаже или все понятно, все прояснено?</w:t>
      </w:r>
    </w:p>
    <w:p w14:paraId="5A52EF5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Нет, логически завершили его судьбу. </w:t>
      </w:r>
    </w:p>
    <w:p w14:paraId="3AB4ADE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И вообще целиком он весь прямо разложен, и все. Вот, все как надо. </w:t>
      </w:r>
    </w:p>
    <w:p w14:paraId="408053D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этот персонаж раскрыт. Нет, нет претензий каких-то. Хорошо. Так, все, вроде бы больше никаких особых там. Или хотим ещё медсестру пообсуждать?</w:t>
      </w:r>
    </w:p>
    <w:p w14:paraId="161CCED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С ней ничего. Влюблённая женщина, идущая за ним.</w:t>
      </w:r>
    </w:p>
    <w:p w14:paraId="6A3824B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Там совсем такие, как бы персонажи, уже как бы всё, больше никого вроде бы не называли. Двигаемся тогда дальше. Значит, обсудим причины, по которым главные герои и другие персонажи оказались в Константинополе. Как вы считаете, что ими двигало? Вот давайте составим вот список причин, по которым главные герои сбежали в Константинополь. Как бы по порядку тоже вот этих героев пообсуждаем. То есть начнём с Сергея. То есть вот Сергей, по какой причине сбежал в Константинополь?</w:t>
      </w:r>
    </w:p>
    <w:p w14:paraId="06E537B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Чтобы его не завалили. </w:t>
      </w:r>
    </w:p>
    <w:p w14:paraId="2296C93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чтоб не убили его, да? То есть такая причина. Согласны с этой причиной? Или какая-то другая была?</w:t>
      </w:r>
    </w:p>
    <w:p w14:paraId="0DB1E7C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Помимо этого, ещё причина внутренняя, психологическая. Просто я её очень часто у многих людей замечала – убежать от своего прошлого, не в состоянии все-таки эту пулю в себя всадить ещё там. А мог бы. Он все равно, он убежал от себя, а от себя не убежишь.  </w:t>
      </w:r>
    </w:p>
    <w:p w14:paraId="7D15518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чтоб не убили. И, значит, вторая причина?</w:t>
      </w:r>
    </w:p>
    <w:p w14:paraId="35E55D2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Бегство от себя.</w:t>
      </w:r>
    </w:p>
    <w:p w14:paraId="3B340C3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И от прошлого.</w:t>
      </w:r>
    </w:p>
    <w:p w14:paraId="56C592C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от прошлого. </w:t>
      </w:r>
    </w:p>
    <w:p w14:paraId="749C3B8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какая причина главнее? Кто считает, что основная причина, чтоб не убили? Поднимите руки. Все считают, что основная. Кто считает, что это основная причина? 1, 2. Кто считает, что основная причина – бегство от себя, от прошлого, чтобы забыться, забыть. Поднимите руки. 1, 2, 3. Ага. То есть, получается бегство. А остальные?</w:t>
      </w:r>
    </w:p>
    <w:p w14:paraId="28A55B9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Я не назвал. У меня третья причина. Я считаю, для всех персонажей – это глупость.</w:t>
      </w:r>
    </w:p>
    <w:p w14:paraId="6AB7F29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Глупость. </w:t>
      </w:r>
    </w:p>
    <w:p w14:paraId="2DE28E4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Да, все сбежали по глупости.</w:t>
      </w:r>
    </w:p>
    <w:p w14:paraId="67792A8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Да, проще попасть под кровавую репрессию. </w:t>
      </w:r>
    </w:p>
    <w:p w14:paraId="2E6297F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Кто считает, что по глупости сбежал он? 1. Ага, хорошо. Так, ещё какие-то есть причины? Остальные как бы не знают, по какой причине. Хорошо. Тогда, значит, следующий у нас персонаж – это у нас Екатерина. По какой причине Екатерина оказалась в Константинополе? Что ей двигало? Вот давайте тоже список причин составим. Почему она там оказалась?</w:t>
      </w:r>
    </w:p>
    <w:p w14:paraId="176C239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Безнадёжность. Может быть, она не знала, куда идти. </w:t>
      </w:r>
    </w:p>
    <w:p w14:paraId="2A9F0BD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А я не поняла, у неё мужа-то где вальнули? </w:t>
      </w:r>
    </w:p>
    <w:p w14:paraId="3294F2D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В России.</w:t>
      </w:r>
    </w:p>
    <w:p w14:paraId="1736135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 России? Вот, тогда все понятно. Она без мужа, баронесса – это жена барона, а не сама по себе такая вся крутая. Куда ей деваться-то? </w:t>
      </w:r>
    </w:p>
    <w:p w14:paraId="1091425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Там опять же была смена власти. </w:t>
      </w:r>
    </w:p>
    <w:p w14:paraId="2FAA7A2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w:t>
      </w:r>
    </w:p>
    <w:p w14:paraId="3A1D7B7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Мнение всех вот этих. </w:t>
      </w:r>
    </w:p>
    <w:p w14:paraId="1815844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И она бы так и так превратилась бы из грязи. Ой, из князя в грязи получается. И она из-за страха, вот из-за этого. Ей тут уже делать нечего. Страх, безнадёга, вот это вот все, короче, все мрачно, плохо и убежать. </w:t>
      </w:r>
    </w:p>
    <w:p w14:paraId="0C7F822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какие-то причины есть? </w:t>
      </w:r>
    </w:p>
    <w:p w14:paraId="12B142D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Такая же.</w:t>
      </w:r>
    </w:p>
    <w:p w14:paraId="355E648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Вот все, все как бы с этой причиной согласны. То есть она, муж погиб, глупость. </w:t>
      </w:r>
    </w:p>
    <w:p w14:paraId="0142BBB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Нет, такая же, как у Сергея.</w:t>
      </w:r>
    </w:p>
    <w:p w14:paraId="782882A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какие-то есть причины? То есть основная причина получается, что как бы бежала от революции из-за смерти мужа, не знала, как, что ей  делать. Так? Я правильно поняла? Такая причина? Хорошо. Тогда следующий у нас персонаж получается – Серафима и Петр. У них одинаковая причина, наверное?</w:t>
      </w:r>
    </w:p>
    <w:p w14:paraId="4528D6F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Да. У них же, получается, все отобрали.</w:t>
      </w:r>
    </w:p>
    <w:p w14:paraId="4ACCDEF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Петр коммерсант. </w:t>
      </w:r>
    </w:p>
    <w:p w14:paraId="3092538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тогда брат и сестра Саблины, будем говорить, так? То есть у них какая была причина? </w:t>
      </w:r>
    </w:p>
    <w:p w14:paraId="789BBC9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У них все отобрали, они хотели вернуть все назад и уехать. </w:t>
      </w:r>
    </w:p>
    <w:p w14:paraId="099F809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вернуть своё имущество.</w:t>
      </w:r>
    </w:p>
    <w:p w14:paraId="47150B7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Также от режима бежали.  Понимали, что там как бы каши не сваришь с новым режимом. Чтобы красиво жить. </w:t>
      </w:r>
    </w:p>
    <w:p w14:paraId="0D66335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Но приоритетно, это какая причина? Сбежали от режима или вернуть имущество?</w:t>
      </w:r>
    </w:p>
    <w:p w14:paraId="24CD742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От режима сбежали. Вернуть имущество – это уже второе, потому что он же взял с собой.</w:t>
      </w:r>
    </w:p>
    <w:p w14:paraId="78ED5E7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первично от режима, а потом уже последствия бегства. Ага, хорошо. Ладно. Так, значит, кто у нас следующий персонаж? Ремнев. Значит, он как оказался в Константинополе?</w:t>
      </w:r>
    </w:p>
    <w:p w14:paraId="454F0AA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После отсидки, насколько я поняла, после отсидки ему что делать? Потому что тогда были другие времена, это сейчас никто не узнает, кто ты, что ты, а там бы его за дезертирство бы, и он не примкнулся никуда. Это все, это он враг №1 для всего народа. Даже кто от войны, от военного дела далеко. </w:t>
      </w:r>
    </w:p>
    <w:p w14:paraId="04594EE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Нет, по моему, нет. Не сидел, наоборот, избежал этого.</w:t>
      </w:r>
    </w:p>
    <w:p w14:paraId="7135261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Или избежал. Короче, вот что он в любом случае, ему там не жить из-за его дезертирства. </w:t>
      </w:r>
    </w:p>
    <w:p w14:paraId="1F0364A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Кажется, он искал просто более красивой жизни. Он даже имя же себе новое придумал, чтобы красиво жить. Он не бежал, он как бы поехал искать счастье. </w:t>
      </w:r>
    </w:p>
    <w:p w14:paraId="603A015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w:t>
      </w:r>
    </w:p>
    <w:p w14:paraId="2C530F5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А лучше бы отсидел и остался жив. </w:t>
      </w:r>
    </w:p>
    <w:p w14:paraId="097FA20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Нет, его бы застрелили. </w:t>
      </w:r>
    </w:p>
    <w:p w14:paraId="00775C8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Там расстрел, тем более в военное время.</w:t>
      </w:r>
    </w:p>
    <w:p w14:paraId="7E248DA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Так. Значит, про Ремнева поговорили. Доктор </w:t>
      </w:r>
      <w:proofErr w:type="spellStart"/>
      <w:r w:rsidRPr="009A1F5A">
        <w:rPr>
          <w:rFonts w:ascii="Franklin Gothic Book" w:eastAsia="Arial" w:hAnsi="Franklin Gothic Book"/>
          <w:b/>
          <w:sz w:val="24"/>
          <w:szCs w:val="24"/>
        </w:rPr>
        <w:t>Бородаевский</w:t>
      </w:r>
      <w:proofErr w:type="spellEnd"/>
      <w:r w:rsidRPr="009A1F5A">
        <w:rPr>
          <w:rFonts w:ascii="Franklin Gothic Book" w:eastAsia="Arial" w:hAnsi="Franklin Gothic Book"/>
          <w:b/>
          <w:sz w:val="24"/>
          <w:szCs w:val="24"/>
        </w:rPr>
        <w:t xml:space="preserve">. Он, почему оказался в Константинополе? Что им двигало? </w:t>
      </w:r>
    </w:p>
    <w:p w14:paraId="5B5B939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Во-первых, тоже это репрессии. А во-вторых, пытаться как-то развиваться. </w:t>
      </w:r>
    </w:p>
    <w:p w14:paraId="6338FAC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Да, что медицинскую лавочку прикрыли, наверное, в Советском союзе, либо ему так показалось. Большевики. И он поэтому решил уехать, развиваться в другом месте. </w:t>
      </w:r>
    </w:p>
    <w:p w14:paraId="1BF909E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Тем более его уже где-то знали, профессора какие-то знали. Вот. И, соответственно, можно было, с его точки зрения, с его позиции подумать, что я сейчас поеду куда-то дальше, куда-то ещё что-то двину и там меня примут, потому что он знает, так, что его иностранца-то принимают, а вот попал не туда. </w:t>
      </w:r>
    </w:p>
    <w:p w14:paraId="3BFE589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Согласны, да, с такой трактовкой? Почему он сбежал? Хорошо. Значит, давайте теперь тогда поговорим о жизни героев в эмиграции. Как бы вы охарактеризовали эту жизнь в 2-3 словах? Вот какова она, жизнь в эмиграции. </w:t>
      </w:r>
    </w:p>
    <w:p w14:paraId="279A232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 сладкая. </w:t>
      </w:r>
    </w:p>
    <w:p w14:paraId="5F4357C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Бедная, за чертой, даже нищенская. </w:t>
      </w:r>
    </w:p>
    <w:p w14:paraId="358B212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По Ремневу не скажешь. </w:t>
      </w:r>
    </w:p>
    <w:p w14:paraId="3583569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то, что нам показали, вот основное, вокруг чего крутится, это нищенское, изгойское такое. Там же это и мелькало что-то, что мы не изгои, мы путешественники, вот это в конце-то. Вот. А так, у кого-то, кто смог, тот, конечно, устроился, но это единицы. </w:t>
      </w:r>
    </w:p>
    <w:p w14:paraId="0A9DCA0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Пожалуйста, Михаил. </w:t>
      </w:r>
    </w:p>
    <w:p w14:paraId="625B587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Вот они все же жили бедно, как бы, да? Но ехали-то они туда почему? Потому что все думают, что там-то лучше. Где-то. Но не лучше, как нам показали в фильме. </w:t>
      </w:r>
    </w:p>
    <w:p w14:paraId="655D875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То есть относительно сериала надо, да, назвать жизнь? Относительно сериала, наверное, да, то, что тяжело. Тут показали с точки зрения как бытовой тяжести как бы. С точки зрения какой-то тоски не очень показали хорошо. Наоборот, как будто даже посмеивались, показали. </w:t>
      </w:r>
    </w:p>
    <w:p w14:paraId="501F45E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Пожалуйста, Екатерина. </w:t>
      </w:r>
    </w:p>
    <w:p w14:paraId="5ACA0C4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Мне показалось, что неоднозначно. С одной стороны, да, как будто бы вначале было очень тяжело, и как будто бы они там лишние были, а потом мнение поменялось, и казалось, что они туда приехали и какой-то свой порядок хотели установить в чужой стране. Вот. Поэтому такие, неопределённо как бы. А в итоге как бы лучше жить, где ты родился, и не соваться в чужую страну, что там никакого счастья нет. Непонятно. </w:t>
      </w:r>
    </w:p>
    <w:p w14:paraId="1445092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Такие </w:t>
      </w:r>
      <w:proofErr w:type="spellStart"/>
      <w:r w:rsidRPr="009A1F5A">
        <w:rPr>
          <w:rFonts w:ascii="Franklin Gothic Book" w:eastAsia="Arial" w:hAnsi="Franklin Gothic Book"/>
          <w:sz w:val="24"/>
          <w:szCs w:val="24"/>
        </w:rPr>
        <w:t>суетологи</w:t>
      </w:r>
      <w:proofErr w:type="spellEnd"/>
      <w:r w:rsidRPr="009A1F5A">
        <w:rPr>
          <w:rFonts w:ascii="Franklin Gothic Book" w:eastAsia="Arial" w:hAnsi="Franklin Gothic Book"/>
          <w:sz w:val="24"/>
          <w:szCs w:val="24"/>
        </w:rPr>
        <w:t xml:space="preserve"> немножко. </w:t>
      </w:r>
    </w:p>
    <w:p w14:paraId="377E154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Так, что ещё?</w:t>
      </w:r>
    </w:p>
    <w:p w14:paraId="7B044B3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Это вот ещё я хотел бы добавить к прошлому вопросу о причине глупости. Это вот к этому же относится. Типа, почему это глупость. Потому что в надежде на лучшую жизнь они уехали. Вот это как причина выступает. </w:t>
      </w:r>
    </w:p>
    <w:p w14:paraId="6EC777A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Да. И то, что их не любят, там. Русский к русскому же. Ты, во-первых, языковой барьер. Вот. Тебя могут даже не устроить, потому что ты русский.</w:t>
      </w:r>
    </w:p>
    <w:p w14:paraId="7546B58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Значит, вот вопрос тогда вот какой. То есть вот в чем им стало жить лучше в эмиграции, вот по сравнению с советской Россией? Что-то было, в чем им стало жить лучше? </w:t>
      </w:r>
    </w:p>
    <w:p w14:paraId="34B0121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Нет.</w:t>
      </w:r>
    </w:p>
    <w:p w14:paraId="61B26F1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Не убили их.</w:t>
      </w:r>
    </w:p>
    <w:p w14:paraId="155CBFC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Не убили. То есть сохранили жизнь.</w:t>
      </w:r>
    </w:p>
    <w:p w14:paraId="22367A9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Не всем сохранили. </w:t>
      </w:r>
    </w:p>
    <w:p w14:paraId="1F09639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Это позже уже.</w:t>
      </w:r>
    </w:p>
    <w:p w14:paraId="463DAFC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И ненадолго.</w:t>
      </w:r>
    </w:p>
    <w:p w14:paraId="478D5A0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Изначально они уезжали от страха того, что к ним ворвутся сейчас прям, с секунды на секунду вот это вот произойдёт. А здесь они как бы, да, пускай я живу очень сильно фигово, я живу очень сильно за чертой дна просто, но я живу. То есть у меня как будто бы есть шанс на большее.</w:t>
      </w:r>
    </w:p>
    <w:p w14:paraId="14C3BE9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Безопасность получается.</w:t>
      </w:r>
    </w:p>
    <w:p w14:paraId="3473B75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w:t>
      </w:r>
    </w:p>
    <w:p w14:paraId="564C800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Надежда. </w:t>
      </w:r>
    </w:p>
    <w:p w14:paraId="4FD98CE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И надежда.</w:t>
      </w:r>
    </w:p>
    <w:p w14:paraId="680032E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Перспективы какие-то.</w:t>
      </w:r>
    </w:p>
    <w:p w14:paraId="6AAD4A0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Перспективы. А хуже из-за того, что у них материальное положение ухудшилось, да? </w:t>
      </w:r>
    </w:p>
    <w:p w14:paraId="14FD589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И никто не любит их.</w:t>
      </w:r>
    </w:p>
    <w:p w14:paraId="563C6A3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И никто их не любит. </w:t>
      </w:r>
    </w:p>
    <w:p w14:paraId="66C416F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Культура другая, народ другой. </w:t>
      </w:r>
    </w:p>
    <w:p w14:paraId="0BB146F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 чувствует себя чужаком.</w:t>
      </w:r>
    </w:p>
    <w:p w14:paraId="2AFD222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Вера другая. Хорошо, спасибо. Тогда двигаемся дальше. Проговорим ещё про сериал. Какие события, показанные в сериале, вы бы могли назвать ключевыми. То есть вот не… Ещё раз, как бы вот именно ключевые для развития сюжета, для сериала, не то, что вот какая-то сцена, вот вам прям понравилась яркая, хорошо снята. А именно события ключевые для сериала. Что это за событие? Вот 2-3 поворотных события. Давайте вот сейчас составим вместе список и пообсуждаем эти события. То есть какие события ключевые для сериала? Иван сначала.</w:t>
      </w:r>
    </w:p>
    <w:p w14:paraId="4C147F5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Убийство сутенера, наверное, в 1 серии. Оттуда все пошло, поехало и, наверное, погромы. </w:t>
      </w:r>
    </w:p>
    <w:p w14:paraId="4965535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Так, погром. Хорошо. Так, пожалуйста, Дмитрий.</w:t>
      </w:r>
    </w:p>
    <w:p w14:paraId="4F3C0A2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Сергей, когда они переманили его на свою сторону.  Все. </w:t>
      </w:r>
    </w:p>
    <w:p w14:paraId="4D5F2FB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Так, какие-то ещё события нужно? Или вот согласны с этими? Да, пожалуйста, Слава. </w:t>
      </w:r>
    </w:p>
    <w:p w14:paraId="57B5A73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Встреча с Серафимой.</w:t>
      </w:r>
    </w:p>
    <w:p w14:paraId="6EDCC3D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Встреча Сергея с Серафимой?</w:t>
      </w:r>
    </w:p>
    <w:p w14:paraId="2653022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Да, просто встреча с Саблиными. Вот так вот можно назвать. </w:t>
      </w:r>
    </w:p>
    <w:p w14:paraId="5986583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встреча с Саблиным, Сергея с Саблиными.</w:t>
      </w:r>
    </w:p>
    <w:p w14:paraId="11F37C8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Да, да. Знакомство. </w:t>
      </w:r>
    </w:p>
    <w:p w14:paraId="44FDA14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Михаил что-то хотел. </w:t>
      </w:r>
    </w:p>
    <w:p w14:paraId="5122321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Вот первое – убийство сутенёра, как его, Омар. И второе, когда его брата ещё сначала отпустили, потом опять убили. Как его, </w:t>
      </w:r>
      <w:proofErr w:type="spellStart"/>
      <w:r w:rsidRPr="009A1F5A">
        <w:rPr>
          <w:rFonts w:ascii="Franklin Gothic Book" w:eastAsia="Arial" w:hAnsi="Franklin Gothic Book"/>
          <w:sz w:val="24"/>
          <w:szCs w:val="24"/>
        </w:rPr>
        <w:t>Алтан</w:t>
      </w:r>
      <w:proofErr w:type="spellEnd"/>
      <w:r w:rsidRPr="009A1F5A">
        <w:rPr>
          <w:rFonts w:ascii="Franklin Gothic Book" w:eastAsia="Arial" w:hAnsi="Franklin Gothic Book"/>
          <w:sz w:val="24"/>
          <w:szCs w:val="24"/>
        </w:rPr>
        <w:t xml:space="preserve">. </w:t>
      </w:r>
    </w:p>
    <w:p w14:paraId="27E930E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убийство брата. Ага, хорошо. Ещё какие-то ключевые события были? Хорошо.</w:t>
      </w:r>
    </w:p>
    <w:p w14:paraId="38066B8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И возвращение этого брата после того, как отпустили.</w:t>
      </w:r>
    </w:p>
    <w:p w14:paraId="69590BA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Наверное, ещё захват бизнеса турецкого, когда окончательно русские большую часть под себя подмяли.</w:t>
      </w:r>
    </w:p>
    <w:p w14:paraId="182153E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захват русскими турецкого бизнеса. Хорошо, ещё какие-то есть ключевые события. Тогда давайте будем обсуждать эти события. Вот насколько они вообще ключевые. Значит, вот убийство сутенёра. Согласны, что это ключевое событие? Да? Оставляем? Хорошо. Погром – ключевое событие? </w:t>
      </w:r>
    </w:p>
    <w:p w14:paraId="519B670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w:t>
      </w:r>
    </w:p>
    <w:p w14:paraId="51CD642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Это когда турки напали?</w:t>
      </w:r>
    </w:p>
    <w:p w14:paraId="4F87B40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w:t>
      </w:r>
    </w:p>
    <w:p w14:paraId="241299E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Все согласны? Ага, тоже ключевое. Бой Сергея и </w:t>
      </w:r>
      <w:proofErr w:type="spellStart"/>
      <w:r w:rsidRPr="009A1F5A">
        <w:rPr>
          <w:rFonts w:ascii="Franklin Gothic Book" w:eastAsia="Arial" w:hAnsi="Franklin Gothic Book"/>
          <w:b/>
          <w:sz w:val="24"/>
          <w:szCs w:val="24"/>
        </w:rPr>
        <w:t>Кирпит</w:t>
      </w:r>
      <w:proofErr w:type="spellEnd"/>
      <w:r w:rsidRPr="009A1F5A">
        <w:rPr>
          <w:rFonts w:ascii="Franklin Gothic Book" w:eastAsia="Arial" w:hAnsi="Franklin Gothic Book"/>
          <w:b/>
          <w:sz w:val="24"/>
          <w:szCs w:val="24"/>
        </w:rPr>
        <w:t>.</w:t>
      </w:r>
    </w:p>
    <w:p w14:paraId="78A63A0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Не ключевое, но двигающее как бы чуть-чуть.</w:t>
      </w:r>
    </w:p>
    <w:p w14:paraId="1C0E2BD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Да, они так познакомились, как-то стали ближе, что ли.</w:t>
      </w:r>
    </w:p>
    <w:p w14:paraId="66B3A6C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Ключевое событие? Кто считает, что ключевое? </w:t>
      </w:r>
    </w:p>
    <w:p w14:paraId="1512D0F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Только я?</w:t>
      </w:r>
    </w:p>
    <w:p w14:paraId="0DE6E94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Тогда вычёркиваем, раз оно не ключевое. Так, встреча Сергея с Саблиными. Ключевое. Оставляем. Так. Убийство брата сутенёра ключевое? Кто считает, что ключевое? Тоже тут как-то разошлись. Так 1, 2. Остальные считают, что нет. Тогда тоже убираем. Значит, захват русскими турецкого бизнеса – ключевое событие? Кто считает, что ключевое?</w:t>
      </w:r>
    </w:p>
    <w:p w14:paraId="6E8EF01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Когда дом захватили?</w:t>
      </w:r>
    </w:p>
    <w:p w14:paraId="7C9DE39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Как бы несколько, наверное, этапов, когда таможню вот эту вот, убрали, некоего турка.</w:t>
      </w:r>
    </w:p>
    <w:p w14:paraId="5031297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Ключевое или нет? Нет? </w:t>
      </w:r>
    </w:p>
    <w:p w14:paraId="090FAB3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Вот, наверное, не столько ключевое, сколько тоже двигающее и логически завершающее. </w:t>
      </w:r>
    </w:p>
    <w:p w14:paraId="39275A2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Да, хорошо. Так, не будем. Тогда все. Значит, у нас остаётся убийство сутенёра, погром и встреча с Саблиными. Ещё какое-то ключевое?</w:t>
      </w:r>
    </w:p>
    <w:p w14:paraId="35BA84D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Убийство, которое, торговец приехал потом. Усатенький, бородатенький, которого пытали ещё.</w:t>
      </w:r>
    </w:p>
    <w:p w14:paraId="4F8679C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Осетин, не осетин. Кто он там? </w:t>
      </w:r>
    </w:p>
    <w:p w14:paraId="74F9B88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Абрам, мне кажется, Абрам. </w:t>
      </w:r>
    </w:p>
    <w:p w14:paraId="2B29F87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Да, да, да. Абрам, как-то его. После его убийства вторая часть началась.</w:t>
      </w:r>
    </w:p>
    <w:p w14:paraId="042D3E1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кто считает, что это ключевое событие? </w:t>
      </w:r>
    </w:p>
    <w:p w14:paraId="56B43B9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Да.</w:t>
      </w:r>
    </w:p>
    <w:p w14:paraId="5B6003E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Потому что с этого и развязалась кровная война уже вся вот эта. </w:t>
      </w:r>
    </w:p>
    <w:p w14:paraId="0D817C4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Убийство Абрама, да, называем так его. Хорошо. Значит, тогда, сейчас обсуждаем эти события. Значит, первое событие, вот в порядке, как называли – убийство сутенёра. Какие ассоциации вызывает это ключевое событие? </w:t>
      </w:r>
    </w:p>
    <w:p w14:paraId="3B8A33D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Логичная завязка, начало враждебности.</w:t>
      </w:r>
    </w:p>
    <w:p w14:paraId="3FF4B7B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Ещё какие?</w:t>
      </w:r>
    </w:p>
    <w:p w14:paraId="2A37FEA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Ответ за обиду. </w:t>
      </w:r>
    </w:p>
    <w:p w14:paraId="4131487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Кровная месть.</w:t>
      </w:r>
    </w:p>
    <w:p w14:paraId="1AB5405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Так, ещё какие-то ассоциации есть? Хорошо, следующее событие – погром. Когда турки разгромили, значит, погром. Какие ассоциации вызывает это событие? </w:t>
      </w:r>
    </w:p>
    <w:p w14:paraId="3671236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Кошмар.</w:t>
      </w:r>
    </w:p>
    <w:p w14:paraId="2D6877F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Это вытекающее из убийства сутенёра. То есть турки ополчились. Что ещё? И брату сутенёра всех </w:t>
      </w:r>
      <w:proofErr w:type="spellStart"/>
      <w:r w:rsidRPr="009A1F5A">
        <w:rPr>
          <w:rFonts w:ascii="Franklin Gothic Book" w:eastAsia="Arial" w:hAnsi="Franklin Gothic Book"/>
          <w:sz w:val="24"/>
          <w:szCs w:val="24"/>
        </w:rPr>
        <w:t>поднауськивали</w:t>
      </w:r>
      <w:proofErr w:type="spellEnd"/>
      <w:r w:rsidRPr="009A1F5A">
        <w:rPr>
          <w:rFonts w:ascii="Franklin Gothic Book" w:eastAsia="Arial" w:hAnsi="Franklin Gothic Book"/>
          <w:sz w:val="24"/>
          <w:szCs w:val="24"/>
        </w:rPr>
        <w:t>. По итогу Сергей объяснил всем, что типа, вы что, он же баклан, он и меня, и вас за нос водит. Как бы хотите, чтобы я велся…</w:t>
      </w:r>
    </w:p>
    <w:p w14:paraId="1BD026F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Пересказывать не нужно. Я прошу ассоциации, которые вызывают событие. То есть с чем ассоциируется?  На что похоже? Что это за событие?</w:t>
      </w:r>
    </w:p>
    <w:p w14:paraId="1B7477F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С началом войны.</w:t>
      </w:r>
    </w:p>
    <w:p w14:paraId="5E2B70E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Начало войны. Ещё какие-то ассоциации есть?</w:t>
      </w:r>
    </w:p>
    <w:p w14:paraId="4397723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Расовые гонения, как вот в Германии, когда евреев убивали, хрустальная ночь. </w:t>
      </w:r>
    </w:p>
    <w:p w14:paraId="24064E9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Расовые гонения. Хорошо, ещё какие-то есть ассоциации именно вот погрома? Нету. Хорошо. Следующее событие. Встреча с Саблиными. Встреча Сергея с Саблиными, с Серафимой и Петром. Какие ассоциации у вас с этим событием? </w:t>
      </w:r>
    </w:p>
    <w:p w14:paraId="2102258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Исход событий.</w:t>
      </w:r>
    </w:p>
    <w:p w14:paraId="6A65FBF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Исход событий? Почему исход? </w:t>
      </w:r>
    </w:p>
    <w:p w14:paraId="657F0ED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Точнее, это же дальше развивалось, после того, как вот это вот.</w:t>
      </w:r>
    </w:p>
    <w:p w14:paraId="566A049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Завязка.</w:t>
      </w:r>
    </w:p>
    <w:p w14:paraId="3C3FA3B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Завязка, скорее наоборот, исход – это конец завершения, завязка. Ещё какие ассоциации? </w:t>
      </w:r>
    </w:p>
    <w:p w14:paraId="7078BBE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Начало любовное.</w:t>
      </w:r>
    </w:p>
    <w:p w14:paraId="62CCB87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Сцена знакомства. Что?</w:t>
      </w:r>
    </w:p>
    <w:p w14:paraId="62CDDF0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Начало любовной линии Серафимы. Потом начало враждебных отношений. Они же сразу сказали, что ты мне не нравишься. С Сергеем тоже.</w:t>
      </w:r>
    </w:p>
    <w:p w14:paraId="0EF2376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Начали деловые отношения тем не менее.  Бизнес есть бизнес. </w:t>
      </w:r>
    </w:p>
    <w:p w14:paraId="7D437FA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какие-то есть комментарии. Тогда последнее у нас событие осталось – убийство Абрама. Ассоциации с этим событием, какие?</w:t>
      </w:r>
    </w:p>
    <w:p w14:paraId="2184BD0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Кульминация, наверное.</w:t>
      </w:r>
    </w:p>
    <w:p w14:paraId="7C537DB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Начало активных, скажем так, военных действий со стороны вот этих вот всех, русского бизнес-сообщества. </w:t>
      </w:r>
    </w:p>
    <w:p w14:paraId="2A0BCC9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Вот это, да. Скорее закономерный исход, ожидание.</w:t>
      </w:r>
    </w:p>
    <w:p w14:paraId="21B3E24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Двигаемся тогда дальше. Поговорили про события. Значит, какие темы мы, значит, с вами обсуждали? Что хотели сказать герои, авторы. А сейчас какие темы и ценности, на ваш взгляд, поднимаются в этом сериале? Вот давайте сейчас сначала их назовём, а потом выберем. Значит, темы и ценности, которые поднимаются. </w:t>
      </w:r>
    </w:p>
    <w:p w14:paraId="0CFC33C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Единство.</w:t>
      </w:r>
    </w:p>
    <w:p w14:paraId="425A3FE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Так, единство, хорошо.</w:t>
      </w:r>
    </w:p>
    <w:p w14:paraId="1B52D4D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Гражданство.</w:t>
      </w:r>
    </w:p>
    <w:p w14:paraId="53BB237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Гражданство. В каком смысле гражданство? </w:t>
      </w:r>
    </w:p>
    <w:p w14:paraId="4D4CD91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Гражданство то, что они не имеют гражданства. </w:t>
      </w:r>
    </w:p>
    <w:p w14:paraId="1830EBB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Ага. Наличие гражданства, да, тема?</w:t>
      </w:r>
    </w:p>
    <w:p w14:paraId="27CEE92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Космополитизм. </w:t>
      </w:r>
    </w:p>
    <w:p w14:paraId="47D4313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Ага, хорошо. Тема космополитизма?</w:t>
      </w:r>
    </w:p>
    <w:p w14:paraId="327040C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Это вот про гражданство. </w:t>
      </w:r>
    </w:p>
    <w:p w14:paraId="1772D90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Наличие гражданства или космополитизм. То есть, с одной стороны, ты гражданин, а с другой стороны, ты космополит. Хорошо. Так, Дарья, какая тема? </w:t>
      </w:r>
    </w:p>
    <w:p w14:paraId="2BFDCD1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Внутренний патриотизм какой-то вот это. Там, конечно, некрасиво это все было показано, но как будто бы закладывается, что любить всегда будешь родину, всегда будешь страдать по тем колоскам и прочему. По берёзкам, коих по всей планете дофига.</w:t>
      </w:r>
    </w:p>
    <w:p w14:paraId="42B1F7D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Слава. Какая тема? </w:t>
      </w:r>
    </w:p>
    <w:p w14:paraId="407E096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Тема любви.</w:t>
      </w:r>
    </w:p>
    <w:p w14:paraId="3E3BE93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Тема любви. Хорошо. Екатерина, какая тема в сериале поднимается? </w:t>
      </w:r>
    </w:p>
    <w:p w14:paraId="1B6EEEA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Мне хочется сказать, что патриотизм, но скорее принятие, принятие того уклада жизни, который есть в стране, и ты как будто бы готов с этим мириться и жить там, а не где-либо ещё. </w:t>
      </w:r>
    </w:p>
    <w:p w14:paraId="09C61FF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принятие уклада жизни в той стране, куда ты переехал. </w:t>
      </w:r>
    </w:p>
    <w:p w14:paraId="10C4E90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Нет, наоборот, откуда переехал. То, что ты, условно, не любишь родину не принимаешь. Но ты готов вернуться туда, несмотря на то, как бы тебе там плохо ни было.</w:t>
      </w:r>
    </w:p>
    <w:p w14:paraId="6D2D528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то есть на родине.</w:t>
      </w:r>
    </w:p>
    <w:p w14:paraId="7EC4688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Да. То есть смена власти была, и вдруг тебе там не нравится, ты поэтому уехал, но ты вынужден вернуться обратно. </w:t>
      </w:r>
    </w:p>
    <w:p w14:paraId="4FEAC83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Так, Иван.</w:t>
      </w:r>
    </w:p>
    <w:p w14:paraId="7D0F3F8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Такое дурацкое издевательство над эмиграцией, как тяжело в эмиграции жить. И, наверное, дополнить Дмитрия, что не столько единство, сколько уникальная, как будто бы только у русских есть такое вот единство. Даже, наверное, не у русских, а у православных, уникальное какое-то единение. </w:t>
      </w:r>
    </w:p>
    <w:p w14:paraId="4D058A5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Так, Сова, какая тема? </w:t>
      </w:r>
    </w:p>
    <w:p w14:paraId="689A0E1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Не знаю, справедливость или жизнь, то, что они все пытались как-то за жизнь бороться. </w:t>
      </w:r>
    </w:p>
    <w:p w14:paraId="791B6F4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Борьба за жизнь. Хорошо. Значит, вот из этих тем, которые называли, нужно выбрать тему, которая наиболее раскрыта. Основная, какая основная тема и почему? Значит вот из этого: единство, наличие гражданства или космополитизм, внутренний патриотизм, любовь, принятие уклада своей страны, как готовность вернуться, если я правильно поняла, как-то очень сложно сформулировано. Это имелось в виду? Так, хорошо. Значит, сложность жизни в эмиграции, тема справедливости и тема борьбы за жизнь, выживания. Значит, вот какая тема ключевая, основная из этого?</w:t>
      </w:r>
    </w:p>
    <w:p w14:paraId="2C89F33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Патриотизм, наверное.</w:t>
      </w:r>
    </w:p>
    <w:p w14:paraId="4343F31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Патриотизм?</w:t>
      </w:r>
    </w:p>
    <w:p w14:paraId="20D0E9E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Каждый назовёт свою тему.</w:t>
      </w:r>
    </w:p>
    <w:p w14:paraId="09AB3AF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Каждый назовёт свою тему. Выбрать надо несколько. Значит, почему тема патриотизма основная?</w:t>
      </w:r>
    </w:p>
    <w:p w14:paraId="0902A22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Она с разных сторон, то есть, и как вот в целом, что они страдают по своим колоскам, и как вот это, что, в любом случае, хочу вернуться, несмотря на режим, моя страна, да, люблю страну, ненавижу государство. Просто с разных сторон. </w:t>
      </w:r>
    </w:p>
    <w:p w14:paraId="4512718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Не знаю, я что-то мало у кого патриотизма увидел.</w:t>
      </w:r>
    </w:p>
    <w:p w14:paraId="6F9A21F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Не обязательно вот всем одну выбрать. То есть вот кто считает, что патриотизм, это основная тема, поднимите руки.  1, 2, 3, 4. Хорошо. Патриотизм одна из основных. Значит, ещё какая тема тоже может быть основной? Вот кто не согласен, у кого другая тема? </w:t>
      </w:r>
    </w:p>
    <w:p w14:paraId="07158CA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Единство русского народа все-таки, наверное.</w:t>
      </w:r>
    </w:p>
    <w:p w14:paraId="60C16B4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Единство русского народа. Кто согласен с тем, что это одна из основных тем. Поднимите руки. 1, 2, 3, 4, 5, 6. Хорошо. Почему это основная тема? </w:t>
      </w:r>
    </w:p>
    <w:p w14:paraId="773DA51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Только </w:t>
      </w:r>
      <w:proofErr w:type="spellStart"/>
      <w:r w:rsidRPr="009A1F5A">
        <w:rPr>
          <w:rFonts w:ascii="Franklin Gothic Book" w:eastAsia="Arial" w:hAnsi="Franklin Gothic Book"/>
          <w:sz w:val="24"/>
          <w:szCs w:val="24"/>
        </w:rPr>
        <w:t>сплочать</w:t>
      </w:r>
      <w:proofErr w:type="spellEnd"/>
      <w:r w:rsidRPr="009A1F5A">
        <w:rPr>
          <w:rFonts w:ascii="Franklin Gothic Book" w:eastAsia="Arial" w:hAnsi="Franklin Gothic Book"/>
          <w:sz w:val="24"/>
          <w:szCs w:val="24"/>
        </w:rPr>
        <w:t>, не вывезли.</w:t>
      </w:r>
    </w:p>
    <w:p w14:paraId="12F3277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Потому что все главные герои русские, они все положительные, и они все друг друга выручают, так или иначе. </w:t>
      </w:r>
    </w:p>
    <w:p w14:paraId="153DDE6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это как Иван говорил, что это особое, такое какое-то единение, как будто бы реально только у русских есть такое, и только русские вместе могут все вывести. Мы русские, с нами Бог, и все вот это вот. Кстати, православие тоже так или иначе мелькало. </w:t>
      </w:r>
    </w:p>
    <w:p w14:paraId="018A6EB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какая-то есть основная вот из этих тем?</w:t>
      </w:r>
    </w:p>
    <w:p w14:paraId="36C60CA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Самой, наверное, нет. </w:t>
      </w:r>
    </w:p>
    <w:p w14:paraId="66E0B9B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Вот эти вот эти две основные? То есть тема патриотизма и тема единства русского народа. Все остальные темы более второстепенные. </w:t>
      </w:r>
    </w:p>
    <w:p w14:paraId="56416C4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Возможно, ещё тема жизни.</w:t>
      </w:r>
    </w:p>
    <w:p w14:paraId="26E3047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Тема жизни? Её вообще не называли. Что за тема жизни? Борьба за жизнь?</w:t>
      </w:r>
    </w:p>
    <w:p w14:paraId="6E2EC63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Борьба за жизнь.</w:t>
      </w:r>
    </w:p>
    <w:p w14:paraId="1377BB7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Борьба за жизнь, то есть выживание. Кто считает, что это основная тема? Поднимите руки. 1, 2, 3, 4, 5. Хорошо. Почему эта тема основная? </w:t>
      </w:r>
    </w:p>
    <w:p w14:paraId="735EE18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Это в каких условиях. Это про преодоление больше, наверное, все-таки единство основная. Потому что даже эмиграция сама, она как бы подчёркивает единение. И вот все стремятся выжить. Это как мотивация, а все-таки тема, наверное, единение. </w:t>
      </w:r>
    </w:p>
    <w:p w14:paraId="19FFAF9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Сова, почему это основная тема в сериале? </w:t>
      </w:r>
    </w:p>
    <w:p w14:paraId="01003E4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Они все как-то пытались выжить, помочь друг другу, и все равно как-то, не знаю, начать новую жизнь, что ли. </w:t>
      </w:r>
    </w:p>
    <w:p w14:paraId="0160E38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какие-то есть комментарии? </w:t>
      </w:r>
    </w:p>
    <w:p w14:paraId="7D05C0C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Как по мне, цель выжить. Изначально. То есть даже многие приехали почему? Потому что выжить, уйти от опасности.</w:t>
      </w:r>
    </w:p>
    <w:p w14:paraId="60C19EF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Так, ещё какие-то есть дополнения, Миша. </w:t>
      </w:r>
    </w:p>
    <w:p w14:paraId="7EFC676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Каждый хочет жить.</w:t>
      </w:r>
    </w:p>
    <w:p w14:paraId="34170BE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Каждый хочет жить. Хорошо. Двигаемся тогда дальше. Значит, вот, исходя из того, что было показано в сериале, пожалуйста, продолжите фразу. Судьба человека, оказавшегося вдали от родины, заключается в том, что… Пожалуйста, Айна.</w:t>
      </w:r>
    </w:p>
    <w:p w14:paraId="73301C3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Тяжело жить в другой стране.</w:t>
      </w:r>
    </w:p>
    <w:p w14:paraId="17B85E6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Судьба заключается в чем?</w:t>
      </w:r>
    </w:p>
    <w:p w14:paraId="1709596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Судьба? Я даже не знаю. </w:t>
      </w:r>
    </w:p>
    <w:p w14:paraId="5CB8683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Дарья, судьба человека, оказавшегося вдали от родины, заключается в том?</w:t>
      </w:r>
    </w:p>
    <w:p w14:paraId="2981DF1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Чтобы обрести себя.</w:t>
      </w:r>
    </w:p>
    <w:p w14:paraId="7659480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Чтобы обрести себя. На новом месте?</w:t>
      </w:r>
    </w:p>
    <w:p w14:paraId="5A2D355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И в новом месте, себя как новую личность в новом укладе. </w:t>
      </w:r>
    </w:p>
    <w:p w14:paraId="1364541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Михаил.</w:t>
      </w:r>
    </w:p>
    <w:p w14:paraId="0AFB28D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Судьба тут как понимается, в каком значении? То есть, то, что им предрешено? Судьбой? Или в каком плане?</w:t>
      </w:r>
    </w:p>
    <w:p w14:paraId="605A66D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Судьба, я не знаю, будущее человека.</w:t>
      </w:r>
    </w:p>
    <w:p w14:paraId="072842C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Если по сериалу, то, получается, у них нету будущего там. </w:t>
      </w:r>
    </w:p>
    <w:p w14:paraId="2E96FC7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судьба человека заключается в том, что будущего нет, да? </w:t>
      </w:r>
    </w:p>
    <w:p w14:paraId="715FA30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Да. За родину. Да. </w:t>
      </w:r>
    </w:p>
    <w:p w14:paraId="7CFE999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без родины нет будущего, получается. </w:t>
      </w:r>
    </w:p>
    <w:p w14:paraId="4E57F3E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Да.</w:t>
      </w:r>
    </w:p>
    <w:p w14:paraId="1F35A77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Вячеслав.</w:t>
      </w:r>
    </w:p>
    <w:p w14:paraId="6867187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В том, чтобы пройти все испытания. </w:t>
      </w:r>
    </w:p>
    <w:p w14:paraId="56224D9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Спасибо. Так, Екатерина.</w:t>
      </w:r>
    </w:p>
    <w:p w14:paraId="7D079B2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В том, что ты вынужден будешь вернуться обратно. </w:t>
      </w:r>
    </w:p>
    <w:p w14:paraId="27D9212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Иван.</w:t>
      </w:r>
    </w:p>
    <w:p w14:paraId="4FDACA1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Наверное, в том, да, что тебе нужно будет себя найти на новом месте. </w:t>
      </w:r>
    </w:p>
    <w:p w14:paraId="178788C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Дмитрий. </w:t>
      </w:r>
    </w:p>
    <w:p w14:paraId="4598265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Держаться рядом с соплеменниками, с твоей родиной. Так будет проще выжить. </w:t>
      </w:r>
    </w:p>
    <w:p w14:paraId="7904D4B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со своими земляками, скажем так.</w:t>
      </w:r>
    </w:p>
    <w:p w14:paraId="49605D6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Да, земляками. </w:t>
      </w:r>
    </w:p>
    <w:p w14:paraId="10EBD67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Ага, хорошо. Значит, сейчас тогда нужно будет оценить по десятибалльной шкале насколько хорошо в сериале раскрыта тема утраты достоинства вдали от родины. Значит, 1 – совсем не раскрыто и 10 баллов – раскрыто очень хорошо. Значит, просто ставим балл, пожалуйста. Значит, начинаем. Утрата достоинства, да, насколько хорошо раскрыта тема утраты достоинства? Так, пожалуйста, по порядку. Пока просто говорим. </w:t>
      </w:r>
    </w:p>
    <w:p w14:paraId="428F66D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10.</w:t>
      </w:r>
    </w:p>
    <w:p w14:paraId="126987F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Дальше. </w:t>
      </w:r>
    </w:p>
    <w:p w14:paraId="7591251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10.</w:t>
      </w:r>
    </w:p>
    <w:p w14:paraId="5C486C1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Иван.</w:t>
      </w:r>
    </w:p>
    <w:p w14:paraId="6168C4D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2. </w:t>
      </w:r>
    </w:p>
    <w:p w14:paraId="0B54554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8. </w:t>
      </w:r>
    </w:p>
    <w:p w14:paraId="3D596C1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8. </w:t>
      </w:r>
    </w:p>
    <w:p w14:paraId="2A93ED7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7. </w:t>
      </w:r>
    </w:p>
    <w:p w14:paraId="0809E2E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6.</w:t>
      </w:r>
    </w:p>
    <w:p w14:paraId="7E523DE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Я думаю, наверное, поставлю 5. Я не могу определиться, она не раскрыта, она просто мне в лоб выплюнута. </w:t>
      </w:r>
    </w:p>
    <w:p w14:paraId="341E01D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Сейчас обсудим. Хорошо. Так, значит, вот те, кто поставил десятки. Почему? Значит, то есть, получается, хорошо тема раскрыта, утраты достоинства. Почему такая оценка? Почему 10? </w:t>
      </w:r>
    </w:p>
    <w:p w14:paraId="7E3A5C9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Потому что Саблин был офигевшим </w:t>
      </w:r>
      <w:proofErr w:type="spellStart"/>
      <w:r w:rsidRPr="009A1F5A">
        <w:rPr>
          <w:rFonts w:ascii="Franklin Gothic Book" w:eastAsia="Arial" w:hAnsi="Franklin Gothic Book"/>
          <w:sz w:val="24"/>
          <w:szCs w:val="24"/>
        </w:rPr>
        <w:t>коммерсом</w:t>
      </w:r>
      <w:proofErr w:type="spellEnd"/>
      <w:r w:rsidRPr="009A1F5A">
        <w:rPr>
          <w:rFonts w:ascii="Franklin Gothic Book" w:eastAsia="Arial" w:hAnsi="Franklin Gothic Book"/>
          <w:sz w:val="24"/>
          <w:szCs w:val="24"/>
        </w:rPr>
        <w:t xml:space="preserve"> в Питере, а тут он бегущий мигрант от гонения с золотом в чемодане. Предлагает сестре сожрать драгоценный камень, потом как бы. А, врач причём же ему говорит, что касторки выпей, проще выйдет. И это очень </w:t>
      </w:r>
      <w:proofErr w:type="spellStart"/>
      <w:r w:rsidRPr="009A1F5A">
        <w:rPr>
          <w:rFonts w:ascii="Franklin Gothic Book" w:eastAsia="Arial" w:hAnsi="Franklin Gothic Book"/>
          <w:sz w:val="24"/>
          <w:szCs w:val="24"/>
        </w:rPr>
        <w:t>показывательно</w:t>
      </w:r>
      <w:proofErr w:type="spellEnd"/>
      <w:r w:rsidRPr="009A1F5A">
        <w:rPr>
          <w:rFonts w:ascii="Franklin Gothic Book" w:eastAsia="Arial" w:hAnsi="Franklin Gothic Book"/>
          <w:sz w:val="24"/>
          <w:szCs w:val="24"/>
        </w:rPr>
        <w:t xml:space="preserve">, вот эту планку до и после. Также и с врачом. </w:t>
      </w:r>
    </w:p>
    <w:p w14:paraId="1FFFF15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теряют человеческий облик. </w:t>
      </w:r>
    </w:p>
    <w:p w14:paraId="38DB603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 да, да. Врач точно также был врачом, ставил опыты, а тут, таскай утки больным. Причём очень забавно показано, что он не знает язык и не знает, что дать больному, то ли воды, то ли утку.</w:t>
      </w:r>
    </w:p>
    <w:p w14:paraId="5306F93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Сова, почему тоже 10 вы поставили?</w:t>
      </w:r>
    </w:p>
    <w:p w14:paraId="4D94A28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Они многие все отказались от того, кем они были. По большей части. Тот же Сергей, он был полковником, он отказался от этого. И согласна тоже с Дмитрием, то, что </w:t>
      </w:r>
      <w:proofErr w:type="spellStart"/>
      <w:r w:rsidRPr="009A1F5A">
        <w:rPr>
          <w:rFonts w:ascii="Franklin Gothic Book" w:eastAsia="Arial" w:hAnsi="Franklin Gothic Book"/>
          <w:sz w:val="24"/>
          <w:szCs w:val="24"/>
        </w:rPr>
        <w:t>Бородаевский</w:t>
      </w:r>
      <w:proofErr w:type="spellEnd"/>
      <w:r w:rsidRPr="009A1F5A">
        <w:rPr>
          <w:rFonts w:ascii="Franklin Gothic Book" w:eastAsia="Arial" w:hAnsi="Franklin Gothic Book"/>
          <w:sz w:val="24"/>
          <w:szCs w:val="24"/>
        </w:rPr>
        <w:t xml:space="preserve">, вот этот вот. И сестра с братом тоже. </w:t>
      </w:r>
    </w:p>
    <w:p w14:paraId="5A2B06A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Иван, почему 2 поставили? Не раскрыто получается?</w:t>
      </w:r>
    </w:p>
    <w:p w14:paraId="3FAC168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Потому что как бы ровно противоположный эффект. Если вот хотели показать, насколько хреново в эмиграции жить, показать, наоборот, то, что персонажи достоинство не потеряли. Саблин, как хотел красиво жить, он так красиво, по сути, и жил, он добился этого. Этот тоже, главный герой, своего достоинства не потерял. Даже, наверное, баронесса, не скажешь, что достоинство потеряла, потому что она в итоге как бы выбирала своим умом какие действия делать. </w:t>
      </w:r>
    </w:p>
    <w:p w14:paraId="47EA1B2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Екатерина, почему 8 поставили? </w:t>
      </w:r>
    </w:p>
    <w:p w14:paraId="7B2091A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Я поняла, что не совсем поняла вопрос. Скорее, где-то на середине. Согласна с Иваном…</w:t>
      </w:r>
    </w:p>
    <w:p w14:paraId="2B801EB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Пятёрка скорее. </w:t>
      </w:r>
    </w:p>
    <w:p w14:paraId="6D26252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Да, что ни туда, ни сюда. Что, с одной стороны, да, как будто некоторые герои, они как будто сдались и не смогли вот выжить в таких условиях. А вот у основных у ключевых героев, как будто, да, они хотели жить хорошо. Они стремились к этому, у них вроде бы получалось. </w:t>
      </w:r>
    </w:p>
    <w:p w14:paraId="6B6CDDA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Так, Слава.</w:t>
      </w:r>
    </w:p>
    <w:p w14:paraId="4A80336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Я смотрел на общую массу. Вот те герои, которые жили хорошо, вот их единицы. Только главные герои, которых нам показали. А вот основная масса, вот эта вот вся жила ведь спала на этих двухэтажных кроватях, спала в бараках. То есть это большая масса эмигрантов. Она вот так и жила. А вот эти единицы, да, они не потеряли достоинство, но все равно большая часть потеряла достоинство всё. Поэтому 8.</w:t>
      </w:r>
    </w:p>
    <w:p w14:paraId="3340A0E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Спасибо. Михаил.</w:t>
      </w:r>
    </w:p>
    <w:p w14:paraId="5169976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Я согласен со Славой. У меня такая же позиция, то, что в основном обычные люди, они все-таки утратили своё достоинство. Так как не все утратили, то 7. </w:t>
      </w:r>
    </w:p>
    <w:p w14:paraId="5AE15FC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Дарья. </w:t>
      </w:r>
    </w:p>
    <w:p w14:paraId="1324DCB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Тут скорее формулировка странная, потому что как раз таки достоинство-то не утрачено, это внутреннее качество, оно остаётся с человеком. Либо у кого-то его не было, это было напускное, оно теряется тогда. В каких-то бывает, конечно, тяжёлых ситуациях, что можно это все подвинуть. А в данном случае это потеря внешних каких-то, </w:t>
      </w:r>
      <w:proofErr w:type="spellStart"/>
      <w:r w:rsidRPr="009A1F5A">
        <w:rPr>
          <w:rFonts w:ascii="Franklin Gothic Book" w:eastAsia="Arial" w:hAnsi="Franklin Gothic Book"/>
          <w:sz w:val="24"/>
          <w:szCs w:val="24"/>
        </w:rPr>
        <w:t>побрякушечных</w:t>
      </w:r>
      <w:proofErr w:type="spellEnd"/>
      <w:r w:rsidRPr="009A1F5A">
        <w:rPr>
          <w:rFonts w:ascii="Franklin Gothic Book" w:eastAsia="Arial" w:hAnsi="Franklin Gothic Book"/>
          <w:sz w:val="24"/>
          <w:szCs w:val="24"/>
        </w:rPr>
        <w:t xml:space="preserve">, статус, деньги. Баронесса тут проститутка, вот это все, это напускное, это </w:t>
      </w:r>
      <w:proofErr w:type="spellStart"/>
      <w:r w:rsidRPr="009A1F5A">
        <w:rPr>
          <w:rFonts w:ascii="Franklin Gothic Book" w:eastAsia="Arial" w:hAnsi="Franklin Gothic Book"/>
          <w:sz w:val="24"/>
          <w:szCs w:val="24"/>
        </w:rPr>
        <w:t>наружнее</w:t>
      </w:r>
      <w:proofErr w:type="spellEnd"/>
      <w:r w:rsidRPr="009A1F5A">
        <w:rPr>
          <w:rFonts w:ascii="Franklin Gothic Book" w:eastAsia="Arial" w:hAnsi="Franklin Gothic Book"/>
          <w:sz w:val="24"/>
          <w:szCs w:val="24"/>
        </w:rPr>
        <w:t xml:space="preserve">, это не достоинство. Достоинство у врача, он и с утками с этими продолжал опыты вот </w:t>
      </w:r>
      <w:proofErr w:type="spellStart"/>
      <w:r w:rsidRPr="009A1F5A">
        <w:rPr>
          <w:rFonts w:ascii="Franklin Gothic Book" w:eastAsia="Arial" w:hAnsi="Franklin Gothic Book"/>
          <w:sz w:val="24"/>
          <w:szCs w:val="24"/>
        </w:rPr>
        <w:t>кошеварить</w:t>
      </w:r>
      <w:proofErr w:type="spellEnd"/>
      <w:r w:rsidRPr="009A1F5A">
        <w:rPr>
          <w:rFonts w:ascii="Franklin Gothic Book" w:eastAsia="Arial" w:hAnsi="Franklin Gothic Book"/>
          <w:sz w:val="24"/>
          <w:szCs w:val="24"/>
        </w:rPr>
        <w:t xml:space="preserve">, вот это все </w:t>
      </w:r>
      <w:proofErr w:type="spellStart"/>
      <w:r w:rsidRPr="009A1F5A">
        <w:rPr>
          <w:rFonts w:ascii="Franklin Gothic Book" w:eastAsia="Arial" w:hAnsi="Franklin Gothic Book"/>
          <w:sz w:val="24"/>
          <w:szCs w:val="24"/>
        </w:rPr>
        <w:t>говноварить</w:t>
      </w:r>
      <w:proofErr w:type="spellEnd"/>
      <w:r w:rsidRPr="009A1F5A">
        <w:rPr>
          <w:rFonts w:ascii="Franklin Gothic Book" w:eastAsia="Arial" w:hAnsi="Franklin Gothic Book"/>
          <w:sz w:val="24"/>
          <w:szCs w:val="24"/>
        </w:rPr>
        <w:t xml:space="preserve">. И в тюрьме он отказался отдать за свободу свои наработки – вот это достоинство. То есть в этом плане вообще не раскрыто тогда, получается. </w:t>
      </w:r>
    </w:p>
    <w:p w14:paraId="0835316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Айна, пожалуйста. </w:t>
      </w:r>
    </w:p>
    <w:p w14:paraId="7BB40D3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А турки постоянно в первых сериях, что вот, мое достоинство, все такое, я не могу, у меня честь, все остальное. Вот я не буду так-то делать. А потом, когда им начинают ломать руки, ещё что-то, сразу, да, вот, он так-то, так-то, и всё, и адрес, всё-всё-всё скажу. Вот. Также про, русских, что некоторым пришлось, так скажем, на многое пойти. </w:t>
      </w:r>
    </w:p>
    <w:p w14:paraId="456C9D1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большое. Ещё, пожалуйста, вот кто, допустим, это не сделал, может быть, сейчас сделает. Примеры ситуаций из сериала, диалогов, действий героев, которых тема утраты достоинства вдали от родины была раскрыта, в чем это проявилось? Вот про доктора говорили, ещё что-то. Ещё, какие-то есть яркие моменты. Слава, пожалуйста.</w:t>
      </w:r>
    </w:p>
    <w:p w14:paraId="72D2B97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Вот как Екатерина, её зовут, женщина, которая жила у олигарха, лёгкого поведения. Он её заставлял руки целовать, ноги целовать. Она это делала. Вот. Ярко выраженный пример. </w:t>
      </w:r>
    </w:p>
    <w:p w14:paraId="1922FD9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какие-то примеры. Много тут уже говорили, а просто вдруг кто-то хотел ещё что-то привести, какие-то примеры. Все уже сказали?</w:t>
      </w:r>
    </w:p>
    <w:p w14:paraId="6E66D25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Девушки не все же туда, изначально были, приехали, и им пришлось. </w:t>
      </w:r>
    </w:p>
    <w:p w14:paraId="799FF03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Ещё какие-то есть комментарии? Все сказали. Ладно, тогда, значит, один из слоганов сериала звучит так: «Без родины нет будущего». Исходя из того, что было показано в сериале, вы лично согласны или не согласны с таким слоганом? То есть вот, исходя из просмотренного в сериале, не ваша личная позиция, а вот исходя из того, что вы увидели, вот кто согласен, что вот действительно вот этот слоган подходит к сериалу. «Без родины нет будущего». Поднимите руки, пожалуйста, кто согласен. 1, 2, 3, 4. Остальные не согласны. Да, кто не согласен? 1, 2. Так, а что-то у меня не сходится. Не 9, наоборот, не хватает у меня 2 руки. Так, не согласны. Остальные, что?</w:t>
      </w:r>
    </w:p>
    <w:p w14:paraId="07CFC9E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50 на 50. </w:t>
      </w:r>
    </w:p>
    <w:p w14:paraId="4981348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Согласны.</w:t>
      </w:r>
    </w:p>
    <w:p w14:paraId="7CC8ECD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Согласны? Хорошо, выдавила. Так что 50 на 50?</w:t>
      </w:r>
    </w:p>
    <w:p w14:paraId="4331FC9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Оно как бы вроде и транслируется, но опять-таки настолько сыро, что и не доделано. </w:t>
      </w:r>
    </w:p>
    <w:p w14:paraId="6FB437F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понятно. Значит, тогда вот почему согласны. Те, кто согласен, в чем согласны или почему согласны. Кто и туда, и сюда, значит, тоже объяснить свою позицию. Сначала, почему согласны, что без родины нет будущего. В принципе, про это уже говорили, но кто-то, может, ещё скажет. Почему согласны? Пожалуйста, Вячеслав.</w:t>
      </w:r>
    </w:p>
    <w:p w14:paraId="6FD5173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Согласен по одной простой причине – нам показали, как люди живут вне родины, как им тяжело, как их не принимают. Вот, поэтому согласен. </w:t>
      </w:r>
    </w:p>
    <w:p w14:paraId="5CE964B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пожалуйста. Почему согласны, что именно вот в сериале показано, что без родины нет будущего? </w:t>
      </w:r>
    </w:p>
    <w:p w14:paraId="00C8929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Тебя просто могут убить из-за того, что ты русский.</w:t>
      </w:r>
    </w:p>
    <w:p w14:paraId="29ABD4B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Понятно. Еще?</w:t>
      </w:r>
    </w:p>
    <w:p w14:paraId="400B422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Финальной фразой это подтвердили, чтобы, там вот не сняли, как бы это непонятно ни было, к какому бы итогу это не привело в конце, как бы такую черту подвели и сказали, в чем суть и что хотел режиссёр, сценарист, сказать, исходя из этого. </w:t>
      </w:r>
    </w:p>
    <w:p w14:paraId="0AF490F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Пожалуйста, Дарья, почему, в чем не раскрыто? </w:t>
      </w:r>
    </w:p>
    <w:p w14:paraId="636A32E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Не то, что раскрыто, указано на то, что вот это в эмиграции. Короче, все, уехал – ты без родины, ты никто, тебя все не любят. Ты вообще вот это как врач, что в котле варил то же самое. Да, варёное, с </w:t>
      </w:r>
      <w:proofErr w:type="spellStart"/>
      <w:r w:rsidRPr="009A1F5A">
        <w:rPr>
          <w:rFonts w:ascii="Franklin Gothic Book" w:eastAsia="Arial" w:hAnsi="Franklin Gothic Book"/>
          <w:sz w:val="24"/>
          <w:szCs w:val="24"/>
        </w:rPr>
        <w:t>тухлицой</w:t>
      </w:r>
      <w:proofErr w:type="spellEnd"/>
      <w:r w:rsidRPr="009A1F5A">
        <w:rPr>
          <w:rFonts w:ascii="Franklin Gothic Book" w:eastAsia="Arial" w:hAnsi="Franklin Gothic Book"/>
          <w:sz w:val="24"/>
          <w:szCs w:val="24"/>
        </w:rPr>
        <w:t xml:space="preserve">. </w:t>
      </w:r>
      <w:proofErr w:type="spellStart"/>
      <w:r w:rsidRPr="009A1F5A">
        <w:rPr>
          <w:rFonts w:ascii="Franklin Gothic Book" w:eastAsia="Arial" w:hAnsi="Franklin Gothic Book"/>
          <w:sz w:val="24"/>
          <w:szCs w:val="24"/>
        </w:rPr>
        <w:t>Некроговно</w:t>
      </w:r>
      <w:proofErr w:type="spellEnd"/>
      <w:r w:rsidRPr="009A1F5A">
        <w:rPr>
          <w:rFonts w:ascii="Franklin Gothic Book" w:eastAsia="Arial" w:hAnsi="Franklin Gothic Book"/>
          <w:sz w:val="24"/>
          <w:szCs w:val="24"/>
        </w:rPr>
        <w:t xml:space="preserve"> попрошу заметить это. </w:t>
      </w:r>
    </w:p>
    <w:p w14:paraId="7C2F228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Давайте не будем сейчас в это углубляться, возвращаемся все-таки вот к вопросу.</w:t>
      </w:r>
    </w:p>
    <w:p w14:paraId="374C7CB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proofErr w:type="spellStart"/>
      <w:r w:rsidRPr="009A1F5A">
        <w:rPr>
          <w:rFonts w:ascii="Franklin Gothic Book" w:eastAsia="Arial" w:hAnsi="Franklin Gothic Book"/>
          <w:sz w:val="24"/>
          <w:szCs w:val="24"/>
        </w:rPr>
        <w:t>Недораскрыта</w:t>
      </w:r>
      <w:proofErr w:type="spellEnd"/>
      <w:r w:rsidRPr="009A1F5A">
        <w:rPr>
          <w:rFonts w:ascii="Franklin Gothic Book" w:eastAsia="Arial" w:hAnsi="Franklin Gothic Book"/>
          <w:sz w:val="24"/>
          <w:szCs w:val="24"/>
        </w:rPr>
        <w:t>, потому что в целом, просто, сырой сюжет, сырое преподнесение, сырые актёры. И все вот это вот. Сырые диалоги. Глубины в этом нет. Вот как будто вот тему указали, что оно здесь должно быть.</w:t>
      </w:r>
    </w:p>
    <w:p w14:paraId="0C5A6DD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кто-то хочет прокомментировать, почему показано, что без родины нет будущего. </w:t>
      </w:r>
    </w:p>
    <w:p w14:paraId="0434FC1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То, что никак не заработать нормально денег. </w:t>
      </w:r>
    </w:p>
    <w:p w14:paraId="7FB7EB8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Те, кто считает, что не так, это не показано в сериале. Почему? Пожалуйста, Иван. </w:t>
      </w:r>
    </w:p>
    <w:p w14:paraId="4DD3667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Просто потому, что, опять же, очень простая причина, что концовка, они в конце взяли ребёнка, ушли в закат. Всё, у них есть будущее. Люди уехали в Сербию. Эти ушли в закат. Вообще на протяжении сериала у них показывается, что у тех, конечно, у кого деньги есть, море возможностей уехать туда, сюда, а этих, а у кого нет, тех забрали пароходы, увезли в Сербию, и там у них будет будущее. Будущее в любом случае есть. То есть…</w:t>
      </w:r>
    </w:p>
    <w:p w14:paraId="420EEDE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Если у тебя есть деньги, у тебя есть будущее с родиной, без родины как угодно.  Это как минимум точно вот сквозило. </w:t>
      </w:r>
    </w:p>
    <w:p w14:paraId="51CA58E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почему вот не согласились, что раскрыта эта тема?</w:t>
      </w:r>
    </w:p>
    <w:p w14:paraId="5AC0FAB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Оптимистичный, потому что конец. И вот если б все умерли в конце, если всех убили бы турки, тогда точно.</w:t>
      </w:r>
    </w:p>
    <w:p w14:paraId="385F412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Кстати, от тифа.</w:t>
      </w:r>
    </w:p>
    <w:p w14:paraId="39536CF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От тифа.</w:t>
      </w:r>
    </w:p>
    <w:p w14:paraId="50889DA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Они могли умереть, и они могли, допустим, вернуться на родину. </w:t>
      </w:r>
    </w:p>
    <w:p w14:paraId="241583B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А тут они выжили и как бы все хорошо.</w:t>
      </w:r>
    </w:p>
    <w:p w14:paraId="686AA7B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И ушли в закат впервые, в какой-то ясный, радужный, не радужный, а солнечный свет. Все мрачно, мрачно, мы вот тут обсуждали, мрачный день, ночь вообще непонятно, сумерки вечные, а тут вдруг солнышко. Что нам транслирует? </w:t>
      </w:r>
    </w:p>
    <w:p w14:paraId="5EB220E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Получается, что без родины нет будущего только в Константинополе, а в других местах есть.</w:t>
      </w:r>
    </w:p>
    <w:p w14:paraId="72A61C6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И только у других да.</w:t>
      </w:r>
    </w:p>
    <w:p w14:paraId="699D9D3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Возможно, будет.</w:t>
      </w:r>
    </w:p>
    <w:p w14:paraId="5EA577E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И, кстати, когда эти уезжали, уехал пароход, тоже яркое солнце появилось, так-то, вот там появилось. </w:t>
      </w:r>
    </w:p>
    <w:p w14:paraId="0CF513B0"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То есть в Турции только плохо, да?</w:t>
      </w:r>
    </w:p>
    <w:p w14:paraId="310100B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 только в Турции.</w:t>
      </w:r>
    </w:p>
    <w:p w14:paraId="0E84FB5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А везде хорошо. Такое мнение сложилось.</w:t>
      </w:r>
    </w:p>
    <w:p w14:paraId="1EAA2AE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А это не общая позиция. </w:t>
      </w:r>
    </w:p>
    <w:p w14:paraId="013D40B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Нет, я не, я пытаюсь прояснить, вы же проголосовали. То есть у кого такая позиция, у кого такая. То есть вот те, кто не согласен, почему не согласны? Вот, поэтому, да, получается. Хорошо, давайте тогда поговорим про игру актёров. Значит, обсуждали уже. Кто-то уже про это говорил. Дарья, например. Значит, сейчас, пожалуйста, попытаемся проголосовать, то есть понравилась или не понравилась игра актёров и почему. </w:t>
      </w:r>
    </w:p>
    <w:p w14:paraId="25E8103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Определенных или всех?</w:t>
      </w:r>
    </w:p>
    <w:p w14:paraId="52C3954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В целом. Общее впечатление или, может, кого-то выделите? Дмитрий.</w:t>
      </w:r>
    </w:p>
    <w:p w14:paraId="3442B51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Можно было бы и получше. Потому что много наигранных сцен, наигранных моментов, тупых диалогов неестественных. Не в то время, в принципе, в жизни как бы недоработано. </w:t>
      </w:r>
    </w:p>
    <w:p w14:paraId="7E2967D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Недоработано. Так, Сова, пожалуйста, вам как? Понравилась, не понравилась игра актёров? </w:t>
      </w:r>
    </w:p>
    <w:p w14:paraId="1581064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Да в целом вроде нормально, нормально. </w:t>
      </w:r>
    </w:p>
    <w:p w14:paraId="11D9EE8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Модератор: Почему понравилось? Не вызывало ничего, отторжения.</w:t>
      </w:r>
    </w:p>
    <w:p w14:paraId="709FFDF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Некоторые, конечно, не все показывали свои эмоции какие-то там. То есть, они не реалистичные были. </w:t>
      </w:r>
    </w:p>
    <w:p w14:paraId="44DDE509"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Кто не показывал? </w:t>
      </w:r>
    </w:p>
    <w:p w14:paraId="0FA8660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Тот же, наверное, Нератов, просто как камушек. </w:t>
      </w:r>
    </w:p>
    <w:p w14:paraId="4A60147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хорошо. Иван, понравилась, не понравилась игра актёров? Может, каких-то понравилась, каких-то не понравилась. </w:t>
      </w:r>
    </w:p>
    <w:p w14:paraId="62FE940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В целом, наверное, нет. Вот зарубежные, которые актёры были, турки, ирландец, хорошо играли. Даже англичане, наверное, тоже, можно сказать, что хорошо играли. И, наверное, в плюсы ещё можно сериал записать. Никто не говорил, что сериал на 3 языках, конечно, с дурацким закадровым переводом, но все равно турецкий, русский, все равно как бы интересная особенность. А так, в целом, как бы, то, что актёрам не дали как будто времени, что очень быстро им надо было всего много сказать, сыграть, им даже не дали кадрового времени, чтобы они как-то отыграли, что им тяжело, грустно. Они как-то сказали, что мне грустно, все, и ты из этого понимаешь, а на лице ничего не написано. Устюгов тоже абсолютно вообще никак не вписывается с этим, блин, костюмом, как он ходил. У него такой бушлат, пальто такое здоровое, на пару размеров больше его. Он такой маленький, сам он толстый при этом, когда без этого, какой-то растолстевший. И шапочка у него такая тоже огромная. Какой-то, не знаю, смешной, деревянный. </w:t>
      </w:r>
    </w:p>
    <w:p w14:paraId="5B81356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То есть ему в этом костюме было неуютно. </w:t>
      </w:r>
    </w:p>
    <w:p w14:paraId="06EB2D2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Неуютно смотреть на него в этом костюме.</w:t>
      </w:r>
    </w:p>
    <w:p w14:paraId="072FFE7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Да, дурачок. </w:t>
      </w:r>
    </w:p>
    <w:p w14:paraId="574312F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Ему-то, может, и уютно. </w:t>
      </w:r>
    </w:p>
    <w:p w14:paraId="433C97B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Екатерина, как вам игра актёров? </w:t>
      </w:r>
    </w:p>
    <w:p w14:paraId="0694B0C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Для меня неоднозначно. Вроде все хорошо. В первой половине, до 7 серии все не вызывало у меня особых вопросов. В целом нравилось. Были, конечно, какие-то вот вопросы уже после 6 серии, но в целом впечатление почему-то такое, пойдёт. </w:t>
      </w:r>
    </w:p>
    <w:p w14:paraId="114E9AB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Вячеслав.</w:t>
      </w:r>
    </w:p>
    <w:p w14:paraId="0F91F87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бы сказал, что больше понравилось, чем не понравилось. Очень хорошая игра. Были, да, единичные какие-то, может быть, кадры, где была какая-то неуверенность, но основная масса актёров, они играют уверенно и правдоподобно. Поэтому, 8 из 10, 9 из 10. </w:t>
      </w:r>
    </w:p>
    <w:p w14:paraId="6DF661A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Так, спасибо. Михаил. </w:t>
      </w:r>
    </w:p>
    <w:p w14:paraId="200CE46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Я считаю, что была нормальная, хорошая игра актёров. Что перед ними стояла задача, был текст, они с ней справились, отыграли. </w:t>
      </w:r>
    </w:p>
    <w:p w14:paraId="29A3788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Дарья, что-то можете дополнить к сказанному?</w:t>
      </w:r>
    </w:p>
    <w:p w14:paraId="7F53612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Помимо то, что иностранное, я человек крайне эмпатичный. Меня мультик может заставить реветь, вообще какой-то самый дурацкий мультик. Да хоть </w:t>
      </w:r>
      <w:proofErr w:type="spellStart"/>
      <w:r w:rsidRPr="009A1F5A">
        <w:rPr>
          <w:rFonts w:ascii="Franklin Gothic Book" w:eastAsia="Arial" w:hAnsi="Franklin Gothic Book"/>
          <w:sz w:val="24"/>
          <w:szCs w:val="24"/>
        </w:rPr>
        <w:t>телепузики</w:t>
      </w:r>
      <w:proofErr w:type="spellEnd"/>
      <w:r w:rsidRPr="009A1F5A">
        <w:rPr>
          <w:rFonts w:ascii="Franklin Gothic Book" w:eastAsia="Arial" w:hAnsi="Franklin Gothic Book"/>
          <w:sz w:val="24"/>
          <w:szCs w:val="24"/>
        </w:rPr>
        <w:t xml:space="preserve"> я могу начать сопереживать </w:t>
      </w:r>
      <w:proofErr w:type="spellStart"/>
      <w:r w:rsidRPr="009A1F5A">
        <w:rPr>
          <w:rFonts w:ascii="Franklin Gothic Book" w:eastAsia="Arial" w:hAnsi="Franklin Gothic Book"/>
          <w:sz w:val="24"/>
          <w:szCs w:val="24"/>
        </w:rPr>
        <w:t>телепузикам</w:t>
      </w:r>
      <w:proofErr w:type="spellEnd"/>
      <w:r w:rsidRPr="009A1F5A">
        <w:rPr>
          <w:rFonts w:ascii="Franklin Gothic Book" w:eastAsia="Arial" w:hAnsi="Franklin Gothic Book"/>
          <w:sz w:val="24"/>
          <w:szCs w:val="24"/>
        </w:rPr>
        <w:t xml:space="preserve">, если что. Здесь вообще ноль сопереживания. Я такое только, вот говорю, с последним российским кинематографом сталкивалась. Все, я рекламному ролику сопереживаю. </w:t>
      </w:r>
    </w:p>
    <w:p w14:paraId="3CC20E8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Айна, как вам?</w:t>
      </w:r>
    </w:p>
    <w:p w14:paraId="7BB3F4E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Русские где-то хорошо, где-то плохо сыграли, где-то переиграли, то вообще смотришь, вроде трагедия, а я ничего не чувствую. А вот турки хорошо сыграли.</w:t>
      </w:r>
    </w:p>
    <w:p w14:paraId="41C84EE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Турки хорошо сыграли. А в чем хорошо они сыграли?</w:t>
      </w:r>
    </w:p>
    <w:p w14:paraId="3C87413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Они прям передали как турки тогда были. Я смотрела всякие турецкие, и, в принцип, если посмотреть, как они себя ведут, знаете, они как-то более резкие, и то, что у них религия, вот они это как-то показали, эту религию, через свои какие-то убеждения, своей игрой. То есть, наши, русские, они как больше, как славяне, как-то не сильно передали. Вот турки, они…</w:t>
      </w:r>
    </w:p>
    <w:p w14:paraId="2BDCCFC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Экспрессия вся вот эта, восточная кровь. Все, вот это прям хорошо было передано. С ними погружаешься. С ирландцами, с англичанами, кто там другие, тоже в целом погружаешься, веришь в это. И где-то, если так, актёра показывают, ты его ненавидишь, потому что персонаж такой, актёр так показал персонажа, а здесь ты ненавидишь, потому что играй давай, ты в кадре. То есть это разная ненависть.</w:t>
      </w:r>
    </w:p>
    <w:p w14:paraId="511B594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То есть как-то не верили. </w:t>
      </w:r>
    </w:p>
    <w:p w14:paraId="213E140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Вообще нет.</w:t>
      </w:r>
    </w:p>
    <w:p w14:paraId="659217D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спасибо. Значит, поговорим ещё про музыку. Тоже начинали про это говорить, по-моему, Иван говорил про музыку. Понравилась или не понравилась музыка в сериале и почему? Кому музыка понравилась? Поднимите руки. 1, 2, 3, 4, 5, 6, 7. Понравилась. Значит, и вам 50 на 50. Что-то понравилось, а что-то не понравилось.</w:t>
      </w:r>
    </w:p>
    <w:p w14:paraId="30A99D2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Да, очень. А что-то меня выморозило.</w:t>
      </w:r>
    </w:p>
    <w:p w14:paraId="75FD9E6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Значит, сначала почему понравилось и что понравилось. Пожалуйста. </w:t>
      </w:r>
    </w:p>
    <w:p w14:paraId="1DB3B89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Где гитара, с капелькой восточных мотивов читалось. Вот это. Ты понимаешь, что происходит. Сейчас будет какой-то драйв происходить, но он будет происходить именно, что вот эта восточная нотка, вот это, это, да, прямо. Прям хотелось </w:t>
      </w:r>
      <w:proofErr w:type="spellStart"/>
      <w:r w:rsidRPr="009A1F5A">
        <w:rPr>
          <w:rFonts w:ascii="Franklin Gothic Book" w:eastAsia="Arial" w:hAnsi="Franklin Gothic Book"/>
          <w:sz w:val="24"/>
          <w:szCs w:val="24"/>
        </w:rPr>
        <w:t>зашазамить</w:t>
      </w:r>
      <w:proofErr w:type="spellEnd"/>
      <w:r w:rsidRPr="009A1F5A">
        <w:rPr>
          <w:rFonts w:ascii="Franklin Gothic Book" w:eastAsia="Arial" w:hAnsi="Franklin Gothic Book"/>
          <w:sz w:val="24"/>
          <w:szCs w:val="24"/>
        </w:rPr>
        <w:t xml:space="preserve">, эту музыку себе добавить. </w:t>
      </w:r>
    </w:p>
    <w:p w14:paraId="12BCDEB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ещё, почему музыка понравилась. </w:t>
      </w:r>
    </w:p>
    <w:p w14:paraId="72B8908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Мне показалась необычная музыка для российского сериала, что обычно какую-то странную, неловкую музыку вставляют. Тут, если бы песни были, то это для меня все незнакомое было. И почти всегда это вписывалось в атмосферу того или иного кадра. </w:t>
      </w:r>
    </w:p>
    <w:p w14:paraId="2D8D95E3"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Спасибо, Сова, пожалуйста. </w:t>
      </w:r>
    </w:p>
    <w:p w14:paraId="2BBBEF4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В принципе, сама песня про Константинополь, которую придумали, вот она довольно прикольная, подходит.</w:t>
      </w:r>
    </w:p>
    <w:p w14:paraId="63D700A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Подходит. Еще, что про музыку можете сказать, что понравилось?</w:t>
      </w:r>
    </w:p>
    <w:p w14:paraId="4A421284"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Экспрессивная музыка. Была причём музыка различная. Была музыка фортепиано, то есть клавишная. Была музыка как раз вот таких вот мотивов турецких. То есть, исходя от ситуации, они сделали музыку, очень хорошо подобрали, кстати. </w:t>
      </w:r>
    </w:p>
    <w:p w14:paraId="63CD1CBB"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что-то по музыке можете сказать?</w:t>
      </w:r>
    </w:p>
    <w:p w14:paraId="4ED41669"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Ситуацию передала. Можно было угадать ситуацию музыкой. То есть это очень хорошо.</w:t>
      </w:r>
    </w:p>
    <w:p w14:paraId="396CAA3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Соответствовала ситуации. </w:t>
      </w:r>
    </w:p>
    <w:p w14:paraId="18CBB5D0"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Да-да.</w:t>
      </w:r>
    </w:p>
    <w:p w14:paraId="5A0AA34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ещё что-то есть по музыке? Тогда немножко уточняющий вопрос задам. Насколько удачно вплетено музыкальное сопровождение? Оно отвлекало от происходящего на экране или не отвлекало? Вот было у кого-то, что прямо отвлекало?</w:t>
      </w:r>
    </w:p>
    <w:p w14:paraId="65260BBE"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Иногда да.</w:t>
      </w:r>
    </w:p>
    <w:p w14:paraId="7F9D600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Иногда да. Когда отвлекало?</w:t>
      </w:r>
    </w:p>
    <w:p w14:paraId="5379A48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 xml:space="preserve">Я сейчас не приведу пример, но очень просто много разных композиций было разного рода, иногда просто не вписывалось в происходящее. </w:t>
      </w:r>
    </w:p>
    <w:p w14:paraId="7CA929C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Там </w:t>
      </w:r>
      <w:proofErr w:type="spellStart"/>
      <w:r w:rsidRPr="009A1F5A">
        <w:rPr>
          <w:rFonts w:ascii="Franklin Gothic Book" w:eastAsia="Arial" w:hAnsi="Franklin Gothic Book"/>
          <w:sz w:val="24"/>
          <w:szCs w:val="24"/>
        </w:rPr>
        <w:t>полупанковская</w:t>
      </w:r>
      <w:proofErr w:type="spellEnd"/>
      <w:r w:rsidRPr="009A1F5A">
        <w:rPr>
          <w:rFonts w:ascii="Franklin Gothic Book" w:eastAsia="Arial" w:hAnsi="Franklin Gothic Book"/>
          <w:sz w:val="24"/>
          <w:szCs w:val="24"/>
        </w:rPr>
        <w:t xml:space="preserve"> какая-то, она не вписывалась в плане атмосферы, что временной отрезок другой.</w:t>
      </w:r>
    </w:p>
    <w:p w14:paraId="00B5931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sz w:val="24"/>
          <w:szCs w:val="24"/>
        </w:rPr>
        <w:t>Модератор: Слишком современная.</w:t>
      </w:r>
    </w:p>
    <w:p w14:paraId="50D979E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Да. Рок и драйв бы был если, это да, это передаёт без слов, когда чисто гитарная, это чисто настроение передать. А когда пошёл этот, это вообще нет. Вот вообще никак. </w:t>
      </w:r>
    </w:p>
    <w:p w14:paraId="42267FDD"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Панк-музыка. Хорошо ещё что-то было, что отвлекало?</w:t>
      </w:r>
    </w:p>
    <w:p w14:paraId="5A042AA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Да.</w:t>
      </w:r>
    </w:p>
    <w:p w14:paraId="6CE47186"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Пожалуйста.</w:t>
      </w:r>
    </w:p>
    <w:p w14:paraId="12E4185F"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Айна: </w:t>
      </w:r>
      <w:r w:rsidRPr="009A1F5A">
        <w:rPr>
          <w:rFonts w:ascii="Franklin Gothic Book" w:eastAsia="Arial" w:hAnsi="Franklin Gothic Book"/>
          <w:sz w:val="24"/>
          <w:szCs w:val="24"/>
        </w:rPr>
        <w:t xml:space="preserve">Песня была, я не могу, я чуть не засмеялась, она очень сильно меня отвлекла. И я даже потом такая, а что случилось? Там серенький волчок, что-то, идёт, укусит за бочок. Да, мне было смешно. Я отвлеклась, что-то вроде как драматично, а я тут. Мне смешно. Не в тему даже сам текст. </w:t>
      </w:r>
    </w:p>
    <w:p w14:paraId="53879D32"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Так, хорошо. Катя, пожалуйста.</w:t>
      </w:r>
    </w:p>
    <w:p w14:paraId="14A6793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Тут скорее не отвлекала, тоже вот вызывала какую-то неопределённость. Музыка на заставке, мне она понравилась, и она хорошо смотрелась, когда в самой серии, одной из, показывали. Но когда я это видела на заставке, и вот увидела вот картинку, которая не соответствует, как будто времени, то диссонанс вызывало. Заставка в целом хорошая была, и музыка хорошая, но вот как будто бы по времени вот тоже. Отвлечение, вот это, когда я смотрела на неё, я думала, что какой-то вот такой военный фильм будет показан. Такие вот старые, тех времён. </w:t>
      </w:r>
    </w:p>
    <w:p w14:paraId="5184AB43"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Вот эта музыка под старину, а-ля, Анна Герман, но не Анна Герман, это вообще уже само по себе. Ты не коси под кого-то. Это, во-первых. Во-вторых, действительно, она отвлекает, настраивает не на то, что ты потом видишь. Она сюда не подходит. </w:t>
      </w:r>
    </w:p>
    <w:p w14:paraId="69AB0E5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А что, подходит? Какая музыка подходила? Что, наоборот, работало на сериал? </w:t>
      </w:r>
    </w:p>
    <w:p w14:paraId="62521A1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Музыкальные композиции без слов, где-то фортепиано, где-то гитара, где-то что-то восточное. </w:t>
      </w:r>
    </w:p>
    <w:p w14:paraId="02C0A3B4"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Классика, короче. То есть инструментальная музыка настраивала на сериал. А когда песни со словами, они отвлекали. </w:t>
      </w:r>
    </w:p>
    <w:p w14:paraId="3354E9B6"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Не все просто подходили.</w:t>
      </w:r>
    </w:p>
    <w:p w14:paraId="5B96C33C"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Не все подходили, вот такие не подходили ещё? Про волчка сказали.</w:t>
      </w:r>
    </w:p>
    <w:p w14:paraId="41CCB6A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Сова: </w:t>
      </w:r>
      <w:r w:rsidRPr="009A1F5A">
        <w:rPr>
          <w:rFonts w:ascii="Franklin Gothic Book" w:eastAsia="Arial" w:hAnsi="Franklin Gothic Book"/>
          <w:sz w:val="24"/>
          <w:szCs w:val="24"/>
        </w:rPr>
        <w:t xml:space="preserve">Нератов пришел к Серафиме в первый раз. Вообще какая-то тоже непонятная песня была про крышу. Вот она вообще не подходила. </w:t>
      </w:r>
    </w:p>
    <w:p w14:paraId="6588070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Джазовые композиции отвлекали меня вот лично.</w:t>
      </w:r>
    </w:p>
    <w:p w14:paraId="2E834428"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Слишком бравурно как-то? Слишком громко или почему? Или не соответствует?</w:t>
      </w:r>
    </w:p>
    <w:p w14:paraId="7CDA827A"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Да, не соответствует. Я не знаю, могли ли в Турции в то время это играть, как будто бы это больше к американским каким-то сериалам. К той же эпохе, но в другом месте как будто. </w:t>
      </w:r>
    </w:p>
    <w:p w14:paraId="65CC7B41"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Понятно. Хорошо. Ещё какие-то есть комментарии по музыке. Тогда ещё один вопрос по поводу операторской работы. Понравилась или не понравилась? Операторская работа, это понятно, да, это всякие планы, насколько красиво, крупные, и какие-то общие планы. То есть по операторской работе, что можете сказать? Понравилась, не понравилась? Кому понравилась операторская работа? 1, 2, 3, 4, 5. Понравилась. Кому прям не понравилось. Ага, 3 – не понравилась. Значит, вот что понравилось в операторской работе. Почему понравилась? </w:t>
      </w:r>
    </w:p>
    <w:p w14:paraId="70A14D0B"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Каких-то ляпов не было заметных. Склейка, может быть, где-то местами страдала, но это вообще незначительно играло. В целом операторы хорошо сработали. </w:t>
      </w:r>
    </w:p>
    <w:p w14:paraId="7715966E"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Дмитрий.</w:t>
      </w:r>
    </w:p>
    <w:p w14:paraId="1238E87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Дмитрий: </w:t>
      </w:r>
      <w:r w:rsidRPr="009A1F5A">
        <w:rPr>
          <w:rFonts w:ascii="Franklin Gothic Book" w:eastAsia="Arial" w:hAnsi="Franklin Gothic Book"/>
          <w:sz w:val="24"/>
          <w:szCs w:val="24"/>
        </w:rPr>
        <w:t xml:space="preserve">Нету вот именно разброса, когда, допустим, диалог идёт, переключение на персонажа. Нету размытости, где ещё 3-5 персонажей бегают рядом, ты не можешь понять просто, кто и что говорит. Все чётко. Камера всегда указывала, на кого надо. И никуда не убегала. </w:t>
      </w:r>
    </w:p>
    <w:p w14:paraId="2C3B8D8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 xml:space="preserve">Модератор: Хорошо. Спасибо. Ещё какие-то есть комментарии, почему понравилась операторская работа. </w:t>
      </w:r>
    </w:p>
    <w:p w14:paraId="03B13B87"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Вячеслав: </w:t>
      </w:r>
      <w:r w:rsidRPr="009A1F5A">
        <w:rPr>
          <w:rFonts w:ascii="Franklin Gothic Book" w:eastAsia="Arial" w:hAnsi="Franklin Gothic Book"/>
          <w:sz w:val="24"/>
          <w:szCs w:val="24"/>
        </w:rPr>
        <w:t>Свет хорошо поставлен.</w:t>
      </w:r>
    </w:p>
    <w:p w14:paraId="41456875"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Свет хорошо поставлен. Михаил.</w:t>
      </w:r>
    </w:p>
    <w:p w14:paraId="1EC5361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Михаил: </w:t>
      </w:r>
      <w:r w:rsidRPr="009A1F5A">
        <w:rPr>
          <w:rFonts w:ascii="Franklin Gothic Book" w:eastAsia="Arial" w:hAnsi="Franklin Gothic Book"/>
          <w:sz w:val="24"/>
          <w:szCs w:val="24"/>
        </w:rPr>
        <w:t xml:space="preserve">Скорее, вот от отрицательного исходить то, что, никаких ошибок не было. Работу свою они сделали. Не знаю, как, может вообще не понравится то, что они делают. </w:t>
      </w:r>
    </w:p>
    <w:p w14:paraId="0EB98F57"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Хорошо. Тогда переходим к тем, кому не понравилось. Что не понравилось в операторской работе?</w:t>
      </w:r>
    </w:p>
    <w:p w14:paraId="7FBCB4C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 xml:space="preserve">Маловато было каких-то новых придумок, где ещё не видели. То есть был момент, когда Саблин приходит в комнату, и оператор как бы за ним подглядывает, потом такой подходит к нему, это как будто заметил оператор и дверь перед ним закрывает. Это было прикольно. А в основном как бы очень много каких-то ворованных фишек, не ворованных, но ничего нового. </w:t>
      </w:r>
    </w:p>
    <w:p w14:paraId="0570FF2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proofErr w:type="spellStart"/>
      <w:r w:rsidRPr="009A1F5A">
        <w:rPr>
          <w:rFonts w:ascii="Franklin Gothic Book" w:eastAsia="Arial" w:hAnsi="Franklin Gothic Book"/>
          <w:sz w:val="24"/>
          <w:szCs w:val="24"/>
        </w:rPr>
        <w:t>Тикточные</w:t>
      </w:r>
      <w:proofErr w:type="spellEnd"/>
      <w:r w:rsidRPr="009A1F5A">
        <w:rPr>
          <w:rFonts w:ascii="Franklin Gothic Book" w:eastAsia="Arial" w:hAnsi="Franklin Gothic Book"/>
          <w:sz w:val="24"/>
          <w:szCs w:val="24"/>
        </w:rPr>
        <w:t xml:space="preserve"> переходы. Это типа дверь закрывается, в другом месте открывается, вот это все. Я сейчас тут закрыла, а тут я уже не знаю, в </w:t>
      </w:r>
      <w:proofErr w:type="spellStart"/>
      <w:r w:rsidRPr="009A1F5A">
        <w:rPr>
          <w:rFonts w:ascii="Franklin Gothic Book" w:eastAsia="Arial" w:hAnsi="Franklin Gothic Book"/>
          <w:sz w:val="24"/>
          <w:szCs w:val="24"/>
        </w:rPr>
        <w:t>хеллоуинском</w:t>
      </w:r>
      <w:proofErr w:type="spellEnd"/>
      <w:r w:rsidRPr="009A1F5A">
        <w:rPr>
          <w:rFonts w:ascii="Franklin Gothic Book" w:eastAsia="Arial" w:hAnsi="Franklin Gothic Book"/>
          <w:sz w:val="24"/>
          <w:szCs w:val="24"/>
        </w:rPr>
        <w:t xml:space="preserve"> костюме.</w:t>
      </w:r>
    </w:p>
    <w:p w14:paraId="5AF95D8C"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Иван: </w:t>
      </w:r>
      <w:r w:rsidRPr="009A1F5A">
        <w:rPr>
          <w:rFonts w:ascii="Franklin Gothic Book" w:eastAsia="Arial" w:hAnsi="Franklin Gothic Book"/>
          <w:sz w:val="24"/>
          <w:szCs w:val="24"/>
        </w:rPr>
        <w:t>Это самое интересное, что могло быть.</w:t>
      </w:r>
    </w:p>
    <w:p w14:paraId="2B86B0A8"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А так, мне они были непонятны. Многие, по моим меркам, это многие, потому что я очень сильно это заметила, операторские решения, какие-то ракурсы, непонятно зачем-то откуда. Я уже не помню, что там. Но из разряда, что-то, вот, типа, ручка двери открывается, будут снимать снизу. Мне зачем вот это снизу? То, я пуза не видела что ли? Я сфоткаю, да, посмотрю. </w:t>
      </w:r>
    </w:p>
    <w:p w14:paraId="6933ECFA"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были, кто-то ещё. Да, пожалуйста, Екатерина.</w:t>
      </w:r>
    </w:p>
    <w:p w14:paraId="08172BC2"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Как будто бы все нормально было. И в целом, вот придраться не к чему, кроме вот склеек нелепых, которые я заметила, хотя обычно такого не замечаю. Потому что я первый раз внимательно прям смотрела сериал и не отвлекалась ни на что. Но меня просто удивляет и вызывает много вопросов, почему вот кинематограф российский не может снять как-то вот просто, чтобы не было ошибок каких-то, вносить что-то интересное и новое, потому что куча видео, которые обычные люди снимают, выпускают на различные площадки, они это делают прекрасно. А вот когда выпускают что-то на телевидение, то это как будто бы даже не дотягивает до того уровня, чтобы вот просто снять все без ошибок.</w:t>
      </w:r>
    </w:p>
    <w:p w14:paraId="7BF66B65"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Видео, снятое на телефон, сделанное на компе, будет круче, даже по спецэффектам и по ракурсам. </w:t>
      </w:r>
    </w:p>
    <w:p w14:paraId="3782EB31"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Катя: </w:t>
      </w:r>
      <w:r w:rsidRPr="009A1F5A">
        <w:rPr>
          <w:rFonts w:ascii="Franklin Gothic Book" w:eastAsia="Arial" w:hAnsi="Franklin Gothic Book"/>
          <w:sz w:val="24"/>
          <w:szCs w:val="24"/>
        </w:rPr>
        <w:t xml:space="preserve">Да. Люди обычно знают, как поставить красивый свет, картинку. Как это сделать интересно, чтобы не было ляпов, как-то довести это до ума, до разума. И понятно, это, может быть, переделается, какие-то склейки, но даже в конечном итоге часто бывает так, что это не исправляют, это остаётся на экранах. </w:t>
      </w:r>
    </w:p>
    <w:p w14:paraId="3485870D" w14:textId="77777777" w:rsidR="009A1F5A" w:rsidRPr="009A1F5A" w:rsidRDefault="009A1F5A" w:rsidP="009A1F5A">
      <w:pPr>
        <w:spacing w:before="120" w:after="0"/>
        <w:jc w:val="both"/>
        <w:rPr>
          <w:rFonts w:ascii="Franklin Gothic Book" w:eastAsia="Arial" w:hAnsi="Franklin Gothic Book"/>
          <w:sz w:val="24"/>
          <w:szCs w:val="24"/>
        </w:rPr>
      </w:pPr>
      <w:r w:rsidRPr="009A1F5A">
        <w:rPr>
          <w:rFonts w:ascii="Franklin Gothic Book" w:eastAsia="Arial" w:hAnsi="Franklin Gothic Book"/>
          <w:b/>
          <w:sz w:val="24"/>
          <w:szCs w:val="24"/>
        </w:rPr>
        <w:t xml:space="preserve">Дарья: </w:t>
      </w:r>
      <w:r w:rsidRPr="009A1F5A">
        <w:rPr>
          <w:rFonts w:ascii="Franklin Gothic Book" w:eastAsia="Arial" w:hAnsi="Franklin Gothic Book"/>
          <w:sz w:val="24"/>
          <w:szCs w:val="24"/>
        </w:rPr>
        <w:t xml:space="preserve">И при этом тут огромный, наверняка бюджет, я уверена на миллиард процентов, что там огромнейший бюджет. И это обученные люди операторской работе, всем спецэффектам и прочему, прочему, что тем более обидно, когда, вы показывайте, у вас есть корочки, вам за это платят немалые деньги. Что вы делаете? Почему люди за бесплатно, реально в YouTube в каком-нибудь делают лучше, которые дома сами учатся, вот прям здесь и сейчас. </w:t>
      </w:r>
    </w:p>
    <w:p w14:paraId="019AC5CF" w14:textId="77777777" w:rsidR="009A1F5A" w:rsidRPr="009A1F5A" w:rsidRDefault="009A1F5A" w:rsidP="009A1F5A">
      <w:pPr>
        <w:spacing w:before="120" w:after="0"/>
        <w:jc w:val="both"/>
        <w:rPr>
          <w:rFonts w:ascii="Franklin Gothic Book" w:eastAsia="Arial" w:hAnsi="Franklin Gothic Book"/>
          <w:b/>
          <w:sz w:val="24"/>
          <w:szCs w:val="24"/>
        </w:rPr>
      </w:pPr>
      <w:r w:rsidRPr="009A1F5A">
        <w:rPr>
          <w:rFonts w:ascii="Franklin Gothic Book" w:eastAsia="Arial" w:hAnsi="Franklin Gothic Book"/>
          <w:b/>
          <w:sz w:val="24"/>
          <w:szCs w:val="24"/>
        </w:rPr>
        <w:t>Модератор: Спасибо. Ещё какие-то есть комментарии по операторской работе? Что понравилось, что не понравилось? Нет. Хорошо. Тогда, значит, бывает такое часто, что обсуждали, обсуждали, и захотелось что-то ещё сказать. У кого-то в процессе обсуждения возникли дополнения, может, по предыдущим каким-то обсужденным разделам? Хочет кто-то что-то ещё дополнить, сказать, уточнить? Нет. Тогда всем большое спасибо. Мы закончили.</w:t>
      </w:r>
    </w:p>
    <w:p w14:paraId="62562CDD" w14:textId="77777777" w:rsidR="00433B7C" w:rsidRPr="00CB7EA4" w:rsidRDefault="00433B7C" w:rsidP="009A1F5A">
      <w:pPr>
        <w:spacing w:after="120"/>
        <w:jc w:val="both"/>
        <w:rPr>
          <w:rFonts w:ascii="Franklin Gothic Book" w:hAnsi="Franklin Gothic Book"/>
          <w:sz w:val="24"/>
          <w:szCs w:val="24"/>
        </w:rPr>
      </w:pPr>
    </w:p>
    <w:p w14:paraId="1DAC9179" w14:textId="426CF92B" w:rsidR="00433B7C" w:rsidRPr="00CB7EA4" w:rsidRDefault="00433B7C" w:rsidP="009A1F5A">
      <w:pPr>
        <w:spacing w:after="0"/>
        <w:rPr>
          <w:rFonts w:ascii="Franklin Gothic Book" w:hAnsi="Franklin Gothic Book"/>
          <w:sz w:val="24"/>
          <w:szCs w:val="24"/>
        </w:rPr>
      </w:pPr>
    </w:p>
    <w:p w14:paraId="699FC780" w14:textId="1A8ACEDA" w:rsidR="00433B7C" w:rsidRPr="00CB7EA4" w:rsidRDefault="00433B7C" w:rsidP="009A1F5A">
      <w:pPr>
        <w:spacing w:after="0"/>
        <w:rPr>
          <w:rFonts w:ascii="Franklin Gothic Book" w:hAnsi="Franklin Gothic Book"/>
          <w:sz w:val="24"/>
          <w:szCs w:val="24"/>
        </w:rPr>
      </w:pPr>
      <w:r w:rsidRPr="00CB7EA4">
        <w:rPr>
          <w:rFonts w:ascii="Franklin Gothic Book" w:hAnsi="Franklin Gothic Book"/>
          <w:sz w:val="24"/>
          <w:szCs w:val="24"/>
        </w:rPr>
        <w:br w:type="page"/>
      </w:r>
    </w:p>
    <w:p w14:paraId="543F71C8" w14:textId="7EFC27BD" w:rsidR="00B35B7B" w:rsidRPr="006E73D9" w:rsidRDefault="00B35B7B" w:rsidP="009A1F5A">
      <w:pPr>
        <w:pStyle w:val="1"/>
        <w:jc w:val="center"/>
        <w:rPr>
          <w:rFonts w:ascii="Franklin Gothic Book" w:hAnsi="Franklin Gothic Book"/>
          <w:b/>
          <w:color w:val="009999"/>
          <w:sz w:val="28"/>
          <w:szCs w:val="28"/>
        </w:rPr>
      </w:pPr>
      <w:bookmarkStart w:id="3" w:name="_Toc212893084"/>
      <w:r w:rsidRPr="006E73D9">
        <w:rPr>
          <w:rFonts w:ascii="Franklin Gothic Book" w:hAnsi="Franklin Gothic Book"/>
          <w:b/>
          <w:color w:val="009999"/>
          <w:sz w:val="28"/>
          <w:szCs w:val="28"/>
        </w:rPr>
        <w:t xml:space="preserve">Расшифровка </w:t>
      </w:r>
      <w:r>
        <w:rPr>
          <w:rFonts w:ascii="Franklin Gothic Book" w:hAnsi="Franklin Gothic Book"/>
          <w:b/>
          <w:color w:val="009999"/>
          <w:sz w:val="28"/>
          <w:szCs w:val="28"/>
        </w:rPr>
        <w:t>4</w:t>
      </w:r>
      <w:bookmarkEnd w:id="3"/>
    </w:p>
    <w:p w14:paraId="20FCD5C2" w14:textId="4C6DC5B6" w:rsidR="00B35B7B" w:rsidRPr="00CB7EA4" w:rsidRDefault="00B35B7B" w:rsidP="009A1F5A">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Pr>
          <w:rFonts w:ascii="Franklin Gothic Book" w:hAnsi="Franklin Gothic Book" w:cs="Arial"/>
          <w:sz w:val="24"/>
          <w:szCs w:val="24"/>
        </w:rPr>
        <w:t xml:space="preserve"> </w:t>
      </w:r>
      <w:r>
        <w:rPr>
          <w:rFonts w:ascii="Franklin Gothic Book" w:hAnsi="Franklin Gothic Book" w:cs="Arial"/>
          <w:sz w:val="24"/>
          <w:szCs w:val="24"/>
        </w:rPr>
        <w:t>Краснодар</w:t>
      </w:r>
      <w:r w:rsidRPr="00CB7EA4">
        <w:rPr>
          <w:rFonts w:ascii="Franklin Gothic Book" w:hAnsi="Franklin Gothic Book" w:cs="Arial"/>
          <w:sz w:val="24"/>
          <w:szCs w:val="24"/>
        </w:rPr>
        <w:t>.</w:t>
      </w:r>
    </w:p>
    <w:p w14:paraId="1EA12DA0" w14:textId="77777777" w:rsidR="00B35B7B" w:rsidRPr="00CB7EA4" w:rsidRDefault="00B35B7B" w:rsidP="009A1F5A">
      <w:pPr>
        <w:shd w:val="clear" w:color="auto" w:fill="FFFFFF"/>
        <w:tabs>
          <w:tab w:val="left" w:pos="0"/>
        </w:tabs>
        <w:jc w:val="center"/>
        <w:rPr>
          <w:rFonts w:ascii="Franklin Gothic Book" w:hAnsi="Franklin Gothic Book" w:cs="Arial"/>
          <w:b/>
          <w:sz w:val="24"/>
          <w:szCs w:val="24"/>
        </w:rPr>
      </w:pPr>
    </w:p>
    <w:p w14:paraId="0AC67F3E" w14:textId="35080638"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bCs/>
          <w:sz w:val="24"/>
          <w:szCs w:val="24"/>
        </w:rPr>
        <w:t xml:space="preserve">Модератор: </w:t>
      </w:r>
      <w:r w:rsidRPr="009A1F5A">
        <w:rPr>
          <w:rFonts w:ascii="Franklin Gothic Book" w:hAnsi="Franklin Gothic Book" w:cs="Arial"/>
          <w:b/>
          <w:sz w:val="24"/>
          <w:szCs w:val="24"/>
        </w:rPr>
        <w:t>Е</w:t>
      </w:r>
      <w:r w:rsidRPr="009A1F5A">
        <w:rPr>
          <w:rFonts w:ascii="Franklin Gothic Book" w:hAnsi="Franklin Gothic Book" w:cs="Arial" w:hint="eastAsia"/>
          <w:b/>
          <w:sz w:val="24"/>
          <w:szCs w:val="24"/>
        </w:rPr>
        <w:t>сли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попытаться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описать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ваши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впечатления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просмотренного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сериала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буквально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несколькими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словами</w:t>
      </w:r>
      <w:r w:rsidRPr="009A1F5A">
        <w:rPr>
          <w:rFonts w:ascii="Franklin Gothic Book" w:hAnsi="Franklin Gothic Book" w:cs="Arial"/>
          <w:b/>
          <w:sz w:val="24"/>
          <w:szCs w:val="24"/>
        </w:rPr>
        <w:t xml:space="preserve">, то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могли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сказать</w:t>
      </w:r>
      <w:r w:rsidRPr="009A1F5A">
        <w:rPr>
          <w:rFonts w:ascii="Franklin Gothic Book" w:hAnsi="Franklin Gothic Book" w:cs="Arial"/>
          <w:b/>
          <w:sz w:val="24"/>
          <w:szCs w:val="24"/>
        </w:rPr>
        <w:t>? К</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выразиться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счёт</w:t>
      </w:r>
      <w:r w:rsidRPr="009A1F5A">
        <w:rPr>
          <w:rFonts w:ascii="Franklin Gothic Book" w:hAnsi="Franklin Gothic Book" w:cs="Arial"/>
          <w:b/>
          <w:sz w:val="24"/>
          <w:szCs w:val="24"/>
        </w:rPr>
        <w:t>? Говорите, Рита.</w:t>
      </w:r>
    </w:p>
    <w:p w14:paraId="7C0C1A5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бы остановилась на </w:t>
      </w:r>
      <w:r w:rsidRPr="009A1F5A">
        <w:rPr>
          <w:rFonts w:ascii="Franklin Gothic Book" w:hAnsi="Franklin Gothic Book" w:cs="Arial" w:hint="eastAsia"/>
          <w:sz w:val="24"/>
          <w:szCs w:val="24"/>
        </w:rPr>
        <w:t>девяти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сериях</w:t>
      </w:r>
      <w:r w:rsidRPr="009A1F5A">
        <w:rPr>
          <w:rFonts w:ascii="Franklin Gothic Book" w:hAnsi="Franklin Gothic Book" w:cs="Arial"/>
          <w:sz w:val="24"/>
          <w:szCs w:val="24"/>
        </w:rPr>
        <w:t>.</w:t>
      </w:r>
    </w:p>
    <w:p w14:paraId="775AFA2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w:t>
      </w:r>
    </w:p>
    <w:p w14:paraId="783CA5A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еожиданно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описать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w:t>
      </w:r>
    </w:p>
    <w:p w14:paraId="49ACDE8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неправдивая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сказка</w:t>
      </w:r>
      <w:r w:rsidRPr="009A1F5A">
        <w:rPr>
          <w:rFonts w:ascii="Franklin Gothic Book" w:hAnsi="Franklin Gothic Book" w:cs="Arial"/>
          <w:sz w:val="24"/>
          <w:szCs w:val="24"/>
        </w:rPr>
        <w:t>.</w:t>
      </w:r>
    </w:p>
    <w:p w14:paraId="07E0A9B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гангстерский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плохим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концом</w:t>
      </w:r>
      <w:r w:rsidRPr="009A1F5A">
        <w:rPr>
          <w:rFonts w:ascii="Franklin Gothic Book" w:hAnsi="Franklin Gothic Book" w:cs="Arial"/>
          <w:sz w:val="24"/>
          <w:szCs w:val="24"/>
        </w:rPr>
        <w:t>.</w:t>
      </w:r>
    </w:p>
    <w:p w14:paraId="50DAD94B"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Е</w:t>
      </w:r>
      <w:r w:rsidRPr="009A1F5A">
        <w:rPr>
          <w:rFonts w:ascii="Franklin Gothic Book" w:hAnsi="Franklin Gothic Book" w:cs="Arial" w:hint="eastAsia"/>
          <w:b/>
          <w:sz w:val="24"/>
          <w:szCs w:val="24"/>
        </w:rPr>
        <w:t>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кто</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хочет</w:t>
      </w:r>
      <w:r w:rsidRPr="009A1F5A">
        <w:rPr>
          <w:rFonts w:ascii="Franklin Gothic Book" w:hAnsi="Franklin Gothic Book" w:cs="Arial"/>
          <w:b/>
          <w:sz w:val="24"/>
          <w:szCs w:val="24"/>
        </w:rPr>
        <w:t>?</w:t>
      </w:r>
    </w:p>
    <w:p w14:paraId="76CF04F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Неоднозначные впечатления. И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эмоций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сериала</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хорошие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плохие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впечатления</w:t>
      </w:r>
      <w:r w:rsidRPr="009A1F5A">
        <w:rPr>
          <w:rFonts w:ascii="Franklin Gothic Book" w:hAnsi="Franklin Gothic Book" w:cs="Arial"/>
          <w:sz w:val="24"/>
          <w:szCs w:val="24"/>
        </w:rPr>
        <w:t>.</w:t>
      </w:r>
    </w:p>
    <w:p w14:paraId="7EFE2EB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Во</w:t>
      </w:r>
      <w:r w:rsidRPr="009A1F5A">
        <w:rPr>
          <w:rFonts w:ascii="Franklin Gothic Book" w:hAnsi="Franklin Gothic Book" w:cs="Arial" w:hint="eastAsia"/>
          <w:sz w:val="24"/>
          <w:szCs w:val="24"/>
        </w:rPr>
        <w:t>одушевление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надежда</w:t>
      </w:r>
      <w:r w:rsidRPr="009A1F5A">
        <w:rPr>
          <w:rFonts w:ascii="Franklin Gothic Book" w:hAnsi="Franklin Gothic Book" w:cs="Arial"/>
          <w:sz w:val="24"/>
          <w:szCs w:val="24"/>
        </w:rPr>
        <w:t xml:space="preserve">, что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закончится</w:t>
      </w:r>
      <w:r w:rsidRPr="009A1F5A">
        <w:rPr>
          <w:rFonts w:ascii="Franklin Gothic Book" w:hAnsi="Franklin Gothic Book" w:cs="Arial"/>
          <w:sz w:val="24"/>
          <w:szCs w:val="24"/>
        </w:rPr>
        <w:t>.</w:t>
      </w:r>
    </w:p>
    <w:p w14:paraId="78537BFF"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Аня.</w:t>
      </w:r>
    </w:p>
    <w:p w14:paraId="35C8CB2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Аня: </w:t>
      </w:r>
      <w:r w:rsidRPr="009A1F5A">
        <w:rPr>
          <w:rFonts w:ascii="Franklin Gothic Book" w:hAnsi="Franklin Gothic Book" w:cs="Arial"/>
          <w:sz w:val="24"/>
          <w:szCs w:val="24"/>
        </w:rPr>
        <w:t xml:space="preserve">В </w:t>
      </w:r>
      <w:r w:rsidRPr="009A1F5A">
        <w:rPr>
          <w:rFonts w:ascii="Franklin Gothic Book" w:hAnsi="Franklin Gothic Book" w:cs="Arial" w:hint="eastAsia"/>
          <w:sz w:val="24"/>
          <w:szCs w:val="24"/>
        </w:rPr>
        <w:t>целом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положительное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сериале</w:t>
      </w:r>
      <w:r w:rsidRPr="009A1F5A">
        <w:rPr>
          <w:rFonts w:ascii="Franklin Gothic Book" w:hAnsi="Franklin Gothic Book" w:cs="Arial"/>
          <w:sz w:val="24"/>
          <w:szCs w:val="24"/>
        </w:rPr>
        <w:t xml:space="preserve">. Но </w:t>
      </w:r>
      <w:r w:rsidRPr="009A1F5A">
        <w:rPr>
          <w:rFonts w:ascii="Franklin Gothic Book" w:hAnsi="Franklin Gothic Book" w:cs="Arial" w:hint="eastAsia"/>
          <w:sz w:val="24"/>
          <w:szCs w:val="24"/>
        </w:rPr>
        <w:t>кроме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последни</w:t>
      </w:r>
      <w:r w:rsidRPr="009A1F5A">
        <w:rPr>
          <w:rFonts w:ascii="Franklin Gothic Book" w:hAnsi="Franklin Gothic Book" w:cs="Arial"/>
          <w:sz w:val="24"/>
          <w:szCs w:val="24"/>
        </w:rPr>
        <w:t xml:space="preserve">х </w:t>
      </w:r>
      <w:r w:rsidRPr="009A1F5A">
        <w:rPr>
          <w:rFonts w:ascii="Franklin Gothic Book" w:hAnsi="Franklin Gothic Book" w:cs="Arial" w:hint="eastAsia"/>
          <w:sz w:val="24"/>
          <w:szCs w:val="24"/>
        </w:rPr>
        <w:t>серий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конечно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конца</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обращаю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внимание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визуал</w:t>
      </w:r>
      <w:proofErr w:type="spellEnd"/>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таких</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красиво</w:t>
      </w:r>
      <w:r w:rsidRPr="009A1F5A">
        <w:rPr>
          <w:rFonts w:ascii="Franklin Gothic Book" w:hAnsi="Franklin Gothic Book" w:cs="Arial"/>
          <w:sz w:val="24"/>
          <w:szCs w:val="24"/>
        </w:rPr>
        <w:t>.</w:t>
      </w:r>
    </w:p>
    <w:p w14:paraId="7326E8E4"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А</w:t>
      </w:r>
      <w:r w:rsidRPr="009A1F5A">
        <w:rPr>
          <w:rFonts w:ascii="Franklin Gothic Book" w:hAnsi="Franklin Gothic Book" w:cs="Arial" w:hint="eastAsia"/>
          <w:b/>
          <w:sz w:val="24"/>
          <w:szCs w:val="24"/>
        </w:rPr>
        <w:t>нжелика</w:t>
      </w:r>
      <w:r w:rsidRPr="009A1F5A">
        <w:rPr>
          <w:rFonts w:ascii="Franklin Gothic Book" w:hAnsi="Franklin Gothic Book" w:cs="Arial"/>
          <w:b/>
          <w:sz w:val="24"/>
          <w:szCs w:val="24"/>
        </w:rPr>
        <w:t>.</w:t>
      </w:r>
    </w:p>
    <w:p w14:paraId="36C15C7A"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330592A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В</w:t>
      </w:r>
      <w:r w:rsidRPr="009A1F5A">
        <w:rPr>
          <w:rFonts w:ascii="Franklin Gothic Book" w:hAnsi="Franklin Gothic Book" w:cs="Arial" w:hint="eastAsia"/>
          <w:b/>
          <w:sz w:val="24"/>
          <w:szCs w:val="24"/>
        </w:rPr>
        <w:t>ы</w:t>
      </w:r>
      <w:r w:rsidRPr="009A1F5A">
        <w:rPr>
          <w:rFonts w:ascii="Franklin Gothic Book" w:hAnsi="Franklin Gothic Book" w:cs="Arial"/>
          <w:b/>
          <w:sz w:val="24"/>
          <w:szCs w:val="24"/>
        </w:rPr>
        <w:t xml:space="preserve"> и </w:t>
      </w:r>
      <w:r w:rsidRPr="009A1F5A">
        <w:rPr>
          <w:rFonts w:ascii="Franklin Gothic Book" w:hAnsi="Franklin Gothic Book" w:cs="Arial" w:hint="eastAsia"/>
          <w:b/>
          <w:sz w:val="24"/>
          <w:szCs w:val="24"/>
        </w:rPr>
        <w:t>вчера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очень</w:t>
      </w:r>
      <w:r w:rsidRPr="009A1F5A">
        <w:rPr>
          <w:rFonts w:ascii="Franklin Gothic Book" w:hAnsi="Franklin Gothic Book" w:cs="Arial"/>
          <w:b/>
          <w:sz w:val="24"/>
          <w:szCs w:val="24"/>
        </w:rPr>
        <w:t>.</w:t>
      </w:r>
    </w:p>
    <w:p w14:paraId="77D804C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поинтереснее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конечно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w:t>
      </w:r>
    </w:p>
    <w:p w14:paraId="353D418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w:t>
      </w:r>
    </w:p>
    <w:p w14:paraId="0A06D6A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И</w:t>
      </w:r>
      <w:r w:rsidRPr="009A1F5A">
        <w:rPr>
          <w:rFonts w:ascii="Franklin Gothic Book" w:hAnsi="Franklin Gothic Book" w:cs="Arial" w:hint="eastAsia"/>
          <w:sz w:val="24"/>
          <w:szCs w:val="24"/>
        </w:rPr>
        <w:t>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общих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положительно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настроена</w:t>
      </w:r>
      <w:r w:rsidRPr="009A1F5A">
        <w:rPr>
          <w:rFonts w:ascii="Franklin Gothic Book" w:hAnsi="Franklin Gothic Book" w:cs="Arial"/>
          <w:sz w:val="24"/>
          <w:szCs w:val="24"/>
        </w:rPr>
        <w:t>. С</w:t>
      </w:r>
      <w:r w:rsidRPr="009A1F5A">
        <w:rPr>
          <w:rFonts w:ascii="Franklin Gothic Book" w:hAnsi="Franklin Gothic Book" w:cs="Arial" w:hint="eastAsia"/>
          <w:sz w:val="24"/>
          <w:szCs w:val="24"/>
        </w:rPr>
        <w:t>егодняшних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четырёх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правильно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конечно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сложилось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немножечко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пессимистическая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картинка</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стало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нравится</w:t>
      </w:r>
      <w:r w:rsidRPr="009A1F5A">
        <w:rPr>
          <w:rFonts w:ascii="Franklin Gothic Book" w:hAnsi="Franklin Gothic Book" w:cs="Arial"/>
          <w:sz w:val="24"/>
          <w:szCs w:val="24"/>
        </w:rPr>
        <w:t>.</w:t>
      </w:r>
    </w:p>
    <w:p w14:paraId="4365372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Е</w:t>
      </w:r>
      <w:r w:rsidRPr="009A1F5A">
        <w:rPr>
          <w:rFonts w:ascii="Franklin Gothic Book" w:hAnsi="Franklin Gothic Book" w:cs="Arial" w:hint="eastAsia"/>
          <w:b/>
          <w:sz w:val="24"/>
          <w:szCs w:val="24"/>
        </w:rPr>
        <w:t>лизавета</w:t>
      </w:r>
      <w:r w:rsidRPr="009A1F5A">
        <w:rPr>
          <w:rFonts w:ascii="Franklin Gothic Book" w:hAnsi="Franklin Gothic Book" w:cs="Arial"/>
          <w:b/>
          <w:sz w:val="24"/>
          <w:szCs w:val="24"/>
        </w:rPr>
        <w:t>.</w:t>
      </w:r>
    </w:p>
    <w:p w14:paraId="1D02C53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скучно</w:t>
      </w:r>
      <w:r w:rsidRPr="009A1F5A">
        <w:rPr>
          <w:rFonts w:ascii="Franklin Gothic Book" w:hAnsi="Franklin Gothic Book" w:cs="Arial"/>
          <w:sz w:val="24"/>
          <w:szCs w:val="24"/>
        </w:rPr>
        <w:t>.</w:t>
      </w:r>
    </w:p>
    <w:p w14:paraId="0E5593B9"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В</w:t>
      </w:r>
      <w:r w:rsidRPr="009A1F5A">
        <w:rPr>
          <w:rFonts w:ascii="Franklin Gothic Book" w:hAnsi="Franklin Gothic Book" w:cs="Arial" w:hint="eastAsia"/>
          <w:b/>
          <w:sz w:val="24"/>
          <w:szCs w:val="24"/>
        </w:rPr>
        <w:t>сё</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таки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сериале</w:t>
      </w:r>
      <w:r w:rsidRPr="009A1F5A">
        <w:rPr>
          <w:rFonts w:ascii="Franklin Gothic Book" w:hAnsi="Franklin Gothic Book" w:cs="Arial"/>
          <w:b/>
          <w:sz w:val="24"/>
          <w:szCs w:val="24"/>
        </w:rPr>
        <w:t>? Д</w:t>
      </w:r>
      <w:r w:rsidRPr="009A1F5A">
        <w:rPr>
          <w:rFonts w:ascii="Franklin Gothic Book" w:hAnsi="Franklin Gothic Book" w:cs="Arial" w:hint="eastAsia"/>
          <w:b/>
          <w:sz w:val="24"/>
          <w:szCs w:val="24"/>
        </w:rPr>
        <w:t>авайте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выделим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почему</w:t>
      </w:r>
      <w:r w:rsidRPr="009A1F5A">
        <w:rPr>
          <w:rFonts w:ascii="Franklin Gothic Book" w:hAnsi="Franklin Gothic Book" w:cs="Arial"/>
          <w:b/>
          <w:sz w:val="24"/>
          <w:szCs w:val="24"/>
        </w:rPr>
        <w:t>.</w:t>
      </w:r>
    </w:p>
    <w:p w14:paraId="0410DC8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костюмы</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сравнивать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другими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сериалами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снимают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дёшево</w:t>
      </w:r>
      <w:r w:rsidRPr="009A1F5A">
        <w:rPr>
          <w:rFonts w:ascii="Franklin Gothic Book" w:hAnsi="Franklin Gothic Book" w:cs="Arial"/>
          <w:sz w:val="24"/>
          <w:szCs w:val="24"/>
        </w:rPr>
        <w:t>. Е</w:t>
      </w:r>
      <w:r w:rsidRPr="009A1F5A">
        <w:rPr>
          <w:rFonts w:ascii="Franklin Gothic Book" w:hAnsi="Franklin Gothic Book" w:cs="Arial" w:hint="eastAsia"/>
          <w:sz w:val="24"/>
          <w:szCs w:val="24"/>
        </w:rPr>
        <w:t>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дёшево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круто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вкусом</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важная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часть</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xml:space="preserve"> да,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немножко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сказочный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фантазийный</w:t>
      </w:r>
      <w:r w:rsidRPr="009A1F5A">
        <w:rPr>
          <w:rFonts w:ascii="Franklin Gothic Book" w:hAnsi="Franklin Gothic Book" w:cs="Arial"/>
          <w:sz w:val="24"/>
          <w:szCs w:val="24"/>
        </w:rPr>
        <w:t>.</w:t>
      </w:r>
    </w:p>
    <w:p w14:paraId="15E8E2FD"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П</w:t>
      </w:r>
      <w:r w:rsidRPr="009A1F5A">
        <w:rPr>
          <w:rFonts w:ascii="Franklin Gothic Book" w:hAnsi="Franklin Gothic Book" w:cs="Arial" w:hint="eastAsia"/>
          <w:b/>
          <w:sz w:val="24"/>
          <w:szCs w:val="24"/>
        </w:rPr>
        <w:t>онравилось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нет</w:t>
      </w:r>
      <w:r w:rsidRPr="009A1F5A">
        <w:rPr>
          <w:rFonts w:ascii="Franklin Gothic Book" w:hAnsi="Franklin Gothic Book" w:cs="Arial"/>
          <w:b/>
          <w:sz w:val="24"/>
          <w:szCs w:val="24"/>
        </w:rPr>
        <w:t>?</w:t>
      </w:r>
    </w:p>
    <w:p w14:paraId="2258C36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В </w:t>
      </w:r>
      <w:r w:rsidRPr="009A1F5A">
        <w:rPr>
          <w:rFonts w:ascii="Franklin Gothic Book" w:hAnsi="Franklin Gothic Book" w:cs="Arial" w:hint="eastAsia"/>
          <w:sz w:val="24"/>
          <w:szCs w:val="24"/>
        </w:rPr>
        <w:t>целом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424C0DF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 Д</w:t>
      </w:r>
      <w:r w:rsidRPr="009A1F5A">
        <w:rPr>
          <w:rFonts w:ascii="Franklin Gothic Book" w:hAnsi="Franklin Gothic Book" w:cs="Arial" w:hint="eastAsia"/>
          <w:b/>
          <w:sz w:val="24"/>
          <w:szCs w:val="24"/>
        </w:rPr>
        <w:t>авайте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Анжелика</w:t>
      </w:r>
      <w:r w:rsidRPr="009A1F5A">
        <w:rPr>
          <w:rFonts w:ascii="Franklin Gothic Book" w:hAnsi="Franklin Gothic Book" w:cs="Arial"/>
          <w:b/>
          <w:sz w:val="24"/>
          <w:szCs w:val="24"/>
        </w:rPr>
        <w:t>.</w:t>
      </w:r>
    </w:p>
    <w:p w14:paraId="7ABFCF1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игра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актёров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картинка</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остюмы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декорации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обстановка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передана</w:t>
      </w:r>
      <w:r w:rsidRPr="009A1F5A">
        <w:rPr>
          <w:rFonts w:ascii="Franklin Gothic Book" w:hAnsi="Franklin Gothic Book" w:cs="Arial"/>
          <w:sz w:val="24"/>
          <w:szCs w:val="24"/>
        </w:rPr>
        <w:t>.</w:t>
      </w:r>
    </w:p>
    <w:p w14:paraId="2B7948F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w:t>
      </w:r>
    </w:p>
    <w:p w14:paraId="66F1768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слишком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крови</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слишком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w:t>
      </w:r>
      <w:r w:rsidRPr="009A1F5A">
        <w:rPr>
          <w:rFonts w:ascii="Franklin Gothic Book" w:hAnsi="Franklin Gothic Book" w:cs="Arial"/>
          <w:sz w:val="24"/>
          <w:szCs w:val="24"/>
        </w:rPr>
        <w:t xml:space="preserve"> её. К</w:t>
      </w:r>
      <w:r w:rsidRPr="009A1F5A">
        <w:rPr>
          <w:rFonts w:ascii="Franklin Gothic Book" w:hAnsi="Franklin Gothic Book" w:cs="Arial" w:hint="eastAsia"/>
          <w:sz w:val="24"/>
          <w:szCs w:val="24"/>
        </w:rPr>
        <w:t>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толпу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расстреляли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з</w:t>
      </w:r>
      <w:r w:rsidRPr="009A1F5A">
        <w:rPr>
          <w:rFonts w:ascii="Franklin Gothic Book" w:hAnsi="Franklin Gothic Book" w:cs="Arial" w:hint="eastAsia"/>
          <w:sz w:val="24"/>
          <w:szCs w:val="24"/>
        </w:rPr>
        <w:t>але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снимать</w:t>
      </w:r>
      <w:r w:rsidRPr="009A1F5A">
        <w:rPr>
          <w:rFonts w:ascii="Franklin Gothic Book" w:hAnsi="Franklin Gothic Book" w:cs="Arial"/>
          <w:sz w:val="24"/>
          <w:szCs w:val="24"/>
        </w:rPr>
        <w:t>.</w:t>
      </w:r>
    </w:p>
    <w:p w14:paraId="585E40B0"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аня</w:t>
      </w:r>
      <w:r w:rsidRPr="009A1F5A">
        <w:rPr>
          <w:rFonts w:ascii="Franklin Gothic Book" w:hAnsi="Franklin Gothic Book" w:cs="Arial"/>
          <w:b/>
          <w:sz w:val="24"/>
          <w:szCs w:val="24"/>
        </w:rPr>
        <w:t>.</w:t>
      </w:r>
    </w:p>
    <w:p w14:paraId="32E479A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Таня: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кроме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персонажи</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новые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стилистики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именно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российских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сериалов</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021AD93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Рита</w:t>
      </w:r>
      <w:r w:rsidRPr="009A1F5A">
        <w:rPr>
          <w:rFonts w:ascii="Franklin Gothic Book" w:hAnsi="Franklin Gothic Book" w:cs="Arial"/>
          <w:b/>
          <w:sz w:val="24"/>
          <w:szCs w:val="24"/>
        </w:rPr>
        <w:t>.</w:t>
      </w:r>
    </w:p>
    <w:p w14:paraId="5B0C4156"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задумка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понравилась</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развязка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игра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актёров</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российские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русских</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англичан,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восторге</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поверила</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чувство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негатива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вызвало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p>
    <w:p w14:paraId="00337416"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bCs/>
          <w:sz w:val="24"/>
          <w:szCs w:val="24"/>
        </w:rPr>
        <w:t xml:space="preserve">Модератор: </w:t>
      </w:r>
      <w:r w:rsidRPr="009A1F5A">
        <w:rPr>
          <w:rFonts w:ascii="Franklin Gothic Book" w:hAnsi="Franklin Gothic Book" w:cs="Arial"/>
          <w:b/>
          <w:sz w:val="24"/>
          <w:szCs w:val="24"/>
        </w:rPr>
        <w:t>Т</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Даша</w:t>
      </w:r>
      <w:r w:rsidRPr="009A1F5A">
        <w:rPr>
          <w:rFonts w:ascii="Franklin Gothic Book" w:hAnsi="Franklin Gothic Book" w:cs="Arial"/>
          <w:b/>
          <w:sz w:val="24"/>
          <w:szCs w:val="24"/>
        </w:rPr>
        <w:t>.</w:t>
      </w:r>
    </w:p>
    <w:p w14:paraId="50F9336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Дарья: </w:t>
      </w:r>
      <w:r w:rsidRPr="009A1F5A">
        <w:rPr>
          <w:rFonts w:ascii="Franklin Gothic Book" w:hAnsi="Franklin Gothic Book" w:cs="Arial"/>
          <w:sz w:val="24"/>
          <w:szCs w:val="24"/>
        </w:rPr>
        <w:t>Ч</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естественно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костюмы</w:t>
      </w:r>
      <w:r w:rsidRPr="009A1F5A">
        <w:rPr>
          <w:rFonts w:ascii="Franklin Gothic Book" w:hAnsi="Franklin Gothic Book" w:cs="Arial"/>
          <w:sz w:val="24"/>
          <w:szCs w:val="24"/>
        </w:rPr>
        <w:t xml:space="preserve">, декорации,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монтаж</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идно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сделали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работу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гражданин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чувствую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какую</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гордость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сделано</w:t>
      </w:r>
      <w:r w:rsidRPr="009A1F5A">
        <w:rPr>
          <w:rFonts w:ascii="Franklin Gothic Book" w:hAnsi="Franklin Gothic Book" w:cs="Arial"/>
          <w:sz w:val="24"/>
          <w:szCs w:val="24"/>
        </w:rPr>
        <w:t xml:space="preserve"> к Дню </w:t>
      </w:r>
      <w:r w:rsidRPr="009A1F5A">
        <w:rPr>
          <w:rFonts w:ascii="Franklin Gothic Book" w:hAnsi="Franklin Gothic Book" w:cs="Arial" w:hint="eastAsia"/>
          <w:sz w:val="24"/>
          <w:szCs w:val="24"/>
        </w:rPr>
        <w:t>России</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качество</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инус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естественно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актёрская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игра</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идно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потрачено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денег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декорацию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съёмку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видимо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актёрские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курсы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деньги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потрачено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наконец</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играть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нормально</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главный</w:t>
      </w:r>
      <w:r w:rsidRPr="009A1F5A">
        <w:rPr>
          <w:rFonts w:ascii="Franklin Gothic Book" w:hAnsi="Franklin Gothic Book" w:cs="Arial"/>
          <w:sz w:val="24"/>
          <w:szCs w:val="24"/>
        </w:rPr>
        <w:t xml:space="preserve"> плюс.</w:t>
      </w:r>
    </w:p>
    <w:p w14:paraId="0336C8B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Олеся.</w:t>
      </w:r>
    </w:p>
    <w:p w14:paraId="67BF273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Олеся: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атмосфера</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ыдержанная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тревожная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мрачная</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пять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держала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напряжении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тревоге</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ощущал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доброй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сказке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атмосфере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тяжёлое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произведение</w:t>
      </w:r>
      <w:r w:rsidRPr="009A1F5A">
        <w:rPr>
          <w:rFonts w:ascii="Franklin Gothic Book" w:hAnsi="Franklin Gothic Book" w:cs="Arial"/>
          <w:sz w:val="24"/>
          <w:szCs w:val="24"/>
        </w:rPr>
        <w:t>.</w:t>
      </w:r>
    </w:p>
    <w:p w14:paraId="2B4F4F4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С</w:t>
      </w:r>
      <w:r w:rsidRPr="009A1F5A">
        <w:rPr>
          <w:rFonts w:ascii="Franklin Gothic Book" w:hAnsi="Franklin Gothic Book" w:cs="Arial" w:hint="eastAsia"/>
          <w:b/>
          <w:sz w:val="24"/>
          <w:szCs w:val="24"/>
        </w:rPr>
        <w:t>казка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злая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таки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сказка</w:t>
      </w:r>
      <w:r w:rsidRPr="009A1F5A">
        <w:rPr>
          <w:rFonts w:ascii="Franklin Gothic Book" w:hAnsi="Franklin Gothic Book" w:cs="Arial"/>
          <w:b/>
          <w:sz w:val="24"/>
          <w:szCs w:val="24"/>
        </w:rPr>
        <w:t>?</w:t>
      </w:r>
    </w:p>
    <w:p w14:paraId="1CA23F4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Олеся: </w:t>
      </w:r>
      <w:r w:rsidRPr="009A1F5A">
        <w:rPr>
          <w:rFonts w:ascii="Franklin Gothic Book" w:hAnsi="Franklin Gothic Book" w:cs="Arial"/>
          <w:sz w:val="24"/>
          <w:szCs w:val="24"/>
        </w:rPr>
        <w:t>В</w:t>
      </w:r>
      <w:r w:rsidRPr="009A1F5A">
        <w:rPr>
          <w:rFonts w:ascii="Franklin Gothic Book" w:hAnsi="Franklin Gothic Book" w:cs="Arial" w:hint="eastAsia"/>
          <w:sz w:val="24"/>
          <w:szCs w:val="24"/>
        </w:rPr>
        <w:t>сё</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сказка</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довольно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тревожно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мрачно</w:t>
      </w:r>
      <w:r w:rsidRPr="009A1F5A">
        <w:rPr>
          <w:rFonts w:ascii="Franklin Gothic Book" w:hAnsi="Franklin Gothic Book" w:cs="Arial"/>
          <w:sz w:val="24"/>
          <w:szCs w:val="24"/>
        </w:rPr>
        <w:t>.</w:t>
      </w:r>
    </w:p>
    <w:p w14:paraId="17623567"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Э</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w:t>
      </w:r>
    </w:p>
    <w:p w14:paraId="2DA7632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Олеся: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w:t>
      </w:r>
    </w:p>
    <w:p w14:paraId="09935B29"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понравилось</w:t>
      </w:r>
      <w:r w:rsidRPr="009A1F5A">
        <w:rPr>
          <w:rFonts w:ascii="Franklin Gothic Book" w:hAnsi="Franklin Gothic Book" w:cs="Arial"/>
          <w:b/>
          <w:sz w:val="24"/>
          <w:szCs w:val="24"/>
        </w:rPr>
        <w:t>?</w:t>
      </w:r>
    </w:p>
    <w:p w14:paraId="751CE9C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Олеся: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нескольких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первых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сериях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оказалась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немного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странной</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вучание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подходило</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звуковая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дорожка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настолько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настроена</w:t>
      </w:r>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каких</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местах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слышала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диалога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слышала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музыку</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w:t>
      </w:r>
    </w:p>
    <w:p w14:paraId="7140F50B"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Д</w:t>
      </w:r>
      <w:r w:rsidRPr="009A1F5A">
        <w:rPr>
          <w:rFonts w:ascii="Franklin Gothic Book" w:hAnsi="Franklin Gothic Book" w:cs="Arial" w:hint="eastAsia"/>
          <w:b/>
          <w:sz w:val="24"/>
          <w:szCs w:val="24"/>
        </w:rPr>
        <w:t>аша</w:t>
      </w:r>
      <w:r w:rsidRPr="009A1F5A">
        <w:rPr>
          <w:rFonts w:ascii="Franklin Gothic Book" w:hAnsi="Franklin Gothic Book" w:cs="Arial"/>
          <w:b/>
          <w:sz w:val="24"/>
          <w:szCs w:val="24"/>
        </w:rPr>
        <w:t>.</w:t>
      </w:r>
    </w:p>
    <w:p w14:paraId="6405961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Дарья: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сюжет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понравилс</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незримый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баланс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между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героями</w:t>
      </w:r>
      <w:r w:rsidRPr="009A1F5A">
        <w:rPr>
          <w:rFonts w:ascii="Franklin Gothic Book" w:hAnsi="Franklin Gothic Book" w:cs="Arial"/>
          <w:sz w:val="24"/>
          <w:szCs w:val="24"/>
        </w:rPr>
        <w:t>. 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плохо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лучики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небольшие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Светы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разбавляли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обстановку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шутливым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мотивом</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снималось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наблюдать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седьмая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восьмая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девятая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десятая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мир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моменте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перевернули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перекинули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такая</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развязочка</w:t>
      </w:r>
      <w:proofErr w:type="spellEnd"/>
      <w:r w:rsidRPr="009A1F5A">
        <w:rPr>
          <w:rFonts w:ascii="Franklin Gothic Book" w:hAnsi="Franklin Gothic Book" w:cs="Arial"/>
          <w:sz w:val="24"/>
          <w:szCs w:val="24"/>
        </w:rPr>
        <w:t>. С</w:t>
      </w:r>
      <w:r w:rsidRPr="009A1F5A">
        <w:rPr>
          <w:rFonts w:ascii="Franklin Gothic Book" w:hAnsi="Franklin Gothic Book" w:cs="Arial" w:hint="eastAsia"/>
          <w:sz w:val="24"/>
          <w:szCs w:val="24"/>
        </w:rPr>
        <w:t>идим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ждём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w:t>
      </w:r>
    </w:p>
    <w:p w14:paraId="455CBEC3"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Мне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xml:space="preserve">).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игра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Антона</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первую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очередь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актриса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неправдоподобной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играла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сбивалась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тянули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долго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моменты</w:t>
      </w:r>
      <w:r w:rsidRPr="009A1F5A">
        <w:rPr>
          <w:rFonts w:ascii="Franklin Gothic Book" w:hAnsi="Franklin Gothic Book" w:cs="Arial"/>
          <w:sz w:val="24"/>
          <w:szCs w:val="24"/>
        </w:rPr>
        <w:t>. Х</w:t>
      </w:r>
      <w:r w:rsidRPr="009A1F5A">
        <w:rPr>
          <w:rFonts w:ascii="Franklin Gothic Book" w:hAnsi="Franklin Gothic Book" w:cs="Arial" w:hint="eastAsia"/>
          <w:sz w:val="24"/>
          <w:szCs w:val="24"/>
        </w:rPr>
        <w:t>отелось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побыстрее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разворачивались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долго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120F0BB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долго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w:t>
      </w:r>
    </w:p>
    <w:p w14:paraId="6641534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события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тянули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произойти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сейчас</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О</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растягивали</w:t>
      </w:r>
      <w:r w:rsidRPr="009A1F5A">
        <w:rPr>
          <w:rFonts w:ascii="Franklin Gothic Book" w:hAnsi="Franklin Gothic Book" w:cs="Arial"/>
          <w:sz w:val="24"/>
          <w:szCs w:val="24"/>
        </w:rPr>
        <w:t>.</w:t>
      </w:r>
    </w:p>
    <w:p w14:paraId="7323D467"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М</w:t>
      </w:r>
      <w:r w:rsidRPr="009A1F5A">
        <w:rPr>
          <w:rFonts w:ascii="Franklin Gothic Book" w:hAnsi="Franklin Gothic Book" w:cs="Arial" w:hint="eastAsia"/>
          <w:b/>
          <w:sz w:val="24"/>
          <w:szCs w:val="24"/>
        </w:rPr>
        <w:t>ожете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какие</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такие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назвать</w:t>
      </w:r>
      <w:r w:rsidRPr="009A1F5A">
        <w:rPr>
          <w:rFonts w:ascii="Franklin Gothic Book" w:hAnsi="Franklin Gothic Book" w:cs="Arial"/>
          <w:b/>
          <w:sz w:val="24"/>
          <w:szCs w:val="24"/>
        </w:rPr>
        <w:t>? П</w:t>
      </w:r>
      <w:r w:rsidRPr="009A1F5A">
        <w:rPr>
          <w:rFonts w:ascii="Franklin Gothic Book" w:hAnsi="Franklin Gothic Book" w:cs="Arial" w:hint="eastAsia"/>
          <w:b/>
          <w:sz w:val="24"/>
          <w:szCs w:val="24"/>
        </w:rPr>
        <w:t>ро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w:t>
      </w:r>
    </w:p>
    <w:p w14:paraId="409873E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апример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пришёл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жил</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делать</w:t>
      </w:r>
      <w:r w:rsidRPr="009A1F5A">
        <w:rPr>
          <w:rFonts w:ascii="Franklin Gothic Book" w:hAnsi="Franklin Gothic Book" w:cs="Arial"/>
          <w:sz w:val="24"/>
          <w:szCs w:val="24"/>
        </w:rPr>
        <w:t xml:space="preserve">. Когда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хочет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какого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авторитета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добиться</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пытался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сначала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показаться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добрым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героем</w:t>
      </w:r>
      <w:r w:rsidRPr="009A1F5A">
        <w:rPr>
          <w:rFonts w:ascii="Franklin Gothic Book" w:hAnsi="Franklin Gothic Book" w:cs="Arial"/>
          <w:sz w:val="24"/>
          <w:szCs w:val="24"/>
        </w:rPr>
        <w:t>.</w:t>
      </w:r>
    </w:p>
    <w:p w14:paraId="33A3EBF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М</w:t>
      </w:r>
      <w:r w:rsidRPr="009A1F5A">
        <w:rPr>
          <w:rFonts w:ascii="Franklin Gothic Book" w:hAnsi="Franklin Gothic Book" w:cs="Arial" w:hint="eastAsia"/>
          <w:b/>
          <w:sz w:val="24"/>
          <w:szCs w:val="24"/>
        </w:rPr>
        <w:t>аша</w:t>
      </w:r>
      <w:r w:rsidRPr="009A1F5A">
        <w:rPr>
          <w:rFonts w:ascii="Franklin Gothic Book" w:hAnsi="Franklin Gothic Book" w:cs="Arial"/>
          <w:b/>
          <w:sz w:val="24"/>
          <w:szCs w:val="24"/>
        </w:rPr>
        <w:t>.</w:t>
      </w:r>
    </w:p>
    <w:p w14:paraId="32A13F2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Мария: </w:t>
      </w:r>
      <w:r w:rsidRPr="009A1F5A">
        <w:rPr>
          <w:rFonts w:ascii="Franklin Gothic Book" w:hAnsi="Franklin Gothic Book" w:cs="Arial"/>
          <w:sz w:val="24"/>
          <w:szCs w:val="24"/>
        </w:rPr>
        <w:t xml:space="preserve">Мне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то,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произвёл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сильные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сижу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напряжении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постоянно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прокручиваются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сцены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фильма</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заставляет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переживать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эмоций</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сериалов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например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последнее</w:t>
      </w:r>
      <w:r w:rsidRPr="009A1F5A">
        <w:rPr>
          <w:rFonts w:ascii="Franklin Gothic Book" w:hAnsi="Franklin Gothic Book" w:cs="Arial"/>
          <w:sz w:val="24"/>
          <w:szCs w:val="24"/>
        </w:rPr>
        <w:t xml:space="preserve"> –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«С</w:t>
      </w:r>
      <w:r w:rsidRPr="009A1F5A">
        <w:rPr>
          <w:rFonts w:ascii="Franklin Gothic Book" w:hAnsi="Franklin Gothic Book" w:cs="Arial" w:hint="eastAsia"/>
          <w:sz w:val="24"/>
          <w:szCs w:val="24"/>
        </w:rPr>
        <w:t>лово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пацана»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«Б</w:t>
      </w:r>
      <w:r w:rsidRPr="009A1F5A">
        <w:rPr>
          <w:rFonts w:ascii="Franklin Gothic Book" w:hAnsi="Franklin Gothic Book" w:cs="Arial" w:hint="eastAsia"/>
          <w:sz w:val="24"/>
          <w:szCs w:val="24"/>
        </w:rPr>
        <w:t>ригада»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вспоминается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конец</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непонятен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неоднозначен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зрителю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итоге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пошло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плану</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именно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вызвали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два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получается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w:t>
      </w:r>
    </w:p>
    <w:p w14:paraId="6F00606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тоже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концовка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соответствовала</w:t>
      </w:r>
      <w:r w:rsidRPr="009A1F5A">
        <w:rPr>
          <w:rFonts w:ascii="Franklin Gothic Book" w:hAnsi="Franklin Gothic Book" w:cs="Arial"/>
          <w:b/>
          <w:sz w:val="24"/>
          <w:szCs w:val="24"/>
        </w:rPr>
        <w:t>?</w:t>
      </w:r>
    </w:p>
    <w:p w14:paraId="7C7F5A2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Мария: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плохо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кончилось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итоге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убили</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Олеся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соответствовала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действиям</w:t>
      </w:r>
      <w:r w:rsidRPr="009A1F5A">
        <w:rPr>
          <w:rFonts w:ascii="Franklin Gothic Book" w:hAnsi="Franklin Gothic Book" w:cs="Arial"/>
          <w:sz w:val="24"/>
          <w:szCs w:val="24"/>
        </w:rPr>
        <w:t>. С</w:t>
      </w:r>
      <w:r w:rsidRPr="009A1F5A">
        <w:rPr>
          <w:rFonts w:ascii="Franklin Gothic Book" w:hAnsi="Franklin Gothic Book" w:cs="Arial" w:hint="eastAsia"/>
          <w:sz w:val="24"/>
          <w:szCs w:val="24"/>
        </w:rPr>
        <w:t>начала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абсолютно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озвучку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предоставили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обращала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внимания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соответствует</w:t>
      </w:r>
      <w:r w:rsidRPr="009A1F5A">
        <w:rPr>
          <w:rFonts w:ascii="Franklin Gothic Book" w:hAnsi="Franklin Gothic Book" w:cs="Arial"/>
          <w:sz w:val="24"/>
          <w:szCs w:val="24"/>
        </w:rPr>
        <w:t>. Б</w:t>
      </w:r>
      <w:r w:rsidRPr="009A1F5A">
        <w:rPr>
          <w:rFonts w:ascii="Franklin Gothic Book" w:hAnsi="Franklin Gothic Book" w:cs="Arial" w:hint="eastAsia"/>
          <w:sz w:val="24"/>
          <w:szCs w:val="24"/>
        </w:rPr>
        <w:t>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прошло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отлично</w:t>
      </w:r>
      <w:r w:rsidRPr="009A1F5A">
        <w:rPr>
          <w:rFonts w:ascii="Franklin Gothic Book" w:hAnsi="Franklin Gothic Book" w:cs="Arial"/>
          <w:sz w:val="24"/>
          <w:szCs w:val="24"/>
        </w:rPr>
        <w:t>.</w:t>
      </w:r>
    </w:p>
    <w:p w14:paraId="3CB3A633"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52FBC65F"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 </w:t>
      </w:r>
      <w:r w:rsidRPr="009A1F5A">
        <w:rPr>
          <w:rFonts w:ascii="Franklin Gothic Book" w:hAnsi="Franklin Gothic Book" w:cs="Arial" w:hint="eastAsia"/>
          <w:b/>
          <w:sz w:val="24"/>
          <w:szCs w:val="24"/>
        </w:rPr>
        <w:t>где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именно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нравилась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музыка</w:t>
      </w:r>
      <w:r w:rsidRPr="009A1F5A">
        <w:rPr>
          <w:rFonts w:ascii="Franklin Gothic Book" w:hAnsi="Franklin Gothic Book" w:cs="Arial"/>
          <w:b/>
          <w:sz w:val="24"/>
          <w:szCs w:val="24"/>
        </w:rPr>
        <w:t>?</w:t>
      </w:r>
    </w:p>
    <w:p w14:paraId="1FF60E2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соответствует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действиям</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3D8A516D"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В </w:t>
      </w:r>
      <w:r w:rsidRPr="009A1F5A">
        <w:rPr>
          <w:rFonts w:ascii="Franklin Gothic Book" w:hAnsi="Franklin Gothic Book" w:cs="Arial" w:hint="eastAsia"/>
          <w:b/>
          <w:sz w:val="24"/>
          <w:szCs w:val="24"/>
        </w:rPr>
        <w:t>серии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времени</w:t>
      </w:r>
      <w:r w:rsidRPr="009A1F5A">
        <w:rPr>
          <w:rFonts w:ascii="Franklin Gothic Book" w:hAnsi="Franklin Gothic Book" w:cs="Arial"/>
          <w:b/>
          <w:sz w:val="24"/>
          <w:szCs w:val="24"/>
        </w:rPr>
        <w:t>?</w:t>
      </w:r>
    </w:p>
    <w:p w14:paraId="7E62993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допустим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времени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происходит</w:t>
      </w:r>
      <w:r w:rsidRPr="009A1F5A">
        <w:rPr>
          <w:rFonts w:ascii="Franklin Gothic Book" w:hAnsi="Franklin Gothic Book" w:cs="Arial"/>
          <w:sz w:val="24"/>
          <w:szCs w:val="24"/>
        </w:rPr>
        <w:t>.</w:t>
      </w:r>
    </w:p>
    <w:p w14:paraId="279CABE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О</w:t>
      </w:r>
      <w:r w:rsidRPr="009A1F5A">
        <w:rPr>
          <w:rFonts w:ascii="Franklin Gothic Book" w:hAnsi="Franklin Gothic Book" w:cs="Arial" w:hint="eastAsia"/>
          <w:b/>
          <w:sz w:val="24"/>
          <w:szCs w:val="24"/>
        </w:rPr>
        <w:t>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современная</w:t>
      </w:r>
      <w:r w:rsidRPr="009A1F5A">
        <w:rPr>
          <w:rFonts w:ascii="Franklin Gothic Book" w:hAnsi="Franklin Gothic Book" w:cs="Arial"/>
          <w:b/>
          <w:sz w:val="24"/>
          <w:szCs w:val="24"/>
        </w:rPr>
        <w:t>?</w:t>
      </w:r>
    </w:p>
    <w:p w14:paraId="407C479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современная</w:t>
      </w:r>
      <w:r w:rsidRPr="009A1F5A">
        <w:rPr>
          <w:rFonts w:ascii="Franklin Gothic Book" w:hAnsi="Franklin Gothic Book" w:cs="Arial"/>
          <w:sz w:val="24"/>
          <w:szCs w:val="24"/>
        </w:rPr>
        <w:t xml:space="preserve"> была,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подходит</w:t>
      </w:r>
      <w:r w:rsidRPr="009A1F5A">
        <w:rPr>
          <w:rFonts w:ascii="Franklin Gothic Book" w:hAnsi="Franklin Gothic Book" w:cs="Arial"/>
          <w:sz w:val="24"/>
          <w:szCs w:val="24"/>
        </w:rPr>
        <w:t>.</w:t>
      </w:r>
    </w:p>
    <w:p w14:paraId="7AD330F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А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наоборот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нравится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довольно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современно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снят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наоборот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w:t>
      </w:r>
    </w:p>
    <w:p w14:paraId="1309532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погружаюсь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время</w:t>
      </w:r>
      <w:r w:rsidRPr="009A1F5A">
        <w:rPr>
          <w:rFonts w:ascii="Franklin Gothic Book" w:hAnsi="Franklin Gothic Book" w:cs="Arial"/>
          <w:sz w:val="24"/>
          <w:szCs w:val="24"/>
        </w:rPr>
        <w:t>.</w:t>
      </w:r>
    </w:p>
    <w:p w14:paraId="67C81BF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Л</w:t>
      </w:r>
      <w:r w:rsidRPr="009A1F5A">
        <w:rPr>
          <w:rFonts w:ascii="Franklin Gothic Book" w:hAnsi="Franklin Gothic Book" w:cs="Arial" w:hint="eastAsia"/>
          <w:b/>
          <w:sz w:val="24"/>
          <w:szCs w:val="24"/>
        </w:rPr>
        <w:t>из</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специально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конце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спрашиваю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потому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помню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вашу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вчерашнюю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речь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пылкую</w:t>
      </w:r>
      <w:r w:rsidRPr="009A1F5A">
        <w:rPr>
          <w:rFonts w:ascii="Franklin Gothic Book" w:hAnsi="Franklin Gothic Book" w:cs="Arial"/>
          <w:b/>
          <w:sz w:val="24"/>
          <w:szCs w:val="24"/>
        </w:rPr>
        <w:t>. М</w:t>
      </w:r>
      <w:r w:rsidRPr="009A1F5A">
        <w:rPr>
          <w:rFonts w:ascii="Franklin Gothic Book" w:hAnsi="Franklin Gothic Book" w:cs="Arial" w:hint="eastAsia"/>
          <w:b/>
          <w:sz w:val="24"/>
          <w:szCs w:val="24"/>
        </w:rPr>
        <w:t>ожете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повторить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кратко</w:t>
      </w:r>
      <w:r w:rsidRPr="009A1F5A">
        <w:rPr>
          <w:rFonts w:ascii="Franklin Gothic Book" w:hAnsi="Franklin Gothic Book" w:cs="Arial"/>
          <w:b/>
          <w:sz w:val="24"/>
          <w:szCs w:val="24"/>
        </w:rPr>
        <w:t xml:space="preserve">, а </w:t>
      </w:r>
      <w:r w:rsidRPr="009A1F5A">
        <w:rPr>
          <w:rFonts w:ascii="Franklin Gothic Book" w:hAnsi="Franklin Gothic Book" w:cs="Arial" w:hint="eastAsia"/>
          <w:b/>
          <w:sz w:val="24"/>
          <w:szCs w:val="24"/>
        </w:rPr>
        <w:t>можете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другому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может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хотите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добавить</w:t>
      </w:r>
      <w:r w:rsidRPr="009A1F5A">
        <w:rPr>
          <w:rFonts w:ascii="Franklin Gothic Book" w:hAnsi="Franklin Gothic Book" w:cs="Arial"/>
          <w:b/>
          <w:sz w:val="24"/>
          <w:szCs w:val="24"/>
        </w:rPr>
        <w:t>.</w:t>
      </w:r>
    </w:p>
    <w:p w14:paraId="02E6BFC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поводу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музыки</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начит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делится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видимо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несколько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жанров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форматов</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якобы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детективная</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ервые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несколько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повторюсь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уверена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сценарий </w:t>
      </w:r>
      <w:r w:rsidRPr="009A1F5A">
        <w:rPr>
          <w:rFonts w:ascii="Franklin Gothic Book" w:hAnsi="Franklin Gothic Book" w:cs="Arial" w:hint="eastAsia"/>
          <w:sz w:val="24"/>
          <w:szCs w:val="24"/>
        </w:rPr>
        <w:t>написал</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значит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взяли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«Ш</w:t>
      </w:r>
      <w:r w:rsidRPr="009A1F5A">
        <w:rPr>
          <w:rFonts w:ascii="Franklin Gothic Book" w:hAnsi="Franklin Gothic Book" w:cs="Arial" w:hint="eastAsia"/>
          <w:sz w:val="24"/>
          <w:szCs w:val="24"/>
        </w:rPr>
        <w:t>ерлока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пропустили</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ричём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детективная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И</w:t>
      </w:r>
      <w:r w:rsidRPr="009A1F5A">
        <w:rPr>
          <w:rFonts w:ascii="Franklin Gothic Book" w:hAnsi="Franklin Gothic Book" w:cs="Arial" w:hint="eastAsia"/>
          <w:sz w:val="24"/>
          <w:szCs w:val="24"/>
        </w:rPr>
        <w:t>нтрига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мясо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украл</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смешно</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«Г</w:t>
      </w:r>
      <w:r w:rsidRPr="009A1F5A">
        <w:rPr>
          <w:rFonts w:ascii="Franklin Gothic Book" w:hAnsi="Franklin Gothic Book" w:cs="Arial" w:hint="eastAsia"/>
          <w:sz w:val="24"/>
          <w:szCs w:val="24"/>
        </w:rPr>
        <w:t>ладиатора»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получается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третьей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переработанная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С</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вставками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специально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песен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написаны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песни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специально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написаны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слишком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громкие</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остальные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смотрятся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довольно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критично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сериалов</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артинка</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артинка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впечатляет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хорошая</w:t>
      </w:r>
      <w:r w:rsidRPr="009A1F5A">
        <w:rPr>
          <w:rFonts w:ascii="Franklin Gothic Book" w:hAnsi="Franklin Gothic Book" w:cs="Arial"/>
          <w:sz w:val="24"/>
          <w:szCs w:val="24"/>
        </w:rPr>
        <w:t xml:space="preserve">. У </w:t>
      </w:r>
      <w:r w:rsidRPr="009A1F5A">
        <w:rPr>
          <w:rFonts w:ascii="Franklin Gothic Book" w:hAnsi="Franklin Gothic Book" w:cs="Arial" w:hint="eastAsia"/>
          <w:sz w:val="24"/>
          <w:szCs w:val="24"/>
        </w:rPr>
        <w:t>нас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кинематограф</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w:t>
      </w:r>
      <w:r w:rsidRPr="009A1F5A">
        <w:rPr>
          <w:rFonts w:ascii="Franklin Gothic Book" w:hAnsi="Franklin Gothic Book" w:cs="Arial"/>
          <w:sz w:val="24"/>
          <w:szCs w:val="24"/>
        </w:rPr>
        <w:t xml:space="preserve"> «В</w:t>
      </w:r>
      <w:r w:rsidRPr="009A1F5A">
        <w:rPr>
          <w:rFonts w:ascii="Franklin Gothic Book" w:hAnsi="Franklin Gothic Book" w:cs="Arial" w:hint="eastAsia"/>
          <w:sz w:val="24"/>
          <w:szCs w:val="24"/>
        </w:rPr>
        <w:t>икинг»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вышел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научился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воспроизводить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картину</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цвет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ператоры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научились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работать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ракурсы</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смотрю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ракурсы</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представляю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раскадровки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рисовали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деньги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тратить</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берём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распечатываем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раскадровки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сериалов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фильмов</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операторы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именно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самые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общем</w:t>
      </w:r>
      <w:r w:rsidRPr="009A1F5A">
        <w:rPr>
          <w:rFonts w:ascii="Franklin Gothic Book" w:hAnsi="Franklin Gothic Book" w:cs="Arial"/>
          <w:sz w:val="24"/>
          <w:szCs w:val="24"/>
        </w:rPr>
        <w:t xml:space="preserve">, как-то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w:t>
      </w:r>
    </w:p>
    <w:p w14:paraId="695833B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У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профессия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какая</w:t>
      </w:r>
      <w:r w:rsidRPr="009A1F5A">
        <w:rPr>
          <w:rFonts w:ascii="Franklin Gothic Book" w:hAnsi="Franklin Gothic Book" w:cs="Arial"/>
          <w:b/>
          <w:sz w:val="24"/>
          <w:szCs w:val="24"/>
        </w:rPr>
        <w:t>?</w:t>
      </w:r>
    </w:p>
    <w:p w14:paraId="77C41DE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едагог</w:t>
      </w:r>
      <w:r w:rsidRPr="009A1F5A">
        <w:rPr>
          <w:rFonts w:ascii="Franklin Gothic Book" w:hAnsi="Franklin Gothic Book" w:cs="Arial"/>
          <w:sz w:val="24"/>
          <w:szCs w:val="24"/>
        </w:rPr>
        <w:t>.</w:t>
      </w:r>
    </w:p>
    <w:p w14:paraId="39BC7A37"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П</w:t>
      </w:r>
      <w:r w:rsidRPr="009A1F5A">
        <w:rPr>
          <w:rFonts w:ascii="Franklin Gothic Book" w:hAnsi="Franklin Gothic Book" w:cs="Arial" w:hint="eastAsia"/>
          <w:b/>
          <w:sz w:val="24"/>
          <w:szCs w:val="24"/>
        </w:rPr>
        <w:t>роизводство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художественных</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фильмов</w:t>
      </w:r>
      <w:r w:rsidRPr="009A1F5A">
        <w:rPr>
          <w:rFonts w:ascii="Franklin Gothic Book" w:hAnsi="Franklin Gothic Book" w:cs="Arial"/>
          <w:b/>
          <w:sz w:val="24"/>
          <w:szCs w:val="24"/>
        </w:rPr>
        <w:t>?</w:t>
      </w:r>
    </w:p>
    <w:p w14:paraId="0EA9728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ет</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педагог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детский</w:t>
      </w:r>
      <w:r w:rsidRPr="009A1F5A">
        <w:rPr>
          <w:rFonts w:ascii="Franklin Gothic Book" w:hAnsi="Franklin Gothic Book" w:cs="Arial"/>
          <w:sz w:val="24"/>
          <w:szCs w:val="24"/>
        </w:rPr>
        <w:t>.</w:t>
      </w:r>
    </w:p>
    <w:p w14:paraId="159ADFF6"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сказал</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шутки</w:t>
      </w:r>
      <w:r w:rsidRPr="009A1F5A">
        <w:rPr>
          <w:rFonts w:ascii="Franklin Gothic Book" w:hAnsi="Franklin Gothic Book" w:cs="Arial"/>
          <w:b/>
          <w:sz w:val="24"/>
          <w:szCs w:val="24"/>
        </w:rPr>
        <w:t>? Д</w:t>
      </w:r>
      <w:r w:rsidRPr="009A1F5A">
        <w:rPr>
          <w:rFonts w:ascii="Franklin Gothic Book" w:hAnsi="Franklin Gothic Book" w:cs="Arial" w:hint="eastAsia"/>
          <w:b/>
          <w:sz w:val="24"/>
          <w:szCs w:val="24"/>
        </w:rPr>
        <w:t>арья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моему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Олеся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вкрапления</w:t>
      </w:r>
      <w:r w:rsidRPr="009A1F5A">
        <w:rPr>
          <w:rFonts w:ascii="Franklin Gothic Book" w:hAnsi="Franklin Gothic Book" w:cs="Arial"/>
          <w:b/>
          <w:sz w:val="24"/>
          <w:szCs w:val="24"/>
        </w:rPr>
        <w:t>.</w:t>
      </w:r>
    </w:p>
    <w:p w14:paraId="718EA812"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шутки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08D2B43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Да,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ненапряжённое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извините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играючи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ножик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достал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сейчас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разберёмся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целом</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немножко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снятие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напряжения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описать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приятно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наблюдать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степени</w:t>
      </w:r>
      <w:r w:rsidRPr="009A1F5A">
        <w:rPr>
          <w:rFonts w:ascii="Franklin Gothic Book" w:hAnsi="Franklin Gothic Book" w:cs="Arial"/>
          <w:sz w:val="24"/>
          <w:szCs w:val="24"/>
        </w:rPr>
        <w:t>.</w:t>
      </w:r>
    </w:p>
    <w:p w14:paraId="1658C7F3"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66FB759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ключе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скорее</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жалко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убили</w:t>
      </w:r>
      <w:r w:rsidRPr="009A1F5A">
        <w:rPr>
          <w:rFonts w:ascii="Franklin Gothic Book" w:hAnsi="Franklin Gothic Book" w:cs="Arial"/>
          <w:sz w:val="24"/>
          <w:szCs w:val="24"/>
        </w:rPr>
        <w:t>.</w:t>
      </w:r>
    </w:p>
    <w:p w14:paraId="57DA0FA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один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639804B6"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акие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эмоции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возникали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менялись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эмоции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протяжении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сериала</w:t>
      </w:r>
      <w:r w:rsidRPr="009A1F5A">
        <w:rPr>
          <w:rFonts w:ascii="Franklin Gothic Book" w:hAnsi="Franklin Gothic Book" w:cs="Arial"/>
          <w:b/>
          <w:sz w:val="24"/>
          <w:szCs w:val="24"/>
        </w:rPr>
        <w:t>? С</w:t>
      </w:r>
      <w:r w:rsidRPr="009A1F5A">
        <w:rPr>
          <w:rFonts w:ascii="Franklin Gothic Book" w:hAnsi="Franklin Gothic Book" w:cs="Arial" w:hint="eastAsia"/>
          <w:b/>
          <w:sz w:val="24"/>
          <w:szCs w:val="24"/>
        </w:rPr>
        <w:t>ейчас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сказали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вчера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там</w:t>
      </w:r>
      <w:r w:rsidRPr="009A1F5A">
        <w:rPr>
          <w:rFonts w:ascii="Franklin Gothic Book" w:hAnsi="Franklin Gothic Book" w:cs="Arial"/>
          <w:b/>
          <w:sz w:val="24"/>
          <w:szCs w:val="24"/>
        </w:rPr>
        <w:t xml:space="preserve"> 6 </w:t>
      </w:r>
      <w:r w:rsidRPr="009A1F5A">
        <w:rPr>
          <w:rFonts w:ascii="Franklin Gothic Book" w:hAnsi="Franklin Gothic Book" w:cs="Arial" w:hint="eastAsia"/>
          <w:b/>
          <w:sz w:val="24"/>
          <w:szCs w:val="24"/>
        </w:rPr>
        <w:t>серий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одни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сегодня</w:t>
      </w:r>
      <w:r w:rsidRPr="009A1F5A">
        <w:rPr>
          <w:rFonts w:ascii="Franklin Gothic Book" w:hAnsi="Franklin Gothic Book" w:cs="Arial"/>
          <w:b/>
          <w:sz w:val="24"/>
          <w:szCs w:val="24"/>
        </w:rPr>
        <w:t xml:space="preserve"> 4 </w:t>
      </w:r>
      <w:r w:rsidRPr="009A1F5A">
        <w:rPr>
          <w:rFonts w:ascii="Franklin Gothic Book" w:hAnsi="Franklin Gothic Book" w:cs="Arial" w:hint="eastAsia"/>
          <w:b/>
          <w:sz w:val="24"/>
          <w:szCs w:val="24"/>
        </w:rPr>
        <w:t>какие</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другие</w:t>
      </w:r>
      <w:r w:rsidRPr="009A1F5A">
        <w:rPr>
          <w:rFonts w:ascii="Franklin Gothic Book" w:hAnsi="Franklin Gothic Book" w:cs="Arial"/>
          <w:b/>
          <w:sz w:val="24"/>
          <w:szCs w:val="24"/>
        </w:rPr>
        <w:t>. Э</w:t>
      </w:r>
      <w:r w:rsidRPr="009A1F5A">
        <w:rPr>
          <w:rFonts w:ascii="Franklin Gothic Book" w:hAnsi="Franklin Gothic Book" w:cs="Arial" w:hint="eastAsia"/>
          <w:b/>
          <w:sz w:val="24"/>
          <w:szCs w:val="24"/>
        </w:rPr>
        <w:t>моции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тоже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менялись</w:t>
      </w:r>
      <w:r w:rsidRPr="009A1F5A">
        <w:rPr>
          <w:rFonts w:ascii="Franklin Gothic Book" w:hAnsi="Franklin Gothic Book" w:cs="Arial"/>
          <w:b/>
          <w:sz w:val="24"/>
          <w:szCs w:val="24"/>
        </w:rPr>
        <w:t>?</w:t>
      </w:r>
    </w:p>
    <w:p w14:paraId="59F9A20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w:t>
      </w:r>
    </w:p>
    <w:p w14:paraId="58CA575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вообще</w:t>
      </w:r>
      <w:r w:rsidRPr="009A1F5A">
        <w:rPr>
          <w:rFonts w:ascii="Franklin Gothic Book" w:hAnsi="Franklin Gothic Book" w:cs="Arial"/>
          <w:b/>
          <w:sz w:val="24"/>
          <w:szCs w:val="24"/>
        </w:rPr>
        <w:t>?</w:t>
      </w:r>
    </w:p>
    <w:p w14:paraId="65865CA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6E9E6D8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4EDBD617"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эмоции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скажете</w:t>
      </w:r>
      <w:r w:rsidRPr="009A1F5A">
        <w:rPr>
          <w:rFonts w:ascii="Franklin Gothic Book" w:hAnsi="Franklin Gothic Book" w:cs="Arial"/>
          <w:b/>
          <w:sz w:val="24"/>
          <w:szCs w:val="24"/>
        </w:rPr>
        <w:t>?</w:t>
      </w:r>
    </w:p>
    <w:p w14:paraId="62B0FD4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В</w:t>
      </w:r>
      <w:r w:rsidRPr="009A1F5A">
        <w:rPr>
          <w:rFonts w:ascii="Franklin Gothic Book" w:hAnsi="Franklin Gothic Book" w:cs="Arial" w:hint="eastAsia"/>
          <w:sz w:val="24"/>
          <w:szCs w:val="24"/>
        </w:rPr>
        <w:t>начале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вдохновение</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скажем</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ервая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серия</w:t>
      </w:r>
      <w:r w:rsidRPr="009A1F5A">
        <w:rPr>
          <w:rFonts w:ascii="Franklin Gothic Book" w:hAnsi="Franklin Gothic Book" w:cs="Arial"/>
          <w:sz w:val="24"/>
          <w:szCs w:val="24"/>
        </w:rPr>
        <w:t xml:space="preserve"> –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вдохновение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любопытство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Но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сидишь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напряжении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боишься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вздрогнуть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смотришь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происходит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неожиданные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моменты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w:t>
      </w:r>
    </w:p>
    <w:p w14:paraId="3AF28815"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еожиданные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моменты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чувства</w:t>
      </w:r>
      <w:r w:rsidRPr="009A1F5A">
        <w:rPr>
          <w:rFonts w:ascii="Franklin Gothic Book" w:hAnsi="Franklin Gothic Book" w:cs="Arial"/>
          <w:b/>
          <w:sz w:val="24"/>
          <w:szCs w:val="24"/>
        </w:rPr>
        <w:t xml:space="preserve"> вызывали?</w:t>
      </w:r>
    </w:p>
    <w:p w14:paraId="055B52F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У</w:t>
      </w:r>
      <w:r w:rsidRPr="009A1F5A">
        <w:rPr>
          <w:rFonts w:ascii="Franklin Gothic Book" w:hAnsi="Franklin Gothic Book" w:cs="Arial" w:hint="eastAsia"/>
          <w:sz w:val="24"/>
          <w:szCs w:val="24"/>
        </w:rPr>
        <w:t>дивление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наслаждение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можно</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лассно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смотрю</w:t>
      </w:r>
      <w:r w:rsidRPr="009A1F5A">
        <w:rPr>
          <w:rFonts w:ascii="Franklin Gothic Book" w:hAnsi="Franklin Gothic Book" w:cs="Arial"/>
          <w:sz w:val="24"/>
          <w:szCs w:val="24"/>
        </w:rPr>
        <w:t xml:space="preserve"> сейчас. А </w:t>
      </w:r>
      <w:r w:rsidRPr="009A1F5A">
        <w:rPr>
          <w:rFonts w:ascii="Franklin Gothic Book" w:hAnsi="Franklin Gothic Book" w:cs="Arial" w:hint="eastAsia"/>
          <w:sz w:val="24"/>
          <w:szCs w:val="24"/>
        </w:rPr>
        <w:t>начиная</w:t>
      </w:r>
      <w:r w:rsidRPr="009A1F5A">
        <w:rPr>
          <w:rFonts w:ascii="Franklin Gothic Book" w:hAnsi="Franklin Gothic Book" w:cs="Arial"/>
          <w:sz w:val="24"/>
          <w:szCs w:val="24"/>
        </w:rPr>
        <w:t xml:space="preserve"> с </w:t>
      </w:r>
      <w:r w:rsidRPr="009A1F5A">
        <w:rPr>
          <w:rFonts w:ascii="Franklin Gothic Book" w:hAnsi="Franklin Gothic Book" w:cs="Arial" w:hint="eastAsia"/>
          <w:sz w:val="24"/>
          <w:szCs w:val="24"/>
        </w:rPr>
        <w:t>шесто</w:t>
      </w:r>
      <w:r w:rsidRPr="009A1F5A">
        <w:rPr>
          <w:rFonts w:ascii="Franklin Gothic Book" w:hAnsi="Franklin Gothic Book" w:cs="Arial"/>
          <w:sz w:val="24"/>
          <w:szCs w:val="24"/>
        </w:rPr>
        <w:t xml:space="preserve">й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потихоньку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грусть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тоску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убивают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происходит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финал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понравился</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вдохновение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тебе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убили</w:t>
      </w:r>
      <w:r w:rsidRPr="009A1F5A">
        <w:rPr>
          <w:rFonts w:ascii="Franklin Gothic Book" w:hAnsi="Franklin Gothic Book" w:cs="Arial"/>
          <w:sz w:val="24"/>
          <w:szCs w:val="24"/>
        </w:rPr>
        <w:t>.</w:t>
      </w:r>
    </w:p>
    <w:p w14:paraId="1B899BB4"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Е</w:t>
      </w:r>
      <w:r w:rsidRPr="009A1F5A">
        <w:rPr>
          <w:rFonts w:ascii="Franklin Gothic Book" w:hAnsi="Franklin Gothic Book" w:cs="Arial" w:hint="eastAsia"/>
          <w:b/>
          <w:sz w:val="24"/>
          <w:szCs w:val="24"/>
        </w:rPr>
        <w:t>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эмоции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скажет</w:t>
      </w:r>
      <w:r w:rsidRPr="009A1F5A">
        <w:rPr>
          <w:rFonts w:ascii="Franklin Gothic Book" w:hAnsi="Franklin Gothic Book" w:cs="Arial"/>
          <w:b/>
          <w:sz w:val="24"/>
          <w:szCs w:val="24"/>
        </w:rPr>
        <w:t>?</w:t>
      </w:r>
    </w:p>
    <w:p w14:paraId="09270C0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Е</w:t>
      </w:r>
      <w:r w:rsidRPr="009A1F5A">
        <w:rPr>
          <w:rFonts w:ascii="Franklin Gothic Book" w:hAnsi="Franklin Gothic Book" w:cs="Arial" w:hint="eastAsia"/>
          <w:sz w:val="24"/>
          <w:szCs w:val="24"/>
        </w:rPr>
        <w:t>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условно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посередине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сначала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непонимание</w:t>
      </w:r>
      <w:r w:rsidRPr="009A1F5A">
        <w:rPr>
          <w:rFonts w:ascii="Franklin Gothic Book" w:hAnsi="Franklin Gothic Book" w:cs="Arial"/>
          <w:sz w:val="24"/>
          <w:szCs w:val="24"/>
        </w:rPr>
        <w:t xml:space="preserve">, почему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П</w:t>
      </w:r>
      <w:r w:rsidRPr="009A1F5A">
        <w:rPr>
          <w:rFonts w:ascii="Franklin Gothic Book" w:hAnsi="Franklin Gothic Book" w:cs="Arial" w:hint="eastAsia"/>
          <w:sz w:val="24"/>
          <w:szCs w:val="24"/>
        </w:rPr>
        <w:t>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быстро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закр</w:t>
      </w:r>
      <w:r w:rsidRPr="009A1F5A">
        <w:rPr>
          <w:rFonts w:ascii="Franklin Gothic Book" w:hAnsi="Franklin Gothic Book" w:cs="Arial"/>
          <w:sz w:val="24"/>
          <w:szCs w:val="24"/>
        </w:rPr>
        <w:t xml:space="preserve">учивающийся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сидишь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классно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классно</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сегодня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разочарование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финальной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хватило,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хитрости</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пришёл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поубивал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расплатился</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хотелось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какую</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интересную</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замуту</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неприятны</w:t>
      </w:r>
      <w:r w:rsidRPr="009A1F5A">
        <w:rPr>
          <w:rFonts w:ascii="Franklin Gothic Book" w:hAnsi="Franklin Gothic Book" w:cs="Arial"/>
          <w:sz w:val="24"/>
          <w:szCs w:val="24"/>
        </w:rPr>
        <w:t xml:space="preserve">ми актёрами.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комендант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английский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поубивал</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роде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закручено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разочарование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грустно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надежда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наладится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мишка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большой</w:t>
      </w:r>
      <w:r w:rsidRPr="009A1F5A">
        <w:rPr>
          <w:rFonts w:ascii="Franklin Gothic Book" w:hAnsi="Franklin Gothic Book" w:cs="Arial"/>
          <w:sz w:val="24"/>
          <w:szCs w:val="24"/>
        </w:rPr>
        <w:t>, она та</w:t>
      </w:r>
      <w:r w:rsidRPr="009A1F5A">
        <w:rPr>
          <w:rFonts w:ascii="Franklin Gothic Book" w:hAnsi="Franklin Gothic Book" w:cs="Arial" w:hint="eastAsia"/>
          <w:sz w:val="24"/>
          <w:szCs w:val="24"/>
        </w:rPr>
        <w:t>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девочка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маленькая</w:t>
      </w:r>
      <w:r w:rsidRPr="009A1F5A">
        <w:rPr>
          <w:rFonts w:ascii="Franklin Gothic Book" w:hAnsi="Franklin Gothic Book" w:cs="Arial"/>
          <w:sz w:val="24"/>
          <w:szCs w:val="24"/>
        </w:rPr>
        <w:t>.</w:t>
      </w:r>
    </w:p>
    <w:p w14:paraId="3A062963"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Да, Таня.</w:t>
      </w:r>
    </w:p>
    <w:p w14:paraId="196E8C9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Таня: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поддерживаю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последовало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разочарование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нравилось</w:t>
      </w:r>
      <w:r w:rsidRPr="009A1F5A">
        <w:rPr>
          <w:rFonts w:ascii="Franklin Gothic Book" w:hAnsi="Franklin Gothic Book" w:cs="Arial"/>
          <w:sz w:val="24"/>
          <w:szCs w:val="24"/>
        </w:rPr>
        <w:t>. С</w:t>
      </w:r>
      <w:r w:rsidRPr="009A1F5A">
        <w:rPr>
          <w:rFonts w:ascii="Franklin Gothic Book" w:hAnsi="Franklin Gothic Book" w:cs="Arial" w:hint="eastAsia"/>
          <w:sz w:val="24"/>
          <w:szCs w:val="24"/>
        </w:rPr>
        <w:t>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девятой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плюс</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минус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нравилось</w:t>
      </w:r>
      <w:r w:rsidRPr="009A1F5A">
        <w:rPr>
          <w:rFonts w:ascii="Franklin Gothic Book" w:hAnsi="Franklin Gothic Book" w:cs="Arial"/>
          <w:sz w:val="24"/>
          <w:szCs w:val="24"/>
        </w:rPr>
        <w:t>. Р</w:t>
      </w:r>
      <w:r w:rsidRPr="009A1F5A">
        <w:rPr>
          <w:rFonts w:ascii="Franklin Gothic Book" w:hAnsi="Franklin Gothic Book" w:cs="Arial" w:hint="eastAsia"/>
          <w:sz w:val="24"/>
          <w:szCs w:val="24"/>
        </w:rPr>
        <w:t>азочарование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постигло</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авторы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донести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плакат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нарисовали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будьте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патриотами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в этом духе. И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навеяло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американские</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вайпы</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американских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фильмов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знаете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военных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далее</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дико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истинно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русское</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российское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кино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фанат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видела</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перечеркнули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американским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налётом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сильно</w:t>
      </w:r>
      <w:r w:rsidRPr="009A1F5A">
        <w:rPr>
          <w:rFonts w:ascii="Franklin Gothic Book" w:hAnsi="Franklin Gothic Book" w:cs="Arial"/>
          <w:sz w:val="24"/>
          <w:szCs w:val="24"/>
        </w:rPr>
        <w:t xml:space="preserve"> разо</w:t>
      </w:r>
      <w:r w:rsidRPr="009A1F5A">
        <w:rPr>
          <w:rFonts w:ascii="Franklin Gothic Book" w:hAnsi="Franklin Gothic Book" w:cs="Arial" w:hint="eastAsia"/>
          <w:sz w:val="24"/>
          <w:szCs w:val="24"/>
        </w:rPr>
        <w:t>чаровало</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например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мысль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иначе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донести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«Ф</w:t>
      </w:r>
      <w:r w:rsidRPr="009A1F5A">
        <w:rPr>
          <w:rFonts w:ascii="Franklin Gothic Book" w:hAnsi="Franklin Gothic Book" w:cs="Arial" w:hint="eastAsia"/>
          <w:sz w:val="24"/>
          <w:szCs w:val="24"/>
        </w:rPr>
        <w:t>ишер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вспомнился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действия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мрачно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тяжело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расслабляет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финале</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полюбила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единственную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фразу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конце</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маньяка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поймали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значит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стояла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толпа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людей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сын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сын</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женщина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обнимает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сын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туда</w:t>
      </w:r>
      <w:r w:rsidRPr="009A1F5A">
        <w:rPr>
          <w:rFonts w:ascii="Franklin Gothic Book" w:hAnsi="Franklin Gothic Book" w:cs="Arial"/>
          <w:sz w:val="24"/>
          <w:szCs w:val="24"/>
        </w:rPr>
        <w:t xml:space="preserve"> рвётся. И </w:t>
      </w:r>
      <w:r w:rsidRPr="009A1F5A">
        <w:rPr>
          <w:rFonts w:ascii="Franklin Gothic Book" w:hAnsi="Franklin Gothic Book" w:cs="Arial" w:hint="eastAsia"/>
          <w:sz w:val="24"/>
          <w:szCs w:val="24"/>
        </w:rPr>
        <w:t>потом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уводят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женщина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маньяка</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настолько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порвало</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гениально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исподволь</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впечатляюще</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перевернулось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впечатление</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старались</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старались</w:t>
      </w:r>
      <w:r w:rsidRPr="009A1F5A">
        <w:rPr>
          <w:rFonts w:ascii="Franklin Gothic Book" w:hAnsi="Franklin Gothic Book" w:cs="Arial"/>
          <w:sz w:val="24"/>
          <w:szCs w:val="24"/>
        </w:rPr>
        <w:t>. С</w:t>
      </w:r>
      <w:r w:rsidRPr="009A1F5A">
        <w:rPr>
          <w:rFonts w:ascii="Franklin Gothic Book" w:hAnsi="Franklin Gothic Book" w:cs="Arial" w:hint="eastAsia"/>
          <w:sz w:val="24"/>
          <w:szCs w:val="24"/>
        </w:rPr>
        <w:t>ломали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одну</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411342B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наоборот</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высидела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сегодня</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сегодня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прошли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одном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духе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случилось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предугадать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пошло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плану</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w:t>
      </w:r>
    </w:p>
    <w:p w14:paraId="1AF3F8A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У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ровные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чувства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конца</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воодушевлением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надеждой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уверенностью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каждый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справится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своими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желаниями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Е</w:t>
      </w:r>
      <w:r w:rsidRPr="009A1F5A">
        <w:rPr>
          <w:rFonts w:ascii="Franklin Gothic Book" w:hAnsi="Franklin Gothic Book" w:cs="Arial" w:hint="eastAsia"/>
          <w:sz w:val="24"/>
          <w:szCs w:val="24"/>
        </w:rPr>
        <w:t>динственное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патриотами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никому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россияне</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совсем</w:t>
      </w:r>
      <w:r w:rsidRPr="009A1F5A">
        <w:rPr>
          <w:rFonts w:ascii="Franklin Gothic Book" w:hAnsi="Franklin Gothic Book" w:cs="Arial"/>
          <w:sz w:val="24"/>
          <w:szCs w:val="24"/>
        </w:rPr>
        <w:t>. Р</w:t>
      </w:r>
      <w:r w:rsidRPr="009A1F5A">
        <w:rPr>
          <w:rFonts w:ascii="Franklin Gothic Book" w:hAnsi="Franklin Gothic Book" w:cs="Arial" w:hint="eastAsia"/>
          <w:sz w:val="24"/>
          <w:szCs w:val="24"/>
        </w:rPr>
        <w:t>еально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тупых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каких</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принимают</w:t>
      </w:r>
      <w:r w:rsidRPr="009A1F5A">
        <w:rPr>
          <w:rFonts w:ascii="Franklin Gothic Book" w:hAnsi="Franklin Gothic Book" w:cs="Arial"/>
          <w:sz w:val="24"/>
          <w:szCs w:val="24"/>
        </w:rPr>
        <w:t>.</w:t>
      </w:r>
    </w:p>
    <w:p w14:paraId="1C969D5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соответствует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логике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серии</w:t>
      </w:r>
      <w:r w:rsidRPr="009A1F5A">
        <w:rPr>
          <w:rFonts w:ascii="Franklin Gothic Book" w:hAnsi="Franklin Gothic Book" w:cs="Arial"/>
          <w:b/>
          <w:sz w:val="24"/>
          <w:szCs w:val="24"/>
        </w:rPr>
        <w:t>?</w:t>
      </w:r>
    </w:p>
    <w:p w14:paraId="591E224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детей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взрослых</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сериала</w:t>
      </w:r>
      <w:r w:rsidRPr="009A1F5A">
        <w:rPr>
          <w:rFonts w:ascii="Franklin Gothic Book" w:hAnsi="Franklin Gothic Book" w:cs="Arial"/>
          <w:sz w:val="24"/>
          <w:szCs w:val="24"/>
        </w:rPr>
        <w:t xml:space="preserve"> 16+.</w:t>
      </w:r>
    </w:p>
    <w:p w14:paraId="74164001"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А</w:t>
      </w:r>
      <w:r w:rsidRPr="009A1F5A">
        <w:rPr>
          <w:rFonts w:ascii="Franklin Gothic Book" w:hAnsi="Franklin Gothic Book" w:cs="Arial" w:hint="eastAsia"/>
          <w:b/>
          <w:sz w:val="24"/>
          <w:szCs w:val="24"/>
        </w:rPr>
        <w:t>нжелика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w:t>
      </w:r>
    </w:p>
    <w:p w14:paraId="14A25F6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sz w:val="24"/>
          <w:szCs w:val="24"/>
        </w:rPr>
        <w:t xml:space="preserve">Сегодня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поинтереснее</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сопереживала</w:t>
      </w:r>
      <w:r w:rsidRPr="009A1F5A">
        <w:rPr>
          <w:rFonts w:ascii="Franklin Gothic Book" w:hAnsi="Franklin Gothic Book" w:cs="Arial"/>
          <w:sz w:val="24"/>
          <w:szCs w:val="24"/>
        </w:rPr>
        <w:t>. С</w:t>
      </w:r>
      <w:r w:rsidRPr="009A1F5A">
        <w:rPr>
          <w:rFonts w:ascii="Franklin Gothic Book" w:hAnsi="Franklin Gothic Book" w:cs="Arial" w:hint="eastAsia"/>
          <w:sz w:val="24"/>
          <w:szCs w:val="24"/>
        </w:rPr>
        <w:t>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сопереживала</w:t>
      </w:r>
      <w:r w:rsidRPr="009A1F5A">
        <w:rPr>
          <w:rFonts w:ascii="Franklin Gothic Book" w:hAnsi="Franklin Gothic Book" w:cs="Arial"/>
          <w:sz w:val="24"/>
          <w:szCs w:val="24"/>
        </w:rPr>
        <w:t xml:space="preserve">. Мне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страшно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тревожно</w:t>
      </w:r>
      <w:r w:rsidRPr="009A1F5A">
        <w:rPr>
          <w:rFonts w:ascii="Franklin Gothic Book" w:hAnsi="Franklin Gothic Book" w:cs="Arial"/>
          <w:sz w:val="24"/>
          <w:szCs w:val="24"/>
        </w:rPr>
        <w:t>.</w:t>
      </w:r>
    </w:p>
    <w:p w14:paraId="3431A6D7"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очь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позволила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успокоиться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отстраниться</w:t>
      </w:r>
      <w:r w:rsidRPr="009A1F5A">
        <w:rPr>
          <w:rFonts w:ascii="Franklin Gothic Book" w:hAnsi="Franklin Gothic Book" w:cs="Arial"/>
          <w:b/>
          <w:sz w:val="24"/>
          <w:szCs w:val="24"/>
        </w:rPr>
        <w:t>?</w:t>
      </w:r>
    </w:p>
    <w:p w14:paraId="6FDA4C1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Н</w:t>
      </w:r>
      <w:r w:rsidRPr="009A1F5A">
        <w:rPr>
          <w:rFonts w:ascii="Franklin Gothic Book" w:hAnsi="Franklin Gothic Book" w:cs="Arial" w:hint="eastAsia"/>
          <w:sz w:val="24"/>
          <w:szCs w:val="24"/>
        </w:rPr>
        <w:t>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сегодня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слишком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нереалистично</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24A5DAD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Б</w:t>
      </w:r>
      <w:r w:rsidRPr="009A1F5A">
        <w:rPr>
          <w:rFonts w:ascii="Franklin Gothic Book" w:hAnsi="Franklin Gothic Book" w:cs="Arial" w:hint="eastAsia"/>
          <w:b/>
          <w:sz w:val="24"/>
          <w:szCs w:val="24"/>
        </w:rPr>
        <w:t>ыло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такое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можете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вспомнить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моменте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прям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поняла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десятая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вообще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выбилась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из</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общего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какого</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сценария</w:t>
      </w:r>
      <w:r w:rsidRPr="009A1F5A">
        <w:rPr>
          <w:rFonts w:ascii="Franklin Gothic Book" w:hAnsi="Franklin Gothic Book" w:cs="Arial"/>
          <w:b/>
          <w:sz w:val="24"/>
          <w:szCs w:val="24"/>
        </w:rPr>
        <w:t xml:space="preserve">. А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какие</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такие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поворотные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моменты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когда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поменялись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впечатления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чувства</w:t>
      </w:r>
      <w:r w:rsidRPr="009A1F5A">
        <w:rPr>
          <w:rFonts w:ascii="Franklin Gothic Book" w:hAnsi="Franklin Gothic Book" w:cs="Arial"/>
          <w:b/>
          <w:sz w:val="24"/>
          <w:szCs w:val="24"/>
        </w:rPr>
        <w:t xml:space="preserve">? Рита </w:t>
      </w:r>
      <w:r w:rsidRPr="009A1F5A">
        <w:rPr>
          <w:rFonts w:ascii="Franklin Gothic Book" w:hAnsi="Franklin Gothic Book" w:cs="Arial" w:hint="eastAsia"/>
          <w:b/>
          <w:sz w:val="24"/>
          <w:szCs w:val="24"/>
        </w:rPr>
        <w:t>говорила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началась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грусть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наваливаться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сегодня</w:t>
      </w:r>
      <w:r w:rsidRPr="009A1F5A">
        <w:rPr>
          <w:rFonts w:ascii="Franklin Gothic Book" w:hAnsi="Franklin Gothic Book" w:cs="Arial"/>
          <w:b/>
          <w:sz w:val="24"/>
          <w:szCs w:val="24"/>
        </w:rPr>
        <w:t>?</w:t>
      </w:r>
    </w:p>
    <w:p w14:paraId="09C9EEE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умирать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нравились</w:t>
      </w:r>
      <w:r w:rsidRPr="009A1F5A">
        <w:rPr>
          <w:rFonts w:ascii="Franklin Gothic Book" w:hAnsi="Franklin Gothic Book" w:cs="Arial"/>
          <w:sz w:val="24"/>
          <w:szCs w:val="24"/>
        </w:rPr>
        <w:t xml:space="preserve">. У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надежда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Пётр</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выживет</w:t>
      </w:r>
      <w:r w:rsidRPr="009A1F5A">
        <w:rPr>
          <w:rFonts w:ascii="Franklin Gothic Book" w:hAnsi="Franklin Gothic Book" w:cs="Arial"/>
          <w:sz w:val="24"/>
          <w:szCs w:val="24"/>
        </w:rPr>
        <w:t>.</w:t>
      </w:r>
    </w:p>
    <w:p w14:paraId="22E00577"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П</w:t>
      </w:r>
      <w:r w:rsidRPr="009A1F5A">
        <w:rPr>
          <w:rFonts w:ascii="Franklin Gothic Book" w:hAnsi="Franklin Gothic Book" w:cs="Arial" w:hint="eastAsia"/>
          <w:b/>
          <w:sz w:val="24"/>
          <w:szCs w:val="24"/>
        </w:rPr>
        <w:t>оживёт</w:t>
      </w:r>
      <w:r w:rsidRPr="009A1F5A">
        <w:rPr>
          <w:rFonts w:ascii="Franklin Gothic Book" w:hAnsi="Franklin Gothic Book" w:cs="Arial"/>
          <w:b/>
          <w:sz w:val="24"/>
          <w:szCs w:val="24"/>
        </w:rPr>
        <w:t>.</w:t>
      </w:r>
    </w:p>
    <w:p w14:paraId="073E7A6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Ч</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может</w:t>
      </w:r>
      <w:r w:rsidRPr="009A1F5A">
        <w:rPr>
          <w:rFonts w:ascii="Franklin Gothic Book" w:hAnsi="Franklin Gothic Book" w:cs="Arial"/>
          <w:sz w:val="24"/>
          <w:szCs w:val="24"/>
        </w:rPr>
        <w:t>.</w:t>
      </w:r>
    </w:p>
    <w:p w14:paraId="02E98E0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54FAF551"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bCs/>
          <w:sz w:val="24"/>
          <w:szCs w:val="24"/>
        </w:rPr>
        <w:t xml:space="preserve">Модератор: </w:t>
      </w:r>
      <w:r w:rsidRPr="009A1F5A">
        <w:rPr>
          <w:rFonts w:ascii="Franklin Gothic Book" w:hAnsi="Franklin Gothic Book" w:cs="Arial"/>
          <w:b/>
          <w:sz w:val="24"/>
          <w:szCs w:val="24"/>
        </w:rPr>
        <w:t>Е</w:t>
      </w:r>
      <w:r w:rsidRPr="009A1F5A">
        <w:rPr>
          <w:rFonts w:ascii="Franklin Gothic Book" w:hAnsi="Franklin Gothic Book" w:cs="Arial" w:hint="eastAsia"/>
          <w:b/>
          <w:sz w:val="24"/>
          <w:szCs w:val="24"/>
        </w:rPr>
        <w:t>сли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таки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кратко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изложить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основную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мысль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идею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сериала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чём</w:t>
      </w:r>
      <w:r w:rsidRPr="009A1F5A">
        <w:rPr>
          <w:rFonts w:ascii="Franklin Gothic Book" w:hAnsi="Franklin Gothic Book" w:cs="Arial"/>
          <w:b/>
          <w:sz w:val="24"/>
          <w:szCs w:val="24"/>
        </w:rPr>
        <w:t>?</w:t>
      </w:r>
    </w:p>
    <w:p w14:paraId="3AA1FC8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Р</w:t>
      </w:r>
      <w:r w:rsidRPr="009A1F5A">
        <w:rPr>
          <w:rFonts w:ascii="Franklin Gothic Book" w:hAnsi="Franklin Gothic Book" w:cs="Arial" w:hint="eastAsia"/>
          <w:sz w:val="24"/>
          <w:szCs w:val="24"/>
        </w:rPr>
        <w:t>усские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только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7362425A"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1B985914"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плакат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прочитали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конце</w:t>
      </w:r>
      <w:r w:rsidRPr="009A1F5A">
        <w:rPr>
          <w:rFonts w:ascii="Franklin Gothic Book" w:hAnsi="Franklin Gothic Book" w:cs="Arial"/>
          <w:b/>
          <w:sz w:val="24"/>
          <w:szCs w:val="24"/>
        </w:rPr>
        <w:t>?</w:t>
      </w:r>
    </w:p>
    <w:p w14:paraId="3E9E1AC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w:t>
      </w:r>
    </w:p>
    <w:p w14:paraId="5275F4D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123EF74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тец</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русский</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земле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w:t>
      </w:r>
      <w:r w:rsidRPr="009A1F5A">
        <w:rPr>
          <w:rFonts w:ascii="Franklin Gothic Book" w:hAnsi="Franklin Gothic Book" w:cs="Arial"/>
          <w:sz w:val="24"/>
          <w:szCs w:val="24"/>
        </w:rPr>
        <w:t xml:space="preserve">е </w:t>
      </w:r>
      <w:r w:rsidRPr="009A1F5A">
        <w:rPr>
          <w:rFonts w:ascii="Franklin Gothic Book" w:hAnsi="Franklin Gothic Book" w:cs="Arial" w:hint="eastAsia"/>
          <w:sz w:val="24"/>
          <w:szCs w:val="24"/>
        </w:rPr>
        <w:t>смешно</w:t>
      </w:r>
      <w:r w:rsidRPr="009A1F5A">
        <w:rPr>
          <w:rFonts w:ascii="Franklin Gothic Book" w:hAnsi="Franklin Gothic Book" w:cs="Arial"/>
          <w:sz w:val="24"/>
          <w:szCs w:val="24"/>
        </w:rPr>
        <w:t>е.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вот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переживали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в</w:t>
      </w:r>
      <w:r w:rsidRPr="009A1F5A">
        <w:rPr>
          <w:rFonts w:ascii="Franklin Gothic Book" w:hAnsi="Franklin Gothic Book" w:cs="Arial" w:hint="eastAsia"/>
          <w:sz w:val="24"/>
          <w:szCs w:val="24"/>
        </w:rPr>
        <w:t>друг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поняли</w:t>
      </w:r>
      <w:r w:rsidRPr="009A1F5A">
        <w:rPr>
          <w:rFonts w:ascii="Franklin Gothic Book" w:hAnsi="Franklin Gothic Book" w:cs="Arial"/>
          <w:sz w:val="24"/>
          <w:szCs w:val="24"/>
        </w:rPr>
        <w:t>.</w:t>
      </w:r>
    </w:p>
    <w:p w14:paraId="14A165D1"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0ECBC28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смешно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стоит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рассказывает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жить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князь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произносит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слова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никому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нужен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кроме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историческом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контексте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1920 </w:t>
      </w:r>
      <w:r w:rsidRPr="009A1F5A">
        <w:rPr>
          <w:rFonts w:ascii="Franklin Gothic Book" w:hAnsi="Franklin Gothic Book" w:cs="Arial" w:hint="eastAsia"/>
          <w:sz w:val="24"/>
          <w:szCs w:val="24"/>
        </w:rPr>
        <w:t>год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пережила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революцию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22-м </w:t>
      </w:r>
      <w:r w:rsidRPr="009A1F5A">
        <w:rPr>
          <w:rFonts w:ascii="Franklin Gothic Book" w:hAnsi="Franklin Gothic Book" w:cs="Arial" w:hint="eastAsia"/>
          <w:sz w:val="24"/>
          <w:szCs w:val="24"/>
        </w:rPr>
        <w:t>году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строиться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Советский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Союз</w:t>
      </w:r>
      <w:r w:rsidRPr="009A1F5A">
        <w:rPr>
          <w:rFonts w:ascii="Franklin Gothic Book" w:hAnsi="Franklin Gothic Book" w:cs="Arial"/>
          <w:sz w:val="24"/>
          <w:szCs w:val="24"/>
        </w:rPr>
        <w:t xml:space="preserve"> звучит. П</w:t>
      </w:r>
      <w:r w:rsidRPr="009A1F5A">
        <w:rPr>
          <w:rFonts w:ascii="Franklin Gothic Book" w:hAnsi="Franklin Gothic Book" w:cs="Arial" w:hint="eastAsia"/>
          <w:sz w:val="24"/>
          <w:szCs w:val="24"/>
        </w:rPr>
        <w:t>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раскулачи</w:t>
      </w:r>
      <w:r w:rsidRPr="009A1F5A">
        <w:rPr>
          <w:rFonts w:ascii="Franklin Gothic Book" w:hAnsi="Franklin Gothic Book" w:cs="Arial"/>
          <w:sz w:val="24"/>
          <w:szCs w:val="24"/>
        </w:rPr>
        <w:t xml:space="preserve">вать </w:t>
      </w:r>
      <w:r w:rsidRPr="009A1F5A">
        <w:rPr>
          <w:rFonts w:ascii="Franklin Gothic Book" w:hAnsi="Franklin Gothic Book" w:cs="Arial" w:hint="eastAsia"/>
          <w:sz w:val="24"/>
          <w:szCs w:val="24"/>
        </w:rPr>
        <w:t>крестьян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депрессии</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репрессии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нуждается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39F30A24"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 (</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3BD8D108" w14:textId="77777777" w:rsidR="009A1F5A" w:rsidRPr="009A1F5A" w:rsidRDefault="009A1F5A" w:rsidP="009A1F5A">
      <w:pPr>
        <w:spacing w:before="120" w:after="0"/>
        <w:jc w:val="both"/>
        <w:rPr>
          <w:rFonts w:ascii="Franklin Gothic Book" w:hAnsi="Franklin Gothic Book" w:cs="Arial"/>
          <w:b/>
          <w:bCs/>
          <w:sz w:val="24"/>
          <w:szCs w:val="24"/>
        </w:rPr>
      </w:pPr>
      <w:r w:rsidRPr="009A1F5A">
        <w:rPr>
          <w:rFonts w:ascii="Franklin Gothic Book" w:hAnsi="Franklin Gothic Book" w:cs="Arial"/>
          <w:b/>
          <w:sz w:val="24"/>
          <w:szCs w:val="24"/>
        </w:rPr>
        <w:t xml:space="preserve">Модератор: Я тоже подхватила просто слова Тани, что было так наглядно продемонстрировано словами, как </w:t>
      </w:r>
      <w:r w:rsidRPr="009A1F5A">
        <w:rPr>
          <w:rFonts w:ascii="Franklin Gothic Book" w:hAnsi="Franklin Gothic Book" w:cs="Arial" w:hint="eastAsia"/>
          <w:b/>
          <w:sz w:val="24"/>
          <w:szCs w:val="24"/>
        </w:rPr>
        <w:t>минимум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двух</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героев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говорят одновременно</w:t>
      </w:r>
      <w:r w:rsidRPr="009A1F5A">
        <w:rPr>
          <w:rFonts w:ascii="Franklin Gothic Book" w:hAnsi="Franklin Gothic Book" w:cs="Arial"/>
          <w:b/>
          <w:bCs/>
          <w:sz w:val="24"/>
          <w:szCs w:val="24"/>
        </w:rPr>
        <w:t>). (</w:t>
      </w:r>
      <w:r w:rsidRPr="009A1F5A">
        <w:rPr>
          <w:rFonts w:ascii="Franklin Gothic Book" w:hAnsi="Franklin Gothic Book" w:cs="Arial"/>
          <w:b/>
          <w:bCs/>
          <w:i/>
          <w:iCs/>
          <w:sz w:val="24"/>
          <w:szCs w:val="24"/>
        </w:rPr>
        <w:t>общий смех</w:t>
      </w:r>
      <w:r w:rsidRPr="009A1F5A">
        <w:rPr>
          <w:rFonts w:ascii="Franklin Gothic Book" w:hAnsi="Franklin Gothic Book" w:cs="Arial"/>
          <w:b/>
          <w:bCs/>
          <w:sz w:val="24"/>
          <w:szCs w:val="24"/>
        </w:rPr>
        <w:t>).</w:t>
      </w:r>
    </w:p>
    <w:p w14:paraId="07D8047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И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фраза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сопряжена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сразу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сопоставляю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события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происходят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последняя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фраза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мстить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мёртвых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бороться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живых</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легализует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идею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проведения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специальной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военной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операции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Украине</w:t>
      </w:r>
      <w:r w:rsidRPr="009A1F5A">
        <w:rPr>
          <w:rFonts w:ascii="Franklin Gothic Book" w:hAnsi="Franklin Gothic Book" w:cs="Arial"/>
          <w:sz w:val="24"/>
          <w:szCs w:val="24"/>
        </w:rPr>
        <w:t>. 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w:t>
      </w:r>
    </w:p>
    <w:p w14:paraId="052FF39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думала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кстати</w:t>
      </w:r>
      <w:r w:rsidRPr="009A1F5A">
        <w:rPr>
          <w:rFonts w:ascii="Franklin Gothic Book" w:hAnsi="Franklin Gothic Book" w:cs="Arial"/>
          <w:sz w:val="24"/>
          <w:szCs w:val="24"/>
        </w:rPr>
        <w:t>.</w:t>
      </w:r>
    </w:p>
    <w:p w14:paraId="1B9FCD35"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привязано</w:t>
      </w:r>
      <w:r w:rsidRPr="009A1F5A">
        <w:rPr>
          <w:rFonts w:ascii="Franklin Gothic Book" w:hAnsi="Franklin Gothic Book" w:cs="Arial"/>
          <w:b/>
          <w:sz w:val="24"/>
          <w:szCs w:val="24"/>
        </w:rPr>
        <w:t>?</w:t>
      </w:r>
    </w:p>
    <w:p w14:paraId="5C90215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А?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связано</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логично</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первых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товарищи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убегать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России</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воюем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воюем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жизнь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мстим</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пытаются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объяснить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исподволь,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(говорит невнятно).</w:t>
      </w:r>
    </w:p>
    <w:p w14:paraId="205B5A6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оэтому</w:t>
      </w:r>
      <w:r w:rsidRPr="009A1F5A">
        <w:rPr>
          <w:rFonts w:ascii="Franklin Gothic Book" w:hAnsi="Franklin Gothic Book" w:cs="Arial"/>
          <w:sz w:val="24"/>
          <w:szCs w:val="24"/>
        </w:rPr>
        <w:t xml:space="preserve"> что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отрицательные</w:t>
      </w:r>
      <w:r w:rsidRPr="009A1F5A">
        <w:rPr>
          <w:rFonts w:ascii="Franklin Gothic Book" w:hAnsi="Franklin Gothic Book" w:cs="Arial"/>
          <w:sz w:val="24"/>
          <w:szCs w:val="24"/>
        </w:rPr>
        <w:t>. (общий шум, говорят одновременно). Все, прям все.</w:t>
      </w:r>
    </w:p>
    <w:p w14:paraId="6BA7CE7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И англичане (говорит невнятно). Одна медсестра только. 10 </w:t>
      </w:r>
      <w:r w:rsidRPr="009A1F5A">
        <w:rPr>
          <w:rFonts w:ascii="Franklin Gothic Book" w:hAnsi="Franklin Gothic Book" w:cs="Arial" w:hint="eastAsia"/>
          <w:sz w:val="24"/>
          <w:szCs w:val="24"/>
        </w:rPr>
        <w:t>серий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вложиться. (общий шум, говорят одновременно).</w:t>
      </w:r>
    </w:p>
    <w:p w14:paraId="1FA7F1FD"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 </w:t>
      </w:r>
      <w:r w:rsidRPr="009A1F5A">
        <w:rPr>
          <w:rFonts w:ascii="Franklin Gothic Book" w:hAnsi="Franklin Gothic Book" w:cs="Arial" w:hint="eastAsia"/>
          <w:b/>
          <w:sz w:val="24"/>
          <w:szCs w:val="24"/>
        </w:rPr>
        <w:t>вообще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когда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фразу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сегодня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произносили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фразы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голове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 Т</w:t>
      </w:r>
      <w:r w:rsidRPr="009A1F5A">
        <w:rPr>
          <w:rFonts w:ascii="Franklin Gothic Book" w:hAnsi="Franklin Gothic Book" w:cs="Arial" w:hint="eastAsia"/>
          <w:b/>
          <w:sz w:val="24"/>
          <w:szCs w:val="24"/>
        </w:rPr>
        <w:t>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таких</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мыслей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чём</w:t>
      </w:r>
      <w:r w:rsidRPr="009A1F5A">
        <w:rPr>
          <w:rFonts w:ascii="Franklin Gothic Book" w:hAnsi="Franklin Gothic Book" w:cs="Arial"/>
          <w:b/>
          <w:sz w:val="24"/>
          <w:szCs w:val="24"/>
        </w:rPr>
        <w:t>? Т</w:t>
      </w:r>
      <w:r w:rsidRPr="009A1F5A">
        <w:rPr>
          <w:rFonts w:ascii="Franklin Gothic Book" w:hAnsi="Franklin Gothic Book" w:cs="Arial" w:hint="eastAsia"/>
          <w:b/>
          <w:sz w:val="24"/>
          <w:szCs w:val="24"/>
        </w:rPr>
        <w:t>аня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вчера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говорила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мысли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эмигрантам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очень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плохо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за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рубежом</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общий шум, говорят одновременно</w:t>
      </w:r>
      <w:r w:rsidRPr="009A1F5A">
        <w:rPr>
          <w:rFonts w:ascii="Franklin Gothic Book" w:hAnsi="Franklin Gothic Book" w:cs="Arial"/>
          <w:b/>
          <w:bCs/>
          <w:sz w:val="24"/>
          <w:szCs w:val="24"/>
        </w:rPr>
        <w:t>).</w:t>
      </w:r>
    </w:p>
    <w:p w14:paraId="08FB3315"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понятно</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уезжать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границу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жизнь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27E35AA3"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сначала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организовать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w:t>
      </w:r>
      <w:r w:rsidRPr="009A1F5A">
        <w:rPr>
          <w:rFonts w:ascii="Franklin Gothic Book" w:hAnsi="Franklin Gothic Book" w:cs="Arial"/>
          <w:sz w:val="24"/>
          <w:szCs w:val="24"/>
        </w:rPr>
        <w:t xml:space="preserve">Г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p>
    <w:p w14:paraId="5818E6E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ещё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поводу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сегодняшней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ситуации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подумала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связано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сегодняшней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ситуацией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сериалом</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некоторых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источников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проигрывает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специальной </w:t>
      </w:r>
      <w:r w:rsidRPr="009A1F5A">
        <w:rPr>
          <w:rFonts w:ascii="Franklin Gothic Book" w:hAnsi="Franklin Gothic Book" w:cs="Arial" w:hint="eastAsia"/>
          <w:sz w:val="24"/>
          <w:szCs w:val="24"/>
        </w:rPr>
        <w:t>военной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операции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этой</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описывается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вот,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проигрываем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надежда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итоге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наш</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народ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победит</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переживайте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сейчас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слухи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доносятся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проигрываем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впереди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победят</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подумала</w:t>
      </w:r>
      <w:r w:rsidRPr="009A1F5A">
        <w:rPr>
          <w:rFonts w:ascii="Franklin Gothic Book" w:hAnsi="Franklin Gothic Book" w:cs="Arial"/>
          <w:sz w:val="24"/>
          <w:szCs w:val="24"/>
        </w:rPr>
        <w:t>.</w:t>
      </w:r>
    </w:p>
    <w:p w14:paraId="4E5FBF0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прям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видно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сюжете</w:t>
      </w:r>
      <w:r w:rsidRPr="009A1F5A">
        <w:rPr>
          <w:rFonts w:ascii="Franklin Gothic Book" w:hAnsi="Franklin Gothic Book" w:cs="Arial"/>
          <w:b/>
          <w:sz w:val="24"/>
          <w:szCs w:val="24"/>
        </w:rPr>
        <w:t>?</w:t>
      </w:r>
    </w:p>
    <w:p w14:paraId="4A31555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Но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проиграли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получается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покинули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уехали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оккупированный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город</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проиграли</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характер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земле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сумели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оттуда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выехать</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проиграли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надежда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светлое </w:t>
      </w:r>
      <w:r w:rsidRPr="009A1F5A">
        <w:rPr>
          <w:rFonts w:ascii="Franklin Gothic Book" w:hAnsi="Franklin Gothic Book" w:cs="Arial" w:hint="eastAsia"/>
          <w:sz w:val="24"/>
          <w:szCs w:val="24"/>
        </w:rPr>
        <w:t>будущее</w:t>
      </w:r>
      <w:r w:rsidRPr="009A1F5A">
        <w:rPr>
          <w:rFonts w:ascii="Franklin Gothic Book" w:hAnsi="Franklin Gothic Book" w:cs="Arial"/>
          <w:sz w:val="24"/>
          <w:szCs w:val="24"/>
        </w:rPr>
        <w:t>.</w:t>
      </w:r>
    </w:p>
    <w:p w14:paraId="61A337CD"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 </w:t>
      </w:r>
      <w:r w:rsidRPr="009A1F5A">
        <w:rPr>
          <w:rFonts w:ascii="Franklin Gothic Book" w:hAnsi="Franklin Gothic Book" w:cs="Arial" w:hint="eastAsia"/>
          <w:b/>
          <w:sz w:val="24"/>
          <w:szCs w:val="24"/>
        </w:rPr>
        <w:t>вообще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интересно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за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сюжетом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следить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целом</w:t>
      </w:r>
      <w:r w:rsidRPr="009A1F5A">
        <w:rPr>
          <w:rFonts w:ascii="Franklin Gothic Book" w:hAnsi="Franklin Gothic Book" w:cs="Arial"/>
          <w:b/>
          <w:sz w:val="24"/>
          <w:szCs w:val="24"/>
        </w:rPr>
        <w:t>?</w:t>
      </w:r>
    </w:p>
    <w:p w14:paraId="4DA0ADD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w:t>
      </w:r>
    </w:p>
    <w:p w14:paraId="28398F9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4347153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1906762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27EFFB2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ому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неинтересно</w:t>
      </w:r>
      <w:r w:rsidRPr="009A1F5A">
        <w:rPr>
          <w:rFonts w:ascii="Franklin Gothic Book" w:hAnsi="Franklin Gothic Book" w:cs="Arial"/>
          <w:b/>
          <w:sz w:val="24"/>
          <w:szCs w:val="24"/>
        </w:rPr>
        <w:t xml:space="preserve">? Лизе </w:t>
      </w:r>
      <w:r w:rsidRPr="009A1F5A">
        <w:rPr>
          <w:rFonts w:ascii="Franklin Gothic Book" w:hAnsi="Franklin Gothic Book" w:cs="Arial" w:hint="eastAsia"/>
          <w:b/>
          <w:sz w:val="24"/>
          <w:szCs w:val="24"/>
        </w:rPr>
        <w:t>неинтересно</w:t>
      </w:r>
      <w:r w:rsidRPr="009A1F5A">
        <w:rPr>
          <w:rFonts w:ascii="Franklin Gothic Book" w:hAnsi="Franklin Gothic Book" w:cs="Arial"/>
          <w:b/>
          <w:sz w:val="24"/>
          <w:szCs w:val="24"/>
        </w:rPr>
        <w:t>. Е</w:t>
      </w:r>
      <w:r w:rsidRPr="009A1F5A">
        <w:rPr>
          <w:rFonts w:ascii="Franklin Gothic Book" w:hAnsi="Franklin Gothic Book" w:cs="Arial" w:hint="eastAsia"/>
          <w:b/>
          <w:sz w:val="24"/>
          <w:szCs w:val="24"/>
        </w:rPr>
        <w:t>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кто</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кому</w:t>
      </w:r>
      <w:r w:rsidRPr="009A1F5A">
        <w:rPr>
          <w:rFonts w:ascii="Franklin Gothic Book" w:hAnsi="Franklin Gothic Book" w:cs="Arial"/>
          <w:b/>
          <w:sz w:val="24"/>
          <w:szCs w:val="24"/>
        </w:rPr>
        <w:t xml:space="preserve"> не</w:t>
      </w:r>
      <w:r w:rsidRPr="009A1F5A">
        <w:rPr>
          <w:rFonts w:ascii="Franklin Gothic Book" w:hAnsi="Franklin Gothic Book" w:cs="Arial" w:hint="eastAsia"/>
          <w:b/>
          <w:sz w:val="24"/>
          <w:szCs w:val="24"/>
        </w:rPr>
        <w:t>интересно</w:t>
      </w:r>
      <w:r w:rsidRPr="009A1F5A">
        <w:rPr>
          <w:rFonts w:ascii="Franklin Gothic Book" w:hAnsi="Franklin Gothic Book" w:cs="Arial"/>
          <w:b/>
          <w:sz w:val="24"/>
          <w:szCs w:val="24"/>
        </w:rPr>
        <w:t>?</w:t>
      </w:r>
    </w:p>
    <w:p w14:paraId="3C82F577"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неинтересно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070F9819"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bCs/>
          <w:sz w:val="24"/>
          <w:szCs w:val="24"/>
        </w:rPr>
        <w:t xml:space="preserve">Модератор: </w:t>
      </w:r>
      <w:r w:rsidRPr="009A1F5A">
        <w:rPr>
          <w:rFonts w:ascii="Franklin Gothic Book" w:hAnsi="Franklin Gothic Book" w:cs="Arial"/>
          <w:b/>
          <w:sz w:val="24"/>
          <w:szCs w:val="24"/>
        </w:rPr>
        <w:t>С</w:t>
      </w:r>
      <w:r w:rsidRPr="009A1F5A">
        <w:rPr>
          <w:rFonts w:ascii="Franklin Gothic Book" w:hAnsi="Franklin Gothic Book" w:cs="Arial" w:hint="eastAsia"/>
          <w:b/>
          <w:sz w:val="24"/>
          <w:szCs w:val="24"/>
        </w:rPr>
        <w:t>егодня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 xml:space="preserve"> и</w:t>
      </w:r>
      <w:r w:rsidRPr="009A1F5A">
        <w:rPr>
          <w:rFonts w:ascii="Franklin Gothic Book" w:hAnsi="Franklin Gothic Book" w:cs="Arial" w:hint="eastAsia"/>
          <w:b/>
          <w:sz w:val="24"/>
          <w:szCs w:val="24"/>
        </w:rPr>
        <w:t>нтересно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вчера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нет</w:t>
      </w:r>
      <w:r w:rsidRPr="009A1F5A">
        <w:rPr>
          <w:rFonts w:ascii="Franklin Gothic Book" w:hAnsi="Franklin Gothic Book" w:cs="Arial"/>
          <w:b/>
          <w:sz w:val="24"/>
          <w:szCs w:val="24"/>
        </w:rPr>
        <w:t>?</w:t>
      </w:r>
    </w:p>
    <w:p w14:paraId="7C4A9D98"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вообще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закончится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куда</w:t>
      </w:r>
      <w:r w:rsidRPr="009A1F5A">
        <w:rPr>
          <w:rFonts w:ascii="Franklin Gothic Book" w:hAnsi="Franklin Gothic Book" w:cs="Arial"/>
          <w:sz w:val="24"/>
          <w:szCs w:val="24"/>
        </w:rPr>
        <w:t>.</w:t>
      </w:r>
    </w:p>
    <w:p w14:paraId="558CB7FE" w14:textId="77777777" w:rsidR="009A1F5A" w:rsidRPr="009A1F5A" w:rsidRDefault="009A1F5A" w:rsidP="009A1F5A">
      <w:pPr>
        <w:spacing w:before="120" w:after="0"/>
        <w:jc w:val="both"/>
        <w:rPr>
          <w:rFonts w:ascii="Franklin Gothic Book" w:hAnsi="Franklin Gothic Book" w:cs="Arial"/>
          <w:b/>
          <w:bCs/>
          <w:sz w:val="24"/>
          <w:szCs w:val="24"/>
        </w:rPr>
      </w:pPr>
      <w:r w:rsidRPr="009A1F5A">
        <w:rPr>
          <w:rFonts w:ascii="Franklin Gothic Book" w:hAnsi="Franklin Gothic Book" w:cs="Arial"/>
          <w:b/>
          <w:sz w:val="24"/>
          <w:szCs w:val="24"/>
        </w:rPr>
        <w:t>Модератор: З</w:t>
      </w:r>
      <w:r w:rsidRPr="009A1F5A">
        <w:rPr>
          <w:rFonts w:ascii="Franklin Gothic Book" w:hAnsi="Franklin Gothic Book" w:cs="Arial" w:hint="eastAsia"/>
          <w:b/>
          <w:sz w:val="24"/>
          <w:szCs w:val="24"/>
        </w:rPr>
        <w:t>ачем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обязали</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говорят одновременно</w:t>
      </w:r>
      <w:r w:rsidRPr="009A1F5A">
        <w:rPr>
          <w:rFonts w:ascii="Franklin Gothic Book" w:hAnsi="Franklin Gothic Book" w:cs="Arial"/>
          <w:b/>
          <w:bCs/>
          <w:sz w:val="24"/>
          <w:szCs w:val="24"/>
        </w:rPr>
        <w:t>).</w:t>
      </w:r>
    </w:p>
    <w:p w14:paraId="127B7B2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Было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плане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лично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вау,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поворотные </w:t>
      </w:r>
      <w:r w:rsidRPr="009A1F5A">
        <w:rPr>
          <w:rFonts w:ascii="Franklin Gothic Book" w:hAnsi="Franklin Gothic Book" w:cs="Arial" w:hint="eastAsia"/>
          <w:sz w:val="24"/>
          <w:szCs w:val="24"/>
        </w:rPr>
        <w:t>штучки</w:t>
      </w:r>
      <w:r w:rsidRPr="009A1F5A">
        <w:rPr>
          <w:rFonts w:ascii="Franklin Gothic Book" w:hAnsi="Franklin Gothic Book" w:cs="Arial"/>
          <w:sz w:val="24"/>
          <w:szCs w:val="24"/>
        </w:rPr>
        <w:t xml:space="preserve">, там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прямо</w:t>
      </w:r>
      <w:r w:rsidRPr="009A1F5A">
        <w:rPr>
          <w:rFonts w:ascii="Franklin Gothic Book" w:hAnsi="Franklin Gothic Book" w:cs="Arial"/>
          <w:sz w:val="24"/>
          <w:szCs w:val="24"/>
        </w:rPr>
        <w:t xml:space="preserve"> под </w:t>
      </w:r>
      <w:r w:rsidRPr="009A1F5A">
        <w:rPr>
          <w:rFonts w:ascii="Franklin Gothic Book" w:hAnsi="Franklin Gothic Book" w:cs="Arial" w:hint="eastAsia"/>
          <w:sz w:val="24"/>
          <w:szCs w:val="24"/>
        </w:rPr>
        <w:t>конец</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сейчас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удивите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сейчас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неожиданно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произойдёт</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переспит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замочит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угла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выскочит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пистолетом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акой</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кринж</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сцене</w:t>
      </w:r>
      <w:r w:rsidRPr="009A1F5A">
        <w:rPr>
          <w:rFonts w:ascii="Franklin Gothic Book" w:hAnsi="Franklin Gothic Book" w:cs="Arial"/>
          <w:sz w:val="24"/>
          <w:szCs w:val="24"/>
        </w:rPr>
        <w:t xml:space="preserve">? Вот так бы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сказала</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w:t>
      </w:r>
    </w:p>
    <w:p w14:paraId="262FF530"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И</w:t>
      </w:r>
      <w:r w:rsidRPr="009A1F5A">
        <w:rPr>
          <w:rFonts w:ascii="Franklin Gothic Book" w:hAnsi="Franklin Gothic Book" w:cs="Arial" w:hint="eastAsia"/>
          <w:b/>
          <w:sz w:val="24"/>
          <w:szCs w:val="24"/>
        </w:rPr>
        <w:t>значально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когда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первую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смотрели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вторую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смотрели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когда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появилась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всех</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появилась</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hint="eastAsia"/>
          <w:b/>
          <w:sz w:val="24"/>
          <w:szCs w:val="24"/>
        </w:rPr>
        <w:t>кринж</w:t>
      </w:r>
      <w:proofErr w:type="spellEnd"/>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подсознании</w:t>
      </w:r>
      <w:r w:rsidRPr="009A1F5A">
        <w:rPr>
          <w:rFonts w:ascii="Franklin Gothic Book" w:hAnsi="Franklin Gothic Book" w:cs="Arial"/>
          <w:b/>
          <w:sz w:val="24"/>
          <w:szCs w:val="24"/>
        </w:rPr>
        <w:t>? К</w:t>
      </w:r>
      <w:r w:rsidRPr="009A1F5A">
        <w:rPr>
          <w:rFonts w:ascii="Franklin Gothic Book" w:hAnsi="Franklin Gothic Book" w:cs="Arial" w:hint="eastAsia"/>
          <w:b/>
          <w:sz w:val="24"/>
          <w:szCs w:val="24"/>
        </w:rPr>
        <w:t>огда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появилась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тема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hint="eastAsia"/>
          <w:b/>
          <w:sz w:val="24"/>
          <w:szCs w:val="24"/>
        </w:rPr>
        <w:t>кринж</w:t>
      </w:r>
      <w:proofErr w:type="spellEnd"/>
      <w:r w:rsidRPr="009A1F5A">
        <w:rPr>
          <w:rFonts w:ascii="Franklin Gothic Book" w:hAnsi="Franklin Gothic Book" w:cs="Arial"/>
          <w:b/>
          <w:sz w:val="24"/>
          <w:szCs w:val="24"/>
        </w:rPr>
        <w:t>? У Ели</w:t>
      </w:r>
      <w:r w:rsidRPr="009A1F5A">
        <w:rPr>
          <w:rFonts w:ascii="Franklin Gothic Book" w:hAnsi="Franklin Gothic Book" w:cs="Arial" w:hint="eastAsia"/>
          <w:b/>
          <w:sz w:val="24"/>
          <w:szCs w:val="24"/>
        </w:rPr>
        <w:t>завета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сразу</w:t>
      </w:r>
      <w:r w:rsidRPr="009A1F5A">
        <w:rPr>
          <w:rFonts w:ascii="Franklin Gothic Book" w:hAnsi="Franklin Gothic Book" w:cs="Arial"/>
          <w:b/>
          <w:sz w:val="24"/>
          <w:szCs w:val="24"/>
        </w:rPr>
        <w:t>. Д</w:t>
      </w:r>
      <w:r w:rsidRPr="009A1F5A">
        <w:rPr>
          <w:rFonts w:ascii="Franklin Gothic Book" w:hAnsi="Franklin Gothic Book" w:cs="Arial" w:hint="eastAsia"/>
          <w:b/>
          <w:sz w:val="24"/>
          <w:szCs w:val="24"/>
        </w:rPr>
        <w:t>аша</w:t>
      </w:r>
      <w:r w:rsidRPr="009A1F5A">
        <w:rPr>
          <w:rFonts w:ascii="Franklin Gothic Book" w:hAnsi="Franklin Gothic Book" w:cs="Arial"/>
          <w:b/>
          <w:sz w:val="24"/>
          <w:szCs w:val="24"/>
        </w:rPr>
        <w:t xml:space="preserve">, а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w:t>
      </w:r>
    </w:p>
    <w:p w14:paraId="18DDF58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Дарья: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первая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выключила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К</w:t>
      </w:r>
      <w:r w:rsidRPr="009A1F5A">
        <w:rPr>
          <w:rFonts w:ascii="Franklin Gothic Book" w:hAnsi="Franklin Gothic Book" w:cs="Arial" w:hint="eastAsia"/>
          <w:sz w:val="24"/>
          <w:szCs w:val="24"/>
        </w:rPr>
        <w:t>ринж</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появился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мочить</w:t>
      </w:r>
      <w:r w:rsidRPr="009A1F5A">
        <w:rPr>
          <w:rFonts w:ascii="Franklin Gothic Book" w:hAnsi="Franklin Gothic Book" w:cs="Arial"/>
          <w:sz w:val="24"/>
          <w:szCs w:val="24"/>
        </w:rPr>
        <w:t xml:space="preserve"> безостановочно. И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особо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начинают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хв</w:t>
      </w:r>
      <w:r w:rsidRPr="009A1F5A">
        <w:rPr>
          <w:rFonts w:ascii="Franklin Gothic Book" w:hAnsi="Franklin Gothic Book" w:cs="Arial"/>
          <w:sz w:val="24"/>
          <w:szCs w:val="24"/>
        </w:rPr>
        <w:t xml:space="preserve">атило </w:t>
      </w:r>
      <w:r w:rsidRPr="009A1F5A">
        <w:rPr>
          <w:rFonts w:ascii="Franklin Gothic Book" w:hAnsi="Franklin Gothic Book" w:cs="Arial" w:hint="eastAsia"/>
          <w:sz w:val="24"/>
          <w:szCs w:val="24"/>
        </w:rPr>
        <w:t>мотивации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убивать</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проститутка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итоге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Серафиму</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ачем</w:t>
      </w:r>
      <w:r w:rsidRPr="009A1F5A">
        <w:rPr>
          <w:rFonts w:ascii="Franklin Gothic Book" w:hAnsi="Franklin Gothic Book" w:cs="Arial"/>
          <w:sz w:val="24"/>
          <w:szCs w:val="24"/>
        </w:rPr>
        <w:t>?</w:t>
      </w:r>
    </w:p>
    <w:p w14:paraId="161FF8C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Э</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конце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уже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последней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серии</w:t>
      </w:r>
      <w:r w:rsidRPr="009A1F5A">
        <w:rPr>
          <w:rFonts w:ascii="Franklin Gothic Book" w:hAnsi="Franklin Gothic Book" w:cs="Arial"/>
          <w:b/>
          <w:sz w:val="24"/>
          <w:szCs w:val="24"/>
        </w:rPr>
        <w:t>.</w:t>
      </w:r>
    </w:p>
    <w:p w14:paraId="6397DCD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З</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деньги</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ограбить. У</w:t>
      </w:r>
      <w:r w:rsidRPr="009A1F5A">
        <w:rPr>
          <w:rFonts w:ascii="Franklin Gothic Book" w:hAnsi="Franklin Gothic Book" w:cs="Arial" w:hint="eastAsia"/>
          <w:sz w:val="24"/>
          <w:szCs w:val="24"/>
        </w:rPr>
        <w:t>дарил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голове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ограбь</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ачем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убиваешь</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объясняется</w:t>
      </w:r>
      <w:r w:rsidRPr="009A1F5A">
        <w:rPr>
          <w:rFonts w:ascii="Franklin Gothic Book" w:hAnsi="Franklin Gothic Book" w:cs="Arial"/>
          <w:sz w:val="24"/>
          <w:szCs w:val="24"/>
        </w:rPr>
        <w:t xml:space="preserve"> чрезмерная </w:t>
      </w:r>
      <w:r w:rsidRPr="009A1F5A">
        <w:rPr>
          <w:rFonts w:ascii="Franklin Gothic Book" w:hAnsi="Franklin Gothic Book" w:cs="Arial" w:hint="eastAsia"/>
          <w:sz w:val="24"/>
          <w:szCs w:val="24"/>
        </w:rPr>
        <w:t>жестокость</w:t>
      </w:r>
      <w:r w:rsidRPr="009A1F5A">
        <w:rPr>
          <w:rFonts w:ascii="Franklin Gothic Book" w:hAnsi="Franklin Gothic Book" w:cs="Arial"/>
          <w:sz w:val="24"/>
          <w:szCs w:val="24"/>
        </w:rPr>
        <w:t>. 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чего</w:t>
      </w:r>
      <w:r w:rsidRPr="009A1F5A">
        <w:rPr>
          <w:rFonts w:ascii="Franklin Gothic Book" w:hAnsi="Franklin Gothic Book" w:cs="Arial"/>
          <w:sz w:val="24"/>
          <w:szCs w:val="24"/>
        </w:rPr>
        <w:t>? Е</w:t>
      </w:r>
      <w:r w:rsidRPr="009A1F5A">
        <w:rPr>
          <w:rFonts w:ascii="Franklin Gothic Book" w:hAnsi="Franklin Gothic Book" w:cs="Arial" w:hint="eastAsia"/>
          <w:sz w:val="24"/>
          <w:szCs w:val="24"/>
        </w:rPr>
        <w:t>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брат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отказал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5400B358"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Нет, она хотела уехать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39ED257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59C4032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убийства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произошли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понятно</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словила</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к</w:t>
      </w:r>
      <w:r w:rsidRPr="009A1F5A">
        <w:rPr>
          <w:rFonts w:ascii="Franklin Gothic Book" w:hAnsi="Franklin Gothic Book" w:cs="Arial" w:hint="eastAsia"/>
          <w:sz w:val="24"/>
          <w:szCs w:val="24"/>
        </w:rPr>
        <w:t>ринж</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какую</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сверхмысль</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объяснили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последней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должны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закрепить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красиво</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получилось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момент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важный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заметила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сестра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турецкая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турчанка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вкололи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препарат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вкололи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препарат</w:t>
      </w:r>
      <w:r w:rsidRPr="009A1F5A">
        <w:rPr>
          <w:rFonts w:ascii="Franklin Gothic Book" w:hAnsi="Franklin Gothic Book" w:cs="Arial"/>
          <w:sz w:val="24"/>
          <w:szCs w:val="24"/>
        </w:rPr>
        <w:t xml:space="preserve"> внутримышечно,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препарат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вка</w:t>
      </w:r>
      <w:r w:rsidRPr="009A1F5A">
        <w:rPr>
          <w:rFonts w:ascii="Franklin Gothic Book" w:hAnsi="Franklin Gothic Book" w:cs="Arial"/>
          <w:sz w:val="24"/>
          <w:szCs w:val="24"/>
        </w:rPr>
        <w:t xml:space="preserve">лывают,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вырывается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30 </w:t>
      </w:r>
      <w:r w:rsidRPr="009A1F5A">
        <w:rPr>
          <w:rFonts w:ascii="Franklin Gothic Book" w:hAnsi="Franklin Gothic Book" w:cs="Arial" w:hint="eastAsia"/>
          <w:sz w:val="24"/>
          <w:szCs w:val="24"/>
        </w:rPr>
        <w:t>секунд</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ненавижу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например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связаны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медициной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заметят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внедряете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медицинскую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тематику</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например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доктор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лечит</w:t>
      </w:r>
      <w:r w:rsidRPr="009A1F5A">
        <w:rPr>
          <w:rFonts w:ascii="Franklin Gothic Book" w:hAnsi="Franklin Gothic Book" w:cs="Arial"/>
          <w:sz w:val="24"/>
          <w:szCs w:val="24"/>
        </w:rPr>
        <w:t xml:space="preserve"> тиф,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делает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тут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прикол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вкололи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препарат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выру</w:t>
      </w:r>
      <w:r w:rsidRPr="009A1F5A">
        <w:rPr>
          <w:rFonts w:ascii="Franklin Gothic Book" w:hAnsi="Franklin Gothic Book" w:cs="Arial"/>
          <w:sz w:val="24"/>
          <w:szCs w:val="24"/>
        </w:rPr>
        <w:t>бается. Сначала внутримышечно. П</w:t>
      </w:r>
      <w:r w:rsidRPr="009A1F5A">
        <w:rPr>
          <w:rFonts w:ascii="Franklin Gothic Book" w:hAnsi="Franklin Gothic Book" w:cs="Arial" w:hint="eastAsia"/>
          <w:sz w:val="24"/>
          <w:szCs w:val="24"/>
        </w:rPr>
        <w:t>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выясняется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морфий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гоняют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вене</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смешно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w:t>
      </w:r>
    </w:p>
    <w:p w14:paraId="4FBABC3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Е</w:t>
      </w:r>
      <w:r w:rsidRPr="009A1F5A">
        <w:rPr>
          <w:rFonts w:ascii="Franklin Gothic Book" w:hAnsi="Franklin Gothic Book" w:cs="Arial" w:hint="eastAsia"/>
          <w:sz w:val="24"/>
          <w:szCs w:val="24"/>
        </w:rPr>
        <w:t>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антидоты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морфия</w:t>
      </w:r>
      <w:r w:rsidRPr="009A1F5A">
        <w:rPr>
          <w:rFonts w:ascii="Franklin Gothic Book" w:hAnsi="Franklin Gothic Book" w:cs="Arial"/>
          <w:sz w:val="24"/>
          <w:szCs w:val="24"/>
        </w:rPr>
        <w:t>.</w:t>
      </w:r>
    </w:p>
    <w:p w14:paraId="49D3BF9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А</w:t>
      </w:r>
      <w:r w:rsidRPr="009A1F5A">
        <w:rPr>
          <w:rFonts w:ascii="Franklin Gothic Book" w:hAnsi="Franklin Gothic Book" w:cs="Arial" w:hint="eastAsia"/>
          <w:sz w:val="24"/>
          <w:szCs w:val="24"/>
        </w:rPr>
        <w:t>нтидоты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морфия</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они </w:t>
      </w:r>
      <w:r w:rsidRPr="009A1F5A">
        <w:rPr>
          <w:rFonts w:ascii="Franklin Gothic Book" w:hAnsi="Franklin Gothic Book" w:cs="Arial" w:hint="eastAsia"/>
          <w:sz w:val="24"/>
          <w:szCs w:val="24"/>
        </w:rPr>
        <w:t>серьёзно</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антидот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w:t>
      </w:r>
      <w:r w:rsidRPr="009A1F5A">
        <w:rPr>
          <w:rFonts w:ascii="Franklin Gothic Book" w:hAnsi="Franklin Gothic Book" w:cs="Arial"/>
          <w:sz w:val="24"/>
          <w:szCs w:val="24"/>
        </w:rPr>
        <w:t xml:space="preserve">ли </w:t>
      </w:r>
      <w:r w:rsidRPr="009A1F5A">
        <w:rPr>
          <w:rFonts w:ascii="Franklin Gothic Book" w:hAnsi="Franklin Gothic Book" w:cs="Arial" w:hint="eastAsia"/>
          <w:sz w:val="24"/>
          <w:szCs w:val="24"/>
        </w:rPr>
        <w:t>какого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нибудь</w:t>
      </w:r>
      <w:r w:rsidRPr="009A1F5A">
        <w:rPr>
          <w:rFonts w:ascii="Franklin Gothic Book" w:hAnsi="Franklin Gothic Book" w:cs="Arial"/>
          <w:sz w:val="24"/>
          <w:szCs w:val="24"/>
        </w:rPr>
        <w:t xml:space="preserve"> «Доктора Х</w:t>
      </w:r>
      <w:r w:rsidRPr="009A1F5A">
        <w:rPr>
          <w:rFonts w:ascii="Franklin Gothic Book" w:hAnsi="Franklin Gothic Book" w:cs="Arial" w:hint="eastAsia"/>
          <w:sz w:val="24"/>
          <w:szCs w:val="24"/>
        </w:rPr>
        <w:t>аоса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посмеются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этим</w:t>
      </w:r>
      <w:r w:rsidRPr="009A1F5A">
        <w:rPr>
          <w:rFonts w:ascii="Franklin Gothic Book" w:hAnsi="Franklin Gothic Book" w:cs="Arial"/>
          <w:sz w:val="24"/>
          <w:szCs w:val="24"/>
        </w:rPr>
        <w:t>. 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смешно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маленькие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моменты</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5B6A828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сначала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заметила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первых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сценах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П</w:t>
      </w:r>
      <w:r w:rsidRPr="009A1F5A">
        <w:rPr>
          <w:rFonts w:ascii="Franklin Gothic Book" w:hAnsi="Franklin Gothic Book" w:cs="Arial" w:hint="eastAsia"/>
          <w:sz w:val="24"/>
          <w:szCs w:val="24"/>
        </w:rPr>
        <w:t>оказывал</w:t>
      </w:r>
      <w:r w:rsidRPr="009A1F5A">
        <w:rPr>
          <w:rFonts w:ascii="Franklin Gothic Book" w:hAnsi="Franklin Gothic Book" w:cs="Arial"/>
          <w:sz w:val="24"/>
          <w:szCs w:val="24"/>
        </w:rPr>
        <w:t xml:space="preserve">и </w:t>
      </w:r>
      <w:r w:rsidRPr="009A1F5A">
        <w:rPr>
          <w:rFonts w:ascii="Franklin Gothic Book" w:hAnsi="Franklin Gothic Book" w:cs="Arial" w:hint="eastAsia"/>
          <w:sz w:val="24"/>
          <w:szCs w:val="24"/>
        </w:rPr>
        <w:t>сцены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войне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г</w:t>
      </w:r>
      <w:r w:rsidRPr="009A1F5A">
        <w:rPr>
          <w:rFonts w:ascii="Franklin Gothic Book" w:hAnsi="Franklin Gothic Book" w:cs="Arial" w:hint="eastAsia"/>
          <w:sz w:val="24"/>
          <w:szCs w:val="24"/>
        </w:rPr>
        <w:t>алошах</w:t>
      </w:r>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пенках</w:t>
      </w:r>
      <w:r w:rsidRPr="009A1F5A">
        <w:rPr>
          <w:rFonts w:ascii="Franklin Gothic Book" w:hAnsi="Franklin Gothic Book" w:cs="Arial"/>
          <w:sz w:val="24"/>
          <w:szCs w:val="24"/>
        </w:rPr>
        <w:t>. И</w:t>
      </w:r>
      <w:r w:rsidRPr="009A1F5A">
        <w:rPr>
          <w:rFonts w:ascii="Franklin Gothic Book" w:hAnsi="Franklin Gothic Book" w:cs="Arial" w:hint="eastAsia"/>
          <w:sz w:val="24"/>
          <w:szCs w:val="24"/>
        </w:rPr>
        <w:t>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время</w:t>
      </w:r>
      <w:r w:rsidRPr="009A1F5A">
        <w:rPr>
          <w:rFonts w:ascii="Franklin Gothic Book" w:hAnsi="Franklin Gothic Book" w:cs="Arial"/>
          <w:sz w:val="24"/>
          <w:szCs w:val="24"/>
        </w:rPr>
        <w:t xml:space="preserve">, в 920-м </w:t>
      </w:r>
      <w:r w:rsidRPr="009A1F5A">
        <w:rPr>
          <w:rFonts w:ascii="Franklin Gothic Book" w:hAnsi="Franklin Gothic Book" w:cs="Arial" w:hint="eastAsia"/>
          <w:sz w:val="24"/>
          <w:szCs w:val="24"/>
        </w:rPr>
        <w:t>году</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име</w:t>
      </w:r>
      <w:r w:rsidRPr="009A1F5A">
        <w:rPr>
          <w:rFonts w:ascii="Franklin Gothic Book" w:hAnsi="Franklin Gothic Book" w:cs="Arial"/>
          <w:sz w:val="24"/>
          <w:szCs w:val="24"/>
        </w:rPr>
        <w:t xml:space="preserve">нно </w:t>
      </w:r>
      <w:r w:rsidRPr="009A1F5A">
        <w:rPr>
          <w:rFonts w:ascii="Franklin Gothic Book" w:hAnsi="Franklin Gothic Book" w:cs="Arial" w:hint="eastAsia"/>
          <w:sz w:val="24"/>
          <w:szCs w:val="24"/>
        </w:rPr>
        <w:t>галоши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нашего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современного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общества</w:t>
      </w:r>
      <w:r w:rsidRPr="009A1F5A">
        <w:rPr>
          <w:rFonts w:ascii="Franklin Gothic Book" w:hAnsi="Franklin Gothic Book" w:cs="Arial"/>
          <w:sz w:val="24"/>
          <w:szCs w:val="24"/>
        </w:rPr>
        <w:t>.</w:t>
      </w:r>
    </w:p>
    <w:p w14:paraId="201EAAD2"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Надеть </w:t>
      </w:r>
      <w:proofErr w:type="spellStart"/>
      <w:r w:rsidRPr="009A1F5A">
        <w:rPr>
          <w:rFonts w:ascii="Franklin Gothic Book" w:hAnsi="Franklin Gothic Book" w:cs="Arial"/>
          <w:sz w:val="24"/>
          <w:szCs w:val="24"/>
        </w:rPr>
        <w:t>водолазочку</w:t>
      </w:r>
      <w:proofErr w:type="spellEnd"/>
      <w:r w:rsidRPr="009A1F5A">
        <w:rPr>
          <w:rFonts w:ascii="Franklin Gothic Book" w:hAnsi="Franklin Gothic Book" w:cs="Arial"/>
          <w:sz w:val="24"/>
          <w:szCs w:val="24"/>
        </w:rPr>
        <w:t xml:space="preserve"> ещё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p>
    <w:p w14:paraId="538C0717"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3DF8DE2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сериале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показано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правдоподобно</w:t>
      </w:r>
      <w:r w:rsidRPr="009A1F5A">
        <w:rPr>
          <w:rFonts w:ascii="Franklin Gothic Book" w:hAnsi="Franklin Gothic Book" w:cs="Arial"/>
          <w:b/>
          <w:sz w:val="24"/>
          <w:szCs w:val="24"/>
        </w:rPr>
        <w:t>? Н</w:t>
      </w:r>
      <w:r w:rsidRPr="009A1F5A">
        <w:rPr>
          <w:rFonts w:ascii="Franklin Gothic Book" w:hAnsi="Franklin Gothic Book" w:cs="Arial" w:hint="eastAsia"/>
          <w:b/>
          <w:sz w:val="24"/>
          <w:szCs w:val="24"/>
        </w:rPr>
        <w:t>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где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доверие</w:t>
      </w:r>
      <w:r w:rsidRPr="009A1F5A">
        <w:rPr>
          <w:rFonts w:ascii="Franklin Gothic Book" w:hAnsi="Franklin Gothic Book" w:cs="Arial"/>
          <w:b/>
          <w:sz w:val="24"/>
          <w:szCs w:val="24"/>
        </w:rPr>
        <w:t>?</w:t>
      </w:r>
    </w:p>
    <w:p w14:paraId="0F6FBED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ответа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вопрос</w:t>
      </w:r>
      <w:r w:rsidRPr="009A1F5A">
        <w:rPr>
          <w:rFonts w:ascii="Franklin Gothic Book" w:hAnsi="Franklin Gothic Book" w:cs="Arial"/>
          <w:sz w:val="24"/>
          <w:szCs w:val="24"/>
        </w:rPr>
        <w:t>.</w:t>
      </w:r>
    </w:p>
    <w:p w14:paraId="4CF7E4F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костюмы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w:t>
      </w:r>
    </w:p>
    <w:p w14:paraId="5D17A26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урецкие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костюмы</w:t>
      </w:r>
      <w:r w:rsidRPr="009A1F5A">
        <w:rPr>
          <w:rFonts w:ascii="Franklin Gothic Book" w:hAnsi="Franklin Gothic Book" w:cs="Arial"/>
          <w:sz w:val="24"/>
          <w:szCs w:val="24"/>
        </w:rPr>
        <w:t>.</w:t>
      </w:r>
    </w:p>
    <w:p w14:paraId="6EBF59D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урецкая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атмосфера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орговля</w:t>
      </w:r>
      <w:r w:rsidRPr="009A1F5A">
        <w:rPr>
          <w:rFonts w:ascii="Franklin Gothic Book" w:hAnsi="Franklin Gothic Book" w:cs="Arial"/>
          <w:sz w:val="24"/>
          <w:szCs w:val="24"/>
        </w:rPr>
        <w:t>. Р</w:t>
      </w:r>
      <w:r w:rsidRPr="009A1F5A">
        <w:rPr>
          <w:rFonts w:ascii="Franklin Gothic Book" w:hAnsi="Franklin Gothic Book" w:cs="Arial" w:hint="eastAsia"/>
          <w:sz w:val="24"/>
          <w:szCs w:val="24"/>
        </w:rPr>
        <w:t>ынок</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3DE63498"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В</w:t>
      </w:r>
      <w:r w:rsidRPr="009A1F5A">
        <w:rPr>
          <w:rFonts w:ascii="Franklin Gothic Book" w:hAnsi="Franklin Gothic Book" w:cs="Arial" w:hint="eastAsia"/>
          <w:sz w:val="24"/>
          <w:szCs w:val="24"/>
        </w:rPr>
        <w:t>зятки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дают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437C7A91"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убедило</w:t>
      </w:r>
      <w:r w:rsidRPr="009A1F5A">
        <w:rPr>
          <w:rFonts w:ascii="Franklin Gothic Book" w:hAnsi="Franklin Gothic Book" w:cs="Arial"/>
          <w:b/>
          <w:sz w:val="24"/>
          <w:szCs w:val="24"/>
        </w:rPr>
        <w:t>?</w:t>
      </w:r>
    </w:p>
    <w:p w14:paraId="1976F43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половина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половины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убийств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возможно</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правдоподобно.</w:t>
      </w:r>
    </w:p>
    <w:p w14:paraId="03842FF6"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таки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жестокость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присутствовала</w:t>
      </w:r>
      <w:r w:rsidRPr="009A1F5A">
        <w:rPr>
          <w:rFonts w:ascii="Franklin Gothic Book" w:hAnsi="Franklin Gothic Book" w:cs="Arial"/>
          <w:b/>
          <w:sz w:val="24"/>
          <w:szCs w:val="24"/>
        </w:rPr>
        <w:t>?</w:t>
      </w:r>
    </w:p>
    <w:p w14:paraId="0130B08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43F0314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закон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до сих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Турции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степени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действу</w:t>
      </w:r>
      <w:r w:rsidRPr="009A1F5A">
        <w:rPr>
          <w:rFonts w:ascii="Franklin Gothic Book" w:hAnsi="Franklin Gothic Book" w:cs="Arial"/>
          <w:sz w:val="24"/>
          <w:szCs w:val="24"/>
        </w:rPr>
        <w:t>ет.</w:t>
      </w:r>
    </w:p>
    <w:p w14:paraId="709F90F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348A2C8D"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следовало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ожидать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убили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турка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соответственно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будет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жестокость</w:t>
      </w:r>
      <w:r w:rsidRPr="009A1F5A">
        <w:rPr>
          <w:rFonts w:ascii="Franklin Gothic Book" w:hAnsi="Franklin Gothic Book" w:cs="Arial"/>
          <w:b/>
          <w:sz w:val="24"/>
          <w:szCs w:val="24"/>
        </w:rPr>
        <w:t>?</w:t>
      </w:r>
    </w:p>
    <w:p w14:paraId="33DBF3C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1823782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разговаривали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разных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языках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принято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время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переводить</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прикольно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оставили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озвучку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турецком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французском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английском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субтитры</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интересне</w:t>
      </w:r>
      <w:r w:rsidRPr="009A1F5A">
        <w:rPr>
          <w:rFonts w:ascii="Franklin Gothic Book" w:hAnsi="Franklin Gothic Book" w:cs="Arial"/>
          <w:sz w:val="24"/>
          <w:szCs w:val="24"/>
        </w:rPr>
        <w:t>е.</w:t>
      </w:r>
    </w:p>
    <w:p w14:paraId="23C6254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Х</w:t>
      </w:r>
      <w:r w:rsidRPr="009A1F5A">
        <w:rPr>
          <w:rFonts w:ascii="Franklin Gothic Book" w:hAnsi="Franklin Gothic Book" w:cs="Arial" w:hint="eastAsia"/>
          <w:sz w:val="24"/>
          <w:szCs w:val="24"/>
        </w:rPr>
        <w:t>отя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следить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интересно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p>
    <w:p w14:paraId="038FC5FF"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 xml:space="preserve">Но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слышать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речь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(г</w:t>
      </w:r>
      <w:r w:rsidRPr="009A1F5A">
        <w:rPr>
          <w:rFonts w:ascii="Franklin Gothic Book" w:hAnsi="Franklin Gothic Book" w:cs="Arial"/>
          <w:bCs/>
          <w:i/>
          <w:iCs/>
          <w:sz w:val="24"/>
          <w:szCs w:val="24"/>
        </w:rPr>
        <w:t>оворят одновременно</w:t>
      </w:r>
      <w:r w:rsidRPr="009A1F5A">
        <w:rPr>
          <w:rFonts w:ascii="Franklin Gothic Book" w:hAnsi="Franklin Gothic Book" w:cs="Arial"/>
          <w:bCs/>
          <w:sz w:val="24"/>
          <w:szCs w:val="24"/>
        </w:rPr>
        <w:t>).</w:t>
      </w:r>
    </w:p>
    <w:p w14:paraId="3DAB6E86" w14:textId="77777777" w:rsidR="009A1F5A" w:rsidRPr="009A1F5A" w:rsidRDefault="009A1F5A" w:rsidP="009A1F5A">
      <w:pPr>
        <w:spacing w:before="120" w:after="0"/>
        <w:jc w:val="both"/>
        <w:rPr>
          <w:rFonts w:ascii="Franklin Gothic Book" w:hAnsi="Franklin Gothic Book" w:cs="Arial"/>
          <w:b/>
          <w:bCs/>
          <w:sz w:val="24"/>
          <w:szCs w:val="24"/>
        </w:rPr>
      </w:pPr>
      <w:r w:rsidRPr="009A1F5A">
        <w:rPr>
          <w:rFonts w:ascii="Franklin Gothic Book" w:hAnsi="Franklin Gothic Book" w:cs="Arial"/>
          <w:b/>
          <w:sz w:val="24"/>
          <w:szCs w:val="24"/>
        </w:rPr>
        <w:t xml:space="preserve">Модератор: И </w:t>
      </w:r>
      <w:r w:rsidRPr="009A1F5A">
        <w:rPr>
          <w:rFonts w:ascii="Franklin Gothic Book" w:hAnsi="Franklin Gothic Book" w:cs="Arial" w:hint="eastAsia"/>
          <w:b/>
          <w:sz w:val="24"/>
          <w:szCs w:val="24"/>
        </w:rPr>
        <w:t>нашего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итальянца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тоже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правдоподобного</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общий смех</w:t>
      </w:r>
      <w:r w:rsidRPr="009A1F5A">
        <w:rPr>
          <w:rFonts w:ascii="Franklin Gothic Book" w:hAnsi="Franklin Gothic Book" w:cs="Arial"/>
          <w:b/>
          <w:bCs/>
          <w:sz w:val="24"/>
          <w:szCs w:val="24"/>
        </w:rPr>
        <w:t>).</w:t>
      </w:r>
    </w:p>
    <w:p w14:paraId="74BBEEEE"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нашёл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солнце</w:t>
      </w:r>
      <w:r w:rsidRPr="009A1F5A">
        <w:rPr>
          <w:rFonts w:ascii="Franklin Gothic Book" w:hAnsi="Franklin Gothic Book" w:cs="Arial"/>
          <w:sz w:val="24"/>
          <w:szCs w:val="24"/>
        </w:rPr>
        <w:t xml:space="preserve">м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68CA220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Главврач, </w:t>
      </w:r>
      <w:r w:rsidRPr="009A1F5A">
        <w:rPr>
          <w:rFonts w:ascii="Franklin Gothic Book" w:hAnsi="Franklin Gothic Book" w:cs="Arial" w:hint="eastAsia"/>
          <w:sz w:val="24"/>
          <w:szCs w:val="24"/>
        </w:rPr>
        <w:t>медсестра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w:t>
      </w:r>
    </w:p>
    <w:p w14:paraId="2D87A92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Что было,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таки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добавите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некорректно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показано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неправдоподобно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уже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сказали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добавите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-то?</w:t>
      </w:r>
    </w:p>
    <w:p w14:paraId="48720641"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остельны</w:t>
      </w:r>
      <w:r w:rsidRPr="009A1F5A">
        <w:rPr>
          <w:rFonts w:ascii="Franklin Gothic Book" w:hAnsi="Franklin Gothic Book" w:cs="Arial"/>
          <w:sz w:val="24"/>
          <w:szCs w:val="24"/>
        </w:rPr>
        <w:t xml:space="preserve">е </w:t>
      </w:r>
      <w:r w:rsidRPr="009A1F5A">
        <w:rPr>
          <w:rFonts w:ascii="Franklin Gothic Book" w:hAnsi="Franklin Gothic Book" w:cs="Arial" w:hint="eastAsia"/>
          <w:sz w:val="24"/>
          <w:szCs w:val="24"/>
        </w:rPr>
        <w:t>сцены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смешны</w:t>
      </w:r>
      <w:r w:rsidRPr="009A1F5A">
        <w:rPr>
          <w:rFonts w:ascii="Franklin Gothic Book" w:hAnsi="Franklin Gothic Book" w:cs="Arial"/>
          <w:sz w:val="24"/>
          <w:szCs w:val="24"/>
        </w:rPr>
        <w:t>е.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насилуют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одежде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5966BC7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оторая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баронесса</w:t>
      </w:r>
      <w:r w:rsidRPr="009A1F5A">
        <w:rPr>
          <w:rFonts w:ascii="Franklin Gothic Book" w:hAnsi="Franklin Gothic Book" w:cs="Arial"/>
          <w:sz w:val="24"/>
          <w:szCs w:val="24"/>
        </w:rPr>
        <w:t>.</w:t>
      </w:r>
    </w:p>
    <w:p w14:paraId="5558D45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навалился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сцена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насилия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сути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должно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жалко</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должна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пустить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слезу</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насилует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сути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одежде</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одежде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одежде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w:t>
      </w:r>
    </w:p>
    <w:p w14:paraId="4BD69612"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осле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встала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пошла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У</w:t>
      </w:r>
      <w:r w:rsidRPr="009A1F5A">
        <w:rPr>
          <w:rFonts w:ascii="Franklin Gothic Book" w:hAnsi="Franklin Gothic Book" w:cs="Arial" w:hint="eastAsia"/>
          <w:sz w:val="24"/>
          <w:szCs w:val="24"/>
        </w:rPr>
        <w:t>кладка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нормально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сохранилась</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встала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ушла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02481E8A"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23C83A2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Хотели делать 18+.</w:t>
      </w:r>
    </w:p>
    <w:p w14:paraId="536A94A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В</w:t>
      </w:r>
      <w:r w:rsidRPr="009A1F5A">
        <w:rPr>
          <w:rFonts w:ascii="Franklin Gothic Book" w:hAnsi="Franklin Gothic Book" w:cs="Arial" w:hint="eastAsia"/>
          <w:sz w:val="24"/>
          <w:szCs w:val="24"/>
        </w:rPr>
        <w:t>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хотели</w:t>
      </w:r>
      <w:r w:rsidRPr="009A1F5A">
        <w:rPr>
          <w:rFonts w:ascii="Franklin Gothic Book" w:hAnsi="Franklin Gothic Book" w:cs="Arial"/>
          <w:sz w:val="24"/>
          <w:szCs w:val="24"/>
        </w:rPr>
        <w:t xml:space="preserve"> 18? Т</w:t>
      </w:r>
      <w:r w:rsidRPr="009A1F5A">
        <w:rPr>
          <w:rFonts w:ascii="Franklin Gothic Book" w:hAnsi="Franklin Gothic Book" w:cs="Arial" w:hint="eastAsia"/>
          <w:sz w:val="24"/>
          <w:szCs w:val="24"/>
        </w:rPr>
        <w:t>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верю</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3AD4950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сцены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показывали</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сцены</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ачем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нужны</w:t>
      </w:r>
      <w:r w:rsidRPr="009A1F5A">
        <w:rPr>
          <w:rFonts w:ascii="Franklin Gothic Book" w:hAnsi="Franklin Gothic Book" w:cs="Arial"/>
          <w:sz w:val="24"/>
          <w:szCs w:val="24"/>
        </w:rPr>
        <w:t>?</w:t>
      </w:r>
    </w:p>
    <w:p w14:paraId="0866957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харамы</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поэтому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нельзя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допустим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w:t>
      </w:r>
    </w:p>
    <w:p w14:paraId="6280171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proofErr w:type="spellStart"/>
      <w:r w:rsidRPr="009A1F5A">
        <w:rPr>
          <w:rFonts w:ascii="Franklin Gothic Book" w:hAnsi="Franklin Gothic Book" w:cs="Arial"/>
          <w:sz w:val="24"/>
          <w:szCs w:val="24"/>
        </w:rPr>
        <w:t>Х</w:t>
      </w:r>
      <w:r w:rsidRPr="009A1F5A">
        <w:rPr>
          <w:rFonts w:ascii="Franklin Gothic Book" w:hAnsi="Franklin Gothic Book" w:cs="Arial" w:hint="eastAsia"/>
          <w:sz w:val="24"/>
          <w:szCs w:val="24"/>
        </w:rPr>
        <w:t>арамы</w:t>
      </w:r>
      <w:proofErr w:type="spellEnd"/>
      <w:r w:rsidRPr="009A1F5A">
        <w:rPr>
          <w:rFonts w:ascii="Franklin Gothic Book" w:hAnsi="Franklin Gothic Book" w:cs="Arial"/>
          <w:sz w:val="24"/>
          <w:szCs w:val="24"/>
        </w:rPr>
        <w:t xml:space="preserve"> 18+.</w:t>
      </w:r>
    </w:p>
    <w:p w14:paraId="6701F38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ет</w:t>
      </w:r>
      <w:r w:rsidRPr="009A1F5A">
        <w:rPr>
          <w:rFonts w:ascii="Franklin Gothic Book" w:hAnsi="Franklin Gothic Book" w:cs="Arial"/>
          <w:sz w:val="24"/>
          <w:szCs w:val="24"/>
        </w:rPr>
        <w:t xml:space="preserve">, но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имею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Турция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мусульманская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страна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w:t>
      </w:r>
    </w:p>
    <w:p w14:paraId="50E7F0F5"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Если насилуют, то в одежде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6D13D752"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Она же русская.</w:t>
      </w:r>
    </w:p>
    <w:p w14:paraId="2D384958"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Простите,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з</w:t>
      </w:r>
      <w:r w:rsidRPr="009A1F5A">
        <w:rPr>
          <w:rFonts w:ascii="Franklin Gothic Book" w:hAnsi="Franklin Gothic Book" w:cs="Arial" w:hint="eastAsia"/>
          <w:sz w:val="24"/>
          <w:szCs w:val="24"/>
        </w:rPr>
        <w:t>анимается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сексом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аккуратненько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636285D1"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урок</w:t>
      </w:r>
      <w:r w:rsidRPr="009A1F5A">
        <w:rPr>
          <w:rFonts w:ascii="Franklin Gothic Book" w:hAnsi="Franklin Gothic Book" w:cs="Arial"/>
          <w:b/>
          <w:sz w:val="24"/>
          <w:szCs w:val="24"/>
        </w:rPr>
        <w:t>?</w:t>
      </w:r>
    </w:p>
    <w:p w14:paraId="55B47C6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0814DD8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Е</w:t>
      </w:r>
      <w:r w:rsidRPr="009A1F5A">
        <w:rPr>
          <w:rFonts w:ascii="Franklin Gothic Book" w:hAnsi="Franklin Gothic Book" w:cs="Arial" w:hint="eastAsia"/>
          <w:sz w:val="24"/>
          <w:szCs w:val="24"/>
        </w:rPr>
        <w:t>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было </w:t>
      </w:r>
      <w:r w:rsidRPr="009A1F5A">
        <w:rPr>
          <w:rFonts w:ascii="Franklin Gothic Book" w:hAnsi="Franklin Gothic Book" w:cs="Arial" w:hint="eastAsia"/>
          <w:sz w:val="24"/>
          <w:szCs w:val="24"/>
        </w:rPr>
        <w:t>ружьё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которое</w:t>
      </w:r>
      <w:r w:rsidRPr="009A1F5A">
        <w:rPr>
          <w:rFonts w:ascii="Franklin Gothic Book" w:hAnsi="Franklin Gothic Book" w:cs="Arial"/>
          <w:sz w:val="24"/>
          <w:szCs w:val="24"/>
        </w:rPr>
        <w:t xml:space="preserve"> не </w:t>
      </w:r>
      <w:r w:rsidRPr="009A1F5A">
        <w:rPr>
          <w:rFonts w:ascii="Franklin Gothic Book" w:hAnsi="Franklin Gothic Book" w:cs="Arial" w:hint="eastAsia"/>
          <w:sz w:val="24"/>
          <w:szCs w:val="24"/>
        </w:rPr>
        <w:t>выстрелило</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ачем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w:t>
      </w:r>
      <w:r w:rsidRPr="009A1F5A">
        <w:rPr>
          <w:rFonts w:ascii="Franklin Gothic Book" w:hAnsi="Franklin Gothic Book" w:cs="Arial"/>
          <w:sz w:val="24"/>
          <w:szCs w:val="24"/>
        </w:rPr>
        <w:t xml:space="preserve"> там </w:t>
      </w:r>
      <w:r w:rsidRPr="009A1F5A">
        <w:rPr>
          <w:rFonts w:ascii="Franklin Gothic Book" w:hAnsi="Franklin Gothic Book" w:cs="Arial" w:hint="eastAsia"/>
          <w:sz w:val="24"/>
          <w:szCs w:val="24"/>
        </w:rPr>
        <w:t>акцент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татуировке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груди</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никакой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реплики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кроме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реакции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турка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xml:space="preserve"> полинезийцы, там кто-то ещё, делают лучше.</w:t>
      </w:r>
    </w:p>
    <w:p w14:paraId="2383255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Татуировки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которые, она была в тюрьме.</w:t>
      </w:r>
    </w:p>
    <w:p w14:paraId="793B3A69"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Похоже отдалённо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703CD1DE"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Оно вообще никак не выстрелило, можно было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684C1813"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4A44766E" w14:textId="77777777" w:rsidR="009A1F5A" w:rsidRPr="009A1F5A" w:rsidRDefault="009A1F5A" w:rsidP="009A1F5A">
      <w:pPr>
        <w:spacing w:before="120" w:after="0"/>
        <w:jc w:val="both"/>
        <w:rPr>
          <w:rFonts w:ascii="Franklin Gothic Book" w:hAnsi="Franklin Gothic Book" w:cs="Arial"/>
          <w:b/>
          <w:bCs/>
          <w:sz w:val="24"/>
          <w:szCs w:val="24"/>
        </w:rPr>
      </w:pPr>
      <w:r w:rsidRPr="009A1F5A">
        <w:rPr>
          <w:rFonts w:ascii="Franklin Gothic Book" w:hAnsi="Franklin Gothic Book" w:cs="Arial"/>
          <w:b/>
          <w:bCs/>
          <w:sz w:val="24"/>
          <w:szCs w:val="24"/>
        </w:rPr>
        <w:t>Модератор: Сказали вообще, какой-то лишний персонаж (</w:t>
      </w:r>
      <w:r w:rsidRPr="009A1F5A">
        <w:rPr>
          <w:rFonts w:ascii="Franklin Gothic Book" w:hAnsi="Franklin Gothic Book" w:cs="Arial"/>
          <w:b/>
          <w:bCs/>
          <w:i/>
          <w:iCs/>
          <w:sz w:val="24"/>
          <w:szCs w:val="24"/>
        </w:rPr>
        <w:t>говорит невнятно</w:t>
      </w:r>
      <w:r w:rsidRPr="009A1F5A">
        <w:rPr>
          <w:rFonts w:ascii="Franklin Gothic Book" w:hAnsi="Franklin Gothic Book" w:cs="Arial"/>
          <w:b/>
          <w:bCs/>
          <w:sz w:val="24"/>
          <w:szCs w:val="24"/>
        </w:rPr>
        <w:t>) (</w:t>
      </w:r>
      <w:r w:rsidRPr="009A1F5A">
        <w:rPr>
          <w:rFonts w:ascii="Franklin Gothic Book" w:hAnsi="Franklin Gothic Book" w:cs="Arial"/>
          <w:b/>
          <w:bCs/>
          <w:i/>
          <w:iCs/>
          <w:sz w:val="24"/>
          <w:szCs w:val="24"/>
        </w:rPr>
        <w:t>общий шум, говорят одновременно</w:t>
      </w:r>
      <w:r w:rsidRPr="009A1F5A">
        <w:rPr>
          <w:rFonts w:ascii="Franklin Gothic Book" w:hAnsi="Franklin Gothic Book" w:cs="Arial"/>
          <w:b/>
          <w:bCs/>
          <w:sz w:val="24"/>
          <w:szCs w:val="24"/>
        </w:rPr>
        <w:t>).</w:t>
      </w:r>
    </w:p>
    <w:p w14:paraId="3F803885"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её прям </w:t>
      </w:r>
      <w:r w:rsidRPr="009A1F5A">
        <w:rPr>
          <w:rFonts w:ascii="Franklin Gothic Book" w:hAnsi="Franklin Gothic Book" w:cs="Arial" w:hint="eastAsia"/>
          <w:sz w:val="24"/>
          <w:szCs w:val="24"/>
        </w:rPr>
        <w:t>прозвала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ушлая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Люська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p>
    <w:p w14:paraId="350528F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напоминает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фильмов</w:t>
      </w:r>
      <w:r w:rsidRPr="009A1F5A">
        <w:rPr>
          <w:rFonts w:ascii="Franklin Gothic Book" w:hAnsi="Franklin Gothic Book" w:cs="Arial"/>
          <w:sz w:val="24"/>
          <w:szCs w:val="24"/>
        </w:rPr>
        <w:t xml:space="preserve"> есть, </w:t>
      </w:r>
      <w:r w:rsidRPr="009A1F5A">
        <w:rPr>
          <w:rFonts w:ascii="Franklin Gothic Book" w:hAnsi="Franklin Gothic Book" w:cs="Arial" w:hint="eastAsia"/>
          <w:sz w:val="24"/>
          <w:szCs w:val="24"/>
        </w:rPr>
        <w:t>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очках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w:t>
      </w:r>
    </w:p>
    <w:p w14:paraId="2202A0F2"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Б</w:t>
      </w:r>
      <w:r w:rsidRPr="009A1F5A">
        <w:rPr>
          <w:rFonts w:ascii="Franklin Gothic Book" w:hAnsi="Franklin Gothic Book" w:cs="Arial" w:hint="eastAsia"/>
          <w:sz w:val="24"/>
          <w:szCs w:val="24"/>
        </w:rPr>
        <w:t>азилио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59E5236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похожа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пароход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w:t>
      </w:r>
      <w:r w:rsidRPr="009A1F5A">
        <w:rPr>
          <w:rFonts w:ascii="Franklin Gothic Book" w:hAnsi="Franklin Gothic Book" w:cs="Arial"/>
          <w:sz w:val="24"/>
          <w:szCs w:val="24"/>
        </w:rPr>
        <w:t xml:space="preserve">зывают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очках</w:t>
      </w:r>
      <w:r w:rsidRPr="009A1F5A">
        <w:rPr>
          <w:rFonts w:ascii="Franklin Gothic Book" w:hAnsi="Franklin Gothic Book" w:cs="Arial"/>
          <w:sz w:val="24"/>
          <w:szCs w:val="24"/>
        </w:rPr>
        <w:t xml:space="preserve">, как </w:t>
      </w:r>
      <w:r w:rsidRPr="009A1F5A">
        <w:rPr>
          <w:rFonts w:ascii="Franklin Gothic Book" w:hAnsi="Franklin Gothic Book" w:cs="Arial" w:hint="eastAsia"/>
          <w:sz w:val="24"/>
          <w:szCs w:val="24"/>
        </w:rPr>
        <w:t>кота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Базилио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слизанный</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визуал</w:t>
      </w:r>
      <w:proofErr w:type="spellEnd"/>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Буратино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образе</w:t>
      </w:r>
      <w:r w:rsidRPr="009A1F5A">
        <w:rPr>
          <w:rFonts w:ascii="Franklin Gothic Book" w:hAnsi="Franklin Gothic Book" w:cs="Arial"/>
          <w:sz w:val="24"/>
          <w:szCs w:val="24"/>
        </w:rPr>
        <w:t>.</w:t>
      </w:r>
    </w:p>
    <w:p w14:paraId="468B144F"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не </w:t>
      </w:r>
      <w:r w:rsidRPr="009A1F5A">
        <w:rPr>
          <w:rFonts w:ascii="Franklin Gothic Book" w:hAnsi="Franklin Gothic Book" w:cs="Arial" w:hint="eastAsia"/>
          <w:sz w:val="24"/>
          <w:szCs w:val="24"/>
        </w:rPr>
        <w:t>сказала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лишний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внесла</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конечно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смуту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наводила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благодаря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Серафиму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жалко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конечно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подручный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банкира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остался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без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охраны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сути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развитие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событий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пошло</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конечно</w:t>
      </w:r>
      <w:r w:rsidRPr="009A1F5A">
        <w:rPr>
          <w:rFonts w:ascii="Franklin Gothic Book" w:hAnsi="Franklin Gothic Book" w:cs="Arial"/>
          <w:sz w:val="24"/>
          <w:szCs w:val="24"/>
        </w:rPr>
        <w:t xml:space="preserve">, её и </w:t>
      </w:r>
      <w:r w:rsidRPr="009A1F5A">
        <w:rPr>
          <w:rFonts w:ascii="Franklin Gothic Book" w:hAnsi="Franklin Gothic Book" w:cs="Arial" w:hint="eastAsia"/>
          <w:sz w:val="24"/>
          <w:szCs w:val="24"/>
        </w:rPr>
        <w:t>Ки</w:t>
      </w:r>
      <w:r w:rsidRPr="009A1F5A">
        <w:rPr>
          <w:rFonts w:ascii="Franklin Gothic Book" w:hAnsi="Franklin Gothic Book" w:cs="Arial"/>
          <w:sz w:val="24"/>
          <w:szCs w:val="24"/>
        </w:rPr>
        <w:t xml:space="preserve">рпичёв </w:t>
      </w:r>
      <w:r w:rsidRPr="009A1F5A">
        <w:rPr>
          <w:rFonts w:ascii="Franklin Gothic Book" w:hAnsi="Franklin Gothic Book" w:cs="Arial" w:hint="eastAsia"/>
          <w:sz w:val="24"/>
          <w:szCs w:val="24"/>
        </w:rPr>
        <w:t>поймал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круто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p>
    <w:p w14:paraId="6096ECE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xml:space="preserve">) </w:t>
      </w:r>
      <w:r w:rsidRPr="009A1F5A">
        <w:rPr>
          <w:rFonts w:ascii="Franklin Gothic Book" w:hAnsi="Franklin Gothic Book" w:cs="Arial" w:hint="eastAsia"/>
          <w:sz w:val="24"/>
          <w:szCs w:val="24"/>
        </w:rPr>
        <w:t>финальная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сцена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получается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пляже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Екатерина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Сергей</w:t>
      </w:r>
      <w:r w:rsidRPr="009A1F5A">
        <w:rPr>
          <w:rFonts w:ascii="Franklin Gothic Book" w:hAnsi="Franklin Gothic Book" w:cs="Arial"/>
          <w:sz w:val="24"/>
          <w:szCs w:val="24"/>
        </w:rPr>
        <w:t xml:space="preserve">. Вот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встретились</w:t>
      </w:r>
      <w:r w:rsidRPr="009A1F5A">
        <w:rPr>
          <w:rFonts w:ascii="Franklin Gothic Book" w:hAnsi="Franklin Gothic Book" w:cs="Arial"/>
          <w:sz w:val="24"/>
          <w:szCs w:val="24"/>
        </w:rPr>
        <w:t>!</w:t>
      </w:r>
    </w:p>
    <w:p w14:paraId="190AF10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53CC3E6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под </w:t>
      </w:r>
      <w:r w:rsidRPr="009A1F5A">
        <w:rPr>
          <w:rFonts w:ascii="Franklin Gothic Book" w:hAnsi="Franklin Gothic Book" w:cs="Arial" w:hint="eastAsia"/>
          <w:sz w:val="24"/>
          <w:szCs w:val="24"/>
        </w:rPr>
        <w:t>себя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забрал</w:t>
      </w:r>
      <w:r w:rsidRPr="009A1F5A">
        <w:rPr>
          <w:rFonts w:ascii="Franklin Gothic Book" w:hAnsi="Franklin Gothic Book" w:cs="Arial"/>
          <w:sz w:val="24"/>
          <w:szCs w:val="24"/>
        </w:rPr>
        <w:t>. Г</w:t>
      </w:r>
      <w:r w:rsidRPr="009A1F5A">
        <w:rPr>
          <w:rFonts w:ascii="Franklin Gothic Book" w:hAnsi="Franklin Gothic Book" w:cs="Arial" w:hint="eastAsia"/>
          <w:sz w:val="24"/>
          <w:szCs w:val="24"/>
        </w:rPr>
        <w:t>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нашли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ищут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ищут</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которая</w:t>
      </w:r>
      <w:r w:rsidRPr="009A1F5A">
        <w:rPr>
          <w:rFonts w:ascii="Franklin Gothic Book" w:hAnsi="Franklin Gothic Book" w:cs="Arial"/>
          <w:sz w:val="24"/>
          <w:szCs w:val="24"/>
        </w:rPr>
        <w:t>.</w:t>
      </w:r>
    </w:p>
    <w:p w14:paraId="5D81DD9D"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отпустил</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5A1FA9B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спросила</w:t>
      </w:r>
      <w:r w:rsidRPr="009A1F5A">
        <w:rPr>
          <w:rFonts w:ascii="Franklin Gothic Book" w:hAnsi="Franklin Gothic Book" w:cs="Arial"/>
          <w:sz w:val="24"/>
          <w:szCs w:val="24"/>
        </w:rPr>
        <w:t>.</w:t>
      </w:r>
    </w:p>
    <w:p w14:paraId="0BBF084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спросила</w:t>
      </w:r>
      <w:r w:rsidRPr="009A1F5A">
        <w:rPr>
          <w:rFonts w:ascii="Franklin Gothic Book" w:hAnsi="Franklin Gothic Book" w:cs="Arial"/>
          <w:sz w:val="24"/>
          <w:szCs w:val="24"/>
        </w:rPr>
        <w:t xml:space="preserve"> Кирпичёва, </w:t>
      </w:r>
      <w:r w:rsidRPr="009A1F5A">
        <w:rPr>
          <w:rFonts w:ascii="Franklin Gothic Book" w:hAnsi="Franklin Gothic Book" w:cs="Arial" w:hint="eastAsia"/>
          <w:sz w:val="24"/>
          <w:szCs w:val="24"/>
        </w:rPr>
        <w:t>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И она осталась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3AAE79F8"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понравилс</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факт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встал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проливе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пистолетом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условно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скорее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застрелиться</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ало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ли</w:t>
      </w:r>
      <w:r w:rsidRPr="009A1F5A">
        <w:rPr>
          <w:rFonts w:ascii="Franklin Gothic Book" w:hAnsi="Franklin Gothic Book" w:cs="Arial"/>
          <w:sz w:val="24"/>
          <w:szCs w:val="24"/>
        </w:rPr>
        <w:t>.</w:t>
      </w:r>
    </w:p>
    <w:p w14:paraId="5289EC9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В</w:t>
      </w:r>
      <w:r w:rsidRPr="009A1F5A">
        <w:rPr>
          <w:rFonts w:ascii="Franklin Gothic Book" w:hAnsi="Franklin Gothic Book" w:cs="Arial" w:hint="eastAsia"/>
          <w:sz w:val="24"/>
          <w:szCs w:val="24"/>
        </w:rPr>
        <w:t>озможно</w:t>
      </w:r>
      <w:r w:rsidRPr="009A1F5A">
        <w:rPr>
          <w:rFonts w:ascii="Franklin Gothic Book" w:hAnsi="Franklin Gothic Book" w:cs="Arial"/>
          <w:sz w:val="24"/>
          <w:szCs w:val="24"/>
        </w:rPr>
        <w:t>.</w:t>
      </w:r>
    </w:p>
    <w:p w14:paraId="10456FD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И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сути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посмотрел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пуль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осталось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забирал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классная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аналогия</w:t>
      </w:r>
      <w:r w:rsidRPr="009A1F5A">
        <w:rPr>
          <w:rFonts w:ascii="Franklin Gothic Book" w:hAnsi="Franklin Gothic Book" w:cs="Arial"/>
          <w:sz w:val="24"/>
          <w:szCs w:val="24"/>
        </w:rPr>
        <w:t xml:space="preserve"> идёт.</w:t>
      </w:r>
    </w:p>
    <w:p w14:paraId="52E0339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А, да.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пуля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приехал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пулей</w:t>
      </w:r>
      <w:r w:rsidRPr="009A1F5A">
        <w:rPr>
          <w:rFonts w:ascii="Franklin Gothic Book" w:hAnsi="Franklin Gothic Book" w:cs="Arial"/>
          <w:sz w:val="24"/>
          <w:szCs w:val="24"/>
        </w:rPr>
        <w:t>.</w:t>
      </w:r>
    </w:p>
    <w:p w14:paraId="7E271EC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посмотрел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ушёл</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случае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опять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берегу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тормознуло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опять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кстати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3DD5E2E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А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наши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уехать</w:t>
      </w:r>
      <w:r w:rsidRPr="009A1F5A">
        <w:rPr>
          <w:rFonts w:ascii="Franklin Gothic Book" w:hAnsi="Franklin Gothic Book" w:cs="Arial"/>
          <w:sz w:val="24"/>
          <w:szCs w:val="24"/>
        </w:rPr>
        <w:t>?</w:t>
      </w:r>
    </w:p>
    <w:p w14:paraId="516FCED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не пускали.</w:t>
      </w:r>
    </w:p>
    <w:p w14:paraId="495F6DD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И </w:t>
      </w:r>
      <w:r w:rsidRPr="009A1F5A">
        <w:rPr>
          <w:rFonts w:ascii="Franklin Gothic Book" w:hAnsi="Franklin Gothic Book" w:cs="Arial" w:hint="eastAsia"/>
          <w:sz w:val="24"/>
          <w:szCs w:val="24"/>
        </w:rPr>
        <w:t>русские</w:t>
      </w:r>
      <w:r w:rsidRPr="009A1F5A">
        <w:rPr>
          <w:rFonts w:ascii="Franklin Gothic Book" w:hAnsi="Franklin Gothic Book" w:cs="Arial"/>
          <w:sz w:val="24"/>
          <w:szCs w:val="24"/>
        </w:rPr>
        <w:t>.</w:t>
      </w:r>
    </w:p>
    <w:p w14:paraId="6D05B97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Р</w:t>
      </w:r>
      <w:r w:rsidRPr="009A1F5A">
        <w:rPr>
          <w:rFonts w:ascii="Franklin Gothic Book" w:hAnsi="Franklin Gothic Book" w:cs="Arial" w:hint="eastAsia"/>
          <w:sz w:val="24"/>
          <w:szCs w:val="24"/>
        </w:rPr>
        <w:t>усские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0FA97E8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У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документов</w:t>
      </w:r>
      <w:r w:rsidRPr="009A1F5A">
        <w:rPr>
          <w:rFonts w:ascii="Franklin Gothic Book" w:hAnsi="Franklin Gothic Book" w:cs="Arial"/>
          <w:sz w:val="24"/>
          <w:szCs w:val="24"/>
        </w:rPr>
        <w:t>.</w:t>
      </w:r>
    </w:p>
    <w:p w14:paraId="7466ADA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миграционная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служба</w:t>
      </w:r>
      <w:r w:rsidRPr="009A1F5A">
        <w:rPr>
          <w:rFonts w:ascii="Franklin Gothic Book" w:hAnsi="Franklin Gothic Book" w:cs="Arial"/>
          <w:sz w:val="24"/>
          <w:szCs w:val="24"/>
        </w:rPr>
        <w:t xml:space="preserve"> бы </w:t>
      </w:r>
      <w:r w:rsidRPr="009A1F5A">
        <w:rPr>
          <w:rFonts w:ascii="Franklin Gothic Book" w:hAnsi="Franklin Gothic Book" w:cs="Arial" w:hint="eastAsia"/>
          <w:sz w:val="24"/>
          <w:szCs w:val="24"/>
        </w:rPr>
        <w:t>приняла</w:t>
      </w:r>
      <w:r w:rsidRPr="009A1F5A">
        <w:rPr>
          <w:rFonts w:ascii="Franklin Gothic Book" w:hAnsi="Franklin Gothic Book" w:cs="Arial"/>
          <w:sz w:val="24"/>
          <w:szCs w:val="24"/>
        </w:rPr>
        <w:t>.</w:t>
      </w:r>
    </w:p>
    <w:p w14:paraId="222169A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англичане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хотели</w:t>
      </w:r>
      <w:r w:rsidRPr="009A1F5A">
        <w:rPr>
          <w:rFonts w:ascii="Franklin Gothic Book" w:hAnsi="Franklin Gothic Book" w:cs="Arial"/>
          <w:sz w:val="24"/>
          <w:szCs w:val="24"/>
        </w:rPr>
        <w:t xml:space="preserve"> либо их </w:t>
      </w:r>
      <w:r w:rsidRPr="009A1F5A">
        <w:rPr>
          <w:rFonts w:ascii="Franklin Gothic Book" w:hAnsi="Franklin Gothic Book" w:cs="Arial" w:hint="eastAsia"/>
          <w:sz w:val="24"/>
          <w:szCs w:val="24"/>
        </w:rPr>
        <w:t>убить</w:t>
      </w:r>
      <w:r w:rsidRPr="009A1F5A">
        <w:rPr>
          <w:rFonts w:ascii="Franklin Gothic Book" w:hAnsi="Franklin Gothic Book" w:cs="Arial"/>
          <w:sz w:val="24"/>
          <w:szCs w:val="24"/>
        </w:rPr>
        <w:t xml:space="preserve">, либо их </w:t>
      </w:r>
      <w:r w:rsidRPr="009A1F5A">
        <w:rPr>
          <w:rFonts w:ascii="Franklin Gothic Book" w:hAnsi="Franklin Gothic Book" w:cs="Arial" w:hint="eastAsia"/>
          <w:sz w:val="24"/>
          <w:szCs w:val="24"/>
        </w:rPr>
        <w:t>убрать</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отп</w:t>
      </w:r>
      <w:r w:rsidRPr="009A1F5A">
        <w:rPr>
          <w:rFonts w:ascii="Franklin Gothic Book" w:hAnsi="Franklin Gothic Book" w:cs="Arial"/>
          <w:sz w:val="24"/>
          <w:szCs w:val="24"/>
        </w:rPr>
        <w:t>равить.</w:t>
      </w:r>
    </w:p>
    <w:p w14:paraId="76DF720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сделать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документы</w:t>
      </w:r>
      <w:r w:rsidRPr="009A1F5A">
        <w:rPr>
          <w:rFonts w:ascii="Franklin Gothic Book" w:hAnsi="Franklin Gothic Book" w:cs="Arial"/>
          <w:sz w:val="24"/>
          <w:szCs w:val="24"/>
        </w:rPr>
        <w:t>.</w:t>
      </w:r>
    </w:p>
    <w:p w14:paraId="752562A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В</w:t>
      </w:r>
      <w:r w:rsidRPr="009A1F5A">
        <w:rPr>
          <w:rFonts w:ascii="Franklin Gothic Book" w:hAnsi="Franklin Gothic Book" w:cs="Arial" w:hint="eastAsia"/>
          <w:sz w:val="24"/>
          <w:szCs w:val="24"/>
        </w:rPr>
        <w:t>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организовали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незаконную</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3645CBC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Просто </w:t>
      </w:r>
      <w:r w:rsidRPr="009A1F5A">
        <w:rPr>
          <w:rFonts w:ascii="Franklin Gothic Book" w:hAnsi="Franklin Gothic Book" w:cs="Arial" w:hint="eastAsia"/>
          <w:sz w:val="24"/>
          <w:szCs w:val="24"/>
        </w:rPr>
        <w:t>весь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турки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достали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w:t>
      </w:r>
    </w:p>
    <w:p w14:paraId="2EA74C9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они хотят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избавиться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6330FDC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С</w:t>
      </w:r>
      <w:r w:rsidRPr="009A1F5A">
        <w:rPr>
          <w:rFonts w:ascii="Franklin Gothic Book" w:hAnsi="Franklin Gothic Book" w:cs="Arial" w:hint="eastAsia"/>
          <w:sz w:val="24"/>
          <w:szCs w:val="24"/>
        </w:rPr>
        <w:t>валят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итоге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британцы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приходят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порт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расстрелять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русских</w:t>
      </w:r>
      <w:r w:rsidRPr="009A1F5A">
        <w:rPr>
          <w:rFonts w:ascii="Franklin Gothic Book" w:hAnsi="Franklin Gothic Book" w:cs="Arial"/>
          <w:sz w:val="24"/>
          <w:szCs w:val="24"/>
        </w:rPr>
        <w:t>.</w:t>
      </w:r>
    </w:p>
    <w:p w14:paraId="6985012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очему</w:t>
      </w:r>
      <w:r w:rsidRPr="009A1F5A">
        <w:rPr>
          <w:rFonts w:ascii="Franklin Gothic Book" w:hAnsi="Franklin Gothic Book" w:cs="Arial"/>
          <w:sz w:val="24"/>
          <w:szCs w:val="24"/>
        </w:rPr>
        <w:t>?</w:t>
      </w:r>
    </w:p>
    <w:p w14:paraId="2E8B108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З</w:t>
      </w:r>
      <w:r w:rsidRPr="009A1F5A">
        <w:rPr>
          <w:rFonts w:ascii="Franklin Gothic Book" w:hAnsi="Franklin Gothic Book" w:cs="Arial" w:hint="eastAsia"/>
          <w:sz w:val="24"/>
          <w:szCs w:val="24"/>
        </w:rPr>
        <w:t>ачем</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ету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опять</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непроработанная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мотивация</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ипа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тогда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валят</w:t>
      </w:r>
      <w:r w:rsidRPr="009A1F5A">
        <w:rPr>
          <w:rFonts w:ascii="Franklin Gothic Book" w:hAnsi="Franklin Gothic Book" w:cs="Arial"/>
          <w:sz w:val="24"/>
          <w:szCs w:val="24"/>
        </w:rPr>
        <w:t>.</w:t>
      </w:r>
    </w:p>
    <w:p w14:paraId="280634E8"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отпустить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максимум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депортации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обратно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Россию</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накручи</w:t>
      </w:r>
      <w:r w:rsidRPr="009A1F5A">
        <w:rPr>
          <w:rFonts w:ascii="Franklin Gothic Book" w:hAnsi="Franklin Gothic Book" w:cs="Arial"/>
          <w:sz w:val="24"/>
          <w:szCs w:val="24"/>
        </w:rPr>
        <w:t xml:space="preserve">ваю, </w:t>
      </w:r>
      <w:r w:rsidRPr="009A1F5A">
        <w:rPr>
          <w:rFonts w:ascii="Franklin Gothic Book" w:hAnsi="Franklin Gothic Book" w:cs="Arial" w:hint="eastAsia"/>
          <w:sz w:val="24"/>
          <w:szCs w:val="24"/>
        </w:rPr>
        <w:t>конечно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112879A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Таня</w:t>
      </w:r>
      <w:r w:rsidRPr="009A1F5A">
        <w:rPr>
          <w:rFonts w:ascii="Franklin Gothic Book" w:hAnsi="Franklin Gothic Book" w:cs="Arial"/>
          <w:b/>
          <w:sz w:val="24"/>
          <w:szCs w:val="24"/>
        </w:rPr>
        <w:t>?</w:t>
      </w:r>
    </w:p>
    <w:p w14:paraId="58CFDF8C"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Таня: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чём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думаю</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слушаю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девчонки</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думаю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39BFDC9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поубивали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итоге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уплыли</w:t>
      </w:r>
      <w:r w:rsidRPr="009A1F5A">
        <w:rPr>
          <w:rFonts w:ascii="Franklin Gothic Book" w:hAnsi="Franklin Gothic Book" w:cs="Arial"/>
          <w:sz w:val="24"/>
          <w:szCs w:val="24"/>
        </w:rPr>
        <w:t>?</w:t>
      </w:r>
    </w:p>
    <w:p w14:paraId="107D974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сбежали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отсюда</w:t>
      </w:r>
      <w:r w:rsidRPr="009A1F5A">
        <w:rPr>
          <w:rFonts w:ascii="Franklin Gothic Book" w:hAnsi="Franklin Gothic Book" w:cs="Arial"/>
          <w:sz w:val="24"/>
          <w:szCs w:val="24"/>
        </w:rPr>
        <w:t>.</w:t>
      </w:r>
    </w:p>
    <w:p w14:paraId="3D21F24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Х</w:t>
      </w:r>
      <w:r w:rsidRPr="009A1F5A">
        <w:rPr>
          <w:rFonts w:ascii="Franklin Gothic Book" w:hAnsi="Franklin Gothic Book" w:cs="Arial" w:hint="eastAsia"/>
          <w:sz w:val="24"/>
          <w:szCs w:val="24"/>
        </w:rPr>
        <w:t>отя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вроде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договорились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дальний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причал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заметит</w:t>
      </w:r>
      <w:r w:rsidRPr="009A1F5A">
        <w:rPr>
          <w:rFonts w:ascii="Franklin Gothic Book" w:hAnsi="Franklin Gothic Book" w:cs="Arial"/>
          <w:sz w:val="24"/>
          <w:szCs w:val="24"/>
        </w:rPr>
        <w:t>.</w:t>
      </w:r>
    </w:p>
    <w:p w14:paraId="5A59A746"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пароход</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3C731BD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поняла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w:t>
      </w:r>
    </w:p>
    <w:p w14:paraId="26FF16A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дальний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причал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куда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пароход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причалил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забрал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w:t>
      </w:r>
    </w:p>
    <w:p w14:paraId="231452C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допустим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англичанина</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место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сейчас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встанет</w:t>
      </w:r>
      <w:r w:rsidRPr="009A1F5A">
        <w:rPr>
          <w:rFonts w:ascii="Franklin Gothic Book" w:hAnsi="Franklin Gothic Book" w:cs="Arial"/>
          <w:sz w:val="24"/>
          <w:szCs w:val="24"/>
        </w:rPr>
        <w:t>.</w:t>
      </w:r>
    </w:p>
    <w:p w14:paraId="5DB80417"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Г</w:t>
      </w:r>
      <w:r w:rsidRPr="009A1F5A">
        <w:rPr>
          <w:rFonts w:ascii="Franklin Gothic Book" w:hAnsi="Franklin Gothic Book" w:cs="Arial" w:hint="eastAsia"/>
          <w:sz w:val="24"/>
          <w:szCs w:val="24"/>
        </w:rPr>
        <w:t>лавное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поняли</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7781CCD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У</w:t>
      </w:r>
      <w:r w:rsidRPr="009A1F5A">
        <w:rPr>
          <w:rFonts w:ascii="Franklin Gothic Book" w:hAnsi="Franklin Gothic Book" w:cs="Arial" w:hint="eastAsia"/>
          <w:sz w:val="24"/>
          <w:szCs w:val="24"/>
        </w:rPr>
        <w:t>бийство</w:t>
      </w:r>
      <w:r w:rsidRPr="009A1F5A">
        <w:rPr>
          <w:rFonts w:ascii="Franklin Gothic Book" w:hAnsi="Franklin Gothic Book" w:cs="Arial"/>
          <w:sz w:val="24"/>
          <w:szCs w:val="24"/>
        </w:rPr>
        <w:t xml:space="preserve"> –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решение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проблем</w:t>
      </w:r>
      <w:r w:rsidRPr="009A1F5A">
        <w:rPr>
          <w:rFonts w:ascii="Franklin Gothic Book" w:hAnsi="Franklin Gothic Book" w:cs="Arial"/>
          <w:sz w:val="24"/>
          <w:szCs w:val="24"/>
        </w:rPr>
        <w:t>.</w:t>
      </w:r>
    </w:p>
    <w:p w14:paraId="499CD9FB"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Д</w:t>
      </w:r>
      <w:r w:rsidRPr="009A1F5A">
        <w:rPr>
          <w:rFonts w:ascii="Franklin Gothic Book" w:hAnsi="Franklin Gothic Book" w:cs="Arial" w:hint="eastAsia"/>
          <w:b/>
          <w:sz w:val="24"/>
          <w:szCs w:val="24"/>
        </w:rPr>
        <w:t>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сериал</w:t>
      </w:r>
      <w:r w:rsidRPr="009A1F5A">
        <w:rPr>
          <w:rFonts w:ascii="Franklin Gothic Book" w:hAnsi="Franklin Gothic Book" w:cs="Arial"/>
          <w:b/>
          <w:sz w:val="24"/>
          <w:szCs w:val="24"/>
        </w:rPr>
        <w:t>?</w:t>
      </w:r>
    </w:p>
    <w:p w14:paraId="216345B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очно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мам</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p>
    <w:p w14:paraId="7876DEB6"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Хотя… (</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p>
    <w:p w14:paraId="034AECC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25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процентов.</w:t>
      </w:r>
    </w:p>
    <w:p w14:paraId="6C6A16C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молодёжи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Е</w:t>
      </w:r>
      <w:r w:rsidRPr="009A1F5A">
        <w:rPr>
          <w:rFonts w:ascii="Franklin Gothic Book" w:hAnsi="Franklin Gothic Book" w:cs="Arial" w:hint="eastAsia"/>
          <w:sz w:val="24"/>
          <w:szCs w:val="24"/>
        </w:rPr>
        <w:t>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только</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В</w:t>
      </w:r>
      <w:r w:rsidRPr="009A1F5A">
        <w:rPr>
          <w:rFonts w:ascii="Franklin Gothic Book" w:hAnsi="Franklin Gothic Book" w:cs="Arial" w:hint="eastAsia"/>
          <w:sz w:val="24"/>
          <w:szCs w:val="24"/>
        </w:rPr>
        <w:t>айбы</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после</w:t>
      </w:r>
      <w:r w:rsidRPr="009A1F5A">
        <w:rPr>
          <w:rFonts w:ascii="Franklin Gothic Book" w:hAnsi="Franklin Gothic Book" w:cs="Arial"/>
          <w:sz w:val="24"/>
          <w:szCs w:val="24"/>
        </w:rPr>
        <w:t xml:space="preserve"> «С</w:t>
      </w:r>
      <w:r w:rsidRPr="009A1F5A">
        <w:rPr>
          <w:rFonts w:ascii="Franklin Gothic Book" w:hAnsi="Franklin Gothic Book" w:cs="Arial" w:hint="eastAsia"/>
          <w:sz w:val="24"/>
          <w:szCs w:val="24"/>
        </w:rPr>
        <w:t>лова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пацан»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альтернативное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жестокое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возможно</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студенты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возможно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совсем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заметят</w:t>
      </w:r>
      <w:r w:rsidRPr="009A1F5A">
        <w:rPr>
          <w:rFonts w:ascii="Franklin Gothic Book" w:hAnsi="Franklin Gothic Book" w:cs="Arial"/>
          <w:sz w:val="24"/>
          <w:szCs w:val="24"/>
        </w:rPr>
        <w:t>.</w:t>
      </w:r>
    </w:p>
    <w:p w14:paraId="3CF7FE7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взрослые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пой</w:t>
      </w:r>
      <w:r w:rsidRPr="009A1F5A">
        <w:rPr>
          <w:rFonts w:ascii="Franklin Gothic Book" w:hAnsi="Franklin Gothic Book" w:cs="Arial"/>
          <w:sz w:val="24"/>
          <w:szCs w:val="24"/>
        </w:rPr>
        <w:t xml:space="preserve">мут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w:t>
      </w:r>
    </w:p>
    <w:p w14:paraId="10EA4B6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А</w:t>
      </w:r>
      <w:r w:rsidRPr="009A1F5A">
        <w:rPr>
          <w:rFonts w:ascii="Franklin Gothic Book" w:hAnsi="Franklin Gothic Book" w:cs="Arial" w:hint="eastAsia"/>
          <w:sz w:val="24"/>
          <w:szCs w:val="24"/>
        </w:rPr>
        <w:t>ктёр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ме</w:t>
      </w:r>
      <w:r w:rsidRPr="009A1F5A">
        <w:rPr>
          <w:rFonts w:ascii="Franklin Gothic Book" w:hAnsi="Franklin Gothic Book" w:cs="Arial" w:hint="eastAsia"/>
          <w:sz w:val="24"/>
          <w:szCs w:val="24"/>
        </w:rPr>
        <w:t>нтовских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войн</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главный герой </w:t>
      </w:r>
      <w:r w:rsidRPr="009A1F5A">
        <w:rPr>
          <w:rFonts w:ascii="Franklin Gothic Book" w:hAnsi="Franklin Gothic Book" w:cs="Arial" w:hint="eastAsia"/>
          <w:sz w:val="24"/>
          <w:szCs w:val="24"/>
        </w:rPr>
        <w:t>НТВ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актёр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поэтому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НТВ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актёром</w:t>
      </w:r>
      <w:r w:rsidRPr="009A1F5A">
        <w:rPr>
          <w:rFonts w:ascii="Franklin Gothic Book" w:hAnsi="Franklin Gothic Book" w:cs="Arial"/>
          <w:sz w:val="24"/>
          <w:szCs w:val="24"/>
        </w:rPr>
        <w:t>.</w:t>
      </w:r>
    </w:p>
    <w:p w14:paraId="075AF03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46BEC40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1F73FE8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П</w:t>
      </w:r>
      <w:r w:rsidRPr="009A1F5A">
        <w:rPr>
          <w:rFonts w:ascii="Franklin Gothic Book" w:hAnsi="Franklin Gothic Book" w:cs="Arial" w:hint="eastAsia"/>
          <w:b/>
          <w:sz w:val="24"/>
          <w:szCs w:val="24"/>
        </w:rPr>
        <w:t>очему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аудитории</w:t>
      </w:r>
      <w:r w:rsidRPr="009A1F5A">
        <w:rPr>
          <w:rFonts w:ascii="Franklin Gothic Book" w:hAnsi="Franklin Gothic Book" w:cs="Arial"/>
          <w:b/>
          <w:sz w:val="24"/>
          <w:szCs w:val="24"/>
        </w:rPr>
        <w:t>?</w:t>
      </w:r>
    </w:p>
    <w:p w14:paraId="3FF8C97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скажу</w:t>
      </w:r>
      <w:r w:rsidRPr="009A1F5A">
        <w:rPr>
          <w:rFonts w:ascii="Franklin Gothic Book" w:hAnsi="Franklin Gothic Book" w:cs="Arial"/>
          <w:sz w:val="24"/>
          <w:szCs w:val="24"/>
        </w:rPr>
        <w:t>?</w:t>
      </w:r>
    </w:p>
    <w:p w14:paraId="465622E3"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Да.</w:t>
      </w:r>
    </w:p>
    <w:p w14:paraId="718548EF"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взрослые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поймут</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тносительно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взрослые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например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наши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бабушки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дедушками</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нер</w:t>
      </w:r>
      <w:r w:rsidRPr="009A1F5A">
        <w:rPr>
          <w:rFonts w:ascii="Franklin Gothic Book" w:hAnsi="Franklin Gothic Book" w:cs="Arial"/>
          <w:sz w:val="24"/>
          <w:szCs w:val="24"/>
        </w:rPr>
        <w:t xml:space="preserve">еалистичных </w:t>
      </w:r>
      <w:r w:rsidRPr="009A1F5A">
        <w:rPr>
          <w:rFonts w:ascii="Franklin Gothic Book" w:hAnsi="Franklin Gothic Book" w:cs="Arial" w:hint="eastAsia"/>
          <w:sz w:val="24"/>
          <w:szCs w:val="24"/>
        </w:rPr>
        <w:t>событий</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привыкли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военные</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околовоенные</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сериалы</w:t>
      </w:r>
      <w:r w:rsidRPr="009A1F5A">
        <w:rPr>
          <w:rFonts w:ascii="Franklin Gothic Book" w:hAnsi="Franklin Gothic Book" w:cs="Arial"/>
          <w:sz w:val="24"/>
          <w:szCs w:val="24"/>
        </w:rPr>
        <w:t xml:space="preserve">, там, </w:t>
      </w:r>
      <w:r w:rsidRPr="009A1F5A">
        <w:rPr>
          <w:rFonts w:ascii="Franklin Gothic Book" w:hAnsi="Franklin Gothic Book" w:cs="Arial" w:hint="eastAsia"/>
          <w:sz w:val="24"/>
          <w:szCs w:val="24"/>
        </w:rPr>
        <w:t>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передают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правду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современная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музыка</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гангстерские</w:t>
      </w:r>
      <w:r w:rsidRPr="009A1F5A">
        <w:rPr>
          <w:rFonts w:ascii="Franklin Gothic Book" w:hAnsi="Franklin Gothic Book" w:cs="Arial"/>
          <w:sz w:val="24"/>
          <w:szCs w:val="24"/>
        </w:rPr>
        <w:t xml:space="preserve"> такие </w:t>
      </w:r>
      <w:r w:rsidRPr="009A1F5A">
        <w:rPr>
          <w:rFonts w:ascii="Franklin Gothic Book" w:hAnsi="Franklin Gothic Book" w:cs="Arial" w:hint="eastAsia"/>
          <w:sz w:val="24"/>
          <w:szCs w:val="24"/>
        </w:rPr>
        <w:t>замашки</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думаю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именно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молодёжи</w:t>
      </w:r>
      <w:r w:rsidRPr="009A1F5A">
        <w:rPr>
          <w:rFonts w:ascii="Franklin Gothic Book" w:hAnsi="Franklin Gothic Book" w:cs="Arial"/>
          <w:sz w:val="24"/>
          <w:szCs w:val="24"/>
        </w:rPr>
        <w:t>.</w:t>
      </w:r>
    </w:p>
    <w:p w14:paraId="214BFD4D"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выдумка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такого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w:t>
      </w:r>
      <w:r w:rsidRPr="009A1F5A">
        <w:rPr>
          <w:rFonts w:ascii="Franklin Gothic Book" w:hAnsi="Franklin Gothic Book" w:cs="Arial"/>
          <w:b/>
          <w:sz w:val="24"/>
          <w:szCs w:val="24"/>
        </w:rPr>
        <w:t>о?</w:t>
      </w:r>
    </w:p>
    <w:p w14:paraId="7B412BD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выдумка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бывает</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любит</w:t>
      </w:r>
      <w:r w:rsidRPr="009A1F5A">
        <w:rPr>
          <w:rFonts w:ascii="Franklin Gothic Book" w:hAnsi="Franklin Gothic Book" w:cs="Arial"/>
          <w:sz w:val="24"/>
          <w:szCs w:val="24"/>
        </w:rPr>
        <w:t xml:space="preserve"> «Джентльменов»,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«К</w:t>
      </w:r>
      <w:r w:rsidRPr="009A1F5A">
        <w:rPr>
          <w:rFonts w:ascii="Franklin Gothic Book" w:hAnsi="Franklin Gothic Book" w:cs="Arial" w:hint="eastAsia"/>
          <w:sz w:val="24"/>
          <w:szCs w:val="24"/>
        </w:rPr>
        <w:t>азаки</w:t>
      </w:r>
      <w:r w:rsidRPr="009A1F5A">
        <w:rPr>
          <w:rFonts w:ascii="Franklin Gothic Book" w:hAnsi="Franklin Gothic Book" w:cs="Arial"/>
          <w:sz w:val="24"/>
          <w:szCs w:val="24"/>
        </w:rPr>
        <w:t>».</w:t>
      </w:r>
    </w:p>
    <w:p w14:paraId="0E3BD22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молодёжь</w:t>
      </w:r>
      <w:r w:rsidRPr="009A1F5A">
        <w:rPr>
          <w:rFonts w:ascii="Franklin Gothic Book" w:hAnsi="Franklin Gothic Book" w:cs="Arial"/>
          <w:sz w:val="24"/>
          <w:szCs w:val="24"/>
        </w:rPr>
        <w:t>.</w:t>
      </w:r>
    </w:p>
    <w:p w14:paraId="27F96C7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олодёжь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типа</w:t>
      </w:r>
      <w:r w:rsidRPr="009A1F5A">
        <w:rPr>
          <w:rFonts w:ascii="Franklin Gothic Book" w:hAnsi="Franklin Gothic Book" w:cs="Arial"/>
          <w:sz w:val="24"/>
          <w:szCs w:val="24"/>
        </w:rPr>
        <w:t>, 25-30.</w:t>
      </w:r>
    </w:p>
    <w:p w14:paraId="26C2223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прочтут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название</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К</w:t>
      </w:r>
      <w:r w:rsidRPr="009A1F5A">
        <w:rPr>
          <w:rFonts w:ascii="Franklin Gothic Book" w:hAnsi="Franklin Gothic Book" w:cs="Arial" w:hint="eastAsia"/>
          <w:sz w:val="24"/>
          <w:szCs w:val="24"/>
        </w:rPr>
        <w:t>онстанти</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прочитают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конца</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умеют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читать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фигня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какая</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w:t>
      </w:r>
    </w:p>
    <w:p w14:paraId="00A65DF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подумала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первые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две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военный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мафия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границей</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называется</w:t>
      </w:r>
      <w:r w:rsidRPr="009A1F5A">
        <w:rPr>
          <w:rFonts w:ascii="Franklin Gothic Book" w:hAnsi="Franklin Gothic Book" w:cs="Arial"/>
          <w:sz w:val="24"/>
          <w:szCs w:val="24"/>
        </w:rPr>
        <w:t xml:space="preserve"> «К</w:t>
      </w:r>
      <w:r w:rsidRPr="009A1F5A">
        <w:rPr>
          <w:rFonts w:ascii="Franklin Gothic Book" w:hAnsi="Franklin Gothic Book" w:cs="Arial" w:hint="eastAsia"/>
          <w:sz w:val="24"/>
          <w:szCs w:val="24"/>
        </w:rPr>
        <w:t>онстантинополь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подразумевает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ничего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кровопролитного</w:t>
      </w:r>
      <w:r w:rsidRPr="009A1F5A">
        <w:rPr>
          <w:rFonts w:ascii="Franklin Gothic Book" w:hAnsi="Franklin Gothic Book" w:cs="Arial"/>
          <w:sz w:val="24"/>
          <w:szCs w:val="24"/>
        </w:rPr>
        <w:t>. Ч</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именно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мафиозных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действий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строится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w:t>
      </w:r>
    </w:p>
    <w:p w14:paraId="096E7324"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w:t>
      </w:r>
      <w:proofErr w:type="spellStart"/>
      <w:r w:rsidRPr="009A1F5A">
        <w:rPr>
          <w:rFonts w:ascii="Franklin Gothic Book" w:hAnsi="Franklin Gothic Book" w:cs="Arial"/>
          <w:b/>
          <w:sz w:val="24"/>
          <w:szCs w:val="24"/>
        </w:rPr>
        <w:t>Сыяне</w:t>
      </w:r>
      <w:proofErr w:type="spellEnd"/>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кого</w:t>
      </w:r>
      <w:r w:rsidRPr="009A1F5A">
        <w:rPr>
          <w:rFonts w:ascii="Franklin Gothic Book" w:hAnsi="Franklin Gothic Book" w:cs="Arial"/>
          <w:b/>
          <w:sz w:val="24"/>
          <w:szCs w:val="24"/>
        </w:rPr>
        <w:t>?</w:t>
      </w:r>
    </w:p>
    <w:p w14:paraId="6D43F355" w14:textId="77777777" w:rsidR="009A1F5A" w:rsidRPr="009A1F5A" w:rsidRDefault="009A1F5A" w:rsidP="009A1F5A">
      <w:pPr>
        <w:spacing w:before="120" w:after="0"/>
        <w:jc w:val="both"/>
        <w:rPr>
          <w:rFonts w:ascii="Franklin Gothic Book" w:hAnsi="Franklin Gothic Book" w:cs="Arial"/>
          <w:sz w:val="24"/>
          <w:szCs w:val="24"/>
        </w:rPr>
      </w:pPr>
      <w:proofErr w:type="spellStart"/>
      <w:r w:rsidRPr="009A1F5A">
        <w:rPr>
          <w:rFonts w:ascii="Franklin Gothic Book" w:hAnsi="Franklin Gothic Book" w:cs="Arial"/>
          <w:b/>
          <w:sz w:val="24"/>
          <w:szCs w:val="24"/>
        </w:rPr>
        <w:t>Сыяне</w:t>
      </w:r>
      <w:proofErr w:type="spellEnd"/>
      <w:r w:rsidRPr="009A1F5A">
        <w:rPr>
          <w:rFonts w:ascii="Franklin Gothic Book" w:hAnsi="Franklin Gothic Book" w:cs="Arial"/>
          <w:b/>
          <w:sz w:val="24"/>
          <w:szCs w:val="24"/>
        </w:rPr>
        <w:t xml:space="preserve">: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бабушки</w:t>
      </w:r>
      <w:r w:rsidRPr="009A1F5A">
        <w:rPr>
          <w:rFonts w:ascii="Franklin Gothic Book" w:hAnsi="Franklin Gothic Book" w:cs="Arial"/>
          <w:sz w:val="24"/>
          <w:szCs w:val="24"/>
        </w:rPr>
        <w:t xml:space="preserve"> моей. Е</w:t>
      </w:r>
      <w:r w:rsidRPr="009A1F5A">
        <w:rPr>
          <w:rFonts w:ascii="Franklin Gothic Book" w:hAnsi="Franklin Gothic Book" w:cs="Arial" w:hint="eastAsia"/>
          <w:sz w:val="24"/>
          <w:szCs w:val="24"/>
        </w:rPr>
        <w:t>й</w:t>
      </w:r>
      <w:r w:rsidRPr="009A1F5A">
        <w:rPr>
          <w:rFonts w:ascii="Franklin Gothic Book" w:hAnsi="Franklin Gothic Book" w:cs="Arial"/>
          <w:sz w:val="24"/>
          <w:szCs w:val="24"/>
        </w:rPr>
        <w:t xml:space="preserve"> бы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вот. М</w:t>
      </w:r>
      <w:r w:rsidRPr="009A1F5A">
        <w:rPr>
          <w:rFonts w:ascii="Franklin Gothic Book" w:hAnsi="Franklin Gothic Book" w:cs="Arial" w:hint="eastAsia"/>
          <w:sz w:val="24"/>
          <w:szCs w:val="24"/>
        </w:rPr>
        <w:t>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w:t>
      </w:r>
      <w:r w:rsidRPr="009A1F5A">
        <w:rPr>
          <w:rFonts w:ascii="Franklin Gothic Book" w:hAnsi="Franklin Gothic Book" w:cs="Arial"/>
          <w:sz w:val="24"/>
          <w:szCs w:val="24"/>
        </w:rPr>
        <w:t xml:space="preserve">ет </w:t>
      </w:r>
      <w:r w:rsidRPr="009A1F5A">
        <w:rPr>
          <w:rFonts w:ascii="Franklin Gothic Book" w:hAnsi="Franklin Gothic Book" w:cs="Arial" w:hint="eastAsia"/>
          <w:sz w:val="24"/>
          <w:szCs w:val="24"/>
        </w:rPr>
        <w:t>включить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тревожность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сопереживание</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удовольствием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посмотрела</w:t>
      </w:r>
      <w:r w:rsidRPr="009A1F5A">
        <w:rPr>
          <w:rFonts w:ascii="Franklin Gothic Book" w:hAnsi="Franklin Gothic Book" w:cs="Arial"/>
          <w:sz w:val="24"/>
          <w:szCs w:val="24"/>
        </w:rPr>
        <w:t>.</w:t>
      </w:r>
    </w:p>
    <w:p w14:paraId="62DB059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Б</w:t>
      </w:r>
      <w:r w:rsidRPr="009A1F5A">
        <w:rPr>
          <w:rFonts w:ascii="Franklin Gothic Book" w:hAnsi="Franklin Gothic Book" w:cs="Arial" w:hint="eastAsia"/>
          <w:b/>
          <w:sz w:val="24"/>
          <w:szCs w:val="24"/>
        </w:rPr>
        <w:t>абушке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сколько</w:t>
      </w:r>
      <w:r w:rsidRPr="009A1F5A">
        <w:rPr>
          <w:rFonts w:ascii="Franklin Gothic Book" w:hAnsi="Franklin Gothic Book" w:cs="Arial"/>
          <w:b/>
          <w:sz w:val="24"/>
          <w:szCs w:val="24"/>
        </w:rPr>
        <w:t>?</w:t>
      </w:r>
    </w:p>
    <w:p w14:paraId="077358B1" w14:textId="77777777" w:rsidR="009A1F5A" w:rsidRPr="009A1F5A" w:rsidRDefault="009A1F5A" w:rsidP="009A1F5A">
      <w:pPr>
        <w:spacing w:before="120" w:after="0"/>
        <w:jc w:val="both"/>
        <w:rPr>
          <w:rFonts w:ascii="Franklin Gothic Book" w:hAnsi="Franklin Gothic Book" w:cs="Arial"/>
          <w:sz w:val="24"/>
          <w:szCs w:val="24"/>
        </w:rPr>
      </w:pPr>
      <w:proofErr w:type="spellStart"/>
      <w:r w:rsidRPr="009A1F5A">
        <w:rPr>
          <w:rFonts w:ascii="Franklin Gothic Book" w:hAnsi="Franklin Gothic Book" w:cs="Arial"/>
          <w:b/>
          <w:sz w:val="24"/>
          <w:szCs w:val="24"/>
        </w:rPr>
        <w:t>Сыяне</w:t>
      </w:r>
      <w:proofErr w:type="spellEnd"/>
      <w:r w:rsidRPr="009A1F5A">
        <w:rPr>
          <w:rFonts w:ascii="Franklin Gothic Book" w:hAnsi="Franklin Gothic Book" w:cs="Arial"/>
          <w:b/>
          <w:sz w:val="24"/>
          <w:szCs w:val="24"/>
        </w:rPr>
        <w:t xml:space="preserve">: </w:t>
      </w:r>
      <w:r w:rsidRPr="009A1F5A">
        <w:rPr>
          <w:rFonts w:ascii="Franklin Gothic Book" w:hAnsi="Franklin Gothic Book" w:cs="Arial"/>
          <w:sz w:val="24"/>
          <w:szCs w:val="24"/>
        </w:rPr>
        <w:t>73.</w:t>
      </w:r>
    </w:p>
    <w:p w14:paraId="6F1E2D0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Аня, </w:t>
      </w:r>
      <w:r w:rsidRPr="009A1F5A">
        <w:rPr>
          <w:rFonts w:ascii="Franklin Gothic Book" w:hAnsi="Franklin Gothic Book" w:cs="Arial" w:hint="eastAsia"/>
          <w:b/>
          <w:sz w:val="24"/>
          <w:szCs w:val="24"/>
        </w:rPr>
        <w:t>дл</w:t>
      </w:r>
      <w:r w:rsidRPr="009A1F5A">
        <w:rPr>
          <w:rFonts w:ascii="Franklin Gothic Book" w:hAnsi="Franklin Gothic Book" w:cs="Arial"/>
          <w:b/>
          <w:sz w:val="24"/>
          <w:szCs w:val="24"/>
        </w:rPr>
        <w:t xml:space="preserve">я </w:t>
      </w:r>
      <w:r w:rsidRPr="009A1F5A">
        <w:rPr>
          <w:rFonts w:ascii="Franklin Gothic Book" w:hAnsi="Franklin Gothic Book" w:cs="Arial" w:hint="eastAsia"/>
          <w:b/>
          <w:sz w:val="24"/>
          <w:szCs w:val="24"/>
        </w:rPr>
        <w:t>кого</w:t>
      </w:r>
      <w:r w:rsidRPr="009A1F5A">
        <w:rPr>
          <w:rFonts w:ascii="Franklin Gothic Book" w:hAnsi="Franklin Gothic Book" w:cs="Arial"/>
          <w:b/>
          <w:sz w:val="24"/>
          <w:szCs w:val="24"/>
        </w:rPr>
        <w:t>?</w:t>
      </w:r>
    </w:p>
    <w:p w14:paraId="73B3591C"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Аня: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где-то 25-40. Потому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молодёжь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17, </w:t>
      </w:r>
      <w:r w:rsidRPr="009A1F5A">
        <w:rPr>
          <w:rFonts w:ascii="Franklin Gothic Book" w:hAnsi="Franklin Gothic Book" w:cs="Arial" w:hint="eastAsia"/>
          <w:sz w:val="24"/>
          <w:szCs w:val="24"/>
        </w:rPr>
        <w:t>возьмём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25, </w:t>
      </w:r>
      <w:r w:rsidRPr="009A1F5A">
        <w:rPr>
          <w:rFonts w:ascii="Franklin Gothic Book" w:hAnsi="Franklin Gothic Book" w:cs="Arial" w:hint="eastAsia"/>
          <w:sz w:val="24"/>
          <w:szCs w:val="24"/>
        </w:rPr>
        <w:t>возможно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немножко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другое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426E7E15"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Б</w:t>
      </w:r>
      <w:r w:rsidRPr="009A1F5A">
        <w:rPr>
          <w:rFonts w:ascii="Franklin Gothic Book" w:hAnsi="Franklin Gothic Book" w:cs="Arial" w:hint="eastAsia"/>
          <w:b/>
          <w:sz w:val="24"/>
          <w:szCs w:val="24"/>
        </w:rPr>
        <w:t>ольше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мужчин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женщин</w:t>
      </w:r>
      <w:r w:rsidRPr="009A1F5A">
        <w:rPr>
          <w:rFonts w:ascii="Franklin Gothic Book" w:hAnsi="Franklin Gothic Book" w:cs="Arial"/>
          <w:b/>
          <w:sz w:val="24"/>
          <w:szCs w:val="24"/>
        </w:rPr>
        <w:t>?</w:t>
      </w:r>
    </w:p>
    <w:p w14:paraId="23E7CFA9"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Аня: </w:t>
      </w:r>
      <w:r w:rsidRPr="009A1F5A">
        <w:rPr>
          <w:rFonts w:ascii="Franklin Gothic Book" w:hAnsi="Franklin Gothic Book" w:cs="Arial"/>
          <w:sz w:val="24"/>
          <w:szCs w:val="24"/>
        </w:rPr>
        <w:t>Б</w:t>
      </w:r>
      <w:r w:rsidRPr="009A1F5A">
        <w:rPr>
          <w:rFonts w:ascii="Franklin Gothic Book" w:hAnsi="Franklin Gothic Book" w:cs="Arial" w:hint="eastAsia"/>
          <w:sz w:val="24"/>
          <w:szCs w:val="24"/>
        </w:rPr>
        <w:t>ольше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женщин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равной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степени</w:t>
      </w:r>
      <w:r w:rsidRPr="009A1F5A">
        <w:rPr>
          <w:rFonts w:ascii="Franklin Gothic Book" w:hAnsi="Franklin Gothic Book" w:cs="Arial"/>
          <w:sz w:val="24"/>
          <w:szCs w:val="24"/>
        </w:rPr>
        <w:t xml:space="preserve">. Но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допустим</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нравится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вайб</w:t>
      </w:r>
      <w:proofErr w:type="spellEnd"/>
      <w:r w:rsidRPr="009A1F5A">
        <w:rPr>
          <w:rFonts w:ascii="Franklin Gothic Book" w:hAnsi="Franklin Gothic Book" w:cs="Arial"/>
          <w:sz w:val="24"/>
          <w:szCs w:val="24"/>
        </w:rPr>
        <w:t xml:space="preserve"> джентльменства,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Но при этом и пострелять можно.</w:t>
      </w:r>
    </w:p>
    <w:p w14:paraId="0F164CA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Даша?</w:t>
      </w:r>
    </w:p>
    <w:p w14:paraId="65887139"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Дарья: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3E6C728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Аня: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но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хорошо</w:t>
      </w:r>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целом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приятно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617237D9"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Лиза, для кого фильм?</w:t>
      </w:r>
    </w:p>
    <w:p w14:paraId="75D5705F"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 xml:space="preserve">Вообще без понятия. Я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удивлюсь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снимали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p>
    <w:p w14:paraId="1844E5F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w:t>
      </w:r>
    </w:p>
    <w:p w14:paraId="263745D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25-30.</w:t>
      </w:r>
    </w:p>
    <w:p w14:paraId="3180294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человека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окружении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ком</w:t>
      </w:r>
      <w:r w:rsidRPr="009A1F5A">
        <w:rPr>
          <w:rFonts w:ascii="Franklin Gothic Book" w:hAnsi="Franklin Gothic Book" w:cs="Arial"/>
          <w:sz w:val="24"/>
          <w:szCs w:val="24"/>
        </w:rPr>
        <w:t xml:space="preserve">у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посоветовала</w:t>
      </w:r>
      <w:r w:rsidRPr="009A1F5A">
        <w:rPr>
          <w:rFonts w:ascii="Franklin Gothic Book" w:hAnsi="Franklin Gothic Book" w:cs="Arial"/>
          <w:sz w:val="24"/>
          <w:szCs w:val="24"/>
        </w:rPr>
        <w:t xml:space="preserve"> после этого. Ч</w:t>
      </w:r>
      <w:r w:rsidRPr="009A1F5A">
        <w:rPr>
          <w:rFonts w:ascii="Franklin Gothic Book" w:hAnsi="Franklin Gothic Book" w:cs="Arial" w:hint="eastAsia"/>
          <w:sz w:val="24"/>
          <w:szCs w:val="24"/>
        </w:rPr>
        <w:t>естно</w:t>
      </w:r>
      <w:r w:rsidRPr="009A1F5A">
        <w:rPr>
          <w:rFonts w:ascii="Franklin Gothic Book" w:hAnsi="Franklin Gothic Book" w:cs="Arial"/>
          <w:sz w:val="24"/>
          <w:szCs w:val="24"/>
        </w:rPr>
        <w:t>.</w:t>
      </w:r>
    </w:p>
    <w:p w14:paraId="1CBC0AD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иком</w:t>
      </w:r>
      <w:r w:rsidRPr="009A1F5A">
        <w:rPr>
          <w:rFonts w:ascii="Franklin Gothic Book" w:hAnsi="Franklin Gothic Book" w:cs="Arial"/>
          <w:b/>
          <w:sz w:val="24"/>
          <w:szCs w:val="24"/>
        </w:rPr>
        <w:t xml:space="preserve">у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посоветовали</w:t>
      </w:r>
      <w:r w:rsidRPr="009A1F5A">
        <w:rPr>
          <w:rFonts w:ascii="Franklin Gothic Book" w:hAnsi="Franklin Gothic Book" w:cs="Arial"/>
          <w:b/>
          <w:sz w:val="24"/>
          <w:szCs w:val="24"/>
        </w:rPr>
        <w:t>?</w:t>
      </w:r>
    </w:p>
    <w:p w14:paraId="74F7CA1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Нет, никому.</w:t>
      </w:r>
    </w:p>
    <w:p w14:paraId="6110D03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И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кого</w:t>
      </w:r>
      <w:r w:rsidRPr="009A1F5A">
        <w:rPr>
          <w:rFonts w:ascii="Franklin Gothic Book" w:hAnsi="Franklin Gothic Book" w:cs="Arial"/>
          <w:sz w:val="24"/>
          <w:szCs w:val="24"/>
        </w:rPr>
        <w:t>.</w:t>
      </w:r>
    </w:p>
    <w:p w14:paraId="5D108B3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Олеся,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кого</w:t>
      </w:r>
      <w:r w:rsidRPr="009A1F5A">
        <w:rPr>
          <w:rFonts w:ascii="Franklin Gothic Book" w:hAnsi="Franklin Gothic Book" w:cs="Arial"/>
          <w:b/>
          <w:sz w:val="24"/>
          <w:szCs w:val="24"/>
        </w:rPr>
        <w:t>?</w:t>
      </w:r>
    </w:p>
    <w:p w14:paraId="5EB8E65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Олеся: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думаю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каждом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возрасте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найдутся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свои</w:t>
      </w:r>
      <w:r w:rsidRPr="009A1F5A">
        <w:rPr>
          <w:rFonts w:ascii="Franklin Gothic Book" w:hAnsi="Franklin Gothic Book" w:cs="Arial"/>
          <w:sz w:val="24"/>
          <w:szCs w:val="24"/>
        </w:rPr>
        <w:t xml:space="preserve"> любители </w:t>
      </w:r>
      <w:r w:rsidRPr="009A1F5A">
        <w:rPr>
          <w:rFonts w:ascii="Franklin Gothic Book" w:hAnsi="Franklin Gothic Book" w:cs="Arial" w:hint="eastAsia"/>
          <w:sz w:val="24"/>
          <w:szCs w:val="24"/>
        </w:rPr>
        <w:t>подобных</w:t>
      </w:r>
      <w:r w:rsidRPr="009A1F5A">
        <w:rPr>
          <w:rFonts w:ascii="Franklin Gothic Book" w:hAnsi="Franklin Gothic Book" w:cs="Arial"/>
          <w:sz w:val="24"/>
          <w:szCs w:val="24"/>
        </w:rPr>
        <w:t xml:space="preserve"> войн, </w:t>
      </w:r>
      <w:r w:rsidRPr="009A1F5A">
        <w:rPr>
          <w:rFonts w:ascii="Franklin Gothic Book" w:hAnsi="Franklin Gothic Book" w:cs="Arial" w:hint="eastAsia"/>
          <w:sz w:val="24"/>
          <w:szCs w:val="24"/>
        </w:rPr>
        <w:t>кровопролитий</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младше</w:t>
      </w:r>
      <w:r w:rsidRPr="009A1F5A">
        <w:rPr>
          <w:rFonts w:ascii="Franklin Gothic Book" w:hAnsi="Franklin Gothic Book" w:cs="Arial"/>
          <w:sz w:val="24"/>
          <w:szCs w:val="24"/>
        </w:rPr>
        <w:t xml:space="preserve"> 20-</w:t>
      </w:r>
      <w:r w:rsidRPr="009A1F5A">
        <w:rPr>
          <w:rFonts w:ascii="Franklin Gothic Book" w:hAnsi="Franklin Gothic Book" w:cs="Arial" w:hint="eastAsia"/>
          <w:sz w:val="24"/>
          <w:szCs w:val="24"/>
        </w:rPr>
        <w:t>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18-</w:t>
      </w:r>
      <w:r w:rsidRPr="009A1F5A">
        <w:rPr>
          <w:rFonts w:ascii="Franklin Gothic Book" w:hAnsi="Franklin Gothic Book" w:cs="Arial" w:hint="eastAsia"/>
          <w:sz w:val="24"/>
          <w:szCs w:val="24"/>
        </w:rPr>
        <w:t>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20-</w:t>
      </w:r>
      <w:r w:rsidRPr="009A1F5A">
        <w:rPr>
          <w:rFonts w:ascii="Franklin Gothic Book" w:hAnsi="Franklin Gothic Book" w:cs="Arial" w:hint="eastAsia"/>
          <w:sz w:val="24"/>
          <w:szCs w:val="24"/>
        </w:rPr>
        <w:t>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найдётся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посмотрит</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w:t>
      </w:r>
    </w:p>
    <w:p w14:paraId="766A5885" w14:textId="77777777" w:rsidR="009A1F5A" w:rsidRPr="009A1F5A" w:rsidRDefault="009A1F5A" w:rsidP="009A1F5A">
      <w:pPr>
        <w:spacing w:before="120" w:after="0"/>
        <w:jc w:val="both"/>
        <w:rPr>
          <w:rFonts w:ascii="Franklin Gothic Book" w:hAnsi="Franklin Gothic Book" w:cs="Arial"/>
          <w:b/>
          <w:bCs/>
          <w:sz w:val="24"/>
          <w:szCs w:val="24"/>
        </w:rPr>
      </w:pPr>
      <w:r w:rsidRPr="009A1F5A">
        <w:rPr>
          <w:rFonts w:ascii="Franklin Gothic Book" w:hAnsi="Franklin Gothic Book" w:cs="Arial"/>
          <w:b/>
          <w:sz w:val="24"/>
          <w:szCs w:val="24"/>
        </w:rPr>
        <w:t>Модератор: В</w:t>
      </w:r>
      <w:r w:rsidRPr="009A1F5A">
        <w:rPr>
          <w:rFonts w:ascii="Franklin Gothic Book" w:hAnsi="Franklin Gothic Book" w:cs="Arial" w:hint="eastAsia"/>
          <w:b/>
          <w:sz w:val="24"/>
          <w:szCs w:val="24"/>
        </w:rPr>
        <w:t>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дочитали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конца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название</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общий смех</w:t>
      </w:r>
      <w:r w:rsidRPr="009A1F5A">
        <w:rPr>
          <w:rFonts w:ascii="Franklin Gothic Book" w:hAnsi="Franklin Gothic Book" w:cs="Arial"/>
          <w:b/>
          <w:bCs/>
          <w:sz w:val="24"/>
          <w:szCs w:val="24"/>
        </w:rPr>
        <w:t>).</w:t>
      </w:r>
    </w:p>
    <w:p w14:paraId="68D2E53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Олеся: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онечно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дочитала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услышала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несколько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посмотрят</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самостоятельно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досмотрела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конца</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боюсь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привлёк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К</w:t>
      </w:r>
      <w:r w:rsidRPr="009A1F5A">
        <w:rPr>
          <w:rFonts w:ascii="Franklin Gothic Book" w:hAnsi="Franklin Gothic Book" w:cs="Arial" w:hint="eastAsia"/>
          <w:sz w:val="24"/>
          <w:szCs w:val="24"/>
        </w:rPr>
        <w:t>инопоиске</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названием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описанием</w:t>
      </w:r>
      <w:r w:rsidRPr="009A1F5A">
        <w:rPr>
          <w:rFonts w:ascii="Franklin Gothic Book" w:hAnsi="Franklin Gothic Book" w:cs="Arial"/>
          <w:sz w:val="24"/>
          <w:szCs w:val="24"/>
        </w:rPr>
        <w:t>.</w:t>
      </w:r>
    </w:p>
    <w:p w14:paraId="7DB17055"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Е</w:t>
      </w:r>
      <w:r w:rsidRPr="009A1F5A">
        <w:rPr>
          <w:rFonts w:ascii="Franklin Gothic Book" w:hAnsi="Franklin Gothic Book" w:cs="Arial" w:hint="eastAsia"/>
          <w:b/>
          <w:sz w:val="24"/>
          <w:szCs w:val="24"/>
        </w:rPr>
        <w:t>сли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представить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рядом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вами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мужчина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пара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муж</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друг</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из</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интереснее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смотреть</w:t>
      </w:r>
      <w:r w:rsidRPr="009A1F5A">
        <w:rPr>
          <w:rFonts w:ascii="Franklin Gothic Book" w:hAnsi="Franklin Gothic Book" w:cs="Arial"/>
          <w:b/>
          <w:sz w:val="24"/>
          <w:szCs w:val="24"/>
        </w:rPr>
        <w:t>?</w:t>
      </w:r>
    </w:p>
    <w:p w14:paraId="1B2F73E7"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арню</w:t>
      </w:r>
      <w:r w:rsidRPr="009A1F5A">
        <w:rPr>
          <w:rFonts w:ascii="Franklin Gothic Book" w:hAnsi="Franklin Gothic Book" w:cs="Arial"/>
          <w:sz w:val="24"/>
          <w:szCs w:val="24"/>
        </w:rPr>
        <w:t>.</w:t>
      </w:r>
    </w:p>
    <w:p w14:paraId="067E24B0"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П</w:t>
      </w:r>
      <w:r w:rsidRPr="009A1F5A">
        <w:rPr>
          <w:rFonts w:ascii="Franklin Gothic Book" w:hAnsi="Franklin Gothic Book" w:cs="Arial" w:hint="eastAsia"/>
          <w:b/>
          <w:sz w:val="24"/>
          <w:szCs w:val="24"/>
        </w:rPr>
        <w:t>очему</w:t>
      </w:r>
      <w:r w:rsidRPr="009A1F5A">
        <w:rPr>
          <w:rFonts w:ascii="Franklin Gothic Book" w:hAnsi="Franklin Gothic Book" w:cs="Arial"/>
          <w:b/>
          <w:sz w:val="24"/>
          <w:szCs w:val="24"/>
        </w:rPr>
        <w:t>?</w:t>
      </w:r>
    </w:p>
    <w:p w14:paraId="30521728"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мужчин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интерес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чему</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такому </w:t>
      </w:r>
      <w:r w:rsidRPr="009A1F5A">
        <w:rPr>
          <w:rFonts w:ascii="Franklin Gothic Book" w:hAnsi="Franklin Gothic Book" w:cs="Arial" w:hint="eastAsia"/>
          <w:sz w:val="24"/>
          <w:szCs w:val="24"/>
        </w:rPr>
        <w:t>подобному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кровопролитиям</w:t>
      </w:r>
      <w:r w:rsidRPr="009A1F5A">
        <w:rPr>
          <w:rFonts w:ascii="Franklin Gothic Book" w:hAnsi="Franklin Gothic Book" w:cs="Arial"/>
          <w:sz w:val="24"/>
          <w:szCs w:val="24"/>
        </w:rPr>
        <w:t xml:space="preserve">, бойням, боевикам.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П</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крайней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мере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w:t>
      </w:r>
    </w:p>
    <w:p w14:paraId="584F1B3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действительно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больше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названии</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описание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-то там </w:t>
      </w:r>
      <w:r w:rsidRPr="009A1F5A">
        <w:rPr>
          <w:rFonts w:ascii="Franklin Gothic Book" w:hAnsi="Franklin Gothic Book" w:cs="Arial" w:hint="eastAsia"/>
          <w:sz w:val="24"/>
          <w:szCs w:val="24"/>
        </w:rPr>
        <w:t>читаешь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К</w:t>
      </w:r>
      <w:r w:rsidRPr="009A1F5A">
        <w:rPr>
          <w:rFonts w:ascii="Franklin Gothic Book" w:hAnsi="Franklin Gothic Book" w:cs="Arial" w:hint="eastAsia"/>
          <w:sz w:val="24"/>
          <w:szCs w:val="24"/>
        </w:rPr>
        <w:t>инопоиске</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рейтинги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смотрю</w:t>
      </w:r>
      <w:r w:rsidRPr="009A1F5A">
        <w:rPr>
          <w:rFonts w:ascii="Franklin Gothic Book" w:hAnsi="Franklin Gothic Book" w:cs="Arial"/>
          <w:sz w:val="24"/>
          <w:szCs w:val="24"/>
        </w:rPr>
        <w:t xml:space="preserve">. А само </w:t>
      </w:r>
      <w:r w:rsidRPr="009A1F5A">
        <w:rPr>
          <w:rFonts w:ascii="Franklin Gothic Book" w:hAnsi="Franklin Gothic Book" w:cs="Arial" w:hint="eastAsia"/>
          <w:sz w:val="24"/>
          <w:szCs w:val="24"/>
        </w:rPr>
        <w:t>название</w:t>
      </w:r>
      <w:r w:rsidRPr="009A1F5A">
        <w:rPr>
          <w:rFonts w:ascii="Franklin Gothic Book" w:hAnsi="Franklin Gothic Book" w:cs="Arial"/>
          <w:sz w:val="24"/>
          <w:szCs w:val="24"/>
        </w:rPr>
        <w:t>, ну «Константинополь».</w:t>
      </w:r>
    </w:p>
    <w:p w14:paraId="6DD4FED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А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другому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назвать</w:t>
      </w:r>
      <w:r w:rsidRPr="009A1F5A">
        <w:rPr>
          <w:rFonts w:ascii="Franklin Gothic Book" w:hAnsi="Franklin Gothic Book" w:cs="Arial"/>
          <w:sz w:val="24"/>
          <w:szCs w:val="24"/>
        </w:rPr>
        <w:t>?</w:t>
      </w:r>
    </w:p>
    <w:p w14:paraId="1F40D4AC"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быкновенные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приключения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русских</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p>
    <w:p w14:paraId="152B933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Е</w:t>
      </w:r>
      <w:r w:rsidRPr="009A1F5A">
        <w:rPr>
          <w:rFonts w:ascii="Franklin Gothic Book" w:hAnsi="Franklin Gothic Book" w:cs="Arial" w:hint="eastAsia"/>
          <w:b/>
          <w:sz w:val="24"/>
          <w:szCs w:val="24"/>
        </w:rPr>
        <w:t>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раз</w:t>
      </w:r>
      <w:r w:rsidRPr="009A1F5A">
        <w:rPr>
          <w:rFonts w:ascii="Franklin Gothic Book" w:hAnsi="Franklin Gothic Book" w:cs="Arial"/>
          <w:b/>
          <w:sz w:val="24"/>
          <w:szCs w:val="24"/>
        </w:rPr>
        <w:t>, «О</w:t>
      </w:r>
      <w:r w:rsidRPr="009A1F5A">
        <w:rPr>
          <w:rFonts w:ascii="Franklin Gothic Book" w:hAnsi="Franklin Gothic Book" w:cs="Arial" w:hint="eastAsia"/>
          <w:b/>
          <w:sz w:val="24"/>
          <w:szCs w:val="24"/>
        </w:rPr>
        <w:t>быкновенное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приключение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чего</w:t>
      </w:r>
      <w:r w:rsidRPr="009A1F5A">
        <w:rPr>
          <w:rFonts w:ascii="Franklin Gothic Book" w:hAnsi="Franklin Gothic Book" w:cs="Arial"/>
          <w:b/>
          <w:sz w:val="24"/>
          <w:szCs w:val="24"/>
        </w:rPr>
        <w:t>?</w:t>
      </w:r>
    </w:p>
    <w:p w14:paraId="43BC735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Р</w:t>
      </w:r>
      <w:r w:rsidRPr="009A1F5A">
        <w:rPr>
          <w:rFonts w:ascii="Franklin Gothic Book" w:hAnsi="Franklin Gothic Book" w:cs="Arial" w:hint="eastAsia"/>
          <w:sz w:val="24"/>
          <w:szCs w:val="24"/>
        </w:rPr>
        <w:t>усских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гангстеров</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2FA089F9"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огда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названии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сразу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открыто</w:t>
      </w:r>
      <w:r w:rsidRPr="009A1F5A">
        <w:rPr>
          <w:rFonts w:ascii="Franklin Gothic Book" w:hAnsi="Franklin Gothic Book" w:cs="Arial"/>
          <w:b/>
          <w:sz w:val="24"/>
          <w:szCs w:val="24"/>
        </w:rPr>
        <w:t>. Ни</w:t>
      </w:r>
      <w:r w:rsidRPr="009A1F5A">
        <w:rPr>
          <w:rFonts w:ascii="Franklin Gothic Book" w:hAnsi="Franklin Gothic Book" w:cs="Arial" w:hint="eastAsia"/>
          <w:b/>
          <w:sz w:val="24"/>
          <w:szCs w:val="24"/>
        </w:rPr>
        <w:t>какой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загадки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сюжета</w:t>
      </w:r>
      <w:r w:rsidRPr="009A1F5A">
        <w:rPr>
          <w:rFonts w:ascii="Franklin Gothic Book" w:hAnsi="Franklin Gothic Book" w:cs="Arial"/>
          <w:b/>
          <w:sz w:val="24"/>
          <w:szCs w:val="24"/>
        </w:rPr>
        <w:t>.</w:t>
      </w:r>
    </w:p>
    <w:p w14:paraId="3CD9DAF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Е</w:t>
      </w:r>
      <w:r w:rsidRPr="009A1F5A">
        <w:rPr>
          <w:rFonts w:ascii="Franklin Gothic Book" w:hAnsi="Franklin Gothic Book" w:cs="Arial" w:hint="eastAsia"/>
          <w:sz w:val="24"/>
          <w:szCs w:val="24"/>
        </w:rPr>
        <w:t>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взять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советский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фильм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смотря</w:t>
      </w:r>
      <w:r w:rsidRPr="009A1F5A">
        <w:rPr>
          <w:rFonts w:ascii="Franklin Gothic Book" w:hAnsi="Franklin Gothic Book" w:cs="Arial"/>
          <w:sz w:val="24"/>
          <w:szCs w:val="24"/>
        </w:rPr>
        <w:t xml:space="preserve">т же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пор</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прокатило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допустим</w:t>
      </w:r>
      <w:r w:rsidRPr="009A1F5A">
        <w:rPr>
          <w:rFonts w:ascii="Franklin Gothic Book" w:hAnsi="Franklin Gothic Book" w:cs="Arial"/>
          <w:sz w:val="24"/>
          <w:szCs w:val="24"/>
        </w:rPr>
        <w:t>, «</w:t>
      </w:r>
      <w:proofErr w:type="spellStart"/>
      <w:r w:rsidRPr="009A1F5A">
        <w:rPr>
          <w:rFonts w:ascii="Franklin Gothic Book" w:hAnsi="Franklin Gothic Book" w:cs="Arial"/>
          <w:sz w:val="24"/>
          <w:szCs w:val="24"/>
        </w:rPr>
        <w:t>Г</w:t>
      </w:r>
      <w:r w:rsidRPr="009A1F5A">
        <w:rPr>
          <w:rFonts w:ascii="Franklin Gothic Book" w:hAnsi="Franklin Gothic Book" w:cs="Arial" w:hint="eastAsia"/>
          <w:sz w:val="24"/>
          <w:szCs w:val="24"/>
        </w:rPr>
        <w:t>ангстерленд</w:t>
      </w:r>
      <w:proofErr w:type="spellEnd"/>
      <w:r w:rsidRPr="009A1F5A">
        <w:rPr>
          <w:rFonts w:ascii="Franklin Gothic Book" w:hAnsi="Franklin Gothic Book" w:cs="Arial"/>
          <w:sz w:val="24"/>
          <w:szCs w:val="24"/>
        </w:rPr>
        <w:t>». В</w:t>
      </w:r>
      <w:r w:rsidRPr="009A1F5A">
        <w:rPr>
          <w:rFonts w:ascii="Franklin Gothic Book" w:hAnsi="Franklin Gothic Book" w:cs="Arial" w:hint="eastAsia"/>
          <w:sz w:val="24"/>
          <w:szCs w:val="24"/>
        </w:rPr>
        <w:t>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посмотрят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Гай Рич. А </w:t>
      </w:r>
      <w:r w:rsidRPr="009A1F5A">
        <w:rPr>
          <w:rFonts w:ascii="Franklin Gothic Book" w:hAnsi="Franklin Gothic Book" w:cs="Arial" w:hint="eastAsia"/>
          <w:sz w:val="24"/>
          <w:szCs w:val="24"/>
        </w:rPr>
        <w:t>тут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нибудь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нибудь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лад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сделать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w:t>
      </w:r>
    </w:p>
    <w:p w14:paraId="0CB30B55"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Б</w:t>
      </w:r>
      <w:r w:rsidRPr="009A1F5A">
        <w:rPr>
          <w:rFonts w:ascii="Franklin Gothic Book" w:hAnsi="Franklin Gothic Book" w:cs="Arial" w:hint="eastAsia"/>
          <w:sz w:val="24"/>
          <w:szCs w:val="24"/>
        </w:rPr>
        <w:t>ольшой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куш</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p>
    <w:p w14:paraId="4BC6732D"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Турецкий куш по-русски. Я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нибудь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стиле</w:t>
      </w:r>
      <w:r w:rsidRPr="009A1F5A">
        <w:rPr>
          <w:rFonts w:ascii="Franklin Gothic Book" w:hAnsi="Franklin Gothic Book" w:cs="Arial"/>
          <w:sz w:val="24"/>
          <w:szCs w:val="24"/>
        </w:rPr>
        <w:t>. 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прикольно</w:t>
      </w:r>
      <w:r w:rsidRPr="009A1F5A">
        <w:rPr>
          <w:rFonts w:ascii="Franklin Gothic Book" w:hAnsi="Franklin Gothic Book" w:cs="Arial"/>
          <w:sz w:val="24"/>
          <w:szCs w:val="24"/>
        </w:rPr>
        <w:t>.</w:t>
      </w:r>
    </w:p>
    <w:p w14:paraId="173D612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думать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комедия</w:t>
      </w:r>
      <w:r w:rsidRPr="009A1F5A">
        <w:rPr>
          <w:rFonts w:ascii="Franklin Gothic Book" w:hAnsi="Franklin Gothic Book" w:cs="Arial"/>
          <w:sz w:val="24"/>
          <w:szCs w:val="24"/>
        </w:rPr>
        <w:t>.</w:t>
      </w:r>
    </w:p>
    <w:p w14:paraId="28C442C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Мы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название</w:t>
      </w:r>
      <w:r w:rsidRPr="009A1F5A">
        <w:rPr>
          <w:rFonts w:ascii="Franklin Gothic Book" w:hAnsi="Franklin Gothic Book" w:cs="Arial"/>
          <w:sz w:val="24"/>
          <w:szCs w:val="24"/>
        </w:rPr>
        <w:t xml:space="preserve">. Но люди же точно так же видят </w:t>
      </w:r>
      <w:r w:rsidRPr="009A1F5A">
        <w:rPr>
          <w:rFonts w:ascii="Franklin Gothic Book" w:hAnsi="Franklin Gothic Book" w:cs="Arial" w:hint="eastAsia"/>
          <w:sz w:val="24"/>
          <w:szCs w:val="24"/>
        </w:rPr>
        <w:t>отрывки</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0C417AB9"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название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говорю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спрашиваю</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кого</w:t>
      </w:r>
      <w:r w:rsidRPr="009A1F5A">
        <w:rPr>
          <w:rFonts w:ascii="Franklin Gothic Book" w:hAnsi="Franklin Gothic Book" w:cs="Arial"/>
          <w:b/>
          <w:sz w:val="24"/>
          <w:szCs w:val="24"/>
        </w:rPr>
        <w:t>. П</w:t>
      </w:r>
      <w:r w:rsidRPr="009A1F5A">
        <w:rPr>
          <w:rFonts w:ascii="Franklin Gothic Book" w:hAnsi="Franklin Gothic Book" w:cs="Arial" w:hint="eastAsia"/>
          <w:b/>
          <w:sz w:val="24"/>
          <w:szCs w:val="24"/>
        </w:rPr>
        <w:t>росто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зацепились</w:t>
      </w:r>
      <w:r w:rsidRPr="009A1F5A">
        <w:rPr>
          <w:rFonts w:ascii="Franklin Gothic Book" w:hAnsi="Franklin Gothic Book" w:cs="Arial"/>
          <w:b/>
          <w:sz w:val="24"/>
          <w:szCs w:val="24"/>
        </w:rPr>
        <w:t xml:space="preserve">. У </w:t>
      </w:r>
      <w:r w:rsidRPr="009A1F5A">
        <w:rPr>
          <w:rFonts w:ascii="Franklin Gothic Book" w:hAnsi="Franklin Gothic Book" w:cs="Arial" w:hint="eastAsia"/>
          <w:b/>
          <w:sz w:val="24"/>
          <w:szCs w:val="24"/>
        </w:rPr>
        <w:t>Олеси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просто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самый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молодой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возрасте</w:t>
      </w:r>
      <w:r w:rsidRPr="009A1F5A">
        <w:rPr>
          <w:rFonts w:ascii="Franklin Gothic Book" w:hAnsi="Franklin Gothic Book" w:cs="Arial"/>
          <w:b/>
          <w:sz w:val="24"/>
          <w:szCs w:val="24"/>
        </w:rPr>
        <w:t xml:space="preserve">, я </w:t>
      </w:r>
      <w:r w:rsidRPr="009A1F5A">
        <w:rPr>
          <w:rFonts w:ascii="Franklin Gothic Book" w:hAnsi="Franklin Gothic Book" w:cs="Arial" w:hint="eastAsia"/>
          <w:b/>
          <w:sz w:val="24"/>
          <w:szCs w:val="24"/>
        </w:rPr>
        <w:t>поэтому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уточнила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прочитала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конца</w:t>
      </w:r>
      <w:r w:rsidRPr="009A1F5A">
        <w:rPr>
          <w:rFonts w:ascii="Franklin Gothic Book" w:hAnsi="Franklin Gothic Book" w:cs="Arial"/>
          <w:b/>
          <w:sz w:val="24"/>
          <w:szCs w:val="24"/>
        </w:rPr>
        <w:t xml:space="preserve"> или </w:t>
      </w:r>
      <w:r w:rsidRPr="009A1F5A">
        <w:rPr>
          <w:rFonts w:ascii="Franklin Gothic Book" w:hAnsi="Franklin Gothic Book" w:cs="Arial" w:hint="eastAsia"/>
          <w:b/>
          <w:sz w:val="24"/>
          <w:szCs w:val="24"/>
        </w:rPr>
        <w:t>нет</w:t>
      </w:r>
      <w:r w:rsidRPr="009A1F5A">
        <w:rPr>
          <w:rFonts w:ascii="Franklin Gothic Book" w:hAnsi="Franklin Gothic Book" w:cs="Arial"/>
          <w:b/>
          <w:sz w:val="24"/>
          <w:szCs w:val="24"/>
        </w:rPr>
        <w:t>. П</w:t>
      </w:r>
      <w:r w:rsidRPr="009A1F5A">
        <w:rPr>
          <w:rFonts w:ascii="Franklin Gothic Book" w:hAnsi="Franklin Gothic Book" w:cs="Arial" w:hint="eastAsia"/>
          <w:b/>
          <w:sz w:val="24"/>
          <w:szCs w:val="24"/>
        </w:rPr>
        <w:t>онятное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дело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вопрос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риторический</w:t>
      </w:r>
      <w:r w:rsidRPr="009A1F5A">
        <w:rPr>
          <w:rFonts w:ascii="Franklin Gothic Book" w:hAnsi="Franklin Gothic Book" w:cs="Arial"/>
          <w:b/>
          <w:sz w:val="24"/>
          <w:szCs w:val="24"/>
        </w:rPr>
        <w:t>. М</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важно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понять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человек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думает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увидел</w:t>
      </w:r>
      <w:r w:rsidRPr="009A1F5A">
        <w:rPr>
          <w:rFonts w:ascii="Franklin Gothic Book" w:hAnsi="Franklin Gothic Book" w:cs="Arial"/>
          <w:b/>
          <w:sz w:val="24"/>
          <w:szCs w:val="24"/>
        </w:rPr>
        <w:t xml:space="preserve">. А </w:t>
      </w:r>
      <w:r w:rsidRPr="009A1F5A">
        <w:rPr>
          <w:rFonts w:ascii="Franklin Gothic Book" w:hAnsi="Franklin Gothic Book" w:cs="Arial" w:hint="eastAsia"/>
          <w:b/>
          <w:sz w:val="24"/>
          <w:szCs w:val="24"/>
        </w:rPr>
        <w:t>скажите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главные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герои</w:t>
      </w:r>
      <w:r w:rsidRPr="009A1F5A">
        <w:rPr>
          <w:rFonts w:ascii="Franklin Gothic Book" w:hAnsi="Franklin Gothic Book" w:cs="Arial"/>
          <w:b/>
          <w:sz w:val="24"/>
          <w:szCs w:val="24"/>
        </w:rPr>
        <w:t>?</w:t>
      </w:r>
    </w:p>
    <w:p w14:paraId="470DBCCF"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7511347A"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Саблин.</w:t>
      </w:r>
    </w:p>
    <w:p w14:paraId="30172003"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Серафима.</w:t>
      </w:r>
    </w:p>
    <w:p w14:paraId="0233D7F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Р</w:t>
      </w:r>
      <w:r w:rsidRPr="009A1F5A">
        <w:rPr>
          <w:rFonts w:ascii="Franklin Gothic Book" w:hAnsi="Franklin Gothic Book" w:cs="Arial" w:hint="eastAsia"/>
          <w:sz w:val="24"/>
          <w:szCs w:val="24"/>
        </w:rPr>
        <w:t>емнёв</w:t>
      </w:r>
      <w:r w:rsidRPr="009A1F5A">
        <w:rPr>
          <w:rFonts w:ascii="Franklin Gothic Book" w:hAnsi="Franklin Gothic Book" w:cs="Arial"/>
          <w:sz w:val="24"/>
          <w:szCs w:val="24"/>
        </w:rPr>
        <w:t xml:space="preserve"> тоже.</w:t>
      </w:r>
    </w:p>
    <w:p w14:paraId="19F05C59"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А</w:t>
      </w:r>
      <w:r w:rsidRPr="009A1F5A">
        <w:rPr>
          <w:rFonts w:ascii="Franklin Gothic Book" w:hAnsi="Franklin Gothic Book" w:cs="Arial" w:hint="eastAsia"/>
          <w:b/>
          <w:sz w:val="24"/>
          <w:szCs w:val="24"/>
        </w:rPr>
        <w:t>нтонин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Ремнёв</w:t>
      </w:r>
      <w:r w:rsidRPr="009A1F5A">
        <w:rPr>
          <w:rFonts w:ascii="Franklin Gothic Book" w:hAnsi="Franklin Gothic Book" w:cs="Arial"/>
          <w:b/>
          <w:sz w:val="24"/>
          <w:szCs w:val="24"/>
        </w:rPr>
        <w:t>. Р</w:t>
      </w:r>
      <w:r w:rsidRPr="009A1F5A">
        <w:rPr>
          <w:rFonts w:ascii="Franklin Gothic Book" w:hAnsi="Franklin Gothic Book" w:cs="Arial" w:hint="eastAsia"/>
          <w:b/>
          <w:sz w:val="24"/>
          <w:szCs w:val="24"/>
        </w:rPr>
        <w:t>емнёв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Антонин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один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же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человек</w:t>
      </w:r>
      <w:r w:rsidRPr="009A1F5A">
        <w:rPr>
          <w:rFonts w:ascii="Franklin Gothic Book" w:hAnsi="Franklin Gothic Book" w:cs="Arial"/>
          <w:b/>
          <w:sz w:val="24"/>
          <w:szCs w:val="24"/>
        </w:rPr>
        <w:t>?</w:t>
      </w:r>
    </w:p>
    <w:p w14:paraId="3513785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персонажей</w:t>
      </w:r>
      <w:r w:rsidRPr="009A1F5A">
        <w:rPr>
          <w:rFonts w:ascii="Franklin Gothic Book" w:hAnsi="Franklin Gothic Book" w:cs="Arial"/>
          <w:sz w:val="24"/>
          <w:szCs w:val="24"/>
        </w:rPr>
        <w:t>.</w:t>
      </w:r>
    </w:p>
    <w:p w14:paraId="46FD2A7A"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Е</w:t>
      </w:r>
      <w:r w:rsidRPr="009A1F5A">
        <w:rPr>
          <w:rFonts w:ascii="Franklin Gothic Book" w:hAnsi="Franklin Gothic Book" w:cs="Arial" w:hint="eastAsia"/>
          <w:sz w:val="24"/>
          <w:szCs w:val="24"/>
        </w:rPr>
        <w:t>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определённая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группа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людей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врач</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входит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795367F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постепенно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поддерживают</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Серафима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фигурировала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меньшей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части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серии</w:t>
      </w:r>
      <w:r w:rsidRPr="009A1F5A">
        <w:rPr>
          <w:rFonts w:ascii="Franklin Gothic Book" w:hAnsi="Franklin Gothic Book" w:cs="Arial"/>
          <w:sz w:val="24"/>
          <w:szCs w:val="24"/>
        </w:rPr>
        <w:t>, по чуть-чуть. 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отдельный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уголочек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главные</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врача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сестры</w:t>
      </w:r>
      <w:r w:rsidRPr="009A1F5A">
        <w:rPr>
          <w:rFonts w:ascii="Franklin Gothic Book" w:hAnsi="Franklin Gothic Book" w:cs="Arial"/>
          <w:sz w:val="24"/>
          <w:szCs w:val="24"/>
        </w:rPr>
        <w:t>.</w:t>
      </w:r>
    </w:p>
    <w:p w14:paraId="0FC8E3F9"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аждая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тематика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28DE8E9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К</w:t>
      </w:r>
      <w:r w:rsidRPr="009A1F5A">
        <w:rPr>
          <w:rFonts w:ascii="Franklin Gothic Book" w:hAnsi="Franklin Gothic Book" w:cs="Arial" w:hint="eastAsia"/>
          <w:sz w:val="24"/>
          <w:szCs w:val="24"/>
        </w:rPr>
        <w:t>аждая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тематика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главная</w:t>
      </w:r>
      <w:r w:rsidRPr="009A1F5A">
        <w:rPr>
          <w:rFonts w:ascii="Franklin Gothic Book" w:hAnsi="Franklin Gothic Book" w:cs="Arial"/>
          <w:sz w:val="24"/>
          <w:szCs w:val="24"/>
        </w:rPr>
        <w:t>.</w:t>
      </w:r>
    </w:p>
    <w:p w14:paraId="7D10129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Р</w:t>
      </w:r>
      <w:r w:rsidRPr="009A1F5A">
        <w:rPr>
          <w:rFonts w:ascii="Franklin Gothic Book" w:hAnsi="Franklin Gothic Book" w:cs="Arial" w:hint="eastAsia"/>
          <w:b/>
          <w:sz w:val="24"/>
          <w:szCs w:val="24"/>
        </w:rPr>
        <w:t>азные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сюжеты</w:t>
      </w:r>
      <w:r w:rsidRPr="009A1F5A">
        <w:rPr>
          <w:rFonts w:ascii="Franklin Gothic Book" w:hAnsi="Franklin Gothic Book" w:cs="Arial"/>
          <w:b/>
          <w:sz w:val="24"/>
          <w:szCs w:val="24"/>
        </w:rPr>
        <w:t>.</w:t>
      </w:r>
    </w:p>
    <w:p w14:paraId="6CA6E4E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w:t>
      </w:r>
    </w:p>
    <w:p w14:paraId="59A76F77" w14:textId="77777777" w:rsidR="009A1F5A" w:rsidRPr="009A1F5A" w:rsidRDefault="009A1F5A" w:rsidP="009A1F5A">
      <w:pPr>
        <w:spacing w:before="120" w:after="0"/>
        <w:jc w:val="both"/>
        <w:rPr>
          <w:rFonts w:ascii="Franklin Gothic Book" w:hAnsi="Franklin Gothic Book" w:cs="Arial"/>
          <w:b/>
          <w:bCs/>
          <w:sz w:val="24"/>
          <w:szCs w:val="24"/>
        </w:rPr>
      </w:pPr>
      <w:r w:rsidRPr="009A1F5A">
        <w:rPr>
          <w:rFonts w:ascii="Franklin Gothic Book" w:hAnsi="Franklin Gothic Book" w:cs="Arial"/>
          <w:b/>
          <w:sz w:val="24"/>
          <w:szCs w:val="24"/>
        </w:rPr>
        <w:t>Модератор: С</w:t>
      </w:r>
      <w:r w:rsidRPr="009A1F5A">
        <w:rPr>
          <w:rFonts w:ascii="Franklin Gothic Book" w:hAnsi="Franklin Gothic Book" w:cs="Arial" w:hint="eastAsia"/>
          <w:b/>
          <w:sz w:val="24"/>
          <w:szCs w:val="24"/>
        </w:rPr>
        <w:t>егодня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вспомнили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вчера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заметили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отношения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брата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сестрой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будто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правдоподобны</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общий смех</w:t>
      </w:r>
      <w:r w:rsidRPr="009A1F5A">
        <w:rPr>
          <w:rFonts w:ascii="Franklin Gothic Book" w:hAnsi="Franklin Gothic Book" w:cs="Arial"/>
          <w:b/>
          <w:bCs/>
          <w:sz w:val="24"/>
          <w:szCs w:val="24"/>
        </w:rPr>
        <w:t>).</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общий шум, говорят одновременно</w:t>
      </w:r>
      <w:r w:rsidRPr="009A1F5A">
        <w:rPr>
          <w:rFonts w:ascii="Franklin Gothic Book" w:hAnsi="Franklin Gothic Book" w:cs="Arial"/>
          <w:b/>
          <w:bCs/>
          <w:sz w:val="24"/>
          <w:szCs w:val="24"/>
        </w:rPr>
        <w:t>).</w:t>
      </w:r>
    </w:p>
    <w:p w14:paraId="076C1F7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Если раскручивать,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С</w:t>
      </w:r>
      <w:r w:rsidRPr="009A1F5A">
        <w:rPr>
          <w:rFonts w:ascii="Franklin Gothic Book" w:hAnsi="Franklin Gothic Book" w:cs="Arial" w:hint="eastAsia"/>
          <w:sz w:val="24"/>
          <w:szCs w:val="24"/>
        </w:rPr>
        <w:t>аблин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Серафимы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какого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стопа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подкатывать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Сергею</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углублялись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течение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четырёх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серий</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смешно</w:t>
      </w:r>
      <w:r w:rsidRPr="009A1F5A">
        <w:rPr>
          <w:rFonts w:ascii="Franklin Gothic Book" w:hAnsi="Franklin Gothic Book" w:cs="Arial"/>
          <w:sz w:val="24"/>
          <w:szCs w:val="24"/>
        </w:rPr>
        <w:t>.</w:t>
      </w:r>
    </w:p>
    <w:p w14:paraId="59FF0B8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странная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пара</w:t>
      </w:r>
      <w:r w:rsidRPr="009A1F5A">
        <w:rPr>
          <w:rFonts w:ascii="Franklin Gothic Book" w:hAnsi="Franklin Gothic Book" w:cs="Arial"/>
          <w:sz w:val="24"/>
          <w:szCs w:val="24"/>
        </w:rPr>
        <w:t>.</w:t>
      </w:r>
    </w:p>
    <w:p w14:paraId="28699C26"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акие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две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любимые</w:t>
      </w:r>
      <w:r w:rsidRPr="009A1F5A">
        <w:rPr>
          <w:rFonts w:ascii="Franklin Gothic Book" w:hAnsi="Franklin Gothic Book" w:cs="Arial"/>
          <w:b/>
          <w:sz w:val="24"/>
          <w:szCs w:val="24"/>
        </w:rPr>
        <w:t>?</w:t>
      </w:r>
    </w:p>
    <w:p w14:paraId="7698256F"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ервая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Сергей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Серафима</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торая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углубилась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д</w:t>
      </w:r>
      <w:r w:rsidRPr="009A1F5A">
        <w:rPr>
          <w:rFonts w:ascii="Franklin Gothic Book" w:hAnsi="Franklin Gothic Book" w:cs="Arial" w:hint="eastAsia"/>
          <w:sz w:val="24"/>
          <w:szCs w:val="24"/>
        </w:rPr>
        <w:t>октор</w:t>
      </w:r>
      <w:r w:rsidRPr="009A1F5A">
        <w:rPr>
          <w:rFonts w:ascii="Franklin Gothic Book" w:hAnsi="Franklin Gothic Book" w:cs="Arial"/>
          <w:sz w:val="24"/>
          <w:szCs w:val="24"/>
        </w:rPr>
        <w:t xml:space="preserve"> и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45E1060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третья</w:t>
      </w:r>
      <w:r w:rsidRPr="009A1F5A">
        <w:rPr>
          <w:rFonts w:ascii="Franklin Gothic Book" w:hAnsi="Franklin Gothic Book" w:cs="Arial"/>
          <w:b/>
          <w:sz w:val="24"/>
          <w:szCs w:val="24"/>
        </w:rPr>
        <w:t>. Н</w:t>
      </w:r>
      <w:r w:rsidRPr="009A1F5A">
        <w:rPr>
          <w:rFonts w:ascii="Franklin Gothic Book" w:hAnsi="Franklin Gothic Book" w:cs="Arial" w:hint="eastAsia"/>
          <w:b/>
          <w:sz w:val="24"/>
          <w:szCs w:val="24"/>
        </w:rPr>
        <w:t>е</w:t>
      </w:r>
      <w:r w:rsidRPr="009A1F5A">
        <w:rPr>
          <w:rFonts w:ascii="Franklin Gothic Book" w:hAnsi="Franklin Gothic Book" w:cs="Arial"/>
          <w:b/>
          <w:sz w:val="24"/>
          <w:szCs w:val="24"/>
        </w:rPr>
        <w:t xml:space="preserve"> </w:t>
      </w:r>
      <w:r w:rsidRPr="009A1F5A">
        <w:rPr>
          <w:rFonts w:ascii="Franklin Gothic Book" w:hAnsi="Franklin Gothic Book" w:cs="Arial"/>
          <w:b/>
          <w:bCs/>
          <w:sz w:val="24"/>
          <w:szCs w:val="24"/>
        </w:rPr>
        <w:t>(</w:t>
      </w:r>
      <w:r w:rsidRPr="009A1F5A">
        <w:rPr>
          <w:rFonts w:ascii="Franklin Gothic Book" w:hAnsi="Franklin Gothic Book" w:cs="Arial"/>
          <w:b/>
          <w:bCs/>
          <w:i/>
          <w:iCs/>
          <w:sz w:val="24"/>
          <w:szCs w:val="24"/>
        </w:rPr>
        <w:t>говорит невнятно</w:t>
      </w:r>
      <w:r w:rsidRPr="009A1F5A">
        <w:rPr>
          <w:rFonts w:ascii="Franklin Gothic Book" w:hAnsi="Franklin Gothic Book" w:cs="Arial"/>
          <w:b/>
          <w:bCs/>
          <w:sz w:val="24"/>
          <w:szCs w:val="24"/>
        </w:rPr>
        <w:t>)</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блондинка</w:t>
      </w:r>
      <w:r w:rsidRPr="009A1F5A">
        <w:rPr>
          <w:rFonts w:ascii="Franklin Gothic Book" w:hAnsi="Franklin Gothic Book" w:cs="Arial"/>
          <w:b/>
          <w:sz w:val="24"/>
          <w:szCs w:val="24"/>
        </w:rPr>
        <w:t>.</w:t>
      </w:r>
    </w:p>
    <w:p w14:paraId="64B18B1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Т</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моему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одержимость</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взялась</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сына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настолько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одержимость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пошла</w:t>
      </w:r>
      <w:r w:rsidRPr="009A1F5A">
        <w:rPr>
          <w:rFonts w:ascii="Franklin Gothic Book" w:hAnsi="Franklin Gothic Book" w:cs="Arial"/>
          <w:sz w:val="24"/>
          <w:szCs w:val="24"/>
        </w:rPr>
        <w:t>.</w:t>
      </w:r>
    </w:p>
    <w:p w14:paraId="0A30F86D"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мужчина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положиться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13B71AA2"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представляю</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самый</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xml:space="preserve">).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какая-то нетипичная 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728572B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Е</w:t>
      </w:r>
      <w:r w:rsidRPr="009A1F5A">
        <w:rPr>
          <w:rFonts w:ascii="Franklin Gothic Book" w:hAnsi="Franklin Gothic Book" w:cs="Arial" w:hint="eastAsia"/>
          <w:sz w:val="24"/>
          <w:szCs w:val="24"/>
        </w:rPr>
        <w:t>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войне</w:t>
      </w:r>
      <w:r w:rsidRPr="009A1F5A">
        <w:rPr>
          <w:rFonts w:ascii="Franklin Gothic Book" w:hAnsi="Franklin Gothic Book" w:cs="Arial"/>
          <w:sz w:val="24"/>
          <w:szCs w:val="24"/>
        </w:rPr>
        <w:t xml:space="preserve"> или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расстреляли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большевики</w:t>
      </w:r>
      <w:r w:rsidRPr="009A1F5A">
        <w:rPr>
          <w:rFonts w:ascii="Franklin Gothic Book" w:hAnsi="Franklin Gothic Book" w:cs="Arial"/>
          <w:sz w:val="24"/>
          <w:szCs w:val="24"/>
        </w:rPr>
        <w:t xml:space="preserve">. У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маленький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сын</w:t>
      </w:r>
      <w:r w:rsidRPr="009A1F5A">
        <w:rPr>
          <w:rFonts w:ascii="Franklin Gothic Book" w:hAnsi="Franklin Gothic Book" w:cs="Arial"/>
          <w:sz w:val="24"/>
          <w:szCs w:val="24"/>
        </w:rPr>
        <w:t xml:space="preserve">, за </w:t>
      </w:r>
      <w:r w:rsidRPr="009A1F5A">
        <w:rPr>
          <w:rFonts w:ascii="Franklin Gothic Book" w:hAnsi="Franklin Gothic Book" w:cs="Arial" w:hint="eastAsia"/>
          <w:sz w:val="24"/>
          <w:szCs w:val="24"/>
        </w:rPr>
        <w:t>которого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держит</w:t>
      </w:r>
      <w:r w:rsidRPr="009A1F5A">
        <w:rPr>
          <w:rFonts w:ascii="Franklin Gothic Book" w:hAnsi="Franklin Gothic Book" w:cs="Arial"/>
          <w:sz w:val="24"/>
          <w:szCs w:val="24"/>
        </w:rPr>
        <w:t xml:space="preserve">ся. И </w:t>
      </w:r>
      <w:r w:rsidRPr="009A1F5A">
        <w:rPr>
          <w:rFonts w:ascii="Franklin Gothic Book" w:hAnsi="Franklin Gothic Book" w:cs="Arial" w:hint="eastAsia"/>
          <w:sz w:val="24"/>
          <w:szCs w:val="24"/>
        </w:rPr>
        <w:t>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мел</w:t>
      </w:r>
      <w:r w:rsidRPr="009A1F5A">
        <w:rPr>
          <w:rFonts w:ascii="Franklin Gothic Book" w:hAnsi="Franklin Gothic Book" w:cs="Arial"/>
          <w:sz w:val="24"/>
          <w:szCs w:val="24"/>
        </w:rPr>
        <w:t xml:space="preserve">ьком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иногда</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трясётся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мужиком</w:t>
      </w:r>
      <w:r w:rsidRPr="009A1F5A">
        <w:rPr>
          <w:rFonts w:ascii="Franklin Gothic Book" w:hAnsi="Franklin Gothic Book" w:cs="Arial"/>
          <w:sz w:val="24"/>
          <w:szCs w:val="24"/>
        </w:rPr>
        <w:t>.</w:t>
      </w:r>
    </w:p>
    <w:p w14:paraId="048DF933"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Над </w:t>
      </w:r>
      <w:r w:rsidRPr="009A1F5A">
        <w:rPr>
          <w:rFonts w:ascii="Franklin Gothic Book" w:hAnsi="Franklin Gothic Book" w:cs="Arial" w:hint="eastAsia"/>
          <w:b/>
          <w:sz w:val="24"/>
          <w:szCs w:val="24"/>
        </w:rPr>
        <w:t>этим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мужиком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над</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кем</w:t>
      </w:r>
      <w:r w:rsidRPr="009A1F5A">
        <w:rPr>
          <w:rFonts w:ascii="Franklin Gothic Book" w:hAnsi="Franklin Gothic Book" w:cs="Arial"/>
          <w:b/>
          <w:sz w:val="24"/>
          <w:szCs w:val="24"/>
        </w:rPr>
        <w:t>? Н</w:t>
      </w:r>
      <w:r w:rsidRPr="009A1F5A">
        <w:rPr>
          <w:rFonts w:ascii="Franklin Gothic Book" w:hAnsi="Franklin Gothic Book" w:cs="Arial" w:hint="eastAsia"/>
          <w:b/>
          <w:sz w:val="24"/>
          <w:szCs w:val="24"/>
        </w:rPr>
        <w:t>ад</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hint="eastAsia"/>
          <w:b/>
          <w:sz w:val="24"/>
          <w:szCs w:val="24"/>
        </w:rPr>
        <w:t>Миратовым</w:t>
      </w:r>
      <w:proofErr w:type="spellEnd"/>
      <w:r w:rsidRPr="009A1F5A">
        <w:rPr>
          <w:rFonts w:ascii="Franklin Gothic Book" w:hAnsi="Franklin Gothic Book" w:cs="Arial"/>
          <w:b/>
          <w:sz w:val="24"/>
          <w:szCs w:val="24"/>
        </w:rPr>
        <w:t>?</w:t>
      </w:r>
    </w:p>
    <w:p w14:paraId="559DC79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Да. Я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люблю</w:t>
      </w:r>
      <w:r w:rsidRPr="009A1F5A">
        <w:rPr>
          <w:rFonts w:ascii="Franklin Gothic Book" w:hAnsi="Franklin Gothic Book" w:cs="Arial"/>
          <w:sz w:val="24"/>
          <w:szCs w:val="24"/>
        </w:rPr>
        <w:t xml:space="preserve">, а он меня не любит. И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хочу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может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й.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хотелось</w:t>
      </w:r>
      <w:r w:rsidRPr="009A1F5A">
        <w:rPr>
          <w:rFonts w:ascii="Franklin Gothic Book" w:hAnsi="Franklin Gothic Book" w:cs="Arial"/>
          <w:sz w:val="24"/>
          <w:szCs w:val="24"/>
        </w:rPr>
        <w:t xml:space="preserve"> сказать, </w:t>
      </w:r>
      <w:r w:rsidRPr="009A1F5A">
        <w:rPr>
          <w:rFonts w:ascii="Franklin Gothic Book" w:hAnsi="Franklin Gothic Book" w:cs="Arial" w:hint="eastAsia"/>
          <w:sz w:val="24"/>
          <w:szCs w:val="24"/>
        </w:rPr>
        <w:t>женщина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тебя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сейчас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должно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волновать</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должна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бояться</w:t>
      </w:r>
      <w:r w:rsidRPr="009A1F5A">
        <w:rPr>
          <w:rFonts w:ascii="Franklin Gothic Book" w:hAnsi="Franklin Gothic Book" w:cs="Arial"/>
          <w:sz w:val="24"/>
          <w:szCs w:val="24"/>
        </w:rPr>
        <w:t xml:space="preserve"> там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умереть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тифа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твой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ребёнок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жив</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здоров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свалить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наконец</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отсюда</w:t>
      </w:r>
      <w:r w:rsidRPr="009A1F5A">
        <w:rPr>
          <w:rFonts w:ascii="Franklin Gothic Book" w:hAnsi="Franklin Gothic Book" w:cs="Arial"/>
          <w:sz w:val="24"/>
          <w:szCs w:val="24"/>
        </w:rPr>
        <w:t xml:space="preserve">. А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офицером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мужиком</w:t>
      </w:r>
      <w:r w:rsidRPr="009A1F5A">
        <w:rPr>
          <w:rFonts w:ascii="Franklin Gothic Book" w:hAnsi="Franklin Gothic Book" w:cs="Arial"/>
          <w:sz w:val="24"/>
          <w:szCs w:val="24"/>
        </w:rPr>
        <w:t>.</w:t>
      </w:r>
    </w:p>
    <w:p w14:paraId="20FF7A59"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Да,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шум, говорят одновременно</w:t>
      </w:r>
      <w:r w:rsidRPr="009A1F5A">
        <w:rPr>
          <w:rFonts w:ascii="Franklin Gothic Book" w:hAnsi="Franklin Gothic Book" w:cs="Arial"/>
          <w:bCs/>
          <w:sz w:val="24"/>
          <w:szCs w:val="24"/>
        </w:rPr>
        <w:t>).</w:t>
      </w:r>
    </w:p>
    <w:p w14:paraId="0405778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sz w:val="24"/>
          <w:szCs w:val="24"/>
        </w:rPr>
        <w:t xml:space="preserve">Она </w:t>
      </w:r>
      <w:r w:rsidRPr="009A1F5A">
        <w:rPr>
          <w:rFonts w:ascii="Franklin Gothic Book" w:hAnsi="Franklin Gothic Book" w:cs="Arial" w:hint="eastAsia"/>
          <w:sz w:val="24"/>
          <w:szCs w:val="24"/>
        </w:rPr>
        <w:t>потеряла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статус</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статус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баронессы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растоптала</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достоинства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осталось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совсем</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проституция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вчера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полезла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прочитать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чуть</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чуть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истории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правда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проституток</w:t>
      </w:r>
      <w:r w:rsidRPr="009A1F5A">
        <w:rPr>
          <w:rFonts w:ascii="Franklin Gothic Book" w:hAnsi="Franklin Gothic Book" w:cs="Arial"/>
          <w:sz w:val="24"/>
          <w:szCs w:val="24"/>
        </w:rPr>
        <w:t>.</w:t>
      </w:r>
    </w:p>
    <w:p w14:paraId="60C7760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еня</w:t>
      </w:r>
      <w:r w:rsidRPr="009A1F5A">
        <w:rPr>
          <w:rFonts w:ascii="Franklin Gothic Book" w:hAnsi="Franklin Gothic Book" w:cs="Arial"/>
          <w:sz w:val="24"/>
          <w:szCs w:val="24"/>
        </w:rPr>
        <w:t xml:space="preserve"> не </w:t>
      </w:r>
      <w:r w:rsidRPr="009A1F5A">
        <w:rPr>
          <w:rFonts w:ascii="Franklin Gothic Book" w:hAnsi="Franklin Gothic Book" w:cs="Arial" w:hint="eastAsia"/>
          <w:sz w:val="24"/>
          <w:szCs w:val="24"/>
        </w:rPr>
        <w:t>смутило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проститутка, меня смутило то, что она,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возвращалась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снова</w:t>
      </w:r>
      <w:r w:rsidRPr="009A1F5A">
        <w:rPr>
          <w:rFonts w:ascii="Franklin Gothic Book" w:hAnsi="Franklin Gothic Book" w:cs="Arial"/>
          <w:sz w:val="24"/>
          <w:szCs w:val="24"/>
        </w:rPr>
        <w:t>. 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поступок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баронессы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поступок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проститутки</w:t>
      </w:r>
      <w:r w:rsidRPr="009A1F5A">
        <w:rPr>
          <w:rFonts w:ascii="Franklin Gothic Book" w:hAnsi="Franklin Gothic Book" w:cs="Arial"/>
          <w:sz w:val="24"/>
          <w:szCs w:val="24"/>
        </w:rPr>
        <w:t>.</w:t>
      </w:r>
    </w:p>
    <w:p w14:paraId="5F0780F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смеётся</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Т</w:t>
      </w:r>
      <w:r w:rsidRPr="009A1F5A">
        <w:rPr>
          <w:rFonts w:ascii="Franklin Gothic Book" w:hAnsi="Franklin Gothic Book" w:cs="Arial" w:hint="eastAsia"/>
          <w:sz w:val="24"/>
          <w:szCs w:val="24"/>
        </w:rPr>
        <w:t>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девушки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в</w:t>
      </w:r>
      <w:r w:rsidRPr="009A1F5A">
        <w:rPr>
          <w:rFonts w:ascii="Franklin Gothic Book" w:hAnsi="Franklin Gothic Book" w:cs="Arial" w:hint="eastAsia"/>
          <w:sz w:val="24"/>
          <w:szCs w:val="24"/>
        </w:rPr>
        <w:t>любились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без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мужика</w:t>
      </w:r>
      <w:r w:rsidRPr="009A1F5A">
        <w:rPr>
          <w:rFonts w:ascii="Franklin Gothic Book" w:hAnsi="Franklin Gothic Book" w:cs="Arial"/>
          <w:sz w:val="24"/>
          <w:szCs w:val="24"/>
        </w:rPr>
        <w:t>.</w:t>
      </w:r>
    </w:p>
    <w:p w14:paraId="3DEAA9A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показывают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как будто бы </w:t>
      </w:r>
      <w:r w:rsidRPr="009A1F5A">
        <w:rPr>
          <w:rFonts w:ascii="Franklin Gothic Book" w:hAnsi="Franklin Gothic Book" w:cs="Arial" w:hint="eastAsia"/>
          <w:sz w:val="24"/>
          <w:szCs w:val="24"/>
        </w:rPr>
        <w:t>русская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женщина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заняться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другими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вещами</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ойди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картошку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почисть</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общий смех</w:t>
      </w:r>
      <w:r w:rsidRPr="009A1F5A">
        <w:rPr>
          <w:rFonts w:ascii="Franklin Gothic Book" w:hAnsi="Franklin Gothic Book" w:cs="Arial"/>
          <w:bCs/>
          <w:sz w:val="24"/>
          <w:szCs w:val="24"/>
        </w:rPr>
        <w:t>).</w:t>
      </w:r>
    </w:p>
    <w:p w14:paraId="6E7BD23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А</w:t>
      </w:r>
      <w:r w:rsidRPr="009A1F5A">
        <w:rPr>
          <w:rFonts w:ascii="Franklin Gothic Book" w:hAnsi="Franklin Gothic Book" w:cs="Arial" w:hint="eastAsia"/>
          <w:b/>
          <w:sz w:val="24"/>
          <w:szCs w:val="24"/>
        </w:rPr>
        <w:t>нжелика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хотели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добавить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тоже</w:t>
      </w:r>
      <w:r w:rsidRPr="009A1F5A">
        <w:rPr>
          <w:rFonts w:ascii="Franklin Gothic Book" w:hAnsi="Franklin Gothic Book" w:cs="Arial"/>
          <w:b/>
          <w:sz w:val="24"/>
          <w:szCs w:val="24"/>
        </w:rPr>
        <w:t>?</w:t>
      </w:r>
    </w:p>
    <w:p w14:paraId="1F3CAB07"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странно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жизни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ребёнка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завтра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идёшь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Миратову</w:t>
      </w:r>
      <w:proofErr w:type="spellEnd"/>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В</w:t>
      </w:r>
      <w:r w:rsidRPr="009A1F5A">
        <w:rPr>
          <w:rFonts w:ascii="Franklin Gothic Book" w:hAnsi="Franklin Gothic Book" w:cs="Arial" w:hint="eastAsia"/>
          <w:sz w:val="24"/>
          <w:szCs w:val="24"/>
        </w:rPr>
        <w:t>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извините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е</w:t>
      </w:r>
      <w:r w:rsidRPr="009A1F5A">
        <w:rPr>
          <w:rFonts w:ascii="Franklin Gothic Book" w:hAnsi="Franklin Gothic Book" w:cs="Arial" w:hint="eastAsia"/>
          <w:sz w:val="24"/>
          <w:szCs w:val="24"/>
        </w:rPr>
        <w:t>рафима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адекватная</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говорят одновременно</w:t>
      </w:r>
      <w:r w:rsidRPr="009A1F5A">
        <w:rPr>
          <w:rFonts w:ascii="Franklin Gothic Book" w:hAnsi="Franklin Gothic Book" w:cs="Arial"/>
          <w:bCs/>
          <w:sz w:val="24"/>
          <w:szCs w:val="24"/>
        </w:rPr>
        <w:t>).</w:t>
      </w:r>
    </w:p>
    <w:p w14:paraId="7579E89B"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bCs/>
          <w:sz w:val="24"/>
          <w:szCs w:val="24"/>
        </w:rPr>
        <w:t xml:space="preserve">Женщина: </w:t>
      </w:r>
      <w:r w:rsidRPr="009A1F5A">
        <w:rPr>
          <w:rFonts w:ascii="Franklin Gothic Book" w:hAnsi="Franklin Gothic Book" w:cs="Arial"/>
          <w:bCs/>
          <w:sz w:val="24"/>
          <w:szCs w:val="24"/>
        </w:rPr>
        <w:t>Она молодая, глупая.</w:t>
      </w:r>
    </w:p>
    <w:p w14:paraId="60DD83EF"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bCs/>
          <w:sz w:val="24"/>
          <w:szCs w:val="24"/>
        </w:rPr>
        <w:t xml:space="preserve">Модератор: </w:t>
      </w:r>
      <w:r w:rsidRPr="009A1F5A">
        <w:rPr>
          <w:rFonts w:ascii="Franklin Gothic Book" w:hAnsi="Franklin Gothic Book" w:cs="Arial"/>
          <w:b/>
          <w:sz w:val="24"/>
          <w:szCs w:val="24"/>
        </w:rPr>
        <w:t>Д</w:t>
      </w:r>
      <w:r w:rsidRPr="009A1F5A">
        <w:rPr>
          <w:rFonts w:ascii="Franklin Gothic Book" w:hAnsi="Franklin Gothic Book" w:cs="Arial" w:hint="eastAsia"/>
          <w:b/>
          <w:sz w:val="24"/>
          <w:szCs w:val="24"/>
        </w:rPr>
        <w:t>авайте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таки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Екатерине</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hint="eastAsia"/>
          <w:b/>
          <w:sz w:val="24"/>
          <w:szCs w:val="24"/>
        </w:rPr>
        <w:t>Диковой</w:t>
      </w:r>
      <w:proofErr w:type="spellEnd"/>
      <w:r w:rsidRPr="009A1F5A">
        <w:rPr>
          <w:rFonts w:ascii="Franklin Gothic Book" w:hAnsi="Franklin Gothic Book" w:cs="Arial"/>
          <w:b/>
          <w:sz w:val="24"/>
          <w:szCs w:val="24"/>
        </w:rPr>
        <w:t xml:space="preserve"> этой </w:t>
      </w:r>
      <w:r w:rsidRPr="009A1F5A">
        <w:rPr>
          <w:rFonts w:ascii="Franklin Gothic Book" w:hAnsi="Franklin Gothic Book" w:cs="Arial" w:hint="eastAsia"/>
          <w:b/>
          <w:sz w:val="24"/>
          <w:szCs w:val="24"/>
        </w:rPr>
        <w:t>ещё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дополните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пожалуйста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информацию</w:t>
      </w:r>
      <w:r w:rsidRPr="009A1F5A">
        <w:rPr>
          <w:rFonts w:ascii="Franklin Gothic Book" w:hAnsi="Franklin Gothic Book" w:cs="Arial"/>
          <w:b/>
          <w:sz w:val="24"/>
          <w:szCs w:val="24"/>
        </w:rPr>
        <w:t>. В</w:t>
      </w:r>
      <w:r w:rsidRPr="009A1F5A">
        <w:rPr>
          <w:rFonts w:ascii="Franklin Gothic Book" w:hAnsi="Franklin Gothic Book" w:cs="Arial" w:hint="eastAsia"/>
          <w:b/>
          <w:sz w:val="24"/>
          <w:szCs w:val="24"/>
        </w:rPr>
        <w:t>ообще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чувства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вызывает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этот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персонаж</w:t>
      </w:r>
      <w:r w:rsidRPr="009A1F5A">
        <w:rPr>
          <w:rFonts w:ascii="Franklin Gothic Book" w:hAnsi="Franklin Gothic Book" w:cs="Arial"/>
          <w:b/>
          <w:sz w:val="24"/>
          <w:szCs w:val="24"/>
        </w:rPr>
        <w:t>?</w:t>
      </w:r>
    </w:p>
    <w:p w14:paraId="2D1B4AF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Б</w:t>
      </w:r>
      <w:r w:rsidRPr="009A1F5A">
        <w:rPr>
          <w:rFonts w:ascii="Franklin Gothic Book" w:hAnsi="Franklin Gothic Book" w:cs="Arial" w:hint="eastAsia"/>
          <w:sz w:val="24"/>
          <w:szCs w:val="24"/>
        </w:rPr>
        <w:t>есит</w:t>
      </w:r>
      <w:r w:rsidRPr="009A1F5A">
        <w:rPr>
          <w:rFonts w:ascii="Franklin Gothic Book" w:hAnsi="Franklin Gothic Book" w:cs="Arial"/>
          <w:sz w:val="24"/>
          <w:szCs w:val="24"/>
        </w:rPr>
        <w:t>.</w:t>
      </w:r>
    </w:p>
    <w:p w14:paraId="0B175866"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Ж</w:t>
      </w:r>
      <w:r w:rsidRPr="009A1F5A">
        <w:rPr>
          <w:rFonts w:ascii="Franklin Gothic Book" w:hAnsi="Franklin Gothic Book" w:cs="Arial" w:hint="eastAsia"/>
          <w:sz w:val="24"/>
          <w:szCs w:val="24"/>
        </w:rPr>
        <w:t>алость</w:t>
      </w:r>
      <w:r w:rsidRPr="009A1F5A">
        <w:rPr>
          <w:rFonts w:ascii="Franklin Gothic Book" w:hAnsi="Franklin Gothic Book" w:cs="Arial"/>
          <w:sz w:val="24"/>
          <w:szCs w:val="24"/>
        </w:rPr>
        <w:t>.</w:t>
      </w:r>
    </w:p>
    <w:p w14:paraId="19A6E7C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Ж</w:t>
      </w:r>
      <w:r w:rsidRPr="009A1F5A">
        <w:rPr>
          <w:rFonts w:ascii="Franklin Gothic Book" w:hAnsi="Franklin Gothic Book" w:cs="Arial" w:hint="eastAsia"/>
          <w:b/>
          <w:sz w:val="24"/>
          <w:szCs w:val="24"/>
        </w:rPr>
        <w:t>алость</w:t>
      </w:r>
      <w:r w:rsidRPr="009A1F5A">
        <w:rPr>
          <w:rFonts w:ascii="Franklin Gothic Book" w:hAnsi="Franklin Gothic Book" w:cs="Arial"/>
          <w:b/>
          <w:sz w:val="24"/>
          <w:szCs w:val="24"/>
        </w:rPr>
        <w:t>?</w:t>
      </w:r>
    </w:p>
    <w:p w14:paraId="33172D11"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тчаяние</w:t>
      </w:r>
      <w:r w:rsidRPr="009A1F5A">
        <w:rPr>
          <w:rFonts w:ascii="Franklin Gothic Book" w:hAnsi="Franklin Gothic Book" w:cs="Arial"/>
          <w:sz w:val="24"/>
          <w:szCs w:val="24"/>
        </w:rPr>
        <w:t>.</w:t>
      </w:r>
    </w:p>
    <w:p w14:paraId="1B28A23F"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едоумение</w:t>
      </w:r>
      <w:r w:rsidRPr="009A1F5A">
        <w:rPr>
          <w:rFonts w:ascii="Franklin Gothic Book" w:hAnsi="Franklin Gothic Book" w:cs="Arial"/>
          <w:b/>
          <w:sz w:val="24"/>
          <w:szCs w:val="24"/>
        </w:rPr>
        <w:t>?</w:t>
      </w:r>
    </w:p>
    <w:p w14:paraId="00E4FFC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тчаяние</w:t>
      </w:r>
      <w:r w:rsidRPr="009A1F5A">
        <w:rPr>
          <w:rFonts w:ascii="Franklin Gothic Book" w:hAnsi="Franklin Gothic Book" w:cs="Arial"/>
          <w:sz w:val="24"/>
          <w:szCs w:val="24"/>
        </w:rPr>
        <w:t>.</w:t>
      </w:r>
    </w:p>
    <w:p w14:paraId="6C35A4FF"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С</w:t>
      </w:r>
      <w:r w:rsidRPr="009A1F5A">
        <w:rPr>
          <w:rFonts w:ascii="Franklin Gothic Book" w:hAnsi="Franklin Gothic Book" w:cs="Arial" w:hint="eastAsia"/>
          <w:sz w:val="24"/>
          <w:szCs w:val="24"/>
        </w:rPr>
        <w:t>транные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неоднозначные</w:t>
      </w:r>
      <w:r w:rsidRPr="009A1F5A">
        <w:rPr>
          <w:rFonts w:ascii="Franklin Gothic Book" w:hAnsi="Franklin Gothic Book" w:cs="Arial"/>
          <w:sz w:val="24"/>
          <w:szCs w:val="24"/>
        </w:rPr>
        <w:t>. К</w:t>
      </w:r>
      <w:r w:rsidRPr="009A1F5A">
        <w:rPr>
          <w:rFonts w:ascii="Franklin Gothic Book" w:hAnsi="Franklin Gothic Book" w:cs="Arial" w:hint="eastAsia"/>
          <w:sz w:val="24"/>
          <w:szCs w:val="24"/>
        </w:rPr>
        <w:t>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непонятно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почему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ведёт. В</w:t>
      </w:r>
      <w:r w:rsidRPr="009A1F5A">
        <w:rPr>
          <w:rFonts w:ascii="Franklin Gothic Book" w:hAnsi="Franklin Gothic Book" w:cs="Arial" w:hint="eastAsia"/>
          <w:sz w:val="24"/>
          <w:szCs w:val="24"/>
        </w:rPr>
        <w:t>роде</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понятно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лишилась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отчаяние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себя</w:t>
      </w:r>
      <w:r w:rsidRPr="009A1F5A">
        <w:rPr>
          <w:rFonts w:ascii="Franklin Gothic Book" w:hAnsi="Franklin Gothic Book" w:cs="Arial"/>
          <w:sz w:val="24"/>
          <w:szCs w:val="24"/>
        </w:rPr>
        <w:t>, на всё.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стороны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сын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хочет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6107C8D1"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Л</w:t>
      </w:r>
      <w:r w:rsidRPr="009A1F5A">
        <w:rPr>
          <w:rFonts w:ascii="Franklin Gothic Book" w:hAnsi="Franklin Gothic Book" w:cs="Arial" w:hint="eastAsia"/>
          <w:b/>
          <w:sz w:val="24"/>
          <w:szCs w:val="24"/>
        </w:rPr>
        <w:t>из</w:t>
      </w:r>
      <w:r w:rsidRPr="009A1F5A">
        <w:rPr>
          <w:rFonts w:ascii="Franklin Gothic Book" w:hAnsi="Franklin Gothic Book" w:cs="Arial"/>
          <w:b/>
          <w:sz w:val="24"/>
          <w:szCs w:val="24"/>
        </w:rPr>
        <w:t>.</w:t>
      </w:r>
    </w:p>
    <w:p w14:paraId="02AFDAD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В 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подходит</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2F6A0BB8"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икаких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эмоций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ноль</w:t>
      </w:r>
      <w:r w:rsidRPr="009A1F5A">
        <w:rPr>
          <w:rFonts w:ascii="Franklin Gothic Book" w:hAnsi="Franklin Gothic Book" w:cs="Arial"/>
          <w:sz w:val="24"/>
          <w:szCs w:val="24"/>
        </w:rPr>
        <w:t>. Е</w:t>
      </w:r>
      <w:r w:rsidRPr="009A1F5A">
        <w:rPr>
          <w:rFonts w:ascii="Franklin Gothic Book" w:hAnsi="Franklin Gothic Book" w:cs="Arial" w:hint="eastAsia"/>
          <w:sz w:val="24"/>
          <w:szCs w:val="24"/>
        </w:rPr>
        <w:t>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выражение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лица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меняется</w:t>
      </w:r>
      <w:r w:rsidRPr="009A1F5A">
        <w:rPr>
          <w:rFonts w:ascii="Franklin Gothic Book" w:hAnsi="Franklin Gothic Book" w:cs="Arial"/>
          <w:sz w:val="24"/>
          <w:szCs w:val="24"/>
        </w:rPr>
        <w:t>.</w:t>
      </w:r>
    </w:p>
    <w:p w14:paraId="1250677E"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нужно</w:t>
      </w:r>
      <w:r w:rsidRPr="009A1F5A">
        <w:rPr>
          <w:rFonts w:ascii="Franklin Gothic Book" w:hAnsi="Franklin Gothic Book" w:cs="Arial"/>
          <w:b/>
          <w:sz w:val="24"/>
          <w:szCs w:val="24"/>
        </w:rPr>
        <w:t>?</w:t>
      </w:r>
    </w:p>
    <w:p w14:paraId="319F087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привычка</w:t>
      </w:r>
      <w:r w:rsidRPr="009A1F5A">
        <w:rPr>
          <w:rFonts w:ascii="Franklin Gothic Book" w:hAnsi="Franklin Gothic Book" w:cs="Arial"/>
          <w:sz w:val="24"/>
          <w:szCs w:val="24"/>
        </w:rPr>
        <w:t xml:space="preserve">, она была баронесса, </w:t>
      </w:r>
      <w:r w:rsidRPr="009A1F5A">
        <w:rPr>
          <w:rFonts w:ascii="Franklin Gothic Book" w:hAnsi="Franklin Gothic Book" w:cs="Arial" w:hint="eastAsia"/>
          <w:sz w:val="24"/>
          <w:szCs w:val="24"/>
        </w:rPr>
        <w:t>скорее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простой</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вышла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барона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какого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содержал</w:t>
      </w:r>
      <w:r w:rsidRPr="009A1F5A">
        <w:rPr>
          <w:rFonts w:ascii="Franklin Gothic Book" w:hAnsi="Franklin Gothic Book" w:cs="Arial"/>
          <w:sz w:val="24"/>
          <w:szCs w:val="24"/>
        </w:rPr>
        <w:t xml:space="preserve">. У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ребёнок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умер</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Окей, есть промежуток времени (</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 Опять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мужчины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содержали</w:t>
      </w:r>
      <w:r w:rsidRPr="009A1F5A">
        <w:rPr>
          <w:rFonts w:ascii="Franklin Gothic Book" w:hAnsi="Franklin Gothic Book" w:cs="Arial"/>
          <w:sz w:val="24"/>
          <w:szCs w:val="24"/>
        </w:rPr>
        <w:t xml:space="preserve">, по сути. И </w:t>
      </w:r>
      <w:r w:rsidRPr="009A1F5A">
        <w:rPr>
          <w:rFonts w:ascii="Franklin Gothic Book" w:hAnsi="Franklin Gothic Book" w:cs="Arial" w:hint="eastAsia"/>
          <w:sz w:val="24"/>
          <w:szCs w:val="24"/>
        </w:rPr>
        <w:t>появились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две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ветки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обожает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непонятного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какого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отношения</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случае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мужское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плечо</w:t>
      </w:r>
      <w:r w:rsidRPr="009A1F5A">
        <w:rPr>
          <w:rFonts w:ascii="Franklin Gothic Book" w:hAnsi="Franklin Gothic Book" w:cs="Arial"/>
          <w:sz w:val="24"/>
          <w:szCs w:val="24"/>
        </w:rPr>
        <w:t xml:space="preserve">. Она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забывала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маленьком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плече</w:t>
      </w:r>
      <w:r w:rsidRPr="009A1F5A">
        <w:rPr>
          <w:rFonts w:ascii="Franklin Gothic Book" w:hAnsi="Franklin Gothic Book" w:cs="Arial"/>
          <w:sz w:val="24"/>
          <w:szCs w:val="24"/>
        </w:rPr>
        <w:t>, которое тоже у неё был.</w:t>
      </w:r>
    </w:p>
    <w:p w14:paraId="3D159AB2"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Нет, которому она должна быть плечом.</w:t>
      </w:r>
    </w:p>
    <w:p w14:paraId="00DC7F1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Да. О</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искала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везде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защиту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опору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поддержку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вывозила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забывала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ком</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заботиться</w:t>
      </w:r>
      <w:r w:rsidRPr="009A1F5A">
        <w:rPr>
          <w:rFonts w:ascii="Franklin Gothic Book" w:hAnsi="Franklin Gothic Book" w:cs="Arial"/>
          <w:sz w:val="24"/>
          <w:szCs w:val="24"/>
        </w:rPr>
        <w:t>.</w:t>
      </w:r>
    </w:p>
    <w:p w14:paraId="2604B328"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Ч</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полечитьс</w:t>
      </w:r>
      <w:r w:rsidRPr="009A1F5A">
        <w:rPr>
          <w:rFonts w:ascii="Franklin Gothic Book" w:hAnsi="Franklin Gothic Book" w:cs="Arial"/>
          <w:sz w:val="24"/>
          <w:szCs w:val="24"/>
        </w:rPr>
        <w:t>я.</w:t>
      </w:r>
    </w:p>
    <w:p w14:paraId="1D59CD8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М</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ребёнка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женщины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будут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смотреть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поймут</w:t>
      </w:r>
      <w:r w:rsidRPr="009A1F5A">
        <w:rPr>
          <w:rFonts w:ascii="Franklin Gothic Book" w:hAnsi="Franklin Gothic Book" w:cs="Arial"/>
          <w:sz w:val="24"/>
          <w:szCs w:val="24"/>
        </w:rPr>
        <w:t>.</w:t>
      </w:r>
    </w:p>
    <w:p w14:paraId="192EFB78"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О</w:t>
      </w:r>
      <w:r w:rsidRPr="009A1F5A">
        <w:rPr>
          <w:rFonts w:ascii="Franklin Gothic Book" w:hAnsi="Franklin Gothic Book" w:cs="Arial" w:hint="eastAsia"/>
          <w:b/>
          <w:sz w:val="24"/>
          <w:szCs w:val="24"/>
        </w:rPr>
        <w:t>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них</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мать</w:t>
      </w:r>
      <w:r w:rsidRPr="009A1F5A">
        <w:rPr>
          <w:rFonts w:ascii="Franklin Gothic Book" w:hAnsi="Franklin Gothic Book" w:cs="Arial"/>
          <w:b/>
          <w:sz w:val="24"/>
          <w:szCs w:val="24"/>
        </w:rPr>
        <w:t>?</w:t>
      </w:r>
    </w:p>
    <w:p w14:paraId="3A71DBA3"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вообще</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3D03BE6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Е</w:t>
      </w:r>
      <w:r w:rsidRPr="009A1F5A">
        <w:rPr>
          <w:rFonts w:ascii="Franklin Gothic Book" w:hAnsi="Franklin Gothic Book" w:cs="Arial" w:hint="eastAsia"/>
          <w:b/>
          <w:sz w:val="24"/>
          <w:szCs w:val="24"/>
        </w:rPr>
        <w:t>сли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говорить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b/>
          <w:sz w:val="24"/>
          <w:szCs w:val="24"/>
        </w:rPr>
        <w:t>Миратова</w:t>
      </w:r>
      <w:proofErr w:type="spellEnd"/>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образ</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раскрыт</w:t>
      </w:r>
      <w:r w:rsidRPr="009A1F5A">
        <w:rPr>
          <w:rFonts w:ascii="Franklin Gothic Book" w:hAnsi="Franklin Gothic Book" w:cs="Arial"/>
          <w:b/>
          <w:sz w:val="24"/>
          <w:szCs w:val="24"/>
        </w:rPr>
        <w:t>? К</w:t>
      </w:r>
      <w:r w:rsidRPr="009A1F5A">
        <w:rPr>
          <w:rFonts w:ascii="Franklin Gothic Book" w:hAnsi="Franklin Gothic Book" w:cs="Arial" w:hint="eastAsia"/>
          <w:b/>
          <w:sz w:val="24"/>
          <w:szCs w:val="24"/>
        </w:rPr>
        <w:t>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описать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двумя</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тремя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словами</w:t>
      </w:r>
      <w:r w:rsidRPr="009A1F5A">
        <w:rPr>
          <w:rFonts w:ascii="Franklin Gothic Book" w:hAnsi="Franklin Gothic Book" w:cs="Arial"/>
          <w:b/>
          <w:sz w:val="24"/>
          <w:szCs w:val="24"/>
        </w:rPr>
        <w:t>?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сказал</w:t>
      </w:r>
      <w:r w:rsidRPr="009A1F5A">
        <w:rPr>
          <w:rFonts w:ascii="Franklin Gothic Book" w:hAnsi="Franklin Gothic Book" w:cs="Arial"/>
          <w:b/>
          <w:sz w:val="24"/>
          <w:szCs w:val="24"/>
        </w:rPr>
        <w:t>и?</w:t>
      </w:r>
    </w:p>
    <w:p w14:paraId="53ACC186"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2589036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Отчаянный.</w:t>
      </w:r>
    </w:p>
    <w:p w14:paraId="14554CF5"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Аня.</w:t>
      </w:r>
    </w:p>
    <w:p w14:paraId="27761D1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Аня: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мысли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разные</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похож</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Харди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Г</w:t>
      </w:r>
      <w:r w:rsidRPr="009A1F5A">
        <w:rPr>
          <w:rFonts w:ascii="Franklin Gothic Book" w:hAnsi="Franklin Gothic Book" w:cs="Arial" w:hint="eastAsia"/>
          <w:sz w:val="24"/>
          <w:szCs w:val="24"/>
        </w:rPr>
        <w:t>ангстерленда</w:t>
      </w:r>
      <w:proofErr w:type="spellEnd"/>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управляет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делами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богатой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семьи</w:t>
      </w:r>
      <w:r w:rsidRPr="009A1F5A">
        <w:rPr>
          <w:rFonts w:ascii="Franklin Gothic Book" w:hAnsi="Franklin Gothic Book" w:cs="Arial"/>
          <w:sz w:val="24"/>
          <w:szCs w:val="24"/>
        </w:rPr>
        <w:t xml:space="preserve">, решает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проблемы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разруливает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чётко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описано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показано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себя</w:t>
      </w:r>
      <w:r w:rsidRPr="009A1F5A">
        <w:rPr>
          <w:rFonts w:ascii="Franklin Gothic Book" w:hAnsi="Franklin Gothic Book" w:cs="Arial"/>
          <w:sz w:val="24"/>
          <w:szCs w:val="24"/>
        </w:rPr>
        <w:t>. Е</w:t>
      </w:r>
      <w:r w:rsidRPr="009A1F5A">
        <w:rPr>
          <w:rFonts w:ascii="Franklin Gothic Book" w:hAnsi="Franklin Gothic Book" w:cs="Arial" w:hint="eastAsia"/>
          <w:sz w:val="24"/>
          <w:szCs w:val="24"/>
        </w:rPr>
        <w:t>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повезло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встретить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Антонио</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конца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понятны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отношения</w:t>
      </w:r>
      <w:r w:rsidRPr="009A1F5A">
        <w:rPr>
          <w:rFonts w:ascii="Franklin Gothic Book" w:hAnsi="Franklin Gothic Book" w:cs="Arial"/>
          <w:sz w:val="24"/>
          <w:szCs w:val="24"/>
        </w:rPr>
        <w:t>. Т</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время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ждал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какого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момента</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какая</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дружба</w:t>
      </w:r>
      <w:r w:rsidRPr="009A1F5A">
        <w:rPr>
          <w:rFonts w:ascii="Franklin Gothic Book" w:hAnsi="Franklin Gothic Book" w:cs="Arial"/>
          <w:sz w:val="24"/>
          <w:szCs w:val="24"/>
        </w:rPr>
        <w:t xml:space="preserve"> между ними </w:t>
      </w:r>
      <w:r w:rsidRPr="009A1F5A">
        <w:rPr>
          <w:rFonts w:ascii="Franklin Gothic Book" w:hAnsi="Franklin Gothic Book" w:cs="Arial" w:hint="eastAsia"/>
          <w:sz w:val="24"/>
          <w:szCs w:val="24"/>
        </w:rPr>
        <w:t>чувствовалась</w:t>
      </w:r>
      <w:r w:rsidRPr="009A1F5A">
        <w:rPr>
          <w:rFonts w:ascii="Franklin Gothic Book" w:hAnsi="Franklin Gothic Book" w:cs="Arial"/>
          <w:sz w:val="24"/>
          <w:szCs w:val="24"/>
        </w:rPr>
        <w:t>. Не знаю.</w:t>
      </w:r>
    </w:p>
    <w:p w14:paraId="7947874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епонятно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чём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основана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эта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дружба</w:t>
      </w:r>
      <w:r w:rsidRPr="009A1F5A">
        <w:rPr>
          <w:rFonts w:ascii="Franklin Gothic Book" w:hAnsi="Franklin Gothic Book" w:cs="Arial"/>
          <w:b/>
          <w:sz w:val="24"/>
          <w:szCs w:val="24"/>
        </w:rPr>
        <w:t>?</w:t>
      </w:r>
    </w:p>
    <w:p w14:paraId="481E5D6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даже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сюжет</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должен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расстрелять</w:t>
      </w:r>
      <w:r w:rsidRPr="009A1F5A">
        <w:rPr>
          <w:rFonts w:ascii="Franklin Gothic Book" w:hAnsi="Franklin Gothic Book" w:cs="Arial"/>
          <w:sz w:val="24"/>
          <w:szCs w:val="24"/>
        </w:rPr>
        <w:t>.</w:t>
      </w:r>
    </w:p>
    <w:p w14:paraId="4FF3115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какую</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подлость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сделать</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Антонио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даже какой-то </w:t>
      </w:r>
      <w:r w:rsidRPr="009A1F5A">
        <w:rPr>
          <w:rFonts w:ascii="Franklin Gothic Book" w:hAnsi="Franklin Gothic Book" w:cs="Arial" w:hint="eastAsia"/>
          <w:sz w:val="24"/>
          <w:szCs w:val="24"/>
        </w:rPr>
        <w:t>положительный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честью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достоинством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сдавал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своих</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3AEC076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Таня.</w:t>
      </w:r>
    </w:p>
    <w:p w14:paraId="0BE5A08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Таня: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выглядит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w:t>
      </w:r>
      <w:r w:rsidRPr="009A1F5A">
        <w:rPr>
          <w:rFonts w:ascii="Franklin Gothic Book" w:hAnsi="Franklin Gothic Book" w:cs="Arial"/>
          <w:sz w:val="24"/>
          <w:szCs w:val="24"/>
        </w:rPr>
        <w:t xml:space="preserve">о </w:t>
      </w:r>
      <w:r w:rsidRPr="009A1F5A">
        <w:rPr>
          <w:rFonts w:ascii="Franklin Gothic Book" w:hAnsi="Franklin Gothic Book" w:cs="Arial" w:hint="eastAsia"/>
          <w:sz w:val="24"/>
          <w:szCs w:val="24"/>
        </w:rPr>
        <w:t>хотели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показать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серьёзного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стабильного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мужчину</w:t>
      </w:r>
      <w:r w:rsidRPr="009A1F5A">
        <w:rPr>
          <w:rFonts w:ascii="Franklin Gothic Book" w:hAnsi="Franklin Gothic Book" w:cs="Arial"/>
          <w:sz w:val="24"/>
          <w:szCs w:val="24"/>
        </w:rPr>
        <w:t xml:space="preserve">. Но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противоречивый</w:t>
      </w:r>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нём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ветрености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довольно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таки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скажу</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первых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поводу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своего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собственного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состояния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какого</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внутреннего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точки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опоры</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вот</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hint="eastAsia"/>
          <w:sz w:val="24"/>
          <w:szCs w:val="24"/>
        </w:rPr>
        <w:t>мотыляет</w:t>
      </w:r>
      <w:proofErr w:type="spellEnd"/>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хочу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здесь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оставаться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хочу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люблю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Россию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нём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нестабильность</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отношению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женщинам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кажется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честно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баронессе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стоять</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понимаю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возможно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ребёнку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хотел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помочь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без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любви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женщиной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вырастить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ребёнка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меня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странно</w:t>
      </w:r>
      <w:r w:rsidRPr="009A1F5A">
        <w:rPr>
          <w:rFonts w:ascii="Franklin Gothic Book" w:hAnsi="Franklin Gothic Book" w:cs="Arial"/>
          <w:sz w:val="24"/>
          <w:szCs w:val="24"/>
        </w:rPr>
        <w:t>. Если к этому хотели подвести.</w:t>
      </w:r>
    </w:p>
    <w:p w14:paraId="034B991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Р</w:t>
      </w:r>
      <w:r w:rsidRPr="009A1F5A">
        <w:rPr>
          <w:rFonts w:ascii="Franklin Gothic Book" w:hAnsi="Franklin Gothic Book" w:cs="Arial" w:hint="eastAsia"/>
          <w:b/>
          <w:sz w:val="24"/>
          <w:szCs w:val="24"/>
        </w:rPr>
        <w:t>уку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ребёнка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конце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взял</w:t>
      </w:r>
      <w:r w:rsidRPr="009A1F5A">
        <w:rPr>
          <w:rFonts w:ascii="Franklin Gothic Book" w:hAnsi="Franklin Gothic Book" w:cs="Arial"/>
          <w:b/>
          <w:sz w:val="24"/>
          <w:szCs w:val="24"/>
        </w:rPr>
        <w:t>?</w:t>
      </w:r>
    </w:p>
    <w:p w14:paraId="063D80A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Таня: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ачем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давать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ложную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надежду</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совсем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понимаю</w:t>
      </w:r>
      <w:r w:rsidRPr="009A1F5A">
        <w:rPr>
          <w:rFonts w:ascii="Franklin Gothic Book" w:hAnsi="Franklin Gothic Book" w:cs="Arial"/>
          <w:sz w:val="24"/>
          <w:szCs w:val="24"/>
        </w:rPr>
        <w:t>.</w:t>
      </w:r>
    </w:p>
    <w:p w14:paraId="007CF9A3"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остался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тем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есть</w:t>
      </w:r>
      <w:r w:rsidRPr="009A1F5A">
        <w:rPr>
          <w:rFonts w:ascii="Franklin Gothic Book" w:hAnsi="Franklin Gothic Book" w:cs="Arial"/>
          <w:sz w:val="24"/>
          <w:szCs w:val="24"/>
        </w:rPr>
        <w:t>.</w:t>
      </w:r>
    </w:p>
    <w:p w14:paraId="5581957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Таня: </w:t>
      </w:r>
      <w:r w:rsidRPr="009A1F5A">
        <w:rPr>
          <w:rFonts w:ascii="Franklin Gothic Book" w:hAnsi="Franklin Gothic Book" w:cs="Arial"/>
          <w:sz w:val="24"/>
          <w:szCs w:val="24"/>
        </w:rPr>
        <w:t>Э</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выб</w:t>
      </w:r>
      <w:r w:rsidRPr="009A1F5A">
        <w:rPr>
          <w:rFonts w:ascii="Franklin Gothic Book" w:hAnsi="Franklin Gothic Book" w:cs="Arial"/>
          <w:sz w:val="24"/>
          <w:szCs w:val="24"/>
        </w:rPr>
        <w:t xml:space="preserve">ор </w:t>
      </w:r>
      <w:r w:rsidRPr="009A1F5A">
        <w:rPr>
          <w:rFonts w:ascii="Franklin Gothic Book" w:hAnsi="Franklin Gothic Book" w:cs="Arial" w:hint="eastAsia"/>
          <w:sz w:val="24"/>
          <w:szCs w:val="24"/>
        </w:rPr>
        <w:t>настоящего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мужчины</w:t>
      </w:r>
      <w:r w:rsidRPr="009A1F5A">
        <w:rPr>
          <w:rFonts w:ascii="Franklin Gothic Book" w:hAnsi="Franklin Gothic Book" w:cs="Arial"/>
          <w:sz w:val="24"/>
          <w:szCs w:val="24"/>
        </w:rPr>
        <w:t>.</w:t>
      </w:r>
    </w:p>
    <w:p w14:paraId="674F7D6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какой</w:t>
      </w:r>
      <w:r w:rsidRPr="009A1F5A">
        <w:rPr>
          <w:rFonts w:ascii="Franklin Gothic Book" w:hAnsi="Franklin Gothic Book" w:cs="Arial"/>
          <w:sz w:val="24"/>
          <w:szCs w:val="24"/>
        </w:rPr>
        <w:t xml:space="preserve"> он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w:t>
      </w:r>
    </w:p>
    <w:p w14:paraId="6F89C26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потерянный</w:t>
      </w:r>
      <w:r w:rsidRPr="009A1F5A">
        <w:rPr>
          <w:rFonts w:ascii="Franklin Gothic Book" w:hAnsi="Franklin Gothic Book" w:cs="Arial"/>
          <w:sz w:val="24"/>
          <w:szCs w:val="24"/>
        </w:rPr>
        <w:t xml:space="preserve">. У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смысла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жить</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брался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давали</w:t>
      </w:r>
      <w:r w:rsidRPr="009A1F5A">
        <w:rPr>
          <w:rFonts w:ascii="Franklin Gothic Book" w:hAnsi="Franklin Gothic Book" w:cs="Arial"/>
          <w:sz w:val="24"/>
          <w:szCs w:val="24"/>
        </w:rPr>
        <w:t>. Г</w:t>
      </w:r>
      <w:r w:rsidRPr="009A1F5A">
        <w:rPr>
          <w:rFonts w:ascii="Franklin Gothic Book" w:hAnsi="Franklin Gothic Book" w:cs="Arial" w:hint="eastAsia"/>
          <w:sz w:val="24"/>
          <w:szCs w:val="24"/>
        </w:rPr>
        <w:t>рубо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решал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чужие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проблемы</w:t>
      </w:r>
      <w:r w:rsidRPr="009A1F5A">
        <w:rPr>
          <w:rFonts w:ascii="Franklin Gothic Book" w:hAnsi="Franklin Gothic Book" w:cs="Arial"/>
          <w:sz w:val="24"/>
          <w:szCs w:val="24"/>
        </w:rPr>
        <w:t>.</w:t>
      </w:r>
    </w:p>
    <w:p w14:paraId="12F41DA0"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 xml:space="preserve">О </w:t>
      </w:r>
      <w:r w:rsidRPr="009A1F5A">
        <w:rPr>
          <w:rFonts w:ascii="Franklin Gothic Book" w:hAnsi="Franklin Gothic Book" w:cs="Arial" w:hint="eastAsia"/>
          <w:sz w:val="24"/>
          <w:szCs w:val="24"/>
        </w:rPr>
        <w:t>своём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решал</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потерянный</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если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кому</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нужно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помочь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помогает</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3A2130C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bCs/>
          <w:sz w:val="24"/>
          <w:szCs w:val="24"/>
        </w:rPr>
        <w:t xml:space="preserve">Модератор: </w:t>
      </w:r>
      <w:r w:rsidRPr="009A1F5A">
        <w:rPr>
          <w:rFonts w:ascii="Franklin Gothic Book" w:hAnsi="Franklin Gothic Book" w:cs="Arial"/>
          <w:b/>
          <w:sz w:val="24"/>
          <w:szCs w:val="24"/>
        </w:rPr>
        <w:t>Л</w:t>
      </w:r>
      <w:r w:rsidRPr="009A1F5A">
        <w:rPr>
          <w:rFonts w:ascii="Franklin Gothic Book" w:hAnsi="Franklin Gothic Book" w:cs="Arial" w:hint="eastAsia"/>
          <w:b/>
          <w:sz w:val="24"/>
          <w:szCs w:val="24"/>
        </w:rPr>
        <w:t>иза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b/>
          <w:sz w:val="24"/>
          <w:szCs w:val="24"/>
        </w:rPr>
        <w:t>Миратова</w:t>
      </w:r>
      <w:proofErr w:type="spellEnd"/>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скажете</w:t>
      </w:r>
      <w:r w:rsidRPr="009A1F5A">
        <w:rPr>
          <w:rFonts w:ascii="Franklin Gothic Book" w:hAnsi="Franklin Gothic Book" w:cs="Arial"/>
          <w:b/>
          <w:sz w:val="24"/>
          <w:szCs w:val="24"/>
        </w:rPr>
        <w:t>?</w:t>
      </w:r>
    </w:p>
    <w:p w14:paraId="26584DB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думаю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принципе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мотивацию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каждого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числе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дописали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додумали</w:t>
      </w:r>
      <w:r w:rsidRPr="009A1F5A">
        <w:rPr>
          <w:rFonts w:ascii="Franklin Gothic Book" w:hAnsi="Franklin Gothic Book" w:cs="Arial"/>
          <w:sz w:val="24"/>
          <w:szCs w:val="24"/>
        </w:rPr>
        <w:t>. П</w:t>
      </w:r>
      <w:r w:rsidRPr="009A1F5A">
        <w:rPr>
          <w:rFonts w:ascii="Franklin Gothic Book" w:hAnsi="Franklin Gothic Book" w:cs="Arial" w:hint="eastAsia"/>
          <w:sz w:val="24"/>
          <w:szCs w:val="24"/>
        </w:rPr>
        <w:t>оэтому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тоже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додумать</w:t>
      </w:r>
      <w:r w:rsidRPr="009A1F5A">
        <w:rPr>
          <w:rFonts w:ascii="Franklin Gothic Book" w:hAnsi="Franklin Gothic Book" w:cs="Arial"/>
          <w:sz w:val="24"/>
          <w:szCs w:val="24"/>
        </w:rPr>
        <w:t>.</w:t>
      </w:r>
    </w:p>
    <w:p w14:paraId="24A9DA51"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О</w:t>
      </w:r>
      <w:r w:rsidRPr="009A1F5A">
        <w:rPr>
          <w:rFonts w:ascii="Franklin Gothic Book" w:hAnsi="Franklin Gothic Book" w:cs="Arial" w:hint="eastAsia"/>
          <w:b/>
          <w:sz w:val="24"/>
          <w:szCs w:val="24"/>
        </w:rPr>
        <w:t>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для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главный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герой</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нет</w:t>
      </w:r>
      <w:r w:rsidRPr="009A1F5A">
        <w:rPr>
          <w:rFonts w:ascii="Franklin Gothic Book" w:hAnsi="Franklin Gothic Book" w:cs="Arial"/>
          <w:b/>
          <w:sz w:val="24"/>
          <w:szCs w:val="24"/>
        </w:rPr>
        <w:t>?</w:t>
      </w:r>
    </w:p>
    <w:p w14:paraId="23292CCB"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sz w:val="24"/>
          <w:szCs w:val="24"/>
        </w:rPr>
        <w:t>О</w:t>
      </w:r>
      <w:r w:rsidRPr="009A1F5A">
        <w:rPr>
          <w:rFonts w:ascii="Franklin Gothic Book" w:hAnsi="Franklin Gothic Book" w:cs="Arial" w:hint="eastAsia"/>
          <w:sz w:val="24"/>
          <w:szCs w:val="24"/>
        </w:rPr>
        <w:t>бъективно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лица</w:t>
      </w:r>
      <w:r w:rsidRPr="009A1F5A">
        <w:rPr>
          <w:rFonts w:ascii="Franklin Gothic Book" w:hAnsi="Franklin Gothic Book" w:cs="Arial"/>
          <w:sz w:val="24"/>
          <w:szCs w:val="24"/>
        </w:rPr>
        <w:t>.</w:t>
      </w:r>
    </w:p>
    <w:p w14:paraId="7DA839A4"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Т</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больше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него</w:t>
      </w:r>
      <w:r w:rsidRPr="009A1F5A">
        <w:rPr>
          <w:rFonts w:ascii="Franklin Gothic Book" w:hAnsi="Franklin Gothic Book" w:cs="Arial"/>
          <w:b/>
          <w:sz w:val="24"/>
          <w:szCs w:val="24"/>
        </w:rPr>
        <w:t>?</w:t>
      </w:r>
    </w:p>
    <w:p w14:paraId="39B836E0"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Елизавета: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6B1DF13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А</w:t>
      </w:r>
      <w:r w:rsidRPr="009A1F5A">
        <w:rPr>
          <w:rFonts w:ascii="Franklin Gothic Book" w:hAnsi="Franklin Gothic Book" w:cs="Arial" w:hint="eastAsia"/>
          <w:b/>
          <w:sz w:val="24"/>
          <w:szCs w:val="24"/>
        </w:rPr>
        <w:t>нжелика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b/>
          <w:sz w:val="24"/>
          <w:szCs w:val="24"/>
        </w:rPr>
        <w:t>Миратова</w:t>
      </w:r>
      <w:proofErr w:type="spellEnd"/>
      <w:r w:rsidRPr="009A1F5A">
        <w:rPr>
          <w:rFonts w:ascii="Franklin Gothic Book" w:hAnsi="Franklin Gothic Book" w:cs="Arial"/>
          <w:b/>
          <w:sz w:val="24"/>
          <w:szCs w:val="24"/>
        </w:rPr>
        <w:t>?</w:t>
      </w:r>
    </w:p>
    <w:p w14:paraId="76BC7E09"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главный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герой</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сильный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бесстрашный</w:t>
      </w:r>
      <w:r w:rsidRPr="009A1F5A">
        <w:rPr>
          <w:rFonts w:ascii="Franklin Gothic Book" w:hAnsi="Franklin Gothic Book" w:cs="Arial"/>
          <w:sz w:val="24"/>
          <w:szCs w:val="24"/>
        </w:rPr>
        <w:t>.</w:t>
      </w:r>
    </w:p>
    <w:p w14:paraId="383C0732"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Е</w:t>
      </w:r>
      <w:r w:rsidRPr="009A1F5A">
        <w:rPr>
          <w:rFonts w:ascii="Franklin Gothic Book" w:hAnsi="Franklin Gothic Book" w:cs="Arial" w:hint="eastAsia"/>
          <w:b/>
          <w:sz w:val="24"/>
          <w:szCs w:val="24"/>
        </w:rPr>
        <w:t>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недосказанное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образе</w:t>
      </w:r>
      <w:r w:rsidRPr="009A1F5A">
        <w:rPr>
          <w:rFonts w:ascii="Franklin Gothic Book" w:hAnsi="Franklin Gothic Book" w:cs="Arial"/>
          <w:b/>
          <w:sz w:val="24"/>
          <w:szCs w:val="24"/>
        </w:rPr>
        <w:t>?</w:t>
      </w:r>
    </w:p>
    <w:p w14:paraId="71ECE09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Анжелика: </w:t>
      </w:r>
      <w:r w:rsidRPr="009A1F5A">
        <w:rPr>
          <w:rFonts w:ascii="Franklin Gothic Book" w:hAnsi="Franklin Gothic Book" w:cs="Arial"/>
          <w:sz w:val="24"/>
          <w:szCs w:val="24"/>
        </w:rPr>
        <w:t xml:space="preserve">Я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знаю</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для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w:t>
      </w:r>
    </w:p>
    <w:p w14:paraId="2771732D"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К</w:t>
      </w:r>
      <w:r w:rsidRPr="009A1F5A">
        <w:rPr>
          <w:rFonts w:ascii="Franklin Gothic Book" w:hAnsi="Franklin Gothic Book" w:cs="Arial" w:hint="eastAsia"/>
          <w:b/>
          <w:sz w:val="24"/>
          <w:szCs w:val="24"/>
        </w:rPr>
        <w:t>акие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чувства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вас</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вызывает</w:t>
      </w:r>
      <w:r w:rsidRPr="009A1F5A">
        <w:rPr>
          <w:rFonts w:ascii="Franklin Gothic Book" w:hAnsi="Franklin Gothic Book" w:cs="Arial"/>
          <w:b/>
          <w:sz w:val="24"/>
          <w:szCs w:val="24"/>
        </w:rPr>
        <w:t>?</w:t>
      </w:r>
    </w:p>
    <w:p w14:paraId="465C494F"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Женщина: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адежда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5D752BDF"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Д</w:t>
      </w:r>
      <w:r w:rsidRPr="009A1F5A">
        <w:rPr>
          <w:rFonts w:ascii="Franklin Gothic Book" w:hAnsi="Franklin Gothic Book" w:cs="Arial" w:hint="eastAsia"/>
          <w:b/>
          <w:sz w:val="24"/>
          <w:szCs w:val="24"/>
        </w:rPr>
        <w:t>аша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w:t>
      </w:r>
      <w:r w:rsidRPr="009A1F5A">
        <w:rPr>
          <w:rFonts w:ascii="Franklin Gothic Book" w:hAnsi="Franklin Gothic Book" w:cs="Arial"/>
          <w:b/>
          <w:sz w:val="24"/>
          <w:szCs w:val="24"/>
        </w:rPr>
        <w:t xml:space="preserve"> </w:t>
      </w:r>
      <w:proofErr w:type="spellStart"/>
      <w:r w:rsidRPr="009A1F5A">
        <w:rPr>
          <w:rFonts w:ascii="Franklin Gothic Book" w:hAnsi="Franklin Gothic Book" w:cs="Arial"/>
          <w:b/>
          <w:sz w:val="24"/>
          <w:szCs w:val="24"/>
        </w:rPr>
        <w:t>Миратова</w:t>
      </w:r>
      <w:proofErr w:type="spellEnd"/>
      <w:r w:rsidRPr="009A1F5A">
        <w:rPr>
          <w:rFonts w:ascii="Franklin Gothic Book" w:hAnsi="Franklin Gothic Book" w:cs="Arial"/>
          <w:b/>
          <w:sz w:val="24"/>
          <w:szCs w:val="24"/>
        </w:rPr>
        <w:t>?</w:t>
      </w:r>
    </w:p>
    <w:p w14:paraId="7320F17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Дарья: </w:t>
      </w:r>
      <w:r w:rsidRPr="009A1F5A">
        <w:rPr>
          <w:rFonts w:ascii="Franklin Gothic Book" w:hAnsi="Franklin Gothic Book" w:cs="Arial"/>
          <w:sz w:val="24"/>
          <w:szCs w:val="24"/>
        </w:rPr>
        <w:t xml:space="preserve">Единственное мне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думала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начале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первых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сериях</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единственный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центральный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персонаж</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думала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сделают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очень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нарочито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положительным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таким</w:t>
      </w:r>
      <w:r w:rsidRPr="009A1F5A">
        <w:rPr>
          <w:rFonts w:ascii="Franklin Gothic Book" w:hAnsi="Franklin Gothic Book" w:cs="Arial"/>
          <w:sz w:val="24"/>
          <w:szCs w:val="24"/>
        </w:rPr>
        <w:t xml:space="preserve"> супергероем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такое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люблю</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понравилось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сделали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хорошим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плохим</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человек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который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оказался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ситуации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делал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сказать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прям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вызывает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какие</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супер</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эмоции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сочувствую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понимаю</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нет</w:t>
      </w:r>
      <w:r w:rsidRPr="009A1F5A">
        <w:rPr>
          <w:rFonts w:ascii="Franklin Gothic Book" w:hAnsi="Franklin Gothic Book" w:cs="Arial"/>
          <w:sz w:val="24"/>
          <w:szCs w:val="24"/>
        </w:rPr>
        <w:t>.</w:t>
      </w:r>
    </w:p>
    <w:p w14:paraId="51DD1C54"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 </w:t>
      </w:r>
      <w:r w:rsidRPr="009A1F5A">
        <w:rPr>
          <w:rFonts w:ascii="Franklin Gothic Book" w:hAnsi="Franklin Gothic Book" w:cs="Arial" w:hint="eastAsia"/>
          <w:b/>
          <w:sz w:val="24"/>
          <w:szCs w:val="24"/>
        </w:rPr>
        <w:t>делает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мог</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действительно</w:t>
      </w:r>
      <w:r w:rsidRPr="009A1F5A">
        <w:rPr>
          <w:rFonts w:ascii="Franklin Gothic Book" w:hAnsi="Franklin Gothic Book" w:cs="Arial"/>
          <w:b/>
          <w:sz w:val="24"/>
          <w:szCs w:val="24"/>
        </w:rPr>
        <w:t>? Ч</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делает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мог</w:t>
      </w:r>
      <w:r w:rsidRPr="009A1F5A">
        <w:rPr>
          <w:rFonts w:ascii="Franklin Gothic Book" w:hAnsi="Franklin Gothic Book" w:cs="Arial"/>
          <w:b/>
          <w:sz w:val="24"/>
          <w:szCs w:val="24"/>
        </w:rPr>
        <w:t>?</w:t>
      </w:r>
    </w:p>
    <w:p w14:paraId="2A94AD24"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Дарья: </w:t>
      </w:r>
      <w:r w:rsidRPr="009A1F5A">
        <w:rPr>
          <w:rFonts w:ascii="Franklin Gothic Book" w:hAnsi="Franklin Gothic Book" w:cs="Arial"/>
          <w:sz w:val="24"/>
          <w:szCs w:val="24"/>
        </w:rPr>
        <w:t>П</w:t>
      </w:r>
      <w:r w:rsidRPr="009A1F5A">
        <w:rPr>
          <w:rFonts w:ascii="Franklin Gothic Book" w:hAnsi="Franklin Gothic Book" w:cs="Arial" w:hint="eastAsia"/>
          <w:sz w:val="24"/>
          <w:szCs w:val="24"/>
        </w:rPr>
        <w:t>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плохой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хороший</w:t>
      </w:r>
      <w:r w:rsidRPr="009A1F5A">
        <w:rPr>
          <w:rFonts w:ascii="Franklin Gothic Book" w:hAnsi="Franklin Gothic Book" w:cs="Arial"/>
          <w:sz w:val="24"/>
          <w:szCs w:val="24"/>
        </w:rPr>
        <w:t>. О</w:t>
      </w:r>
      <w:r w:rsidRPr="009A1F5A">
        <w:rPr>
          <w:rFonts w:ascii="Franklin Gothic Book" w:hAnsi="Franklin Gothic Book" w:cs="Arial" w:hint="eastAsia"/>
          <w:sz w:val="24"/>
          <w:szCs w:val="24"/>
        </w:rPr>
        <w:t>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оказался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ситуации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поступал</w:t>
      </w:r>
      <w:r w:rsidRPr="009A1F5A">
        <w:rPr>
          <w:rFonts w:ascii="Franklin Gothic Book" w:hAnsi="Franklin Gothic Book" w:cs="Arial"/>
          <w:sz w:val="24"/>
          <w:szCs w:val="24"/>
        </w:rPr>
        <w:t>.</w:t>
      </w:r>
    </w:p>
    <w:p w14:paraId="24C303C3"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Д</w:t>
      </w:r>
      <w:r w:rsidRPr="009A1F5A">
        <w:rPr>
          <w:rFonts w:ascii="Franklin Gothic Book" w:hAnsi="Franklin Gothic Book" w:cs="Arial" w:hint="eastAsia"/>
          <w:b/>
          <w:sz w:val="24"/>
          <w:szCs w:val="24"/>
        </w:rPr>
        <w:t>елает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может</w:t>
      </w:r>
      <w:r w:rsidRPr="009A1F5A">
        <w:rPr>
          <w:rFonts w:ascii="Franklin Gothic Book" w:hAnsi="Franklin Gothic Book" w:cs="Arial"/>
          <w:b/>
          <w:sz w:val="24"/>
          <w:szCs w:val="24"/>
        </w:rPr>
        <w:t>.</w:t>
      </w:r>
    </w:p>
    <w:p w14:paraId="687426D4" w14:textId="77777777" w:rsidR="009A1F5A" w:rsidRPr="009A1F5A" w:rsidRDefault="009A1F5A" w:rsidP="009A1F5A">
      <w:pPr>
        <w:spacing w:before="120" w:after="0"/>
        <w:jc w:val="both"/>
        <w:rPr>
          <w:rFonts w:ascii="Franklin Gothic Book" w:hAnsi="Franklin Gothic Book" w:cs="Arial"/>
          <w:bCs/>
          <w:sz w:val="24"/>
          <w:szCs w:val="24"/>
        </w:rPr>
      </w:pPr>
      <w:r w:rsidRPr="009A1F5A">
        <w:rPr>
          <w:rFonts w:ascii="Franklin Gothic Book" w:hAnsi="Franklin Gothic Book" w:cs="Arial"/>
          <w:b/>
          <w:sz w:val="24"/>
          <w:szCs w:val="24"/>
        </w:rPr>
        <w:t xml:space="preserve">Дарья: </w:t>
      </w:r>
      <w:r w:rsidRPr="009A1F5A">
        <w:rPr>
          <w:rFonts w:ascii="Franklin Gothic Book" w:hAnsi="Franklin Gothic Book" w:cs="Arial"/>
          <w:sz w:val="24"/>
          <w:szCs w:val="24"/>
        </w:rPr>
        <w:t xml:space="preserve">Да,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p>
    <w:p w14:paraId="4B028EC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bCs/>
          <w:sz w:val="24"/>
          <w:szCs w:val="24"/>
        </w:rPr>
        <w:t xml:space="preserve">Модератор: </w:t>
      </w:r>
      <w:r w:rsidRPr="009A1F5A">
        <w:rPr>
          <w:rFonts w:ascii="Franklin Gothic Book" w:hAnsi="Franklin Gothic Book" w:cs="Arial"/>
          <w:b/>
          <w:sz w:val="24"/>
          <w:szCs w:val="24"/>
        </w:rPr>
        <w:t>Н</w:t>
      </w:r>
      <w:r w:rsidRPr="009A1F5A">
        <w:rPr>
          <w:rFonts w:ascii="Franklin Gothic Book" w:hAnsi="Franklin Gothic Book" w:cs="Arial" w:hint="eastAsia"/>
          <w:b/>
          <w:sz w:val="24"/>
          <w:szCs w:val="24"/>
        </w:rPr>
        <w:t>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 Д</w:t>
      </w:r>
      <w:r w:rsidRPr="009A1F5A">
        <w:rPr>
          <w:rFonts w:ascii="Franklin Gothic Book" w:hAnsi="Franklin Gothic Book" w:cs="Arial" w:hint="eastAsia"/>
          <w:b/>
          <w:sz w:val="24"/>
          <w:szCs w:val="24"/>
        </w:rPr>
        <w:t>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Рита</w:t>
      </w:r>
      <w:r w:rsidRPr="009A1F5A">
        <w:rPr>
          <w:rFonts w:ascii="Franklin Gothic Book" w:hAnsi="Franklin Gothic Book" w:cs="Arial"/>
          <w:b/>
          <w:sz w:val="24"/>
          <w:szCs w:val="24"/>
        </w:rPr>
        <w:t>.</w:t>
      </w:r>
    </w:p>
    <w:p w14:paraId="3C2D04A5"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 xml:space="preserve">Он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очень взваливает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себя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скажу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силам</w:t>
      </w:r>
      <w:r w:rsidRPr="009A1F5A">
        <w:rPr>
          <w:rFonts w:ascii="Franklin Gothic Book" w:hAnsi="Franklin Gothic Book" w:cs="Arial"/>
          <w:sz w:val="24"/>
          <w:szCs w:val="24"/>
        </w:rPr>
        <w:t>.</w:t>
      </w:r>
    </w:p>
    <w:p w14:paraId="2618144C"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Н</w:t>
      </w:r>
      <w:r w:rsidRPr="009A1F5A">
        <w:rPr>
          <w:rFonts w:ascii="Franklin Gothic Book" w:hAnsi="Franklin Gothic Book" w:cs="Arial" w:hint="eastAsia"/>
          <w:b/>
          <w:sz w:val="24"/>
          <w:szCs w:val="24"/>
        </w:rPr>
        <w:t>апример</w:t>
      </w:r>
      <w:r w:rsidRPr="009A1F5A">
        <w:rPr>
          <w:rFonts w:ascii="Franklin Gothic Book" w:hAnsi="Franklin Gothic Book" w:cs="Arial"/>
          <w:b/>
          <w:sz w:val="24"/>
          <w:szCs w:val="24"/>
        </w:rPr>
        <w:t>?</w:t>
      </w:r>
    </w:p>
    <w:p w14:paraId="04CF5FBC"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Л</w:t>
      </w:r>
      <w:r w:rsidRPr="009A1F5A">
        <w:rPr>
          <w:rFonts w:ascii="Franklin Gothic Book" w:hAnsi="Franklin Gothic Book" w:cs="Arial" w:hint="eastAsia"/>
          <w:sz w:val="24"/>
          <w:szCs w:val="24"/>
        </w:rPr>
        <w:t>юди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застрели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убей</w:t>
      </w:r>
      <w:r w:rsidRPr="009A1F5A">
        <w:rPr>
          <w:rFonts w:ascii="Franklin Gothic Book" w:hAnsi="Franklin Gothic Book" w:cs="Arial"/>
          <w:sz w:val="24"/>
          <w:szCs w:val="24"/>
        </w:rPr>
        <w:t>. В</w:t>
      </w:r>
      <w:r w:rsidRPr="009A1F5A">
        <w:rPr>
          <w:rFonts w:ascii="Franklin Gothic Book" w:hAnsi="Franklin Gothic Book" w:cs="Arial" w:hint="eastAsia"/>
          <w:sz w:val="24"/>
          <w:szCs w:val="24"/>
        </w:rPr>
        <w:t>озьми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себе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ещё</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один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камень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тяжести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сердце</w:t>
      </w:r>
      <w:r w:rsidRPr="009A1F5A">
        <w:rPr>
          <w:rFonts w:ascii="Franklin Gothic Book" w:hAnsi="Franklin Gothic Book" w:cs="Arial"/>
          <w:sz w:val="24"/>
          <w:szCs w:val="24"/>
        </w:rPr>
        <w:t xml:space="preserve">. Я </w:t>
      </w:r>
      <w:r w:rsidRPr="009A1F5A">
        <w:rPr>
          <w:rFonts w:ascii="Franklin Gothic Book" w:hAnsi="Franklin Gothic Book" w:cs="Arial" w:hint="eastAsia"/>
          <w:sz w:val="24"/>
          <w:szCs w:val="24"/>
        </w:rPr>
        <w:t>не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могу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помоги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мне</w:t>
      </w:r>
      <w:r w:rsidRPr="009A1F5A">
        <w:rPr>
          <w:rFonts w:ascii="Franklin Gothic Book" w:hAnsi="Franklin Gothic Book" w:cs="Arial"/>
          <w:sz w:val="24"/>
          <w:szCs w:val="24"/>
        </w:rPr>
        <w:t xml:space="preserve">. В </w:t>
      </w:r>
      <w:r w:rsidRPr="009A1F5A">
        <w:rPr>
          <w:rFonts w:ascii="Franklin Gothic Book" w:hAnsi="Franklin Gothic Book" w:cs="Arial" w:hint="eastAsia"/>
          <w:sz w:val="24"/>
          <w:szCs w:val="24"/>
        </w:rPr>
        <w:t>смысле</w:t>
      </w:r>
      <w:r w:rsidRPr="009A1F5A">
        <w:rPr>
          <w:rFonts w:ascii="Franklin Gothic Book" w:hAnsi="Franklin Gothic Book" w:cs="Arial"/>
          <w:sz w:val="24"/>
          <w:szCs w:val="24"/>
        </w:rPr>
        <w:t>? З</w:t>
      </w:r>
      <w:r w:rsidRPr="009A1F5A">
        <w:rPr>
          <w:rFonts w:ascii="Franklin Gothic Book" w:hAnsi="Franklin Gothic Book" w:cs="Arial" w:hint="eastAsia"/>
          <w:sz w:val="24"/>
          <w:szCs w:val="24"/>
        </w:rPr>
        <w:t>ачем</w:t>
      </w:r>
      <w:r w:rsidRPr="009A1F5A">
        <w:rPr>
          <w:rFonts w:ascii="Franklin Gothic Book" w:hAnsi="Franklin Gothic Book" w:cs="Arial"/>
          <w:sz w:val="24"/>
          <w:szCs w:val="24"/>
        </w:rPr>
        <w:t>?</w:t>
      </w:r>
    </w:p>
    <w:p w14:paraId="229864A6"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И </w:t>
      </w:r>
      <w:r w:rsidRPr="009A1F5A">
        <w:rPr>
          <w:rFonts w:ascii="Franklin Gothic Book" w:hAnsi="Franklin Gothic Book" w:cs="Arial" w:hint="eastAsia"/>
          <w:b/>
          <w:sz w:val="24"/>
          <w:szCs w:val="24"/>
        </w:rPr>
        <w:t>потом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идёт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линии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жена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говорит</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бог</w:t>
      </w:r>
      <w:r w:rsidRPr="009A1F5A">
        <w:rPr>
          <w:rFonts w:ascii="Franklin Gothic Book" w:hAnsi="Franklin Gothic Book" w:cs="Arial"/>
          <w:b/>
          <w:sz w:val="24"/>
          <w:szCs w:val="24"/>
        </w:rPr>
        <w:t>?</w:t>
      </w:r>
    </w:p>
    <w:p w14:paraId="4B59F45E"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Маргарита: </w:t>
      </w:r>
      <w:r w:rsidRPr="009A1F5A">
        <w:rPr>
          <w:rFonts w:ascii="Franklin Gothic Book" w:hAnsi="Franklin Gothic Book" w:cs="Arial"/>
          <w:sz w:val="24"/>
          <w:szCs w:val="24"/>
        </w:rPr>
        <w:t>Н</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да.</w:t>
      </w:r>
    </w:p>
    <w:p w14:paraId="55009F9A"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Аня, </w:t>
      </w:r>
      <w:r w:rsidRPr="009A1F5A">
        <w:rPr>
          <w:rFonts w:ascii="Franklin Gothic Book" w:hAnsi="Franklin Gothic Book" w:cs="Arial" w:hint="eastAsia"/>
          <w:b/>
          <w:sz w:val="24"/>
          <w:szCs w:val="24"/>
        </w:rPr>
        <w:t>хотели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до</w:t>
      </w:r>
      <w:r w:rsidRPr="009A1F5A">
        <w:rPr>
          <w:rFonts w:ascii="Franklin Gothic Book" w:hAnsi="Franklin Gothic Book" w:cs="Arial"/>
          <w:b/>
          <w:sz w:val="24"/>
          <w:szCs w:val="24"/>
        </w:rPr>
        <w:t>бавить?</w:t>
      </w:r>
    </w:p>
    <w:p w14:paraId="13F7AE8A"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Аня: </w:t>
      </w:r>
      <w:r w:rsidRPr="009A1F5A">
        <w:rPr>
          <w:rFonts w:ascii="Franklin Gothic Book" w:hAnsi="Franklin Gothic Book" w:cs="Arial"/>
          <w:sz w:val="24"/>
          <w:szCs w:val="24"/>
        </w:rPr>
        <w:t>Д</w:t>
      </w:r>
      <w:r w:rsidRPr="009A1F5A">
        <w:rPr>
          <w:rFonts w:ascii="Franklin Gothic Book" w:hAnsi="Franklin Gothic Book" w:cs="Arial" w:hint="eastAsia"/>
          <w:sz w:val="24"/>
          <w:szCs w:val="24"/>
        </w:rPr>
        <w:t>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будто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пытался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справедливым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отставить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наверное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какую</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честь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достоинство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русского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народа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раз</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они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все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вместе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оказались</w:t>
      </w:r>
      <w:r w:rsidRPr="009A1F5A">
        <w:rPr>
          <w:rFonts w:ascii="Franklin Gothic Book" w:hAnsi="Franklin Gothic Book" w:cs="Arial"/>
          <w:sz w:val="24"/>
          <w:szCs w:val="24"/>
        </w:rPr>
        <w:t>.</w:t>
      </w:r>
    </w:p>
    <w:p w14:paraId="1FEFA493"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 xml:space="preserve">Модератор: Но </w:t>
      </w:r>
      <w:r w:rsidRPr="009A1F5A">
        <w:rPr>
          <w:rFonts w:ascii="Franklin Gothic Book" w:hAnsi="Franklin Gothic Book" w:cs="Arial" w:hint="eastAsia"/>
          <w:b/>
          <w:sz w:val="24"/>
          <w:szCs w:val="24"/>
        </w:rPr>
        <w:t>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же</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попросили</w:t>
      </w:r>
      <w:r w:rsidRPr="009A1F5A">
        <w:rPr>
          <w:rFonts w:ascii="Franklin Gothic Book" w:hAnsi="Franklin Gothic Book" w:cs="Arial"/>
          <w:b/>
          <w:sz w:val="24"/>
          <w:szCs w:val="24"/>
        </w:rPr>
        <w:t>.</w:t>
      </w:r>
    </w:p>
    <w:p w14:paraId="478956F8" w14:textId="77777777" w:rsidR="009A1F5A" w:rsidRPr="009A1F5A" w:rsidRDefault="009A1F5A" w:rsidP="009A1F5A">
      <w:pPr>
        <w:spacing w:before="120" w:after="0"/>
        <w:jc w:val="both"/>
        <w:rPr>
          <w:rFonts w:ascii="Franklin Gothic Book" w:hAnsi="Franklin Gothic Book" w:cs="Arial"/>
          <w:sz w:val="24"/>
          <w:szCs w:val="24"/>
        </w:rPr>
      </w:pPr>
      <w:r w:rsidRPr="009A1F5A">
        <w:rPr>
          <w:rFonts w:ascii="Franklin Gothic Book" w:hAnsi="Franklin Gothic Book" w:cs="Arial"/>
          <w:b/>
          <w:sz w:val="24"/>
          <w:szCs w:val="24"/>
        </w:rPr>
        <w:t xml:space="preserve">Аня: </w:t>
      </w:r>
      <w:r w:rsidRPr="009A1F5A">
        <w:rPr>
          <w:rFonts w:ascii="Franklin Gothic Book" w:hAnsi="Franklin Gothic Book" w:cs="Arial"/>
          <w:sz w:val="24"/>
          <w:szCs w:val="24"/>
        </w:rPr>
        <w:t xml:space="preserve">Вот </w:t>
      </w:r>
      <w:r w:rsidRPr="009A1F5A">
        <w:rPr>
          <w:rFonts w:ascii="Franklin Gothic Book" w:hAnsi="Franklin Gothic Book" w:cs="Arial" w:hint="eastAsia"/>
          <w:sz w:val="24"/>
          <w:szCs w:val="24"/>
        </w:rPr>
        <w:t>именно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постоянно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об</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этом</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просили</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видимо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чувствовал</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какую</w:t>
      </w:r>
      <w:r w:rsidRPr="009A1F5A">
        <w:rPr>
          <w:rFonts w:ascii="Franklin Gothic Book" w:hAnsi="Franklin Gothic Book" w:cs="Arial"/>
          <w:sz w:val="24"/>
          <w:szCs w:val="24"/>
        </w:rPr>
        <w:t>-</w:t>
      </w:r>
      <w:r w:rsidRPr="009A1F5A">
        <w:rPr>
          <w:rFonts w:ascii="Franklin Gothic Book" w:hAnsi="Franklin Gothic Book" w:cs="Arial" w:hint="eastAsia"/>
          <w:sz w:val="24"/>
          <w:szCs w:val="24"/>
        </w:rPr>
        <w:t>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ответственность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гибель</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сыновей</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жены</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была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непосильная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ноша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с</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этими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убийствами</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мысли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потеряла</w:t>
      </w:r>
      <w:r w:rsidRPr="009A1F5A">
        <w:rPr>
          <w:rFonts w:ascii="Franklin Gothic Book" w:hAnsi="Franklin Gothic Book" w:cs="Arial"/>
          <w:sz w:val="24"/>
          <w:szCs w:val="24"/>
        </w:rPr>
        <w:t>.</w:t>
      </w:r>
    </w:p>
    <w:p w14:paraId="7ADA5171" w14:textId="77777777" w:rsidR="009A1F5A" w:rsidRPr="009A1F5A" w:rsidRDefault="009A1F5A" w:rsidP="009A1F5A">
      <w:pPr>
        <w:spacing w:before="120" w:after="0"/>
        <w:jc w:val="both"/>
        <w:rPr>
          <w:rFonts w:ascii="Franklin Gothic Book" w:hAnsi="Franklin Gothic Book" w:cs="Arial"/>
          <w:b/>
          <w:sz w:val="24"/>
          <w:szCs w:val="24"/>
        </w:rPr>
      </w:pPr>
      <w:r w:rsidRPr="009A1F5A">
        <w:rPr>
          <w:rFonts w:ascii="Franklin Gothic Book" w:hAnsi="Franklin Gothic Book" w:cs="Arial"/>
          <w:b/>
          <w:sz w:val="24"/>
          <w:szCs w:val="24"/>
        </w:rPr>
        <w:t>Модератор: Э</w:t>
      </w:r>
      <w:r w:rsidRPr="009A1F5A">
        <w:rPr>
          <w:rFonts w:ascii="Franklin Gothic Book" w:hAnsi="Franklin Gothic Book" w:cs="Arial" w:hint="eastAsia"/>
          <w:b/>
          <w:sz w:val="24"/>
          <w:szCs w:val="24"/>
        </w:rPr>
        <w:t>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правдоподобно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он</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как</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бы</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взял</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всё</w:t>
      </w:r>
      <w:r w:rsidRPr="009A1F5A">
        <w:rPr>
          <w:rFonts w:ascii="Franklin Gothic Book" w:hAnsi="Franklin Gothic Book" w:cs="Arial"/>
          <w:b/>
          <w:sz w:val="24"/>
          <w:szCs w:val="24"/>
        </w:rPr>
        <w:t>-</w:t>
      </w:r>
      <w:r w:rsidRPr="009A1F5A">
        <w:rPr>
          <w:rFonts w:ascii="Franklin Gothic Book" w:hAnsi="Franklin Gothic Book" w:cs="Arial" w:hint="eastAsia"/>
          <w:b/>
          <w:sz w:val="24"/>
          <w:szCs w:val="24"/>
        </w:rPr>
        <w:t>таки</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на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себя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там</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ответственность</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за</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других</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учитывая</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что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его</w:t>
      </w:r>
      <w:r w:rsidRPr="009A1F5A">
        <w:rPr>
          <w:rFonts w:ascii="Franklin Gothic Book" w:hAnsi="Franklin Gothic Book" w:cs="Arial"/>
          <w:b/>
          <w:sz w:val="24"/>
          <w:szCs w:val="24"/>
        </w:rPr>
        <w:t xml:space="preserve"> </w:t>
      </w:r>
      <w:r w:rsidRPr="009A1F5A">
        <w:rPr>
          <w:rFonts w:ascii="Franklin Gothic Book" w:hAnsi="Franklin Gothic Book" w:cs="Arial" w:hint="eastAsia"/>
          <w:b/>
          <w:sz w:val="24"/>
          <w:szCs w:val="24"/>
        </w:rPr>
        <w:t>просили</w:t>
      </w:r>
      <w:r w:rsidRPr="009A1F5A">
        <w:rPr>
          <w:rFonts w:ascii="Franklin Gothic Book" w:hAnsi="Franklin Gothic Book" w:cs="Arial"/>
          <w:b/>
          <w:sz w:val="24"/>
          <w:szCs w:val="24"/>
        </w:rPr>
        <w:t>?</w:t>
      </w:r>
    </w:p>
    <w:p w14:paraId="247344B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sz w:val="24"/>
          <w:szCs w:val="24"/>
        </w:rPr>
        <w:t xml:space="preserve">Аня: </w:t>
      </w:r>
      <w:r w:rsidRPr="009A1F5A">
        <w:rPr>
          <w:rFonts w:ascii="Franklin Gothic Book" w:hAnsi="Franklin Gothic Book" w:cs="Arial"/>
          <w:sz w:val="24"/>
          <w:szCs w:val="24"/>
        </w:rPr>
        <w:t>В</w:t>
      </w:r>
      <w:r w:rsidRPr="009A1F5A">
        <w:rPr>
          <w:rFonts w:ascii="Franklin Gothic Book" w:hAnsi="Franklin Gothic Book" w:cs="Arial" w:hint="eastAsia"/>
          <w:sz w:val="24"/>
          <w:szCs w:val="24"/>
        </w:rPr>
        <w:t>озможно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имеет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быть</w:t>
      </w:r>
      <w:r w:rsidRPr="009A1F5A">
        <w:rPr>
          <w:rFonts w:ascii="Franklin Gothic Book" w:hAnsi="Franklin Gothic Book" w:cs="Arial"/>
          <w:sz w:val="24"/>
          <w:szCs w:val="24"/>
        </w:rPr>
        <w:t>. Н</w:t>
      </w:r>
      <w:r w:rsidRPr="009A1F5A">
        <w:rPr>
          <w:rFonts w:ascii="Franklin Gothic Book" w:hAnsi="Franklin Gothic Book" w:cs="Arial" w:hint="eastAsia"/>
          <w:sz w:val="24"/>
          <w:szCs w:val="24"/>
        </w:rPr>
        <w:t>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когда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его</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Акиншина</w:t>
      </w:r>
      <w:proofErr w:type="spellEnd"/>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доме</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у</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этого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банкира</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говорит</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забери</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меня</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отсюда</w:t>
      </w:r>
      <w:r w:rsidRPr="009A1F5A">
        <w:rPr>
          <w:rFonts w:ascii="Franklin Gothic Book" w:hAnsi="Franklin Gothic Book" w:cs="Arial"/>
          <w:sz w:val="24"/>
          <w:szCs w:val="24"/>
        </w:rPr>
        <w:t xml:space="preserve">. И </w:t>
      </w:r>
      <w:r w:rsidRPr="009A1F5A">
        <w:rPr>
          <w:rFonts w:ascii="Franklin Gothic Book" w:hAnsi="Franklin Gothic Book" w:cs="Arial" w:hint="eastAsia"/>
          <w:sz w:val="24"/>
          <w:szCs w:val="24"/>
        </w:rPr>
        <w:t>просто</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видно</w:t>
      </w:r>
      <w:r w:rsidRPr="009A1F5A">
        <w:rPr>
          <w:rFonts w:ascii="Franklin Gothic Book" w:hAnsi="Franklin Gothic Book" w:cs="Arial"/>
          <w:sz w:val="24"/>
          <w:szCs w:val="24"/>
        </w:rPr>
        <w:t xml:space="preserve"> </w:t>
      </w:r>
      <w:r w:rsidRPr="009A1F5A">
        <w:rPr>
          <w:rFonts w:ascii="Franklin Gothic Book" w:hAnsi="Franklin Gothic Book" w:cs="Arial"/>
          <w:bCs/>
          <w:sz w:val="24"/>
          <w:szCs w:val="24"/>
        </w:rPr>
        <w:t>(</w:t>
      </w:r>
      <w:r w:rsidRPr="009A1F5A">
        <w:rPr>
          <w:rFonts w:ascii="Franklin Gothic Book" w:hAnsi="Franklin Gothic Book" w:cs="Arial"/>
          <w:bCs/>
          <w:i/>
          <w:iCs/>
          <w:sz w:val="24"/>
          <w:szCs w:val="24"/>
        </w:rPr>
        <w:t>говорит невнятно</w:t>
      </w:r>
      <w:r w:rsidRPr="009A1F5A">
        <w:rPr>
          <w:rFonts w:ascii="Franklin Gothic Book" w:hAnsi="Franklin Gothic Book" w:cs="Arial"/>
          <w:bCs/>
          <w:sz w:val="24"/>
          <w:szCs w:val="24"/>
        </w:rPr>
        <w:t>).</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что</w:t>
      </w:r>
      <w:r w:rsidRPr="009A1F5A">
        <w:rPr>
          <w:rFonts w:ascii="Franklin Gothic Book" w:hAnsi="Franklin Gothic Book" w:cs="Arial"/>
          <w:sz w:val="24"/>
          <w:szCs w:val="24"/>
        </w:rPr>
        <w:t xml:space="preserve"> опять кого-то спасать, и </w:t>
      </w:r>
      <w:r w:rsidRPr="009A1F5A">
        <w:rPr>
          <w:rFonts w:ascii="Franklin Gothic Book" w:hAnsi="Franklin Gothic Book" w:cs="Arial" w:hint="eastAsia"/>
          <w:sz w:val="24"/>
          <w:szCs w:val="24"/>
        </w:rPr>
        <w:t>он</w:t>
      </w:r>
      <w:r w:rsidRPr="009A1F5A">
        <w:rPr>
          <w:rFonts w:ascii="Franklin Gothic Book" w:hAnsi="Franklin Gothic Book" w:cs="Arial"/>
          <w:sz w:val="24"/>
          <w:szCs w:val="24"/>
        </w:rPr>
        <w:t xml:space="preserve"> </w:t>
      </w:r>
      <w:r w:rsidRPr="009A1F5A">
        <w:rPr>
          <w:rFonts w:ascii="Franklin Gothic Book" w:hAnsi="Franklin Gothic Book" w:cs="Arial" w:hint="eastAsia"/>
          <w:sz w:val="24"/>
          <w:szCs w:val="24"/>
        </w:rPr>
        <w:t>такой</w:t>
      </w:r>
      <w:r w:rsidRPr="009A1F5A">
        <w:rPr>
          <w:rFonts w:ascii="Franklin Gothic Book" w:hAnsi="Franklin Gothic Book" w:cs="Arial"/>
          <w:sz w:val="24"/>
          <w:szCs w:val="24"/>
        </w:rPr>
        <w:t xml:space="preserve"> что-то там сказал, то ли </w:t>
      </w:r>
      <w:r w:rsidRPr="009A1F5A">
        <w:rPr>
          <w:rFonts w:ascii="Franklin Gothic Book" w:hAnsi="Franklin Gothic Book" w:cs="Arial"/>
          <w:bCs/>
          <w:sz w:val="24"/>
          <w:szCs w:val="20"/>
        </w:rPr>
        <w:t>я передумал, кровопролитие будет. И забирает её, и она, естественно, там тоже такая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752063F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Олеся, что про </w:t>
      </w:r>
      <w:proofErr w:type="spellStart"/>
      <w:r w:rsidRPr="009A1F5A">
        <w:rPr>
          <w:rFonts w:ascii="Franklin Gothic Book" w:hAnsi="Franklin Gothic Book" w:cs="Arial"/>
          <w:b/>
          <w:bCs/>
          <w:sz w:val="24"/>
          <w:szCs w:val="20"/>
        </w:rPr>
        <w:t>Миратова</w:t>
      </w:r>
      <w:proofErr w:type="spellEnd"/>
      <w:r w:rsidRPr="009A1F5A">
        <w:rPr>
          <w:rFonts w:ascii="Franklin Gothic Book" w:hAnsi="Franklin Gothic Book" w:cs="Arial"/>
          <w:b/>
          <w:bCs/>
          <w:sz w:val="24"/>
          <w:szCs w:val="20"/>
        </w:rPr>
        <w:t>?</w:t>
      </w:r>
    </w:p>
    <w:p w14:paraId="76A7F71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Олеся: </w:t>
      </w:r>
      <w:r w:rsidRPr="009A1F5A">
        <w:rPr>
          <w:rFonts w:ascii="Franklin Gothic Book" w:hAnsi="Franklin Gothic Book" w:cs="Arial"/>
          <w:bCs/>
          <w:sz w:val="24"/>
          <w:szCs w:val="20"/>
        </w:rPr>
        <w:t xml:space="preserve">Наверное, </w:t>
      </w:r>
      <w:proofErr w:type="spellStart"/>
      <w:r w:rsidRPr="009A1F5A">
        <w:rPr>
          <w:rFonts w:ascii="Franklin Gothic Book" w:hAnsi="Franklin Gothic Book" w:cs="Arial"/>
          <w:bCs/>
          <w:sz w:val="24"/>
          <w:szCs w:val="20"/>
        </w:rPr>
        <w:t>Миратов</w:t>
      </w:r>
      <w:proofErr w:type="spellEnd"/>
      <w:r w:rsidRPr="009A1F5A">
        <w:rPr>
          <w:rFonts w:ascii="Franklin Gothic Book" w:hAnsi="Franklin Gothic Book" w:cs="Arial"/>
          <w:bCs/>
          <w:sz w:val="24"/>
          <w:szCs w:val="20"/>
        </w:rPr>
        <w:t xml:space="preserve"> со стороны, правда, оказался серьёзным, сильным мужчиной. Но мне показалось, что у него есть и глубокая травма внутри. Как будто, может быть, и не очень хорошо, но получилось передать, что он, правда, тревожится из-за того, что он там убил кого-то. Или грустит по своей жене и с детьми.</w:t>
      </w:r>
    </w:p>
    <w:p w14:paraId="24BFDB1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Его личность трансформировалась на протяжение этих событий, которые в сериале показаны? На входе и на выходе он разный человек?</w:t>
      </w:r>
    </w:p>
    <w:p w14:paraId="6F44ED2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424BBFC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Перестал, да?</w:t>
      </w:r>
    </w:p>
    <w:p w14:paraId="6F09D70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почему-то кажется, что нет. Что в первой серии он хотел самоубийца, что в последней. От одной точки к другой. Я не почувствовала трансформации его как личности.</w:t>
      </w:r>
    </w:p>
    <w:p w14:paraId="678B83FB"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прошедшие события его как-то не изменили? Произошедшие в фильме. Что думаете?</w:t>
      </w:r>
    </w:p>
    <w:p w14:paraId="6E531D0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опять потерял любимого человека, которого полюбил. И в итоге он стоит на обрыве, и живёт ради других людей, а не ради себя. Ради себя он жил с Серафимой.</w:t>
      </w:r>
    </w:p>
    <w:p w14:paraId="058CB3F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Её убили?</w:t>
      </w:r>
    </w:p>
    <w:p w14:paraId="01E1B7D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имею в виду, что она могла уехать, он должен был просто её за ручку привезти, вот так запихать туда и всё. И вообще не вступать с ней в любовные связи. Он уже на тот момент знал, насколько опасно находиться с ним рядом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B579A0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Обеспечить защиту, как минимум.</w:t>
      </w:r>
    </w:p>
    <w:p w14:paraId="7ABC412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 он сам как бы.</w:t>
      </w:r>
    </w:p>
    <w:p w14:paraId="231D554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Потерял.</w:t>
      </w:r>
    </w:p>
    <w:p w14:paraId="375C8CD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7493A8A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Даша, что скажете?</w:t>
      </w:r>
    </w:p>
    <w:p w14:paraId="5FB9463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Мне кажется, не он выбирал, что возьму ответственность. А ему её так навязывали, как будто в какой-то степени, в какой-то даже серии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xml:space="preserve">). Встретился, слушай, такая </w:t>
      </w:r>
      <w:proofErr w:type="spellStart"/>
      <w:r w:rsidRPr="009A1F5A">
        <w:rPr>
          <w:rFonts w:ascii="Franklin Gothic Book" w:hAnsi="Franklin Gothic Book" w:cs="Arial"/>
          <w:bCs/>
          <w:sz w:val="24"/>
          <w:szCs w:val="20"/>
        </w:rPr>
        <w:t>темка</w:t>
      </w:r>
      <w:proofErr w:type="spellEnd"/>
      <w:r w:rsidRPr="009A1F5A">
        <w:rPr>
          <w:rFonts w:ascii="Franklin Gothic Book" w:hAnsi="Franklin Gothic Book" w:cs="Arial"/>
          <w:bCs/>
          <w:sz w:val="24"/>
          <w:szCs w:val="20"/>
        </w:rPr>
        <w:t xml:space="preserve"> есть, хочешь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И он из-за того, что он же хотел просто спокойно жить, доживать, типа, по факту. А потом началось закручиваться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встретился, познакомился с этой проституткой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Всё это закручивается, закручивается вокруг него, но, мне кажется, он этого не хотел, по факту. Но ему пришлось взять эту ответственность, и дотянуть до того, что он просто, типа, давай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Мне нужно вывезти 10 человек, вот тебе деньги, сделай, пожалуйста, потому что это мой народ. То есть он, по факту, взял ответственность, потому что ему её навязали.</w:t>
      </w:r>
    </w:p>
    <w:p w14:paraId="61C76D1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У него не было выбора. Потому что, если бы он остался один, как бы его бы сразу убили.</w:t>
      </w:r>
    </w:p>
    <w:p w14:paraId="3AB105A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w:t>
      </w:r>
      <w:r w:rsidRPr="009A1F5A">
        <w:rPr>
          <w:rFonts w:ascii="Franklin Gothic Book" w:hAnsi="Franklin Gothic Book" w:cs="Arial"/>
          <w:bCs/>
          <w:i/>
          <w:iCs/>
          <w:sz w:val="24"/>
          <w:szCs w:val="20"/>
        </w:rPr>
        <w:t>говорит невнятно, смеётся</w:t>
      </w:r>
      <w:r w:rsidRPr="009A1F5A">
        <w:rPr>
          <w:rFonts w:ascii="Franklin Gothic Book" w:hAnsi="Franklin Gothic Book" w:cs="Arial"/>
          <w:bCs/>
          <w:sz w:val="24"/>
          <w:szCs w:val="20"/>
        </w:rPr>
        <w:t>), это факт. Но насчёт, кстати, трансформации был вопрос. Мне кажется, в какой-то степени изменился, потому что у него, он был бесцельным человеком. Но ему либо навязали, либо он её сам сделал цель. Офицеры те же самые, они хотели попасть домой, неважно, через какие пути пройдут, неважно, что их потом пристрелили. То есть он сделал цель – жить ради других людей. Потому что когда к нему в третьей или во второй серии эти офицеры подходили, он говорил – нет. А спустя две-три серии он такой: давайте работать вместе. То есть появилась какая-то цель у него.</w:t>
      </w:r>
    </w:p>
    <w:p w14:paraId="343228D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показалось,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Не так обозначила. А справедливость.</w:t>
      </w:r>
    </w:p>
    <w:p w14:paraId="035585C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02FA6D6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хотел жить по справедливости. Он не мог как будто бы жить рядом с этим, когда видел какие-то проявления того, что она там нарушается. И у них же разговор был с этим, как его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Полицейский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Когда как раз таки у них был разговор о справедливости, и они к нему вернулись, когда он его отпустил. Может быть, всё-таки так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5C42D14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ещё про трансформацию. Что он сначала был русским офицером, таким настоящим, ни шагу назад, только за справедливость. И тут, бах, получается, он открывает бордель, ему потом приходится просто убивать ради чего-то. Не как ради чести, допустим, а просто, потому что надо кого-то убить. То есть он, получается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принизил.</w:t>
      </w:r>
    </w:p>
    <w:p w14:paraId="0A6406C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 ещё говорили, было интересно Ремнёв, следить за ним, за другими. Что в других персонажах? Какие чувства вызывает Ремнёв?</w:t>
      </w:r>
    </w:p>
    <w:p w14:paraId="3A65240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Которые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5235C8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Я услышала, где-то здесь у кого-то прозвучала мысль, что он как бы самый такой лёгкий, самый, может быть, достоверный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48A0C3C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Что он правдоподобный был сам актёр. И хотелось его слушать, интересно излагал, играл. И ему верили.</w:t>
      </w:r>
    </w:p>
    <w:p w14:paraId="5A82F63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не до конца согласна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У него одна и та же игра во всех сериалах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D2B944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У актёра?</w:t>
      </w:r>
    </w:p>
    <w:p w14:paraId="3BE4903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Не было постоянно именно такой реалистичности. Да, забавно. Шутки, реплики у него всегда классные.</w:t>
      </w:r>
    </w:p>
    <w:p w14:paraId="4A7E0DD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из всех остальных персонажей.</w:t>
      </w:r>
    </w:p>
    <w:p w14:paraId="60E6966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Несмотря на всеобщее волнение, тревогу и страх, он всё-таки находил место для шуток, для того, чтобы кого-то развеселить. Даже с Серафимой пример, потому что он хотел утащить её хотя бы на пару танцев танцевать с ней. И врача хотел он тоже раззадорить, чтобы он там с ней потанцевал. Он как будто бы всем поднимает настроение. Это единственный весёлый, наверное, персонаж. Остальные либо грустные, в печали постоянно, либо злые, либо просто какие-то серьёзные.</w:t>
      </w:r>
    </w:p>
    <w:p w14:paraId="0923B87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Какие чувства у вас в отношении Ремнёва? Опишите чувства словами.</w:t>
      </w:r>
    </w:p>
    <w:p w14:paraId="3A68940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Сначала я думала, что он шестёрка какая-то. Что он предал своих русских и уехал за границу. А потом он встал на путь истинный.</w:t>
      </w:r>
    </w:p>
    <w:p w14:paraId="5903D8D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Путь истинный, в Константинополе он другой, не тот, что в России.</w:t>
      </w:r>
    </w:p>
    <w:p w14:paraId="03A2731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0A26220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Вопросы вызывают. Его избили, прям он бы умер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У него неожиданно проснулась эта честь дворянина, что нужно застрелиться (</w:t>
      </w:r>
      <w:r w:rsidRPr="009A1F5A">
        <w:rPr>
          <w:rFonts w:ascii="Franklin Gothic Book" w:hAnsi="Franklin Gothic Book" w:cs="Arial"/>
          <w:bCs/>
          <w:i/>
          <w:iCs/>
          <w:sz w:val="24"/>
          <w:szCs w:val="20"/>
        </w:rPr>
        <w:t>общий шум, кричат одновременно</w:t>
      </w:r>
      <w:r w:rsidRPr="009A1F5A">
        <w:rPr>
          <w:rFonts w:ascii="Franklin Gothic Book" w:hAnsi="Franklin Gothic Book" w:cs="Arial"/>
          <w:bCs/>
          <w:sz w:val="24"/>
          <w:szCs w:val="20"/>
        </w:rPr>
        <w:t>). Сейчас я поняла, его заставили. Он же хотел отомстить Сергею.</w:t>
      </w:r>
    </w:p>
    <w:p w14:paraId="73F45D3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кто-то вообще понял.</w:t>
      </w:r>
    </w:p>
    <w:p w14:paraId="00A96F7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хотел, он был в одном полку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И он либо отказался что-то делать, и Сергей его вынудил, что он дезертир. Его убрали, он в лучшую жизнь свою, походу, уехал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F26B3C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он более такой извилистый, ну и ладно, уеду отсюда.</w:t>
      </w:r>
    </w:p>
    <w:p w14:paraId="0ACC8B7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И тогда чувства по поводу Ремнёва.</w:t>
      </w:r>
    </w:p>
    <w:p w14:paraId="640EA73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Позитивные. Он такой на приколе.</w:t>
      </w:r>
    </w:p>
    <w:p w14:paraId="2131230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Лиза.</w:t>
      </w:r>
    </w:p>
    <w:p w14:paraId="751877C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Замешательство, я считаю, что это персонажа не должно присутствовать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Потому что это персонаж друг главного героя, его задорность и мотивация абсолютно непонятны, не обоснованы и не вписываются, и не вписываются.</w:t>
      </w:r>
    </w:p>
    <w:p w14:paraId="46B944F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Противоречат линии главного героя?</w:t>
      </w:r>
    </w:p>
    <w:p w14:paraId="4C97D93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Не соответствуют.</w:t>
      </w:r>
    </w:p>
    <w:p w14:paraId="7874641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Анжелика?</w:t>
      </w:r>
    </w:p>
    <w:p w14:paraId="243011F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Анжелика: </w:t>
      </w:r>
      <w:r w:rsidRPr="009A1F5A">
        <w:rPr>
          <w:rFonts w:ascii="Franklin Gothic Book" w:hAnsi="Franklin Gothic Book" w:cs="Arial"/>
          <w:bCs/>
          <w:sz w:val="24"/>
          <w:szCs w:val="20"/>
        </w:rPr>
        <w:t>Позитивные.</w:t>
      </w:r>
    </w:p>
    <w:p w14:paraId="632EA55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Согласна с тем, что он не совсем впитывается. Но мне нравится именно тем, что он единственный, который принял правила игры в этом сериале, по сюжету. И у него же была фраза: «Плохо жить – не жить». И мне это нравится, потому что, если бы я оказалась в этом сюжете, я бы хотела быть человеком с таким настроем. То есть он единственный наслаждался жизнью. Кто смог получать удовольствие.</w:t>
      </w:r>
    </w:p>
    <w:p w14:paraId="0F8B098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Рит.</w:t>
      </w:r>
    </w:p>
    <w:p w14:paraId="63F9359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Маргарита: </w:t>
      </w:r>
      <w:r w:rsidRPr="009A1F5A">
        <w:rPr>
          <w:rFonts w:ascii="Franklin Gothic Book" w:hAnsi="Franklin Gothic Book" w:cs="Arial"/>
          <w:bCs/>
          <w:sz w:val="24"/>
          <w:szCs w:val="20"/>
        </w:rPr>
        <w:t>Я не скажу, что он наслаждался, он прожигал. Он знал, что мы скоро все умрём, прямо в сериале говорил. Поэтому лёгкий персонаж, который умрёт по любому.</w:t>
      </w:r>
    </w:p>
    <w:p w14:paraId="6A8AC35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Это плохо – прожигать?</w:t>
      </w:r>
    </w:p>
    <w:p w14:paraId="6875C63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Маргарита: </w:t>
      </w:r>
      <w:r w:rsidRPr="009A1F5A">
        <w:rPr>
          <w:rFonts w:ascii="Franklin Gothic Book" w:hAnsi="Franklin Gothic Book" w:cs="Arial"/>
          <w:bCs/>
          <w:sz w:val="24"/>
          <w:szCs w:val="20"/>
        </w:rPr>
        <w:t>Я считаю, да.</w:t>
      </w:r>
    </w:p>
    <w:p w14:paraId="0942EAE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Олесь.</w:t>
      </w:r>
    </w:p>
    <w:p w14:paraId="67396F9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Олеся: </w:t>
      </w:r>
      <w:r w:rsidRPr="009A1F5A">
        <w:rPr>
          <w:rFonts w:ascii="Franklin Gothic Book" w:hAnsi="Franklin Gothic Book" w:cs="Arial"/>
          <w:bCs/>
          <w:sz w:val="24"/>
          <w:szCs w:val="20"/>
        </w:rPr>
        <w:t>Он вызывал у меня позитивные эмоции. Был отдушиной некой. Я радовалась, когда он появлялся на экране.</w:t>
      </w:r>
    </w:p>
    <w:p w14:paraId="217BA48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Даше тоже понравился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1F63249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это немаловажно для картинки вообще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Мне было приятно на него смотреть, потому что он симпатичный человек, с красивыми волосами, очень красивая одежда у него всегда была. Как будто бы аристократов представлял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Это было хорошо, очень классно сделано. Он тоже, по сути, аристократ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Отвернись, она не успела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Но, при этом, как будто бы он за свои всё равно. Двояко тоже было, он Серафиму вывел, хотя мог ещё кого-то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xml:space="preserve">). </w:t>
      </w:r>
      <w:proofErr w:type="spellStart"/>
      <w:r w:rsidRPr="009A1F5A">
        <w:rPr>
          <w:rFonts w:ascii="Franklin Gothic Book" w:hAnsi="Franklin Gothic Book" w:cs="Arial"/>
          <w:bCs/>
          <w:sz w:val="24"/>
          <w:szCs w:val="20"/>
        </w:rPr>
        <w:t>Докторишку</w:t>
      </w:r>
      <w:proofErr w:type="spellEnd"/>
      <w:r w:rsidRPr="009A1F5A">
        <w:rPr>
          <w:rFonts w:ascii="Franklin Gothic Book" w:hAnsi="Franklin Gothic Book" w:cs="Arial"/>
          <w:bCs/>
          <w:sz w:val="24"/>
          <w:szCs w:val="20"/>
        </w:rPr>
        <w:t>. Извините меня.</w:t>
      </w:r>
    </w:p>
    <w:p w14:paraId="397E5C2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Кстати, тоже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FA2856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 другой стороны, это же а-ля любовь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8E4D1E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Ответственность у него, что он её любит, я помогу. Как-то к нему тянулся.</w:t>
      </w:r>
    </w:p>
    <w:p w14:paraId="5D56678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Что нужно и необходимо.</w:t>
      </w:r>
    </w:p>
    <w:p w14:paraId="56CFB97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 ещё кого давайте с вами обсудим.</w:t>
      </w:r>
    </w:p>
    <w:p w14:paraId="7A0A958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Можно, я скажу? Мы привыкли, что в каждом фильме, в каждом сериале есть главный актёр, который всем симпатичен, он играет главную роль, и весь акцент на нём. Но здесь ещё есть Кирпичёв, тоже такой брутальный, душка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Как будто бы, вроде бы, и он главный, он тоже главный, и в то же время, второстепенный, но на него тоже внимание обращают.</w:t>
      </w:r>
    </w:p>
    <w:p w14:paraId="0317DFC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Красивый мужчина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5EF6BB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Отомстить спокойно, но он этого тоже не сделал. Мотивация была за брата в основном.</w:t>
      </w:r>
    </w:p>
    <w:p w14:paraId="0D052B3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Ценность этого персонажа насколько показана хорошо? Есть ли у него какие-то недоработки?</w:t>
      </w:r>
    </w:p>
    <w:p w14:paraId="1A56FF7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будто бы это правая рука главного героя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693846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 есть исполнитель такой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44BF74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он не совсем понятен. Сначала работал просто на Еланскую банду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15B3D8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будто ему всё равно было, с кем работать. Я не поняла персонажа. Его больше, как шестёрка главного героя восприняла. Но сам как персонаж, да, приятный такой, брутальный, интересно было смотреть. Но как именно линия сюжетная, непонятно.</w:t>
      </w:r>
    </w:p>
    <w:p w14:paraId="04546E3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Пытался жить. Пытался выжить. И когда нашёл, грубо говоря, правильный способ, он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3614E55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За своих, типа, за русских.</w:t>
      </w:r>
    </w:p>
    <w:p w14:paraId="5AAFC8C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Когда проявился, как русский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24B713C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Может быть, ему было сложнее. Непонятно, как он туда вообще попал. Изначально. То есть недосказанность.</w:t>
      </w:r>
    </w:p>
    <w:p w14:paraId="1E7F633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Анжелика, добавите?</w:t>
      </w:r>
    </w:p>
    <w:p w14:paraId="180DC9E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Анжелика: </w:t>
      </w:r>
      <w:r w:rsidRPr="009A1F5A">
        <w:rPr>
          <w:rFonts w:ascii="Franklin Gothic Book" w:hAnsi="Franklin Gothic Book" w:cs="Arial"/>
          <w:bCs/>
          <w:sz w:val="24"/>
          <w:szCs w:val="20"/>
        </w:rPr>
        <w:t>Нет.</w:t>
      </w:r>
    </w:p>
    <w:p w14:paraId="6406D6F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Олесь. Про Кирпичёва что-то добавите?</w:t>
      </w:r>
    </w:p>
    <w:p w14:paraId="7570AE5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Олеся: </w:t>
      </w:r>
      <w:r w:rsidRPr="009A1F5A">
        <w:rPr>
          <w:rFonts w:ascii="Franklin Gothic Book" w:hAnsi="Franklin Gothic Book" w:cs="Arial"/>
          <w:bCs/>
          <w:sz w:val="24"/>
          <w:szCs w:val="20"/>
        </w:rPr>
        <w:t>Я к нему относилась настороженно. Я ожидала, что он что-нибудь выкинет, может на какую-то другую сторону в конце встать.</w:t>
      </w:r>
    </w:p>
    <w:p w14:paraId="7EDD5B2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И?</w:t>
      </w:r>
    </w:p>
    <w:p w14:paraId="0CFEEAA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Олеся: </w:t>
      </w:r>
      <w:r w:rsidRPr="009A1F5A">
        <w:rPr>
          <w:rFonts w:ascii="Franklin Gothic Book" w:hAnsi="Franklin Gothic Book" w:cs="Arial"/>
          <w:bCs/>
          <w:sz w:val="24"/>
          <w:szCs w:val="20"/>
        </w:rPr>
        <w:t>Он оказался до конца уверен.</w:t>
      </w:r>
    </w:p>
    <w:p w14:paraId="2A7D739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что он в конце Люсю догнал, это про что?</w:t>
      </w:r>
    </w:p>
    <w:p w14:paraId="29C76C8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 возмездие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29B2B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Интересно вообще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5D7C0B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он её будет наказывать?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7108433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было не считается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Проститутка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5071A4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Лиз, что скажете про Кирпичёва?</w:t>
      </w:r>
    </w:p>
    <w:p w14:paraId="5C88D1E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Если он умный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07E9E4F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Кирпичёв, что я про него думаю? Я думаю, что он такой же непрописанный персонаж, как и все остальные. Абсолютно отвратительно, бездарно показана сцена о том, как он вспоминал про брата, за три секунды меняет свою сторону. Брата уже можно забыть, его убийцу принять, как своего главаря стаи. Такое себе. И тоже сцена, где они похоронили Серафиму. Топорная очень актёрская игра, когда Акиньшин там говорит: «Я знаю, как там их убил», – тот такой, – «Точно. По моим данным, это взяли, а это не взяли. А ещё вот это вот». Как будто он зачитал. Откуда у тебя эта информация? Как ты её там успел получить?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3017AD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будто бы, если бы персонажа там не было в сюжете, ничего бы не изменилось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AD39E1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Лично для меня это был персонаж, когда его первый раз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xml:space="preserve">). Это красивая картинка, он был </w:t>
      </w:r>
      <w:proofErr w:type="spellStart"/>
      <w:r w:rsidRPr="009A1F5A">
        <w:rPr>
          <w:rFonts w:ascii="Franklin Gothic Book" w:hAnsi="Franklin Gothic Book" w:cs="Arial"/>
          <w:bCs/>
          <w:sz w:val="24"/>
          <w:szCs w:val="20"/>
        </w:rPr>
        <w:t>полуголенький</w:t>
      </w:r>
      <w:proofErr w:type="spellEnd"/>
      <w:r w:rsidRPr="009A1F5A">
        <w:rPr>
          <w:rFonts w:ascii="Franklin Gothic Book" w:hAnsi="Franklin Gothic Book" w:cs="Arial"/>
          <w:bCs/>
          <w:sz w:val="24"/>
          <w:szCs w:val="20"/>
        </w:rPr>
        <w:t>, у него красивые такие татуировки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365CE5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Это современная татуировка, поверхностное очень </w:t>
      </w:r>
      <w:proofErr w:type="spellStart"/>
      <w:r w:rsidRPr="009A1F5A">
        <w:rPr>
          <w:rFonts w:ascii="Franklin Gothic Book" w:hAnsi="Franklin Gothic Book" w:cs="Arial"/>
          <w:bCs/>
          <w:sz w:val="24"/>
          <w:szCs w:val="20"/>
        </w:rPr>
        <w:t>вбитие</w:t>
      </w:r>
      <w:proofErr w:type="spellEnd"/>
      <w:r w:rsidRPr="009A1F5A">
        <w:rPr>
          <w:rFonts w:ascii="Franklin Gothic Book" w:hAnsi="Franklin Gothic Book" w:cs="Arial"/>
          <w:bCs/>
          <w:sz w:val="24"/>
          <w:szCs w:val="20"/>
        </w:rPr>
        <w:t xml:space="preserve"> татуажа. Тогда вбивали татуаж так, что такой красивой картинка не была.</w:t>
      </w:r>
    </w:p>
    <w:p w14:paraId="73A90F6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у Люськи татуировки?</w:t>
      </w:r>
    </w:p>
    <w:p w14:paraId="37C1E18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А у неё они отдают </w:t>
      </w:r>
      <w:proofErr w:type="spellStart"/>
      <w:r w:rsidRPr="009A1F5A">
        <w:rPr>
          <w:rFonts w:ascii="Franklin Gothic Book" w:hAnsi="Franklin Gothic Book" w:cs="Arial"/>
          <w:bCs/>
          <w:sz w:val="24"/>
          <w:szCs w:val="20"/>
        </w:rPr>
        <w:t>зеленцой</w:t>
      </w:r>
      <w:proofErr w:type="spellEnd"/>
      <w:r w:rsidRPr="009A1F5A">
        <w:rPr>
          <w:rFonts w:ascii="Franklin Gothic Book" w:hAnsi="Franklin Gothic Book" w:cs="Arial"/>
          <w:bCs/>
          <w:sz w:val="24"/>
          <w:szCs w:val="20"/>
        </w:rPr>
        <w:t>.</w:t>
      </w:r>
    </w:p>
    <w:p w14:paraId="23F5C78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Более реалистично.</w:t>
      </w:r>
    </w:p>
    <w:p w14:paraId="26F4EE9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Там более реалистично? Люська показана правдоподобно, что там?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1D731C6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не понравилось вообще. Ни как актриса, ни как персонаж вообще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415A90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Показывают какую-то хитрую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E027D4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она очень театральная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08D2A2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Слишком пафосно.</w:t>
      </w:r>
    </w:p>
    <w:p w14:paraId="3296920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Её была цель – свалить, по факту. И она пыталась добиться её, как могла только. Иммиграционная служба, раз, чел, который вышел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556BEB8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поняла, что я когда на неё смотрела, я думала: фу, какая неприятная проститутка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А все остальные проститутки у меня такого отвращения не вызывали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838937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проблема не в том, что она просто отвратительный человек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D7DC66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Хорошо сыграла?</w:t>
      </w:r>
    </w:p>
    <w:p w14:paraId="7D31EBA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Нормально. Но я считаю, что она переигрывала, это как бы оправдано. Потому что мужчины любят лесть, и она подлизывалась ко всем, как могла.</w:t>
      </w:r>
    </w:p>
    <w:p w14:paraId="7F2B793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будто бы её любили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1D6B29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нормально, потому что для меня Ремнёв очень театральный.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У меня нормально.</w:t>
      </w:r>
    </w:p>
    <w:p w14:paraId="648D07F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Саблин Пётр. Что скажете? Доверие вызывает, характер понятен, нет мотивации его действий?</w:t>
      </w:r>
    </w:p>
    <w:p w14:paraId="11777DC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Мотивация, да, кстати, в какой-то степени понятна.</w:t>
      </w:r>
    </w:p>
    <w:p w14:paraId="3020F61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У него самая понятная мотивация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B8E809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Просто выжить, потому что он очень долго заботился о сестре. И главная цель была, чтобы она ни в чём не нуждалась. И неважно, по каким головам и сколько их уйдёт на этот счёт. Но, с другой стороны, как будто можно было чуть почище делать, я не знаю.</w:t>
      </w:r>
    </w:p>
    <w:p w14:paraId="24E6FFD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он чрезмерно жестокий. Особенно когда они этого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CF1816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своими руками.</w:t>
      </w:r>
    </w:p>
    <w:p w14:paraId="67FDD28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своими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F83B41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какой-то психопат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AA148D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Очень часто фразу говорит, как будто его на такой голодной цепи держали, что прям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873986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Девочки, у нас времени мало. Давайте, ещё про Саблина кто-то хочет сказать?</w:t>
      </w:r>
    </w:p>
    <w:p w14:paraId="75AA616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могу сказать. Не только сестру защитить, но ещё и деньги. Он так шёл по головам, что он не боялся даже за свою безопасность. Он думал о деньгах. У него одна цель, он никого не видит. Тут просто туннельное зрение такое. И в конце деньги.</w:t>
      </w:r>
    </w:p>
    <w:p w14:paraId="2467E99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сестра на втором месте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179F83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Правдоподобно показано?</w:t>
      </w:r>
    </w:p>
    <w:p w14:paraId="7F350B9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особо.</w:t>
      </w:r>
    </w:p>
    <w:p w14:paraId="310A41A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особо.</w:t>
      </w:r>
    </w:p>
    <w:p w14:paraId="7185542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Для меня отношение брата и сестры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И дальше он просто взбесился, когда её похитили. Очень странно, всех перебил, в итоге все планы порушил. Очень как-то сломали его. Может, реально человек сломался, действительно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2F9FD4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в принципе, он достаточно уравновешенный и спокойный был до этого момента, или нет?</w:t>
      </w:r>
    </w:p>
    <w:p w14:paraId="6B76BE7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же просчитывал наперёд деньги получить. Он спокойный к этому подходил.</w:t>
      </w:r>
    </w:p>
    <w:p w14:paraId="45750EF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 Есаула назвали. Что с ним? Про него кто что скажет? (</w:t>
      </w:r>
      <w:r w:rsidRPr="009A1F5A">
        <w:rPr>
          <w:rFonts w:ascii="Franklin Gothic Book" w:hAnsi="Franklin Gothic Book" w:cs="Arial"/>
          <w:b/>
          <w:bCs/>
          <w:i/>
          <w:iCs/>
          <w:sz w:val="24"/>
          <w:szCs w:val="20"/>
        </w:rPr>
        <w:t>общий шум, кричат одновременно</w:t>
      </w:r>
      <w:r w:rsidRPr="009A1F5A">
        <w:rPr>
          <w:rFonts w:ascii="Franklin Gothic Book" w:hAnsi="Franklin Gothic Book" w:cs="Arial"/>
          <w:b/>
          <w:bCs/>
          <w:sz w:val="24"/>
          <w:szCs w:val="20"/>
        </w:rPr>
        <w:t>).</w:t>
      </w:r>
    </w:p>
    <w:p w14:paraId="36CB841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Который не правдоподобно играл. Тоже игра не понравилась переигранная, я ему не верила и не хотела верить. Как-то я его пропускала мимо себя.</w:t>
      </w:r>
    </w:p>
    <w:p w14:paraId="3896BA2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верила, что человек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0970173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этого не хватило понимания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C36DFB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в военной же в форме своей ходил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03211D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Красный, белый.</w:t>
      </w:r>
    </w:p>
    <w:p w14:paraId="2BE2C66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связался с Саблиным, почему он вообще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5E18BA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ещё вопрос, почему к этому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 нему вообще вопросов нет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Тоже недосказанность такая непонятная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8B818C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На казаха больше был похож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99C701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Кстати, вопросики, честно говоря, вроде как азиат, чернокожий (</w:t>
      </w:r>
      <w:r w:rsidRPr="009A1F5A">
        <w:rPr>
          <w:rFonts w:ascii="Franklin Gothic Book" w:hAnsi="Franklin Gothic Book" w:cs="Arial"/>
          <w:bCs/>
          <w:i/>
          <w:iCs/>
          <w:sz w:val="24"/>
          <w:szCs w:val="20"/>
        </w:rPr>
        <w:t>общий смех</w:t>
      </w:r>
      <w:r w:rsidRPr="009A1F5A">
        <w:rPr>
          <w:rFonts w:ascii="Franklin Gothic Book" w:hAnsi="Franklin Gothic Book" w:cs="Arial"/>
          <w:bCs/>
          <w:sz w:val="24"/>
          <w:szCs w:val="20"/>
        </w:rPr>
        <w:t>).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1846F8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ЛГБТ не было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0B86E9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Вообще реально напугал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E77155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Мужская рука.</w:t>
      </w:r>
    </w:p>
    <w:p w14:paraId="097B2BF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это 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55339E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Баронесса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4E197E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до этого говорил, что любит детей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Меня это напугало, я думала, что это ребёнок.</w:t>
      </w:r>
    </w:p>
    <w:p w14:paraId="0D8D673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это мог быть мужчина, это мог быть ребёнок.</w:t>
      </w:r>
    </w:p>
    <w:p w14:paraId="04BD6AD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Мужчина, ладно, но это мог быть ребёнок.</w:t>
      </w:r>
    </w:p>
    <w:p w14:paraId="71B8AD5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он спрашивал: у тебя есть дети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4DEF0B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Маньяк.</w:t>
      </w:r>
    </w:p>
    <w:p w14:paraId="07C698E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 почему-то мы об этом забыли.</w:t>
      </w:r>
    </w:p>
    <w:p w14:paraId="68E443E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он любил баронессу.</w:t>
      </w:r>
    </w:p>
    <w:p w14:paraId="180F114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Этот </w:t>
      </w:r>
      <w:proofErr w:type="spellStart"/>
      <w:r w:rsidRPr="009A1F5A">
        <w:rPr>
          <w:rFonts w:ascii="Franklin Gothic Book" w:hAnsi="Franklin Gothic Book" w:cs="Arial"/>
          <w:b/>
          <w:bCs/>
          <w:sz w:val="24"/>
          <w:szCs w:val="20"/>
        </w:rPr>
        <w:t>Тирпиц</w:t>
      </w:r>
      <w:proofErr w:type="spellEnd"/>
      <w:r w:rsidRPr="009A1F5A">
        <w:rPr>
          <w:rFonts w:ascii="Franklin Gothic Book" w:hAnsi="Franklin Gothic Book" w:cs="Arial"/>
          <w:b/>
          <w:bCs/>
          <w:sz w:val="24"/>
          <w:szCs w:val="20"/>
        </w:rPr>
        <w:t>, который англичанин, что владелец банка.</w:t>
      </w:r>
    </w:p>
    <w:p w14:paraId="15158D8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76E3669B"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Как показан? Понравился, не понравился? Достоверен или нет?</w:t>
      </w:r>
    </w:p>
    <w:p w14:paraId="0CE43E1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2B2F0D3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Реально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471BB3E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Моё, всё сделаю, всем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CD271F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Кошей, который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06B465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Его мотивы, поступки понятны?</w:t>
      </w:r>
    </w:p>
    <w:p w14:paraId="2E76F64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он как будто такой уверенный персонаж в своих силах, в своих возможностях, что он хочет.</w:t>
      </w:r>
    </w:p>
    <w:p w14:paraId="24D3379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Лиз, ваше мнение.</w:t>
      </w:r>
    </w:p>
    <w:p w14:paraId="5607B45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Как-то, не знаю. Слишком жалок он для человека, который занимает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009E5D1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В конце или вообще?</w:t>
      </w:r>
    </w:p>
    <w:p w14:paraId="5664FCB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Вообще.</w:t>
      </w:r>
    </w:p>
    <w:p w14:paraId="7B40B4E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Внешне жалко, или как это проявлялось?</w:t>
      </w:r>
    </w:p>
    <w:p w14:paraId="7C68E9D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Нет, он жалок, как персонаж. То есть его глубины интеллектуальной последовательности как будто не хватает для человека, который занимает такой высокий пост.</w:t>
      </w:r>
    </w:p>
    <w:p w14:paraId="5FDFDAE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его не могла ослабить любовь?</w:t>
      </w:r>
    </w:p>
    <w:p w14:paraId="29DDF59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Это не любовь, это мания.</w:t>
      </w:r>
    </w:p>
    <w:p w14:paraId="4323464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Больная любовь.</w:t>
      </w:r>
    </w:p>
    <w:p w14:paraId="3B4BA98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Как будто психопаты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60B4299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вполне. Вполне психопаты могут работать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И у него просто вся такая мотивация, даже с барышней, что он просто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Он готов ей был дать денег, он просто хотел купить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AAC558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мне кажется, защитная была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05912E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Ещё какого персонажа можно назвать, его охарактеризовать? Давайте – Серафима.</w:t>
      </w:r>
    </w:p>
    <w:p w14:paraId="3437D8A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Маленькая девочка, которая всегда под защитой брата была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D7F4E3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Правдиво показана? Соответствует образу?</w:t>
      </w:r>
    </w:p>
    <w:p w14:paraId="77E9769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Вообще она какая-то противоречивая, к Богу, от Бога.</w:t>
      </w:r>
    </w:p>
    <w:p w14:paraId="527859E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 обратно плохим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6E1E9A5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Не доверяется ей, нет доверия?</w:t>
      </w:r>
    </w:p>
    <w:p w14:paraId="27149D4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Она, вроде как, училась в лучшем заведении. И тут дура-дурой.</w:t>
      </w:r>
    </w:p>
    <w:p w14:paraId="5CE28F5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Может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7AA1378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не знаю. Она же встречалась, везде есть хорошие и плохие. А она как будто блаженная какая-то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5DBD76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её брат оградил от всех и от всего, что она просто не знает, как в реальном мире на самом деле живут люди.</w:t>
      </w:r>
    </w:p>
    <w:p w14:paraId="2DE2C45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до этого же она деньги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F93DDA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Причём, ситуация, когда она деньги отдала, её же потом обворовали или что-то такое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Да, выкуп. То есть она настолько не готова к бытовой жизни, она готова к высшему обществу.</w:t>
      </w:r>
    </w:p>
    <w:p w14:paraId="16AA4C0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Грубо говоря, она уже столкнулась с этим один раз. Куда дальше-то?</w:t>
      </w:r>
    </w:p>
    <w:p w14:paraId="1E33304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знаю, она всё равно персонаж сердца.</w:t>
      </w:r>
    </w:p>
    <w:p w14:paraId="2CCF490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2730EDA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сердце до добра не доведёт. Возможно, она интеллектуально, правда, не сильно была такая подкованная.</w:t>
      </w:r>
    </w:p>
    <w:p w14:paraId="1B19F94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Наивная.</w:t>
      </w:r>
    </w:p>
    <w:p w14:paraId="4E7D224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Она наивная, просто молодая девочка.</w:t>
      </w:r>
    </w:p>
    <w:p w14:paraId="3199304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Она на своём месте в сериале?</w:t>
      </w:r>
    </w:p>
    <w:p w14:paraId="5CDDBA8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Наверное, да.</w:t>
      </w:r>
    </w:p>
    <w:p w14:paraId="4149C9B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46CCA1A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но эта пара для меня очень странная. Они визуально, для меня.</w:t>
      </w:r>
    </w:p>
    <w:p w14:paraId="3361C57B"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Брат с сестрой, какая пара?</w:t>
      </w:r>
    </w:p>
    <w:p w14:paraId="48E1BC4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Её и главного героя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Как бы всё равно он как будто бы её отец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701ADCB"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в принципе, союз любовный между ними странный?</w:t>
      </w:r>
    </w:p>
    <w:p w14:paraId="3674F3B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FB6FC2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Что?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69F3B53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союз. Мне было понятно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57AD08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я не могла себе такого представить. Мне это казалось очень странным. И когда я увидела этот поцелуй, по мне, не знаю, это просто несколько эмоций на моём лице. И они не очень положительные были.</w:t>
      </w:r>
    </w:p>
    <w:p w14:paraId="139F6A1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постельная сцена?</w:t>
      </w:r>
    </w:p>
    <w:p w14:paraId="65B5EF6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Отвращение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FAD8C8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Нет, я имею в виду, как бы по сюжету он прописан, то есть факт, что у них постель.</w:t>
      </w:r>
    </w:p>
    <w:p w14:paraId="0FF599B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когда они в постели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Как будто бы его лицо так здорово подсветили, что у него видно было меньше морщин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У него более гладкое лицо было. Потому что там везде свет такой контрастный, и все морщины такие, видно, что он старенький.</w:t>
      </w:r>
    </w:p>
    <w:p w14:paraId="5C161C6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Кстати, а там ещё было написано – 86 год, но это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74C73F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25 лет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B0A58D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1905-й увидела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6FF4F8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Вопрос, сколько ей лет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B9BC27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25.</w:t>
      </w:r>
    </w:p>
    <w:p w14:paraId="317F4A4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Тогда вопрос в том, что, может быть, </w:t>
      </w:r>
      <w:proofErr w:type="spellStart"/>
      <w:r w:rsidRPr="009A1F5A">
        <w:rPr>
          <w:rFonts w:ascii="Franklin Gothic Book" w:hAnsi="Franklin Gothic Book" w:cs="Arial"/>
          <w:bCs/>
          <w:sz w:val="24"/>
          <w:szCs w:val="20"/>
        </w:rPr>
        <w:t>типажность</w:t>
      </w:r>
      <w:proofErr w:type="spellEnd"/>
      <w:r w:rsidRPr="009A1F5A">
        <w:rPr>
          <w:rFonts w:ascii="Franklin Gothic Book" w:hAnsi="Franklin Gothic Book" w:cs="Arial"/>
          <w:bCs/>
          <w:sz w:val="24"/>
          <w:szCs w:val="20"/>
        </w:rPr>
        <w:t xml:space="preserve"> этой актрисы немножечко неправильно подобрали. Есть же худенькие маленькие актрисы, но которые выглядят, как женщины. Их можно представить в роли половозрелой женщины. А это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B5289B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этой 15 лет можно?</w:t>
      </w:r>
    </w:p>
    <w:p w14:paraId="2879591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Несколько человек: </w:t>
      </w:r>
      <w:r w:rsidRPr="009A1F5A">
        <w:rPr>
          <w:rFonts w:ascii="Franklin Gothic Book" w:hAnsi="Franklin Gothic Book" w:cs="Arial"/>
          <w:bCs/>
          <w:sz w:val="24"/>
          <w:szCs w:val="20"/>
        </w:rPr>
        <w:t>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25AAE2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думала, если 15, нормально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В рамках картинки, я бы восприняла это. Что да, это так и выглядит.</w:t>
      </w:r>
    </w:p>
    <w:p w14:paraId="7BD6F05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Кроме Серафима, ещё кого можно?</w:t>
      </w:r>
    </w:p>
    <w:p w14:paraId="7FD031D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proofErr w:type="spellStart"/>
      <w:r w:rsidRPr="009A1F5A">
        <w:rPr>
          <w:rFonts w:ascii="Franklin Gothic Book" w:hAnsi="Franklin Gothic Book" w:cs="Arial"/>
          <w:bCs/>
          <w:sz w:val="24"/>
          <w:szCs w:val="20"/>
        </w:rPr>
        <w:t>Бородоевский</w:t>
      </w:r>
      <w:proofErr w:type="spellEnd"/>
      <w:r w:rsidRPr="009A1F5A">
        <w:rPr>
          <w:rFonts w:ascii="Franklin Gothic Book" w:hAnsi="Franklin Gothic Book" w:cs="Arial"/>
          <w:bCs/>
          <w:sz w:val="24"/>
          <w:szCs w:val="20"/>
        </w:rPr>
        <w:t>.</w:t>
      </w:r>
    </w:p>
    <w:p w14:paraId="71141FE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На самом деле, по поводу вот этой медицинской стороны, её можно было и не включать. Но как будто бы это как будто бы </w:t>
      </w:r>
      <w:proofErr w:type="spellStart"/>
      <w:r w:rsidRPr="009A1F5A">
        <w:rPr>
          <w:rFonts w:ascii="Franklin Gothic Book" w:hAnsi="Franklin Gothic Book" w:cs="Arial"/>
          <w:bCs/>
          <w:sz w:val="24"/>
          <w:szCs w:val="20"/>
        </w:rPr>
        <w:t>околовоенный</w:t>
      </w:r>
      <w:proofErr w:type="spellEnd"/>
      <w:r w:rsidRPr="009A1F5A">
        <w:rPr>
          <w:rFonts w:ascii="Franklin Gothic Book" w:hAnsi="Franklin Gothic Book" w:cs="Arial"/>
          <w:bCs/>
          <w:sz w:val="24"/>
          <w:szCs w:val="20"/>
        </w:rPr>
        <w:t xml:space="preserve"> сериал, это русский, и ещё как будто бы медицина точно должна присутствовать. И они такие, ладно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C17C57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Акцент на том, что врачи и вокруг науки, чтобы они не уезжали из страны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Если вы поедете, вы знаете, никому не нужны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6FE5DA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это ещё могли приурочить, то ли уже изобрели, то ли изобретают вакцину от рака. Что сейчас очень сильно актуально, и это должно помочь, что это именно российские учёные делают. Мне кажется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075B0B0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Так, что ещё кто про </w:t>
      </w:r>
      <w:proofErr w:type="spellStart"/>
      <w:r w:rsidRPr="009A1F5A">
        <w:rPr>
          <w:rFonts w:ascii="Franklin Gothic Book" w:hAnsi="Franklin Gothic Book" w:cs="Arial"/>
          <w:b/>
          <w:bCs/>
          <w:sz w:val="24"/>
          <w:szCs w:val="20"/>
        </w:rPr>
        <w:t>Бородоевского</w:t>
      </w:r>
      <w:proofErr w:type="spellEnd"/>
      <w:r w:rsidRPr="009A1F5A">
        <w:rPr>
          <w:rFonts w:ascii="Franklin Gothic Book" w:hAnsi="Franklin Gothic Book" w:cs="Arial"/>
          <w:b/>
          <w:bCs/>
          <w:sz w:val="24"/>
          <w:szCs w:val="20"/>
        </w:rPr>
        <w:t xml:space="preserve"> хочет добавить?</w:t>
      </w:r>
    </w:p>
    <w:p w14:paraId="4AC3236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Хотели донести, что российская медицина, что она может многое, и проводится много опытов, стараний. И что не нужно отчаиваться, что какие-то западные препараты приводят сейчас.</w:t>
      </w:r>
    </w:p>
    <w:p w14:paraId="3B32C73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Ещё не поняла, почему </w:t>
      </w:r>
      <w:proofErr w:type="spellStart"/>
      <w:r w:rsidRPr="009A1F5A">
        <w:rPr>
          <w:rFonts w:ascii="Franklin Gothic Book" w:hAnsi="Franklin Gothic Book" w:cs="Arial"/>
          <w:bCs/>
          <w:sz w:val="24"/>
          <w:szCs w:val="20"/>
        </w:rPr>
        <w:t>Бородоевский</w:t>
      </w:r>
      <w:proofErr w:type="spellEnd"/>
      <w:r w:rsidRPr="009A1F5A">
        <w:rPr>
          <w:rFonts w:ascii="Franklin Gothic Book" w:hAnsi="Franklin Gothic Book" w:cs="Arial"/>
          <w:bCs/>
          <w:sz w:val="24"/>
          <w:szCs w:val="20"/>
        </w:rPr>
        <w:t xml:space="preserve"> оказался в борделе. Вообще, что это было, зачем?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6107E4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Для меня </w:t>
      </w:r>
      <w:proofErr w:type="spellStart"/>
      <w:r w:rsidRPr="009A1F5A">
        <w:rPr>
          <w:rFonts w:ascii="Franklin Gothic Book" w:hAnsi="Franklin Gothic Book" w:cs="Arial"/>
          <w:bCs/>
          <w:sz w:val="24"/>
          <w:szCs w:val="20"/>
        </w:rPr>
        <w:t>Бородоевский</w:t>
      </w:r>
      <w:proofErr w:type="spellEnd"/>
      <w:r w:rsidRPr="009A1F5A">
        <w:rPr>
          <w:rFonts w:ascii="Franklin Gothic Book" w:hAnsi="Franklin Gothic Book" w:cs="Arial"/>
          <w:bCs/>
          <w:sz w:val="24"/>
          <w:szCs w:val="20"/>
        </w:rPr>
        <w:t xml:space="preserve"> очень прямой персонаж. Очень такой прям понятный какой-то. Он не противоречивый абсолютно, он такой: я что думаю, то вам и скажу, и шуточку даже какую-то заряжу. Кстати, у меня рядышком с Ремнём, потому что они такие оба положительные. И очень честный, прямой абсолютно.</w:t>
      </w:r>
    </w:p>
    <w:p w14:paraId="61C9AE6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Достоверно так? Веришь ему?</w:t>
      </w:r>
    </w:p>
    <w:p w14:paraId="1134973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театральный.</w:t>
      </w:r>
    </w:p>
    <w:p w14:paraId="299AAF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понравилось то, что всё-таки даже, когда его убили, это всё продолжилось. То есть наказали этого главного врача в госпитале, что он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Но равно приехал француз такой, а я его знаю, как бы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И я правильно восприняла, что девушку турчанку забрали с собой?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Я просто на это надеюсь, потому что она настолько жила и хотела стать доктором, что тоже возможность для женщин стать с докторами, которые знают.</w:t>
      </w:r>
    </w:p>
    <w:p w14:paraId="2E428EB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w:t>
      </w:r>
      <w:proofErr w:type="spellStart"/>
      <w:r w:rsidRPr="009A1F5A">
        <w:rPr>
          <w:rFonts w:ascii="Franklin Gothic Book" w:hAnsi="Franklin Gothic Book" w:cs="Arial"/>
          <w:b/>
          <w:bCs/>
          <w:sz w:val="24"/>
          <w:szCs w:val="20"/>
        </w:rPr>
        <w:t>Берегин</w:t>
      </w:r>
      <w:proofErr w:type="spellEnd"/>
      <w:r w:rsidRPr="009A1F5A">
        <w:rPr>
          <w:rFonts w:ascii="Franklin Gothic Book" w:hAnsi="Franklin Gothic Book" w:cs="Arial"/>
          <w:b/>
          <w:bCs/>
          <w:sz w:val="24"/>
          <w:szCs w:val="20"/>
        </w:rPr>
        <w:t xml:space="preserve"> вызвала положительную ассоциацию у большинства.</w:t>
      </w:r>
    </w:p>
    <w:p w14:paraId="4A6988C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4DB0F7A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1919DF2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Как вообще, она показана хорошо, плохо? Не учитывая того момента, которые прописаны, что она сразу от укола отошла.</w:t>
      </w:r>
    </w:p>
    <w:p w14:paraId="1093471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Вообще, она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когда все эти уколы пошли, прямо она держалась за своё, она что любила, она за это держалась. Она за справедливость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Добивалась этого. Несмотря на то, что.</w:t>
      </w:r>
    </w:p>
    <w:p w14:paraId="7D1C233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Цельный, нормальный персонаж?</w:t>
      </w:r>
    </w:p>
    <w:p w14:paraId="3B7FBC3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Напротив неё как бы была большая гора.</w:t>
      </w:r>
    </w:p>
    <w:p w14:paraId="2E65401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 ещё про кого хотелось бы сказать?</w:t>
      </w:r>
    </w:p>
    <w:p w14:paraId="7D5944B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главврач.</w:t>
      </w:r>
    </w:p>
    <w:p w14:paraId="64AF0D4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Главврач, что там? Хорошо показан?</w:t>
      </w:r>
    </w:p>
    <w:p w14:paraId="2A9E52E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Мерзкий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6DF8BD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Комендант вызвал у меня сомнения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Который самый главный там был, с палочкой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Он как бы, не сказала, что прям очень круто сыграл. Не знаю.</w:t>
      </w:r>
    </w:p>
    <w:p w14:paraId="1905613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верю.</w:t>
      </w:r>
    </w:p>
    <w:p w14:paraId="7E707E0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у него не так много эфирного времени было, чтобы рассказать о личности.</w:t>
      </w:r>
    </w:p>
    <w:p w14:paraId="3CA0ECE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именно в последних сериях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4AE141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принимал больше всего решения, как будто бы. Знаешь, я командир, я верчу, как хочу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Командир, который турецкий. Он хотел жить по справедливости, но не давали.</w:t>
      </w:r>
    </w:p>
    <w:p w14:paraId="2545A7F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w:t>
      </w:r>
      <w:proofErr w:type="spellStart"/>
      <w:r w:rsidRPr="009A1F5A">
        <w:rPr>
          <w:rFonts w:ascii="Franklin Gothic Book" w:hAnsi="Franklin Gothic Book" w:cs="Arial"/>
          <w:b/>
          <w:bCs/>
          <w:sz w:val="24"/>
          <w:szCs w:val="20"/>
        </w:rPr>
        <w:t>Тургут</w:t>
      </w:r>
      <w:proofErr w:type="spellEnd"/>
      <w:r w:rsidRPr="009A1F5A">
        <w:rPr>
          <w:rFonts w:ascii="Franklin Gothic Book" w:hAnsi="Franklin Gothic Book" w:cs="Arial"/>
          <w:b/>
          <w:bCs/>
          <w:sz w:val="24"/>
          <w:szCs w:val="20"/>
        </w:rPr>
        <w:t>?</w:t>
      </w:r>
    </w:p>
    <w:p w14:paraId="7C48D6D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Наверное, я не помню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166CD7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Нет, он вообще зайчик такой.</w:t>
      </w:r>
    </w:p>
    <w:p w14:paraId="2FE56D0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Кто? </w:t>
      </w:r>
      <w:proofErr w:type="spellStart"/>
      <w:r w:rsidRPr="009A1F5A">
        <w:rPr>
          <w:rFonts w:ascii="Franklin Gothic Book" w:hAnsi="Franklin Gothic Book" w:cs="Arial"/>
          <w:b/>
          <w:bCs/>
          <w:sz w:val="24"/>
          <w:szCs w:val="20"/>
        </w:rPr>
        <w:t>Тукмук</w:t>
      </w:r>
      <w:proofErr w:type="spellEnd"/>
      <w:r w:rsidRPr="009A1F5A">
        <w:rPr>
          <w:rFonts w:ascii="Franklin Gothic Book" w:hAnsi="Franklin Gothic Book" w:cs="Arial"/>
          <w:b/>
          <w:bCs/>
          <w:sz w:val="24"/>
          <w:szCs w:val="20"/>
        </w:rPr>
        <w:t>?</w:t>
      </w:r>
    </w:p>
    <w:p w14:paraId="0F93953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BD0D86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было прям очень приятно.</w:t>
      </w:r>
    </w:p>
    <w:p w14:paraId="060B4E8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реалистично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ACF3ED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Хотелось бы, чтобы кто-то наконец взял и помог. Напротив всем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BABB79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Что?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 xml:space="preserve">). Тогда да, в конце. </w:t>
      </w:r>
      <w:proofErr w:type="spellStart"/>
      <w:r w:rsidRPr="009A1F5A">
        <w:rPr>
          <w:rFonts w:ascii="Franklin Gothic Book" w:hAnsi="Franklin Gothic Book" w:cs="Arial"/>
          <w:b/>
          <w:bCs/>
          <w:sz w:val="24"/>
          <w:szCs w:val="20"/>
        </w:rPr>
        <w:t>Гюляр</w:t>
      </w:r>
      <w:proofErr w:type="spellEnd"/>
      <w:r w:rsidRPr="009A1F5A">
        <w:rPr>
          <w:rFonts w:ascii="Franklin Gothic Book" w:hAnsi="Franklin Gothic Book" w:cs="Arial"/>
          <w:b/>
          <w:bCs/>
          <w:sz w:val="24"/>
          <w:szCs w:val="20"/>
        </w:rPr>
        <w:t xml:space="preserve"> старший инспектор таможни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05AF204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Хорошо играл.</w:t>
      </w:r>
    </w:p>
    <w:p w14:paraId="2A7535F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Хорошо играл?</w:t>
      </w:r>
    </w:p>
    <w:p w14:paraId="6DA3B16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Внушал доверие, серьёзность.</w:t>
      </w:r>
    </w:p>
    <w:p w14:paraId="3BD9752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Вот его можно было не до конца понять. То ли он жульничает. То есть в каких-то моментах, мне казалось, он прям такой справедливый и благочестивый весь такой. А при этом, потом выясняется, что палец за воровство отрубили, что где-то он там ещё своровал, там ещё что-то.</w:t>
      </w:r>
    </w:p>
    <w:p w14:paraId="206FACE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Там же практически все турки там были показаны, что они не верят в слова, что они говорят, вообще не верят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7484CE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клянусь, мы уже не верим давно.</w:t>
      </w:r>
    </w:p>
    <w:p w14:paraId="2BBAAB2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3344FFC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бы турки там все примерно. Но играл нормально.</w:t>
      </w:r>
    </w:p>
    <w:p w14:paraId="7914BAB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Если говорить, в целом, про военных, которые были показаны, что про них скажете? Как показана там английская армия или полиция?</w:t>
      </w:r>
    </w:p>
    <w:p w14:paraId="2B4B3D3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Возвращаясь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0785F3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w:t>
      </w:r>
      <w:proofErr w:type="spellStart"/>
      <w:r w:rsidRPr="009A1F5A">
        <w:rPr>
          <w:rFonts w:ascii="Franklin Gothic Book" w:hAnsi="Franklin Gothic Book" w:cs="Arial"/>
          <w:b/>
          <w:bCs/>
          <w:sz w:val="24"/>
          <w:szCs w:val="20"/>
        </w:rPr>
        <w:t>Гюляр</w:t>
      </w:r>
      <w:proofErr w:type="spellEnd"/>
      <w:r w:rsidRPr="009A1F5A">
        <w:rPr>
          <w:rFonts w:ascii="Franklin Gothic Book" w:hAnsi="Franklin Gothic Book" w:cs="Arial"/>
          <w:b/>
          <w:bCs/>
          <w:sz w:val="24"/>
          <w:szCs w:val="20"/>
        </w:rPr>
        <w:t>.</w:t>
      </w:r>
    </w:p>
    <w:p w14:paraId="24EA957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же сам говорил: я не люблю воров, говорит, ворам верить нельзя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Он сам вор как раз, что его характеризовало.</w:t>
      </w:r>
    </w:p>
    <w:p w14:paraId="56746B5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 образы полицейских, вообще собирательный такой образ военных.</w:t>
      </w:r>
    </w:p>
    <w:p w14:paraId="4B47CD8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Русских?</w:t>
      </w:r>
    </w:p>
    <w:p w14:paraId="1CA4841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Англичан.</w:t>
      </w:r>
    </w:p>
    <w:p w14:paraId="6E6B59B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Сказали, сделаем. Страх превышает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75D9DA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Их лишили чувств. Если у нас все остальные персонажи наполнены чувствами, то у англичан их нет.</w:t>
      </w:r>
    </w:p>
    <w:p w14:paraId="4D75869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Только, если страх перед начальством. Как я выжил, меня отправят в самую дальнюю часть. Сейчас всё сделаем, сейчас всё сделаем. Блин.</w:t>
      </w:r>
    </w:p>
    <w:p w14:paraId="30B99C9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Бандиты. Собирательный образ бандитов.</w:t>
      </w:r>
    </w:p>
    <w:p w14:paraId="5BB9DE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Русские?</w:t>
      </w:r>
    </w:p>
    <w:p w14:paraId="0490CF7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Какие есть там бандиты?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4274C0C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Ирландские были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4139DD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так понравилось, когда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F9BAA0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такие какие-то истории с какими-то логическими хитростями?</w:t>
      </w:r>
    </w:p>
    <w:p w14:paraId="21D7D09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6F696A0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Они просто впечатляют.</w:t>
      </w:r>
    </w:p>
    <w:p w14:paraId="3A16359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0113873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Прикольно.</w:t>
      </w:r>
    </w:p>
    <w:p w14:paraId="65368E1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 турецких бандитов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Они тоже логично написаны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Вернуться.</w:t>
      </w:r>
    </w:p>
    <w:p w14:paraId="78F5C4A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Какие причины у всех, кто оказались в Константинополе, у всех иммигрантов? Что ими двигало? Это было видно, как-то показано? Что об этом?</w:t>
      </w:r>
    </w:p>
    <w:p w14:paraId="0786E84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Страх, непонимание, что будет дальше в стране, в которой они находились. Но вопрос остался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5D88E37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Почему Нератов там оказался?</w:t>
      </w:r>
    </w:p>
    <w:p w14:paraId="678C6FD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Ему было стыдно, может быть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1AAF90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Почему он в эмиграции оказался?</w:t>
      </w:r>
    </w:p>
    <w:p w14:paraId="672123D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сбежал как будто от самого себя, из страны.</w:t>
      </w:r>
    </w:p>
    <w:p w14:paraId="7D67D65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Просто делать нечего.</w:t>
      </w:r>
    </w:p>
    <w:p w14:paraId="1396205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кстати, не поняла, потому что остался один единственный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163A2E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Ещё военные были русские.</w:t>
      </w:r>
    </w:p>
    <w:p w14:paraId="666DC7C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были другие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У него 4 тысячи человек было. Все, кроме него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C95A57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там же была битва, в которой он участвовал.</w:t>
      </w:r>
    </w:p>
    <w:p w14:paraId="33F97D7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шёл впереди.</w:t>
      </w:r>
    </w:p>
    <w:p w14:paraId="054E9FF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когда всем сказал, что всё равно идём, а у них не было огнестрельного оружия, у них были только штыки. И он как бы этим самым подписал автоматически на смерть. Он же тоже за это чувствовал свою вину. Наверное, поэтому.</w:t>
      </w:r>
    </w:p>
    <w:p w14:paraId="345B6B8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Их вообще всех убили, получается, и он на поле лежит один. Просто он один выжил, и ему пришлось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238AE4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Под трибуналом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3828EE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Говорилось, что закончилось всё, в целом, либо мы проиграем, либо выиграем. Была такая фраза в первой серии, что эта война, которая там происходила, закончилась. Поэтому мне тут делать просто нечего. Люди все, которые он любил, семья умерли, его команда, в том числе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2B19EE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ждал, что его кто-то застрелит. Он всегда ждал, что его кто-то застрелит. Он никогда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32982A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Страха смерти у него вообще не было.</w:t>
      </w:r>
    </w:p>
    <w:p w14:paraId="1A85CA6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Поэтому я удивлена, что он оттуда уехал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9B3003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он больше боялся за веру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Не застрелился.</w:t>
      </w:r>
    </w:p>
    <w:p w14:paraId="031C81F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Когда он состоял в этом, у него, по-моему, уже были обязательства, что он поддержал девушку, защитил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Что-то такое. Могу ошибаться. То есть у него появилась мини-цель – нет застрелить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7B3CDB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Нет, ещё там в России.</w:t>
      </w:r>
    </w:p>
    <w:p w14:paraId="47E769D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Непонятно, на самом деле.</w:t>
      </w:r>
    </w:p>
    <w:p w14:paraId="13D3C91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Неясно?</w:t>
      </w:r>
    </w:p>
    <w:p w14:paraId="3ED6B12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по-христиански. Он на икону смотрел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Сцена, где он стоял перед иконой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D57F72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 ломбарде, где много крови было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42B2151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Мне кажется, люди, например, младше меня, ещё учатся в школе, заканчивают школу, студенты первых курсов они как раз таки могут вообще не понять контекста исторического. То есть мне этого не хватило. Я то, что знаю из истории, в этом сериале. Но, если я человек в не истории, историческом контекста, мне непонятно.</w:t>
      </w:r>
    </w:p>
    <w:p w14:paraId="44DF355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Тех знаний, которые вы имеете в своём багаже, их достаточно, чтобы понять контекст?</w:t>
      </w:r>
    </w:p>
    <w:p w14:paraId="420D663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Но мне бы хотелось. Просто мне это интересно. Человеку, которому, в принципе, не интересует история, он не будет задаваться этим вопросом. Он посмотрит, какая красивая картинка. Но у меня с первой же серии много было вопросов в том плане, что нам показывают Турцию, Константинополь в то время. Мне бы хотелось, чтобы рассказали, а что происходило в Турции в то время? То есть это ещё Османская империя, вроде бы, как была. Кто там правит? Что там делают англичане? То есть у них там какие-то колонии были? Мне не хватило объяснений. Про офицера, он в итоге кто был: большевик, или, наоборот, красный?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716A37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Нератов, который?</w:t>
      </w:r>
    </w:p>
    <w:p w14:paraId="5A891BF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Самый главный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9038F0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Белый.</w:t>
      </w:r>
    </w:p>
    <w:p w14:paraId="7891E7E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 есть, мне кажется, моё мнение, что люди, которые младше меня значительно.</w:t>
      </w:r>
    </w:p>
    <w:p w14:paraId="1079D71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неясно?</w:t>
      </w:r>
    </w:p>
    <w:p w14:paraId="2D3D6F4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То есть им будет это, возможно, даже неинтересно.</w:t>
      </w:r>
    </w:p>
    <w:p w14:paraId="28E32CD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 первой серии даже было непонятно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E3D295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20-й год, в самом начале.</w:t>
      </w:r>
    </w:p>
    <w:p w14:paraId="7B67257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Пропустили.</w:t>
      </w:r>
    </w:p>
    <w:p w14:paraId="3F15885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 xml:space="preserve">Модератор: Несколько раз туда возвращалась в 20-й год. Как по поводу Екатерины </w:t>
      </w:r>
      <w:proofErr w:type="spellStart"/>
      <w:r w:rsidRPr="009A1F5A">
        <w:rPr>
          <w:rFonts w:ascii="Franklin Gothic Book" w:hAnsi="Franklin Gothic Book" w:cs="Arial"/>
          <w:b/>
          <w:bCs/>
          <w:sz w:val="24"/>
          <w:szCs w:val="20"/>
        </w:rPr>
        <w:t>Диковой</w:t>
      </w:r>
      <w:proofErr w:type="spellEnd"/>
      <w:r w:rsidRPr="009A1F5A">
        <w:rPr>
          <w:rFonts w:ascii="Franklin Gothic Book" w:hAnsi="Franklin Gothic Book" w:cs="Arial"/>
          <w:b/>
          <w:bCs/>
          <w:sz w:val="24"/>
          <w:szCs w:val="20"/>
        </w:rPr>
        <w:t>? Её, как она оказалась, немножко говорили, но ещё попрошу уточнить. Как она оказалась в Константинополе?</w:t>
      </w:r>
    </w:p>
    <w:p w14:paraId="381D70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Баронесса которая?</w:t>
      </w:r>
    </w:p>
    <w:p w14:paraId="5C68ACA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 баронесса.</w:t>
      </w:r>
    </w:p>
    <w:p w14:paraId="36B5701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Её мужа увели, и она туда поехала на заработки, и защиту какую-то искать.</w:t>
      </w:r>
    </w:p>
    <w:p w14:paraId="699A1D3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Баронесса, а у нас в Российской Империи были бароны и баронессы? Или вообще такой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Тоже не рассказали.</w:t>
      </w:r>
    </w:p>
    <w:p w14:paraId="586082C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Если каждый факт рассказывать, сериала не хватит.</w:t>
      </w:r>
    </w:p>
    <w:p w14:paraId="0986E3E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Почему это баронесса, почему не княгиня?</w:t>
      </w:r>
    </w:p>
    <w:p w14:paraId="16E2620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князь уже занят был другим маленьким мальчиком и отцом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5D6534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Рассматривать, что её муж какой-нибудь иностранный барон. У них что, связей никаких не было? Что там, не знаю, тоже расстреляли их? Короче, тоже непонятно.</w:t>
      </w:r>
    </w:p>
    <w:p w14:paraId="0A44690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она не из России?</w:t>
      </w:r>
    </w:p>
    <w:p w14:paraId="7D7E4D3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Непонятно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1662E9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знаю.</w:t>
      </w:r>
    </w:p>
    <w:p w14:paraId="78166CC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Как будто бы она, непонятна, откуда.</w:t>
      </w:r>
    </w:p>
    <w:p w14:paraId="0F5846B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Она как будто застряла там.</w:t>
      </w:r>
    </w:p>
    <w:p w14:paraId="489CCEE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Она заявлена, как русская, в русском квартале живёт.</w:t>
      </w:r>
    </w:p>
    <w:p w14:paraId="42B9CB7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Фамилия у неё Дикая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 xml:space="preserve">). Лиза вчера говорила, что все фамилии подобраны: Кирпичёв, </w:t>
      </w:r>
      <w:proofErr w:type="spellStart"/>
      <w:r w:rsidRPr="009A1F5A">
        <w:rPr>
          <w:rFonts w:ascii="Franklin Gothic Book" w:hAnsi="Franklin Gothic Book" w:cs="Arial"/>
          <w:b/>
          <w:bCs/>
          <w:sz w:val="24"/>
          <w:szCs w:val="20"/>
        </w:rPr>
        <w:t>Миратов</w:t>
      </w:r>
      <w:proofErr w:type="spellEnd"/>
      <w:r w:rsidRPr="009A1F5A">
        <w:rPr>
          <w:rFonts w:ascii="Franklin Gothic Book" w:hAnsi="Franklin Gothic Book" w:cs="Arial"/>
          <w:b/>
          <w:bCs/>
          <w:sz w:val="24"/>
          <w:szCs w:val="20"/>
        </w:rPr>
        <w:t xml:space="preserve">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 Какая жизнь в эмиграции? Как это показано на жизни героев? Если коротко, то какая?</w:t>
      </w:r>
    </w:p>
    <w:p w14:paraId="6CBF1E0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Очень плохая, бедная.</w:t>
      </w:r>
    </w:p>
    <w:p w14:paraId="7AF0845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Бедная, страшная.</w:t>
      </w:r>
    </w:p>
    <w:p w14:paraId="78117FE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Беззащитная.</w:t>
      </w:r>
    </w:p>
    <w:p w14:paraId="5265993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Унизительная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EB39F0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Жестокая.</w:t>
      </w:r>
    </w:p>
    <w:p w14:paraId="6BE8DDC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Жестокая, полная отчаяния.</w:t>
      </w:r>
    </w:p>
    <w:p w14:paraId="5F902BD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Неправомерная.</w:t>
      </w:r>
    </w:p>
    <w:p w14:paraId="38F0067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Несправедливая.</w:t>
      </w:r>
    </w:p>
    <w:p w14:paraId="6B34F81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Беззаконие.</w:t>
      </w:r>
    </w:p>
    <w:p w14:paraId="6A1F7E8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Олесь.</w:t>
      </w:r>
    </w:p>
    <w:p w14:paraId="5545BC9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Олеся: </w:t>
      </w:r>
      <w:r w:rsidRPr="009A1F5A">
        <w:rPr>
          <w:rFonts w:ascii="Franklin Gothic Book" w:hAnsi="Franklin Gothic Book" w:cs="Arial"/>
          <w:bCs/>
          <w:sz w:val="24"/>
          <w:szCs w:val="20"/>
        </w:rPr>
        <w:t>Унизительная.</w:t>
      </w:r>
    </w:p>
    <w:p w14:paraId="6F61960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Даш.</w:t>
      </w:r>
    </w:p>
    <w:p w14:paraId="0DC5267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Чтобы не повторяться.</w:t>
      </w:r>
    </w:p>
    <w:p w14:paraId="5F62802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За границей жить плохо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0DBEE0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У меня вопросики. Все такие прям там русские, исконно русские, которые чисто россияне, больше никаких примесей нет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04663E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Ирландцы тоже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7741A1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Живите в России, здесь это ваша родина, вот и всё, там лучше всего.</w:t>
      </w:r>
    </w:p>
    <w:p w14:paraId="1C1AD28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Не было показано национального колорита?</w:t>
      </w:r>
    </w:p>
    <w:p w14:paraId="4C0B78E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 целом, как будто в России, всё, это правильный выбор. А всё остальное, забудьте, если что-то есть за границей, не может быть ничего хорошего. Не может быть.</w:t>
      </w:r>
    </w:p>
    <w:p w14:paraId="6F2948E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кажется, что есть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Есть класс людей, которые проживают в России. И здесь с первой же серии для меня было непонятно, почему выбрали Константинополь и показывали турков. Потому что, вроде бы, мы с ними сейчас дружим. И мне кажется, что будут люди, особенно в нашей стране, которые. Мне понравился этот сериал, потому что отголоски прошлого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Турки все знают, что делали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DDE6E6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делали они это с русскими в 1920-х годах. Это правда или нет?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93D5C5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 другой стороны, сейчас турецкие сериалы. Потому что очень огромный пласт либо переснимают наши, либо наши же сериалы турки переснимают.</w:t>
      </w:r>
    </w:p>
    <w:p w14:paraId="420DA03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Нет, мы можем переснимать такие любовные сериалы. А я именно говорю про то, что.</w:t>
      </w:r>
    </w:p>
    <w:p w14:paraId="1FC974EB"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Противостояние двух стран.</w:t>
      </w:r>
    </w:p>
    <w:p w14:paraId="0E9721A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56F2EC0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противостояние туркам, потому что они наши друзья. И, в принципе, им, наверное, тоже может понравиться этот сериал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0563CC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У меня есть такое ощущение, что было снято очень много фильмов про войну Великую Отечественную, и нам показывали вот этот образ плохого немецкого солдата, плохого немецкого офицера, фашиста. И сейчас просто всем, видимо, уже надоело на это смотреть, и теперь мы покажем, какие плохие турки.</w:t>
      </w:r>
    </w:p>
    <w:p w14:paraId="4767B0B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Вообще, в скором времени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6FF3E67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С чем?</w:t>
      </w:r>
    </w:p>
    <w:p w14:paraId="7ADDA96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4B9324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Следующий такой у меня вопрос. Назовите, какие события, показанные в сериале, стали для, пусть будут, для главного героя ключевыми?</w:t>
      </w:r>
    </w:p>
    <w:p w14:paraId="6FCAC7D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Гражданская война.</w:t>
      </w:r>
    </w:p>
    <w:p w14:paraId="5161CBE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Смерть жены, детей, смерть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Хотя, извините, чуть продолжу. Хотя, как будто бы после её смерти, она для него, мне показалось, ничего и не значила. То есть она должна была быть тоже какой-то ключевой такой точкой для него значимой. Но, при этом, как-то он дальше продолжил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FD8A20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Если говорить про сериал именно в тех рамках, то есть он попал Нератов в Константинополь, и до того, когда закончился. Вот на этом интервале времени какие события, которые поменяли его, как героя, то есть поменялись его направления действий, ценностей?</w:t>
      </w:r>
    </w:p>
    <w:p w14:paraId="24CDC8F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 с чего всё завязалось вообще, вся эта бандитская заварушка, когда он убил этого начальника борделя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Он его убил, всё началось разворачиваться, ему за это пришлось отвечать. И всё пошло вот так вот.</w:t>
      </w:r>
    </w:p>
    <w:p w14:paraId="05A318A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попал в мафию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CF47FC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Ещё есть какие-то другие ключевые события?</w:t>
      </w:r>
    </w:p>
    <w:p w14:paraId="2AD5C97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 как будто не видел никакого будущего для себя, а как только понял, что он может быть кому-то полезным, то как-то зарядился, что ли, вот этим.</w:t>
      </w:r>
    </w:p>
    <w:p w14:paraId="669F60A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Желанием.</w:t>
      </w:r>
    </w:p>
    <w:p w14:paraId="0B4ADE6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Когда он понял?</w:t>
      </w:r>
    </w:p>
    <w:p w14:paraId="5241D33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Когда Омара убил, и когда люди стали его как-то.</w:t>
      </w:r>
    </w:p>
    <w:p w14:paraId="425052E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Ценить.</w:t>
      </w:r>
    </w:p>
    <w:p w14:paraId="1E8A0A3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30B5C73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 сестре его открыла.</w:t>
      </w:r>
    </w:p>
    <w:p w14:paraId="48A7E1B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Такой другой вариант. Какие ценности, на ваш взгляд, поднимаются в сериале?</w:t>
      </w:r>
    </w:p>
    <w:p w14:paraId="6B8B22C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Ценности семьи.</w:t>
      </w:r>
    </w:p>
    <w:p w14:paraId="53C27C2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 чём?</w:t>
      </w:r>
    </w:p>
    <w:p w14:paraId="67216C7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Семейных уз.</w:t>
      </w:r>
    </w:p>
    <w:p w14:paraId="084BB11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Патриотизм.</w:t>
      </w:r>
    </w:p>
    <w:p w14:paraId="5AD62D6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Отечества.</w:t>
      </w:r>
    </w:p>
    <w:p w14:paraId="6598A50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Патриотизм.</w:t>
      </w:r>
    </w:p>
    <w:p w14:paraId="2BFFEAD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Гражданственность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3E1FAA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Честь.</w:t>
      </w:r>
    </w:p>
    <w:p w14:paraId="5F598E6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Отвага. Себя не дадим в обиду.</w:t>
      </w:r>
    </w:p>
    <w:p w14:paraId="09B8753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Честь как показана?</w:t>
      </w:r>
    </w:p>
    <w:p w14:paraId="04764FA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сейчас вспоминаю маленького князя, который взорвал мясо, и в итоге он вышел на посмешище для других. И он не смог с этим жить, и просто хотел что-то с собой сделать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9DA466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 как ему противопоставили главного врача, когда говорил: «Не веди меня, чтобы меня здесь не видели».</w:t>
      </w:r>
    </w:p>
    <w:p w14:paraId="55CBD8F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Да-да-да.</w:t>
      </w:r>
    </w:p>
    <w:p w14:paraId="084FB67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 когда он оказался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Всё, что угодно сделаю.</w:t>
      </w:r>
    </w:p>
    <w:p w14:paraId="75174C7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Исходя из того, что было показано сериале, продолжите пожалуйста такую фразу: «Судьба человека, оказавшегося вдали от Родины, заключается в том, что…»</w:t>
      </w:r>
    </w:p>
    <w:p w14:paraId="19DE5B2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нужно держаться вместе, и найти своё место.</w:t>
      </w:r>
    </w:p>
    <w:p w14:paraId="025B0DC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 том, чтобы научиться и не выживать, а жить.</w:t>
      </w:r>
    </w:p>
    <w:p w14:paraId="7A2C70B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Постараться найти своих, общины какие-то. Если начиная с малого, какие-то общины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5EE26F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Олесь.</w:t>
      </w:r>
    </w:p>
    <w:p w14:paraId="6C5A429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Олеся: </w:t>
      </w:r>
      <w:r w:rsidRPr="009A1F5A">
        <w:rPr>
          <w:rFonts w:ascii="Franklin Gothic Book" w:hAnsi="Franklin Gothic Book" w:cs="Arial"/>
          <w:bCs/>
          <w:sz w:val="24"/>
          <w:szCs w:val="20"/>
        </w:rPr>
        <w:t>Может быть, создать какую-то свою частичку, свою территорию даже в другой стране. Как своё общество.</w:t>
      </w:r>
    </w:p>
    <w:p w14:paraId="5DBACCF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Чтобы приносить пользу всё равно своему государству. Искать пути возврата, либо пользы для своего государства. Например, что-то продавать, оставлять, быть полезным.</w:t>
      </w:r>
    </w:p>
    <w:p w14:paraId="6256F03B"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Маша.</w:t>
      </w:r>
    </w:p>
    <w:p w14:paraId="3C4AFDF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Мария: </w:t>
      </w:r>
      <w:r w:rsidRPr="009A1F5A">
        <w:rPr>
          <w:rFonts w:ascii="Franklin Gothic Book" w:hAnsi="Franklin Gothic Book" w:cs="Arial"/>
          <w:bCs/>
          <w:sz w:val="24"/>
          <w:szCs w:val="20"/>
        </w:rPr>
        <w:t>Можно сразу ещё раз?</w:t>
      </w:r>
    </w:p>
    <w:p w14:paraId="23FDFA9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«Судьба человека, оказавшегося вдали от Родины, заключается в том, что…»</w:t>
      </w:r>
    </w:p>
    <w:p w14:paraId="618286F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Мария: </w:t>
      </w:r>
      <w:r w:rsidRPr="009A1F5A">
        <w:rPr>
          <w:rFonts w:ascii="Franklin Gothic Book" w:hAnsi="Franklin Gothic Book" w:cs="Arial"/>
          <w:bCs/>
          <w:sz w:val="24"/>
          <w:szCs w:val="20"/>
        </w:rPr>
        <w:t>Не потерять себя, приспосабливаться к тем условиям, в которых ты на данный момент живёшь, и не опускать руки.</w:t>
      </w:r>
    </w:p>
    <w:p w14:paraId="67804FA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Анжелика.</w:t>
      </w:r>
    </w:p>
    <w:p w14:paraId="407B992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Анжелика: </w:t>
      </w:r>
      <w:r w:rsidRPr="009A1F5A">
        <w:rPr>
          <w:rFonts w:ascii="Franklin Gothic Book" w:hAnsi="Franklin Gothic Book" w:cs="Arial"/>
          <w:bCs/>
          <w:sz w:val="24"/>
          <w:szCs w:val="20"/>
        </w:rPr>
        <w:t>Построить жизнь заново, устроиться.</w:t>
      </w:r>
    </w:p>
    <w:p w14:paraId="60B003F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Дарья.</w:t>
      </w:r>
    </w:p>
    <w:p w14:paraId="5B95633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Попадались в сюжете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Как сложно быть русскому за границей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Я с этим просто в корне не согласна, проблема не в том, что русские были в эмиграции, а проблема, в принципе, в происходящем в том историческом моменте. То есть как бы никому не было нигде хорошо в 1920 году. А не потому, что русские в эмиграции. Меня это не убедило.</w:t>
      </w:r>
    </w:p>
    <w:p w14:paraId="0D0CF7B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если вообще, там же не показана русская жизнь, жизнь в России, там показана в сериале только жизнь в эмиграции. Если на этом основываться?</w:t>
      </w:r>
    </w:p>
    <w:p w14:paraId="45874E0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Нам показывают конкретно про русских, что русских не любят. Ни британцы не любят русских, ни турки не любят русских. Как будто бы турки не любят, в принципе, никого. Турки, нам показали, что турки и турков-то не любят. И поэтому меня это не убедило, что конкретно русские в эмиграции. Так-то, наверное, может быть, всем людям в эмиграции не очень хорошо. Просто потому, что это непривычная для тебя жизнь.</w:t>
      </w:r>
    </w:p>
    <w:p w14:paraId="72C8CDE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Рит.</w:t>
      </w:r>
    </w:p>
    <w:p w14:paraId="1C914BE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Маргарита: </w:t>
      </w:r>
      <w:r w:rsidRPr="009A1F5A">
        <w:rPr>
          <w:rFonts w:ascii="Franklin Gothic Book" w:hAnsi="Franklin Gothic Book" w:cs="Arial"/>
          <w:bCs/>
          <w:sz w:val="24"/>
          <w:szCs w:val="20"/>
        </w:rPr>
        <w:t>Это именно мнение, которое я считаю по жизни, или в сериале?</w:t>
      </w:r>
    </w:p>
    <w:p w14:paraId="0D199CF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На основе сериала.</w:t>
      </w:r>
    </w:p>
    <w:p w14:paraId="2AA82EA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Маргарита: </w:t>
      </w:r>
      <w:r w:rsidRPr="009A1F5A">
        <w:rPr>
          <w:rFonts w:ascii="Franklin Gothic Book" w:hAnsi="Franklin Gothic Book" w:cs="Arial"/>
          <w:bCs/>
          <w:sz w:val="24"/>
          <w:szCs w:val="20"/>
        </w:rPr>
        <w:t>А, на основе сериала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xml:space="preserve">). В эмиграции то, что им будет плохо в </w:t>
      </w:r>
      <w:proofErr w:type="spellStart"/>
      <w:r w:rsidRPr="009A1F5A">
        <w:rPr>
          <w:rFonts w:ascii="Franklin Gothic Book" w:hAnsi="Franklin Gothic Book" w:cs="Arial"/>
          <w:bCs/>
          <w:sz w:val="24"/>
          <w:szCs w:val="20"/>
        </w:rPr>
        <w:t>далеке</w:t>
      </w:r>
      <w:proofErr w:type="spellEnd"/>
      <w:r w:rsidRPr="009A1F5A">
        <w:rPr>
          <w:rFonts w:ascii="Franklin Gothic Book" w:hAnsi="Franklin Gothic Book" w:cs="Arial"/>
          <w:bCs/>
          <w:sz w:val="24"/>
          <w:szCs w:val="20"/>
        </w:rPr>
        <w:t xml:space="preserve"> от Родины.</w:t>
      </w:r>
    </w:p>
    <w:p w14:paraId="1111FAC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Лиз.</w:t>
      </w:r>
    </w:p>
    <w:p w14:paraId="79CF97A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Создать ОПГ (</w:t>
      </w:r>
      <w:r w:rsidRPr="009A1F5A">
        <w:rPr>
          <w:rFonts w:ascii="Franklin Gothic Book" w:hAnsi="Franklin Gothic Book" w:cs="Arial"/>
          <w:bCs/>
          <w:i/>
          <w:iCs/>
          <w:sz w:val="24"/>
          <w:szCs w:val="20"/>
        </w:rPr>
        <w:t>общий смех</w:t>
      </w:r>
      <w:r w:rsidRPr="009A1F5A">
        <w:rPr>
          <w:rFonts w:ascii="Franklin Gothic Book" w:hAnsi="Franklin Gothic Book" w:cs="Arial"/>
          <w:bCs/>
          <w:sz w:val="24"/>
          <w:szCs w:val="20"/>
        </w:rPr>
        <w:t>).</w:t>
      </w:r>
    </w:p>
    <w:p w14:paraId="2BF92A2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Чтобы выжить?</w:t>
      </w:r>
    </w:p>
    <w:p w14:paraId="10D2B6D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Да.</w:t>
      </w:r>
    </w:p>
    <w:p w14:paraId="7EBE2BE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Насколько хорошо в сериале раскрыта тема утраты достоинства вдали от родины?</w:t>
      </w:r>
    </w:p>
    <w:p w14:paraId="60A815A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Наверное, достоинства везде можно потерять.</w:t>
      </w:r>
    </w:p>
    <w:p w14:paraId="2B53EA4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Давайте я попрошу вас дать оценку. Допустим, 10 баллов – хорошо раскрыто, полностью, 1 – совсем не раскрыта вот эта тема утраты достоинства вдали от родины.</w:t>
      </w:r>
    </w:p>
    <w:p w14:paraId="4D4EB51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6.</w:t>
      </w:r>
    </w:p>
    <w:p w14:paraId="5F86791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Таня: </w:t>
      </w:r>
      <w:r w:rsidRPr="009A1F5A">
        <w:rPr>
          <w:rFonts w:ascii="Franklin Gothic Book" w:hAnsi="Franklin Gothic Book" w:cs="Arial"/>
          <w:bCs/>
          <w:sz w:val="24"/>
          <w:szCs w:val="20"/>
        </w:rPr>
        <w:t>7.</w:t>
      </w:r>
    </w:p>
    <w:p w14:paraId="44E04E9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Маргарита: </w:t>
      </w:r>
      <w:r w:rsidRPr="009A1F5A">
        <w:rPr>
          <w:rFonts w:ascii="Franklin Gothic Book" w:hAnsi="Franklin Gothic Book" w:cs="Arial"/>
          <w:bCs/>
          <w:sz w:val="24"/>
          <w:szCs w:val="20"/>
        </w:rPr>
        <w:t>8.</w:t>
      </w:r>
    </w:p>
    <w:p w14:paraId="6C3475A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3.</w:t>
      </w:r>
    </w:p>
    <w:p w14:paraId="3393B19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Анжелика: </w:t>
      </w:r>
      <w:r w:rsidRPr="009A1F5A">
        <w:rPr>
          <w:rFonts w:ascii="Franklin Gothic Book" w:hAnsi="Franklin Gothic Book" w:cs="Arial"/>
          <w:bCs/>
          <w:sz w:val="24"/>
          <w:szCs w:val="20"/>
        </w:rPr>
        <w:t>3.</w:t>
      </w:r>
    </w:p>
    <w:p w14:paraId="440FA5D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2.</w:t>
      </w:r>
    </w:p>
    <w:p w14:paraId="275B3D9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7255D08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5.</w:t>
      </w:r>
    </w:p>
    <w:p w14:paraId="612E61C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6.</w:t>
      </w:r>
    </w:p>
    <w:p w14:paraId="4B69DDB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376CA2A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Почему такая оценка? Достаточно высокая, кроме Анжелика – 3, Дарья – 3, Лиза – 2.</w:t>
      </w:r>
    </w:p>
    <w:p w14:paraId="5DA9D33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нам показали общество, где очень много проституток. Поэтому это, в принципе, уже доказывает, что люди, которые были, имели какой-то чин здесь в России, там оказались просто на дне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717BA7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 приходится доказывать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458715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Потеря достоинства в том, что здесь они были баронессы (</w:t>
      </w:r>
      <w:r w:rsidRPr="009A1F5A">
        <w:rPr>
          <w:rFonts w:ascii="Franklin Gothic Book" w:hAnsi="Franklin Gothic Book" w:cs="Arial"/>
          <w:bCs/>
          <w:i/>
          <w:iCs/>
          <w:sz w:val="24"/>
          <w:szCs w:val="20"/>
        </w:rPr>
        <w:t>общий смех</w:t>
      </w:r>
      <w:r w:rsidRPr="009A1F5A">
        <w:rPr>
          <w:rFonts w:ascii="Franklin Gothic Book" w:hAnsi="Franklin Gothic Book" w:cs="Arial"/>
          <w:bCs/>
          <w:sz w:val="24"/>
          <w:szCs w:val="20"/>
        </w:rPr>
        <w:t>).</w:t>
      </w:r>
    </w:p>
    <w:p w14:paraId="100207B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Просто умерли в России в это время.</w:t>
      </w:r>
    </w:p>
    <w:p w14:paraId="38EE551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Вполне возможно. Вопросы в сериале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A431EE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Пример тоже Ремнёва, он хорошо устроился, в целом. Но как он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но мы не знаем, мало ли, что он делал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6C04A18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Даша, не услышала.</w:t>
      </w:r>
    </w:p>
    <w:p w14:paraId="08B5F20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В то время после революции, либо ты либо в своей стране остаёшься, особенно, если ты аристократ, либо тебя там подвешивают, в лучшем случае, либо ты в эмиграции проститутка. Как бы, если выбирать из этих двух зол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О каком достоинстве может идти речь?</w:t>
      </w:r>
    </w:p>
    <w:p w14:paraId="4712570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Все выживали, как могли.</w:t>
      </w:r>
    </w:p>
    <w:p w14:paraId="25A062C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Лиз.</w:t>
      </w:r>
    </w:p>
    <w:p w14:paraId="14FA6CF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Да, я соглашусь с коллегой. Вариантов-то тогда не было для этого слоя общества. Если только тебя не выписали какие-то твои родственники из Англии. Но родственники из Англии не выписали семью Романовых. Когда хотела сказать про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которые шли расстреливать русских солдат, офицеров, которые были в камере. И мне не понравился тот момент в том плане, что, наверное, нас как бы хотели выдавить из нас слезу, что там грустный момент. Да, это ужасно. Но не забываем о том, что до этого как бы расстреливали русскую царскую семью, сами русские расстреливали русских. А тут нам показывают, какие плохие англичане, пошли убивать русских. Я как бы в это не верю. В плане того, что меня это не пробивает на слезу. Потому что мы сами не лучше британцев.</w:t>
      </w:r>
    </w:p>
    <w:p w14:paraId="6632550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Говоря о достоинстве, можно ещё вспомнить, что врач согласился работать санитаром. Хотя он врач, он великий человек был, допустим, в России, и он совершил какие-то открытия, вернее, совершил открытия. И даже он пошёл в санитары. Как бы для него это тоже было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33F4FAE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Один из слоганов сериала звучит так: «Без Родины нет будущего». Исходя из того, что было показано в сериале, вы согласны с этим слоганом или нет?</w:t>
      </w:r>
    </w:p>
    <w:p w14:paraId="584B734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 сериале, да, это как бы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6193079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В жизни – нет? А в сериале? Кто согласен, поднимите руки.</w:t>
      </w:r>
    </w:p>
    <w:p w14:paraId="60973C0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Для сериала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4E6519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8 человек. Даш, не согласны?</w:t>
      </w:r>
    </w:p>
    <w:p w14:paraId="32D4525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Опять же, у меня именно актёрская игра. Ладно, мы опустим сюжет, окей, допустим, это всё правда, так оно и было. Но снова актёрская игра, меня это не убедило. То есть я не захотела стать ура-патриоткой последнего сериала. Из-за игры актёров, в том числе.</w:t>
      </w:r>
    </w:p>
    <w:p w14:paraId="16688B1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Лиз.</w:t>
      </w:r>
    </w:p>
    <w:p w14:paraId="43AC818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Вернулись не в Россию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BF26DF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Там уже православные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E71669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У этой социальной прослойки не было будущего на родине.</w:t>
      </w:r>
    </w:p>
    <w:p w14:paraId="4F7A4C4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Кстати, есть же разговор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Есть же а-ля обсуждение, что Сербия хочет в состав России. Может, поэтому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1CC54C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всё правда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6DDE14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Даш, какие претензии к игре актёров?</w:t>
      </w:r>
    </w:p>
    <w:p w14:paraId="7917A84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Слишком много пафоса. Что они пытались, чтобы было похоже. Все же поняли, что вдохновлялись Гаем Ричи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И это красиво, когда это снимает Гай Ричи, и когда они говорят с красивым британским акцентом, курят сигареты, крупным планом. А здесь явно видно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Они пытались как бы прыгнуть выше собственной волны, у них это не получилось. Всякие фразы, слишком пафосные, там перед смертью.</w:t>
      </w:r>
    </w:p>
    <w:p w14:paraId="1BA0471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Гай Ричи тоже довольно диагональный актёр (</w:t>
      </w:r>
      <w:r w:rsidRPr="009A1F5A">
        <w:rPr>
          <w:rFonts w:ascii="Franklin Gothic Book" w:hAnsi="Franklin Gothic Book" w:cs="Arial"/>
          <w:bCs/>
          <w:i/>
          <w:iCs/>
          <w:sz w:val="24"/>
          <w:szCs w:val="20"/>
        </w:rPr>
        <w:t>общий шум, кричат одновременно</w:t>
      </w:r>
      <w:r w:rsidRPr="009A1F5A">
        <w:rPr>
          <w:rFonts w:ascii="Franklin Gothic Book" w:hAnsi="Franklin Gothic Book" w:cs="Arial"/>
          <w:bCs/>
          <w:sz w:val="24"/>
          <w:szCs w:val="20"/>
        </w:rPr>
        <w:t>).</w:t>
      </w:r>
    </w:p>
    <w:p w14:paraId="6ED45BA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у нас это подражание.</w:t>
      </w:r>
    </w:p>
    <w:p w14:paraId="63CDF4A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Слушайте, всё искусство – это цитирование. Не бывает того, что просто так, </w:t>
      </w:r>
      <w:proofErr w:type="spellStart"/>
      <w:r w:rsidRPr="009A1F5A">
        <w:rPr>
          <w:rFonts w:ascii="Franklin Gothic Book" w:hAnsi="Franklin Gothic Book" w:cs="Arial"/>
          <w:bCs/>
          <w:sz w:val="24"/>
          <w:szCs w:val="20"/>
        </w:rPr>
        <w:t>хоба</w:t>
      </w:r>
      <w:proofErr w:type="spellEnd"/>
      <w:r w:rsidRPr="009A1F5A">
        <w:rPr>
          <w:rFonts w:ascii="Franklin Gothic Book" w:hAnsi="Franklin Gothic Book" w:cs="Arial"/>
          <w:bCs/>
          <w:sz w:val="24"/>
          <w:szCs w:val="20"/>
        </w:rPr>
        <w:t>, и возникло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F2EBD3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очень понравилась эта сцена с Русской православной церковью. Могли бы же снимать что-то наподобие этого. Зачем вы делаете кадры из Гая Ричи?</w:t>
      </w:r>
    </w:p>
    <w:p w14:paraId="6F1D18E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считаю, что это просто одна из отправных точек. Надо русскому кинематографу (</w:t>
      </w:r>
      <w:r w:rsidRPr="009A1F5A">
        <w:rPr>
          <w:rFonts w:ascii="Franklin Gothic Book" w:hAnsi="Franklin Gothic Book" w:cs="Arial"/>
          <w:bCs/>
          <w:i/>
          <w:iCs/>
          <w:sz w:val="24"/>
          <w:szCs w:val="20"/>
        </w:rPr>
        <w:t>общий шум, кричат одновременно</w:t>
      </w:r>
      <w:r w:rsidRPr="009A1F5A">
        <w:rPr>
          <w:rFonts w:ascii="Franklin Gothic Book" w:hAnsi="Franklin Gothic Book" w:cs="Arial"/>
          <w:bCs/>
          <w:sz w:val="24"/>
          <w:szCs w:val="20"/>
        </w:rPr>
        <w:t>).</w:t>
      </w:r>
    </w:p>
    <w:p w14:paraId="4A514BE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Почему нет? И, я не знаю, какой-нибудь итальянский кинематограф в какие-то года отталкивался от русского кинематографа. Как и мы отталкивались от остальных. Тут такой вопрос.</w:t>
      </w:r>
    </w:p>
    <w:p w14:paraId="2BDAC69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У меня нет никаких вопросов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Это было красиво, качественно.</w:t>
      </w:r>
    </w:p>
    <w:p w14:paraId="0301ACF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сегодня вопросы, есть такие фильмы, сериалы, к которым нет вопросов, Даша?</w:t>
      </w:r>
    </w:p>
    <w:p w14:paraId="7254F08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Русский?</w:t>
      </w:r>
    </w:p>
    <w:p w14:paraId="3F9BFD0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 к русским?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 Про маньяков про что?</w:t>
      </w:r>
    </w:p>
    <w:p w14:paraId="5E46D6E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proofErr w:type="spellStart"/>
      <w:r w:rsidRPr="009A1F5A">
        <w:rPr>
          <w:rFonts w:ascii="Franklin Gothic Book" w:hAnsi="Franklin Gothic Book" w:cs="Arial"/>
          <w:bCs/>
          <w:sz w:val="24"/>
          <w:szCs w:val="20"/>
        </w:rPr>
        <w:t>Расчленёнка</w:t>
      </w:r>
      <w:proofErr w:type="spellEnd"/>
      <w:r w:rsidRPr="009A1F5A">
        <w:rPr>
          <w:rFonts w:ascii="Franklin Gothic Book" w:hAnsi="Franklin Gothic Book" w:cs="Arial"/>
          <w:bCs/>
          <w:sz w:val="24"/>
          <w:szCs w:val="20"/>
        </w:rPr>
        <w:t>.</w:t>
      </w:r>
    </w:p>
    <w:p w14:paraId="5EAE275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Есть сериалы, которые, допустим, делают реплики в других странах. Как «Мажор», извините меня, это российский сериал. Просто как факт, что, по-моему, 20 стран выкупили на реплику этого сериала у себя.</w:t>
      </w:r>
    </w:p>
    <w:p w14:paraId="5A2817E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недавно понравился сериал, который про вампиров наш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F292CC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было прикольно.</w:t>
      </w:r>
    </w:p>
    <w:p w14:paraId="79A82C9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тоже реплика.</w:t>
      </w:r>
    </w:p>
    <w:p w14:paraId="43C40D6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хороший.</w:t>
      </w:r>
    </w:p>
    <w:p w14:paraId="5341F86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реплика.</w:t>
      </w:r>
    </w:p>
    <w:p w14:paraId="24E3BA8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не против вообще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F76789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Наша реплика?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0EFE477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не помню, американский или англичане. Это не настолько популярный сериал, что мы его знаем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Просто отправные точки всегда разные. Но, блин, если ты снял это круто, это прикольно. Например, я, если просто отмести, не знала Гая Ричи вообще, просто посмотрела бы этот сериал. Вот подумайте насчёт этого. Это как будто бы что-то новое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C08D36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нормально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9A23C0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Эти крупным планом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FE6BCA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нормально, мне красиво. Даже для начала, почему бы и нет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1E11FA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Просто главный актёр похожа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Типа, помыли и одели, как Томаса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488053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Шелли. Но он не станет Томасом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13DB82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тоже копирование американского сериала. Что он плохой, потому что он работает в магазине обуви. А на самом деле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7CE4C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Прекрасный, органичный. Но не тогда из него пытаются сделать Томаса Шелби.</w:t>
      </w:r>
    </w:p>
    <w:p w14:paraId="2050AAF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знаю, мужик прикольный. Мне понравился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1BB8C8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Если бы была комедия.</w:t>
      </w:r>
    </w:p>
    <w:p w14:paraId="230B569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Можно было сделать комедию.</w:t>
      </w:r>
    </w:p>
    <w:p w14:paraId="0504904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сделать комедию. Топорная игра актёров, забывающих текст, почему они это играют. Всё, тогда вообще обсуждений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B1FD5F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 выбор актёров тоже. Сейчас есть пул популярных актёров, даже вот этот, я неправильно, может, Чепуренко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Да, извините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Который Серафимов. Да. Который Серафиму тоже снимал, это все основной состав актёров на НТВ.</w:t>
      </w:r>
    </w:p>
    <w:p w14:paraId="2F5FA32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Почему?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какой Петров (</w:t>
      </w:r>
      <w:r w:rsidRPr="009A1F5A">
        <w:rPr>
          <w:rFonts w:ascii="Franklin Gothic Book" w:hAnsi="Franklin Gothic Book" w:cs="Arial"/>
          <w:bCs/>
          <w:i/>
          <w:iCs/>
          <w:sz w:val="24"/>
          <w:szCs w:val="20"/>
        </w:rPr>
        <w:t>общий шум, кричат одновременно</w:t>
      </w:r>
      <w:r w:rsidRPr="009A1F5A">
        <w:rPr>
          <w:rFonts w:ascii="Franklin Gothic Book" w:hAnsi="Franklin Gothic Book" w:cs="Arial"/>
          <w:bCs/>
          <w:sz w:val="24"/>
          <w:szCs w:val="20"/>
        </w:rPr>
        <w:t>).</w:t>
      </w:r>
    </w:p>
    <w:p w14:paraId="030384F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Потому что я очень часто смотрю НТВ, и эти актёры постоянно там, ребята.</w:t>
      </w:r>
    </w:p>
    <w:p w14:paraId="390F964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раз таки бабушки, опять-таки, может это понравится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604BFE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Если бабушка не знает историю.</w:t>
      </w:r>
    </w:p>
    <w:p w14:paraId="1F43659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при этом, если сериал брать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79D868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то, чтобы мерзко, но, чисто моё мнение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Почему папе ни за что, потому что он хорошо знает историю, он читает очень много исторической литературы. Он бы, в принципе, не стал бы смотреть. Он бы смотрел первую серию, чисто посмеялся, отдохнул и переключил канал.</w:t>
      </w:r>
    </w:p>
    <w:p w14:paraId="713E009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Если почему, что бы ему не понравилось?</w:t>
      </w:r>
    </w:p>
    <w:p w14:paraId="72A9994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это всё показано? Что эти плохие, эти хорошие, нет, эти плохие, эти хорошие. Нет, мы не верим, как бы.</w:t>
      </w:r>
    </w:p>
    <w:p w14:paraId="6F699BA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учился, вернее, знания в голове у него другие?</w:t>
      </w:r>
    </w:p>
    <w:p w14:paraId="4184EFF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23F6CDA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Таня, хотели сказать?</w:t>
      </w:r>
    </w:p>
    <w:p w14:paraId="4E3BF08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Таня: </w:t>
      </w:r>
      <w:r w:rsidRPr="009A1F5A">
        <w:rPr>
          <w:rFonts w:ascii="Franklin Gothic Book" w:hAnsi="Franklin Gothic Book" w:cs="Arial"/>
          <w:bCs/>
          <w:sz w:val="24"/>
          <w:szCs w:val="20"/>
        </w:rPr>
        <w:t>Да, я хотела сказать, что здесь, например, у Гая Ричи очень много матов, очень много матов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C87771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И тоже это было прикольно, кстати.</w:t>
      </w:r>
    </w:p>
    <w:p w14:paraId="23F04D2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Таня: </w:t>
      </w:r>
      <w:r w:rsidRPr="009A1F5A">
        <w:rPr>
          <w:rFonts w:ascii="Franklin Gothic Book" w:hAnsi="Franklin Gothic Book" w:cs="Arial"/>
          <w:bCs/>
          <w:sz w:val="24"/>
          <w:szCs w:val="20"/>
        </w:rPr>
        <w:t>А я, наоборот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4CB9F1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Они тут были.</w:t>
      </w:r>
    </w:p>
    <w:p w14:paraId="22A20BD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Один был.</w:t>
      </w:r>
    </w:p>
    <w:p w14:paraId="3DAE226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тогда не понимаю смысла – 17+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C6BCD8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когда был мат? Я пропустила.</w:t>
      </w:r>
    </w:p>
    <w:p w14:paraId="2EB949C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Там было на Б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551246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Несколько на английском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4EF331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Давайте я попрошу вас оценки поставить. По поводу игры актёров. Если по десятибалльной шкале, то комплексную оценку по игре актёров. От 0 до 10.</w:t>
      </w:r>
    </w:p>
    <w:p w14:paraId="47884D8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531403A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6.</w:t>
      </w:r>
    </w:p>
    <w:p w14:paraId="41DCC09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4CD506B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36EAA1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8.</w:t>
      </w:r>
    </w:p>
    <w:p w14:paraId="677FFC8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w:t>
      </w:r>
    </w:p>
    <w:p w14:paraId="3407045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0C3EFDF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67A0A2B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188F787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530C235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Почему 1?</w:t>
      </w:r>
    </w:p>
    <w:p w14:paraId="13B5E6A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Блин, если честно, уже как-то устала объяснять.</w:t>
      </w:r>
    </w:p>
    <w:p w14:paraId="445F5BA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Коротко, Лиз.</w:t>
      </w:r>
    </w:p>
    <w:p w14:paraId="194C099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51872E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Даш, почему нет?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65FC85E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Больше верю, чем вот данному персонажу.</w:t>
      </w:r>
    </w:p>
    <w:p w14:paraId="23A97FB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Почему в основном понравилось? Кто хочет сказать?</w:t>
      </w:r>
    </w:p>
    <w:p w14:paraId="3894EA3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Можно так скажу? В целом, мне понравилось, как будто бы уровень актёрского мастерства растёт. Это не так, как ты смотришь там по ТВ3 какой-нибудь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3EB1BC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Что, Даш?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2D9641B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 есть как уже более правдоподобно это всё хотя бы выглядит, не наигранность.</w:t>
      </w:r>
    </w:p>
    <w:p w14:paraId="7863024F"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Музыку в сериале тоже обсуждали.</w:t>
      </w:r>
    </w:p>
    <w:p w14:paraId="095C76D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Хотела про актёра. Ещё первые две серии, я такая выхожу, говорю, блин, актёрский состав. Прикольно, в плане того, что известные актёры. И с учётом того, когда ты смотришь другие ток-шоу с этими актёрами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Неплохо, неплохо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3B476CA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Не знаю, мы же все переживали, переживали, значит всё хорошо. Негативные персонажи вызывали негатив, хорошие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3E20CB2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Чисто внешне, если мы говорим про картину, то красивый герой, красивый актёр, то есть мне чисто из-за того, что он красивый.</w:t>
      </w:r>
    </w:p>
    <w:p w14:paraId="0B1EEB7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Я услышала, кто-то говорил здесь, я уже не скажу, кто, что очень хорошо показан. Лучше, чем русские, показаны там англичане и турки. Так или нет? Так или нет, с этим согласны или нет?</w:t>
      </w:r>
    </w:p>
    <w:p w14:paraId="3C3B181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Если брать за счёт того, что это реально турецкие актёры, реально.</w:t>
      </w:r>
    </w:p>
    <w:p w14:paraId="4217A2C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Там есть </w:t>
      </w:r>
      <w:proofErr w:type="spellStart"/>
      <w:r w:rsidRPr="009A1F5A">
        <w:rPr>
          <w:rFonts w:ascii="Franklin Gothic Book" w:hAnsi="Franklin Gothic Book" w:cs="Arial"/>
          <w:bCs/>
          <w:sz w:val="24"/>
          <w:szCs w:val="20"/>
        </w:rPr>
        <w:t>азербайджански</w:t>
      </w:r>
      <w:proofErr w:type="spellEnd"/>
      <w:r w:rsidRPr="009A1F5A">
        <w:rPr>
          <w:rFonts w:ascii="Franklin Gothic Book" w:hAnsi="Franklin Gothic Book" w:cs="Arial"/>
          <w:bCs/>
          <w:sz w:val="24"/>
          <w:szCs w:val="20"/>
        </w:rPr>
        <w:t>.</w:t>
      </w:r>
    </w:p>
    <w:p w14:paraId="1FCCEBF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Просто, если читать состав, то там прям турецкие написаны.</w:t>
      </w:r>
    </w:p>
    <w:p w14:paraId="1385084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Там и играют, я тоже читала уже состав, англичан играют немцы.</w:t>
      </w:r>
    </w:p>
    <w:p w14:paraId="719B18F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661A2DD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 есть они же не русские. И по ним видно, то есть они не похожи на русских.</w:t>
      </w:r>
    </w:p>
    <w:p w14:paraId="155CCD0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Это в плюс?</w:t>
      </w:r>
    </w:p>
    <w:p w14:paraId="2431283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Да-да. И у них хороший английский сразу тоже слышен.</w:t>
      </w:r>
    </w:p>
    <w:p w14:paraId="0CE03D5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 понравилась или не понравилась музыка в сериале? Тоже по десятибалльной шкале. Обсуждали музыку, я не буду повторять обсуждение.</w:t>
      </w:r>
    </w:p>
    <w:p w14:paraId="119EF6E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1A728E6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6.</w:t>
      </w:r>
    </w:p>
    <w:p w14:paraId="37CEC0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11B2D44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10.</w:t>
      </w:r>
    </w:p>
    <w:p w14:paraId="1486B75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0F34F8C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3.</w:t>
      </w:r>
    </w:p>
    <w:p w14:paraId="7E3982A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7F56F52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10.</w:t>
      </w:r>
    </w:p>
    <w:p w14:paraId="4607859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299D33D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10.</w:t>
      </w:r>
    </w:p>
    <w:p w14:paraId="0EDAC99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Чего не хватило? Говорили, просто сейчас ещё раз.</w:t>
      </w:r>
    </w:p>
    <w:p w14:paraId="7A73D9A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понравилась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971BFE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Мы до конца не дослушали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2BDC9C1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Постоянно звучало слово «Проститутка»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495C487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Просто цепляло только это.</w:t>
      </w:r>
    </w:p>
    <w:p w14:paraId="7455B71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Где-то излишне громко, что не хватало там звука для обычного текста. Вот это я помню.</w:t>
      </w:r>
    </w:p>
    <w:p w14:paraId="175E5C8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1A10791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Ещё заметила поводу музыки, что не особо не понравилось. Знаете, как у нас привычно сейчас, у кого-то день рождения, выставляют фотографию, и выставляют музыку: «С днём рождения, с днём рождения», какую-нибудь такую. И там написано, допустим, проститутки были, и песни про проституток. Потом, когда шкатулку пустую ставили, песня про пустоту. То есть озвучка как будто, выбрали песню, то какие-то ситуации.</w:t>
      </w:r>
    </w:p>
    <w:p w14:paraId="05023D3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Вот это музыкальное сопровождение, его вплетение я вас прошу оценить. Насколько оно соответствовало происходящему на экране, или, наоборот, отвлекало от происходящего? Оценки.</w:t>
      </w:r>
    </w:p>
    <w:p w14:paraId="41F393B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3875BAE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Где 10 – это сильно отвлекало, а 1 – нет?</w:t>
      </w:r>
    </w:p>
    <w:p w14:paraId="1790F6D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10 – это хорошо вплетено.</w:t>
      </w:r>
    </w:p>
    <w:p w14:paraId="2F5A0FF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Давайте 5.</w:t>
      </w:r>
    </w:p>
    <w:p w14:paraId="2D232E4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Меня ничего не отвлекало. 10.</w:t>
      </w:r>
    </w:p>
    <w:p w14:paraId="39B23DF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05FF279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289E619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2.</w:t>
      </w:r>
    </w:p>
    <w:p w14:paraId="5F1284E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10.</w:t>
      </w:r>
    </w:p>
    <w:p w14:paraId="6481110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8.</w:t>
      </w:r>
    </w:p>
    <w:p w14:paraId="4676BFC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54A7789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10.</w:t>
      </w:r>
    </w:p>
    <w:p w14:paraId="37CA80D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Так, что понравилось здесь, что не понравилось?</w:t>
      </w:r>
    </w:p>
    <w:p w14:paraId="6EBD8A3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понравилось то, что, в принципе, оно как будто бы, у меня ассоциация есть фильмом «Он дракон», он там 2000 какого-то года, но музыка очень была похожа. Я сначала не понимала, и я даже не поняла, на каком языке. Было такое, но очень классно вплетено в этом плане, что оно более такое колоритное, с турецким мотивом, в какой-то степени, но русские слова. И повторялась, по-моему, только одна песня там. Кстати, на удивление, не финальная, не начальная, а которая колыбельная была.</w:t>
      </w:r>
    </w:p>
    <w:p w14:paraId="786CAFE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7CA5333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она играла дважды. Но после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продолжение было разное каждый раз. Но это очень круто было вплетено. Поэтому очень хорошо. Мне понравилось.</w:t>
      </w:r>
    </w:p>
    <w:p w14:paraId="68AAC06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Здесь?</w:t>
      </w:r>
    </w:p>
    <w:p w14:paraId="79A3761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в сериале.</w:t>
      </w:r>
    </w:p>
    <w:p w14:paraId="0EF678A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Операторская работа, по десятибалльной шкале?</w:t>
      </w:r>
    </w:p>
    <w:p w14:paraId="207F2A9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49916B66"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7.</w:t>
      </w:r>
    </w:p>
    <w:p w14:paraId="6AD1F6A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8.</w:t>
      </w:r>
    </w:p>
    <w:p w14:paraId="13F053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10.</w:t>
      </w:r>
    </w:p>
    <w:p w14:paraId="05B70F1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10.</w:t>
      </w:r>
    </w:p>
    <w:p w14:paraId="5ACA2EA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96CCC4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8.</w:t>
      </w:r>
    </w:p>
    <w:p w14:paraId="7DE6AE0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15AFB07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1010ADC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8.</w:t>
      </w:r>
    </w:p>
    <w:p w14:paraId="6AE867A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9.</w:t>
      </w:r>
    </w:p>
    <w:p w14:paraId="70DCD412"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Что, в чём были проблемы, или что понравилось?</w:t>
      </w:r>
    </w:p>
    <w:p w14:paraId="62C09A1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Всё понравилось? Круто. Известные события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1E55A2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Те картинка нравилась. Это я услышала у многих.</w:t>
      </w:r>
    </w:p>
    <w:p w14:paraId="26C12BB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5BB5F9B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вот это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6F3AE30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Те же «</w:t>
      </w:r>
      <w:proofErr w:type="spellStart"/>
      <w:r w:rsidRPr="009A1F5A">
        <w:rPr>
          <w:rFonts w:ascii="Franklin Gothic Book" w:hAnsi="Franklin Gothic Book" w:cs="Arial"/>
          <w:bCs/>
          <w:sz w:val="24"/>
          <w:szCs w:val="20"/>
        </w:rPr>
        <w:t>Марвел</w:t>
      </w:r>
      <w:proofErr w:type="spellEnd"/>
      <w:r w:rsidRPr="009A1F5A">
        <w:rPr>
          <w:rFonts w:ascii="Franklin Gothic Book" w:hAnsi="Franklin Gothic Book" w:cs="Arial"/>
          <w:bCs/>
          <w:sz w:val="24"/>
          <w:szCs w:val="20"/>
        </w:rPr>
        <w:t>» они одна и та же ключевая сцена, разные герои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4125AC0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Переснимали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D44C8C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Дополню своё личное впечатление именно про картинку. Мне показалось излишне красивый фильм.</w:t>
      </w:r>
    </w:p>
    <w:p w14:paraId="32D7646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сказка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C3331F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Но это проблема не операторская, мне кажется.</w:t>
      </w:r>
    </w:p>
    <w:p w14:paraId="231077D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Я не про, излишне чистые улицы, как-то хорошо всё вымыто, вычищено. Рынок когда там.</w:t>
      </w:r>
    </w:p>
    <w:p w14:paraId="49D26C4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Рынок очень чистый был.</w:t>
      </w:r>
    </w:p>
    <w:p w14:paraId="28903B8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Очень чистый. А когда она первый раз идёт по этому рынку, там столько грязи. То есть рыбу, это всё чистят, ей под ноги всё это. И вообще, насколько я понимаю, и что восточные рынки они грязные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4048872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была на стамбульском рынке, превосходный рынок. Но, конечно, я не была там 100 лет назад, ничего не могу сказать.</w:t>
      </w:r>
    </w:p>
    <w:p w14:paraId="3976C11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Просто есть исторические фильмы, которые, и не только у нас в России, в принципе, и за границей, которые очень красиво всё вылизано, вычищено. То есть там про какую-нибудь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18-го столетия будут показывать в этих париках. Она не будет показывать, что они мрачились в углу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1BDA2683"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Что у неё блохи.</w:t>
      </w:r>
    </w:p>
    <w:p w14:paraId="1B0427F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блохи, в том духе. А есть очень реалистичные фильмы, где как раз таки всё будет там: грязь, кровь, кишки разбросаны.</w:t>
      </w:r>
    </w:p>
    <w:p w14:paraId="097CEC7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раз в начале рынок же не подвергался русских был.</w:t>
      </w:r>
    </w:p>
    <w:p w14:paraId="1887851E"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 То есть русская мафия там рынок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220A901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Может, это задумка такая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A47759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У меня все вопросы. Я предлагаю вам в конце по кругу сказать мне то, что, может быть, хотели сказать. На чём остановилось ваше внимание, а может быть, я не спросила вас о чём-то. Что-то такое в завершении.</w:t>
      </w:r>
    </w:p>
    <w:p w14:paraId="7275E4A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сейчас вспомнила, это, не знаю, просто момент такой. Что мне не понравилось, у них там деревянные двери, допустим, в этом общежитии, где живут, где эти Саблины тоже живут. У них почему нет зрачка? Или же есть зрачок, но они в него не смотрят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Стучатся, сейчас убьёт их, но они в него не смотрят просто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Там щели есть, посмотреть, они открывают двери.</w:t>
      </w:r>
    </w:p>
    <w:p w14:paraId="2FD20EF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Мне казалось, что в эту штуку можно.</w:t>
      </w:r>
    </w:p>
    <w:p w14:paraId="289434F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Там можно было посмотреть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8C042B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Даже когда есть зрачки, они не смотрят в зрачок. Вот этого я не понимаю, наивности.</w:t>
      </w:r>
    </w:p>
    <w:p w14:paraId="62CC4AA8"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Это в этом фильме такая наивность?</w:t>
      </w:r>
    </w:p>
    <w:p w14:paraId="5259099D"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3CD2AC2B"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Или, в принципе, такое?</w:t>
      </w:r>
    </w:p>
    <w:p w14:paraId="7923C92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Бывают фильмы, где наивность, непонятно, почему они так это делают?</w:t>
      </w:r>
    </w:p>
    <w:p w14:paraId="6CE9E89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Ещё кому что хочется сказать? Аня.</w:t>
      </w:r>
    </w:p>
    <w:p w14:paraId="648BCA1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Аня: </w:t>
      </w:r>
      <w:r w:rsidRPr="009A1F5A">
        <w:rPr>
          <w:rFonts w:ascii="Franklin Gothic Book" w:hAnsi="Franklin Gothic Book" w:cs="Arial"/>
          <w:bCs/>
          <w:sz w:val="24"/>
          <w:szCs w:val="20"/>
        </w:rPr>
        <w:t>Мне хочется сказать, что, для меня лично, мне показалось главным, что человеку нужен человек. В какой бы стране, ситуации ни был. Допустим, взять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он очень отчаявшийся был человек, и очень хотел любви. Чтобы она его. Не деньгами даже, он хотел ей просто дать, чтобы она хотя бы, наверное.</w:t>
      </w:r>
    </w:p>
    <w:p w14:paraId="61D4658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Оценила.</w:t>
      </w:r>
    </w:p>
    <w:p w14:paraId="2C47434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Аня: </w:t>
      </w:r>
      <w:r w:rsidRPr="009A1F5A">
        <w:rPr>
          <w:rFonts w:ascii="Franklin Gothic Book" w:hAnsi="Franklin Gothic Book" w:cs="Arial"/>
          <w:bCs/>
          <w:sz w:val="24"/>
          <w:szCs w:val="20"/>
        </w:rPr>
        <w:t xml:space="preserve">Любит его, либо просто к нему хорошо относится. И вообще везде, что этот </w:t>
      </w:r>
      <w:proofErr w:type="spellStart"/>
      <w:r w:rsidRPr="009A1F5A">
        <w:rPr>
          <w:rFonts w:ascii="Franklin Gothic Book" w:hAnsi="Franklin Gothic Book" w:cs="Arial"/>
          <w:bCs/>
          <w:sz w:val="24"/>
          <w:szCs w:val="20"/>
        </w:rPr>
        <w:t>Миратов</w:t>
      </w:r>
      <w:proofErr w:type="spellEnd"/>
      <w:r w:rsidRPr="009A1F5A">
        <w:rPr>
          <w:rFonts w:ascii="Franklin Gothic Book" w:hAnsi="Franklin Gothic Book" w:cs="Arial"/>
          <w:bCs/>
          <w:sz w:val="24"/>
          <w:szCs w:val="20"/>
        </w:rPr>
        <w:t xml:space="preserve">, он тоже очень любил свою жену, полюбил эту Серафиму. Эта </w:t>
      </w:r>
      <w:proofErr w:type="spellStart"/>
      <w:r w:rsidRPr="009A1F5A">
        <w:rPr>
          <w:rFonts w:ascii="Franklin Gothic Book" w:hAnsi="Franklin Gothic Book" w:cs="Arial"/>
          <w:bCs/>
          <w:sz w:val="24"/>
          <w:szCs w:val="20"/>
        </w:rPr>
        <w:t>Акиншина</w:t>
      </w:r>
      <w:proofErr w:type="spellEnd"/>
      <w:r w:rsidRPr="009A1F5A">
        <w:rPr>
          <w:rFonts w:ascii="Franklin Gothic Book" w:hAnsi="Franklin Gothic Book" w:cs="Arial"/>
          <w:bCs/>
          <w:sz w:val="24"/>
          <w:szCs w:val="20"/>
        </w:rPr>
        <w:t xml:space="preserve"> полюбила его. В общем, всегда людям нужен какой-то второй человек.</w:t>
      </w:r>
    </w:p>
    <w:p w14:paraId="44ED023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То есть такая человеческая.</w:t>
      </w:r>
    </w:p>
    <w:p w14:paraId="5379CDE4"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Аня: </w:t>
      </w:r>
      <w:r w:rsidRPr="009A1F5A">
        <w:rPr>
          <w:rFonts w:ascii="Franklin Gothic Book" w:hAnsi="Franklin Gothic Book" w:cs="Arial"/>
          <w:bCs/>
          <w:sz w:val="24"/>
          <w:szCs w:val="20"/>
        </w:rPr>
        <w:t>С поддержки, чтобы это всё начиналось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02DC979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Для меня есть такая ещё мысль важная, это касается не только этого сериала, но и всех сериалов, где много насилия. Там одна из главных мотивов, это то, что насилие порождает насилие. И каждый человек, какими бы ты мотивами.</w:t>
      </w:r>
    </w:p>
    <w:p w14:paraId="63B06E0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Благими.</w:t>
      </w:r>
    </w:p>
    <w:p w14:paraId="027A9550"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Благими намерениями это ни объяснял, тебе всё равно придётся нести за это наказание, и справедливость она когда-то, но придёт. Вот это ещё очень важно.</w:t>
      </w:r>
    </w:p>
    <w:p w14:paraId="33BEC51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И в этом фильме это многократно показано?</w:t>
      </w:r>
    </w:p>
    <w:p w14:paraId="389C424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w:t>
      </w:r>
    </w:p>
    <w:p w14:paraId="5DA7616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Лиз.</w:t>
      </w:r>
    </w:p>
    <w:p w14:paraId="794F99E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Елизавета: </w:t>
      </w:r>
      <w:r w:rsidRPr="009A1F5A">
        <w:rPr>
          <w:rFonts w:ascii="Franklin Gothic Book" w:hAnsi="Franklin Gothic Book" w:cs="Arial"/>
          <w:bCs/>
          <w:sz w:val="24"/>
          <w:szCs w:val="20"/>
        </w:rPr>
        <w:t>Я считаю, что единственным, кто честно заработал деньги на этом произведении, это операторы. Все остальные, да, наверное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По поводу, может быть, женщины, скорее всего, так и одевались в предыдущие двадцатые. Мужчины, не знаю. Именно там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Как будто бы есть темы реально тоже исторические, о которых все знают, которые лучше бы описали происходящее.</w:t>
      </w:r>
    </w:p>
    <w:p w14:paraId="7DD13B8A"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Которые будут интересными.</w:t>
      </w:r>
    </w:p>
    <w:p w14:paraId="5EE6158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Например, история Грибоедова в Грузии.</w:t>
      </w:r>
    </w:p>
    <w:p w14:paraId="3BD54B7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Прям персональная такая история, не массовая, да?</w:t>
      </w:r>
    </w:p>
    <w:p w14:paraId="00BBEEA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Как будто бы про это только и всё-таки научились снимать. В общем, мне кажется, мы лезем там, где можем только копировать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44BED315"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Анжелика.</w:t>
      </w:r>
    </w:p>
    <w:p w14:paraId="67B4ADB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Анжелика: </w:t>
      </w:r>
      <w:r w:rsidRPr="009A1F5A">
        <w:rPr>
          <w:rFonts w:ascii="Franklin Gothic Book" w:hAnsi="Franklin Gothic Book" w:cs="Arial"/>
          <w:bCs/>
          <w:sz w:val="24"/>
          <w:szCs w:val="20"/>
        </w:rPr>
        <w:t>Я согласна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979FA3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Даша?</w:t>
      </w:r>
    </w:p>
    <w:p w14:paraId="777FC4B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Музыка. Те осень красиво, в этом плане. Но всё, что касается сюжета, игры, для меня, опять-таки, я не смогу ответить на вопрос: для кого это было снято, кто будет целевой конкретно аудиторией для этого. Мне кажется, создатели этого сериала сами не могут ответить на этот вопрос. Я могу понять, что они хотели мне сказать в этом сериале, но то, каким образом они это говорили и делали, мне не понравилось. То есть можно было сделать по-другому.</w:t>
      </w:r>
    </w:p>
    <w:p w14:paraId="7BA9E8E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вообще, тема интересная, обидно, что папа, например, не станет смотреть?</w:t>
      </w:r>
    </w:p>
    <w:p w14:paraId="405808A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Обидно?</w:t>
      </w:r>
    </w:p>
    <w:p w14:paraId="0C50034D"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Да.</w:t>
      </w:r>
    </w:p>
    <w:p w14:paraId="749B494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Нет. Потому что есть море других интересных сериалов, которые он будет смотреть.</w:t>
      </w:r>
    </w:p>
    <w:p w14:paraId="045744B9"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сама тема такая тоже не?</w:t>
      </w:r>
    </w:p>
    <w:p w14:paraId="22F4208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Нет, сама тема интересная. Но я не могу понять, почему это снято сейчас, и то, что, скорее всего, на злобу дня. То есть почему вы решили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Почему турки, почему в таком количестве они убивают русских?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A90EB8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Это не было правдой?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74A7957E"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Просто я не могу понять, почему конкретно сейчас снято про турков? То есть что вы хотите этим сказать? Вы хотите какие-то.</w:t>
      </w:r>
    </w:p>
    <w:p w14:paraId="5C1EF69C"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Есть подозрение, что это исторически недостоверно?</w:t>
      </w:r>
    </w:p>
    <w:p w14:paraId="2AE7B7F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Дарья: </w:t>
      </w:r>
      <w:r w:rsidRPr="009A1F5A">
        <w:rPr>
          <w:rFonts w:ascii="Franklin Gothic Book" w:hAnsi="Franklin Gothic Book" w:cs="Arial"/>
          <w:bCs/>
          <w:sz w:val="24"/>
          <w:szCs w:val="20"/>
        </w:rPr>
        <w:t>В Турции точно прессовали и убивали армян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Про русских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w:t>
      </w:r>
    </w:p>
    <w:p w14:paraId="1689F4F3"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Рит, в конце что-нибудь сказать.</w:t>
      </w:r>
    </w:p>
    <w:p w14:paraId="4586BCC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Маргарита: </w:t>
      </w:r>
      <w:r w:rsidRPr="009A1F5A">
        <w:rPr>
          <w:rFonts w:ascii="Franklin Gothic Book" w:hAnsi="Franklin Gothic Book" w:cs="Arial"/>
          <w:bCs/>
          <w:sz w:val="24"/>
          <w:szCs w:val="20"/>
        </w:rPr>
        <w:t>Я понимаю. Китайские сериалы дорамы они по 50 серий, где тоже всё хорошо, очень долго всё хорошо. И в конце просто всех убивают. В конец. Очень напомнило. Спасибо, что было 10 серий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D062352"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А не 50.</w:t>
      </w:r>
    </w:p>
    <w:p w14:paraId="4F85DDA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Может быть, плохо, что (</w:t>
      </w:r>
      <w:r w:rsidRPr="009A1F5A">
        <w:rPr>
          <w:rFonts w:ascii="Franklin Gothic Book" w:hAnsi="Franklin Gothic Book" w:cs="Arial"/>
          <w:b/>
          <w:bCs/>
          <w:i/>
          <w:iCs/>
          <w:sz w:val="24"/>
          <w:szCs w:val="20"/>
        </w:rPr>
        <w:t>общий шум, говорят одновременно</w:t>
      </w:r>
      <w:r w:rsidRPr="009A1F5A">
        <w:rPr>
          <w:rFonts w:ascii="Franklin Gothic Book" w:hAnsi="Franklin Gothic Book" w:cs="Arial"/>
          <w:b/>
          <w:bCs/>
          <w:sz w:val="24"/>
          <w:szCs w:val="20"/>
        </w:rPr>
        <w:t>).</w:t>
      </w:r>
    </w:p>
    <w:p w14:paraId="5D941EF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50 серий, ты так сопереживаешь, там всё так красиво, и в конце всех убивают. Но здесь, видите, не как на эмоции. А в китайских ты прям сидишь, весь такой зарёванный, и убивают их. А ты так проникся героями за 50 серий. Спасибо за 10, это уже как-то.</w:t>
      </w:r>
    </w:p>
    <w:p w14:paraId="16759DEA"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Драматизма было достаточно?</w:t>
      </w:r>
    </w:p>
    <w:p w14:paraId="3937D0D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в некоторых моментах была на грани слёз, но мне не хватило, наверное, всё-таки ещё что-то подковырнуть, так сказать.</w:t>
      </w:r>
    </w:p>
    <w:p w14:paraId="2D5439E7"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Олесь.</w:t>
      </w:r>
    </w:p>
    <w:p w14:paraId="133E0C51"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Олеся: </w:t>
      </w:r>
      <w:r w:rsidRPr="009A1F5A">
        <w:rPr>
          <w:rFonts w:ascii="Franklin Gothic Book" w:hAnsi="Franklin Gothic Book" w:cs="Arial"/>
          <w:bCs/>
          <w:sz w:val="24"/>
          <w:szCs w:val="20"/>
        </w:rPr>
        <w:t>Я, единственное, что хотела добавить, я не знала, куда это влезть, так сказать. Я, у меня было такое ощущение, когда я после первой серии, мы выходили на небольшой перерыв, заходили обратно, и включали следующую серию, у меня было ощущение, что мы серию пропустили. Вот просто серия закончилась на одном. Мы включаем следующую, она вообще, всё как будто уже хорошо, закончилась серия – плохо всё было. Тут следующую смотрим, уже всё хорошо. Как будто, может, даже хорошо, что они упускают какие-то такие моменты и не растягивают. Но у меня пару раз у меня, правда, было ощущение, что мы пропустили серию.</w:t>
      </w:r>
    </w:p>
    <w:p w14:paraId="4E6B382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Тоже вопрос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0255D08B"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Скорее, из разряда – посмотрела бы я, если бы оно шло где-то. Я такие сериалы не особо люблю, честно говоря. Но прикольно. Если бы я лазила в «</w:t>
      </w:r>
      <w:proofErr w:type="spellStart"/>
      <w:r w:rsidRPr="009A1F5A">
        <w:rPr>
          <w:rFonts w:ascii="Franklin Gothic Book" w:hAnsi="Franklin Gothic Book" w:cs="Arial"/>
          <w:bCs/>
          <w:sz w:val="24"/>
          <w:szCs w:val="20"/>
        </w:rPr>
        <w:t>Кинопоиске</w:t>
      </w:r>
      <w:proofErr w:type="spellEnd"/>
      <w:r w:rsidRPr="009A1F5A">
        <w:rPr>
          <w:rFonts w:ascii="Franklin Gothic Book" w:hAnsi="Franklin Gothic Book" w:cs="Arial"/>
          <w:bCs/>
          <w:sz w:val="24"/>
          <w:szCs w:val="20"/>
        </w:rPr>
        <w:t xml:space="preserve">», где-то ещё, даже на </w:t>
      </w:r>
      <w:r w:rsidRPr="009A1F5A">
        <w:rPr>
          <w:rFonts w:ascii="Franklin Gothic Book" w:hAnsi="Franklin Gothic Book" w:cs="Arial"/>
          <w:bCs/>
          <w:sz w:val="24"/>
          <w:szCs w:val="20"/>
          <w:lang w:val="en-US"/>
        </w:rPr>
        <w:t>iwi</w:t>
      </w:r>
      <w:r w:rsidRPr="009A1F5A">
        <w:rPr>
          <w:rFonts w:ascii="Franklin Gothic Book" w:hAnsi="Franklin Gothic Book" w:cs="Arial"/>
          <w:bCs/>
          <w:sz w:val="24"/>
          <w:szCs w:val="20"/>
        </w:rPr>
        <w:t xml:space="preserve">, я, наверно, его бы не посмотрела. Но, если бы он шёл по телевизору, и со мной кто-то рядом был, и, знаете, из разряда: мама смотрит серию, ты </w:t>
      </w:r>
      <w:proofErr w:type="spellStart"/>
      <w:r w:rsidRPr="009A1F5A">
        <w:rPr>
          <w:rFonts w:ascii="Franklin Gothic Book" w:hAnsi="Franklin Gothic Book" w:cs="Arial"/>
          <w:bCs/>
          <w:sz w:val="24"/>
          <w:szCs w:val="20"/>
        </w:rPr>
        <w:t>посходишь</w:t>
      </w:r>
      <w:proofErr w:type="spellEnd"/>
      <w:r w:rsidRPr="009A1F5A">
        <w:rPr>
          <w:rFonts w:ascii="Franklin Gothic Book" w:hAnsi="Franklin Gothic Book" w:cs="Arial"/>
          <w:bCs/>
          <w:sz w:val="24"/>
          <w:szCs w:val="20"/>
        </w:rPr>
        <w:t>, какая-то передача, блин, я останусь. В таком ключе я бы посмотрела. Но, при этом, есть небольшое желание его, наверное, через месяц-полтора пересмотреть. В моей манере, потому что я человек, который чуть-чуть перелистывает сериалы, когда смотрит. Мне так комфортнее, либо на скорость больше, потому что восприятие так быстрее идёт у меня, посмотреть немножко под другим, может быть, углом, другие эмоции бы испытала. Наверное, такое.</w:t>
      </w:r>
    </w:p>
    <w:p w14:paraId="312E0398"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Тогда сериал окажется без секса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4D4CA04F"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Я бы посмотрела его через месяц, полтора, наверное. Но чисто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Сейчас мы смотрели из-за того, что, условно, мы находимся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 Да нет, что как будто бы ты выделила на это время уже, и всё, через полтора месяца, может быть, у меня его, конечно, не будет (</w:t>
      </w:r>
      <w:r w:rsidRPr="009A1F5A">
        <w:rPr>
          <w:rFonts w:ascii="Franklin Gothic Book" w:hAnsi="Franklin Gothic Book" w:cs="Arial"/>
          <w:bCs/>
          <w:i/>
          <w:iCs/>
          <w:sz w:val="24"/>
          <w:szCs w:val="20"/>
        </w:rPr>
        <w:t>говорит невнятно</w:t>
      </w:r>
      <w:r w:rsidRPr="009A1F5A">
        <w:rPr>
          <w:rFonts w:ascii="Franklin Gothic Book" w:hAnsi="Franklin Gothic Book" w:cs="Arial"/>
          <w:bCs/>
          <w:sz w:val="24"/>
          <w:szCs w:val="20"/>
        </w:rPr>
        <w:t>). Мы здесь сидим обсуждаем, а тут, когда ты один смотришь, немножко другое восприятие всё равно идёт. И другие мысли могут появиться. Это как перечитывать любимую книгу через несколько лет, по сути. Просто посмотреть, может быть, как-то по-другому я восприму этот материал.</w:t>
      </w:r>
    </w:p>
    <w:p w14:paraId="0FAEC920"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Между сегодня и через три месяца вы будете ковыряться в истории?</w:t>
      </w:r>
    </w:p>
    <w:p w14:paraId="3F667C9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Да, скорее, да. Потому что было жёсткое желание, пока мы сидели вчера, допустим, </w:t>
      </w:r>
      <w:proofErr w:type="spellStart"/>
      <w:r w:rsidRPr="009A1F5A">
        <w:rPr>
          <w:rFonts w:ascii="Franklin Gothic Book" w:hAnsi="Franklin Gothic Book" w:cs="Arial"/>
          <w:bCs/>
          <w:sz w:val="24"/>
          <w:szCs w:val="20"/>
        </w:rPr>
        <w:t>загуглить</w:t>
      </w:r>
      <w:proofErr w:type="spellEnd"/>
      <w:r w:rsidRPr="009A1F5A">
        <w:rPr>
          <w:rFonts w:ascii="Franklin Gothic Book" w:hAnsi="Franklin Gothic Book" w:cs="Arial"/>
          <w:bCs/>
          <w:sz w:val="24"/>
          <w:szCs w:val="20"/>
        </w:rPr>
        <w:t xml:space="preserve"> какие-нибудь понятия (</w:t>
      </w:r>
      <w:r w:rsidRPr="009A1F5A">
        <w:rPr>
          <w:rFonts w:ascii="Franklin Gothic Book" w:hAnsi="Franklin Gothic Book" w:cs="Arial"/>
          <w:bCs/>
          <w:i/>
          <w:iCs/>
          <w:sz w:val="24"/>
          <w:szCs w:val="20"/>
        </w:rPr>
        <w:t>общий шум, говорят одновременно</w:t>
      </w:r>
      <w:r w:rsidRPr="009A1F5A">
        <w:rPr>
          <w:rFonts w:ascii="Franklin Gothic Book" w:hAnsi="Franklin Gothic Book" w:cs="Arial"/>
          <w:bCs/>
          <w:sz w:val="24"/>
          <w:szCs w:val="20"/>
        </w:rPr>
        <w:t>).</w:t>
      </w:r>
    </w:p>
    <w:p w14:paraId="59C7380C"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 xml:space="preserve">Потому что очень много </w:t>
      </w:r>
      <w:proofErr w:type="spellStart"/>
      <w:r w:rsidRPr="009A1F5A">
        <w:rPr>
          <w:rFonts w:ascii="Franklin Gothic Book" w:hAnsi="Franklin Gothic Book" w:cs="Arial"/>
          <w:bCs/>
          <w:sz w:val="24"/>
          <w:szCs w:val="20"/>
        </w:rPr>
        <w:t>недосказанностей</w:t>
      </w:r>
      <w:proofErr w:type="spellEnd"/>
      <w:r w:rsidRPr="009A1F5A">
        <w:rPr>
          <w:rFonts w:ascii="Franklin Gothic Book" w:hAnsi="Franklin Gothic Book" w:cs="Arial"/>
          <w:bCs/>
          <w:sz w:val="24"/>
          <w:szCs w:val="20"/>
        </w:rPr>
        <w:t>.</w:t>
      </w:r>
    </w:p>
    <w:p w14:paraId="4ABE1A39"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и хочется. Скорее всего, я посмотрю, чтобы уже морально подготовлена.</w:t>
      </w:r>
    </w:p>
    <w:p w14:paraId="7A00CBD4"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Это плюс?</w:t>
      </w:r>
    </w:p>
    <w:p w14:paraId="0B987D07"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хотелось бы историю почитать, и как-то сопоставить, что это такое. Потому что я ничего такого не знаю не из школы.</w:t>
      </w:r>
    </w:p>
    <w:p w14:paraId="74013681"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А есть недоверие?</w:t>
      </w:r>
    </w:p>
    <w:p w14:paraId="6D94DF35" w14:textId="77777777" w:rsidR="009A1F5A" w:rsidRPr="009A1F5A" w:rsidRDefault="009A1F5A" w:rsidP="009A1F5A">
      <w:pPr>
        <w:spacing w:before="120" w:after="0"/>
        <w:jc w:val="both"/>
        <w:rPr>
          <w:rFonts w:ascii="Franklin Gothic Book" w:hAnsi="Franklin Gothic Book" w:cs="Arial"/>
          <w:bCs/>
          <w:sz w:val="24"/>
          <w:szCs w:val="20"/>
        </w:rPr>
      </w:pPr>
      <w:r w:rsidRPr="009A1F5A">
        <w:rPr>
          <w:rFonts w:ascii="Franklin Gothic Book" w:hAnsi="Franklin Gothic Book" w:cs="Arial"/>
          <w:b/>
          <w:bCs/>
          <w:sz w:val="24"/>
          <w:szCs w:val="20"/>
        </w:rPr>
        <w:t xml:space="preserve">Женщина: </w:t>
      </w:r>
      <w:r w:rsidRPr="009A1F5A">
        <w:rPr>
          <w:rFonts w:ascii="Franklin Gothic Book" w:hAnsi="Franklin Gothic Book" w:cs="Arial"/>
          <w:bCs/>
          <w:sz w:val="24"/>
          <w:szCs w:val="20"/>
        </w:rPr>
        <w:t>Да, у меня есть недоверие.</w:t>
      </w:r>
    </w:p>
    <w:p w14:paraId="0343E746" w14:textId="77777777" w:rsidR="009A1F5A" w:rsidRPr="009A1F5A" w:rsidRDefault="009A1F5A" w:rsidP="009A1F5A">
      <w:pPr>
        <w:spacing w:before="120" w:after="0"/>
        <w:jc w:val="both"/>
        <w:rPr>
          <w:rFonts w:ascii="Franklin Gothic Book" w:hAnsi="Franklin Gothic Book" w:cs="Arial"/>
          <w:b/>
          <w:bCs/>
          <w:sz w:val="24"/>
          <w:szCs w:val="20"/>
        </w:rPr>
      </w:pPr>
      <w:r w:rsidRPr="009A1F5A">
        <w:rPr>
          <w:rFonts w:ascii="Franklin Gothic Book" w:hAnsi="Franklin Gothic Book" w:cs="Arial"/>
          <w:b/>
          <w:bCs/>
          <w:sz w:val="24"/>
          <w:szCs w:val="20"/>
        </w:rPr>
        <w:t>Модератор: Осталось недоверие. Так, все сказали, что хотели? Спасибо большое вам, девочки, за два дня выходных.</w:t>
      </w:r>
    </w:p>
    <w:p w14:paraId="69E2DB94" w14:textId="77777777" w:rsidR="00B35B7B" w:rsidRDefault="00B35B7B" w:rsidP="009A1F5A">
      <w:pPr>
        <w:spacing w:after="0"/>
        <w:rPr>
          <w:rFonts w:ascii="Franklin Gothic Book" w:hAnsi="Franklin Gothic Book"/>
          <w:b/>
          <w:sz w:val="24"/>
          <w:szCs w:val="24"/>
        </w:rPr>
      </w:pPr>
    </w:p>
    <w:p w14:paraId="308EA922" w14:textId="77777777" w:rsidR="00B35B7B" w:rsidRDefault="00B35B7B" w:rsidP="009A1F5A">
      <w:pPr>
        <w:spacing w:after="0"/>
        <w:rPr>
          <w:rFonts w:ascii="Franklin Gothic Book" w:hAnsi="Franklin Gothic Book"/>
          <w:b/>
          <w:sz w:val="24"/>
          <w:szCs w:val="24"/>
        </w:rPr>
      </w:pPr>
    </w:p>
    <w:p w14:paraId="761BA841" w14:textId="77777777" w:rsidR="00B35B7B" w:rsidRDefault="00B35B7B" w:rsidP="009A1F5A">
      <w:pPr>
        <w:spacing w:after="0"/>
        <w:rPr>
          <w:rFonts w:ascii="Franklin Gothic Book" w:eastAsiaTheme="majorEastAsia" w:hAnsi="Franklin Gothic Book" w:cstheme="majorBidi"/>
          <w:b/>
          <w:color w:val="009999"/>
          <w:sz w:val="28"/>
          <w:szCs w:val="28"/>
        </w:rPr>
      </w:pPr>
      <w:r>
        <w:rPr>
          <w:rFonts w:ascii="Franklin Gothic Book" w:hAnsi="Franklin Gothic Book"/>
          <w:b/>
          <w:color w:val="009999"/>
          <w:sz w:val="28"/>
          <w:szCs w:val="28"/>
        </w:rPr>
        <w:br w:type="page"/>
      </w:r>
    </w:p>
    <w:p w14:paraId="6BFB4BCD" w14:textId="783DCE2E" w:rsidR="00B35B7B" w:rsidRPr="006E73D9" w:rsidRDefault="00B35B7B" w:rsidP="009A1F5A">
      <w:pPr>
        <w:pStyle w:val="1"/>
        <w:jc w:val="center"/>
        <w:rPr>
          <w:rFonts w:ascii="Franklin Gothic Book" w:hAnsi="Franklin Gothic Book"/>
          <w:b/>
          <w:color w:val="009999"/>
          <w:sz w:val="28"/>
          <w:szCs w:val="28"/>
        </w:rPr>
      </w:pPr>
      <w:bookmarkStart w:id="4" w:name="_Toc212893085"/>
      <w:r w:rsidRPr="006E73D9">
        <w:rPr>
          <w:rFonts w:ascii="Franklin Gothic Book" w:hAnsi="Franklin Gothic Book"/>
          <w:b/>
          <w:color w:val="009999"/>
          <w:sz w:val="28"/>
          <w:szCs w:val="28"/>
        </w:rPr>
        <w:t xml:space="preserve">Расшифровка </w:t>
      </w:r>
      <w:r>
        <w:rPr>
          <w:rFonts w:ascii="Franklin Gothic Book" w:hAnsi="Franklin Gothic Book"/>
          <w:b/>
          <w:color w:val="009999"/>
          <w:sz w:val="28"/>
          <w:szCs w:val="28"/>
        </w:rPr>
        <w:t>5</w:t>
      </w:r>
      <w:bookmarkEnd w:id="4"/>
    </w:p>
    <w:p w14:paraId="2297D822" w14:textId="01320D88" w:rsidR="00B35B7B" w:rsidRPr="00CB7EA4" w:rsidRDefault="00B35B7B" w:rsidP="009A1F5A">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Pr>
          <w:rFonts w:ascii="Franklin Gothic Book" w:hAnsi="Franklin Gothic Book" w:cs="Arial"/>
          <w:sz w:val="24"/>
          <w:szCs w:val="24"/>
        </w:rPr>
        <w:t xml:space="preserve"> </w:t>
      </w:r>
      <w:r>
        <w:rPr>
          <w:rFonts w:ascii="Franklin Gothic Book" w:hAnsi="Franklin Gothic Book" w:cs="Arial"/>
          <w:sz w:val="24"/>
          <w:szCs w:val="24"/>
        </w:rPr>
        <w:t>Барнаул</w:t>
      </w:r>
      <w:r w:rsidRPr="00CB7EA4">
        <w:rPr>
          <w:rFonts w:ascii="Franklin Gothic Book" w:hAnsi="Franklin Gothic Book" w:cs="Arial"/>
          <w:sz w:val="24"/>
          <w:szCs w:val="24"/>
        </w:rPr>
        <w:t>.</w:t>
      </w:r>
    </w:p>
    <w:p w14:paraId="364B501E" w14:textId="77777777" w:rsidR="00B35B7B" w:rsidRPr="00CB7EA4" w:rsidRDefault="00B35B7B" w:rsidP="009A1F5A">
      <w:pPr>
        <w:shd w:val="clear" w:color="auto" w:fill="FFFFFF"/>
        <w:tabs>
          <w:tab w:val="left" w:pos="0"/>
        </w:tabs>
        <w:jc w:val="center"/>
        <w:rPr>
          <w:rFonts w:ascii="Franklin Gothic Book" w:hAnsi="Franklin Gothic Book" w:cs="Arial"/>
          <w:b/>
          <w:sz w:val="24"/>
          <w:szCs w:val="24"/>
        </w:rPr>
      </w:pPr>
    </w:p>
    <w:p w14:paraId="13CEF3D9" w14:textId="4DBBF9B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Pr>
          <w:rFonts w:ascii="Franklin Gothic Book" w:hAnsi="Franklin Gothic Book" w:cs="Arial"/>
          <w:b/>
          <w:sz w:val="24"/>
          <w:szCs w:val="24"/>
        </w:rPr>
        <w:t>Д</w:t>
      </w:r>
      <w:r w:rsidRPr="009A1F5A">
        <w:rPr>
          <w:rFonts w:ascii="Franklin Gothic Book" w:hAnsi="Franklin Gothic Book" w:cs="Arial"/>
          <w:b/>
          <w:sz w:val="24"/>
          <w:szCs w:val="24"/>
        </w:rPr>
        <w:t>авайте сначала первые впечатления, эмоции вообще от сериала. Давайте каждый поделится, кто готов?</w:t>
      </w:r>
    </w:p>
    <w:p w14:paraId="056D83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Эмоции в целом от сериала положительные. Изначально было тяжеловато смотреть, потому что завязка, нужно было разобраться. Много новых героев включалось. Но дальше, когда стало всё ясно, стало смотреть ещё интереснее. Очень итог был непредсказуемый, и от этого было очень интересно смотреть до конца.</w:t>
      </w:r>
    </w:p>
    <w:p w14:paraId="5557E44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Александра?</w:t>
      </w:r>
    </w:p>
    <w:p w14:paraId="27DC94E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Я позже.</w:t>
      </w:r>
    </w:p>
    <w:p w14:paraId="5448AB4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 меня не было как таковой одной эмоции какой-то. То есть, в первую серию я уже не помню, конечно, что я испытала. Скорее такое непонимание. Я не поняла, что меня ожидает дальше, как бы насколько меня затянет, не затянет. Мне казалось, что мне не понравится. Но по истечении трёх-четырёх серий меня действительно затянуло. И сказать, что это какая-то одна эмоция была - нет, я так не скажу. То есть, в этой серии одна, в другой другая.</w:t>
      </w:r>
    </w:p>
    <w:p w14:paraId="02E04C7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какие, давайте перечислим?</w:t>
      </w:r>
    </w:p>
    <w:p w14:paraId="71E334F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Напомните мне, что такое эмоции?</w:t>
      </w:r>
    </w:p>
    <w:p w14:paraId="3474EF7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После девятой некоторые плакали.</w:t>
      </w:r>
    </w:p>
    <w:p w14:paraId="05133DB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После девятой, собственно, да. Это была злость и гнев, раздражение. Кто придумал такой великолепный сериал. Десятую я не очень хорошо восприняла, так как я стала богаче на тысячу рублей.</w:t>
      </w:r>
    </w:p>
    <w:p w14:paraId="4E34342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танцую весь вечер сегодня на тысячу.</w:t>
      </w:r>
    </w:p>
    <w:p w14:paraId="43C1BAB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То есть, какой-то одной эмоции у меня не было.</w:t>
      </w:r>
    </w:p>
    <w:p w14:paraId="7A251D0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Не только эмоции, впечатления ещё от сериала.</w:t>
      </w:r>
    </w:p>
    <w:p w14:paraId="7CD77CD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Великолепные. На самом деле, правда, меня сложно зацепить каким-то художественным фильмом. Но это меня зацепило действительно. Воодушевило, да.</w:t>
      </w:r>
    </w:p>
    <w:p w14:paraId="71DE3D1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кто ещё, Андрей?</w:t>
      </w:r>
    </w:p>
    <w:p w14:paraId="75D9AF1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Андрей</w:t>
      </w:r>
      <w:r w:rsidRPr="009A1F5A">
        <w:rPr>
          <w:rFonts w:ascii="Franklin Gothic Book" w:hAnsi="Franklin Gothic Book" w:cs="Arial"/>
          <w:sz w:val="24"/>
          <w:szCs w:val="24"/>
        </w:rPr>
        <w:t xml:space="preserve">: Тоже общее впечатление о сериале положительно. Очень сильно удивило, что это российский вообще сериал. Я категорически не смотрю вообще отечественные фильмы давным-давно. Такое у меня отношение, потому что низкое качество и так далее. Эмоции какие в основном, я указывал – тревога, короче, этот страх, надежда. Что-то такое, то есть, какой-то радости такой не было, потому что очень много крови, </w:t>
      </w:r>
      <w:proofErr w:type="spellStart"/>
      <w:r w:rsidRPr="009A1F5A">
        <w:rPr>
          <w:rFonts w:ascii="Franklin Gothic Book" w:hAnsi="Franklin Gothic Book" w:cs="Arial"/>
          <w:sz w:val="24"/>
          <w:szCs w:val="24"/>
        </w:rPr>
        <w:t>мокрухи</w:t>
      </w:r>
      <w:proofErr w:type="spellEnd"/>
      <w:r w:rsidRPr="009A1F5A">
        <w:rPr>
          <w:rFonts w:ascii="Franklin Gothic Book" w:hAnsi="Franklin Gothic Book" w:cs="Arial"/>
          <w:sz w:val="24"/>
          <w:szCs w:val="24"/>
        </w:rPr>
        <w:t xml:space="preserve"> и так далее. Но однозначно порекомендовал бы сериал, особенно тем, кто любит такую стилистику </w:t>
      </w:r>
      <w:proofErr w:type="spellStart"/>
      <w:r w:rsidRPr="009A1F5A">
        <w:rPr>
          <w:rFonts w:ascii="Franklin Gothic Book" w:hAnsi="Franklin Gothic Book" w:cs="Arial"/>
          <w:sz w:val="24"/>
          <w:szCs w:val="24"/>
        </w:rPr>
        <w:t>суперострую</w:t>
      </w:r>
      <w:proofErr w:type="spellEnd"/>
      <w:r w:rsidRPr="009A1F5A">
        <w:rPr>
          <w:rFonts w:ascii="Franklin Gothic Book" w:hAnsi="Franklin Gothic Book" w:cs="Arial"/>
          <w:sz w:val="24"/>
          <w:szCs w:val="24"/>
        </w:rPr>
        <w:t>. Что-нибудь такое, про банды как бы и так далее.</w:t>
      </w:r>
    </w:p>
    <w:p w14:paraId="3B1EA6D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Ассоциируется он?</w:t>
      </w:r>
    </w:p>
    <w:p w14:paraId="21F3B42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Андрей</w:t>
      </w:r>
      <w:r w:rsidRPr="009A1F5A">
        <w:rPr>
          <w:rFonts w:ascii="Franklin Gothic Book" w:hAnsi="Franklin Gothic Book" w:cs="Arial"/>
          <w:sz w:val="24"/>
          <w:szCs w:val="24"/>
        </w:rPr>
        <w:t>: Да. Криминальный экшен, я бы назвал этот жанр. Хотя по первой серии я думал, что будет больше в такую, историческую тематику. Но её сделают для того, чтобы просто экскурс такой в историю ввести. Коротко вот так.</w:t>
      </w:r>
    </w:p>
    <w:p w14:paraId="1D53873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Иван, как вам в целом?</w:t>
      </w:r>
    </w:p>
    <w:p w14:paraId="287778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xml:space="preserve">: В целом впечатления положительные. Опять же, в середине сериал просел, где-то серии с третьей-четвёртой. Но начиная с шестой, а ещё лучше, с седьмой до девятой, и первая - интересная завязка. Было смотреть интересно. В целом удивило меня, знаете, что? То, что это сняло НТВ. Я вообще от НТВ такого не ожидал бы. Потому что и костюмы хорошо, и снято хорошо, и игра актеров, в принципе, почти всех хорошо. Смотрится, действительно, именно как не для общих каналов государственного телевидения, а как будто бы он снят именно для </w:t>
      </w:r>
      <w:proofErr w:type="spellStart"/>
      <w:r w:rsidRPr="009A1F5A">
        <w:rPr>
          <w:rFonts w:ascii="Franklin Gothic Book" w:hAnsi="Franklin Gothic Book" w:cs="Arial"/>
          <w:sz w:val="24"/>
          <w:szCs w:val="24"/>
        </w:rPr>
        <w:t>online</w:t>
      </w:r>
      <w:proofErr w:type="spellEnd"/>
      <w:r w:rsidRPr="009A1F5A">
        <w:rPr>
          <w:rFonts w:ascii="Franklin Gothic Book" w:hAnsi="Franklin Gothic Book" w:cs="Arial"/>
          <w:sz w:val="24"/>
          <w:szCs w:val="24"/>
        </w:rPr>
        <w:t xml:space="preserve">-кинотеатров. Когда что-нибудь по </w:t>
      </w:r>
      <w:r w:rsidRPr="009A1F5A">
        <w:rPr>
          <w:rFonts w:ascii="Franklin Gothic Book" w:hAnsi="Franklin Gothic Book" w:cs="Arial"/>
          <w:sz w:val="24"/>
          <w:szCs w:val="24"/>
          <w:lang w:val="en-US"/>
        </w:rPr>
        <w:t>TNT</w:t>
      </w:r>
      <w:r w:rsidRPr="009A1F5A">
        <w:rPr>
          <w:rFonts w:ascii="Franklin Gothic Book" w:hAnsi="Franklin Gothic Book" w:cs="Arial"/>
          <w:sz w:val="24"/>
          <w:szCs w:val="24"/>
        </w:rPr>
        <w:t>-премьер можешь посмотреть. Или что-то такое, что снято для интернета, и тебе интересно смотреть.</w:t>
      </w:r>
    </w:p>
    <w:p w14:paraId="0A694F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 для стриминговых платформ вообще.</w:t>
      </w:r>
    </w:p>
    <w:p w14:paraId="05119C0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И для стриминговых, да, не низкопробный.</w:t>
      </w:r>
    </w:p>
    <w:p w14:paraId="0F9B42E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Эмоции какие от сериала?</w:t>
      </w:r>
    </w:p>
    <w:p w14:paraId="5261B47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Разные, от скуки до раздражения, радости, сожаления. Тут всё по-разному. Но больше всего эмоции, они пошли серии с седьмой, когда уже события начали развиваться более серьёзно.</w:t>
      </w:r>
    </w:p>
    <w:p w14:paraId="0955F7D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Александра?</w:t>
      </w:r>
    </w:p>
    <w:p w14:paraId="4211406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У меня впечатления неоднозначные. В целом я очень редко смотрю исторические фильмы и сериалы. Но этот сериал зацепил тем, что там были непредсказуемые повороты сюжета. А мне нравится смотреть всё такое детективное. Поэтому я даже не поленилась, посмотрела трейлер. То есть, я подумала: если бы я, не смотрящая такие сериалы, всё-таки решила бы посмотреть трейлер, то там была в основном первая половина трейлера про исторические моменты. Возможно, я бы там не досмотрела. Но посмотрев весь трейлер, стало понятно, что там сюжет, он закрученный. И стало интересно. После первой серии я тоже всегда делаю выводы, смотрю сериал по первой серии, и если мне не заходит, я не смотрю дальше. Поэтому после первой серии здесь я бы сделала вывод, что да, мне интересно смотреть. А дальше эмоции испытывались самые разные. В рамках одной серии, как я уже говорила, несмотря на то, что она, может быть, небольшая, до 45-50 минут, но спектр эмоций был абсолютно разный в начале, или к какому-то герою и так далее. То есть, просто такие эмоциональные качели, они присутствовали в каждой серии. Но в целом тема власти, любви, чести, предательства, денег и какой-то коммуникации, это всегда такие темы вечные, что ли, поэтому.</w:t>
      </w:r>
    </w:p>
    <w:p w14:paraId="2ADFA43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Всё у вас?</w:t>
      </w:r>
    </w:p>
    <w:p w14:paraId="60AB25F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В целом да.</w:t>
      </w:r>
    </w:p>
    <w:p w14:paraId="20DD8FF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Михаил?</w:t>
      </w:r>
    </w:p>
    <w:p w14:paraId="6EE7BE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Михаил</w:t>
      </w:r>
      <w:r w:rsidRPr="009A1F5A">
        <w:rPr>
          <w:rFonts w:ascii="Franklin Gothic Book" w:hAnsi="Franklin Gothic Book" w:cs="Arial"/>
          <w:sz w:val="24"/>
          <w:szCs w:val="24"/>
        </w:rPr>
        <w:t xml:space="preserve">: Мне сериал понравился, понравился с первой серии, сразу зацепил. Я достаточно придирчивый человек, то есть, тоже по первой серии смотрю. Если мне понравился сериал, значит, хорошо, всё, я его смотрю. Первая серия зацепила, и эмоции были тоже разные. Это была и ненависть к какому-то определённому герою, и сопереживание к другим. Что понравилось, что даже маленько что-то где-то патриотизм какой-то, что сплочение русских, там это всё классно так. Что русские мстят друг за друга, вот это всё здесь как бы единое целое. Потом после просмотра первой серии я говорю, что я как тот человек, который в истории не разбирается вообще, скорее всего, я пришёл, приехал домой, </w:t>
      </w:r>
      <w:proofErr w:type="spellStart"/>
      <w:r w:rsidRPr="009A1F5A">
        <w:rPr>
          <w:rFonts w:ascii="Franklin Gothic Book" w:hAnsi="Franklin Gothic Book" w:cs="Arial"/>
          <w:sz w:val="24"/>
          <w:szCs w:val="24"/>
        </w:rPr>
        <w:t>загуглил</w:t>
      </w:r>
      <w:proofErr w:type="spellEnd"/>
      <w:r w:rsidRPr="009A1F5A">
        <w:rPr>
          <w:rFonts w:ascii="Franklin Gothic Book" w:hAnsi="Franklin Gothic Book" w:cs="Arial"/>
          <w:sz w:val="24"/>
          <w:szCs w:val="24"/>
        </w:rPr>
        <w:t xml:space="preserve"> это всё. Посмотрел, что реально происходили эти события, как и что. Достаточно прям интересно проникнуться в эту всю историю. То есть, в целом сериал хороший, я бы рекомендовал его всем.</w:t>
      </w:r>
    </w:p>
    <w:p w14:paraId="4B721C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Понятно.</w:t>
      </w:r>
    </w:p>
    <w:p w14:paraId="73BE8A4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осталась. Для меня сериал оказался неожиданно тяжелым. Я просто даже не ожидала, что мы будем настолько тяжелый фильм смотреть.</w:t>
      </w:r>
    </w:p>
    <w:p w14:paraId="6FCB374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Они существуют.</w:t>
      </w:r>
    </w:p>
    <w:p w14:paraId="6213AFD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Что существуют, я знаю. Я обычно не смотрю такие фильмы. С первой серии захватывает. Но это очень тяжело, то есть, сразу нервничаешь. Когда говорят об эмоциях – у меня эмоции были в одном спектре всегда. Грусть, волнение, раздражение, отвращение в каких-то местах. Потому что странные были герои периодически. То есть, радости практически не было. Только в нескольких моментах, когда корабль отплыл с русскими вообще в конце последней серии.</w:t>
      </w:r>
    </w:p>
    <w:p w14:paraId="284D0B3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Хоть чем-то порадовали.</w:t>
      </w:r>
    </w:p>
    <w:p w14:paraId="2EB332F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И немножко выдохнуть давал герой Вячеслава </w:t>
      </w:r>
      <w:proofErr w:type="spellStart"/>
      <w:r w:rsidRPr="009A1F5A">
        <w:rPr>
          <w:rFonts w:ascii="Franklin Gothic Book" w:hAnsi="Franklin Gothic Book" w:cs="Arial"/>
          <w:sz w:val="24"/>
          <w:szCs w:val="24"/>
        </w:rPr>
        <w:t>Чепурченко</w:t>
      </w:r>
      <w:proofErr w:type="spellEnd"/>
      <w:r w:rsidRPr="009A1F5A">
        <w:rPr>
          <w:rFonts w:ascii="Franklin Gothic Book" w:hAnsi="Franklin Gothic Book" w:cs="Arial"/>
          <w:sz w:val="24"/>
          <w:szCs w:val="24"/>
        </w:rPr>
        <w:t>, который играл Антонио Наварро.</w:t>
      </w:r>
    </w:p>
    <w:p w14:paraId="2BB6F13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Антонио Наварро?</w:t>
      </w:r>
    </w:p>
    <w:p w14:paraId="2451A44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немножко выдохнуть, когда ты уже вся в слезах сидишь, и хоп, немножечко смена обстановки.</w:t>
      </w:r>
    </w:p>
    <w:p w14:paraId="6B17051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Он даже в конце улыбался.</w:t>
      </w:r>
    </w:p>
    <w:p w14:paraId="6D2B150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Но в конце я из-за него разревелась, потому что он наконец услышал продолжение стихотворения.</w:t>
      </w:r>
    </w:p>
    <w:p w14:paraId="28D2871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Антон?</w:t>
      </w:r>
    </w:p>
    <w:p w14:paraId="2F950CD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Первое впечатление согласно первой серии – больше, наверное, такой вызвало негатив.</w:t>
      </w:r>
    </w:p>
    <w:p w14:paraId="041B6B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Первая серия?</w:t>
      </w:r>
    </w:p>
    <w:p w14:paraId="2AE9999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Да, первая. То есть, особенно, я говорю, конфликт между другими народами, наверное, так. Может быть, какую-то ненависть, особенно к этим бандитам, которые там ворвались всех порезали просто потому, что он русский, типа, русофобы. Не думал как бы, что контекст фильма поменяется. Потому что вторая серия в таком же похожем стиле была, как и первая. А с третьей серии меня прям зацепило, и я хотел дальше посмотреть. Мне  понравился, общее впечатление от сериала – круто. Если мы говорим, основываясь на том, чтобы начать смотреть, то всё-таки, наверное, такого рода сериал придется через силу. Начинать именно, заставить.</w:t>
      </w:r>
    </w:p>
    <w:p w14:paraId="5EB6366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Начало?</w:t>
      </w:r>
    </w:p>
    <w:p w14:paraId="0F530E7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Да, заставить. Потому что если бы я ждал, и раз в неделю выходила серия, я бы не вернулся к просмотру этого сериала, если бы посмотрел первую серию.</w:t>
      </w:r>
    </w:p>
    <w:p w14:paraId="005F231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После первой серии.</w:t>
      </w:r>
    </w:p>
    <w:p w14:paraId="5CD292E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Да. Именно, может быть, на фоне эмоционального своего состояния.</w:t>
      </w:r>
    </w:p>
    <w:p w14:paraId="155AAEC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Про эмоции?</w:t>
      </w:r>
    </w:p>
    <w:p w14:paraId="52F061C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У меня все, полный спектр. Начиная от ненависти, страха, заканчивая какой-то легкостью, радостью, справедливостью, я не знаю.</w:t>
      </w:r>
    </w:p>
    <w:p w14:paraId="6AE527A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кто-нибудь испытал разочарование? Была такая эмоция?</w:t>
      </w:r>
    </w:p>
    <w:p w14:paraId="742F094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 сериале?</w:t>
      </w:r>
    </w:p>
    <w:p w14:paraId="4B830F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 конце?</w:t>
      </w:r>
    </w:p>
    <w:p w14:paraId="7E04072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сериале, и от чего.</w:t>
      </w:r>
    </w:p>
    <w:p w14:paraId="7B93E8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У меня было в середине. Был момент, так как я человек, который не досматривает сериалы, когда я могла бы бросить смотреть этот сериал. И это как раз была серия где-то пятая, может быть, четвертая. Когда главный герой сначала сильно напился, то есть, он был сам на себя не похож, как эталон какой-то ответственности, сдержанности, силы, мощи и прочего. А тут, типа, дал слабину. И я такая: блин, какую-то такую сторону свою показал, которую я не признала. Пошла депрессуха. Наверное, это было в конце серии, и я такая: ладно, депрессуха, всё понятно, как бы мы все люди. Но когда он в следующей серии прям резко поменял имидж, эта зализанная прическа, которая была у Саблина, у </w:t>
      </w:r>
      <w:proofErr w:type="spellStart"/>
      <w:r w:rsidRPr="009A1F5A">
        <w:rPr>
          <w:rFonts w:ascii="Franklin Gothic Book" w:hAnsi="Franklin Gothic Book" w:cs="Arial"/>
          <w:sz w:val="24"/>
          <w:szCs w:val="24"/>
        </w:rPr>
        <w:t>Чепурченко</w:t>
      </w:r>
      <w:proofErr w:type="spellEnd"/>
      <w:r w:rsidRPr="009A1F5A">
        <w:rPr>
          <w:rFonts w:ascii="Franklin Gothic Book" w:hAnsi="Franklin Gothic Book" w:cs="Arial"/>
          <w:sz w:val="24"/>
          <w:szCs w:val="24"/>
        </w:rPr>
        <w:t>, как будто бы для меня это был сильно резкий переход. И мне стало сильно понятно, что будет в дальнейшем. То есть, русские объединились, у них уже армия, они уже сильные. Понятно, они с этой замутят, и всё у них будет хорошо. И у меня, наверное, в такой момент пропал интерес.</w:t>
      </w:r>
    </w:p>
    <w:p w14:paraId="74577E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кто ещё заметил смену имиджа главного героя?</w:t>
      </w:r>
    </w:p>
    <w:p w14:paraId="5BAA64C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все заметили.</w:t>
      </w:r>
    </w:p>
    <w:p w14:paraId="32EA3D8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Все, конечно.</w:t>
      </w:r>
    </w:p>
    <w:p w14:paraId="5F4746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это резануло, на самом деле, очень сильно. Этот его синий свитерок, который он выменял в ломбарде в самом начале. Он был какого-то такого, вписывался в его возраст.</w:t>
      </w:r>
    </w:p>
    <w:p w14:paraId="4C5CEA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Китель там.</w:t>
      </w:r>
    </w:p>
    <w:p w14:paraId="2399E72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а потом этот лощёный, как он называется?</w:t>
      </w:r>
    </w:p>
    <w:p w14:paraId="6246C78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 меня сложилось впечатление, что деньги поменяли человека.</w:t>
      </w:r>
    </w:p>
    <w:p w14:paraId="5061242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по Серафиме, мне кажется, когда её убили, вообще не было момента, что он страдал, переживал, и мне прям это тоже.</w:t>
      </w:r>
    </w:p>
    <w:p w14:paraId="39B539D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Главных героев мы ещё обсудим попозже.</w:t>
      </w:r>
    </w:p>
    <w:p w14:paraId="7879047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Что меня ещё резануло, что он отделился от всех. Он переехал в хоромы, и как будто бы эта идея общности, она немножечко подувяла.</w:t>
      </w:r>
    </w:p>
    <w:p w14:paraId="55ACF96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ему требовалась защита, я думаю, его можно оправдать в этом.</w:t>
      </w:r>
    </w:p>
    <w:p w14:paraId="67E9033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сейчас попробуем сделать такой разбор: что понравилось в сериале, и что не понравилось. Какие-то моменты, фрагменты, сюжетные линии, герои, ещё что-то, игра героев. Начнём с того, что понравилось.</w:t>
      </w:r>
    </w:p>
    <w:p w14:paraId="712C44A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понравилась больше всех линия с доктором.</w:t>
      </w:r>
    </w:p>
    <w:p w14:paraId="4A5334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b/>
          <w:sz w:val="24"/>
          <w:szCs w:val="24"/>
        </w:rPr>
        <w:t>Бородаевским</w:t>
      </w:r>
      <w:proofErr w:type="spellEnd"/>
      <w:r w:rsidRPr="009A1F5A">
        <w:rPr>
          <w:rFonts w:ascii="Franklin Gothic Book" w:hAnsi="Franklin Gothic Book" w:cs="Arial"/>
          <w:b/>
          <w:sz w:val="24"/>
          <w:szCs w:val="24"/>
        </w:rPr>
        <w:t>?</w:t>
      </w:r>
    </w:p>
    <w:p w14:paraId="7502BD8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Для меня она была самая интересная, да. Доктор </w:t>
      </w:r>
      <w:proofErr w:type="spellStart"/>
      <w:r w:rsidRPr="009A1F5A">
        <w:rPr>
          <w:rFonts w:ascii="Franklin Gothic Book" w:hAnsi="Franklin Gothic Book" w:cs="Arial"/>
          <w:sz w:val="24"/>
          <w:szCs w:val="24"/>
        </w:rPr>
        <w:t>Бородаевский</w:t>
      </w:r>
      <w:proofErr w:type="spellEnd"/>
      <w:r w:rsidRPr="009A1F5A">
        <w:rPr>
          <w:rFonts w:ascii="Franklin Gothic Book" w:hAnsi="Franklin Gothic Book" w:cs="Arial"/>
          <w:sz w:val="24"/>
          <w:szCs w:val="24"/>
        </w:rPr>
        <w:t>. Потому что здесь уже интерес вызывает его отношение к своей профессии, его любознательность. Его стремление помочь людям, пациентам. Стремление изобрести что-то новое. И именно эта сюжетная линия вызывала интерес самый наибольший и больше всего в сериале понравилась.</w:t>
      </w:r>
    </w:p>
    <w:p w14:paraId="052D0BE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Проголосуем: кому понравился сериал? Семь человек, хорошо, продолжаем. Александра, что понравилось?</w:t>
      </w:r>
    </w:p>
    <w:p w14:paraId="2C2F6BE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Во-первых, это приближенность к историческим событиям. Несмотря на то, что это такие материалы, но всё равно мне кажется, молодёжь, к которой я себя причисляю, они редко могут заинтересоваться такими фильмами. И так обыграно, чтобы это было интересно. Кстати, я вчера вечером думала как раз таки про Антонио Наварро, и мне он показался таким персонажем важным. Потому что он во всей этой атмосфере страха, крови, горести и печали, эти его фразочки «сложно жить – не стоит жить», я вообще оценила. И когда, конечно, его не стало, это вообще! А среди плюсов это неоднозначность, то есть, правдивость исторических событий. И было ещё хлеще, то есть, так обыграли в фильме, кто читал все эти исторические мемуары, поднимал. Было смотреть тяжело, но я бы отнесла это к плюсам. Потому что это жизнь, это было, что с этим поделать. И понятно, что в сериале прикипаешь к главным персонажам. И, наверное, наш мозг, который уже забит сериалами, он привык с чем-то сравнивать. Это отсюда взято, то оттуда взято. Но мне кажется, сюжетная линия, она хорошо обыграна. И для такого человека, допустим, как я, который не смотрит исторические фильмы, прям было интересно. Я не знала, что будет в следующую минуту. Мне очень нравилось думать, а что произойдет. Даже случай с князем, самоубийство или нет. А кто убил, свои или турки? А как это произошло, как отреагирует главный герой? То есть, мне нравилось думать в процессе этого фильма. Я такие фильмы люблю. Недосказанность, что эта Екатерина Петровна, короче, проститутка сказала. Там она сказала, либо сам Нератов догадался, когда он пришёл к этим туркам. То есть, прям фильм меня в этом плане зацепил. Неоднозначность, правдивость героев, то есть, не было чисто положительных персонажей и чисто отрицательных. Плюсы в сюжетной линии. То есть, время небольшое, но прям насыщенный, разный спектр эмоций. Продуманность какая-то, поэтому плюсую.</w:t>
      </w:r>
    </w:p>
    <w:p w14:paraId="324C1AF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Мария?</w:t>
      </w:r>
    </w:p>
    <w:p w14:paraId="2CB46F7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А я не знаю, куда отнести непредсказуемость, к плюсам или к минусам. Потому что у меня смутные такие чувства.</w:t>
      </w:r>
    </w:p>
    <w:p w14:paraId="212434D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 плюсам, наверное, потому что удивляет.</w:t>
      </w:r>
    </w:p>
    <w:p w14:paraId="050C007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Но это хорошо или плохо?</w:t>
      </w:r>
    </w:p>
    <w:p w14:paraId="3879847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Наверное, да, это интересно. Потому что именно это и вызвало у меня шквал эмоций. Слезы, истерика, радость, азарт.</w:t>
      </w:r>
    </w:p>
    <w:p w14:paraId="28DC3A9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Как есаул говорил всегда, «всегда готов на ажиотаж». Есаул, рано убрали его, он был прям такой фартовый.</w:t>
      </w:r>
    </w:p>
    <w:p w14:paraId="23BFF5B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То есть, я не ожидала, что начнут убивать именно главных для меня героев. Не только Нератов был главный, но ещё и другие персонажи. И когда первым, наверное, убили Саблина, для меня это было вообще непонимание.</w:t>
      </w:r>
    </w:p>
    <w:p w14:paraId="16423EE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Что это сам Нератов.</w:t>
      </w:r>
    </w:p>
    <w:p w14:paraId="0674F4F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Да, то есть, наверное, девять из десяти того, чего я не ожидала вообще. Обычно я смотрю сериалы, и да, там они тоже захватывающие, и в общем-то главные герои живы. Я, в принципе, нормально отношусь к крови, убийству, я это смотрю, это интересно. Но здесь для меня было шоком и непониманием, а как так, они начинают убирать главных героев, а кто же останется. И как бы плюс это или минус, это интересно, да, это плюс. Но как они посмели вообще? Всех просто, и положительных и отрицательных. Ладно, отрицательных, Бог с ними. Но положительных, Серафиму?</w:t>
      </w:r>
    </w:p>
    <w:p w14:paraId="4FE5C28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есаула жалко?</w:t>
      </w:r>
    </w:p>
    <w:p w14:paraId="3C63997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xml:space="preserve">: Есаула - да нет, не особо. Антонио, это вообще единственный персонаж, который был действительно позитивный. Я это в анкете даже отметила. Это прям единственный, который из всего этого </w:t>
      </w:r>
      <w:proofErr w:type="spellStart"/>
      <w:r w:rsidRPr="009A1F5A">
        <w:rPr>
          <w:rFonts w:ascii="Franklin Gothic Book" w:hAnsi="Franklin Gothic Book" w:cs="Arial"/>
          <w:sz w:val="24"/>
          <w:szCs w:val="24"/>
        </w:rPr>
        <w:t>треша</w:t>
      </w:r>
      <w:proofErr w:type="spellEnd"/>
      <w:r w:rsidRPr="009A1F5A">
        <w:rPr>
          <w:rFonts w:ascii="Franklin Gothic Book" w:hAnsi="Franklin Gothic Book" w:cs="Arial"/>
          <w:sz w:val="24"/>
          <w:szCs w:val="24"/>
        </w:rPr>
        <w:t>, который там происходил, все такие прям серьёзные.</w:t>
      </w:r>
    </w:p>
    <w:p w14:paraId="54044D5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Разбавлял обстановку.</w:t>
      </w:r>
    </w:p>
    <w:p w14:paraId="4416EE6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Да, и здесь появляется этот Наварро, который разбавляет это всё.</w:t>
      </w:r>
    </w:p>
    <w:p w14:paraId="3EC48DF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кому что понравилось?</w:t>
      </w:r>
    </w:p>
    <w:p w14:paraId="1586ADB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в целом понравилось, я уже говорила о том, что я люблю исторические фильмы. Мне вообще, в принципе, нравится этот жанр. И мне очень понравился актерский состав, у меня не было отрицания к какому-то герою. То есть, все очень хорошо вписывались. А герой, который, уже говорили ребята об Антонио, он мне тоже понравился очень сильно и запомнился. И скажу, почему – потому что да, он вносил позитив, он разряжал обстановку. Но при этом он был очень смелым парнем. То есть, в нём складывалось и чувство героизма, и чувство юмора, и чувство стиля. То есть, в нём было всё. Не просто он такой, языком молочу, всех хохочу. А он при этом настоящий герой, и он не боялся, шел на передовую. Закручивал такие ситуации и решал такие вопросы, его отправляли на задания. И у него не было такого момента, чтобы он что-то не выполнил. То есть, очень понравился этот герой.</w:t>
      </w:r>
    </w:p>
    <w:p w14:paraId="6AC445A3" w14:textId="77777777" w:rsidR="009A1F5A" w:rsidRPr="009A1F5A" w:rsidRDefault="009A1F5A" w:rsidP="009A1F5A">
      <w:pPr>
        <w:spacing w:after="120"/>
        <w:jc w:val="both"/>
        <w:rPr>
          <w:rFonts w:ascii="Franklin Gothic Book" w:hAnsi="Franklin Gothic Book" w:cs="Arial"/>
          <w:b/>
          <w:sz w:val="24"/>
          <w:szCs w:val="24"/>
        </w:rPr>
      </w:pPr>
      <w:r w:rsidRPr="009A1F5A">
        <w:rPr>
          <w:rFonts w:ascii="Franklin Gothic Book" w:hAnsi="Franklin Gothic Book" w:cs="Arial"/>
          <w:b/>
          <w:sz w:val="24"/>
          <w:szCs w:val="24"/>
        </w:rPr>
        <w:t>Модератор:. Просто балабол.</w:t>
      </w:r>
    </w:p>
    <w:p w14:paraId="06B062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но слово с делом у человека не расходится при легкости его, как он выглядит.</w:t>
      </w:r>
    </w:p>
    <w:p w14:paraId="37BE70C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Сначала он у меня был на переднем плане из всех героев.</w:t>
      </w:r>
    </w:p>
    <w:p w14:paraId="1FF984A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Герой второго плана, но.</w:t>
      </w:r>
    </w:p>
    <w:p w14:paraId="4263700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На основании второй серии мне вообще показалось, что у Антонио, у него как раз именно ведущая сторона. Он же привел вообще на все эти действия, когда он пришёл «поехали, тех расколотим». Порезали турок и всё красиво было.</w:t>
      </w:r>
    </w:p>
    <w:p w14:paraId="7BCEC46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 сути, да. Наверное, если бы он не встретился полковнику в самом начале, может быть, вообще он бы и не поднялся. Не был бы тем по фильму, кем он стал.</w:t>
      </w:r>
    </w:p>
    <w:p w14:paraId="465215F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мне кажется, автор его именно вторым планом и сделал.</w:t>
      </w:r>
    </w:p>
    <w:p w14:paraId="5621572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что понравилось?</w:t>
      </w:r>
    </w:p>
    <w:p w14:paraId="58197CB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понравилось, что идёт разделение. В фильме показано, как сам человек, допустим, когда идёт сериал по НТВ, что все менты – все добрые и хорошие. Или наоборот, менты плохие, а другие хорошие. А там объясняется, что есть взяточники, коррупционеры и вот это всё, а этот мент, который был хороший, как его?</w:t>
      </w:r>
    </w:p>
    <w:p w14:paraId="64D3250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Капитан?</w:t>
      </w:r>
    </w:p>
    <w:p w14:paraId="133FF9C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Да, капитан этот, идёт там сильное разделение, и показывается, что есть человечные люди. И то же самое и у них, эта группировка, это всё. И тоже показывают, есть такие, как эта проститутка, она как бы колоритный персонаж, эта рыжая которая. Что, наверное, можно тоже её понять. Она там извертелась всяко, но для выживания же всё это. И за ней интересно наблюдать, что она такая. И тоже что главный герой прям классно, мне это понравилось. Про докторов особенно, что этот </w:t>
      </w:r>
      <w:proofErr w:type="spellStart"/>
      <w:r w:rsidRPr="009A1F5A">
        <w:rPr>
          <w:rFonts w:ascii="Franklin Gothic Book" w:hAnsi="Franklin Gothic Book" w:cs="Arial"/>
          <w:sz w:val="24"/>
          <w:szCs w:val="24"/>
        </w:rPr>
        <w:t>Бородаевский</w:t>
      </w:r>
      <w:proofErr w:type="spellEnd"/>
      <w:r w:rsidRPr="009A1F5A">
        <w:rPr>
          <w:rFonts w:ascii="Franklin Gothic Book" w:hAnsi="Franklin Gothic Book" w:cs="Arial"/>
          <w:sz w:val="24"/>
          <w:szCs w:val="24"/>
        </w:rPr>
        <w:t xml:space="preserve"> несмотря на всё происходящее, то есть, он всё равно топил, всё это не боялся сказать. Выскочка, как его обозвали, но он всё равно везде во всё </w:t>
      </w:r>
      <w:proofErr w:type="spellStart"/>
      <w:r w:rsidRPr="009A1F5A">
        <w:rPr>
          <w:rFonts w:ascii="Franklin Gothic Book" w:hAnsi="Franklin Gothic Book" w:cs="Arial"/>
          <w:sz w:val="24"/>
          <w:szCs w:val="24"/>
        </w:rPr>
        <w:t>выэтовался</w:t>
      </w:r>
      <w:proofErr w:type="spellEnd"/>
      <w:r w:rsidRPr="009A1F5A">
        <w:rPr>
          <w:rFonts w:ascii="Franklin Gothic Book" w:hAnsi="Franklin Gothic Book" w:cs="Arial"/>
          <w:sz w:val="24"/>
          <w:szCs w:val="24"/>
        </w:rPr>
        <w:t xml:space="preserve">. И всё равно шел на своей волне, чтобы помочь людям. Даже когда ему этот главврач предложил, что давай, типа, эту твою формулу </w:t>
      </w:r>
      <w:proofErr w:type="spellStart"/>
      <w:r w:rsidRPr="009A1F5A">
        <w:rPr>
          <w:rFonts w:ascii="Franklin Gothic Book" w:hAnsi="Franklin Gothic Book" w:cs="Arial"/>
          <w:sz w:val="24"/>
          <w:szCs w:val="24"/>
        </w:rPr>
        <w:t>сэтоваем</w:t>
      </w:r>
      <w:proofErr w:type="spellEnd"/>
      <w:r w:rsidRPr="009A1F5A">
        <w:rPr>
          <w:rFonts w:ascii="Franklin Gothic Book" w:hAnsi="Franklin Gothic Book" w:cs="Arial"/>
          <w:sz w:val="24"/>
          <w:szCs w:val="24"/>
        </w:rPr>
        <w:t>, будем миллионерами.</w:t>
      </w:r>
    </w:p>
    <w:p w14:paraId="185EDDC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Не согласился.</w:t>
      </w:r>
    </w:p>
    <w:p w14:paraId="0A6FE16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сказал: иди ты в баню.</w:t>
      </w:r>
    </w:p>
    <w:p w14:paraId="0126334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Идейный такой.</w:t>
      </w:r>
    </w:p>
    <w:p w14:paraId="31894FD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И его эта помощница тоже она прям такая.</w:t>
      </w:r>
    </w:p>
    <w:p w14:paraId="7BC8649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Турчанка.</w:t>
      </w:r>
    </w:p>
    <w:p w14:paraId="51C7BB6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766D25A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называется, нравственное ставили выше, чем материальное.</w:t>
      </w:r>
    </w:p>
    <w:p w14:paraId="544B2DB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что понравилось?</w:t>
      </w:r>
    </w:p>
    <w:p w14:paraId="6325DDF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по всему фильму было, эта продажность.</w:t>
      </w:r>
    </w:p>
    <w:p w14:paraId="3EC0F25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Иван, что вам понравилось?</w:t>
      </w:r>
    </w:p>
    <w:p w14:paraId="0B1DFAD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xml:space="preserve">: Мне понравилась очень атмосфера сама. Как снято всё, эти костюмы-троечки, ходят там бандиты. Банды, Нью-Йорк, он ходит, как Аль </w:t>
      </w:r>
      <w:proofErr w:type="spellStart"/>
      <w:r w:rsidRPr="009A1F5A">
        <w:rPr>
          <w:rFonts w:ascii="Franklin Gothic Book" w:hAnsi="Franklin Gothic Book" w:cs="Arial"/>
          <w:sz w:val="24"/>
          <w:szCs w:val="24"/>
        </w:rPr>
        <w:t>Почино</w:t>
      </w:r>
      <w:proofErr w:type="spellEnd"/>
      <w:r w:rsidRPr="009A1F5A">
        <w:rPr>
          <w:rFonts w:ascii="Franklin Gothic Book" w:hAnsi="Franklin Gothic Book" w:cs="Arial"/>
          <w:sz w:val="24"/>
          <w:szCs w:val="24"/>
        </w:rPr>
        <w:t>, что-нибудь такое. Оделись красиво, ходят там, делают свои дела. Это интересно посмотреть.</w:t>
      </w:r>
    </w:p>
    <w:p w14:paraId="182D51B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Удалось передать эту атмосферу, эту идею?</w:t>
      </w:r>
    </w:p>
    <w:p w14:paraId="1DA4AF2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Я думаю, да. И костюмы подобраны хорошо, и актеры под эти образы тоже хорошо подобраны. Они прям вживаются, и ты прям видишь, этот человек, он будет такой, исходя из его костюма. Тот же Наварро, он будет такой, немножко шальной, Саблин будет такой-то. И это да, очень интересно смотреть. И как с костюмом меняется персонаж.</w:t>
      </w:r>
    </w:p>
    <w:p w14:paraId="51DF29B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Александра?</w:t>
      </w:r>
    </w:p>
    <w:p w14:paraId="794FB86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Да, дополнить немножко. Действительно, множество сюжетных линий, всё про доктора, про главного героя, про нескольких главных героев. То есть, они где-то переплетались, где-то нет. Это было интересно. Поддержу Андрея, который сказал, что русские фильмы, я тоже так неоднозначно к ним отношусь. Но это действительно очень хорошо снятый фильм. Он передал, как по мне, вообще полностью атмосферу, воссоздание той стилистики даже, когда Серафима шла по улице, а ей под ноги эту рыбу. То есть, было видно в мелочах всю эту атмосферу. Очень хорошо передавали. В эмоциях очень хорошо передавали, в костюмах, в обыгрывании ситуации, в музыкальном сопровождении. Единственное, наверное, на титрах и в каких-то начальных сериях не везде, там пара моментов, где было не совсем уместно музыкальное сопровождение. Как будто бы сцена печальная, а музыка не соответствующая, или наоборот.</w:t>
      </w:r>
    </w:p>
    <w:p w14:paraId="026140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Всё сказали? Хорошо, что не понравилось, давайте пробежимся.</w:t>
      </w:r>
    </w:p>
    <w:p w14:paraId="680195F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Марка проститутки, которая с ребёнком-то, которая в конце осталась живая. Витрина эта, просто взаимодействие с англичанином, как бы логика непонятна. То есть, её ненависть можно обосновать, что это ревность скорее, причем какая-либо ненависть из прошлой жизни имперской Руси. Но формат самого персонажа, и то, как она прожила, грубо говоря, весь этот сериал, не то как бы.</w:t>
      </w:r>
    </w:p>
    <w:p w14:paraId="1FE38D2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сейчас если сравнивать её с отрицательными героями, она не такой уж отрицательный.</w:t>
      </w:r>
    </w:p>
    <w:p w14:paraId="77AB399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рыжая, она была проституткой, она вообще красиво себя подавала.</w:t>
      </w:r>
    </w:p>
    <w:p w14:paraId="7ECDD5B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Проститутки есть хорошие женщины, а она именно тварь по природе.</w:t>
      </w:r>
    </w:p>
    <w:p w14:paraId="398D72D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Она красиво, для неё это было. А здесь её позиционировали как графиню, баронессу, то есть, маленько не в том формате.</w:t>
      </w:r>
    </w:p>
    <w:p w14:paraId="027AE74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Можно, я продолжу, потому что мне тоже не понравилась её роль. Меня возмутило то, как она относится к своему ребёнку. То есть, он у неё на каком-то десятом плане. Она думает, нелогичные какие-то решения принимает, рискуя не только своей жизнью, но и его жизнью. И какая-то там у неё проявилась любовь безбашенная, когда у неё ребёнок страдает, мучается, непонятно в каких условиях живет. А она думает о мужчине. Мне это непонятно.</w:t>
      </w:r>
    </w:p>
    <w:p w14:paraId="4007C52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в итоге она добилась своего. Она же нашла мужчину, который заинтересован в её ребёнке. И она даже не нужна ему, а нужен сын.</w:t>
      </w:r>
    </w:p>
    <w:p w14:paraId="0523E0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Послушай, но мы же не знаем, как этот англичанин был заинтересован.</w:t>
      </w:r>
    </w:p>
    <w:p w14:paraId="4C743C0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озвучу своё мнение сейчас. Англичанин, я думаю, он там однозначно же объяснил, куда она направится, и куда сын её направится. То есть, для него он уже готовит школу-интернат. Да, может быть, он отдельно от матери, но суть в том, что он получил бы хорошее, квалифицированное образование европейского уровня. То есть, тут как бы непонятно её взвешенное решение признаться в любви этому мужчине «забери меня отсюда», когда ты уже разочаровалась в нём. От того, что он любит Серафиму. И он ей сам сказал, что «я тебя не люблю». И как бы она пришла к этому британцу, и британец, вроде, вот кушай мяско, кайфуй, балдей. Сына твоего мы отправим, всё красиво будет у тебя. И в условиях именно фильма мне непонятна её деятельность.</w:t>
      </w:r>
    </w:p>
    <w:p w14:paraId="2230397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ты и не поймешь женщину.</w:t>
      </w:r>
    </w:p>
    <w:p w14:paraId="2F19E21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что не понравилось?</w:t>
      </w:r>
    </w:p>
    <w:p w14:paraId="0F03BEB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не понравилась развязка с Серафимой. Что её в итоге хлопнули. Прям это для меня было очень сильным ударом.</w:t>
      </w:r>
    </w:p>
    <w:p w14:paraId="1DB725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 любился?</w:t>
      </w:r>
    </w:p>
    <w:p w14:paraId="1617350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Как главный герой мне нравился этот Нератов, Устюгов же актер?</w:t>
      </w:r>
    </w:p>
    <w:p w14:paraId="13594A0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Нератов.</w:t>
      </w:r>
    </w:p>
    <w:p w14:paraId="637A6A4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Да, как бы с ним фильмы смотрел то есть, он хорошо играет. В принципе, я к нему сразу проникся всей этой его историей. А что в нём не так? Жену убили, детей убили, тут он, вроде, девчонку себе нашёл, и только один раз и всё. Могли бы сделать хотя бы два раза. А тут ещё и убивают, короче, я прям вообще расстроился сильно. Не пойму, не знаю, мне как раз не хватило немножко этого, любовной этой штучки. И в конце хэппи </w:t>
      </w:r>
      <w:proofErr w:type="spellStart"/>
      <w:r w:rsidRPr="009A1F5A">
        <w:rPr>
          <w:rFonts w:ascii="Franklin Gothic Book" w:hAnsi="Franklin Gothic Book" w:cs="Arial"/>
          <w:sz w:val="24"/>
          <w:szCs w:val="24"/>
        </w:rPr>
        <w:t>энда</w:t>
      </w:r>
      <w:proofErr w:type="spellEnd"/>
      <w:r w:rsidRPr="009A1F5A">
        <w:rPr>
          <w:rFonts w:ascii="Franklin Gothic Book" w:hAnsi="Franklin Gothic Book" w:cs="Arial"/>
          <w:sz w:val="24"/>
          <w:szCs w:val="24"/>
        </w:rPr>
        <w:t>, чтобы он там с ней.</w:t>
      </w:r>
    </w:p>
    <w:p w14:paraId="6A4CF1C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Иван?</w:t>
      </w:r>
    </w:p>
    <w:p w14:paraId="24E5198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Мне мотивации некоторых персонажей вообще непонятны. Например, тот же самый этот Наварро. Почему он сразу, когда приехал в Стамбул. Главного героя когда он увидел, и сразу начал ему подсасывать. С чего? Они, вроде, были в контрах. Он его отправлял под трибунал. И теперь: ой, мой герой, и всё, буду подсасывать.</w:t>
      </w:r>
    </w:p>
    <w:p w14:paraId="0411BBB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он же сильный, альфа.</w:t>
      </w:r>
    </w:p>
    <w:p w14:paraId="375A59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уже был раскрученный, этот пришёл как бомж, а тот уже кайфует живет.</w:t>
      </w:r>
    </w:p>
    <w:p w14:paraId="2019388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И дальше почему они начали подсасывать этому еврею, который ассириец, но еврей, на самом деле. И убили из-за этого в итоге Саблина. А Саблин отличный персонаж, я бы вообще не хотел, чтобы его убивали. Замечательно сыграл, я бы хотел, чтобы они дальше там был. И в концовке, когда расстреляли весь этот бал, я думаю, можно было убить только доктора, а весь бал не надо было расстреливать.</w:t>
      </w:r>
    </w:p>
    <w:p w14:paraId="029B479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подсасывать это что значит?</w:t>
      </w:r>
    </w:p>
    <w:p w14:paraId="1A16924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Подлизывать жопу.</w:t>
      </w:r>
    </w:p>
    <w:p w14:paraId="6EF64B2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Жалко есаула, очень жалко.</w:t>
      </w:r>
    </w:p>
    <w:p w14:paraId="79AE82E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Да, он прям был очень классный персонаж, но ушёл слишком рано. Он как бы даже не то, что забавный и смешной, есаул, а он такой, наверное, был идейный.</w:t>
      </w:r>
    </w:p>
    <w:p w14:paraId="36E04FC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Мы же про минусы до сих пор?</w:t>
      </w:r>
    </w:p>
    <w:p w14:paraId="56605A6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Да, что они всех потеряли рано.</w:t>
      </w:r>
    </w:p>
    <w:p w14:paraId="49782F1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Звукорежиссер, опять же, непонятны некоторые слои. Музыка эта, когда включали музыку со словами, это был ужас в основном. Особенно в первой части фильма.</w:t>
      </w:r>
    </w:p>
    <w:p w14:paraId="22B2E51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ещё про музыку.</w:t>
      </w:r>
    </w:p>
    <w:p w14:paraId="440A65A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Звукорежиссера уволить надо.</w:t>
      </w:r>
    </w:p>
    <w:p w14:paraId="5DE9FB5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Где-то в последних сериях уже где-то включили прям сильно громко музыку. И не было слышно.</w:t>
      </w:r>
    </w:p>
    <w:p w14:paraId="745C7D1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Диалога?</w:t>
      </w:r>
    </w:p>
    <w:p w14:paraId="1B36D90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хотя диалог был, то есть, это не какой-то там задний фон. А именно должно быть слышно, но слышно было музыку. То есть, это минус, но это какие-то один-два момента, наверное, было.</w:t>
      </w:r>
    </w:p>
    <w:p w14:paraId="2231CCD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Если про музыку, меня вообще ничего не резануло. Где было громко, не знаю, мне всё нравилось.</w:t>
      </w:r>
    </w:p>
    <w:p w14:paraId="6B8D583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громко, не громко, но музыка была не в тему в первой половине сериала.</w:t>
      </w:r>
    </w:p>
    <w:p w14:paraId="287ECBB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потом это всё исправили.</w:t>
      </w:r>
    </w:p>
    <w:p w14:paraId="235AF8B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Вчера было пару моментов, где мы прям не расслышали, что сказали герои. Это там что-то полевое, что-то такое.</w:t>
      </w:r>
    </w:p>
    <w:p w14:paraId="7403486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Из-за музыки?</w:t>
      </w:r>
    </w:p>
    <w:p w14:paraId="3CFDC1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то ли дикция, то ли быстро, то ли тихо. И пара моментов, классные какие-то диалоги. И мы такие: да, они что-то сказали важное.</w:t>
      </w:r>
    </w:p>
    <w:p w14:paraId="6DE6F8D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Мы у друг друга переспрашивали. Кто что понял.</w:t>
      </w:r>
    </w:p>
    <w:p w14:paraId="50E6030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музыка, действительно, да, просто где-то была неуместна, вот и всё. То есть, где-то в некоторых местах подошла бы какая-нибудь симфоническая. Что-то такое без слов. А то это как-то было странно, немножко вызывало улыбку, что ли.</w:t>
      </w:r>
    </w:p>
    <w:p w14:paraId="230E63E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сцена, вроде, трагическая, а музыка на танцпол тянет как бы.</w:t>
      </w:r>
    </w:p>
    <w:p w14:paraId="7A1C732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Она потому что, музыка, современные песни со словами. И не попадала на ту историческую эпоху. И не стыкуется, она тебя возвращает в твоё время. И ты вообще не понимаешь, ты прошлое смотришь, ты в каком году. Поэтому со словами музыка не подошла.</w:t>
      </w:r>
    </w:p>
    <w:p w14:paraId="3079B8B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 поэтому выходишь из этой атмосферы.</w:t>
      </w:r>
    </w:p>
    <w:p w14:paraId="48B11F5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покидаешь её.</w:t>
      </w:r>
    </w:p>
    <w:p w14:paraId="4E0B85D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которая фоном просто, эта музыка, она хорошая без слов.</w:t>
      </w:r>
    </w:p>
    <w:p w14:paraId="2B1BAA3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Подходила, да.</w:t>
      </w:r>
    </w:p>
    <w:p w14:paraId="5F5E7AB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Скажите, в процессе, по ходу просмотра как-то менялось ваше отношение к сериалу? И в какую сторону, и из-за чего? Давайте, у кого есть такие яркие моменты?</w:t>
      </w:r>
    </w:p>
    <w:p w14:paraId="4695A94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Опять касаемо убийства главных героев. С того момента. То есть, с первых трех серий меня, в принципе, не заинтересовало, было скучно. Потом меня начало интересовать. Потом начали убивать главных героев. Как бы в девятой вообще захотелось уйти.</w:t>
      </w:r>
    </w:p>
    <w:p w14:paraId="768CB00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потом сделали ставки.</w:t>
      </w:r>
    </w:p>
    <w:p w14:paraId="0E49300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Сделала ставку, мне стало интересно всё-таки. Я до сих пор здесь. То есть, спектр эмоций менялся.</w:t>
      </w:r>
    </w:p>
    <w:p w14:paraId="28C4DE7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поменялось ли отношение?</w:t>
      </w:r>
    </w:p>
    <w:p w14:paraId="2396D4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менялось, правда. То есть, когда начали убивать главных героев, у меня было вообще непонимание. И немножко, 50 на 50, захотела бы я смотреть дальше, или нет.</w:t>
      </w:r>
    </w:p>
    <w:p w14:paraId="6C5FE34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у кого как?</w:t>
      </w:r>
    </w:p>
    <w:p w14:paraId="359E6BB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Именно к сериалу или к героям?</w:t>
      </w:r>
    </w:p>
    <w:p w14:paraId="199808C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 сериалу в целом.</w:t>
      </w:r>
    </w:p>
    <w:p w14:paraId="789683D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Мне всю дорогу было интересно, что же будет. И даже если что-то такое нелогичное происходило, чему ты удивляешься, то это наоборот, тебе же интересно, что там будет дальше. То есть, меня так всё держало. И, соответственно, был интерес. Опять же, про свою любимую Серафиму, как этот с молотком зашёл, и всё, я в ступоре. У меня сердце бьется, и я думаю: как так, сейчас прилетит </w:t>
      </w:r>
      <w:proofErr w:type="spellStart"/>
      <w:r w:rsidRPr="009A1F5A">
        <w:rPr>
          <w:rFonts w:ascii="Franklin Gothic Book" w:hAnsi="Franklin Gothic Book" w:cs="Arial"/>
          <w:sz w:val="24"/>
          <w:szCs w:val="24"/>
        </w:rPr>
        <w:t>полкан</w:t>
      </w:r>
      <w:proofErr w:type="spellEnd"/>
      <w:r w:rsidRPr="009A1F5A">
        <w:rPr>
          <w:rFonts w:ascii="Franklin Gothic Book" w:hAnsi="Franklin Gothic Book" w:cs="Arial"/>
          <w:sz w:val="24"/>
          <w:szCs w:val="24"/>
        </w:rPr>
        <w:t xml:space="preserve"> или кто-то, и успеет спасти.</w:t>
      </w:r>
    </w:p>
    <w:p w14:paraId="414C304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уже как раз на титрах, заканчивается.</w:t>
      </w:r>
    </w:p>
    <w:p w14:paraId="22E62DE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серия начинается последняя, получается, и не спас.</w:t>
      </w:r>
    </w:p>
    <w:p w14:paraId="737AC8C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как-то будто бы надумываешь себе немножко события дальнейшие. И тут бац, просто такое. Да блин, а что ещё может быть дальше? Если уже всё.</w:t>
      </w:r>
    </w:p>
    <w:p w14:paraId="48759BC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То есть, ваши прогнозы, они всегда не сбывались?</w:t>
      </w:r>
    </w:p>
    <w:p w14:paraId="62E5727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вообще мой не сбылся.</w:t>
      </w:r>
    </w:p>
    <w:p w14:paraId="176504E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кстати, главная фишка, на мой взгляд, что он вообще непредсказуемый. Что несколько раз мы пытались предсказывать, и хоп, режиссер, сценарист всё меняет. То есть, это, кстати, очень здорово, что ты не предвидишь ситуацию. Оно в каком-то смысле даже где-то нелогично это выстроено, но так как это художественный фильм, это скорее плюс чем минус. Потому что ты всегда пролетаешь со своим прогнозом и думаешь: ё-моё, а как так-то?</w:t>
      </w:r>
    </w:p>
    <w:p w14:paraId="197A5C0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Потому что где-то в сериалах можно вначале сказать: да, убийца садовник, всё. Я просто посмотрю до конца. А здесь как бы вообще непонятно.</w:t>
      </w:r>
    </w:p>
    <w:p w14:paraId="0628416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у кого как менялось отношение по ходу просмотра?</w:t>
      </w:r>
    </w:p>
    <w:p w14:paraId="5162826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вначале было интересно. Я понимал, что это завязка какая-то, потихонечку разгоняемся. Но уже к середине сериала, серия четвертая-пятая, там чуть-чуть была просадка. Как бы чуть-чуть просело, но потом опять набрало обороты и снова было интересно.</w:t>
      </w:r>
    </w:p>
    <w:p w14:paraId="4B31B6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у кого-нибудь было такое ощущение, что когда-то пошла просадка?</w:t>
      </w:r>
    </w:p>
    <w:p w14:paraId="4D2514D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 меня наоборот.</w:t>
      </w:r>
    </w:p>
    <w:p w14:paraId="229D317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тоже кажется, первые слабее были.</w:t>
      </w:r>
    </w:p>
    <w:p w14:paraId="037F159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У меня были такие всплески в связи с несбывшимся прогнозом. Ровно-ровно, хоп, плюс.</w:t>
      </w:r>
    </w:p>
    <w:p w14:paraId="3D6B412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Такие ступеньки?</w:t>
      </w:r>
    </w:p>
    <w:p w14:paraId="56AE669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Но прямая ровная была. Так, чтобы низкое падение, я как-то не заметил.</w:t>
      </w:r>
    </w:p>
    <w:p w14:paraId="7BA2229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с третьей по восьмую серию вообще как-то на одном дыхании смотрится. Я думаю, прям за день можно так глянуть вообще не переживая.</w:t>
      </w:r>
    </w:p>
    <w:p w14:paraId="1614F6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давайте попробуем сформулировать мысль, которую нам хотел передать автор или режиссер, или сценарист этого сериала. О чём вообще он?</w:t>
      </w:r>
    </w:p>
    <w:p w14:paraId="3D4581B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Тут сложно сказать.</w:t>
      </w:r>
    </w:p>
    <w:p w14:paraId="2E8ED29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Русские не сдаются.</w:t>
      </w:r>
    </w:p>
    <w:p w14:paraId="383143F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каждый мне прям к какую-нибудь выдаст умную мысль. О чём этот сериал вообще? Что нам хотели сказать? Какая-то идея всё равно же в нём должна быть, в любом фильме. Юлия, русские не сдаются?</w:t>
      </w:r>
    </w:p>
    <w:p w14:paraId="5509508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Юлия</w:t>
      </w:r>
      <w:r w:rsidRPr="009A1F5A">
        <w:rPr>
          <w:rFonts w:ascii="Franklin Gothic Book" w:hAnsi="Franklin Gothic Book" w:cs="Arial"/>
          <w:sz w:val="24"/>
          <w:szCs w:val="24"/>
        </w:rPr>
        <w:t>: Да, я когда проходила в анкете, я написала три тезиса. Любовь спасет мир, русские не сдаются, и что-то ещё.</w:t>
      </w:r>
    </w:p>
    <w:p w14:paraId="6162C67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Про любовь я тоже написала почему-то такую же фразу.</w:t>
      </w:r>
    </w:p>
    <w:p w14:paraId="2564E6B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«Полностью поддерживаю правление Владимира Владимировича Путина».</w:t>
      </w:r>
    </w:p>
    <w:p w14:paraId="2AF42E1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Александра?</w:t>
      </w:r>
    </w:p>
    <w:p w14:paraId="7498C48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У меня здесь несколько мыслей появилось. В первую очередь это отношение к истории, чтобы не забывали, какие моменты были. Что есть такие нюансы, потому что я знаю, что сейчас историю много переписывают. Художественный фильм, но всё равно, чтобы это где-то отсвечивало. Второе это тема религии, которая там, кстати, прямо идёт сюжетной линией. И в фильмах про военную тематику, исторических, мне кажется, это норма. И даже пример, когда с Саблина она сняла крест, то в тот же день началось всё равно горе сразу. То есть, эта тематика, плюс тема, действительно, любви, предательства, власти. Что всё можно купить, в общем, это было. И меня ещё резануло, что в процессе просмотра фильма, особенно в первых частях на протяжении нескольких серий где-то это повышалось, это какая-то неприязнь к туркам, и под конец к англичанам. Просто были такие моменты, что неужели они такие животные. То есть, прослеживалось. Но идея, наверное, про патриотизм, про единство, про то, что русские сильные, у них есть честь, достоинство. И это те постулаты, благодаря которым они могут выбраться из любой ситуации, даже из самых сложных жизненных.</w:t>
      </w:r>
    </w:p>
    <w:p w14:paraId="23B8544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Андрей, идея сериала?</w:t>
      </w:r>
    </w:p>
    <w:p w14:paraId="7185C43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Андрей</w:t>
      </w:r>
      <w:r w:rsidRPr="009A1F5A">
        <w:rPr>
          <w:rFonts w:ascii="Franklin Gothic Book" w:hAnsi="Franklin Gothic Book" w:cs="Arial"/>
          <w:sz w:val="24"/>
          <w:szCs w:val="24"/>
        </w:rPr>
        <w:t xml:space="preserve">: Скорее всего, да. Тут, наверное, акцент был сделан на такую не соответствующую, к сожалению, действительности национальную сплоченность. Потому что русские, в принципе, как показала история, за рубежом очень быстро теряют свою идентичность. И это тоже, в принципе, касалось и этой белой эмиграции, которая в результате революции и гражданской войны покинула Россию. То есть, тут скорее небыль, чем правда, что русские так себя вели, такая прям взаимовыручка была. Русские не склонны к созданию диаспор, к сожалению. И, наверное, автор и хотел показать, что русские должны всё равно держаться вместе. Потому что вместе как бы общая культура и так далее. Что касается ещё жизни на чужбине, он хотел показать, что в любом случае тут неважно, русский ты, нерусский. Любому, в принципе, индийцу, который приедет в Россию, ему будет тяжело жить, потому что он не в Индии живет. И как бы это абсолютно нормально, что Турция это мусульманская страна суннитского толка, которая в принципе не принимает чужих людей. Это как бы правильно, то есть, грубо говоря, немец должен жить в Германии, русский в России, таджик в Таджикистане. И показано очень хорошо именно это восточное лицемерие по отношению к деньгам и нравственности. То есть, этот Коран, </w:t>
      </w:r>
      <w:proofErr w:type="spellStart"/>
      <w:r w:rsidRPr="009A1F5A">
        <w:rPr>
          <w:rFonts w:ascii="Franklin Gothic Book" w:hAnsi="Franklin Gothic Book" w:cs="Arial"/>
          <w:sz w:val="24"/>
          <w:szCs w:val="24"/>
        </w:rPr>
        <w:t>харан</w:t>
      </w:r>
      <w:proofErr w:type="spellEnd"/>
      <w:r w:rsidRPr="009A1F5A">
        <w:rPr>
          <w:rFonts w:ascii="Franklin Gothic Book" w:hAnsi="Franklin Gothic Book" w:cs="Arial"/>
          <w:sz w:val="24"/>
          <w:szCs w:val="24"/>
        </w:rPr>
        <w:t>, я просто немножко ещё с практической стороны знаком, я три месяца прожил в Душанбе, в Средней Азии. Короче, путешествовал не так давно, и поэтому я как бы столкнулся, что такое мусульмане. Не скажу, что они плохие люди, они хорошие, но они достаточно специфические. Поэтому как бы, наверное, эти идеи он хотел показать, что все должны быть там, где как бы должны быть. А не лезть со своим уставом в чужой монастырь.</w:t>
      </w:r>
    </w:p>
    <w:p w14:paraId="33C45F9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Иван?</w:t>
      </w:r>
    </w:p>
    <w:p w14:paraId="0F9340E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Я соглашусь, в принципе, в конце эту идею озвучил как раз князь, по-моему. И он сказал, что русскому может быть хорошо только в России. Поэтому в этом вся идея сериала и есть. Но если русский не в России, то нужно создать техническую организованную преступную группировку. То есть, единственный выход для самозащиты, он показал, что объединяетесь, и как бы это. Но, кстати, извините, ещё дополню сам себя, что исторически правильно, на мой взгляд, показано было отношение союзников к белой эмиграции. Те же самые англичане и французы, они в большей степени помогали белой эмиграции. Там как раз выдача этих паспортов и так далее. А тут получилось, что англосаксы такие прям злодеи, которые расстреливают наших. То есть, это как бы, на мой взгляд, перебор какой-то. В связи, наверное, с сегодняшним, так скажем, политическим контекстом сделано, скорее всего.</w:t>
      </w:r>
    </w:p>
    <w:p w14:paraId="1F2CAD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тоже тогда дополню. Да, всё-таки как-то можно было немножко благодарность показать. Потому что вас принял город, 10 тысяч русских, вас кормят, размещают. Дают какое-никакое жилье, как-то пытаются помогать, а не просто выгнали. Всех пустили.</w:t>
      </w:r>
    </w:p>
    <w:p w14:paraId="0FFECB2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Просто и на тот момент Турция, Османская империя, она так же находилась в глубочайшем политическом и экономическом кризисе. Поэтому то, что они лепёшками не делились, их понять можно.</w:t>
      </w:r>
    </w:p>
    <w:p w14:paraId="3CC4C1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Михаил?</w:t>
      </w:r>
    </w:p>
    <w:p w14:paraId="6331012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Михаил</w:t>
      </w:r>
      <w:r w:rsidRPr="009A1F5A">
        <w:rPr>
          <w:rFonts w:ascii="Franklin Gothic Book" w:hAnsi="Franklin Gothic Book" w:cs="Arial"/>
          <w:sz w:val="24"/>
          <w:szCs w:val="24"/>
        </w:rPr>
        <w:t>: Мне в этом сериале показалось, что режиссер, он передает идею, что русский, где бы он ни находился, в какой бы ситуации он не находился, что он может выжить при любых условиях. Сильная раса то есть, там достаточно много разных моментов, что если он бандит, значит, он хороший бандит. Врач - он хороший врач.</w:t>
      </w:r>
    </w:p>
    <w:p w14:paraId="6A05EE9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Если проститутка, то она хорошая проститутка.</w:t>
      </w:r>
    </w:p>
    <w:p w14:paraId="009DE96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Михаил</w:t>
      </w:r>
      <w:r w:rsidRPr="009A1F5A">
        <w:rPr>
          <w:rFonts w:ascii="Franklin Gothic Book" w:hAnsi="Franklin Gothic Book" w:cs="Arial"/>
          <w:sz w:val="24"/>
          <w:szCs w:val="24"/>
        </w:rPr>
        <w:t>: То есть, как бы умные, хитрые, красивые, эта тема была.</w:t>
      </w:r>
    </w:p>
    <w:p w14:paraId="450FB4C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Куча говна, но ты не против.</w:t>
      </w:r>
    </w:p>
    <w:p w14:paraId="06976ED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Мария?</w:t>
      </w:r>
    </w:p>
    <w:p w14:paraId="7A84220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В целом все мысли мои уже озвучили, я коротко скажу. Это драма о чести, выживании и надежде.</w:t>
      </w:r>
    </w:p>
    <w:p w14:paraId="3A19F39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Антон?</w:t>
      </w:r>
    </w:p>
    <w:p w14:paraId="10A265F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Скорее я соглашусь с мнением большинства. В данном случае это картина просто как формирование национальной ячейки в другой стране, сплоченность именно. Ещё раз, как процитировали графа, что русскому будет комфортно только в России.</w:t>
      </w:r>
    </w:p>
    <w:p w14:paraId="412F39A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Юлия?</w:t>
      </w:r>
    </w:p>
    <w:p w14:paraId="4BC2C17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Юлия</w:t>
      </w:r>
      <w:r w:rsidRPr="009A1F5A">
        <w:rPr>
          <w:rFonts w:ascii="Franklin Gothic Book" w:hAnsi="Franklin Gothic Book" w:cs="Arial"/>
          <w:sz w:val="24"/>
          <w:szCs w:val="24"/>
        </w:rPr>
        <w:t>: Я соглашусь тоже с мнением о том, что это линия патриотизма прослеживается. О том, что русским нужно объединяться. О том, что им тяжело за границей. Но я читала, что этот фильм изначально назвали «Изгои», и заметила, что прослеживается в сериях, что изгои-изгои. Они повторяют это слово, и даже в конце Нератов сказал, что «я не изгой». Мне кажется, что какая мысль ещё есть у сериала, что изгоем можно быть и в своей стране. Та же турчанка, она не нашла реализацию в своей больнице собственной. В итоге поехала работать на Францию. То есть, здесь вторая как бы идея идёт сюжетная, что человек, грубо говоря, который хороший человек, идейный человек или человек своего дела, он везде остается таким вне зависимости от места жительства.</w:t>
      </w:r>
    </w:p>
    <w:p w14:paraId="09849BE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что ещё неправдоподобно выглядело? Андрей назвал, что было неправдоподобным жесткое такое злобное отношение англичан к нашим эмигрантам. Ещё что-то было неправдоподобного?</w:t>
      </w:r>
    </w:p>
    <w:p w14:paraId="3F5D535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Прям в сюжете?</w:t>
      </w:r>
    </w:p>
    <w:p w14:paraId="7A54194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Что-то, в принципе, как-то выглядело неправдоподобно.</w:t>
      </w:r>
    </w:p>
    <w:p w14:paraId="075BD59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Как раз таки костюм Антонио. Что чересчур что-то это.</w:t>
      </w:r>
    </w:p>
    <w:p w14:paraId="691D353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Белые сапожки его были прям чересчур.</w:t>
      </w:r>
    </w:p>
    <w:p w14:paraId="208EECB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Понятно, что они хотели показать колоритного персонажа, но как-то чуть-чуть переборщили.</w:t>
      </w:r>
    </w:p>
    <w:p w14:paraId="261B5C9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кажется, без костюма он бы провалился.</w:t>
      </w:r>
    </w:p>
    <w:p w14:paraId="02BB738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мне кажется, по костюму он хорошо вписывался. Просто он шеф кабаре, он шоумен, прям по нему это видно.</w:t>
      </w:r>
    </w:p>
    <w:p w14:paraId="6C4BF3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То есть, действительно так выглядел ярко?</w:t>
      </w:r>
    </w:p>
    <w:p w14:paraId="38BA56A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 соответствует действительности, как будто современное это всё.</w:t>
      </w:r>
    </w:p>
    <w:p w14:paraId="5F9C5C8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Александра?</w:t>
      </w:r>
    </w:p>
    <w:p w14:paraId="0C958E0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А мне показалось, что он как раз показывал, что там было тоже разделение на бедных и богатых. Что он этой колористикой был в своём амплуа, в своём кабаре, или как там это называется. Но были некоторые киноляпы, скажем так. Допустим, когда он боксировал, и ему вдруг, когда русским нельзя давать оружие, несмотря на то, что боксёр русский, а кто был с серебряными зубами, забыла, как его зовут, какой-то Гулливер или как.</w:t>
      </w:r>
    </w:p>
    <w:p w14:paraId="6076F2E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Гулливер, да.</w:t>
      </w:r>
    </w:p>
    <w:p w14:paraId="4E5200A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Он не был русским. Но почему-то такой: на, бери оружие. Это как-то странно.</w:t>
      </w:r>
    </w:p>
    <w:p w14:paraId="3AF0EED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кстати, был интересный момент, когда каждый русский имел при себе ствол. Вот каждый русский, хотя вначале сказали, что это вообще вне закона. Не дай Бог у русского найдут оружие. И каждый русский, там пацан молодой бегает, и у него в руке пистолет. Даже Серафима имела. То есть, это маленечко абсурдно выглядело. Я понимаю, что если говорить про капитана, когда он подарил, отдал, точнее, вернул его пистолет, то это скорее причинно-следственная связь того, что он сдержал слово. Как бы это просто благодарность и дань уважения его честному нраву, что он сохранил лицо, как и обещал. А в контексте общем фильма везде оружие, у всех оружие. Понятно, что гражданская война, уже близится скоро, получается, Первая мировая уже закончилась, или она идёт, как раз в процессе.</w:t>
      </w:r>
    </w:p>
    <w:p w14:paraId="4807DA4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Она с 1914 по 1918.</w:t>
      </w:r>
    </w:p>
    <w:p w14:paraId="704E327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в 1918 она уже закончилась, там уже 1920, а оружия много.</w:t>
      </w:r>
    </w:p>
    <w:p w14:paraId="02F289B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Там ещё была одна ситуация, когда они уже сняли жилье. И мы такие, типа, недоступные для всех. И тут же приходит женщина, которая тут же вообще просто сразу пришла, их нашла.</w:t>
      </w:r>
    </w:p>
    <w:p w14:paraId="2D9A422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он там же как раз подметил, что это же секретно всё равно.</w:t>
      </w:r>
    </w:p>
    <w:p w14:paraId="11E93BC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на востоке, кстати, очень сильно «</w:t>
      </w:r>
      <w:proofErr w:type="spellStart"/>
      <w:r w:rsidRPr="009A1F5A">
        <w:rPr>
          <w:rFonts w:ascii="Franklin Gothic Book" w:hAnsi="Franklin Gothic Book" w:cs="Arial"/>
          <w:sz w:val="24"/>
          <w:szCs w:val="24"/>
        </w:rPr>
        <w:t>сарафанка</w:t>
      </w:r>
      <w:proofErr w:type="spellEnd"/>
      <w:r w:rsidRPr="009A1F5A">
        <w:rPr>
          <w:rFonts w:ascii="Franklin Gothic Book" w:hAnsi="Franklin Gothic Book" w:cs="Arial"/>
          <w:sz w:val="24"/>
          <w:szCs w:val="24"/>
        </w:rPr>
        <w:t xml:space="preserve">» работает. То есть, если у нас говорят, что сплетники, ещё что-то есть такое, то там вообще </w:t>
      </w:r>
      <w:proofErr w:type="spellStart"/>
      <w:r w:rsidRPr="009A1F5A">
        <w:rPr>
          <w:rFonts w:ascii="Franklin Gothic Book" w:hAnsi="Franklin Gothic Book" w:cs="Arial"/>
          <w:sz w:val="24"/>
          <w:szCs w:val="24"/>
        </w:rPr>
        <w:t>треш</w:t>
      </w:r>
      <w:proofErr w:type="spellEnd"/>
      <w:r w:rsidRPr="009A1F5A">
        <w:rPr>
          <w:rFonts w:ascii="Franklin Gothic Book" w:hAnsi="Franklin Gothic Book" w:cs="Arial"/>
          <w:sz w:val="24"/>
          <w:szCs w:val="24"/>
        </w:rPr>
        <w:t>. То есть, там ты приехал, и тебя могут уже знать, откуда ты, кто ты, что ты и так далее.</w:t>
      </w:r>
    </w:p>
    <w:p w14:paraId="3BA7D93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что выглядело правдоподобным? Как по Станиславскому, что верю.</w:t>
      </w:r>
    </w:p>
    <w:p w14:paraId="314550E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Убийства.</w:t>
      </w:r>
    </w:p>
    <w:p w14:paraId="4B3E592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Сцены насилия?</w:t>
      </w:r>
    </w:p>
    <w:p w14:paraId="31F025A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Сцены насилия выглядели правдоподобно.</w:t>
      </w:r>
    </w:p>
    <w:p w14:paraId="64E27A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Игра, она вся правдоподобная. Актерский состав очень хороший. И здесь не было такого, что в каком-то сомневаешься, что ой, это наиграно. Нет, все правдоподобно играли.</w:t>
      </w:r>
    </w:p>
    <w:p w14:paraId="5F86191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Особенно в первой серии очень сильно. Она такая, тяжелая, мрачная. Когда, особенно, эту женщину на кровати зарезали, очень. Даже неправильно это звучит, красиво, но это очень реалистично. Прям вживую было.</w:t>
      </w:r>
    </w:p>
    <w:p w14:paraId="367E96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а ещё реалистично барак показан. Особенно когда этот доктор свои эксперименты.</w:t>
      </w:r>
    </w:p>
    <w:p w14:paraId="315D971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в тарелку ещё кому-то налил.</w:t>
      </w:r>
    </w:p>
    <w:p w14:paraId="6E7AD9E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мы почувствовали запах практически.</w:t>
      </w:r>
    </w:p>
    <w:p w14:paraId="7A06266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Вкусняшка.</w:t>
      </w:r>
    </w:p>
    <w:p w14:paraId="58FBC27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показалась одна ситуация, где героиня переиграла. Это Серафима, когда она была в церкви. Может быть, я эмоциональный сухарь, но мне показалось, что она прям немножко переигрывала.</w:t>
      </w:r>
    </w:p>
    <w:p w14:paraId="4D5F231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какой момент это было?</w:t>
      </w:r>
    </w:p>
    <w:p w14:paraId="55D32D5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Когда крест отдавала.</w:t>
      </w:r>
    </w:p>
    <w:p w14:paraId="217F044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когда они с братом обнимались. И она пошла, и запиналась прям сильно.</w:t>
      </w:r>
    </w:p>
    <w:p w14:paraId="20D2D41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она там сама по себе такая.</w:t>
      </w:r>
    </w:p>
    <w:p w14:paraId="531EF26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взбалмошная немножко.</w:t>
      </w:r>
    </w:p>
    <w:p w14:paraId="654581C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Порекомендовали бы друзьям этот сериал?</w:t>
      </w:r>
    </w:p>
    <w:p w14:paraId="368F8F0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3C6E9EB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w:t>
      </w:r>
    </w:p>
    <w:p w14:paraId="7ACB9B8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Все бы порекомендовали?</w:t>
      </w:r>
    </w:p>
    <w:p w14:paraId="701AB4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4B88BBE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бы тоже, однозначно.</w:t>
      </w:r>
    </w:p>
    <w:p w14:paraId="579D3B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Смотря кому.</w:t>
      </w:r>
    </w:p>
    <w:p w14:paraId="46043CA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Сепаратистам.</w:t>
      </w:r>
    </w:p>
    <w:p w14:paraId="2B97342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Порекомендовать-то порекомендовали бы. А смотреть или не смотреть, это их уже дело. Понравилось, не понравилось, на их вкусы, а так да.</w:t>
      </w:r>
    </w:p>
    <w:p w14:paraId="62B9589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 смысле по поводу рекомендаций – я на протяжении всего этого просмотра думал: во сколько его будут показывать, если он будет на общем доступе? Думал сразу, потому что сериал крайне жестокий и очень жесткий. То есть, его однозначно нельзя смотреть людям нездоровым в прямом смысле слова. Потому что там он очень жесткий и жестокий. То есть, как бы я бы его однозначно в общий доступ раньше 24.00 по ночи, по вечеру, я бы его не выставил, не разрешил. Потому что крайне жестокий, он гораздо жестче даже, чем «Острые козырьки», прям конкретно такой.</w:t>
      </w:r>
    </w:p>
    <w:p w14:paraId="7B88AC8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он же такой, расистский.</w:t>
      </w:r>
    </w:p>
    <w:p w14:paraId="4550047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 знаю, как вы смотрите, я вообще этого не увидела.</w:t>
      </w:r>
    </w:p>
    <w:p w14:paraId="29C9586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очень ярко выраженные сцены насилия показаны. То есть, они показаны, ты веришь, как будто ты там находишься и тебе охота остановить – «Серафима, живи».</w:t>
      </w:r>
    </w:p>
    <w:p w14:paraId="2C50255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Особенно когда турки с ненавистью.</w:t>
      </w:r>
    </w:p>
    <w:p w14:paraId="19B5DCA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Даже лицо Серафимы разбитое не показали.</w:t>
      </w:r>
    </w:p>
    <w:p w14:paraId="70DF3FF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Все бы порекомендовали тогда, получается, хорошо. Давайте про главных героев поговорим. И для начала про Нератова Сергея Львовича, русского офицера. Давайте в двух словах, как бы вы могли его охарактеризовать? Соберем такой сначала образ.</w:t>
      </w:r>
    </w:p>
    <w:p w14:paraId="3FA601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Жестокий.</w:t>
      </w:r>
    </w:p>
    <w:p w14:paraId="5E98828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Справедливый, мужественный.</w:t>
      </w:r>
    </w:p>
    <w:p w14:paraId="1BD4727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Жестокий, но справедливый.</w:t>
      </w:r>
    </w:p>
    <w:p w14:paraId="4038685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Достойный.</w:t>
      </w:r>
    </w:p>
    <w:p w14:paraId="4F07D06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Достойный, да, можно эпитеты.</w:t>
      </w:r>
    </w:p>
    <w:p w14:paraId="79D2265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Отчаянный.</w:t>
      </w:r>
    </w:p>
    <w:p w14:paraId="0E153F7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кажется, он наоборот, в отчаянии.</w:t>
      </w:r>
    </w:p>
    <w:p w14:paraId="603118F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отчаянии.</w:t>
      </w:r>
    </w:p>
    <w:p w14:paraId="5696A56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патриотичный.</w:t>
      </w:r>
    </w:p>
    <w:p w14:paraId="6C5512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Смелый.</w:t>
      </w:r>
    </w:p>
    <w:p w14:paraId="16A812E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Смелый?</w:t>
      </w:r>
    </w:p>
    <w:p w14:paraId="48EB1D9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7EDAD74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Какие чувства он вызывает у вас?</w:t>
      </w:r>
    </w:p>
    <w:p w14:paraId="2C81020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Смешанные.</w:t>
      </w:r>
    </w:p>
    <w:p w14:paraId="6C37948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Сопереживание.</w:t>
      </w:r>
    </w:p>
    <w:p w14:paraId="2B4A75B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Сопереживание?</w:t>
      </w:r>
    </w:p>
    <w:p w14:paraId="6292791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Скорее да.</w:t>
      </w:r>
    </w:p>
    <w:p w14:paraId="283C6D7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 течение всего сериала у меня менялись к нему эмоции. Я почему и спросила о смене, когда только разговаривали, о сериале или о герое. То есть, по героям в течение всего сериала практически по всем эмоции менялись. То люблю, то ненавижу, как говорится. Денежку взял, Родину продал – и я сразу не люблю. Потом что-то пошло по-другому, одумался человек, вроде как реабилитировался в моих глазах. И так весь фильм.</w:t>
      </w:r>
    </w:p>
    <w:p w14:paraId="3140C06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Тоже качели такие эмоциональные. Александра?</w:t>
      </w:r>
    </w:p>
    <w:p w14:paraId="1C221C8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У меня, как сейчас говорят «когда раздавали мужество, он стоял первым». То есть, прям у него качества импонируют. Я, допустим, такая достаточно замкнутая, что-то делаю, и он тоже такой. Он не кичится, он не какой-то позёр, не выскочка. Но при этом он добрый, он готов во имя жизни и добра других людей жертвовать собой. Что говорит об его таком героизме. Готовности идти на самые сложные и смелые ситуации. И стойко с ними стоять. И аналитический склад ума, то есть, умный, хороший мужик.</w:t>
      </w:r>
    </w:p>
    <w:p w14:paraId="63ACB96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Что-то мне кажется, он неумный. Он очень много напакостил.</w:t>
      </w:r>
    </w:p>
    <w:p w14:paraId="7451D99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эмоциональный.</w:t>
      </w:r>
    </w:p>
    <w:p w14:paraId="03157E0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Вообще цена эта с солдатами, что он пустил их на передний план.</w:t>
      </w:r>
    </w:p>
    <w:p w14:paraId="6A8FA17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Вся же история про него, он скорее горячий.</w:t>
      </w:r>
    </w:p>
    <w:p w14:paraId="233309F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Сам шел, типа, а патронов не было ни у кого. Тоже непонятно.</w:t>
      </w:r>
    </w:p>
    <w:p w14:paraId="7810F84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Он горячий?</w:t>
      </w:r>
    </w:p>
    <w:p w14:paraId="3E11AF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Горячий, конечно.</w:t>
      </w:r>
    </w:p>
    <w:p w14:paraId="4788CC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показалось, что он вспыльчивый.</w:t>
      </w:r>
    </w:p>
    <w:p w14:paraId="6627A1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Юлия</w:t>
      </w:r>
      <w:r w:rsidRPr="009A1F5A">
        <w:rPr>
          <w:rFonts w:ascii="Franklin Gothic Book" w:hAnsi="Franklin Gothic Book" w:cs="Arial"/>
          <w:sz w:val="24"/>
          <w:szCs w:val="24"/>
        </w:rPr>
        <w:t>: А можно, я отвечу? Мне показалось, что он ответственный взрослый человек. То есть, он умел взять и принять решения смелые. Потому что да, он принимал неправильные решения, без этого никак. Но другие просто никаких решений не могли принять. Даже те же солдаты ему сказали: командуйте нами. То есть, они сами без команды не могут сделать каких-то действий, которые приведут их к другим условиям, к другой жизни. Но, естественно, у него не всё получилось, и не всех удалось там спасти.</w:t>
      </w:r>
    </w:p>
    <w:p w14:paraId="195C87D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Ни одного.</w:t>
      </w:r>
    </w:p>
    <w:p w14:paraId="0DD30BD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Юлия</w:t>
      </w:r>
      <w:r w:rsidRPr="009A1F5A">
        <w:rPr>
          <w:rFonts w:ascii="Franklin Gothic Book" w:hAnsi="Franklin Gothic Book" w:cs="Arial"/>
          <w:sz w:val="24"/>
          <w:szCs w:val="24"/>
        </w:rPr>
        <w:t>: Солдата ни одного, но тем не менее.</w:t>
      </w:r>
    </w:p>
    <w:p w14:paraId="7479B8F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Все офицеры погибли. По сути все, кто с ним связывался, всех поголовно.</w:t>
      </w:r>
    </w:p>
    <w:p w14:paraId="7CBA3D6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было.</w:t>
      </w:r>
    </w:p>
    <w:p w14:paraId="0FD2E93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Нет, этот </w:t>
      </w:r>
      <w:proofErr w:type="spellStart"/>
      <w:r w:rsidRPr="009A1F5A">
        <w:rPr>
          <w:rFonts w:ascii="Franklin Gothic Book" w:hAnsi="Franklin Gothic Book" w:cs="Arial"/>
          <w:sz w:val="24"/>
          <w:szCs w:val="24"/>
        </w:rPr>
        <w:t>Кирпит</w:t>
      </w:r>
      <w:proofErr w:type="spellEnd"/>
      <w:r w:rsidRPr="009A1F5A">
        <w:rPr>
          <w:rFonts w:ascii="Franklin Gothic Book" w:hAnsi="Franklin Gothic Book" w:cs="Arial"/>
          <w:sz w:val="24"/>
          <w:szCs w:val="24"/>
        </w:rPr>
        <w:t>.</w:t>
      </w:r>
    </w:p>
    <w:p w14:paraId="294AD25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Вся фабрика уплыла на корабле.</w:t>
      </w:r>
    </w:p>
    <w:p w14:paraId="3674B6F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золотишко-то чьё было, Серафимы? Нет Серафимы, можно и золотишком её торгануть.</w:t>
      </w:r>
    </w:p>
    <w:p w14:paraId="369AF2C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Скажите, вам скорее понятны были или непонятны его поступки, действия, мотивация, характер?</w:t>
      </w:r>
    </w:p>
    <w:p w14:paraId="71606AB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мне понятны.</w:t>
      </w:r>
    </w:p>
    <w:p w14:paraId="1AEC12E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Понятны, но если оценивать человека, когда он там на горячку залетал, там стрелял по туркам. Смысл в том, что он его застрелил, и это привело потом к дальнейшему ночному бунту. Он, получается, создавал проблемы, которые в дальнейшем он и решал. И на этих решениях проблем, которые он же и создал, он и выезжает.</w:t>
      </w:r>
    </w:p>
    <w:p w14:paraId="6D9E08F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это как вы сказали, он принимал решения, но просто немножко необдуманные.</w:t>
      </w:r>
    </w:p>
    <w:p w14:paraId="62CA34B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а я думаю, выезжал на старте.</w:t>
      </w:r>
    </w:p>
    <w:p w14:paraId="0255DD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Нет, я думаю, просто необдуманные решения.</w:t>
      </w:r>
    </w:p>
    <w:p w14:paraId="332CA7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кто как думает?</w:t>
      </w:r>
    </w:p>
    <w:p w14:paraId="5326634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я не соглашусь, потому что мне кажется, что у него есть такое качество, как защищать любых. И даже цена этой женщины с ребёнком для него была важна. Он её защитил, потом он да, понимает, что всё имеет последствия. Но при учете того, что ему нужно было уже защитить целую армию людей, скажем так, он всё равно пошел и это решал. Потом ещё другую ситуацию. Он пришёл к этой, опять же, проститутке с ребёнком, и всё равно её не оставил. То есть, у него эта черта. Он бы мог наплевать и сказать: режьте её, мне насрать. Но он так не сделал.</w:t>
      </w:r>
    </w:p>
    <w:p w14:paraId="02BBDC0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он в этом плане-то не жесткий.</w:t>
      </w:r>
    </w:p>
    <w:p w14:paraId="7BF50A0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Поэтому я не считаю, что он сделал что-то там необдуманное. А он всё-таки за каждого, не только по принципу большинства. Нет, ему нужна была жизнь каждого и важна. И он делал всё до последнего, он готов был и себя убивать.</w:t>
      </w:r>
    </w:p>
    <w:p w14:paraId="028F8B3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тут я хотел тоже высказаться. Про него говорили, что поменялся у него образ, вам показалось так. А мне наоборот, показалось, что он в связи со сменой образа, как раз таки стержень и характер у него не менялся. То есть, он какой, я извиняюсь за выражение, тупой и прямолинейный, пусть добрый и мужественный он был, он такой же на протяжении. То есть, динамики в развитии персонажа я вообще не увидел. И аргументировать это могу тем, что он там в прошлом был такой, когда в гражданской войне они воевали, и у них ни патронов, ни хрена нет. По-хорошему им бы отступить, перегруппироваться, но у него приказ, долг, Отчизна, он офицер. И он всё равно гонит всех на убой, и при этом не достигает результата ни в тактическом, ни в стратегическом. То есть, он именно такой, прямолинейный. Ему сказали надо, значит, надо. К сожалению, он погубил, и так же он и здесь. То есть, возможно, не ударив сильно этого турка, он бы мог таких масштабных последствий, репрессий по отношению к диаспоре избежать. А он тем самым заварил такую кашу, в принципе, по которой он с точки зрения лидера вообще не подходит. Лидером он быть не должен, он скорее такой, силовой актив, короче.</w:t>
      </w:r>
    </w:p>
    <w:p w14:paraId="57DB819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Человек с чувством вины.</w:t>
      </w:r>
    </w:p>
    <w:p w14:paraId="1B0726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это только из-за того, что он чрезмерно справедлив. К сожалению, жизнь, она намного сложнее, где-то надо уступить, где-то надо промолчать. А он везде «Иду на вы», то есть, он именно негибкий. И это, к сожалению, в масштабе плохо.</w:t>
      </w:r>
    </w:p>
    <w:p w14:paraId="7C5BA54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такой больше, короче, альфа. А Антонио, это прям бета, который вот это мозг. Поэтому он, скорее, и привел нашего подполковника.</w:t>
      </w:r>
    </w:p>
    <w:p w14:paraId="62E187C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Потому что если он мозг, ему нужна была шея.</w:t>
      </w:r>
    </w:p>
    <w:p w14:paraId="0122295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и он как раз притащил его. Хотя тот налупил турка, и тот пришёл ругаться. Он завалил турка, приехали ночью вырезать их. И это бесконечно, он сам, короче, от того, что просто нахлопал турку, он сам себе наделал беды.</w:t>
      </w:r>
    </w:p>
    <w:p w14:paraId="1699D9B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С ирландцами он тоже не договорился. Короче, он ни с кем не договорился, он </w:t>
      </w:r>
      <w:proofErr w:type="spellStart"/>
      <w:r w:rsidRPr="009A1F5A">
        <w:rPr>
          <w:rFonts w:ascii="Franklin Gothic Book" w:hAnsi="Franklin Gothic Book" w:cs="Arial"/>
          <w:sz w:val="24"/>
          <w:szCs w:val="24"/>
        </w:rPr>
        <w:t>недоговороспособный</w:t>
      </w:r>
      <w:proofErr w:type="spellEnd"/>
      <w:r w:rsidRPr="009A1F5A">
        <w:rPr>
          <w:rFonts w:ascii="Franklin Gothic Book" w:hAnsi="Franklin Gothic Book" w:cs="Arial"/>
          <w:sz w:val="24"/>
          <w:szCs w:val="24"/>
        </w:rPr>
        <w:t>.</w:t>
      </w:r>
    </w:p>
    <w:p w14:paraId="2741D77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а вот именно Антонио, он там хитрый такой, скользкий парень.</w:t>
      </w:r>
    </w:p>
    <w:p w14:paraId="23F2AB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при этом и у того было чувство справедливости, у Антонио тоже.</w:t>
      </w:r>
    </w:p>
    <w:p w14:paraId="2F9C057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он хотя и был в обиде как раз на нашего полковника, но он его ни в коем случае. Он говорит: это моя судьба, я его порежу там в дальнейшем, но не сейчас.</w:t>
      </w:r>
    </w:p>
    <w:p w14:paraId="0F8A7AB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Но главный герой такой, можно сказать, возрастной мужчина. 45 лет ему по сериалу.</w:t>
      </w:r>
    </w:p>
    <w:p w14:paraId="4E927D7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40-45, да.</w:t>
      </w:r>
    </w:p>
    <w:p w14:paraId="64E3D1D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Был какой-то у вас резонанс как у молодёжи в его восприятии?</w:t>
      </w:r>
    </w:p>
    <w:p w14:paraId="12F565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Мы смеялись, когда он на ринг с боксёром вышел и разделся. Такой тюфяк, просто какой-то кабанчик зашёл, а там такой поджарый здоровый мальчишка, реально боксёр. И вышел какой-то дядя Ваня.</w:t>
      </w:r>
    </w:p>
    <w:p w14:paraId="6B40849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он создавал впечатление какого-то дяди Вани, у которого в прошлом что-то было. Но это был не просто дядя Ваня.</w:t>
      </w:r>
    </w:p>
    <w:p w14:paraId="252AD8E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Там столько несоответствий, я сейчас вспомнила. Там столько было ударов, просто вообще от которых он бы не встал. И потом он встал, раз-два, и тот всё, в нокаут.</w:t>
      </w:r>
    </w:p>
    <w:p w14:paraId="77D056D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У него прям сразу флешбэки пошли, воспоминания, и в нём сразу супергерой просыпается.</w:t>
      </w:r>
    </w:p>
    <w:p w14:paraId="0EA105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sz w:val="24"/>
          <w:szCs w:val="24"/>
        </w:rPr>
        <w:t>Экшена</w:t>
      </w:r>
      <w:proofErr w:type="spellEnd"/>
      <w:r w:rsidRPr="009A1F5A">
        <w:rPr>
          <w:rFonts w:ascii="Franklin Gothic Book" w:hAnsi="Franklin Gothic Book" w:cs="Arial"/>
          <w:sz w:val="24"/>
          <w:szCs w:val="24"/>
        </w:rPr>
        <w:t xml:space="preserve"> нагнали, драки там.</w:t>
      </w:r>
    </w:p>
    <w:p w14:paraId="52512FE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Да, </w:t>
      </w:r>
      <w:proofErr w:type="spellStart"/>
      <w:r w:rsidRPr="009A1F5A">
        <w:rPr>
          <w:rFonts w:ascii="Franklin Gothic Book" w:hAnsi="Franklin Gothic Book" w:cs="Arial"/>
          <w:sz w:val="24"/>
          <w:szCs w:val="24"/>
        </w:rPr>
        <w:t>халк</w:t>
      </w:r>
      <w:proofErr w:type="spellEnd"/>
      <w:r w:rsidRPr="009A1F5A">
        <w:rPr>
          <w:rFonts w:ascii="Franklin Gothic Book" w:hAnsi="Franklin Gothic Book" w:cs="Arial"/>
          <w:sz w:val="24"/>
          <w:szCs w:val="24"/>
        </w:rPr>
        <w:t xml:space="preserve"> просыпается.</w:t>
      </w:r>
    </w:p>
    <w:p w14:paraId="0FA7512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Рокки вспомните или Ван-</w:t>
      </w:r>
      <w:proofErr w:type="spellStart"/>
      <w:r w:rsidRPr="009A1F5A">
        <w:rPr>
          <w:rFonts w:ascii="Franklin Gothic Book" w:hAnsi="Franklin Gothic Book" w:cs="Arial"/>
          <w:sz w:val="24"/>
          <w:szCs w:val="24"/>
        </w:rPr>
        <w:t>Дамма</w:t>
      </w:r>
      <w:proofErr w:type="spellEnd"/>
      <w:r w:rsidRPr="009A1F5A">
        <w:rPr>
          <w:rFonts w:ascii="Franklin Gothic Book" w:hAnsi="Franklin Gothic Book" w:cs="Arial"/>
          <w:sz w:val="24"/>
          <w:szCs w:val="24"/>
        </w:rPr>
        <w:t>, сначала он проигрывает, а потом встает и просто всех.</w:t>
      </w:r>
    </w:p>
    <w:p w14:paraId="20E0899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нереалистично вообще.</w:t>
      </w:r>
    </w:p>
    <w:p w14:paraId="610BA34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Плюс они там бились на голых кулаках. А в то время медицина вообще никакая была. На голых кулаках биться вообще не могли люди, то есть, это один-два удара, и у тебя руки нет. Сейчас люди там лечатся годами после такого. А тогда уже перчатки были, и каппы были и так далее.</w:t>
      </w:r>
    </w:p>
    <w:p w14:paraId="1683957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Были бинты.</w:t>
      </w:r>
    </w:p>
    <w:p w14:paraId="5109B25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в любом случае на голых кулаках они бы не могли биться. Тем более, такое количество ударов. Но это, опять же, художественные все дела.</w:t>
      </w:r>
    </w:p>
    <w:p w14:paraId="7C0AE78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Про Нератова кто ещё что хотел сказать?</w:t>
      </w:r>
    </w:p>
    <w:p w14:paraId="4961FE6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Про кого?</w:t>
      </w:r>
    </w:p>
    <w:p w14:paraId="4F69FB7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Про главного героя, полковника.</w:t>
      </w:r>
    </w:p>
    <w:p w14:paraId="2FE06DE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Могли бы ещё раскрыть линию с предыдущим. Хотя бы секунды две-три, в связи с чем его жену-то пристрелили. Потому что семь-то семьей, но в принципе, вообще?</w:t>
      </w:r>
    </w:p>
    <w:p w14:paraId="4FE50B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Нет, кто-то что-то сказал в конце.</w:t>
      </w:r>
    </w:p>
    <w:p w14:paraId="2102FCB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белый полковник.</w:t>
      </w:r>
    </w:p>
    <w:p w14:paraId="0AA4A26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понятно, но не все семьи убивали. Там репрессировать могли, сослать куда-то. То есть, значит, он какой-то поступок такой совершил, что его настолько возненавидели или не смогли поймать, за что пришли, и пострадали его жена и дети, близкие то есть.</w:t>
      </w:r>
    </w:p>
    <w:p w14:paraId="68F7720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он на это намекал.</w:t>
      </w:r>
    </w:p>
    <w:p w14:paraId="77DD84B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что там произошло такое, что он как бы насолил настолько красным комиссарам, большевикам, непонятно.</w:t>
      </w:r>
    </w:p>
    <w:p w14:paraId="0839B0C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Второй сезон.</w:t>
      </w:r>
    </w:p>
    <w:p w14:paraId="283FC10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конце, мне кажется, что-то говорили про это?</w:t>
      </w:r>
    </w:p>
    <w:p w14:paraId="30DBD66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что-то было.</w:t>
      </w:r>
    </w:p>
    <w:p w14:paraId="7CBCBFC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Показали этот момент, когда пришли.</w:t>
      </w:r>
    </w:p>
    <w:p w14:paraId="7015FC0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Что «мы же не предатели», она говорит. И всех убивают.</w:t>
      </w:r>
    </w:p>
    <w:p w14:paraId="16725E0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там, кстати, не показали, что именно застрелили.</w:t>
      </w:r>
    </w:p>
    <w:p w14:paraId="3C8D0E8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Может быть, он всё-таки привел армию, я так понимаю?</w:t>
      </w:r>
    </w:p>
    <w:p w14:paraId="0A7313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вряд ли. Скорее просто от того, что он как будущий старший офицер, он принял сторону не новых красных комиссаров, не большевиков, а остался белым. Русской империи служил, и буду биться за них до конца.</w:t>
      </w:r>
    </w:p>
    <w:p w14:paraId="7BBD3A4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скорее всего.</w:t>
      </w:r>
    </w:p>
    <w:p w14:paraId="25709A8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Екатерина Дикова. Что про неё можете сказать, давайте охарактеризуем.</w:t>
      </w:r>
    </w:p>
    <w:p w14:paraId="6BE5928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Проститутка?</w:t>
      </w:r>
    </w:p>
    <w:p w14:paraId="6133ECB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Баронесса?</w:t>
      </w:r>
    </w:p>
    <w:p w14:paraId="200CD2A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Это Акиньшина.</w:t>
      </w:r>
    </w:p>
    <w:p w14:paraId="26FAA7B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 ребёнком.</w:t>
      </w:r>
    </w:p>
    <w:p w14:paraId="7900D6C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Тоже с такой же трагической судьбой, как бы дополняет этот дуализм его как мужчины. Тот потерял жену и детей, а эта потеряла барона. При этом она, в отличии от этого полковника, особо чести-то не имеет. То есть, она и ножки раздвигает за деньги. Но у неё есть как бы, типа, оправдание, что ради сына. Но, опять же, не все женщины становились проститутками. Поэтому как-то в каком-то смысле она беспринципная, но прямого умысла, тут я как юрист скажу, у неё по составу преступления по отношению к кому-либо, в отличии от той проститутки, у неё нет. То есть, она как бы не отрицательный персонаж. Она скорее такой, положительный с тяжелой жизненной судьбой просто, трагичной.</w:t>
      </w:r>
    </w:p>
    <w:p w14:paraId="303D163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Нет, ты сказал, что как бы во благо сына она там раздвигала. Но это не увязывалось никаким образом в контексте сериала. Её персонаж был, что да, вроде, изначально она во благо сына раздвигает ноги, особенно когда ещё до турка, до того момента, когда он её за волосы вытащил. Но в дальнейшем, когда у тебя всё красиво, ты </w:t>
      </w:r>
      <w:proofErr w:type="spellStart"/>
      <w:r w:rsidRPr="009A1F5A">
        <w:rPr>
          <w:rFonts w:ascii="Franklin Gothic Book" w:hAnsi="Franklin Gothic Book" w:cs="Arial"/>
          <w:sz w:val="24"/>
          <w:szCs w:val="24"/>
        </w:rPr>
        <w:t>дораздвигалась</w:t>
      </w:r>
      <w:proofErr w:type="spellEnd"/>
      <w:r w:rsidRPr="009A1F5A">
        <w:rPr>
          <w:rFonts w:ascii="Franklin Gothic Book" w:hAnsi="Franklin Gothic Book" w:cs="Arial"/>
          <w:sz w:val="24"/>
          <w:szCs w:val="24"/>
        </w:rPr>
        <w:t>, всё, ты умничка, у тебя англичанин. А она же тут проявила свой характер, что она не готова всё-таки там, где  денежные вопросы, ради денег идти на всё. Но при этом я понимаю, если ты будучи малым персонажем, в самом начале особенно, за волосы бы её сутенёр не выкидывал на панель, если бы она была какой-то дорогой проституткой.</w:t>
      </w:r>
    </w:p>
    <w:p w14:paraId="328B22F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Так она и недорогая. 100 лир это не деньги.</w:t>
      </w:r>
    </w:p>
    <w:p w14:paraId="1EC91A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100 лир, а ты поднялась со 100 лир, и у тебя вот, пожалуйста, сын сейчас поедет куда-то там.</w:t>
      </w:r>
    </w:p>
    <w:p w14:paraId="2407800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как бы её можно охарактеризовать?</w:t>
      </w:r>
    </w:p>
    <w:p w14:paraId="4EC7110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Плохая мать она.</w:t>
      </w:r>
    </w:p>
    <w:p w14:paraId="45E5829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плохая мать.</w:t>
      </w:r>
    </w:p>
    <w:p w14:paraId="10CF285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но она женщина, которая хотела быть любимой, вот и всё.</w:t>
      </w:r>
    </w:p>
    <w:p w14:paraId="764BF4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на сына что как бы наплевала.</w:t>
      </w:r>
    </w:p>
    <w:p w14:paraId="5AF219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Глубоко травмированный человек.</w:t>
      </w:r>
    </w:p>
    <w:p w14:paraId="14C6074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трагичная она.</w:t>
      </w:r>
    </w:p>
    <w:p w14:paraId="0C12B7E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действительно так, она хотела быть любимой, но пошла не по той дорожке. Хотела, чтобы её любили.</w:t>
      </w:r>
    </w:p>
    <w:p w14:paraId="452572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до этого не надо было тогда так сильно раздвигаться.</w:t>
      </w:r>
    </w:p>
    <w:p w14:paraId="48946C5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 неё была цель, выезд из Константинополя любой ценой. То есть, она копила деньги. Почему она в конце фильма и говорит этому главному герою без денег, уже без всего. Она говорит: у меня есть деньги, давайте уедем. То есть, она готова платить за него, взять его с собой. То есть, до падения главного героя она преследовала только одну цель. Накопить денег, забрать ребёнка и вывезти из этого ада. И забыть всё как страшный сон. Но появляется главный герой, она в него влюбляется. И у неё диссонанс в голове, то есть, она не знает, что ей дальше делать. Здесь предлагают, а она уже ничего не хочет, ни за границу, ни с банкиром быть. То есть, у неё появляется новая история, у неё появляется любовь. Я считаю, она большая молодец, она добилась своего. Она осталась и с любимым человеком, и с ребёнком, и с деньгами.</w:t>
      </w:r>
    </w:p>
    <w:p w14:paraId="010CC10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Как же Серафима?</w:t>
      </w:r>
    </w:p>
    <w:p w14:paraId="61564D0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её личные проблемы.</w:t>
      </w:r>
    </w:p>
    <w:p w14:paraId="46D6392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Женщина оправдывает женщину всегда, безукоризненно.</w:t>
      </w:r>
    </w:p>
    <w:p w14:paraId="235B34C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когда она ему, кстати, говорила, что «у меня есть деньги», то я вспоминаю, что у неё в шкафу лежат золотые слитки.</w:t>
      </w:r>
    </w:p>
    <w:p w14:paraId="7D05A00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Она же их отдала на переезд.</w:t>
      </w:r>
    </w:p>
    <w:p w14:paraId="5BD9C4B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Точно, да. В общем, не суть. В любом случае для меня сюжетный поворот, как будто Серафима для главного героя была более подходящим персонажем. Потому что когда он остается с проституткой, то есть, я до конца думала, а вдруг она не такая, нормальная. Нет, она как была проституткой, и то, что он с ней остался, для меня прям вопрос. То есть, как будто бы он не ровня ей.</w:t>
      </w:r>
    </w:p>
    <w:p w14:paraId="4C5BE6D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его выбор.</w:t>
      </w:r>
    </w:p>
    <w:p w14:paraId="7CB46BF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309F18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в чём выбор-то, я не понимаю?</w:t>
      </w:r>
    </w:p>
    <w:p w14:paraId="6279203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У них вообще не осталось выбора, всё.</w:t>
      </w:r>
    </w:p>
    <w:p w14:paraId="5BD6635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Всех убили.</w:t>
      </w:r>
    </w:p>
    <w:p w14:paraId="4AAD7CE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Она пришла в конце к нему. Он взял её с сыном за руку и пошел с ней. Потому что он о ребёнке заботится. А она ему прицепом уже.</w:t>
      </w:r>
    </w:p>
    <w:p w14:paraId="7C9EBA7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Так мы не знаем, что там будет дальше. Это мы уже додумываем, можно сказать.</w:t>
      </w:r>
    </w:p>
    <w:p w14:paraId="706502D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если она покажет какие-то суперталанты, то он, может быть, конечно, с ней и будет. Но я считаю, что она должна была остаться с англичанином и всё.</w:t>
      </w:r>
    </w:p>
    <w:p w14:paraId="6E2A92D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который заставляет ребёнка целовать ноги за еду?</w:t>
      </w:r>
    </w:p>
    <w:p w14:paraId="7250773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Две недели поцеловал и уехал в Бостон, всё.</w:t>
      </w:r>
    </w:p>
    <w:p w14:paraId="13FA072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по поводу Серафимы и Екатерины, кто больше всё-таки, как вам кажется, подходит на главную роль здесь? Кто бы больше подошёл Нератову?</w:t>
      </w:r>
    </w:p>
    <w:p w14:paraId="79F0D6A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Как партнерша полковнику?</w:t>
      </w:r>
    </w:p>
    <w:p w14:paraId="2767B80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w:t>
      </w:r>
    </w:p>
    <w:p w14:paraId="510CE6C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Серафима.</w:t>
      </w:r>
    </w:p>
    <w:p w14:paraId="76FF07A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Серафима.</w:t>
      </w:r>
    </w:p>
    <w:p w14:paraId="30D5B94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чисто когда уже маленечко пошел процесс идеализации.</w:t>
      </w:r>
    </w:p>
    <w:p w14:paraId="1231E5B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там и режиссер так показал, что она лучше его чувствует. Он успокаивается рядом с ней. А когда она ему «ты виноват», он аж потёк весь.</w:t>
      </w:r>
    </w:p>
    <w:p w14:paraId="1F472A5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что говорить, если он её полюбил.</w:t>
      </w:r>
    </w:p>
    <w:p w14:paraId="082F818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а эта больше как бы так. Эту не любит, он же прямо сказал: я вас не люблю.</w:t>
      </w:r>
    </w:p>
    <w:p w14:paraId="2187F30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поддержу, по сюжету они как бы полюбили друг друга. Но когда её убили, ему как бы там грустно и всё. И поехали дальше жить. То есть, не было, я не знаю, надо было немножко как бы показать, что всё рушится, боль эту и всё.</w:t>
      </w:r>
    </w:p>
    <w:p w14:paraId="778414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думаю, что показали просто, что он железный. Он просто с таким лицом, менее эмоциональный, он железный.</w:t>
      </w:r>
    </w:p>
    <w:p w14:paraId="21178B2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скорее всего, он просто переживает это всё внутри. В принципе, как и было вначале.</w:t>
      </w:r>
    </w:p>
    <w:p w14:paraId="1F43036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Зато он когда по другой </w:t>
      </w:r>
      <w:proofErr w:type="spellStart"/>
      <w:r w:rsidRPr="009A1F5A">
        <w:rPr>
          <w:rFonts w:ascii="Franklin Gothic Book" w:hAnsi="Franklin Gothic Book" w:cs="Arial"/>
          <w:sz w:val="24"/>
          <w:szCs w:val="24"/>
        </w:rPr>
        <w:t>фигне</w:t>
      </w:r>
      <w:proofErr w:type="spellEnd"/>
      <w:r w:rsidRPr="009A1F5A">
        <w:rPr>
          <w:rFonts w:ascii="Franklin Gothic Book" w:hAnsi="Franklin Gothic Book" w:cs="Arial"/>
          <w:sz w:val="24"/>
          <w:szCs w:val="24"/>
        </w:rPr>
        <w:t>, он тут же нажрался и на рогах был.</w:t>
      </w:r>
    </w:p>
    <w:p w14:paraId="68E6804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это один раз было. Один раз на стакан упал.</w:t>
      </w:r>
    </w:p>
    <w:p w14:paraId="6DD2FE6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была депрессуха.</w:t>
      </w:r>
    </w:p>
    <w:p w14:paraId="52777A0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это понятно. Я к тому, что из-за чего он тогда упал так, таким оказался. А здесь просто.</w:t>
      </w:r>
    </w:p>
    <w:p w14:paraId="4C90737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была просто последняя капля, вот и всё.</w:t>
      </w:r>
    </w:p>
    <w:p w14:paraId="5CAAAD2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там не было капли, он просто кайфанул, в баре посидел.</w:t>
      </w:r>
    </w:p>
    <w:p w14:paraId="1AC1232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давайте не будем выяснять его мотивы, почему он на стакан упал. Вернемся к проститутке Екатерине.</w:t>
      </w:r>
    </w:p>
    <w:p w14:paraId="7E6E90A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Давайте вернемся.</w:t>
      </w:r>
    </w:p>
    <w:p w14:paraId="72AFDEF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Что-то было в её поведении тоже, в поступках, в харе для вас нелогично?</w:t>
      </w:r>
    </w:p>
    <w:p w14:paraId="600A49A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Она как раз таки в поступках и показала, что она неплохой человек. И что у неё был шанс подговорить, когда она попрощаться пришла, и Серафима сказала: я буду ждать. А она не </w:t>
      </w:r>
      <w:proofErr w:type="spellStart"/>
      <w:r w:rsidRPr="009A1F5A">
        <w:rPr>
          <w:rFonts w:ascii="Franklin Gothic Book" w:hAnsi="Franklin Gothic Book" w:cs="Arial"/>
          <w:sz w:val="24"/>
          <w:szCs w:val="24"/>
        </w:rPr>
        <w:t>подговнила</w:t>
      </w:r>
      <w:proofErr w:type="spellEnd"/>
      <w:r w:rsidRPr="009A1F5A">
        <w:rPr>
          <w:rFonts w:ascii="Franklin Gothic Book" w:hAnsi="Franklin Gothic Book" w:cs="Arial"/>
          <w:sz w:val="24"/>
          <w:szCs w:val="24"/>
        </w:rPr>
        <w:t>.</w:t>
      </w:r>
    </w:p>
    <w:p w14:paraId="05B973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я ещё думала, она скажет или не скажет.</w:t>
      </w:r>
    </w:p>
    <w:p w14:paraId="369E2B4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 есть, я и говорю, что она вообще не отрицательный персонаж. Она именно не злая проститутка. Но она, так сказать, на таком метафизическом уровне совершенно не подходит. Не потому что там даже чужой ребёнок, хотя это на фиг не надо нормальному мужику. А именно она в метафизическом как бы. Но при этом как бы возможность, стерпится-слюбится, и он её тоже полюбит. Она так тоже симпатичная дама.</w:t>
      </w:r>
    </w:p>
    <w:p w14:paraId="6CEF9F7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Так вначале же она этих привела.</w:t>
      </w:r>
    </w:p>
    <w:p w14:paraId="3FC522B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она курица, всё.</w:t>
      </w:r>
    </w:p>
    <w:p w14:paraId="08D1D72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Из-за неё всё.</w:t>
      </w:r>
    </w:p>
    <w:p w14:paraId="75385CC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Она же продалась просто за мешок картошки реально.</w:t>
      </w:r>
    </w:p>
    <w:p w14:paraId="0E4CBF3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Всё из-за женщин.</w:t>
      </w:r>
    </w:p>
    <w:p w14:paraId="3150C1B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остальные что думают?</w:t>
      </w:r>
    </w:p>
    <w:p w14:paraId="0223E19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Она неоднозначный персонаж, потому что даже признаться в том, что Серафима его ждет в кафе, она сначала с ним переговорила. Он что-то ей </w:t>
      </w:r>
      <w:proofErr w:type="spellStart"/>
      <w:r w:rsidRPr="009A1F5A">
        <w:rPr>
          <w:rFonts w:ascii="Franklin Gothic Book" w:hAnsi="Franklin Gothic Book" w:cs="Arial"/>
          <w:sz w:val="24"/>
          <w:szCs w:val="24"/>
        </w:rPr>
        <w:t>дерзанул</w:t>
      </w:r>
      <w:proofErr w:type="spellEnd"/>
      <w:r w:rsidRPr="009A1F5A">
        <w:rPr>
          <w:rFonts w:ascii="Franklin Gothic Book" w:hAnsi="Franklin Gothic Book" w:cs="Arial"/>
          <w:sz w:val="24"/>
          <w:szCs w:val="24"/>
        </w:rPr>
        <w:t xml:space="preserve">, она </w:t>
      </w:r>
      <w:proofErr w:type="spellStart"/>
      <w:r w:rsidRPr="009A1F5A">
        <w:rPr>
          <w:rFonts w:ascii="Franklin Gothic Book" w:hAnsi="Franklin Gothic Book" w:cs="Arial"/>
          <w:sz w:val="24"/>
          <w:szCs w:val="24"/>
        </w:rPr>
        <w:t>перезлилась</w:t>
      </w:r>
      <w:proofErr w:type="spellEnd"/>
      <w:r w:rsidRPr="009A1F5A">
        <w:rPr>
          <w:rFonts w:ascii="Franklin Gothic Book" w:hAnsi="Franklin Gothic Book" w:cs="Arial"/>
          <w:sz w:val="24"/>
          <w:szCs w:val="24"/>
        </w:rPr>
        <w:t>, и уже потом ему сказала.</w:t>
      </w:r>
    </w:p>
    <w:p w14:paraId="3593525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Собака!</w:t>
      </w:r>
    </w:p>
    <w:p w14:paraId="6FCA118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Все такие идеальные прям.</w:t>
      </w:r>
    </w:p>
    <w:p w14:paraId="360F043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Он приходит, сказала бы: да, тебя там ждет Серафима. Как она должна смысла сказать, если так </w:t>
      </w:r>
      <w:proofErr w:type="spellStart"/>
      <w:r w:rsidRPr="009A1F5A">
        <w:rPr>
          <w:rFonts w:ascii="Franklin Gothic Book" w:hAnsi="Franklin Gothic Book" w:cs="Arial"/>
          <w:sz w:val="24"/>
          <w:szCs w:val="24"/>
        </w:rPr>
        <w:t>по-нормальному</w:t>
      </w:r>
      <w:proofErr w:type="spellEnd"/>
      <w:r w:rsidRPr="009A1F5A">
        <w:rPr>
          <w:rFonts w:ascii="Franklin Gothic Book" w:hAnsi="Franklin Gothic Book" w:cs="Arial"/>
          <w:sz w:val="24"/>
          <w:szCs w:val="24"/>
        </w:rPr>
        <w:t>?</w:t>
      </w:r>
    </w:p>
    <w:p w14:paraId="7921973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Так она так и сказала.</w:t>
      </w:r>
    </w:p>
    <w:p w14:paraId="18B2B54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Прямо так: тебя будут ждать, иди.</w:t>
      </w:r>
    </w:p>
    <w:p w14:paraId="1AE23E4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она любимому человеку говорит о том, что его другая ждет.</w:t>
      </w:r>
    </w:p>
    <w:p w14:paraId="747C654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Хотя она могла вообще промолчать. Но она сомневалась.</w:t>
      </w:r>
    </w:p>
    <w:p w14:paraId="6345A70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Женщины, конечно, </w:t>
      </w:r>
      <w:proofErr w:type="spellStart"/>
      <w:r w:rsidRPr="009A1F5A">
        <w:rPr>
          <w:rFonts w:ascii="Franklin Gothic Book" w:hAnsi="Franklin Gothic Book" w:cs="Arial"/>
          <w:sz w:val="24"/>
          <w:szCs w:val="24"/>
        </w:rPr>
        <w:t>попсиховала</w:t>
      </w:r>
      <w:proofErr w:type="spellEnd"/>
      <w:r w:rsidRPr="009A1F5A">
        <w:rPr>
          <w:rFonts w:ascii="Franklin Gothic Book" w:hAnsi="Franklin Gothic Book" w:cs="Arial"/>
          <w:sz w:val="24"/>
          <w:szCs w:val="24"/>
        </w:rPr>
        <w:t>, позлилась, а потом. Если любит, то конечно.</w:t>
      </w:r>
    </w:p>
    <w:p w14:paraId="0224F8A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 итогу её поступки не привели к плохому. То есть, он сам не дошел до неё в то кафе тогда.</w:t>
      </w:r>
    </w:p>
    <w:p w14:paraId="5F64F5D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Проститутки тоже люди.</w:t>
      </w:r>
    </w:p>
    <w:p w14:paraId="3F380FA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Конечно.</w:t>
      </w:r>
    </w:p>
    <w:p w14:paraId="64BD3C4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Тут же не то, что она проститутка.</w:t>
      </w:r>
    </w:p>
    <w:p w14:paraId="4ABE5B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было ли в её образе что-то такое, что не прояснил автор, может быть, сериала? Как бы непонятно было.</w:t>
      </w:r>
    </w:p>
    <w:p w14:paraId="03DBDDD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Какая она баронесса. Где наследство, что за муж у неё был. Почему нет у неё вкладов за границей и так далее. Когда у многих дворян и помещиков были как раз таки капиталы за рубежом.</w:t>
      </w:r>
    </w:p>
    <w:p w14:paraId="24DA4E4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она проститутка, судьба у неё трагическая, скорее всего.</w:t>
      </w:r>
    </w:p>
    <w:p w14:paraId="65F9FD7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и говорю, баронесса, почему у неё всё отжали, скорее всего?</w:t>
      </w:r>
    </w:p>
    <w:p w14:paraId="427CB75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Барон это изначально не наше всё-таки. Это не цыганское ли?</w:t>
      </w:r>
    </w:p>
    <w:p w14:paraId="4593200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Где её табор?</w:t>
      </w:r>
    </w:p>
    <w:p w14:paraId="3841BEE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Баронов у нас не было.</w:t>
      </w:r>
    </w:p>
    <w:p w14:paraId="4D45B3D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у нас в России граф, а за границей это барон. Но даже после смерти барона она остается в титуле баронессы. Получается, принадлежность свою к семейному роду барона она должна сохранить за собой.</w:t>
      </w:r>
    </w:p>
    <w:p w14:paraId="0611AFC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не будем вдаваться в подробности.</w:t>
      </w:r>
    </w:p>
    <w:p w14:paraId="6F91294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Почему её столкнули сразу от баронов туда.</w:t>
      </w:r>
    </w:p>
    <w:p w14:paraId="2EE872C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Кто вам больше понравился из этих главных героев? Андрей, Екатерина, из двух этих главных?</w:t>
      </w:r>
    </w:p>
    <w:p w14:paraId="268870A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Нератов.</w:t>
      </w:r>
    </w:p>
    <w:p w14:paraId="5B564BC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Нератов, конечно</w:t>
      </w:r>
    </w:p>
    <w:p w14:paraId="18A6B37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Почему Нератов?</w:t>
      </w:r>
    </w:p>
    <w:p w14:paraId="4E40AF3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Потому что он главный.</w:t>
      </w:r>
    </w:p>
    <w:p w14:paraId="228E543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Во-первых, его было больше. Он как первой линии герой.</w:t>
      </w:r>
    </w:p>
    <w:p w14:paraId="4941217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за него всю дорогу переживал. А за эту как бы нет вообще.</w:t>
      </w:r>
    </w:p>
    <w:p w14:paraId="62AD8C2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тоже, я даже главным персонажем её бы не назвал. Как-то она на вторых ролях была.</w:t>
      </w:r>
    </w:p>
    <w:p w14:paraId="36E6774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Она страдала-страдала, то есть, она же могла горшки убирать тогда бы.</w:t>
      </w:r>
    </w:p>
    <w:p w14:paraId="427BBB9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Как будто до конца её идея для меня не раскрылась. То есть, изначально я понимала её, что она делает все эти шаги, занимается всем этим делом для того, чтобы действительно спасти своего ребёнка. И всё делает ради ребёнка. Это был как-то оправдательный момент её. А далее она влюбилась и всё, и всё у неё поехало и поплыло.</w:t>
      </w:r>
    </w:p>
    <w:p w14:paraId="1FD8319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33 лепёшки и всё.</w:t>
      </w:r>
    </w:p>
    <w:p w14:paraId="43F2A4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Есть кто-то, кому оба героя понравились главные? Или Екатерина только понравилась больше? Всем Нератов понравился, получается. Хорошо, давайте пройдемся по второстепенным героям. Кто запомнился больше всего, давайте основной такой список составим.</w:t>
      </w:r>
    </w:p>
    <w:p w14:paraId="4E92238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Доктор </w:t>
      </w:r>
      <w:proofErr w:type="spellStart"/>
      <w:r w:rsidRPr="009A1F5A">
        <w:rPr>
          <w:rFonts w:ascii="Franklin Gothic Book" w:hAnsi="Franklin Gothic Book" w:cs="Arial"/>
          <w:sz w:val="24"/>
          <w:szCs w:val="24"/>
        </w:rPr>
        <w:t>Бородаевский</w:t>
      </w:r>
      <w:proofErr w:type="spellEnd"/>
      <w:r w:rsidRPr="009A1F5A">
        <w:rPr>
          <w:rFonts w:ascii="Franklin Gothic Book" w:hAnsi="Franklin Gothic Book" w:cs="Arial"/>
          <w:sz w:val="24"/>
          <w:szCs w:val="24"/>
        </w:rPr>
        <w:t>.</w:t>
      </w:r>
    </w:p>
    <w:p w14:paraId="5769B43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Антонио Наварро.</w:t>
      </w:r>
    </w:p>
    <w:p w14:paraId="0D3317A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b/>
          <w:sz w:val="24"/>
          <w:szCs w:val="24"/>
        </w:rPr>
        <w:t>Бородаевский</w:t>
      </w:r>
      <w:proofErr w:type="spellEnd"/>
      <w:r w:rsidRPr="009A1F5A">
        <w:rPr>
          <w:rFonts w:ascii="Franklin Gothic Book" w:hAnsi="Franklin Gothic Book" w:cs="Arial"/>
          <w:b/>
          <w:sz w:val="24"/>
          <w:szCs w:val="24"/>
        </w:rPr>
        <w:t>, Антонио.</w:t>
      </w:r>
    </w:p>
    <w:p w14:paraId="7C1EC5D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положительные?</w:t>
      </w:r>
    </w:p>
    <w:p w14:paraId="4399C6F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Саблин.</w:t>
      </w:r>
    </w:p>
    <w:p w14:paraId="7D71D7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есаул, куда без есаула.</w:t>
      </w:r>
    </w:p>
    <w:p w14:paraId="136916C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Больше всего кто запомнился из второстепенных?</w:t>
      </w:r>
    </w:p>
    <w:p w14:paraId="419C60A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Наварро.</w:t>
      </w:r>
    </w:p>
    <w:p w14:paraId="2734F0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Антонио, получается, тоже из второстепенных?</w:t>
      </w:r>
    </w:p>
    <w:p w14:paraId="350DD93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w:t>
      </w:r>
    </w:p>
    <w:p w14:paraId="6F534C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Тогда Антонио.</w:t>
      </w:r>
    </w:p>
    <w:p w14:paraId="699F415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на первом месте.</w:t>
      </w:r>
    </w:p>
    <w:p w14:paraId="1D9A16A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На первом месте Антонио, Саблин, есаул.</w:t>
      </w:r>
    </w:p>
    <w:p w14:paraId="3B639DB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Медсестра турчанка.</w:t>
      </w:r>
    </w:p>
    <w:p w14:paraId="77A582C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Капитан.</w:t>
      </w:r>
    </w:p>
    <w:p w14:paraId="23966F8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 полиции который?</w:t>
      </w:r>
    </w:p>
    <w:p w14:paraId="5D4124B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Кстати, да, нормальный мужик.</w:t>
      </w:r>
    </w:p>
    <w:p w14:paraId="272B8EA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начальник пропускного пункта.</w:t>
      </w:r>
    </w:p>
    <w:p w14:paraId="4D0C594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Таможни?</w:t>
      </w:r>
    </w:p>
    <w:p w14:paraId="6DCA1D5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с пистолетом ходил.</w:t>
      </w:r>
    </w:p>
    <w:p w14:paraId="7DD4419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эта рыжая проститутка тоже запомнилась. Которая жива осталась.</w:t>
      </w:r>
    </w:p>
    <w:p w14:paraId="52E4ED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Таможенник.</w:t>
      </w:r>
    </w:p>
    <w:p w14:paraId="336A22D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Надеюсь, нет.</w:t>
      </w:r>
    </w:p>
    <w:p w14:paraId="09C87F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Надеюсь, он её скинул затем.</w:t>
      </w:r>
    </w:p>
    <w:p w14:paraId="6BD438C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Кирпичёв.</w:t>
      </w:r>
    </w:p>
    <w:p w14:paraId="4793BBA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Там в целом все вторичные сыграли хорошо, образы обалденные.</w:t>
      </w:r>
    </w:p>
    <w:p w14:paraId="0992014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сын князя, который погиб, мальчик, его убили.</w:t>
      </w:r>
    </w:p>
    <w:p w14:paraId="4148E3C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Кстати, да.</w:t>
      </w:r>
    </w:p>
    <w:p w14:paraId="245820D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Андрей его, по-моему, звали.</w:t>
      </w:r>
    </w:p>
    <w:p w14:paraId="63F0AB2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Лепёшку который своровал?</w:t>
      </w:r>
    </w:p>
    <w:p w14:paraId="22E1CE5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мясник вообще топовый. Продажная шкура такая, вообще крыса.</w:t>
      </w:r>
    </w:p>
    <w:p w14:paraId="4BB649D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Серафиму забыли.</w:t>
      </w:r>
    </w:p>
    <w:p w14:paraId="2B3B42E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Саблины, сказали.</w:t>
      </w:r>
    </w:p>
    <w:p w14:paraId="1B8164B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 тут у нас будет Саблин плюс Саблина, это разные герои.</w:t>
      </w:r>
    </w:p>
    <w:p w14:paraId="4E00A1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кажется, не назвали, потому что это главный герой.</w:t>
      </w:r>
    </w:p>
    <w:p w14:paraId="0942BAD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тоже так подумала, что мы её уже обсудили.</w:t>
      </w:r>
    </w:p>
    <w:p w14:paraId="6005FC4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 xml:space="preserve">Давайте сейчас по каждому пробежимся. </w:t>
      </w:r>
      <w:proofErr w:type="spellStart"/>
      <w:r w:rsidRPr="009A1F5A">
        <w:rPr>
          <w:rFonts w:ascii="Franklin Gothic Book" w:hAnsi="Franklin Gothic Book" w:cs="Arial"/>
          <w:b/>
          <w:sz w:val="24"/>
          <w:szCs w:val="24"/>
        </w:rPr>
        <w:t>Бородаевский</w:t>
      </w:r>
      <w:proofErr w:type="spellEnd"/>
      <w:r w:rsidRPr="009A1F5A">
        <w:rPr>
          <w:rFonts w:ascii="Franklin Gothic Book" w:hAnsi="Franklin Gothic Book" w:cs="Arial"/>
          <w:b/>
          <w:sz w:val="24"/>
          <w:szCs w:val="24"/>
        </w:rPr>
        <w:t xml:space="preserve"> чем запомнился, главный персонаж?</w:t>
      </w:r>
    </w:p>
    <w:p w14:paraId="60AB2E0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Добрый.</w:t>
      </w:r>
    </w:p>
    <w:p w14:paraId="2211389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он такой, за идею.</w:t>
      </w:r>
    </w:p>
    <w:p w14:paraId="09B4598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Добрый, честный, умный, справедливый.</w:t>
      </w:r>
    </w:p>
    <w:p w14:paraId="66DBB97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Жизни людей превыше всяких денег и всего остального.</w:t>
      </w:r>
    </w:p>
    <w:p w14:paraId="16668B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Идеальный образ профессионального доктора. Которых в жизни я, к сожалению, не встречал. Это человек, который дал клятву Гиппократа, наверное, и чётко ей следовал несмотря ни на какие материальные трудности или какие-то внешние, внутренние факторы. То есть, его преданность делу, она прям восхищала.</w:t>
      </w:r>
    </w:p>
    <w:p w14:paraId="76FFD1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Доктор по призванию.</w:t>
      </w:r>
    </w:p>
    <w:p w14:paraId="4F09945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к сожалению, она же его и погубила. Эта бескорыстность тоже прямолинейная, она его, в принципе, относительно и привела к гибели.</w:t>
      </w:r>
    </w:p>
    <w:p w14:paraId="3D8D203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Безрассудство такое, да.</w:t>
      </w:r>
    </w:p>
    <w:p w14:paraId="6A1A41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кажется, его бы всё равно застрелили.</w:t>
      </w:r>
    </w:p>
    <w:p w14:paraId="0C53F7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он мог не прийти. Или бы раньше оттуда ушёл.</w:t>
      </w:r>
    </w:p>
    <w:p w14:paraId="0C3C97B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какие чувства вызывает у вас?</w:t>
      </w:r>
    </w:p>
    <w:p w14:paraId="0B94079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Только положительные.</w:t>
      </w:r>
    </w:p>
    <w:p w14:paraId="48F3FEB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Только он один, наверное, персонаж, который чисто положительный, безапелляционно.</w:t>
      </w:r>
    </w:p>
    <w:p w14:paraId="537FFB5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Уважение вызывает.</w:t>
      </w:r>
    </w:p>
    <w:p w14:paraId="6FDAF7C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я скажу: мне он вообще не понравился.</w:t>
      </w:r>
    </w:p>
    <w:p w14:paraId="3E61453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Почему?</w:t>
      </w:r>
    </w:p>
    <w:p w14:paraId="34A955C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Взяли тебя единственного на нормальную работу, более-менее официально. Будь ты благодарен – нет, он начал с самого начала. Главврач ведет делегацию, рассказывает – что ты лезешь? Куда ты лезешь со своими советами? Тебя бы после этого просто вышвырнули, потому что ты неблагодарный. То есть, главврач, если бы в России такое было, его бы сразу вышвырнул. Нормально бы поработал, заработал себе авторитет, стал бы хорошим специалистом. Куда ты лезешь?</w:t>
      </w:r>
    </w:p>
    <w:p w14:paraId="5F4C845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Так он таким образом и зарабатывал себе авторитет. В том-то и дело.</w:t>
      </w:r>
    </w:p>
    <w:p w14:paraId="157ED22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когда там расстреляли всех, он так же полез. Куда ты лезешь? Может быть, их бы всех не расстреляли, куда ты полез?</w:t>
      </w:r>
    </w:p>
    <w:p w14:paraId="3D51115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Понятно, ещё было что-то в этом персонаже такое непонятное вам, нелогичное?</w:t>
      </w:r>
    </w:p>
    <w:p w14:paraId="6A13E58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Вообще всё понятно, всё как раз таки логично.</w:t>
      </w:r>
    </w:p>
    <w:p w14:paraId="1859C74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Антонио Наварро, чем он вам запомнился?</w:t>
      </w:r>
    </w:p>
    <w:p w14:paraId="473F01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Чувством юмора.</w:t>
      </w:r>
    </w:p>
    <w:p w14:paraId="57269E7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И в сериале он разбавляет весь этот </w:t>
      </w:r>
      <w:proofErr w:type="spellStart"/>
      <w:r w:rsidRPr="009A1F5A">
        <w:rPr>
          <w:rFonts w:ascii="Franklin Gothic Book" w:hAnsi="Franklin Gothic Book" w:cs="Arial"/>
          <w:sz w:val="24"/>
          <w:szCs w:val="24"/>
        </w:rPr>
        <w:t>треш</w:t>
      </w:r>
      <w:proofErr w:type="spellEnd"/>
      <w:r w:rsidRPr="009A1F5A">
        <w:rPr>
          <w:rFonts w:ascii="Franklin Gothic Book" w:hAnsi="Franklin Gothic Book" w:cs="Arial"/>
          <w:sz w:val="24"/>
          <w:szCs w:val="24"/>
        </w:rPr>
        <w:t>, который происходит.</w:t>
      </w:r>
    </w:p>
    <w:p w14:paraId="7F9B373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Смелый, ответственный к своим делам.</w:t>
      </w:r>
    </w:p>
    <w:p w14:paraId="00A1307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Крайне позитивный.</w:t>
      </w:r>
    </w:p>
    <w:p w14:paraId="42CCFAC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Кто-то сказал, мозг?</w:t>
      </w:r>
    </w:p>
    <w:p w14:paraId="4CBE85C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Мозг, да. Он интеллектуальная именно сторона. Если говорить внутри банды, то это интеллектуал.</w:t>
      </w:r>
    </w:p>
    <w:p w14:paraId="4420146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При этом несмотря на его уровень хитрости он как раз таки своих вообще не предает и не продает. Он ухитряется сохранять ту самую линию, что к своим всё ништяк.</w:t>
      </w:r>
    </w:p>
    <w:p w14:paraId="1DBB110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ожидаешь, вроде, от него?</w:t>
      </w:r>
    </w:p>
    <w:p w14:paraId="2C89051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а с другими он хитрит, обыгрывает. Но своих он не предает в отличии от того же Саблина.</w:t>
      </w:r>
    </w:p>
    <w:p w14:paraId="1F9460F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там и вашим, и нашим.</w:t>
      </w:r>
    </w:p>
    <w:p w14:paraId="1A591DB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а он как раз таки наоборот, чётко. Это наш сукин сын, но он наш сукин сын.</w:t>
      </w:r>
    </w:p>
    <w:p w14:paraId="67D555C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Разгребал всё, что другие заваливали.</w:t>
      </w:r>
    </w:p>
    <w:p w14:paraId="7E48E03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какие чувства он у вас вызывает?</w:t>
      </w:r>
    </w:p>
    <w:p w14:paraId="4CCEF39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в принципе, он и погиб-то не по своей дурости. А там замес общий пошел.</w:t>
      </w:r>
    </w:p>
    <w:p w14:paraId="3A642F6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Он спасал всех.</w:t>
      </w:r>
    </w:p>
    <w:p w14:paraId="307ADE0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w:t>
      </w:r>
    </w:p>
    <w:p w14:paraId="74A39B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как сказал: лучше умереть, чем быть униженным.</w:t>
      </w:r>
    </w:p>
    <w:p w14:paraId="4393BCE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он настоящий.</w:t>
      </w:r>
    </w:p>
    <w:p w14:paraId="15C3B33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его характере, в поведении, в поступках были какие-то нелогичные, непонятные моменты?</w:t>
      </w:r>
    </w:p>
    <w:p w14:paraId="0FBF9DD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Нет.</w:t>
      </w:r>
    </w:p>
    <w:p w14:paraId="451674C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Там всё понятно.</w:t>
      </w:r>
    </w:p>
    <w:p w14:paraId="0989E6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Четкий парень.</w:t>
      </w:r>
    </w:p>
    <w:p w14:paraId="0A59ED6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Классный, да.</w:t>
      </w:r>
    </w:p>
    <w:p w14:paraId="36F4F09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Лучик тепла, он называл. Предприниматель, да?</w:t>
      </w:r>
    </w:p>
    <w:p w14:paraId="6DBEB3D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Чисто </w:t>
      </w:r>
      <w:proofErr w:type="spellStart"/>
      <w:r w:rsidRPr="009A1F5A">
        <w:rPr>
          <w:rFonts w:ascii="Franklin Gothic Book" w:hAnsi="Franklin Gothic Book" w:cs="Arial"/>
          <w:sz w:val="24"/>
          <w:szCs w:val="24"/>
        </w:rPr>
        <w:t>коммерс</w:t>
      </w:r>
      <w:proofErr w:type="spellEnd"/>
      <w:r w:rsidRPr="009A1F5A">
        <w:rPr>
          <w:rFonts w:ascii="Franklin Gothic Book" w:hAnsi="Franklin Gothic Book" w:cs="Arial"/>
          <w:sz w:val="24"/>
          <w:szCs w:val="24"/>
        </w:rPr>
        <w:t xml:space="preserve"> такой. Переступит через всех.</w:t>
      </w:r>
    </w:p>
    <w:p w14:paraId="4805F0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Тем более, они хотели в Рио-де-Жанейро поехать. Прям про него можно было снимать всё отдельно.</w:t>
      </w:r>
    </w:p>
    <w:p w14:paraId="26EA734B" w14:textId="77777777" w:rsidR="009A1F5A" w:rsidRPr="009A1F5A" w:rsidRDefault="009A1F5A" w:rsidP="009A1F5A">
      <w:pPr>
        <w:spacing w:after="120"/>
        <w:jc w:val="both"/>
        <w:rPr>
          <w:rFonts w:ascii="Franklin Gothic Book" w:hAnsi="Franklin Gothic Book" w:cs="Arial"/>
          <w:b/>
          <w:sz w:val="24"/>
          <w:szCs w:val="24"/>
        </w:rPr>
      </w:pPr>
      <w:r w:rsidRPr="009A1F5A">
        <w:rPr>
          <w:rFonts w:ascii="Franklin Gothic Book" w:hAnsi="Franklin Gothic Book" w:cs="Arial"/>
          <w:b/>
          <w:sz w:val="24"/>
          <w:szCs w:val="24"/>
        </w:rPr>
        <w:t xml:space="preserve">Мужчина: </w:t>
      </w:r>
      <w:r w:rsidRPr="009A1F5A">
        <w:rPr>
          <w:rFonts w:ascii="Franklin Gothic Book" w:hAnsi="Franklin Gothic Book" w:cs="Arial"/>
          <w:sz w:val="24"/>
          <w:szCs w:val="24"/>
        </w:rPr>
        <w:t>В Сан-Франциско.</w:t>
      </w:r>
    </w:p>
    <w:p w14:paraId="0B55D9D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Нет, но такое впечатление, что он тоже травмированный. И очень глубоко травмированный. Там и началось, его какая-то ненависть к деньгам. То есть, конечно, там если покопать, типа, в психологии. Сирота, который просто привык выживать самостоятельно. За сестру, за себя, тем не менее, он забрал сестру маленькую, её воспитывал.</w:t>
      </w:r>
    </w:p>
    <w:p w14:paraId="7791EB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Сам заботился.</w:t>
      </w:r>
    </w:p>
    <w:p w14:paraId="33F2966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То есть, как бы сказать, что он черствый – нет.</w:t>
      </w:r>
    </w:p>
    <w:p w14:paraId="7C7FE67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моральных принципов как бы нет вообще никаких.</w:t>
      </w:r>
    </w:p>
    <w:p w14:paraId="51B984A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Да, он убил когда </w:t>
      </w:r>
      <w:proofErr w:type="spellStart"/>
      <w:r w:rsidRPr="009A1F5A">
        <w:rPr>
          <w:rFonts w:ascii="Franklin Gothic Book" w:hAnsi="Franklin Gothic Book" w:cs="Arial"/>
          <w:sz w:val="24"/>
          <w:szCs w:val="24"/>
        </w:rPr>
        <w:t>ломбардщика</w:t>
      </w:r>
      <w:proofErr w:type="spellEnd"/>
      <w:r w:rsidRPr="009A1F5A">
        <w:rPr>
          <w:rFonts w:ascii="Franklin Gothic Book" w:hAnsi="Franklin Gothic Book" w:cs="Arial"/>
          <w:sz w:val="24"/>
          <w:szCs w:val="24"/>
        </w:rPr>
        <w:t>, это вообще.</w:t>
      </w:r>
    </w:p>
    <w:p w14:paraId="5521D1D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Так я не говорю, что он типа позитивный герой, нет. Но он и не черствый человек. Если он не отрекся от сестры.</w:t>
      </w:r>
    </w:p>
    <w:p w14:paraId="0D7C8F5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Эта сказка про дровосека когда рассказывалась в фильме, мне кажется, что параллель была про брата как раз. Что руки, ноги, головы, но всегда оставалось сердце. Я почему-то про Петра подумала, что это он.</w:t>
      </w:r>
    </w:p>
    <w:p w14:paraId="7E93825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эту сюжетную линию с ним вообще не понял. Когда он отпорол этого мальчишку, в принципе, всё наказание он уже сделал. И там за кадром показали, что он его, оказывается, убил.</w:t>
      </w:r>
    </w:p>
    <w:p w14:paraId="7BFD763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Сам его убил?</w:t>
      </w:r>
    </w:p>
    <w:p w14:paraId="45ABFD0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то есть, там показали, то он его так вел, ощущение руки. А получается, хотя у него уже определённый вес был, и поддержка была, тут сюжетная дыра, короче, непонятная.</w:t>
      </w:r>
    </w:p>
    <w:p w14:paraId="7217F86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турки сказали, что у нас резали до этого.</w:t>
      </w:r>
    </w:p>
    <w:p w14:paraId="1CA133A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Может, там есаул это всё сделал?</w:t>
      </w:r>
    </w:p>
    <w:p w14:paraId="6F46618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думал, что турки его.</w:t>
      </w:r>
    </w:p>
    <w:p w14:paraId="7A197C0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он же по приказу Саблина.</w:t>
      </w:r>
    </w:p>
    <w:p w14:paraId="3EB7BA5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Почему он его убил?</w:t>
      </w:r>
    </w:p>
    <w:p w14:paraId="29744C1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я думала, это турки сделали.</w:t>
      </w:r>
    </w:p>
    <w:p w14:paraId="6D97AF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w:t>
      </w:r>
    </w:p>
    <w:p w14:paraId="6F3399B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тоже думала, но нет. Они же признались, когда он убивал их.</w:t>
      </w:r>
    </w:p>
    <w:p w14:paraId="299DA6F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есаул когда убивал. И убили есаула по факту за то, что пацана резанули.</w:t>
      </w:r>
    </w:p>
    <w:p w14:paraId="201B8B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мне показалось, он боялся потерять авторитет у турок.</w:t>
      </w:r>
    </w:p>
    <w:p w14:paraId="5BB16CF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Так он потерял уже. То есть, они ему уже сказали.</w:t>
      </w:r>
    </w:p>
    <w:p w14:paraId="40AD853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реабилитировался как раз.</w:t>
      </w:r>
    </w:p>
    <w:p w14:paraId="5BDC47C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тут прям дыра в сюжете нелогичная такая. Тем более, вообще сам формат наказания, там отсечение руки за этого халяльного барана, как бы понятно, что на востоке есть это всё, и камнями забить. Но тут как бы всё равно сильно как-то это.</w:t>
      </w:r>
    </w:p>
    <w:p w14:paraId="2CBA6AF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Вместо того, чтобы репутацию ему восстановить, даже если это возможно восстановить, то ему надо было пальцы, руку резать.</w:t>
      </w:r>
    </w:p>
    <w:p w14:paraId="06A779F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То есть, такой неоднозначный образ персонажа? Что-то было непонятно.</w:t>
      </w:r>
    </w:p>
    <w:p w14:paraId="61FF2E4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кажется, он сломался. То есть, изначально как будто бы флешбэки из детства. Мне кажется, он был добрым человеком, и его жизнь поставила в такие условия, где ему приходилось выживать и защищать сестру. Он в этот момент сломался и потерял свои ценности. То есть, у него не было в голове какой-то четкой линии поведения. Как он может себя вести в каких моментах. Допустим, как у Нератова, главного героя, у него всегда прямолинейность, всегда он знает. А этот прям и туда, и сюда, и метается везде. То есть, он не выбрал одну линию поведения. Поэтому такие нелогичные поступки у него и прослеживаются.</w:t>
      </w:r>
    </w:p>
    <w:p w14:paraId="159F5E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Его помощник есаул, чем он вам запомнился? Получается, не всем даже он запомнился.</w:t>
      </w:r>
    </w:p>
    <w:p w14:paraId="1DF5F5A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Своими фразами.</w:t>
      </w:r>
    </w:p>
    <w:p w14:paraId="7FDEE0A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Фразочками.</w:t>
      </w:r>
    </w:p>
    <w:p w14:paraId="245CB18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Типичный исполнитель, типичный помощник босса, всё. То есть, он такой.</w:t>
      </w:r>
    </w:p>
    <w:p w14:paraId="131403B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Безжалостный.</w:t>
      </w:r>
    </w:p>
    <w:p w14:paraId="01DFD5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именно что безжалостный. Причём понятно, что у него, скорее всего, либо с головой не всё в порядке.</w:t>
      </w:r>
    </w:p>
    <w:p w14:paraId="030BB52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садист.</w:t>
      </w:r>
    </w:p>
    <w:p w14:paraId="73316A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 есть, он воспринимал именно убийство как ажиотаж.</w:t>
      </w:r>
    </w:p>
    <w:p w14:paraId="49E26A3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всегда готов к ажиотажу, на кого дальше идём».</w:t>
      </w:r>
    </w:p>
    <w:p w14:paraId="0E125B9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он такой: только дай команду, а я порулю. И мне кажется, как раз может быть, и без Саблина как раз он убил пацана. Просто ради этого своего желания. То есть, мы не знаем, это мы сейчас только додумываем. Но мне кажется это всё его желание. Типа, «вор должен умереть». Он же сам это сказал, типа, он был вор.</w:t>
      </w:r>
    </w:p>
    <w:p w14:paraId="7150508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просто психически больной, а Саблин им пользовался. Вот и всё, чтобы самому не убивать, а убивать его руками.</w:t>
      </w:r>
    </w:p>
    <w:p w14:paraId="312E060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w:t>
      </w:r>
    </w:p>
    <w:p w14:paraId="4DA9792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было в образе что-то непонятное, нелогичное?</w:t>
      </w:r>
    </w:p>
    <w:p w14:paraId="7998D13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Нет, всё понятно.</w:t>
      </w:r>
    </w:p>
    <w:p w14:paraId="769FDA5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Что там с головой.</w:t>
      </w:r>
    </w:p>
    <w:p w14:paraId="6D890D7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Всё понятно.</w:t>
      </w:r>
    </w:p>
    <w:p w14:paraId="3DD61C1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 xml:space="preserve">С есаулом разобрались. Давайте медсестру, турчанка, которая с </w:t>
      </w:r>
      <w:proofErr w:type="spellStart"/>
      <w:r w:rsidRPr="009A1F5A">
        <w:rPr>
          <w:rFonts w:ascii="Franklin Gothic Book" w:hAnsi="Franklin Gothic Book" w:cs="Arial"/>
          <w:b/>
          <w:sz w:val="24"/>
          <w:szCs w:val="24"/>
        </w:rPr>
        <w:t>Бородаевским</w:t>
      </w:r>
      <w:proofErr w:type="spellEnd"/>
      <w:r w:rsidRPr="009A1F5A">
        <w:rPr>
          <w:rFonts w:ascii="Franklin Gothic Book" w:hAnsi="Franklin Gothic Book" w:cs="Arial"/>
          <w:b/>
          <w:sz w:val="24"/>
          <w:szCs w:val="24"/>
        </w:rPr>
        <w:t>.</w:t>
      </w:r>
    </w:p>
    <w:p w14:paraId="5A008F6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Она, всё понятно, добрая. Тоже, кстати, наверное, второй персонаж, который такого ангельского титула заслуживает. То есть, честная, невинная, правильная, бескорыстная женщина, девушка.</w:t>
      </w:r>
    </w:p>
    <w:p w14:paraId="628AFFB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Сопереживающая, не знаю, есть такие в действительности вообще.</w:t>
      </w:r>
    </w:p>
    <w:p w14:paraId="0982103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Какие чувства она вызывает у вас, положительные?</w:t>
      </w:r>
    </w:p>
    <w:p w14:paraId="5DB5C3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Положительные исключительно.</w:t>
      </w:r>
    </w:p>
    <w:p w14:paraId="211759E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жалко было, когда её там колоть начали, били.</w:t>
      </w:r>
    </w:p>
    <w:p w14:paraId="17E0F84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играла она хорошо. И причем она такая женственная, именно нежность чувствуется. То есть, прям идеально актриса подобрана, и образ. И игра. То есть, прям всё.</w:t>
      </w:r>
    </w:p>
    <w:p w14:paraId="2CA2150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Кто ещё, девушки?</w:t>
      </w:r>
    </w:p>
    <w:p w14:paraId="610CDDA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что сказать, всё понятно.</w:t>
      </w:r>
    </w:p>
    <w:p w14:paraId="45A0D13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Надеюсь, что у неё всё хорошо.</w:t>
      </w:r>
    </w:p>
    <w:p w14:paraId="4586507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Капитан полиции, его тоже выделили.</w:t>
      </w:r>
    </w:p>
    <w:p w14:paraId="4CC9D53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справедливый такой тоже.</w:t>
      </w:r>
    </w:p>
    <w:p w14:paraId="7606C0E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Такой тоже неоднозначный образ. Чем он вам запомнился?</w:t>
      </w:r>
    </w:p>
    <w:p w14:paraId="7C244BA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Справедливый</w:t>
      </w:r>
    </w:p>
    <w:p w14:paraId="1776C30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 первого момента, просто если сравнивать с другими.</w:t>
      </w:r>
    </w:p>
    <w:p w14:paraId="42256F9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держал свое слово всегда, договоренности.</w:t>
      </w:r>
    </w:p>
    <w:p w14:paraId="3135B6B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Договоренности, и относился нормально к русским. У него не было никакого предвзятого отношения ни к кому. Ко всем он относился по закону, он старался действовать по закону. И так или иначе решать какие-то ситуации. Он не хотел бунтов, не хотел крови. И если человек что-то совершил, он сажал его в тюрьму. Он его не расстреливал.</w:t>
      </w:r>
    </w:p>
    <w:p w14:paraId="74B038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кажется, его образом было показано, как человек, находящийся в системе власти, иногда не в силах на что-то повлиять. Что его выделило сразу, как положительного персонажа, что он хотел остановить, когда пошли с огнем к этим русским, то он их остановил. Но приказ есть приказ, он сам растерялся, не знал, что делать. То есть, благодаря ему раскрылась эта сюжетная линия, что иногда какой бы ты ни был честный, добрый и так далее, он просто руководствовался, действительно, законом и справедливостью. Поэтому я бы его больше выделила как положительного персонажа. Он ни за кого и ни за что, он выполняет свою работу.</w:t>
      </w:r>
    </w:p>
    <w:p w14:paraId="278080B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он, кстати, и в коррупции замечен не был. И я дополню Александру, что в такие времена тяжелые, смутные, как раз таки люди на должностях такого формата и должны быть. То есть, он не такой прям дурак прямолинейный, он где-то тоже пытался смягчить обстановку. Короче, пытался учитывать все интересы, и как бы должность, он же всё-таки полицейский или кто он там.</w:t>
      </w:r>
    </w:p>
    <w:p w14:paraId="07D5ED5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медсестру он спас.</w:t>
      </w:r>
    </w:p>
    <w:p w14:paraId="34FE7F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Да. То есть, если он где-то как бы не повел до конца, наоборот, он стратегически сделал правильный выбор. А потом как бы он допилил ситуацию и всё нормализовал. А если бы он следовал прям тотально букве закона, то </w:t>
      </w:r>
      <w:proofErr w:type="spellStart"/>
      <w:r w:rsidRPr="009A1F5A">
        <w:rPr>
          <w:rFonts w:ascii="Franklin Gothic Book" w:hAnsi="Franklin Gothic Book" w:cs="Arial"/>
          <w:sz w:val="24"/>
          <w:szCs w:val="24"/>
        </w:rPr>
        <w:t>мокрухи</w:t>
      </w:r>
      <w:proofErr w:type="spellEnd"/>
      <w:r w:rsidRPr="009A1F5A">
        <w:rPr>
          <w:rFonts w:ascii="Franklin Gothic Book" w:hAnsi="Franklin Gothic Book" w:cs="Arial"/>
          <w:sz w:val="24"/>
          <w:szCs w:val="24"/>
        </w:rPr>
        <w:t xml:space="preserve"> было бы ещё больше.</w:t>
      </w:r>
    </w:p>
    <w:p w14:paraId="2280E9E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плюс да, хорошо, что он турчанку спас.</w:t>
      </w:r>
    </w:p>
    <w:p w14:paraId="4699DF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Что он не хотел, когда </w:t>
      </w:r>
      <w:proofErr w:type="spellStart"/>
      <w:r w:rsidRPr="009A1F5A">
        <w:rPr>
          <w:rFonts w:ascii="Franklin Gothic Book" w:hAnsi="Franklin Gothic Book" w:cs="Arial"/>
          <w:sz w:val="24"/>
          <w:szCs w:val="24"/>
        </w:rPr>
        <w:t>Бородаевский</w:t>
      </w:r>
      <w:proofErr w:type="spellEnd"/>
      <w:r w:rsidRPr="009A1F5A">
        <w:rPr>
          <w:rFonts w:ascii="Franklin Gothic Book" w:hAnsi="Franklin Gothic Book" w:cs="Arial"/>
          <w:sz w:val="24"/>
          <w:szCs w:val="24"/>
        </w:rPr>
        <w:t xml:space="preserve"> к нему пришёл, он ему, типа: у меня пока нет каких-то доказательств, я не могу зайти в госпиталь. То есть, на этом всё. Он ему не сказал, что да, я тебе помогу. А потом так покумекал-покумекал, и в гражданской одежде всё равно пошел, рисковал всем, своей работой, карьерой, я не знаю. Всё равно пошел и всё-таки спас эту турчанку.</w:t>
      </w:r>
    </w:p>
    <w:p w14:paraId="1832D90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Сначала довел, а потом спас. То есть, она изначально к нему обратилась, когда её вообще не услышали. То есть, «она говорит ерунду, не обращайте внимания».</w:t>
      </w:r>
    </w:p>
    <w:p w14:paraId="71BCE5D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Так а что она сказала? Надо было просто попросить и всё. А она сказала: я видела, у меня есть доказательства.</w:t>
      </w:r>
    </w:p>
    <w:p w14:paraId="76CB46F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Она ему сказала изначально, когда они в аудитории были, она всё сказала.</w:t>
      </w:r>
    </w:p>
    <w:p w14:paraId="6F6D8EE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Женщина на востоке, она не имеет своего слова. Поэтому то, что её не услышали.</w:t>
      </w:r>
    </w:p>
    <w:p w14:paraId="590FF7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Вот мы сейчас к этому, кстати, и подойдем. Почему у слово женщины за 100, мужское за 500.</w:t>
      </w:r>
    </w:p>
    <w:p w14:paraId="549403C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Поэтому её и не восприняли.</w:t>
      </w:r>
    </w:p>
    <w:p w14:paraId="4D6130A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там чисто с точки зрения закона доказательств нет. А, в принципе, по закону ты не можешь как бы безосновательно. Есть же ещё такое понятие, не забывайте, как клевета. То есть, мало ли. Плюс он же ещё как аргументировал, что это уважаемый, 20 лет он там трудился на благо Стамбула, турок. То есть, он как бы спокойно, рассудительно.</w:t>
      </w:r>
    </w:p>
    <w:p w14:paraId="24941DD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Было что-то в нём тоже такое нелогичное, в его образе, непонятное для вас?</w:t>
      </w:r>
    </w:p>
    <w:p w14:paraId="614A345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всё понятно.</w:t>
      </w:r>
    </w:p>
    <w:p w14:paraId="76C61E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Всё понятно, хорошо. Главврач больницы чем запомнился?</w:t>
      </w:r>
    </w:p>
    <w:p w14:paraId="299A951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Отвратительный, ужасный.</w:t>
      </w:r>
    </w:p>
    <w:p w14:paraId="2A55A16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Ублюдок.</w:t>
      </w:r>
    </w:p>
    <w:p w14:paraId="321D489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Мерзкий такой.</w:t>
      </w:r>
    </w:p>
    <w:p w14:paraId="28771C8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Актер тоже, кстати, безукоризненно сыграл.</w:t>
      </w:r>
    </w:p>
    <w:p w14:paraId="7C8E460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странно, что он не умер почему-то.</w:t>
      </w:r>
    </w:p>
    <w:p w14:paraId="792246D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а почему его всё-таки не убили, как вы думаете?</w:t>
      </w:r>
    </w:p>
    <w:p w14:paraId="3304E2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кажется, наоборот, это для него больше.</w:t>
      </w:r>
    </w:p>
    <w:p w14:paraId="5D7F8DF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и говорила, что это для него хуже смерти. Это позор, когда тебя не признают, потому что он именно за признанием шел. А когда в аудитории были и все встали и ушли, для него это, скорее всего, хуже смерти.</w:t>
      </w:r>
    </w:p>
    <w:p w14:paraId="01758B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Работать в больнице ему точно нельзя, мне кажется.</w:t>
      </w:r>
    </w:p>
    <w:p w14:paraId="1572C0D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Если бы в сюжетной линии нас окончательно довели до того, что главврача убили, и эту проститутку, которая тоже на пароход слилась, то у нас не осталось бы </w:t>
      </w:r>
      <w:proofErr w:type="spellStart"/>
      <w:r w:rsidRPr="009A1F5A">
        <w:rPr>
          <w:rFonts w:ascii="Franklin Gothic Book" w:hAnsi="Franklin Gothic Book" w:cs="Arial"/>
          <w:sz w:val="24"/>
          <w:szCs w:val="24"/>
        </w:rPr>
        <w:t>затравочки</w:t>
      </w:r>
      <w:proofErr w:type="spellEnd"/>
      <w:r w:rsidRPr="009A1F5A">
        <w:rPr>
          <w:rFonts w:ascii="Franklin Gothic Book" w:hAnsi="Franklin Gothic Book" w:cs="Arial"/>
          <w:sz w:val="24"/>
          <w:szCs w:val="24"/>
        </w:rPr>
        <w:t xml:space="preserve">, а вдруг будет второй сезон. А тут как будто бы осталась </w:t>
      </w:r>
      <w:proofErr w:type="spellStart"/>
      <w:r w:rsidRPr="009A1F5A">
        <w:rPr>
          <w:rFonts w:ascii="Franklin Gothic Book" w:hAnsi="Franklin Gothic Book" w:cs="Arial"/>
          <w:sz w:val="24"/>
          <w:szCs w:val="24"/>
        </w:rPr>
        <w:t>затравочка</w:t>
      </w:r>
      <w:proofErr w:type="spellEnd"/>
      <w:r w:rsidRPr="009A1F5A">
        <w:rPr>
          <w:rFonts w:ascii="Franklin Gothic Book" w:hAnsi="Franklin Gothic Book" w:cs="Arial"/>
          <w:sz w:val="24"/>
          <w:szCs w:val="24"/>
        </w:rPr>
        <w:t>.</w:t>
      </w:r>
    </w:p>
    <w:p w14:paraId="6E5DF08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Остался задел?</w:t>
      </w:r>
    </w:p>
    <w:p w14:paraId="24E1FF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Конечно, они же там потом второй обязательно.</w:t>
      </w:r>
    </w:p>
    <w:p w14:paraId="0D1071E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Лиса Алиса и кот Базилио.</w:t>
      </w:r>
    </w:p>
    <w:p w14:paraId="4AEF8AE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его образе тоже были какие-то моменты, которые выбивались? Или всё было, в принципе, хорошо?</w:t>
      </w:r>
    </w:p>
    <w:p w14:paraId="62B1B3A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абсолютно логично показано. И прям стопудово попадание именно такого грязного, карьерного засранца. И как бы, в принципе, да, ребята отметили, что для него это хуже, чем прямая смерть. То есть, для него именно эта карьера, это материальное, эта потеря хуже, чем прямая смерть. То есть, если бы его помучить, сдох бы - да, было бы весело. А так как бы он получил по заслугам. Но при этом он всё, он на старости лет нигде не найдёт себе применение. Имя потерял, а у них ещё это на роде сказывается, короче, поколение. То есть, опозорился конкретно.</w:t>
      </w:r>
    </w:p>
    <w:p w14:paraId="564552A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Позор семьи.</w:t>
      </w:r>
    </w:p>
    <w:p w14:paraId="3C7F98D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Как актер он хорошо отыграл.</w:t>
      </w:r>
    </w:p>
    <w:p w14:paraId="061867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актеры вообще молодцы в этом сериале.</w:t>
      </w:r>
    </w:p>
    <w:p w14:paraId="713BCE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Начальник таможни, чем запомнился он вам?</w:t>
      </w:r>
    </w:p>
    <w:p w14:paraId="1E63FBA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Коррупционер.</w:t>
      </w:r>
    </w:p>
    <w:p w14:paraId="7CB9714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Коррупционер самый жесткий.</w:t>
      </w:r>
    </w:p>
    <w:p w14:paraId="713AD1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Всё продается у него.</w:t>
      </w:r>
    </w:p>
    <w:p w14:paraId="78721B0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Самый жесткий, причём изначально вообще казалось, когда ещё не раскрыли цепочку отрицательных героев, то есть, казалось, как будто он ими руководит больше всех. То есть, он как глава города, что у него там и таможня, и бойцовский клуб этот. И он везде, и как бы он голова. То есть, её срезать, и всё красиво будет у русских. Но потом оказалось, что он ходит под кем-то.</w:t>
      </w:r>
    </w:p>
    <w:p w14:paraId="4C832CB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пешка.</w:t>
      </w:r>
    </w:p>
    <w:p w14:paraId="5F572E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не пешка, но ферзь.</w:t>
      </w:r>
    </w:p>
    <w:p w14:paraId="2E95B81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Потный.</w:t>
      </w:r>
    </w:p>
    <w:p w14:paraId="40C54E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Женские пошли оценки, противный, потный. Что-то было в его образе нелогичное, непонятное?</w:t>
      </w:r>
    </w:p>
    <w:p w14:paraId="6C63A0D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всё понятно, самый гаишник такой.</w:t>
      </w:r>
    </w:p>
    <w:p w14:paraId="451EFAC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Жадный.</w:t>
      </w:r>
    </w:p>
    <w:p w14:paraId="5086881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нет, нелогичного ничего не было, в принципе, всё логично. То есть, за бабки Родину продаст, там всё понятно.</w:t>
      </w:r>
    </w:p>
    <w:p w14:paraId="541ED8B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proofErr w:type="spellStart"/>
      <w:r w:rsidRPr="009A1F5A">
        <w:rPr>
          <w:rFonts w:ascii="Franklin Gothic Book" w:hAnsi="Franklin Gothic Book" w:cs="Arial"/>
          <w:b/>
          <w:sz w:val="24"/>
          <w:szCs w:val="24"/>
        </w:rPr>
        <w:t>Кирпит</w:t>
      </w:r>
      <w:proofErr w:type="spellEnd"/>
      <w:r w:rsidRPr="009A1F5A">
        <w:rPr>
          <w:rFonts w:ascii="Franklin Gothic Book" w:hAnsi="Franklin Gothic Book" w:cs="Arial"/>
          <w:b/>
          <w:sz w:val="24"/>
          <w:szCs w:val="24"/>
        </w:rPr>
        <w:t>, его тоже выделили.</w:t>
      </w:r>
    </w:p>
    <w:p w14:paraId="3E6D4EA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паренек который?</w:t>
      </w:r>
    </w:p>
    <w:p w14:paraId="026E686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брат который, Кирпичёв.</w:t>
      </w:r>
    </w:p>
    <w:p w14:paraId="60A72EA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изначально резануло, когда он вступил в сериал, его герой, как-то он очень просто простил Нератова за убийство брата. Как-то и не заплатить ему, и «я с тобой пойду вместе в банду твою, и вместе будем». Как-то у них был один какой-то маленький диалог об этом, что ты убил моего брата, и всё. И как бы всё на этом. Как-то очень быстро его простил.</w:t>
      </w:r>
    </w:p>
    <w:p w14:paraId="08B669B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там за саботаж, он сказал. Мне кажется, там всё нормально, это трезво это было всё.</w:t>
      </w:r>
    </w:p>
    <w:p w14:paraId="5903155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Александра, скажите?</w:t>
      </w:r>
    </w:p>
    <w:p w14:paraId="6656350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Я считаю, что он просто одинокий волк, который как бы сам за себя. Он приехал, он боксёр, где деньги есть, он пошел. А потом он уже с ним столкнулся и понимает, что он как бы уже всё, в связке своих русских. И ему хочется помочь. Поэтому когда они на корабле с этим Саблиным, он тоже помог. И он даже в конце всё равно сам по себе.</w:t>
      </w:r>
    </w:p>
    <w:p w14:paraId="143CE42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Мне кажется, он просто трезво понимал, что если он дальше свяжется с турками, либо с англичанами, они так же его продадут потому, что он чужой для них.</w:t>
      </w:r>
    </w:p>
    <w:p w14:paraId="7F0A404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знал, скорее всего, что он просто не выживет. И ему нужно было вот это.</w:t>
      </w:r>
    </w:p>
    <w:p w14:paraId="4750CAE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Поэтому да.</w:t>
      </w:r>
    </w:p>
    <w:p w14:paraId="01848AA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его как могли бы охарактеризовать? Это больше какой герой?</w:t>
      </w:r>
    </w:p>
    <w:p w14:paraId="54C741B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Положительный.</w:t>
      </w:r>
    </w:p>
    <w:p w14:paraId="7B30F3A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Положительный.</w:t>
      </w:r>
    </w:p>
    <w:p w14:paraId="200041B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Там показана тема, что возможность какого-то такого прощения. То есть, там же затрагивается тема религии. То есть, возможно, он простил этого полковника, потому что он понял, что была война, как бы поле битвы, все дела. И как бы он познакомился сам с этим полковником, увидел, какой он человек, что он неплохой. И, возможно, он в глубине души нашёл для себя оправдание, что тот не просто так застрелил его брата.</w:t>
      </w:r>
    </w:p>
    <w:p w14:paraId="44E68AB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ещё Ивану слово дадим.</w:t>
      </w:r>
    </w:p>
    <w:p w14:paraId="5B64318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Нет, это ещё плюс потому, что всё-таки когда у них был этот бой, он же его там не стал убивать, добивать и так далее. Этот момент, я говорю, что он понял, что сейчас за русскими какая-то сила будет, и всё. Поэтому даже то, что его брата убили, это более-менее логично. Тем более, время прошло, как Серафима быстро поскакала, когда её брата убили.</w:t>
      </w:r>
    </w:p>
    <w:p w14:paraId="2DCDA20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Возможно, ещё человечность показать.</w:t>
      </w:r>
    </w:p>
    <w:p w14:paraId="44CCA12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Александра?</w:t>
      </w:r>
    </w:p>
    <w:p w14:paraId="795050F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Здесь, может быть, кто-то меня поправит, может быть, я не совсем поняла этот сюжет. Но мне показалось, когда рассказывали историю действительно убийства его брата, то там речь шла про то, что он взбунтовался. Типа: всё пойдём, давайте идти. А тот его пытался утихомирить. И когда уже никак, типа, «я за собой всех поведу», как бы он был вынужден выстрелить. И мне кажется, всё равно когда он в баре с этим выпил и рассказал всё той же, как её звали, Екатерине Петровне, может быть, он узнал, не знаю, поэтому простил. Всё равно да, у них был короткий диалог, и мне кажется, история с прощением да.</w:t>
      </w:r>
    </w:p>
    <w:p w14:paraId="193F7CE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 смысле, подходит, на ваш взгляд, или не подходит?</w:t>
      </w:r>
    </w:p>
    <w:p w14:paraId="33A7B45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Не раскрыта до конца.</w:t>
      </w:r>
    </w:p>
    <w:p w14:paraId="43BD275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ей мало внимания уделено.</w:t>
      </w:r>
    </w:p>
    <w:p w14:paraId="4A9B435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Но как будто бы, мне кажется, он прознал, пронюхал, что всё-таки по отношению к брату там, не знаю, одна буква какая-то для него, что всё равно есть оправдание для Нератова.</w:t>
      </w:r>
    </w:p>
    <w:p w14:paraId="417361C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 нас тоже однобокая информация.</w:t>
      </w:r>
    </w:p>
    <w:p w14:paraId="027B153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я думаю, он просто трезво мыслил. Если бы Андрей: был, как он его представлял, жестоким человеком, на боксе просто ему бы там всё, кончился бы он. А так он его оставил в живых. Причём, он в дальше попытался с ним построить отношения, то есть, когда против турков сыграть.</w:t>
      </w:r>
    </w:p>
    <w:p w14:paraId="46E8C2F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младший князь.</w:t>
      </w:r>
    </w:p>
    <w:p w14:paraId="6A8CEA4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кто?</w:t>
      </w:r>
    </w:p>
    <w:p w14:paraId="3B04A77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Ни рыба, ни мясо.</w:t>
      </w:r>
    </w:p>
    <w:p w14:paraId="3C9A76B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Которого порезали.</w:t>
      </w:r>
    </w:p>
    <w:p w14:paraId="0CC96AE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Да просто он запомнился оттого, что у него трагичная судьба. Потому что князь, в чужой стране, он начал воровать. А это как бы </w:t>
      </w:r>
      <w:proofErr w:type="spellStart"/>
      <w:r w:rsidRPr="009A1F5A">
        <w:rPr>
          <w:rFonts w:ascii="Franklin Gothic Book" w:hAnsi="Franklin Gothic Book" w:cs="Arial"/>
          <w:sz w:val="24"/>
          <w:szCs w:val="24"/>
        </w:rPr>
        <w:t>харан</w:t>
      </w:r>
      <w:proofErr w:type="spellEnd"/>
      <w:r w:rsidRPr="009A1F5A">
        <w:rPr>
          <w:rFonts w:ascii="Franklin Gothic Book" w:hAnsi="Franklin Gothic Book" w:cs="Arial"/>
          <w:sz w:val="24"/>
          <w:szCs w:val="24"/>
        </w:rPr>
        <w:t>, тем более, во время намаза. И всё как бы, его судьба просто тяжелая. И непонятная причина смерти, вот так.</w:t>
      </w:r>
    </w:p>
    <w:p w14:paraId="2616F5A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мне ещё кажется, что он с самого начала, даже они пошли на какую-то разборку, и он там вместе с ними. И как будто бы он в какой-то момент возомнил себя то ли частью банды, то ли какое-то у него такое поведение стало, что он начал воровать, считать себя правым в этой ситуации.</w:t>
      </w:r>
    </w:p>
    <w:p w14:paraId="59DA404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Безнаказанность?</w:t>
      </w:r>
    </w:p>
    <w:p w14:paraId="24E0203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Они наказали, ещё на это и обиделся. Эта незрелость показана.</w:t>
      </w:r>
    </w:p>
    <w:p w14:paraId="454071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мне показалось наоборот. Он начал воровать не то, что из-за юношеского максимализма, а что хорошо сыграли, обыграли именно сцену от безысходности.</w:t>
      </w:r>
    </w:p>
    <w:p w14:paraId="5444FEC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не все же воровали.</w:t>
      </w:r>
    </w:p>
    <w:p w14:paraId="75EF45C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Не все воровали, но он как-то, скорее всего, себя </w:t>
      </w:r>
      <w:proofErr w:type="spellStart"/>
      <w:r w:rsidRPr="009A1F5A">
        <w:rPr>
          <w:rFonts w:ascii="Franklin Gothic Book" w:hAnsi="Franklin Gothic Book" w:cs="Arial"/>
          <w:sz w:val="24"/>
          <w:szCs w:val="24"/>
        </w:rPr>
        <w:t>спозиционировал</w:t>
      </w:r>
      <w:proofErr w:type="spellEnd"/>
      <w:r w:rsidRPr="009A1F5A">
        <w:rPr>
          <w:rFonts w:ascii="Franklin Gothic Book" w:hAnsi="Franklin Gothic Book" w:cs="Arial"/>
          <w:sz w:val="24"/>
          <w:szCs w:val="24"/>
        </w:rPr>
        <w:t>, что ему нужно.</w:t>
      </w:r>
    </w:p>
    <w:p w14:paraId="7753C3B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почему ему дали такую роль, скажем так, что он своровал? Младший князь, воспитанный.</w:t>
      </w:r>
    </w:p>
    <w:p w14:paraId="638761B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Показать тяжелую жизнь в чужом городе.</w:t>
      </w:r>
    </w:p>
    <w:p w14:paraId="5BBBE85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Для детишек, наверное, воровал.</w:t>
      </w:r>
    </w:p>
    <w:p w14:paraId="52CE3DE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тоже показалось, что он воровал для кого-то из общежития этого.</w:t>
      </w:r>
    </w:p>
    <w:p w14:paraId="4D29CC5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Для кого-то.</w:t>
      </w:r>
    </w:p>
    <w:p w14:paraId="5791F8E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для детей.</w:t>
      </w:r>
    </w:p>
    <w:p w14:paraId="1605BB9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вообще показалось, что его линия, это как будто бы интеллигент, помещенный в эти адские условия. И насколько тоже ему тяжело в них выживать. И естественно, что он попытался под покровительством Нератова стать таким более отважным. Всё, я с вами.</w:t>
      </w:r>
    </w:p>
    <w:p w14:paraId="74F9456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Стать полезным там.</w:t>
      </w:r>
    </w:p>
    <w:p w14:paraId="19E83BD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стать полезным, но он не такой по своей природе, и показали такую линию.</w:t>
      </w:r>
    </w:p>
    <w:p w14:paraId="7D4C5C3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 смог жить по совести.</w:t>
      </w:r>
    </w:p>
    <w:p w14:paraId="757B14F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Такой воспитанный беспредельщик.</w:t>
      </w:r>
    </w:p>
    <w:p w14:paraId="0DDFC67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Что он не сможет убивать и воровать.</w:t>
      </w:r>
    </w:p>
    <w:p w14:paraId="5CCD4D0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Так он солёный ещё, ребёнок.</w:t>
      </w:r>
    </w:p>
    <w:p w14:paraId="4B11975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и Серафима напоследок у нас.</w:t>
      </w:r>
    </w:p>
    <w:p w14:paraId="7CE766C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 слёзы потекут сейчас.</w:t>
      </w:r>
    </w:p>
    <w:p w14:paraId="545EC46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Это тоже история, потому что они сестра и брат, вот они сироты, всё это они сказку постоянно эту детскую. То есть, у них такая трагичная судьба вообще по жизни идёт. И в ней маленько не хватило всё равно чего-то, я не знаю, не </w:t>
      </w:r>
      <w:proofErr w:type="spellStart"/>
      <w:r w:rsidRPr="009A1F5A">
        <w:rPr>
          <w:rFonts w:ascii="Franklin Gothic Book" w:hAnsi="Franklin Gothic Book" w:cs="Arial"/>
          <w:sz w:val="24"/>
          <w:szCs w:val="24"/>
        </w:rPr>
        <w:t>дораскрутили</w:t>
      </w:r>
      <w:proofErr w:type="spellEnd"/>
      <w:r w:rsidRPr="009A1F5A">
        <w:rPr>
          <w:rFonts w:ascii="Franklin Gothic Book" w:hAnsi="Franklin Gothic Book" w:cs="Arial"/>
          <w:sz w:val="24"/>
          <w:szCs w:val="24"/>
        </w:rPr>
        <w:t>. То есть, мне как бы всё в ней понравилось, но именно чуть-чуть бы там добавили что-то, развязки любовной. А её просто убили.</w:t>
      </w:r>
    </w:p>
    <w:p w14:paraId="52A14A4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серии бы потянули, как-то не хватило?</w:t>
      </w:r>
    </w:p>
    <w:p w14:paraId="10AC769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Да. Вроде, вначале чуть-чуть интрижка пошла, что она зачем-то помогает. Как бы показывают, что она такой персонаж положительный, что она «со всеми пойду </w:t>
      </w:r>
      <w:proofErr w:type="spellStart"/>
      <w:r w:rsidRPr="009A1F5A">
        <w:rPr>
          <w:rFonts w:ascii="Franklin Gothic Book" w:hAnsi="Franklin Gothic Book" w:cs="Arial"/>
          <w:sz w:val="24"/>
          <w:szCs w:val="24"/>
        </w:rPr>
        <w:t>люлей</w:t>
      </w:r>
      <w:proofErr w:type="spellEnd"/>
      <w:r w:rsidRPr="009A1F5A">
        <w:rPr>
          <w:rFonts w:ascii="Franklin Gothic Book" w:hAnsi="Franklin Gothic Book" w:cs="Arial"/>
          <w:sz w:val="24"/>
          <w:szCs w:val="24"/>
        </w:rPr>
        <w:t xml:space="preserve"> получать». То есть, она такая озорная девчонка. Денег подкинула, которому хромому. Она услышала и просто денег подкинула. То есть, уже в ней идёт положительность и интерес. Почему брат такой, а она такая. И она с братом тоже, деньги, которые он ей дает, она их тупо отдает. То есть, это всё интересно, чем это всё обернется. И там дальше не разжевали. Поэтому положительно, но я говорю, чуть-чуть не доработали. Но в целом всё равно персонаж классный, красивый. И я прям вообще в печали, что её убили.</w:t>
      </w:r>
    </w:p>
    <w:p w14:paraId="434E5A0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Понятно, давайте по очереди с Александры.</w:t>
      </w:r>
    </w:p>
    <w:p w14:paraId="2FE1340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Линия ее доброты мне тоже показалась интересной и не до конца раскрытой. Там как будто показано, что её добрые поступки, они не всегда кончаются хорошо. То есть, эта самая первая история, когда она взяла деньги у брата ворованные и пошла помогать нищим, и в итоге ей там эти же нищие причинили вред и брат от этого озверел, это первый случай. Второй случай, когда она, опять же, дала деньги снимать жилье этой семье. В итоге эта семья осталась и их убили.</w:t>
      </w:r>
    </w:p>
    <w:p w14:paraId="6D950CA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Тоже привело к такому?</w:t>
      </w:r>
    </w:p>
    <w:p w14:paraId="0A13AAB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Тоже к гибели. То есть, как будто бы эта идея, что помогать тоже нужно с умом. А у неё просто такое детское добродушное сердце. И не до конца раскрыли, как дальше она поведет себя. Как она взрослела бы.</w:t>
      </w:r>
    </w:p>
    <w:p w14:paraId="2F897A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Она наивная, глупая такая как будто бы.</w:t>
      </w:r>
    </w:p>
    <w:p w14:paraId="48393D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Что изначально брат ей, Люба тоже сказала, что сказал «не улыбайся на таможне», а она спровоцировала просто. И, в принципе, из-за этого всё и началось.</w:t>
      </w:r>
    </w:p>
    <w:p w14:paraId="5706A83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кажется, через неё показывали сущность русской женщины, что она не покладистая, она бунтарка, и она всё делает по-своему.</w:t>
      </w:r>
    </w:p>
    <w:p w14:paraId="356F2B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У неё такие принципы?</w:t>
      </w:r>
    </w:p>
    <w:p w14:paraId="04D293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сказали ей не улыбаться, а она улыбалась. Про деньги, она шла, и что хотела, то и делала. То есть, она, в принципе, в общении с людьми такая. И когда они с были с Нератовым в комнате, она прям ему колупала мозги. То мне переодеться, потом я передумала, то есть это своеобразная специфика поведения определённой женщины.</w:t>
      </w:r>
    </w:p>
    <w:p w14:paraId="1D7039F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Избалованная.</w:t>
      </w:r>
    </w:p>
    <w:p w14:paraId="756C644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 этом ключе она просто бунтарка.</w:t>
      </w:r>
    </w:p>
    <w:p w14:paraId="5A4F4CA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Она глупая была.</w:t>
      </w:r>
    </w:p>
    <w:p w14:paraId="2F3BCB1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Нет, не глупая, но она просто такая.</w:t>
      </w:r>
    </w:p>
    <w:p w14:paraId="23EA8B2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Ей 25 лет, я посчитала.</w:t>
      </w:r>
    </w:p>
    <w:p w14:paraId="77E8CB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Она глупая в бытовом плане. Она эрудированная, она же показала свои знания в этой сцене, когда они в комнате с Нератовым были. Она же рассказала, что она проинформированная. Мне кажется, ей не хватало ещё дополнительного какого-то общения с другими людьми. Ни друзей, ни семьи, только брат и всё. И она пыталась найти как-то, может быть, себе сообщников даже на этой фабрике, когда она к ним пришла.</w:t>
      </w:r>
    </w:p>
    <w:p w14:paraId="38E159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Друзей найти, общение какое-то?</w:t>
      </w:r>
    </w:p>
    <w:p w14:paraId="3846190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она одинокая.</w:t>
      </w:r>
    </w:p>
    <w:p w14:paraId="743BCEE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Быть причастной к чему-то?</w:t>
      </w:r>
    </w:p>
    <w:p w14:paraId="357D633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её, видимо, всю жизнь так брат чрезмерно закрывал.</w:t>
      </w:r>
    </w:p>
    <w:p w14:paraId="2652F8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это укрытие, потому что его всегда, видимо, по роду его деятельности он ждал, что его либо где-то убьют, либо прибьют, и он всегда её всю жизнь так и прятал. И она в этом заточении и сидела.</w:t>
      </w:r>
    </w:p>
    <w:p w14:paraId="580A00C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поговорим вообще о причинах и мотивах, почему эти герои оказались в Константинополе. Можно по каждому из них.</w:t>
      </w:r>
    </w:p>
    <w:p w14:paraId="12CD544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 xml:space="preserve"> Женщина</w:t>
      </w:r>
      <w:r w:rsidRPr="009A1F5A">
        <w:rPr>
          <w:rFonts w:ascii="Franklin Gothic Book" w:hAnsi="Franklin Gothic Book" w:cs="Arial"/>
          <w:sz w:val="24"/>
          <w:szCs w:val="24"/>
        </w:rPr>
        <w:t>: Так мы сказали же про них.</w:t>
      </w:r>
    </w:p>
    <w:p w14:paraId="6A26C3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могу сказать коротко: они же из Крыма когда отплывали, это Чёрное море. Ближайшие порты там только турецкие как раз. Вот они туда и поплыли, всё. Чисто геолокация.</w:t>
      </w:r>
    </w:p>
    <w:p w14:paraId="6C33003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 xml:space="preserve">Да, </w:t>
      </w:r>
      <w:proofErr w:type="spellStart"/>
      <w:r w:rsidRPr="009A1F5A">
        <w:rPr>
          <w:rFonts w:ascii="Franklin Gothic Book" w:hAnsi="Franklin Gothic Book" w:cs="Arial"/>
          <w:b/>
          <w:sz w:val="24"/>
          <w:szCs w:val="24"/>
        </w:rPr>
        <w:t>логистически</w:t>
      </w:r>
      <w:proofErr w:type="spellEnd"/>
      <w:r w:rsidRPr="009A1F5A">
        <w:rPr>
          <w:rFonts w:ascii="Franklin Gothic Book" w:hAnsi="Franklin Gothic Book" w:cs="Arial"/>
          <w:b/>
          <w:sz w:val="24"/>
          <w:szCs w:val="24"/>
        </w:rPr>
        <w:t xml:space="preserve"> понятно. Почему вообще они покинули Россию?</w:t>
      </w:r>
    </w:p>
    <w:p w14:paraId="7B9C2F4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вообще хочу сказать, что на мой взгляд название фильма не соответствует его сюжету. Как раз таки «Изгои», или что-то, потому что Константинополь мы как бы вообще не видели. Там камерные сцены были в основном, в помещениях. При чём тут сам город Константинополь, то есть, вообще непонятно.</w:t>
      </w:r>
    </w:p>
    <w:p w14:paraId="31CE5C7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Типа, история в Константинополе.</w:t>
      </w:r>
    </w:p>
    <w:p w14:paraId="54BEC2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понятно.</w:t>
      </w:r>
    </w:p>
    <w:p w14:paraId="353CB20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Чисто маршрут такой. А оттуда они же во Францию, в Штаты, в Англию, кто поехал.</w:t>
      </w:r>
    </w:p>
    <w:p w14:paraId="7486FB8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я, кстати, не поняла, почему они туда решили эмигрировать.</w:t>
      </w:r>
    </w:p>
    <w:p w14:paraId="796C585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Там большевики что-то всех побеждают.</w:t>
      </w:r>
    </w:p>
    <w:p w14:paraId="4C85C37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ближайшие порты.</w:t>
      </w:r>
    </w:p>
    <w:p w14:paraId="42A89F8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причина какая?</w:t>
      </w:r>
    </w:p>
    <w:p w14:paraId="59FD86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Война гражданская.</w:t>
      </w:r>
    </w:p>
    <w:p w14:paraId="6E13BDD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1920 Первая Мировая закончилась уже, всё. Началась гражданская война. Красные пришли, чтобы забрать власть, и просто начали давить белых. А это белая сторона. Всегда все высокопоставленные чины, графы, князья, их раскулачивали, их грабили в пользу государства именно большевиков.</w:t>
      </w:r>
    </w:p>
    <w:p w14:paraId="06666EE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они бежали.</w:t>
      </w:r>
    </w:p>
    <w:p w14:paraId="22B90AD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они бежали просто-напросто.</w:t>
      </w:r>
    </w:p>
    <w:p w14:paraId="2FE227D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Тем более, этот Крым, там же Врангель был. Это последнее белое сопротивление было на тот момент. То есть, там уже ни Колчака не было, ни Деникина.</w:t>
      </w:r>
    </w:p>
    <w:p w14:paraId="121FF48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Короче, много кого не было. И есаул даже убежал, он бросил врага. Это интересно было.</w:t>
      </w:r>
    </w:p>
    <w:p w14:paraId="6EF464B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какие-то, может быть, у кого-то другие причины были из персонажей, я имею в виду?</w:t>
      </w:r>
    </w:p>
    <w:p w14:paraId="30C9790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у них у всех понятно. Контекст побега.</w:t>
      </w:r>
    </w:p>
    <w:p w14:paraId="3C340D2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Плюс ещё исторический контекст. Константинополь, это же бывшая столица Византийской империи, короче, православной. И всегда у Российской империи была мечта завоевать Константинополь, типа, взять Босфор и Дарданеллы. Восстановить историческую справедливость. И это тоже сейчас с нашей </w:t>
      </w:r>
      <w:proofErr w:type="spellStart"/>
      <w:r w:rsidRPr="009A1F5A">
        <w:rPr>
          <w:rFonts w:ascii="Franklin Gothic Book" w:hAnsi="Franklin Gothic Book" w:cs="Arial"/>
          <w:sz w:val="24"/>
          <w:szCs w:val="24"/>
        </w:rPr>
        <w:t>политситуацией</w:t>
      </w:r>
      <w:proofErr w:type="spellEnd"/>
      <w:r w:rsidRPr="009A1F5A">
        <w:rPr>
          <w:rFonts w:ascii="Franklin Gothic Book" w:hAnsi="Franklin Gothic Book" w:cs="Arial"/>
          <w:sz w:val="24"/>
          <w:szCs w:val="24"/>
        </w:rPr>
        <w:t xml:space="preserve"> всё увязывается. То есть, короче говоря, этот храм святой Софии, который ещё при Константинополе был воздвигнут, а сейчас мечеть современная. Там мечеть эту сделали. Тут ещё такое, кто в теме истории, короче, это видит. Я, допустим, понял, почему.</w:t>
      </w:r>
    </w:p>
    <w:p w14:paraId="33EA742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ещё тема самого Крыма. Как будто бы этот фильм нас к истории такой, что посмотрите, сейчас же много разных мнений насчёт Крыма.</w:t>
      </w:r>
    </w:p>
    <w:p w14:paraId="4477D3B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Крым-то турецкий раньше был. Потом он перешёл к Российской империи.</w:t>
      </w:r>
    </w:p>
    <w:p w14:paraId="4401E68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то, что они оттуда уплывали, так просто исторически сложилось, что белые войска там одними из последних остались. Потому что это связано с соединениями и так далее.</w:t>
      </w:r>
    </w:p>
    <w:p w14:paraId="17F4A03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Кто ещё какие видит причины, почему они вообще оказались в Константинополе, почему бежали? Что ими двигало, может быть?</w:t>
      </w:r>
    </w:p>
    <w:p w14:paraId="1EB3C83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Жить охота, а дома- то ты уже не баронесса. К тебе ни сегодня-завтра придут и просто отберут у тебя всё.</w:t>
      </w:r>
    </w:p>
    <w:p w14:paraId="72146BB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просто побег вообще, по сути. И то, это побег, наверное, во благо сохранения своей жизни.</w:t>
      </w:r>
    </w:p>
    <w:p w14:paraId="14767E1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Чисто самосохранение жизни и чести.</w:t>
      </w:r>
    </w:p>
    <w:p w14:paraId="20CF19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У всех такая мотивация была?</w:t>
      </w:r>
    </w:p>
    <w:p w14:paraId="440F87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22C27B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У всех. А то, что туда они уплыли, а больше некуда было. Там в Африку ещё можно было, но там вообще тяжело.</w:t>
      </w:r>
    </w:p>
    <w:p w14:paraId="19FA856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Возможно, сначала у Саблина были, у меня такое отношение, как будто он такой: я сейчас приеду туда. Я не знаю его историю, возможно, он так же бежал со своей сестрой, скорее всего.</w:t>
      </w:r>
    </w:p>
    <w:p w14:paraId="3ADC367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бежал, он золото забрал. Он вообще же хотел в Сан-Франциско изначально. А тебе, чтобы пересечь, тебе же нужно паспорта получить, визы. А это как раз сортировочный пункт. Ты приехал, ты получил. Тебе в Европу чтобы или в Америку, если на Запад попасть. Физически же Российская империя перестала существовать и паспорта как бы недействительны. Там тоже много лирических аспектов.</w:t>
      </w:r>
    </w:p>
    <w:p w14:paraId="2D21D3E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давайте опишем жизнь в эмиграции.</w:t>
      </w:r>
    </w:p>
    <w:p w14:paraId="05CB6E5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Тяжелая жизнь, несправедливая, может быть.</w:t>
      </w:r>
    </w:p>
    <w:p w14:paraId="685480C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Какая она была у них?</w:t>
      </w:r>
    </w:p>
    <w:p w14:paraId="0CDE351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Активная и веселая.</w:t>
      </w:r>
    </w:p>
    <w:p w14:paraId="43A71CB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У кого были драгоценности, деньги, кто успел обменять быстренько, те жили хорошо. А в основном плохо жили.</w:t>
      </w:r>
    </w:p>
    <w:p w14:paraId="7D05EAF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Они бежали за спасением, а на самом деле не получили того, что хотели. То есть, от чего убегали, к тому и пришли.</w:t>
      </w:r>
    </w:p>
    <w:p w14:paraId="6713753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 практически всех убили там.</w:t>
      </w:r>
    </w:p>
    <w:p w14:paraId="7085CD3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581EEDA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адская жизнь. Никто не говорит ещё, эта роль была у девушки тоже, рыжая на фабрике. У неё ещё ребёнок умер. И она просто скрывала, что у него кровь течет изо рта. И после этого момента я вообще хотела всё перестать смотреть, потому что очень тяжело. И вообще как эта девушка нашла в себе силы жить, нашла какую-то себе работу с детьми. То есть, она взяла на себя обязанности, я видела, что она с детьми занималась. То есть, это же вообще адская жизнь. Никаких условий, никакого отношения. А у того, у кого есть деньги, они, по факту, погибли.</w:t>
      </w:r>
    </w:p>
    <w:p w14:paraId="359019E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Хоть и с деньгами, но не обрели всё равно всё равно комфорта.</w:t>
      </w:r>
    </w:p>
    <w:p w14:paraId="743D8A0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покрутились, повертелись, и всё.</w:t>
      </w:r>
    </w:p>
    <w:p w14:paraId="77E51EB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но там же всё равно показали тех, которые паспорта получали.</w:t>
      </w:r>
    </w:p>
    <w:p w14:paraId="2BD802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это те, кто с деньгами.</w:t>
      </w:r>
    </w:p>
    <w:p w14:paraId="18F09F2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видно, что зажиточные. А офицеры, грубо говоря, сразу понятно, они сбежали от того, что притеснили белых. То есть, они дезертирами считались.</w:t>
      </w:r>
    </w:p>
    <w:p w14:paraId="62179BB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Они грузчиками в портах работали. Особо никто там не поднялся, как в кино показывают.</w:t>
      </w:r>
    </w:p>
    <w:p w14:paraId="3EBD02C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Некоторым говорили «у вас нет прав». Зашли, там поубивали их, то есть, вот оно всё отношение.</w:t>
      </w:r>
    </w:p>
    <w:p w14:paraId="741FB9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это нормально.</w:t>
      </w:r>
    </w:p>
    <w:p w14:paraId="0019422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Даже эту возможность работать в порту они ещё и отвоёвывали. То есть, здесь даже не разрешено было работать.</w:t>
      </w:r>
    </w:p>
    <w:p w14:paraId="640A69A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обманывали на каждом шагу.</w:t>
      </w:r>
    </w:p>
    <w:p w14:paraId="7E8486C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попробуем вспомнить ключевые моменты в сериале, такие события, которые меняли ход сюжета.</w:t>
      </w:r>
    </w:p>
    <w:p w14:paraId="3D32AC7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там так всё быстро менялось.</w:t>
      </w:r>
    </w:p>
    <w:p w14:paraId="5C0E87E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Какие-то ключевые точно не назовешь.</w:t>
      </w:r>
    </w:p>
    <w:p w14:paraId="347F7CE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Давайте попробуем с начала с самого.</w:t>
      </w:r>
    </w:p>
    <w:p w14:paraId="19E6C22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 что они там плыли, это понятно. Но, допустим, с чего началось это дело, сколачивание банды. Нератов уже всё, поникший, побитый, встреча с Антонио. Переломный момент тоже был, то есть, это первое было. С чего началась вся эта банда. А дальше переломные моменты уже по ходу событий. То есть, один кто-то там убил – всё, пошла завязка в ту сторону.</w:t>
      </w:r>
    </w:p>
    <w:p w14:paraId="44B2C95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кого же первого убили, что пошли эти русские?</w:t>
      </w:r>
    </w:p>
    <w:p w14:paraId="19E264B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Убийство этого Омара, и сутенера Екатерины. Из-за чего они пошли всех русских сжигать.</w:t>
      </w:r>
    </w:p>
    <w:p w14:paraId="1D3ED27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Мстить за этого.</w:t>
      </w:r>
    </w:p>
    <w:p w14:paraId="0E1C0C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Убийство сутенера. И когда Нератов вышел к этой толпе, что он обозначил себя, что он договорился с ними.</w:t>
      </w:r>
    </w:p>
    <w:p w14:paraId="651C115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Договорился с этой толпой, при этом унизил главаря этой толпы, что он злобу затаил. Потом что было?</w:t>
      </w:r>
    </w:p>
    <w:p w14:paraId="00D2F71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думаю, момент, когда убили англичанина, и англичане уже поняли, что всё.</w:t>
      </w:r>
    </w:p>
    <w:p w14:paraId="385D690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Дома у этого капитана. Он тоже глупый был, дура дурой.</w:t>
      </w:r>
    </w:p>
    <w:p w14:paraId="7292CBD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Это в банке когда он убил?</w:t>
      </w:r>
    </w:p>
    <w:p w14:paraId="04A2F96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не в банке, а дома.</w:t>
      </w:r>
    </w:p>
    <w:p w14:paraId="7B46DFD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на работе. Это не дома, а в банке.</w:t>
      </w:r>
    </w:p>
    <w:p w14:paraId="690581B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Когда с англичанами они поссорились.</w:t>
      </w:r>
    </w:p>
    <w:p w14:paraId="134DF7D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Они тоже там охранники военные, которые приставлены были.</w:t>
      </w:r>
    </w:p>
    <w:p w14:paraId="312A9D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Это тоже было поворотным событием?</w:t>
      </w:r>
    </w:p>
    <w:p w14:paraId="4AE7E9A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это обострило отношения. Война началась по факту-то между группировками и властью. Началась именно с этого.</w:t>
      </w:r>
    </w:p>
    <w:p w14:paraId="3DFC46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Смерть Саблина.</w:t>
      </w:r>
    </w:p>
    <w:p w14:paraId="122D30A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смерть Саблина, поэтому он и умер.</w:t>
      </w:r>
    </w:p>
    <w:p w14:paraId="6AAF4A2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Поведение этой проститутки, которая на корабле не сдохла ещё по сюжету. Тоже ключевое, вертихвостка какая.</w:t>
      </w:r>
    </w:p>
    <w:p w14:paraId="61BDC1A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Офицеров когда убили тоже. Там понятно уже, к чему шло.</w:t>
      </w:r>
    </w:p>
    <w:p w14:paraId="47BB99B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Убийство каждого героя. Смерть офицеров, что непонятно было, как они теперь защищаться будут.</w:t>
      </w:r>
    </w:p>
    <w:p w14:paraId="0305884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Сделка Саблина с Гулливером.</w:t>
      </w:r>
    </w:p>
    <w:p w14:paraId="0648FFF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Прикольный момент, если смотреть третью часть, это как раз серия, когда они Гулливеру зубы выколотили. И притащили, им британцы </w:t>
      </w:r>
      <w:proofErr w:type="spellStart"/>
      <w:r w:rsidRPr="009A1F5A">
        <w:rPr>
          <w:rFonts w:ascii="Franklin Gothic Book" w:hAnsi="Franklin Gothic Book" w:cs="Arial"/>
          <w:sz w:val="24"/>
          <w:szCs w:val="24"/>
        </w:rPr>
        <w:t>поугрожали</w:t>
      </w:r>
      <w:proofErr w:type="spellEnd"/>
      <w:r w:rsidRPr="009A1F5A">
        <w:rPr>
          <w:rFonts w:ascii="Franklin Gothic Book" w:hAnsi="Franklin Gothic Book" w:cs="Arial"/>
          <w:sz w:val="24"/>
          <w:szCs w:val="24"/>
        </w:rPr>
        <w:t>.</w:t>
      </w:r>
    </w:p>
    <w:p w14:paraId="3990F5E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Мы этот момент все упустили.</w:t>
      </w:r>
    </w:p>
    <w:p w14:paraId="0936BF2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Сейчас скажем.</w:t>
      </w:r>
    </w:p>
    <w:p w14:paraId="1451269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 общем, путь этого камушка, который весь сериал переходящий.</w:t>
      </w:r>
    </w:p>
    <w:p w14:paraId="0841873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разменная монета, на самом деле.</w:t>
      </w:r>
    </w:p>
    <w:p w14:paraId="54EDB44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что его и глотали, и пытался его на заседании всё это. И он потом всё равно в сериале постоянно присутствует, он переходит-переходит. И в итоге Серафима отдала его полковнику на реализацию.</w:t>
      </w:r>
    </w:p>
    <w:p w14:paraId="3E2908F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говорю, всех, кого убивали, он там рулит..</w:t>
      </w:r>
    </w:p>
    <w:p w14:paraId="4748CB8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Смена образа главного героя, что повлияло на это? Это тоже можно назвать ключевым событием?</w:t>
      </w:r>
    </w:p>
    <w:p w14:paraId="4EB5134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считаю, у него вообще образ слегка кривой.</w:t>
      </w:r>
    </w:p>
    <w:p w14:paraId="13B1295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На какое-то восприятие моё. То есть, он сразу поменял образ, это меня </w:t>
      </w:r>
      <w:proofErr w:type="spellStart"/>
      <w:r w:rsidRPr="009A1F5A">
        <w:rPr>
          <w:rFonts w:ascii="Franklin Gothic Book" w:hAnsi="Franklin Gothic Book" w:cs="Arial"/>
          <w:sz w:val="24"/>
          <w:szCs w:val="24"/>
        </w:rPr>
        <w:t>триггернуло</w:t>
      </w:r>
      <w:proofErr w:type="spellEnd"/>
      <w:r w:rsidRPr="009A1F5A">
        <w:rPr>
          <w:rFonts w:ascii="Franklin Gothic Book" w:hAnsi="Franklin Gothic Book" w:cs="Arial"/>
          <w:sz w:val="24"/>
          <w:szCs w:val="24"/>
        </w:rPr>
        <w:t>, что допустил такую слабость, которую я не ожидала вначале. А потом как бы понятно, что всех там переигрывают. Когда он сменил образ, и они начали мясника прям жестко, эти сцены отвратительные. Зачем они ему расколотили, то есть, для меня это прям странно.</w:t>
      </w:r>
    </w:p>
    <w:p w14:paraId="0E8CB2D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понятно, за Серафимой идти надо было. Что Серафиму забрали, и пытали, чтобы разговорить.</w:t>
      </w:r>
    </w:p>
    <w:p w14:paraId="46B4FA8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Сейчас разрежут её.</w:t>
      </w:r>
    </w:p>
    <w:p w14:paraId="27FCF26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как иначе? Кстати, глупо было бы, уже видно, что Серафиму похищали, чего она без охраны ходила, зачем? То есть, красивая девушка на востоке без паранджи, хиджаба в те годы вообще опасно.</w:t>
      </w:r>
    </w:p>
    <w:p w14:paraId="2DEB301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Это тоже дыра такая сюжета.</w:t>
      </w:r>
    </w:p>
    <w:p w14:paraId="32A05BF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по каждому пробежимся ключевому событию нашему, которое мы записали. Встреча с Антонио, какие у вас вообще ассоциации возникают?</w:t>
      </w:r>
    </w:p>
    <w:p w14:paraId="4CF5C1E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 Остапом Бендером.</w:t>
      </w:r>
    </w:p>
    <w:p w14:paraId="0B1C1E8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не поняла немножечко сюжет, что было между ним и Нератовым, что сначала они, вроде бы, друзья. А вроде бы и нет.</w:t>
      </w:r>
    </w:p>
    <w:p w14:paraId="50CBB43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не враги, потому что Нератов его разжаловал и отправил в ссылку.</w:t>
      </w:r>
    </w:p>
    <w:p w14:paraId="31CDDBB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вот почему он с ним стал дружить?</w:t>
      </w:r>
    </w:p>
    <w:p w14:paraId="417353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тут тоже непонятно, да, именно в этом плане.</w:t>
      </w:r>
    </w:p>
    <w:p w14:paraId="005442C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мне кажется, что ему даже, может, это и надо было. Он не хотел на фронт, его отправили под суд, он там где-то просидел, его не расстреляешь.</w:t>
      </w:r>
    </w:p>
    <w:p w14:paraId="3B93BA3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же жил хорошо в Константинополе по итогу? Он благодарен ему, наверное, даже в чём-то остался.</w:t>
      </w:r>
    </w:p>
    <w:p w14:paraId="2D5CBB7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Что он явно не военный.</w:t>
      </w:r>
    </w:p>
    <w:p w14:paraId="5990650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Смотри, говорит, сколько здесь кафе, сколько здесь ресторанов.</w:t>
      </w:r>
    </w:p>
    <w:p w14:paraId="13816CA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Убийство сутенера, что можете сказать, как это повлияло вообще, и с чем ассоциировалось?</w:t>
      </w:r>
    </w:p>
    <w:p w14:paraId="67312C3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Нет, для меня ключевой момент объединение русских. Где они прям все такие. И </w:t>
      </w:r>
      <w:proofErr w:type="spellStart"/>
      <w:r w:rsidRPr="009A1F5A">
        <w:rPr>
          <w:rFonts w:ascii="Franklin Gothic Book" w:hAnsi="Franklin Gothic Book" w:cs="Arial"/>
          <w:sz w:val="24"/>
          <w:szCs w:val="24"/>
        </w:rPr>
        <w:t>Кирпит</w:t>
      </w:r>
      <w:proofErr w:type="spellEnd"/>
      <w:r w:rsidRPr="009A1F5A">
        <w:rPr>
          <w:rFonts w:ascii="Franklin Gothic Book" w:hAnsi="Franklin Gothic Book" w:cs="Arial"/>
          <w:sz w:val="24"/>
          <w:szCs w:val="24"/>
        </w:rPr>
        <w:t>, он тоже за них там выступил в этом моменте. Хотя изначально, по-моему, он с ними о чём-то договаривался. Что он должен был пойти на их стороне. И он понимал, что он уже не успевает тем самым.</w:t>
      </w:r>
    </w:p>
    <w:p w14:paraId="6479F7A5" w14:textId="77777777" w:rsidR="009A1F5A" w:rsidRPr="009A1F5A" w:rsidRDefault="009A1F5A" w:rsidP="009A1F5A">
      <w:pPr>
        <w:spacing w:after="120"/>
        <w:jc w:val="both"/>
        <w:rPr>
          <w:rFonts w:ascii="Franklin Gothic Book" w:hAnsi="Franklin Gothic Book" w:cs="Arial"/>
          <w:b/>
          <w:sz w:val="24"/>
          <w:szCs w:val="24"/>
        </w:rPr>
      </w:pPr>
      <w:r w:rsidRPr="009A1F5A">
        <w:rPr>
          <w:rFonts w:ascii="Franklin Gothic Book" w:hAnsi="Franklin Gothic Book" w:cs="Arial"/>
          <w:b/>
          <w:sz w:val="24"/>
          <w:szCs w:val="24"/>
        </w:rPr>
        <w:t xml:space="preserve">Мужчина: </w:t>
      </w:r>
      <w:r w:rsidRPr="009A1F5A">
        <w:rPr>
          <w:rFonts w:ascii="Franklin Gothic Book" w:hAnsi="Franklin Gothic Book" w:cs="Arial"/>
          <w:sz w:val="24"/>
          <w:szCs w:val="24"/>
        </w:rPr>
        <w:t>Это то же самое, как ружье, которое висело, оно и должно было выстрелить. И оно в всё завязало.</w:t>
      </w:r>
    </w:p>
    <w:p w14:paraId="361E619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Убийство охранников тоже одно из ключевых.</w:t>
      </w:r>
    </w:p>
    <w:p w14:paraId="46929FD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это как раз завязка с англичанами.</w:t>
      </w:r>
    </w:p>
    <w:p w14:paraId="020BE27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Прям уже напрямую с властью начали войну.</w:t>
      </w:r>
    </w:p>
    <w:p w14:paraId="1CFBA86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Это уже не по делу было, чисто беспредел, просто убийство алогичное.</w:t>
      </w:r>
    </w:p>
    <w:p w14:paraId="7D7841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Бессмысленное?</w:t>
      </w:r>
    </w:p>
    <w:p w14:paraId="097974A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бессмысленное.</w:t>
      </w:r>
    </w:p>
    <w:p w14:paraId="137E18D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Напомните, что за убийство охранника?</w:t>
      </w:r>
    </w:p>
    <w:p w14:paraId="678BE3F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Когда Саблин пришёл с этим.</w:t>
      </w:r>
    </w:p>
    <w:p w14:paraId="7CB48DB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Когда уже Серафиму украли, получается, и он её искал сам.</w:t>
      </w:r>
    </w:p>
    <w:p w14:paraId="35AD4DF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Причём ему ещё сказали «ты глупостей не делай». А он говорит: да, я ничего не буду делать. А всё равно сорвался, короче.</w:t>
      </w:r>
    </w:p>
    <w:p w14:paraId="5493F3B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по поводу проститутки этой рыжей, Люси – она как повлияла вообще на сюжетную линию?</w:t>
      </w:r>
    </w:p>
    <w:p w14:paraId="4AF8784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вообще крыса.</w:t>
      </w:r>
    </w:p>
    <w:p w14:paraId="392C529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Жестко. Она всех готова была кинуть. Для неё вообще ничего святого нет, ни нации, ни друзей, ни врагов.</w:t>
      </w:r>
    </w:p>
    <w:p w14:paraId="7468D6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 неё была цель, и она не видела препятствий. Она втиралась в доверие к тем, кто ей нужен был в тот или иной момент. В доверие втерлась, она его предавала, сдавала. Шла дальше таким путем. Сдавала одного, втиралась в этот момент в доверие к другим людям, в которых она была заинтересована, и так она дошла, собственно, до того, что ей нужно было.</w:t>
      </w:r>
    </w:p>
    <w:p w14:paraId="74F8D09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Возможно, она понимала, что она просто по-другому не может.</w:t>
      </w:r>
    </w:p>
    <w:p w14:paraId="0866718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Манипулятор конкретный.</w:t>
      </w:r>
    </w:p>
    <w:p w14:paraId="5D1EA8C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ещё, мне кажется, хорошо показали, что она не имеет, понятно, что ни чести, ни достоинства. И она готова себе на глотку наступать, когда её заставили протереть обувь. Когда он деньги кинул, она их подняла.</w:t>
      </w:r>
    </w:p>
    <w:p w14:paraId="7C3CC3F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при этом как она делает? Она не унижается до конца. То есть, она демонстративно сначала платочком протерла. Она такая оказалась, своенравная.</w:t>
      </w:r>
    </w:p>
    <w:p w14:paraId="42378C8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Просто у неё была цель. И она не видела никаких преград, чтобы её достичь.</w:t>
      </w:r>
    </w:p>
    <w:p w14:paraId="6816621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 есть, у неё вообще тормозов нет.</w:t>
      </w:r>
    </w:p>
    <w:p w14:paraId="3DBD164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Просто она смотрела, как можно коротким путем отсюда убежать.</w:t>
      </w:r>
    </w:p>
    <w:p w14:paraId="1A0C24B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Как вам кажется, какие ценности поднимаются в этом сериале вообще?</w:t>
      </w:r>
    </w:p>
    <w:p w14:paraId="5EE95D8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Моральные все, нравственные ценности.</w:t>
      </w:r>
    </w:p>
    <w:p w14:paraId="39B667E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Русский дух.</w:t>
      </w:r>
    </w:p>
    <w:p w14:paraId="25BCCA8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Конкретно понятие чести, понятие семьи, то есть, долга. Самоуважение к себе, тут ценность ярко выражена. На что готов ты пойти ради тех или иных для себя потребностей именно.</w:t>
      </w:r>
    </w:p>
    <w:p w14:paraId="56B387E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Ответственность за принятые решения.</w:t>
      </w:r>
    </w:p>
    <w:p w14:paraId="4072368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 есть, где грань между плохим поступком, который можно оправдать. И где та грань, которую ты не оправдаешь никогда. То есть, перейдя которую ты не оправдаешь. В этом плане, кстати, очень сильный сериал для думающих людей как бы. Так скажем, для образованных, назовем так.</w:t>
      </w:r>
    </w:p>
    <w:p w14:paraId="78A207E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Показывается ценность русского слова </w:t>
      </w:r>
      <w:proofErr w:type="spellStart"/>
      <w:r w:rsidRPr="009A1F5A">
        <w:rPr>
          <w:rFonts w:ascii="Franklin Gothic Book" w:hAnsi="Franklin Gothic Book" w:cs="Arial"/>
          <w:sz w:val="24"/>
          <w:szCs w:val="24"/>
        </w:rPr>
        <w:t>изаграничного</w:t>
      </w:r>
      <w:proofErr w:type="spellEnd"/>
      <w:r w:rsidRPr="009A1F5A">
        <w:rPr>
          <w:rFonts w:ascii="Franklin Gothic Book" w:hAnsi="Franklin Gothic Book" w:cs="Arial"/>
          <w:sz w:val="24"/>
          <w:szCs w:val="24"/>
        </w:rPr>
        <w:t>. Они там акцент прям делают, что «ты же знаешь что их клятвы, они ни к чему». А русские, допустим, слово держат.</w:t>
      </w:r>
    </w:p>
    <w:p w14:paraId="7B15C0E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Коран, но за 300 лет можно и без Корана.</w:t>
      </w:r>
    </w:p>
    <w:p w14:paraId="0C95EFD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Или как с собаками этими. Священные животные, и как переигрывают они.</w:t>
      </w:r>
    </w:p>
    <w:p w14:paraId="6F1E5B6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кто какие узрел ценности здесь?</w:t>
      </w:r>
    </w:p>
    <w:p w14:paraId="7AA4570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Мусульманство, кстати, интересно, что они намаз читали всё, что положено. И при этом они и убивали, и воровали эту девчонку, Серафиму. Дуализм такой веры.</w:t>
      </w:r>
    </w:p>
    <w:p w14:paraId="0DAB89C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тут не дуализм.</w:t>
      </w:r>
    </w:p>
    <w:p w14:paraId="08D14FD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тут, смотрите, мне кажется, здесь история про то, что на самом деле кто читал Коран, тот понимает, что это, на самом деле, вера чистая. Но у нас есть и организации, которые немножко это переиначили, и ввиду отсутствия образования и многого всего, и организация из четырех букв, которую нельзя называть. То есть, это всё перекрутилось.</w:t>
      </w:r>
    </w:p>
    <w:p w14:paraId="60F1B07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 своему там?</w:t>
      </w:r>
    </w:p>
    <w:p w14:paraId="330AD31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w:t>
      </w:r>
    </w:p>
    <w:p w14:paraId="4151E73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Какие четыре буквы, </w:t>
      </w:r>
      <w:proofErr w:type="spellStart"/>
      <w:r w:rsidRPr="009A1F5A">
        <w:rPr>
          <w:rFonts w:ascii="Franklin Gothic Book" w:hAnsi="Franklin Gothic Book" w:cs="Arial"/>
          <w:sz w:val="24"/>
          <w:szCs w:val="24"/>
        </w:rPr>
        <w:t>Instagram</w:t>
      </w:r>
      <w:proofErr w:type="spellEnd"/>
      <w:r w:rsidRPr="009A1F5A">
        <w:rPr>
          <w:rFonts w:ascii="Franklin Gothic Book" w:hAnsi="Franklin Gothic Book" w:cs="Arial"/>
          <w:sz w:val="24"/>
          <w:szCs w:val="24"/>
        </w:rPr>
        <w:t>? Там больше.</w:t>
      </w:r>
    </w:p>
    <w:p w14:paraId="7E20D19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Про ИГИЛ она имела в виду.</w:t>
      </w:r>
    </w:p>
    <w:p w14:paraId="4C169F0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Да. На самом деле, кто читал Коран и Библию, понимает, что там. Даже я слушала про эту </w:t>
      </w:r>
      <w:proofErr w:type="spellStart"/>
      <w:r w:rsidRPr="009A1F5A">
        <w:rPr>
          <w:rFonts w:ascii="Franklin Gothic Book" w:hAnsi="Franklin Gothic Book" w:cs="Arial"/>
          <w:sz w:val="24"/>
          <w:szCs w:val="24"/>
        </w:rPr>
        <w:t>самопожертвенность</w:t>
      </w:r>
      <w:proofErr w:type="spellEnd"/>
      <w:r w:rsidRPr="009A1F5A">
        <w:rPr>
          <w:rFonts w:ascii="Franklin Gothic Book" w:hAnsi="Franklin Gothic Book" w:cs="Arial"/>
          <w:sz w:val="24"/>
          <w:szCs w:val="24"/>
        </w:rPr>
        <w:t xml:space="preserve">, в Библии не сказано, что про одну щёку, и подставь другую там по-другому сказано, и об этом они в фильме говорят. Там мораль такая, что нельзя кровью отвечать на кровь. Допустим, </w:t>
      </w:r>
      <w:proofErr w:type="spellStart"/>
      <w:r w:rsidRPr="009A1F5A">
        <w:rPr>
          <w:rFonts w:ascii="Franklin Gothic Book" w:hAnsi="Franklin Gothic Book" w:cs="Arial"/>
          <w:sz w:val="24"/>
          <w:szCs w:val="24"/>
        </w:rPr>
        <w:t>Кирпит</w:t>
      </w:r>
      <w:proofErr w:type="spellEnd"/>
      <w:r w:rsidRPr="009A1F5A">
        <w:rPr>
          <w:rFonts w:ascii="Franklin Gothic Book" w:hAnsi="Franklin Gothic Book" w:cs="Arial"/>
          <w:sz w:val="24"/>
          <w:szCs w:val="24"/>
        </w:rPr>
        <w:t>, и в конце про это тоже говорится, когда он смотрит на это море.</w:t>
      </w:r>
    </w:p>
    <w:p w14:paraId="1ADF702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такую фразу мне продолжите исходя из того, что было показано в сериале. Судьба человека, оказавшегося вдали от Родины, заключается в том, чтобы?</w:t>
      </w:r>
    </w:p>
    <w:p w14:paraId="08DDC91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 потерять себя, человека.</w:t>
      </w:r>
    </w:p>
    <w:p w14:paraId="3F77E05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Выжить.</w:t>
      </w:r>
    </w:p>
    <w:p w14:paraId="74E6BF9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каждый мне по очереди. Юлия, выжить?</w:t>
      </w:r>
    </w:p>
    <w:p w14:paraId="535147C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Юлия</w:t>
      </w:r>
      <w:r w:rsidRPr="009A1F5A">
        <w:rPr>
          <w:rFonts w:ascii="Franklin Gothic Book" w:hAnsi="Franklin Gothic Book" w:cs="Arial"/>
          <w:sz w:val="24"/>
          <w:szCs w:val="24"/>
        </w:rPr>
        <w:t>: Выжить, не потерять себя.</w:t>
      </w:r>
    </w:p>
    <w:p w14:paraId="703C104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 потерять себя и человечность.</w:t>
      </w:r>
    </w:p>
    <w:p w14:paraId="4B499CA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Только остаться самим собой.</w:t>
      </w:r>
    </w:p>
    <w:p w14:paraId="620CA93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тоже, сохранить человечность.</w:t>
      </w:r>
    </w:p>
    <w:p w14:paraId="1AC53D7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 первую очередь выжить.</w:t>
      </w:r>
    </w:p>
    <w:p w14:paraId="1BD3A97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 верой тоже можно ассоциировать это всё.</w:t>
      </w:r>
    </w:p>
    <w:p w14:paraId="22190CA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что за вера?</w:t>
      </w:r>
    </w:p>
    <w:p w14:paraId="3607350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Христианская, сохранить веру в себя.</w:t>
      </w:r>
    </w:p>
    <w:p w14:paraId="4D89A5D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Там же была сцена, когда они хоронили Серафиму. Она свой крест отдала, но по факту она, помните, перед тем, как её замочили, она шла и молилась? И там не было прям такого отречения. И священник непонятно вообще, почему так отреагировал.</w:t>
      </w:r>
    </w:p>
    <w:p w14:paraId="34ABABE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У </w:t>
      </w:r>
      <w:proofErr w:type="spellStart"/>
      <w:r w:rsidRPr="009A1F5A">
        <w:rPr>
          <w:rFonts w:ascii="Franklin Gothic Book" w:hAnsi="Franklin Gothic Book" w:cs="Arial"/>
          <w:sz w:val="24"/>
          <w:szCs w:val="24"/>
        </w:rPr>
        <w:t>суицидников</w:t>
      </w:r>
      <w:proofErr w:type="spellEnd"/>
      <w:r w:rsidRPr="009A1F5A">
        <w:rPr>
          <w:rFonts w:ascii="Franklin Gothic Book" w:hAnsi="Franklin Gothic Book" w:cs="Arial"/>
          <w:sz w:val="24"/>
          <w:szCs w:val="24"/>
        </w:rPr>
        <w:t xml:space="preserve"> есть такое, что не отпевают.</w:t>
      </w:r>
    </w:p>
    <w:p w14:paraId="38EDA5D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Но крест же отдала, видишь.</w:t>
      </w:r>
    </w:p>
    <w:p w14:paraId="1000E1E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На самом деле, человек, который некрещеный, его нельзя отпевать.</w:t>
      </w:r>
    </w:p>
    <w:p w14:paraId="0CE84EB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Судьба человека вдали от Родины заключается в том, чтобы?</w:t>
      </w:r>
    </w:p>
    <w:p w14:paraId="4720817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Здорово жить, но думать.</w:t>
      </w:r>
    </w:p>
    <w:p w14:paraId="4514B5C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Исходя из того, что в сериал, кто ещё что может сказать?</w:t>
      </w:r>
    </w:p>
    <w:p w14:paraId="468DBE6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Реализоваться, наверное, в первую очередь. То есть, если всё-таки его судьба вынудила жить не на Родине, то нужно найти применение своей деятельности за рубежом.</w:t>
      </w:r>
    </w:p>
    <w:p w14:paraId="46CE30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Чуть-чуть сменим ракурс. Насколько хорошо в сериале была раскрыта тема утраты достоинства вдали от Родины?</w:t>
      </w:r>
    </w:p>
    <w:p w14:paraId="6F2BBD8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На 100%.</w:t>
      </w:r>
    </w:p>
    <w:p w14:paraId="7C13546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На 200%.</w:t>
      </w:r>
    </w:p>
    <w:p w14:paraId="0C9A34F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каждый мне сейчас поставит оценку. Оценка от 1 до 10, насколько хорошо вообще была раскрыта тема утраты достоинства. И почему такая оценка, и можно примеры сразу.</w:t>
      </w:r>
    </w:p>
    <w:p w14:paraId="12EE7BB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Раскрыта на 10. Показано, к примеру, что достоинство теряется. Но я не свяжу, что это вдали от Родины. Это просто в других условиях. Насколько в других условиях человек теряет достоинство, либо не теряет его. Кто-то готов, есть же рабочие, которые живут в нищете, в ужасных условиях, и как-то там стремятся выживать. И они не теряют достоинства, живут в этих условиях. И есть, допустим, бордель, где женщины своё тело готовы отдать ради того, чтобы получать какие-то деньги побольше, чем просто рабочие. Есть грани ещё такие, допустим, что рыжая эта женщина, партизанка, которая ни на что не закроет глаза, ничем не поступится. И достоинство вообще, в принципе, для неё не так важно. Главное добиться цели.</w:t>
      </w:r>
    </w:p>
    <w:p w14:paraId="620DC83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Антон, от 1 до 10 оценку?</w:t>
      </w:r>
    </w:p>
    <w:p w14:paraId="45C7D06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10.</w:t>
      </w:r>
    </w:p>
    <w:p w14:paraId="1D93167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Почему и примеры?</w:t>
      </w:r>
    </w:p>
    <w:p w14:paraId="2ED200F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Полностью всеми действиями, которые были. То есть, пренебрегали убийствами и грабежом. Всем пренебрегали по факту, в формате не потерять лицо, а это как раз то самое. Тем более, это всегда в формате беженца. И показывали именно тех людей, которые высокого сословия. Для них имя и слово очень много, что значит. То есть, и в таких диких условиях они становились дикарями, полностью пренебрегая этим всем.</w:t>
      </w:r>
    </w:p>
    <w:p w14:paraId="497CCC5E" w14:textId="77777777" w:rsidR="009A1F5A" w:rsidRPr="009A1F5A" w:rsidRDefault="009A1F5A" w:rsidP="009A1F5A">
      <w:pPr>
        <w:spacing w:after="120"/>
        <w:jc w:val="both"/>
        <w:rPr>
          <w:rFonts w:ascii="Franklin Gothic Book" w:hAnsi="Franklin Gothic Book" w:cs="Arial"/>
          <w:b/>
          <w:sz w:val="24"/>
          <w:szCs w:val="24"/>
        </w:rPr>
      </w:pPr>
      <w:r w:rsidRPr="009A1F5A">
        <w:rPr>
          <w:rFonts w:ascii="Franklin Gothic Book" w:hAnsi="Franklin Gothic Book" w:cs="Arial"/>
          <w:b/>
          <w:sz w:val="24"/>
          <w:szCs w:val="24"/>
        </w:rPr>
        <w:t>Мария:. Причём, так легко было убить человека, на самом деле.</w:t>
      </w:r>
    </w:p>
    <w:p w14:paraId="53B8FF8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Мария, какую оценку?</w:t>
      </w:r>
    </w:p>
    <w:p w14:paraId="7B30900C" w14:textId="77777777" w:rsidR="009A1F5A" w:rsidRPr="009A1F5A" w:rsidRDefault="009A1F5A" w:rsidP="009A1F5A">
      <w:pPr>
        <w:spacing w:after="120"/>
        <w:jc w:val="both"/>
        <w:rPr>
          <w:rFonts w:ascii="Franklin Gothic Book" w:hAnsi="Franklin Gothic Book" w:cs="Arial"/>
          <w:b/>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То есть, это 10 точно.</w:t>
      </w:r>
      <w:r w:rsidRPr="009A1F5A">
        <w:rPr>
          <w:rFonts w:ascii="Franklin Gothic Book" w:hAnsi="Franklin Gothic Book" w:cs="Arial"/>
          <w:b/>
          <w:sz w:val="24"/>
          <w:szCs w:val="24"/>
        </w:rPr>
        <w:t xml:space="preserve"> </w:t>
      </w:r>
      <w:r w:rsidRPr="009A1F5A">
        <w:rPr>
          <w:rFonts w:ascii="Franklin Gothic Book" w:hAnsi="Franklin Gothic Book" w:cs="Arial"/>
          <w:sz w:val="24"/>
          <w:szCs w:val="24"/>
        </w:rPr>
        <w:t>И про проститутку я не поняла.</w:t>
      </w:r>
    </w:p>
    <w:p w14:paraId="111315A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Как пример привели.</w:t>
      </w:r>
    </w:p>
    <w:p w14:paraId="24331DF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Пример, но скорее всего, она такой была везде.</w:t>
      </w:r>
    </w:p>
    <w:p w14:paraId="58111BD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может быть, какие-то примеры? Михаил?</w:t>
      </w:r>
    </w:p>
    <w:p w14:paraId="2366E1A7"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Михаил</w:t>
      </w:r>
      <w:r w:rsidRPr="009A1F5A">
        <w:rPr>
          <w:rFonts w:ascii="Franklin Gothic Book" w:hAnsi="Franklin Gothic Book" w:cs="Arial"/>
          <w:sz w:val="24"/>
          <w:szCs w:val="24"/>
        </w:rPr>
        <w:t>: То, что раскрыто на данную тему максимально. Показывают, что люди спокойно могут и предавать друг друга, продавать. Унижаться, то есть, это прям очень сильно показано и раскрыто.</w:t>
      </w:r>
    </w:p>
    <w:p w14:paraId="3CEB7A8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Самый яркий пример, в голове который всплывает, кто прям утратил достоинство?</w:t>
      </w:r>
    </w:p>
    <w:p w14:paraId="30C7F24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Михаил</w:t>
      </w:r>
      <w:r w:rsidRPr="009A1F5A">
        <w:rPr>
          <w:rFonts w:ascii="Franklin Gothic Book" w:hAnsi="Franklin Gothic Book" w:cs="Arial"/>
          <w:sz w:val="24"/>
          <w:szCs w:val="24"/>
        </w:rPr>
        <w:t>: Мне кажется, что можно проститутку. Это унижение, но в то же самое время и можно понять, почему она это сделала. То есть, она на сына смотрит, из-за сына пошла. Но, тем не менее, она это сделала.</w:t>
      </w:r>
    </w:p>
    <w:p w14:paraId="01A7070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 тема утраты достоинства вдали от Родины, насколько она раскрыта от 1 до 10? И примеры, если какие-то есть.</w:t>
      </w:r>
    </w:p>
    <w:p w14:paraId="7FC4907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Иван</w:t>
      </w:r>
      <w:r w:rsidRPr="009A1F5A">
        <w:rPr>
          <w:rFonts w:ascii="Franklin Gothic Book" w:hAnsi="Franklin Gothic Book" w:cs="Arial"/>
          <w:sz w:val="24"/>
          <w:szCs w:val="24"/>
        </w:rPr>
        <w:t>: Утрата достоинства, как бы там все поступки более-менее понятны. Насколько раскрыты, 10 я не скажу. Но 8 пусть будет. А самые недостойные поступки, я не знаю, эта рыжая проститутка там всё что-то творила. Но у всех были плохие поступки. Нельзя сказать, что кто-то прям ангел какой-то. Не знаю, их не показали, остальные просто жили, в этом общежитии, их особо не показывали.</w:t>
      </w:r>
    </w:p>
    <w:p w14:paraId="32E6528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 дополнение – я бы тоже, наверное, поменял, на хорошую мысль просто навел. Единственный персонаж, который хотел сохранить свою честь и достоинство, это был парнишка, который барашка украл. Потому что его когда выпороли прилюдно, он пришёл и говорит: я буду воевать, на дуэль вызывать, причём честно. То есть, это не в подворотне его пристрелить. А в таком формате, чтобы не опозорить.</w:t>
      </w:r>
    </w:p>
    <w:p w14:paraId="48F83C9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его выпороли, и он на это обиделся.</w:t>
      </w:r>
    </w:p>
    <w:p w14:paraId="76392DE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Проститутку трогать не будем, ей и так уже досталось. Но пример, насколько человек может низко пасть, кстати, я удивлен, что коллеги не сказали. Этот офицер-то белый, солдат, короче, который за дозу морфия молотком любого готов. И, кстати, это сочетается с современностью, что сейчас, в принципе, всё то же самое. То есть, насколько человек может пасть. Дело даже не в наркотиках, а в самом вообще поведении этого человека. То, что он ведомый, наркотики, это всё понятно. Но он прям тоже конченая мразь, грубо говоря, из-за валюты убил человека. Он как бы замочит кого угодно.</w:t>
      </w:r>
    </w:p>
    <w:p w14:paraId="0AA2772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Александра?</w:t>
      </w:r>
    </w:p>
    <w:p w14:paraId="15C18EE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Я бы разделила этот вопрос на две категории. Первая, когда теряется честь и достоинство вдали от дома со стороны людей, которые туда приехали. Это пример этого солдата, это пример этой, извините, проститутки.</w:t>
      </w:r>
    </w:p>
    <w:p w14:paraId="3D93D9D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Там, на самом деле, две проститутки.</w:t>
      </w:r>
    </w:p>
    <w:p w14:paraId="6C1896C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Рыжая, это всё вообще. И главную героиню убила, Люся. А другое я бы выделила – отсутствие ценностей вдали от дома с точки зрения, когда ты попадаешь в чужую среду. И есть понятие менталитета и каких-то характеристик. И это было показано, что на стороне тех же представителей Турции очень много этих продажных ситуаций. Даже та же проститутка, но турецкая, она запродалась просто, и Аллаха своего за 300 лир.</w:t>
      </w:r>
    </w:p>
    <w:p w14:paraId="065CEDF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Так она не Аллаха продала. Она сказала: это </w:t>
      </w:r>
      <w:proofErr w:type="spellStart"/>
      <w:r w:rsidRPr="009A1F5A">
        <w:rPr>
          <w:rFonts w:ascii="Franklin Gothic Book" w:hAnsi="Franklin Gothic Book" w:cs="Arial"/>
          <w:sz w:val="24"/>
          <w:szCs w:val="24"/>
        </w:rPr>
        <w:t>харан</w:t>
      </w:r>
      <w:proofErr w:type="spellEnd"/>
      <w:r w:rsidRPr="009A1F5A">
        <w:rPr>
          <w:rFonts w:ascii="Franklin Gothic Book" w:hAnsi="Franklin Gothic Book" w:cs="Arial"/>
          <w:sz w:val="24"/>
          <w:szCs w:val="24"/>
        </w:rPr>
        <w:t>. А потом 300 – всё.</w:t>
      </w:r>
    </w:p>
    <w:p w14:paraId="3621F3D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Так она прикрывалась этим, чтобы цену набить, вы что? Никакого Аллаха она не продала.</w:t>
      </w:r>
    </w:p>
    <w:p w14:paraId="4F95955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Тут сразу вопрос, что если бы мы были мусульмане, мы бы сказали: ты осквернила слово Аллаха.</w:t>
      </w:r>
    </w:p>
    <w:p w14:paraId="38900B7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считаю так или иначе все, кто стал убийцами в этом сериале, были офицерами, были баронессами, были князьями. Но в итоге стали убийцами. Они в моих глазах пали. Потому что так или иначе показывают, конечно, что у них не было выбора. Но выбор есть всегда, убивать или не убивать.</w:t>
      </w:r>
    </w:p>
    <w:p w14:paraId="0913D52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И оценки Александры и Юлии. Оцениваете на сколько?</w:t>
      </w:r>
    </w:p>
    <w:p w14:paraId="58E510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Александра</w:t>
      </w:r>
      <w:r w:rsidRPr="009A1F5A">
        <w:rPr>
          <w:rFonts w:ascii="Franklin Gothic Book" w:hAnsi="Franklin Gothic Book" w:cs="Arial"/>
          <w:sz w:val="24"/>
          <w:szCs w:val="24"/>
        </w:rPr>
        <w:t>: На 10.</w:t>
      </w:r>
    </w:p>
    <w:p w14:paraId="66BB098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Юлия</w:t>
      </w:r>
      <w:r w:rsidRPr="009A1F5A">
        <w:rPr>
          <w:rFonts w:ascii="Franklin Gothic Book" w:hAnsi="Franklin Gothic Book" w:cs="Arial"/>
          <w:sz w:val="24"/>
          <w:szCs w:val="24"/>
        </w:rPr>
        <w:t xml:space="preserve">: Пусть будет 9. </w:t>
      </w:r>
    </w:p>
    <w:p w14:paraId="3069B6F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Один из слоганов сериала звучит так: без Родины нет будущего. Исходя из того, что было показано, вы согласны с таким слоганом, или не согласны?</w:t>
      </w:r>
    </w:p>
    <w:p w14:paraId="629C242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Корни помнят, откуда ты вышел.</w:t>
      </w:r>
    </w:p>
    <w:p w14:paraId="1B23B58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От осинки не родятся </w:t>
      </w:r>
      <w:proofErr w:type="spellStart"/>
      <w:r w:rsidRPr="009A1F5A">
        <w:rPr>
          <w:rFonts w:ascii="Franklin Gothic Book" w:hAnsi="Franklin Gothic Book" w:cs="Arial"/>
          <w:sz w:val="24"/>
          <w:szCs w:val="24"/>
        </w:rPr>
        <w:t>апельсинки</w:t>
      </w:r>
      <w:proofErr w:type="spellEnd"/>
      <w:r w:rsidRPr="009A1F5A">
        <w:rPr>
          <w:rFonts w:ascii="Franklin Gothic Book" w:hAnsi="Franklin Gothic Book" w:cs="Arial"/>
          <w:sz w:val="24"/>
          <w:szCs w:val="24"/>
        </w:rPr>
        <w:t>.</w:t>
      </w:r>
    </w:p>
    <w:p w14:paraId="43F7A8D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Давайте проголосуем, кто согласен? Четыре. А остальные воздержались или не согласны?</w:t>
      </w:r>
    </w:p>
    <w:p w14:paraId="0F157E8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затрудняюсь ответить.</w:t>
      </w:r>
    </w:p>
    <w:p w14:paraId="46A2BD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 согласен.</w:t>
      </w:r>
    </w:p>
    <w:p w14:paraId="6C3AAF2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Трое не согласны, один затрудняется. Почему согласны?</w:t>
      </w:r>
    </w:p>
    <w:p w14:paraId="225E3D7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пояснить хотела: может быть, оно и есть. Но будет ли оно положительно, здесь процент падает намного. То есть, а что для меня Родина? Родина это и территория, это и место, где ты родился, это и родительский дом, это сами родители. То есть, наверное, даже и родительский дом и родители для меня вот это и Родина. А где находится этот дом, дальше это уже территория всё больше. Посмотрите, как складывается судьба людей, которые сироты, у которых нет родных, нет Родины. И как у людей, у которых это есть. То есть, будущее, оно есть, но оно хуже. Нет базы, нет фундамента.</w:t>
      </w:r>
    </w:p>
    <w:p w14:paraId="1467DC9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В контексте данного фильма я понимаю, что эта фраза звучит, что Родина имеется в виду общность людей. То есть, пока они вместе, пока они что-то там пытаются, и каждый включен, у них есть будущее. Это не только территориальная привязка.</w:t>
      </w:r>
    </w:p>
    <w:p w14:paraId="6F872E3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То есть, независимо от территории. Ещё кто как?</w:t>
      </w:r>
    </w:p>
    <w:p w14:paraId="300553F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100% независимо. Тут есть понятие государства, и есть понятие Родины. Я за, а ты против, что ли?</w:t>
      </w:r>
    </w:p>
    <w:p w14:paraId="57721B8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против.</w:t>
      </w:r>
    </w:p>
    <w:p w14:paraId="4F9778E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Владимир Владимирович сказал: Россия нигде не кончается.</w:t>
      </w:r>
    </w:p>
    <w:p w14:paraId="0106858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Родина это там, где хорошо, правильно? А если у тебя не будет там хорошо.</w:t>
      </w:r>
    </w:p>
    <w:p w14:paraId="723E0BD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Тут уже пошел разбор понятия, что такое Родина, кто как её понимает?</w:t>
      </w:r>
    </w:p>
    <w:p w14:paraId="5159625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w:t>
      </w:r>
    </w:p>
    <w:p w14:paraId="6D1DA4C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кто ещё согласен, Антон?</w:t>
      </w:r>
    </w:p>
    <w:p w14:paraId="2546461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В контексте фильма как раз я абсолютно соглашусь с Александрой.</w:t>
      </w:r>
    </w:p>
    <w:p w14:paraId="13FBF9B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А про какую там Родину вообще говорится?</w:t>
      </w:r>
    </w:p>
    <w:p w14:paraId="44A8742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xml:space="preserve">: Про общность людей. Это именно социум как раз внутри. Потому что императорская Россия и </w:t>
      </w:r>
      <w:proofErr w:type="spellStart"/>
      <w:r w:rsidRPr="009A1F5A">
        <w:rPr>
          <w:rFonts w:ascii="Franklin Gothic Book" w:hAnsi="Franklin Gothic Book" w:cs="Arial"/>
          <w:sz w:val="24"/>
          <w:szCs w:val="24"/>
        </w:rPr>
        <w:t>совдеповская</w:t>
      </w:r>
      <w:proofErr w:type="spellEnd"/>
      <w:r w:rsidRPr="009A1F5A">
        <w:rPr>
          <w:rFonts w:ascii="Franklin Gothic Book" w:hAnsi="Franklin Gothic Book" w:cs="Arial"/>
          <w:sz w:val="24"/>
          <w:szCs w:val="24"/>
        </w:rPr>
        <w:t>, это две разных страны. Две разные Родины. Для того социума, который представлен в фильме, это та самая Родина, благодаря которой они все жили.</w:t>
      </w:r>
    </w:p>
    <w:p w14:paraId="0D7D6B6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Антон</w:t>
      </w:r>
      <w:r w:rsidRPr="009A1F5A">
        <w:rPr>
          <w:rFonts w:ascii="Franklin Gothic Book" w:hAnsi="Franklin Gothic Book" w:cs="Arial"/>
          <w:sz w:val="24"/>
          <w:szCs w:val="24"/>
        </w:rPr>
        <w:t>: Да, и ей они были прямой роднёй. Сословия все эти.</w:t>
      </w:r>
    </w:p>
    <w:p w14:paraId="1F8E9A8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Кто не согласен, что нет Родины и нет будущего, с этой фразой?</w:t>
      </w:r>
    </w:p>
    <w:p w14:paraId="3CCAD8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я согласен. Так Александра так и сказала, что Родина к территории не привязана.</w:t>
      </w:r>
    </w:p>
    <w:p w14:paraId="4CDDADF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Кто как понимает в контексте фильма.</w:t>
      </w:r>
    </w:p>
    <w:p w14:paraId="6F675A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Так, может быть, вы и считаете, что Родина это именно территория? И если ты не на территории своей Родины, то у тебя нет будущего. Тут такой смысл.</w:t>
      </w:r>
    </w:p>
    <w:p w14:paraId="6AF8B04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И ей они будут родными. Давайте, я поясню, почему я так проголосовала.</w:t>
      </w:r>
    </w:p>
    <w:p w14:paraId="619042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ты за?</w:t>
      </w:r>
    </w:p>
    <w:p w14:paraId="7651424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Мария</w:t>
      </w:r>
      <w:r w:rsidRPr="009A1F5A">
        <w:rPr>
          <w:rFonts w:ascii="Franklin Gothic Book" w:hAnsi="Franklin Gothic Book" w:cs="Arial"/>
          <w:sz w:val="24"/>
          <w:szCs w:val="24"/>
        </w:rPr>
        <w:t>: Нет, я против проголосовала. Потому что даже взять пример с той турчанкой. То есть, без Родины нет будущего – для каждого человека будущее будет, но смотря какое оно. Для кого-то не будет совсем, для кого-то оно будет ужасным. Для кого-то будет обычным, такое же, какое было бы на Родине. Для кого-то будет лучше. Но турчанка, например, её же Родина Турция. Она поехала работать врачом во Францию. К ней нельзя вообще применить такую фразу. И для русских не для всех же оказалось так, что у них не будет будущего. Нет, у всех по-разному. Конечно, что вдали от Родины тяжело человеку приходится в любом случае. А то, что нет будущего, я не согласна.</w:t>
      </w:r>
    </w:p>
    <w:p w14:paraId="2669D46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я всё-таки соглашусь, где хорошо, там и Родина. Какая разница?</w:t>
      </w:r>
    </w:p>
    <w:p w14:paraId="450719A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я про это же сказал.</w:t>
      </w:r>
    </w:p>
    <w:p w14:paraId="3C704DD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 плюс, родина, это понятие такое, аморфное. Государство, у нас строй меняется, у нас за XX век три раза. Имперская Россия, советская, потом современная, нынешняя. То есть, везде были люди, которые травмировались, и там и сейчас. Которые не могут без того или этого жить. Поэтому если так про Родину говорить, то так с ума сойти можно. Потому что вчера был я князь, а сегодня мы все холопы или политзаключенные.</w:t>
      </w:r>
    </w:p>
    <w:p w14:paraId="3B67556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То есть, Родина там, где хорошо, и денег где нам подкинут.</w:t>
      </w:r>
    </w:p>
    <w:p w14:paraId="0644F70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 поводу игры актеров давайте пробежимся ещё. Мы уже немного поднимали, но так подытожим. По поводу игры актеров что можете сказать? Что вам больше понравилось?</w:t>
      </w:r>
    </w:p>
    <w:p w14:paraId="1EC5F63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10 из 10.</w:t>
      </w:r>
    </w:p>
    <w:p w14:paraId="2B82EBE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Здесь высокая оценка. Я не всех актеров знала, процентов 30 состав актеров, которые были известны. И обычно они не вызывает у меня таких эмоций. То есть, обычно когда смотришь, ты знаешь актера, и знаешь, что он действительно реально классно играет. И приятно смотреть. Но здесь для меня прям очень много актеров, где я прям хотела придя домой погуглить.</w:t>
      </w:r>
    </w:p>
    <w:p w14:paraId="589FD90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Здесь многонациональный состав актеров. Я читала про этого актера, который играл англичанина, который так сидел в кресле.</w:t>
      </w:r>
    </w:p>
    <w:p w14:paraId="0756980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Капитан который был?</w:t>
      </w:r>
    </w:p>
    <w:p w14:paraId="2013D36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Он немец по национальности.</w:t>
      </w:r>
    </w:p>
    <w:p w14:paraId="33A22ED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кто как оценивает игру актеров?</w:t>
      </w:r>
    </w:p>
    <w:p w14:paraId="6FEB19A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10 из 10. Я никого там особо из актеров не знаю. Но все сыграли прям вообще супер. То есть, даже если, как выяснилось, тот англичанина играл, но он немец, кстати, я не исключаю, что тех же турок играли, возможно, наши татары из Астраханской области, эти ребята, или какие-нибудь Крымские татары.</w:t>
      </w:r>
    </w:p>
    <w:p w14:paraId="29444D6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Или цыгане.</w:t>
      </w:r>
    </w:p>
    <w:p w14:paraId="3C5A163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они похожи как бы.</w:t>
      </w:r>
    </w:p>
    <w:p w14:paraId="67127BB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Они не похожи вообще.</w:t>
      </w:r>
    </w:p>
    <w:p w14:paraId="4B2014F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Хорошо сыграли. И что понравилось, кстати, а то забуду сказать, уже много кто подметил эту тему – слава Богу, не показали, я много зарубежных сериалов смотрю, редчайший случай, что не показали этого дебилизма с феминизацией современной. Не показали этих негров там, где их быть не должно. То есть, показали именно нормально, без этого всякого уклона в этих обабившихся мужиков, мужественных баб. И вот этой всей </w:t>
      </w:r>
      <w:proofErr w:type="spellStart"/>
      <w:r w:rsidRPr="009A1F5A">
        <w:rPr>
          <w:rFonts w:ascii="Franklin Gothic Book" w:hAnsi="Franklin Gothic Book" w:cs="Arial"/>
          <w:sz w:val="24"/>
          <w:szCs w:val="24"/>
        </w:rPr>
        <w:t>хери</w:t>
      </w:r>
      <w:proofErr w:type="spellEnd"/>
      <w:r w:rsidRPr="009A1F5A">
        <w:rPr>
          <w:rFonts w:ascii="Franklin Gothic Book" w:hAnsi="Franklin Gothic Book" w:cs="Arial"/>
          <w:sz w:val="24"/>
          <w:szCs w:val="24"/>
        </w:rPr>
        <w:t xml:space="preserve"> не было, извиняюсь. Как есть, так и показали. Единственный Чунга-Чанга там был, которого шлёпнули, и всё. Там понятно, у англичан были рабы из Африки, это наоборот, нормально.</w:t>
      </w:r>
    </w:p>
    <w:p w14:paraId="28D1DFA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Был кто-то, кто провалился, так скажем?</w:t>
      </w:r>
    </w:p>
    <w:p w14:paraId="167E479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У меня только в середине с Саблиной в церкви. Она чуть-чуть переиграла, по-моему.</w:t>
      </w:r>
    </w:p>
    <w:p w14:paraId="058E171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мне только комендант этот не понравился.</w:t>
      </w:r>
    </w:p>
    <w:p w14:paraId="3719C5D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Как его фамилия была, кто запомнил?</w:t>
      </w:r>
    </w:p>
    <w:p w14:paraId="72C8CC0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Бристоль, по-моему, надо было кого-то повыразительнее взять.</w:t>
      </w:r>
    </w:p>
    <w:p w14:paraId="1C484E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Нет, он выразительный.</w:t>
      </w:r>
    </w:p>
    <w:p w14:paraId="1D04377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Не знаю, какой-то жесткости не хватает. Он какой-то странноватый. Как-то не кажется, что он какой-то </w:t>
      </w:r>
      <w:proofErr w:type="spellStart"/>
      <w:r w:rsidRPr="009A1F5A">
        <w:rPr>
          <w:rFonts w:ascii="Franklin Gothic Book" w:hAnsi="Franklin Gothic Book" w:cs="Arial"/>
          <w:sz w:val="24"/>
          <w:szCs w:val="24"/>
        </w:rPr>
        <w:t>супержесткий</w:t>
      </w:r>
      <w:proofErr w:type="spellEnd"/>
      <w:r w:rsidRPr="009A1F5A">
        <w:rPr>
          <w:rFonts w:ascii="Franklin Gothic Book" w:hAnsi="Franklin Gothic Book" w:cs="Arial"/>
          <w:sz w:val="24"/>
          <w:szCs w:val="24"/>
        </w:rPr>
        <w:t xml:space="preserve">, но что-то какой-то </w:t>
      </w:r>
      <w:proofErr w:type="spellStart"/>
      <w:r w:rsidRPr="009A1F5A">
        <w:rPr>
          <w:rFonts w:ascii="Franklin Gothic Book" w:hAnsi="Franklin Gothic Book" w:cs="Arial"/>
          <w:sz w:val="24"/>
          <w:szCs w:val="24"/>
        </w:rPr>
        <w:t>придурочный</w:t>
      </w:r>
      <w:proofErr w:type="spellEnd"/>
      <w:r w:rsidRPr="009A1F5A">
        <w:rPr>
          <w:rFonts w:ascii="Franklin Gothic Book" w:hAnsi="Franklin Gothic Book" w:cs="Arial"/>
          <w:sz w:val="24"/>
          <w:szCs w:val="24"/>
        </w:rPr>
        <w:t>.</w:t>
      </w:r>
    </w:p>
    <w:p w14:paraId="45CF8E2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Он не жесткий, он просто жестокий.</w:t>
      </w:r>
    </w:p>
    <w:p w14:paraId="468DD03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 знаю, мне не понравилось. Другие персонажи, они больше заинтересовали.</w:t>
      </w:r>
    </w:p>
    <w:p w14:paraId="497A1B4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По поводу музыки?</w:t>
      </w:r>
    </w:p>
    <w:p w14:paraId="6C758DA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Единица!</w:t>
      </w:r>
    </w:p>
    <w:p w14:paraId="74C8C44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согласен.</w:t>
      </w:r>
    </w:p>
    <w:p w14:paraId="551E5B5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Как в сериях, получается, от первой до десятой, так можно и проставить музыку от 1 балла до 10.</w:t>
      </w:r>
    </w:p>
    <w:p w14:paraId="08A1FA9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 принципе, собрал уже оценки музыки, что невпопад она была, и не соответствовала сюжету, атмосфере, времени. А насколько удачно было вплетено вообще музыкальное сопровождение, чтобы это можно было понять?</w:t>
      </w:r>
    </w:p>
    <w:p w14:paraId="4916FCE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Что вы имеете в виду?</w:t>
      </w:r>
    </w:p>
    <w:p w14:paraId="11F0C41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Отвлекало от происходящего на экране, не отвлекало?</w:t>
      </w:r>
    </w:p>
    <w:p w14:paraId="5C9EA913"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Раздражало даже где-то.</w:t>
      </w:r>
    </w:p>
    <w:p w14:paraId="4DC9232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Сформируется какое-то впечатление, эмоциональный фон. И когда появляется музыкальное сопровождение, сразу же перебивало. Это если мы говорим про начальные серии. К концу всё, они исправились. Там, правда, молодцы. Движение там, где словесная музыка уже была, песни, она была уместна. То есть, такой как бы трепет, напряжение, это было.</w:t>
      </w:r>
    </w:p>
    <w:p w14:paraId="3855920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несколько моментов видел, что от музыки, там прям в слова не попадают. Актер говорит, и там озвучка очень коряво идёт, дубляж.</w:t>
      </w:r>
    </w:p>
    <w:p w14:paraId="45D0566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по музыке. Как вам, насколько она понравилась?</w:t>
      </w:r>
    </w:p>
    <w:p w14:paraId="6490C12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понравилось, я пританцовывала.</w:t>
      </w:r>
    </w:p>
    <w:p w14:paraId="204E02E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 знаю, 2025 год, давайте эти классические не слушать.</w:t>
      </w:r>
    </w:p>
    <w:p w14:paraId="6BD231A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Нет, ты пойми: музыкальное сопровождение в плане музыки просто бессловесной было уместно. Но когда слова включаются именно осовремененные. Понимаю, в то время это был бы какой-нибудь джаз, такое ещё уместно было бы. Понятно, уже классическая музыка уходила на второй план, приходила это современная, джаз. Мы тебя не убеждаем сейчас.</w:t>
      </w:r>
    </w:p>
    <w:p w14:paraId="79C8D14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 нормально, у нас демократия.</w:t>
      </w:r>
    </w:p>
    <w:p w14:paraId="28116E6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Но у всех такой ощущение было, что вначале музыка прям выбивалась?</w:t>
      </w:r>
    </w:p>
    <w:p w14:paraId="3FC4542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Да.</w:t>
      </w:r>
    </w:p>
    <w:p w14:paraId="69DC6E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Мне вначале нравилось, я даже пару песенок собиралась </w:t>
      </w:r>
      <w:proofErr w:type="spellStart"/>
      <w:r w:rsidRPr="009A1F5A">
        <w:rPr>
          <w:rFonts w:ascii="Franklin Gothic Book" w:hAnsi="Franklin Gothic Book" w:cs="Arial"/>
          <w:sz w:val="24"/>
          <w:szCs w:val="24"/>
        </w:rPr>
        <w:t>зашазанить</w:t>
      </w:r>
      <w:proofErr w:type="spellEnd"/>
      <w:r w:rsidRPr="009A1F5A">
        <w:rPr>
          <w:rFonts w:ascii="Franklin Gothic Book" w:hAnsi="Franklin Gothic Book" w:cs="Arial"/>
          <w:sz w:val="24"/>
          <w:szCs w:val="24"/>
        </w:rPr>
        <w:t>. То есть, песни сами.</w:t>
      </w:r>
    </w:p>
    <w:p w14:paraId="4886F4C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Песни-то нормальные, они просто эпохе не соответствуют. Просто пару моментов было, где действительно не соответствуют.</w:t>
      </w:r>
    </w:p>
    <w:p w14:paraId="7C69EB9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Именно мы отмечаем, не вся музыка, а именно где со словами. Аранжировка, она шла нормально. А именно где эти треки пошли словесные, это прям нам, большинству не понравилось. И события когда идут, либо должна быть музыка погромче, а сами действия, которые идут, потише чтобы было. А они, получается, как на равных. И тут музыка идёт, а этот ещё что-то говорит, и стреляют, и не слышно. У меня в голове дисбаланс.</w:t>
      </w:r>
    </w:p>
    <w:p w14:paraId="06808DA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надо, чтобы хорошо было слышно и то, и другое.</w:t>
      </w:r>
    </w:p>
    <w:p w14:paraId="0CC7DCC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это уже работа звукорежиссера. Должно быть наоборот, либо что-то так, либо что-то вот так. Либо они говорят громко, а музыка потише, либо наоборот. Плюс когда со словами, середина и до конца одна и та же девушка поет, просто отвратный голос.</w:t>
      </w:r>
    </w:p>
    <w:p w14:paraId="6A6D50D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Как Маша и медведь.</w:t>
      </w:r>
    </w:p>
    <w:p w14:paraId="7EC47D0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вообще не знаю, зачем её сунули.</w:t>
      </w:r>
    </w:p>
    <w:p w14:paraId="52FCBB8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Пела она уместно, так скажем. Именно если вычленить из контекста фильма, она нормально поет.</w:t>
      </w:r>
    </w:p>
    <w:p w14:paraId="44B3D39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ещё один вопрос у меня, тоже, в принципе, немаловажный для кино. Это операторская работа, собственно говоря. Если мы смотрим, как это всё вообще было реализовано?</w:t>
      </w:r>
    </w:p>
    <w:p w14:paraId="41C8E04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Качественно, действительно.</w:t>
      </w:r>
    </w:p>
    <w:p w14:paraId="52510C3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действительно хорошо.</w:t>
      </w:r>
    </w:p>
    <w:p w14:paraId="0A4F511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Внимание к деталям. Как раз про эту рыбу Александра отметила, что хорошо было показано.</w:t>
      </w:r>
    </w:p>
    <w:p w14:paraId="1FE6731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xml:space="preserve">: Я пару раз замечала, что актеры из массовки смотрят в камеру. Сверху камера едет, и там какой-то </w:t>
      </w:r>
      <w:proofErr w:type="spellStart"/>
      <w:r w:rsidRPr="009A1F5A">
        <w:rPr>
          <w:rFonts w:ascii="Franklin Gothic Book" w:hAnsi="Franklin Gothic Book" w:cs="Arial"/>
          <w:sz w:val="24"/>
          <w:szCs w:val="24"/>
        </w:rPr>
        <w:t>турчанин</w:t>
      </w:r>
      <w:proofErr w:type="spellEnd"/>
      <w:r w:rsidRPr="009A1F5A">
        <w:rPr>
          <w:rFonts w:ascii="Franklin Gothic Book" w:hAnsi="Franklin Gothic Book" w:cs="Arial"/>
          <w:sz w:val="24"/>
          <w:szCs w:val="24"/>
        </w:rPr>
        <w:t>, вылетают у него огненные, типа, какой-то он аниматор. И он прям начинает смотреть. Это меня прям резануло очень сильно.</w:t>
      </w:r>
    </w:p>
    <w:p w14:paraId="66D8FDE2"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Я заметил один взгляд, и то я не понял, то ли мне показалось, то ли нет. Это тот момент, когда Саблина убили, и всё уже. И когда приходит эта Серафима к Нератову, и она хочет застрелиться, щёлкает, и перед глазами её брат. Помните этот момент? И когда этого брата показывают, потом там была эта картина, и она как-то хоп, типа убирается. Я не знаю, мне почему-то показалось, что это было именно так. Я не знаю, то ли это киноляп, то ли мне показалось. Если бы дома, я бы перемотал и пересмотрел, а так, как будто картинка стояла, а потом раз, и убирается.</w:t>
      </w:r>
    </w:p>
    <w:p w14:paraId="2D90B57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Ещё кто что заметил?</w:t>
      </w:r>
    </w:p>
    <w:p w14:paraId="238EABC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высоко оцениваю, что воссоздали ту эпоху, все эти детали, и вообще всё везде. И работа оператора, потому что временами даже видно где-то размытие фона, чтобы мы отвлекались на нужное, и смотрели туда, куда нужно. Где-то проигрывание моментов эмоциональных, в общем, мне передалось ощущение человека перед смертью. Вот прям это очень сложно передать, но ему удалось это сделать.</w:t>
      </w:r>
    </w:p>
    <w:p w14:paraId="33612D2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Кстати, операторская работа, почему я тоже 10 ставил, где </w:t>
      </w:r>
      <w:proofErr w:type="spellStart"/>
      <w:r w:rsidRPr="009A1F5A">
        <w:rPr>
          <w:rFonts w:ascii="Franklin Gothic Book" w:hAnsi="Franklin Gothic Book" w:cs="Arial"/>
          <w:sz w:val="24"/>
          <w:szCs w:val="24"/>
        </w:rPr>
        <w:t>боёвки</w:t>
      </w:r>
      <w:proofErr w:type="spellEnd"/>
      <w:r w:rsidRPr="009A1F5A">
        <w:rPr>
          <w:rFonts w:ascii="Franklin Gothic Book" w:hAnsi="Franklin Gothic Book" w:cs="Arial"/>
          <w:sz w:val="24"/>
          <w:szCs w:val="24"/>
        </w:rPr>
        <w:t xml:space="preserve"> там были, там нет этого, знаете же, бьёт удар, и камера конкретно так. А тут прям на уровне.</w:t>
      </w:r>
    </w:p>
    <w:p w14:paraId="320D7FD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Там много сцен было таких, динамичных.</w:t>
      </w:r>
    </w:p>
    <w:p w14:paraId="4AEF2D8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Экшен-сцены, за ними интересно наблюдать. То есть, нет какого-то отвращения, короче. А спокойные, они и так понятны. То есть, хорошо операторы сняли.</w:t>
      </w:r>
    </w:p>
    <w:p w14:paraId="54B38C7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Я чуть-чуть дополню, что очень много сцен, я отметила, снимались без прерывания. Очень тяжело смотреть фильмы, когда кадр две секунды, кадр три секунды, дёргание. Я помню, прям очень много такого, и думала, как они так хорошо сняли.</w:t>
      </w:r>
    </w:p>
    <w:p w14:paraId="07213A1B"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xml:space="preserve">: Единственное, критику сделаю, а то что все 10, расскажу, мало ли, оператор услышит: серые тона. Именно серость, она меня немножко напрягла. Восточный светлый средиземноморский город, то есть, хотя бы пару-тройку раз могли бы. Я понимаю, что это для </w:t>
      </w:r>
      <w:proofErr w:type="spellStart"/>
      <w:r w:rsidRPr="009A1F5A">
        <w:rPr>
          <w:rFonts w:ascii="Franklin Gothic Book" w:hAnsi="Franklin Gothic Book" w:cs="Arial"/>
          <w:sz w:val="24"/>
          <w:szCs w:val="24"/>
        </w:rPr>
        <w:t>нагнетения</w:t>
      </w:r>
      <w:proofErr w:type="spellEnd"/>
      <w:r w:rsidRPr="009A1F5A">
        <w:rPr>
          <w:rFonts w:ascii="Franklin Gothic Book" w:hAnsi="Franklin Gothic Book" w:cs="Arial"/>
          <w:sz w:val="24"/>
          <w:szCs w:val="24"/>
        </w:rPr>
        <w:t xml:space="preserve"> всё.</w:t>
      </w:r>
    </w:p>
    <w:p w14:paraId="20BED51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Когда хоронили, светло было.</w:t>
      </w:r>
    </w:p>
    <w:p w14:paraId="54024898"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очень мало, короче, было светлых сцен. Восход, надежду какую-то добавляет особенно. Они в конце только, где ребёнка взял. Там этого как бы мало, очень всё пессимистично как бы так показали.</w:t>
      </w:r>
    </w:p>
    <w:p w14:paraId="76A7DC9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Мне в сериале не понравился свет, когда сцена массового расстрела. До этого свет падал когда на лица, видно было грим, тональный крем у мужчин, у актеров.</w:t>
      </w:r>
    </w:p>
    <w:p w14:paraId="20C7545F"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А у женщин не было.</w:t>
      </w:r>
    </w:p>
    <w:p w14:paraId="19FC723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А у женщин не показывают лица.</w:t>
      </w:r>
    </w:p>
    <w:p w14:paraId="04B585B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Всё тогда. Всё обсудили, всё посмотрели. Кого больше всего жалко?</w:t>
      </w:r>
    </w:p>
    <w:p w14:paraId="42D67A25"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Сабирову.</w:t>
      </w:r>
    </w:p>
    <w:p w14:paraId="3918A2AD"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Доктора, получается, и Серафиму.</w:t>
      </w:r>
    </w:p>
    <w:p w14:paraId="01259A66"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Только доктора.</w:t>
      </w:r>
    </w:p>
    <w:p w14:paraId="1AA0DC7A"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Людей, которых расстреляли.</w:t>
      </w:r>
    </w:p>
    <w:p w14:paraId="2836E84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Наварро.</w:t>
      </w:r>
    </w:p>
    <w:p w14:paraId="5D78998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Нератова.</w:t>
      </w:r>
    </w:p>
    <w:p w14:paraId="76A5DF89"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Третьего можешь добавить Наварро.</w:t>
      </w:r>
    </w:p>
    <w:p w14:paraId="547D820E"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Петра жалко тоже. Что он пожертвовал.</w:t>
      </w:r>
    </w:p>
    <w:p w14:paraId="6DF3338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И военных жалко, которых в тюрьме застрелили.</w:t>
      </w:r>
    </w:p>
    <w:p w14:paraId="260C4664"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Мужчина</w:t>
      </w:r>
      <w:r w:rsidRPr="009A1F5A">
        <w:rPr>
          <w:rFonts w:ascii="Franklin Gothic Book" w:hAnsi="Franklin Gothic Book" w:cs="Arial"/>
          <w:sz w:val="24"/>
          <w:szCs w:val="24"/>
        </w:rPr>
        <w:t>: Но те как бы массовкой идут. Понятно, что их жалко.</w:t>
      </w:r>
    </w:p>
    <w:p w14:paraId="3FF5327C"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Да всех жалко.</w:t>
      </w:r>
    </w:p>
    <w:p w14:paraId="3C9E95D0"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Женщина</w:t>
      </w:r>
      <w:r w:rsidRPr="009A1F5A">
        <w:rPr>
          <w:rFonts w:ascii="Franklin Gothic Book" w:hAnsi="Franklin Gothic Book" w:cs="Arial"/>
          <w:sz w:val="24"/>
          <w:szCs w:val="24"/>
        </w:rPr>
        <w:t>: Короче, всех русских жалко.</w:t>
      </w:r>
    </w:p>
    <w:p w14:paraId="2AE63371" w14:textId="77777777" w:rsidR="009A1F5A" w:rsidRPr="009A1F5A" w:rsidRDefault="009A1F5A" w:rsidP="009A1F5A">
      <w:pPr>
        <w:spacing w:after="120"/>
        <w:jc w:val="both"/>
        <w:rPr>
          <w:rFonts w:ascii="Franklin Gothic Book" w:hAnsi="Franklin Gothic Book" w:cs="Arial"/>
          <w:sz w:val="24"/>
          <w:szCs w:val="24"/>
        </w:rPr>
      </w:pPr>
      <w:r w:rsidRPr="009A1F5A">
        <w:rPr>
          <w:rFonts w:ascii="Franklin Gothic Book" w:hAnsi="Franklin Gothic Book" w:cs="Arial"/>
          <w:b/>
          <w:sz w:val="24"/>
          <w:szCs w:val="24"/>
        </w:rPr>
        <w:t>Модератор</w:t>
      </w:r>
      <w:r w:rsidRPr="009A1F5A">
        <w:rPr>
          <w:rFonts w:ascii="Franklin Gothic Book" w:hAnsi="Franklin Gothic Book" w:cs="Arial"/>
          <w:sz w:val="24"/>
          <w:szCs w:val="24"/>
        </w:rPr>
        <w:t xml:space="preserve">: </w:t>
      </w:r>
      <w:r w:rsidRPr="009A1F5A">
        <w:rPr>
          <w:rFonts w:ascii="Franklin Gothic Book" w:hAnsi="Franklin Gothic Book" w:cs="Arial"/>
          <w:b/>
          <w:sz w:val="24"/>
          <w:szCs w:val="24"/>
        </w:rPr>
        <w:t>Хорошо, на этом всё, у меня вопросы закончились. Спасибо вам, что приняли участие.</w:t>
      </w:r>
    </w:p>
    <w:p w14:paraId="5A2E30D9" w14:textId="4E46A8DE" w:rsidR="00B35B7B" w:rsidRPr="00F41785" w:rsidRDefault="00B35B7B" w:rsidP="00B35B7B">
      <w:pPr>
        <w:spacing w:after="0" w:line="240" w:lineRule="auto"/>
        <w:rPr>
          <w:rFonts w:ascii="Franklin Gothic Book" w:hAnsi="Franklin Gothic Book"/>
        </w:rPr>
        <w:sectPr w:rsidR="00B35B7B" w:rsidRPr="00F41785" w:rsidSect="008245A7">
          <w:headerReference w:type="default" r:id="rId10"/>
          <w:footerReference w:type="default" r:id="rId11"/>
          <w:pgSz w:w="11906" w:h="16838"/>
          <w:pgMar w:top="567" w:right="851" w:bottom="1134" w:left="1701" w:header="567" w:footer="283" w:gutter="0"/>
          <w:cols w:space="708"/>
          <w:titlePg/>
          <w:docGrid w:linePitch="360"/>
        </w:sectPr>
      </w:pPr>
    </w:p>
    <w:p w14:paraId="760B501B" w14:textId="074EF73F" w:rsidR="00CC7E38" w:rsidRDefault="00CC7E38" w:rsidP="00A94BD0">
      <w:pPr>
        <w:spacing w:after="0" w:line="240" w:lineRule="auto"/>
      </w:pPr>
      <w:r w:rsidRPr="00684B32">
        <w:rPr>
          <w:noProof/>
        </w:rPr>
        <w:drawing>
          <wp:anchor distT="0" distB="0" distL="114300" distR="114300" simplePos="0" relativeHeight="251667456" behindDoc="0" locked="0" layoutInCell="1" allowOverlap="1" wp14:anchorId="481FA6E7" wp14:editId="1725370C">
            <wp:simplePos x="0" y="0"/>
            <wp:positionH relativeFrom="page">
              <wp:align>left</wp:align>
            </wp:positionH>
            <wp:positionV relativeFrom="paragraph">
              <wp:posOffset>-361950</wp:posOffset>
            </wp:positionV>
            <wp:extent cx="3075305" cy="3648710"/>
            <wp:effectExtent l="0" t="0" r="0" b="8890"/>
            <wp:wrapNone/>
            <wp:docPr id="15" name="Рисунок 15" descr="C:\Documents and Settings\trooper\Рабочий стол\45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Documents and Settings\trooper\Рабочий стол\456.em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5305" cy="3648710"/>
                    </a:xfrm>
                    <a:prstGeom prst="rect">
                      <a:avLst/>
                    </a:prstGeom>
                    <a:noFill/>
                    <a:ln>
                      <a:noFill/>
                    </a:ln>
                  </pic:spPr>
                </pic:pic>
              </a:graphicData>
            </a:graphic>
          </wp:anchor>
        </w:drawing>
      </w:r>
    </w:p>
    <w:p w14:paraId="2B0D1472" w14:textId="77777777" w:rsidR="00CC7E38" w:rsidRDefault="00CC7E38" w:rsidP="00A94BD0">
      <w:pPr>
        <w:spacing w:after="0" w:line="240" w:lineRule="auto"/>
      </w:pPr>
    </w:p>
    <w:p w14:paraId="2FD61DFA" w14:textId="77777777" w:rsidR="00CC7E38" w:rsidRDefault="00CC7E38" w:rsidP="00A94BD0">
      <w:pPr>
        <w:spacing w:after="0" w:line="240" w:lineRule="auto"/>
      </w:pPr>
    </w:p>
    <w:p w14:paraId="4448BB04" w14:textId="77777777" w:rsidR="00CC7E38" w:rsidRDefault="00CC7E38" w:rsidP="00A94BD0">
      <w:pPr>
        <w:spacing w:after="0" w:line="240" w:lineRule="auto"/>
        <w:rPr>
          <w:rFonts w:ascii="Franklin Gothic Book" w:hAnsi="Franklin Gothic Book"/>
          <w:noProof/>
        </w:rPr>
      </w:pPr>
    </w:p>
    <w:p w14:paraId="353B4EF6" w14:textId="77777777" w:rsidR="00CC7E38" w:rsidRDefault="00CC7E38" w:rsidP="00A94BD0">
      <w:pPr>
        <w:spacing w:after="0" w:line="240" w:lineRule="auto"/>
        <w:rPr>
          <w:rFonts w:ascii="Franklin Gothic Book" w:hAnsi="Franklin Gothic Book"/>
          <w:noProof/>
        </w:rPr>
      </w:pPr>
    </w:p>
    <w:p w14:paraId="3F510A49" w14:textId="77777777" w:rsidR="00CC7E38" w:rsidRDefault="00CC7E38" w:rsidP="00A94BD0">
      <w:pPr>
        <w:spacing w:after="0" w:line="240" w:lineRule="auto"/>
        <w:rPr>
          <w:rFonts w:ascii="Franklin Gothic Book" w:hAnsi="Franklin Gothic Book"/>
          <w:noProof/>
        </w:rPr>
      </w:pPr>
    </w:p>
    <w:p w14:paraId="230460F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08EABF"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22ADB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6F9AA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8CC99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C1E864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A1295F5"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60FA028"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0801BA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DB2096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122044B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F8B0BD"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1A12C7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F3370A1"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74881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95854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B2744C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C870294"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27AB1A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7FDE48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234E3DD" w14:textId="27878FAA"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2166071" w14:textId="07686113"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F7E89A5" w14:textId="56315CBD"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735A6F" w14:textId="12BFDCD2"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861167C" w14:textId="169F3EF5" w:rsidR="006462D4" w:rsidRDefault="00F326F6" w:rsidP="00A94BD0">
      <w:pPr>
        <w:spacing w:after="0" w:line="240" w:lineRule="auto"/>
        <w:jc w:val="both"/>
        <w:rPr>
          <w:rFonts w:ascii="Franklin Gothic Book" w:eastAsia="Batang" w:hAnsi="Franklin Gothic Book" w:cs="Times New Roman"/>
          <w:sz w:val="24"/>
          <w:szCs w:val="24"/>
          <w:lang w:eastAsia="ko-KR"/>
        </w:rPr>
      </w:pPr>
      <w:r>
        <w:rPr>
          <w:rFonts w:ascii="Times New Roman" w:eastAsia="Calibri" w:hAnsi="Times New Roman" w:cs="Times New Roman"/>
          <w:noProof/>
          <w:sz w:val="24"/>
          <w:szCs w:val="24"/>
        </w:rPr>
        <mc:AlternateContent>
          <mc:Choice Requires="wps">
            <w:drawing>
              <wp:anchor distT="0" distB="0" distL="114300" distR="114300" simplePos="0" relativeHeight="251669504" behindDoc="0" locked="0" layoutInCell="1" allowOverlap="1" wp14:anchorId="2626C626" wp14:editId="4196D33B">
                <wp:simplePos x="0" y="0"/>
                <wp:positionH relativeFrom="page">
                  <wp:posOffset>1738383</wp:posOffset>
                </wp:positionH>
                <wp:positionV relativeFrom="paragraph">
                  <wp:posOffset>289783</wp:posOffset>
                </wp:positionV>
                <wp:extent cx="4274185" cy="476885"/>
                <wp:effectExtent l="0" t="0" r="0" b="0"/>
                <wp:wrapThrough wrapText="bothSides">
                  <wp:wrapPolygon edited="0">
                    <wp:start x="0" y="0"/>
                    <wp:lineTo x="0" y="21600"/>
                    <wp:lineTo x="21600" y="21600"/>
                    <wp:lineTo x="21600" y="0"/>
                  </wp:wrapPolygon>
                </wp:wrapThrough>
                <wp:docPr id="76" name="Прямоугольник 76"/>
                <wp:cNvGraphicFramePr/>
                <a:graphic xmlns:a="http://schemas.openxmlformats.org/drawingml/2006/main">
                  <a:graphicData uri="http://schemas.microsoft.com/office/word/2010/wordprocessingShape">
                    <wps:wsp>
                      <wps:cNvSpPr/>
                      <wps:spPr>
                        <a:xfrm>
                          <a:off x="0" y="0"/>
                          <a:ext cx="4274185" cy="476885"/>
                        </a:xfrm>
                        <a:prstGeom prst="rect">
                          <a:avLst/>
                        </a:prstGeom>
                      </wps:spPr>
                      <wps:txbx>
                        <w:txbxContent>
                          <w:p w14:paraId="388C5CF2"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ВСЕРОССИЙСКИЙ ЦЕНТР ИЗУЧЕНИЯ ОБЩЕСТВЕННОГО МНЕНИЯ</w:t>
                            </w:r>
                          </w:p>
                          <w:p w14:paraId="7BD69224"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wps:txbx>
                      <wps:bodyPr wrap="square">
                        <a:noAutofit/>
                      </wps:bodyPr>
                    </wps:wsp>
                  </a:graphicData>
                </a:graphic>
                <wp14:sizeRelH relativeFrom="margin">
                  <wp14:pctWidth>0</wp14:pctWidth>
                </wp14:sizeRelH>
                <wp14:sizeRelV relativeFrom="page">
                  <wp14:pctHeight>0</wp14:pctHeight>
                </wp14:sizeRelV>
              </wp:anchor>
            </w:drawing>
          </mc:Choice>
          <mc:Fallback>
            <w:pict>
              <v:rect w14:anchorId="2626C626" id="Прямоугольник 76" o:spid="_x0000_s1028" style="position:absolute;left:0;text-align:left;margin-left:136.9pt;margin-top:22.8pt;width:336.55pt;height:37.5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" filled="f" stroked="f">
                <v:textbox>
                  <w:txbxContent>
                    <w:p w14:paraId="388C5CF2"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ВСЕРОССИЙСКИЙ ЦЕНТР ИЗУЧЕНИЯ ОБЩЕСТВЕННОГО МНЕНИЯ</w:t>
                      </w:r>
                    </w:p>
                    <w:p w14:paraId="7BD69224"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v:textbox>
                <w10:wrap type="through" anchorx="page"/>
              </v:rect>
            </w:pict>
          </mc:Fallback>
        </mc:AlternateContent>
      </w:r>
    </w:p>
    <w:sectPr w:rsidR="006462D4" w:rsidSect="00C547AF">
      <w:footerReference w:type="default" r:id="rId13"/>
      <w:pgSz w:w="11906" w:h="16838"/>
      <w:pgMar w:top="568" w:right="850" w:bottom="1134" w:left="1701"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F794F" w14:textId="77777777" w:rsidR="002C3E64" w:rsidRDefault="002C3E64" w:rsidP="00E814C3">
      <w:r>
        <w:separator/>
      </w:r>
    </w:p>
  </w:endnote>
  <w:endnote w:type="continuationSeparator" w:id="0">
    <w:p w14:paraId="309B03F2" w14:textId="77777777" w:rsidR="002C3E64" w:rsidRDefault="002C3E64" w:rsidP="00E81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Liberation Serif">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Pragmatica">
    <w:altName w:val="Arial"/>
    <w:charset w:val="00"/>
    <w:family w:val="auto"/>
    <w:pitch w:val="variable"/>
    <w:sig w:usb0="00000287" w:usb1="00000000" w:usb2="00000000" w:usb3="00000000" w:csb0="0000001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Franklin Gothic Book" w:hAnsi="Franklin Gothic Book"/>
      </w:rPr>
      <w:id w:val="1215927778"/>
      <w:docPartObj>
        <w:docPartGallery w:val="Page Numbers (Bottom of Page)"/>
        <w:docPartUnique/>
      </w:docPartObj>
    </w:sdtPr>
    <w:sdtEndPr/>
    <w:sdtContent>
      <w:p w14:paraId="2F4A1EED" w14:textId="016EB3A0" w:rsidR="002C3E64" w:rsidRPr="00630E12" w:rsidRDefault="002C3E64" w:rsidP="008B0918">
        <w:pPr>
          <w:pStyle w:val="a6"/>
          <w:tabs>
            <w:tab w:val="clear" w:pos="9355"/>
            <w:tab w:val="left" w:pos="5970"/>
            <w:tab w:val="right" w:pos="9498"/>
            <w:tab w:val="right" w:pos="9781"/>
          </w:tabs>
          <w:ind w:right="-29"/>
          <w:rPr>
            <w:rFonts w:ascii="Franklin Gothic Book" w:hAnsi="Franklin Gothic Book"/>
            <w:b/>
          </w:rPr>
        </w:pPr>
        <w:r w:rsidRPr="00630E12">
          <w:rPr>
            <w:rFonts w:ascii="Franklin Gothic Book" w:hAnsi="Franklin Gothic Book"/>
            <w:b/>
            <w:noProof/>
            <w:color w:val="008F7D"/>
          </w:rPr>
          <mc:AlternateContent>
            <mc:Choice Requires="wps">
              <w:drawing>
                <wp:anchor distT="4294967293" distB="4294967293" distL="114300" distR="114300" simplePos="0" relativeHeight="251660288" behindDoc="0" locked="0" layoutInCell="1" allowOverlap="1" wp14:anchorId="5516E769" wp14:editId="0FF78E59">
                  <wp:simplePos x="0" y="0"/>
                  <wp:positionH relativeFrom="column">
                    <wp:posOffset>-1083310</wp:posOffset>
                  </wp:positionH>
                  <wp:positionV relativeFrom="paragraph">
                    <wp:posOffset>-12700</wp:posOffset>
                  </wp:positionV>
                  <wp:extent cx="5913120" cy="0"/>
                  <wp:effectExtent l="0" t="0" r="30480" b="19050"/>
                  <wp:wrapNone/>
                  <wp:docPr id="72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96A753" id="_x0000_t32" coordsize="21600,21600" o:spt="32" o:oned="t" path="m,l21600,21600e" filled="f">
                  <v:path arrowok="t" fillok="f" o:connecttype="none"/>
                  <o:lock v:ext="edit" shapetype="t"/>
                </v:shapetype>
                <v:shape id="AutoShape 4" o:spid="_x0000_s1026" type="#_x0000_t32" style="position:absolute;margin-left:-85.3pt;margin-top:-1pt;width:465.6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" strokecolor="#008f7d" strokeweight="1.5pt"/>
              </w:pict>
            </mc:Fallback>
          </mc:AlternateContent>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fldChar w:fldCharType="begin"/>
        </w:r>
        <w:r w:rsidRPr="00630E12">
          <w:rPr>
            <w:rFonts w:ascii="Franklin Gothic Book" w:hAnsi="Franklin Gothic Book"/>
            <w:b/>
            <w:color w:val="008F7D"/>
          </w:rPr>
          <w:instrText xml:space="preserve"> PAGE   \* MERGEFORMAT </w:instrText>
        </w:r>
        <w:r w:rsidRPr="00630E12">
          <w:rPr>
            <w:rFonts w:ascii="Franklin Gothic Book" w:hAnsi="Franklin Gothic Book"/>
            <w:b/>
            <w:color w:val="008F7D"/>
          </w:rPr>
          <w:fldChar w:fldCharType="separate"/>
        </w:r>
        <w:r w:rsidR="0086340A">
          <w:rPr>
            <w:rFonts w:ascii="Franklin Gothic Book" w:hAnsi="Franklin Gothic Book"/>
            <w:b/>
            <w:noProof/>
            <w:color w:val="008F7D"/>
          </w:rPr>
          <w:t>2</w:t>
        </w:r>
        <w:r w:rsidRPr="00630E12">
          <w:rPr>
            <w:rFonts w:ascii="Franklin Gothic Book" w:hAnsi="Franklin Gothic Book"/>
            <w:b/>
            <w:color w:val="008F7D"/>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CECFE" w14:textId="4E8FBCDB" w:rsidR="002C3E64" w:rsidRPr="00CD7A8D" w:rsidRDefault="002C3E64">
    <w:pPr>
      <w:pStyle w:val="a6"/>
      <w:jc w:val="right"/>
      <w:rPr>
        <w:rFonts w:ascii="Times New Roman" w:hAnsi="Times New Roman" w:cs="Times New Roman"/>
      </w:rPr>
    </w:pPr>
    <w:r w:rsidRPr="00CD7A8D">
      <w:rPr>
        <w:rFonts w:ascii="Times New Roman" w:hAnsi="Times New Roman" w:cs="Times New Roman"/>
      </w:rPr>
      <w:fldChar w:fldCharType="begin"/>
    </w:r>
    <w:r w:rsidRPr="00CD7A8D">
      <w:rPr>
        <w:rFonts w:ascii="Times New Roman" w:hAnsi="Times New Roman" w:cs="Times New Roman"/>
      </w:rPr>
      <w:instrText xml:space="preserve"> PAGE   \* MERGEFORMAT </w:instrText>
    </w:r>
    <w:r w:rsidRPr="00CD7A8D">
      <w:rPr>
        <w:rFonts w:ascii="Times New Roman" w:hAnsi="Times New Roman" w:cs="Times New Roman"/>
      </w:rPr>
      <w:fldChar w:fldCharType="separate"/>
    </w:r>
    <w:r>
      <w:rPr>
        <w:rFonts w:ascii="Times New Roman" w:hAnsi="Times New Roman" w:cs="Times New Roman"/>
        <w:noProof/>
      </w:rPr>
      <w:t>30</w:t>
    </w:r>
    <w:r w:rsidRPr="00CD7A8D">
      <w:rPr>
        <w:rFonts w:ascii="Times New Roman" w:hAnsi="Times New Roman" w:cs="Times New Roman"/>
      </w:rPr>
      <w:fldChar w:fldCharType="end"/>
    </w:r>
  </w:p>
  <w:p w14:paraId="621CB878" w14:textId="77777777" w:rsidR="002C3E64" w:rsidRPr="00CD7A8D" w:rsidRDefault="002C3E64">
    <w:pPr>
      <w:pStyle w:val="a6"/>
      <w:rPr>
        <w:rFonts w:ascii="Times New Roman" w:hAnsi="Times New Roman" w:cs="Times New Roman"/>
      </w:rPr>
    </w:pPr>
  </w:p>
  <w:p w14:paraId="02DDB887" w14:textId="77777777" w:rsidR="002C3E64" w:rsidRDefault="002C3E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5413A" w14:textId="77777777" w:rsidR="002C3E64" w:rsidRDefault="002C3E64" w:rsidP="00E814C3">
      <w:r>
        <w:separator/>
      </w:r>
    </w:p>
  </w:footnote>
  <w:footnote w:type="continuationSeparator" w:id="0">
    <w:p w14:paraId="2F5EF2B3" w14:textId="77777777" w:rsidR="002C3E64" w:rsidRDefault="002C3E64" w:rsidP="00E81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4E94A" w14:textId="73F6106D" w:rsidR="002C3E64" w:rsidRPr="008B0918" w:rsidRDefault="002C3E64" w:rsidP="008B0918">
    <w:pPr>
      <w:pStyle w:val="a4"/>
      <w:tabs>
        <w:tab w:val="clear" w:pos="4677"/>
        <w:tab w:val="clear" w:pos="9355"/>
        <w:tab w:val="left" w:pos="7548"/>
      </w:tabs>
      <w:ind w:right="1557"/>
      <w:rPr>
        <w:rFonts w:ascii="Franklin Gothic Book" w:hAnsi="Franklin Gothic Book"/>
        <w:smallCaps/>
        <w:sz w:val="28"/>
      </w:rPr>
    </w:pPr>
    <w:r>
      <w:rPr>
        <w:noProof/>
      </w:rPr>
      <mc:AlternateContent>
        <mc:Choice Requires="wps">
          <w:drawing>
            <wp:anchor distT="4294967293" distB="4294967293" distL="114300" distR="114300" simplePos="0" relativeHeight="251663360" behindDoc="0" locked="0" layoutInCell="1" allowOverlap="1" wp14:anchorId="229BCBC8" wp14:editId="4DE58A3A">
              <wp:simplePos x="0" y="0"/>
              <wp:positionH relativeFrom="column">
                <wp:posOffset>-1083945</wp:posOffset>
              </wp:positionH>
              <wp:positionV relativeFrom="paragraph">
                <wp:posOffset>464820</wp:posOffset>
              </wp:positionV>
              <wp:extent cx="5913120" cy="0"/>
              <wp:effectExtent l="0" t="0" r="30480" b="19050"/>
              <wp:wrapNone/>
              <wp:docPr id="71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ABDC2D" id="_x0000_t32" coordsize="21600,21600" o:spt="32" o:oned="t" path="m,l21600,21600e" filled="f">
              <v:path arrowok="t" fillok="f" o:connecttype="none"/>
              <o:lock v:ext="edit" shapetype="t"/>
            </v:shapetype>
            <v:shape id="AutoShape 1" o:spid="_x0000_s1026" type="#_x0000_t32" style="position:absolute;margin-left:-85.35pt;margin-top:36.6pt;width:465.6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" strokecolor="#008f7d" strokeweight="1.5pt"/>
          </w:pict>
        </mc:Fallback>
      </mc:AlternateContent>
    </w:r>
    <w:r>
      <w:rPr>
        <w:noProof/>
      </w:rPr>
      <w:drawing>
        <wp:anchor distT="0" distB="0" distL="114300" distR="114300" simplePos="0" relativeHeight="251662336" behindDoc="1" locked="0" layoutInCell="1" allowOverlap="1" wp14:anchorId="79F4B35A" wp14:editId="3B916D32">
          <wp:simplePos x="0" y="0"/>
          <wp:positionH relativeFrom="column">
            <wp:posOffset>5298440</wp:posOffset>
          </wp:positionH>
          <wp:positionV relativeFrom="paragraph">
            <wp:posOffset>-341630</wp:posOffset>
          </wp:positionV>
          <wp:extent cx="904240" cy="1041400"/>
          <wp:effectExtent l="0" t="0" r="0" b="6350"/>
          <wp:wrapNone/>
          <wp:docPr id="1" name="Рисунок 8" descr="C:\Documents and Settings\trooper\Рабочий стол\4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C:\Documents and Settings\trooper\Рабочий стол\444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240" cy="1041400"/>
                  </a:xfrm>
                  <a:prstGeom prst="rect">
                    <a:avLst/>
                  </a:prstGeom>
                  <a:noFill/>
                  <a:ln>
                    <a:noFill/>
                  </a:ln>
                </pic:spPr>
              </pic:pic>
            </a:graphicData>
          </a:graphic>
        </wp:anchor>
      </w:drawing>
    </w:r>
    <w:r>
      <w:rPr>
        <w:rFonts w:ascii="Franklin Gothic Book" w:hAnsi="Franklin Gothic Book"/>
        <w:smallCaps/>
        <w:sz w:val="28"/>
      </w:rPr>
      <w:t xml:space="preserve">Письменное изложение </w:t>
    </w:r>
    <w:proofErr w:type="spellStart"/>
    <w:r>
      <w:rPr>
        <w:rFonts w:ascii="Franklin Gothic Book" w:hAnsi="Franklin Gothic Book"/>
        <w:smallCaps/>
        <w:sz w:val="28"/>
      </w:rPr>
      <w:t>аудиофиксации</w:t>
    </w:r>
    <w:proofErr w:type="spellEnd"/>
    <w:r>
      <w:rPr>
        <w:rFonts w:ascii="Franklin Gothic Book" w:hAnsi="Franklin Gothic Book"/>
        <w:smallCaps/>
        <w:sz w:val="28"/>
      </w:rPr>
      <w:t xml:space="preserve"> обсуждения</w:t>
    </w:r>
  </w:p>
  <w:p w14:paraId="74C677BF" w14:textId="77777777" w:rsidR="002C3E64" w:rsidRDefault="002C3E64" w:rsidP="008B0918">
    <w:pPr>
      <w:pStyle w:val="a4"/>
      <w:tabs>
        <w:tab w:val="clear" w:pos="4677"/>
        <w:tab w:val="clear" w:pos="9355"/>
        <w:tab w:val="left" w:pos="2160"/>
      </w:tabs>
      <w:spacing w:after="0"/>
    </w:pPr>
  </w:p>
  <w:p w14:paraId="7CECDF9B" w14:textId="77777777" w:rsidR="002C3E64" w:rsidRDefault="002C3E64" w:rsidP="008B0918">
    <w:pPr>
      <w:pStyle w:val="a4"/>
      <w:tabs>
        <w:tab w:val="clear" w:pos="4677"/>
        <w:tab w:val="clear" w:pos="9355"/>
        <w:tab w:val="left" w:pos="2160"/>
      </w:tabs>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B3CC5A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9391ED4"/>
    <w:multiLevelType w:val="hybridMultilevel"/>
    <w:tmpl w:val="5406F614"/>
    <w:lvl w:ilvl="0" w:tplc="9CA00BC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ADE1DB1"/>
    <w:multiLevelType w:val="hybridMultilevel"/>
    <w:tmpl w:val="840A1BBA"/>
    <w:lvl w:ilvl="0" w:tplc="4F2803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3C473195"/>
    <w:multiLevelType w:val="hybridMultilevel"/>
    <w:tmpl w:val="99E45D4C"/>
    <w:lvl w:ilvl="0" w:tplc="A48C0C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5C84F0A"/>
    <w:multiLevelType w:val="hybridMultilevel"/>
    <w:tmpl w:val="160AD97A"/>
    <w:lvl w:ilvl="0" w:tplc="A4C24FA2">
      <w:start w:val="1"/>
      <w:numFmt w:val="bullet"/>
      <w:lvlText w:val="●"/>
      <w:lvlJc w:val="left"/>
      <w:pPr>
        <w:ind w:left="720" w:hanging="360"/>
      </w:pPr>
    </w:lvl>
    <w:lvl w:ilvl="1" w:tplc="47F61EE4">
      <w:start w:val="1"/>
      <w:numFmt w:val="bullet"/>
      <w:lvlText w:val="○"/>
      <w:lvlJc w:val="left"/>
      <w:pPr>
        <w:ind w:left="1440" w:hanging="360"/>
      </w:pPr>
    </w:lvl>
    <w:lvl w:ilvl="2" w:tplc="5E542E62">
      <w:start w:val="1"/>
      <w:numFmt w:val="bullet"/>
      <w:lvlText w:val="■"/>
      <w:lvlJc w:val="left"/>
      <w:pPr>
        <w:ind w:left="2160" w:hanging="360"/>
      </w:pPr>
    </w:lvl>
    <w:lvl w:ilvl="3" w:tplc="D81AFE2C">
      <w:start w:val="1"/>
      <w:numFmt w:val="bullet"/>
      <w:lvlText w:val="●"/>
      <w:lvlJc w:val="left"/>
      <w:pPr>
        <w:ind w:left="2880" w:hanging="360"/>
      </w:pPr>
    </w:lvl>
    <w:lvl w:ilvl="4" w:tplc="6DCCAAEC">
      <w:start w:val="1"/>
      <w:numFmt w:val="bullet"/>
      <w:lvlText w:val="○"/>
      <w:lvlJc w:val="left"/>
      <w:pPr>
        <w:ind w:left="3600" w:hanging="360"/>
      </w:pPr>
    </w:lvl>
    <w:lvl w:ilvl="5" w:tplc="D0A24CFC">
      <w:start w:val="1"/>
      <w:numFmt w:val="bullet"/>
      <w:lvlText w:val="■"/>
      <w:lvlJc w:val="left"/>
      <w:pPr>
        <w:ind w:left="4320" w:hanging="360"/>
      </w:pPr>
    </w:lvl>
    <w:lvl w:ilvl="6" w:tplc="B0BA6542">
      <w:start w:val="1"/>
      <w:numFmt w:val="bullet"/>
      <w:lvlText w:val="●"/>
      <w:lvlJc w:val="left"/>
      <w:pPr>
        <w:ind w:left="5040" w:hanging="360"/>
      </w:pPr>
    </w:lvl>
    <w:lvl w:ilvl="7" w:tplc="2DDE2734">
      <w:start w:val="1"/>
      <w:numFmt w:val="bullet"/>
      <w:lvlText w:val="●"/>
      <w:lvlJc w:val="left"/>
      <w:pPr>
        <w:ind w:left="5760" w:hanging="360"/>
      </w:pPr>
    </w:lvl>
    <w:lvl w:ilvl="8" w:tplc="4AA885A6">
      <w:start w:val="1"/>
      <w:numFmt w:val="bullet"/>
      <w:lvlText w:val="●"/>
      <w:lvlJc w:val="left"/>
      <w:pPr>
        <w:ind w:left="6480" w:hanging="360"/>
      </w:pPr>
    </w:lvl>
  </w:abstractNum>
  <w:abstractNum w:abstractNumId="5" w15:restartNumberingAfterBreak="0">
    <w:nsid w:val="652F0F11"/>
    <w:multiLevelType w:val="hybridMultilevel"/>
    <w:tmpl w:val="AF12F9D8"/>
    <w:lvl w:ilvl="0" w:tplc="A86CC78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6DD724A1"/>
    <w:multiLevelType w:val="hybridMultilevel"/>
    <w:tmpl w:val="0A08554A"/>
    <w:lvl w:ilvl="0" w:tplc="46BCED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lvlOverride w:ilvl="0">
      <w:startOverride w:val="1"/>
    </w:lvlOverride>
  </w:num>
  <w:num w:numId="3">
    <w:abstractNumId w:val="2"/>
  </w:num>
  <w:num w:numId="4">
    <w:abstractNumId w:val="5"/>
  </w:num>
  <w:num w:numId="5">
    <w:abstractNumId w:val="6"/>
  </w:num>
  <w:num w:numId="6">
    <w:abstractNumId w:val="1"/>
  </w:num>
  <w:num w:numId="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611"/>
    <w:rsid w:val="000062D4"/>
    <w:rsid w:val="00010B97"/>
    <w:rsid w:val="00020A8B"/>
    <w:rsid w:val="00033A36"/>
    <w:rsid w:val="000657B9"/>
    <w:rsid w:val="00077736"/>
    <w:rsid w:val="00084D94"/>
    <w:rsid w:val="00087343"/>
    <w:rsid w:val="000A2A97"/>
    <w:rsid w:val="000A3FB8"/>
    <w:rsid w:val="000B2AF0"/>
    <w:rsid w:val="000B3496"/>
    <w:rsid w:val="000D582D"/>
    <w:rsid w:val="000E12D9"/>
    <w:rsid w:val="000E5ECD"/>
    <w:rsid w:val="000E7E24"/>
    <w:rsid w:val="000F0437"/>
    <w:rsid w:val="000F4FE2"/>
    <w:rsid w:val="000F593B"/>
    <w:rsid w:val="000F60BF"/>
    <w:rsid w:val="001016ED"/>
    <w:rsid w:val="00104638"/>
    <w:rsid w:val="00111870"/>
    <w:rsid w:val="00121FBA"/>
    <w:rsid w:val="001434D2"/>
    <w:rsid w:val="001528CD"/>
    <w:rsid w:val="00155879"/>
    <w:rsid w:val="001637D1"/>
    <w:rsid w:val="001638B9"/>
    <w:rsid w:val="00170ADD"/>
    <w:rsid w:val="00175F06"/>
    <w:rsid w:val="00184BDD"/>
    <w:rsid w:val="001976B3"/>
    <w:rsid w:val="001A45DC"/>
    <w:rsid w:val="001B376C"/>
    <w:rsid w:val="001B505A"/>
    <w:rsid w:val="001B518E"/>
    <w:rsid w:val="001B626D"/>
    <w:rsid w:val="001D3BE0"/>
    <w:rsid w:val="001D61B4"/>
    <w:rsid w:val="001E51A8"/>
    <w:rsid w:val="001F499B"/>
    <w:rsid w:val="002026EE"/>
    <w:rsid w:val="002030A1"/>
    <w:rsid w:val="002063D2"/>
    <w:rsid w:val="002120DD"/>
    <w:rsid w:val="00227801"/>
    <w:rsid w:val="002349BE"/>
    <w:rsid w:val="00237F82"/>
    <w:rsid w:val="0024448B"/>
    <w:rsid w:val="00253BE8"/>
    <w:rsid w:val="00255977"/>
    <w:rsid w:val="002578E8"/>
    <w:rsid w:val="00261F72"/>
    <w:rsid w:val="00265745"/>
    <w:rsid w:val="00267033"/>
    <w:rsid w:val="002756CD"/>
    <w:rsid w:val="0028465B"/>
    <w:rsid w:val="002A2AB8"/>
    <w:rsid w:val="002C2282"/>
    <w:rsid w:val="002C3E64"/>
    <w:rsid w:val="002E6B6B"/>
    <w:rsid w:val="002E7759"/>
    <w:rsid w:val="00301F86"/>
    <w:rsid w:val="0030590F"/>
    <w:rsid w:val="003159E1"/>
    <w:rsid w:val="00326834"/>
    <w:rsid w:val="00344E48"/>
    <w:rsid w:val="00350CC7"/>
    <w:rsid w:val="00352B4D"/>
    <w:rsid w:val="003618CB"/>
    <w:rsid w:val="0036255D"/>
    <w:rsid w:val="00374D54"/>
    <w:rsid w:val="00386BBF"/>
    <w:rsid w:val="00394ED2"/>
    <w:rsid w:val="003953E2"/>
    <w:rsid w:val="003A1122"/>
    <w:rsid w:val="003C29F4"/>
    <w:rsid w:val="003D3253"/>
    <w:rsid w:val="003D481B"/>
    <w:rsid w:val="003F6396"/>
    <w:rsid w:val="003F717A"/>
    <w:rsid w:val="00401AD5"/>
    <w:rsid w:val="00401C60"/>
    <w:rsid w:val="0041216C"/>
    <w:rsid w:val="00414B02"/>
    <w:rsid w:val="00433B7C"/>
    <w:rsid w:val="00496E05"/>
    <w:rsid w:val="004A264D"/>
    <w:rsid w:val="004A4D69"/>
    <w:rsid w:val="004A4EA6"/>
    <w:rsid w:val="004B4667"/>
    <w:rsid w:val="004E0F91"/>
    <w:rsid w:val="004E6316"/>
    <w:rsid w:val="004F533B"/>
    <w:rsid w:val="00504AEF"/>
    <w:rsid w:val="00516691"/>
    <w:rsid w:val="0052325D"/>
    <w:rsid w:val="00523C9D"/>
    <w:rsid w:val="00534552"/>
    <w:rsid w:val="00543FB2"/>
    <w:rsid w:val="00545BAA"/>
    <w:rsid w:val="00552A78"/>
    <w:rsid w:val="005679BB"/>
    <w:rsid w:val="00575A67"/>
    <w:rsid w:val="005A1BBB"/>
    <w:rsid w:val="005E755F"/>
    <w:rsid w:val="005F2FEC"/>
    <w:rsid w:val="005F6DC1"/>
    <w:rsid w:val="00601A8D"/>
    <w:rsid w:val="00615B9F"/>
    <w:rsid w:val="00615D1C"/>
    <w:rsid w:val="0062549D"/>
    <w:rsid w:val="00630E12"/>
    <w:rsid w:val="006462D4"/>
    <w:rsid w:val="0064711D"/>
    <w:rsid w:val="00652EB9"/>
    <w:rsid w:val="006663E7"/>
    <w:rsid w:val="00666EBC"/>
    <w:rsid w:val="00674C99"/>
    <w:rsid w:val="00697494"/>
    <w:rsid w:val="006A390C"/>
    <w:rsid w:val="006C2C7B"/>
    <w:rsid w:val="006C46E0"/>
    <w:rsid w:val="006E280E"/>
    <w:rsid w:val="006E73D9"/>
    <w:rsid w:val="006F4A68"/>
    <w:rsid w:val="007026E0"/>
    <w:rsid w:val="00705DBD"/>
    <w:rsid w:val="00715722"/>
    <w:rsid w:val="00736CC8"/>
    <w:rsid w:val="0073754F"/>
    <w:rsid w:val="00741F1F"/>
    <w:rsid w:val="0075631B"/>
    <w:rsid w:val="0077397C"/>
    <w:rsid w:val="00775FEF"/>
    <w:rsid w:val="00783673"/>
    <w:rsid w:val="00785D63"/>
    <w:rsid w:val="007A7FB6"/>
    <w:rsid w:val="007D2E49"/>
    <w:rsid w:val="007D48F5"/>
    <w:rsid w:val="007F18C8"/>
    <w:rsid w:val="00802D91"/>
    <w:rsid w:val="00810DF1"/>
    <w:rsid w:val="00811554"/>
    <w:rsid w:val="008149A1"/>
    <w:rsid w:val="008245A7"/>
    <w:rsid w:val="00840956"/>
    <w:rsid w:val="00841866"/>
    <w:rsid w:val="00847C9C"/>
    <w:rsid w:val="008553E4"/>
    <w:rsid w:val="00857D56"/>
    <w:rsid w:val="008625D0"/>
    <w:rsid w:val="0086340A"/>
    <w:rsid w:val="00875B31"/>
    <w:rsid w:val="00881DE2"/>
    <w:rsid w:val="0088452E"/>
    <w:rsid w:val="00892F6D"/>
    <w:rsid w:val="00895C44"/>
    <w:rsid w:val="008B00AA"/>
    <w:rsid w:val="008B0918"/>
    <w:rsid w:val="008B0BBB"/>
    <w:rsid w:val="008B4030"/>
    <w:rsid w:val="008B6437"/>
    <w:rsid w:val="008C0FA9"/>
    <w:rsid w:val="008C15BC"/>
    <w:rsid w:val="008C50F8"/>
    <w:rsid w:val="008D0187"/>
    <w:rsid w:val="008D399B"/>
    <w:rsid w:val="008E2AD1"/>
    <w:rsid w:val="008E52CB"/>
    <w:rsid w:val="008E5FE3"/>
    <w:rsid w:val="008F5659"/>
    <w:rsid w:val="008F62DC"/>
    <w:rsid w:val="009312A7"/>
    <w:rsid w:val="00931E8D"/>
    <w:rsid w:val="009320AB"/>
    <w:rsid w:val="009326C4"/>
    <w:rsid w:val="00944457"/>
    <w:rsid w:val="009550EA"/>
    <w:rsid w:val="009602BD"/>
    <w:rsid w:val="0096629D"/>
    <w:rsid w:val="0096689D"/>
    <w:rsid w:val="00973882"/>
    <w:rsid w:val="009A1F5A"/>
    <w:rsid w:val="009B6DBC"/>
    <w:rsid w:val="009C7541"/>
    <w:rsid w:val="009F3758"/>
    <w:rsid w:val="00A20714"/>
    <w:rsid w:val="00A21FE3"/>
    <w:rsid w:val="00A41194"/>
    <w:rsid w:val="00A42141"/>
    <w:rsid w:val="00A437F4"/>
    <w:rsid w:val="00A720BF"/>
    <w:rsid w:val="00A7246B"/>
    <w:rsid w:val="00A75739"/>
    <w:rsid w:val="00A81FDB"/>
    <w:rsid w:val="00A94BD0"/>
    <w:rsid w:val="00AA1B39"/>
    <w:rsid w:val="00AA4A87"/>
    <w:rsid w:val="00AC3B4B"/>
    <w:rsid w:val="00AD5C1C"/>
    <w:rsid w:val="00AE724E"/>
    <w:rsid w:val="00AF6A26"/>
    <w:rsid w:val="00B24064"/>
    <w:rsid w:val="00B35B7B"/>
    <w:rsid w:val="00B52939"/>
    <w:rsid w:val="00B535EB"/>
    <w:rsid w:val="00B553A4"/>
    <w:rsid w:val="00B57A86"/>
    <w:rsid w:val="00B57F06"/>
    <w:rsid w:val="00B7048B"/>
    <w:rsid w:val="00B742DF"/>
    <w:rsid w:val="00B75702"/>
    <w:rsid w:val="00B76C4D"/>
    <w:rsid w:val="00B830D9"/>
    <w:rsid w:val="00B83A9A"/>
    <w:rsid w:val="00B85BE1"/>
    <w:rsid w:val="00B92599"/>
    <w:rsid w:val="00BA521C"/>
    <w:rsid w:val="00BB743E"/>
    <w:rsid w:val="00BC2237"/>
    <w:rsid w:val="00BC463D"/>
    <w:rsid w:val="00BD5B37"/>
    <w:rsid w:val="00C10CF3"/>
    <w:rsid w:val="00C122F8"/>
    <w:rsid w:val="00C15455"/>
    <w:rsid w:val="00C42DB0"/>
    <w:rsid w:val="00C547AF"/>
    <w:rsid w:val="00C56C6F"/>
    <w:rsid w:val="00C66DBA"/>
    <w:rsid w:val="00C724B3"/>
    <w:rsid w:val="00C8227E"/>
    <w:rsid w:val="00C95DA2"/>
    <w:rsid w:val="00C964EE"/>
    <w:rsid w:val="00CB01DB"/>
    <w:rsid w:val="00CB4CD5"/>
    <w:rsid w:val="00CB708A"/>
    <w:rsid w:val="00CB7EA4"/>
    <w:rsid w:val="00CC0947"/>
    <w:rsid w:val="00CC0CAB"/>
    <w:rsid w:val="00CC7E38"/>
    <w:rsid w:val="00CD2E63"/>
    <w:rsid w:val="00CD3D4F"/>
    <w:rsid w:val="00CD7A8D"/>
    <w:rsid w:val="00CE5D44"/>
    <w:rsid w:val="00CF0F05"/>
    <w:rsid w:val="00CF7D5F"/>
    <w:rsid w:val="00D147CF"/>
    <w:rsid w:val="00D1774F"/>
    <w:rsid w:val="00D2706B"/>
    <w:rsid w:val="00D41EAF"/>
    <w:rsid w:val="00D62FF7"/>
    <w:rsid w:val="00D666BE"/>
    <w:rsid w:val="00D67FB2"/>
    <w:rsid w:val="00D77474"/>
    <w:rsid w:val="00D86A27"/>
    <w:rsid w:val="00D9567E"/>
    <w:rsid w:val="00DA661E"/>
    <w:rsid w:val="00DB7493"/>
    <w:rsid w:val="00DC0132"/>
    <w:rsid w:val="00DC26CF"/>
    <w:rsid w:val="00DC2C34"/>
    <w:rsid w:val="00DC31F4"/>
    <w:rsid w:val="00DC632E"/>
    <w:rsid w:val="00DD3E05"/>
    <w:rsid w:val="00DE16D5"/>
    <w:rsid w:val="00DE3095"/>
    <w:rsid w:val="00DE38DE"/>
    <w:rsid w:val="00DF44DD"/>
    <w:rsid w:val="00DF5A44"/>
    <w:rsid w:val="00E01743"/>
    <w:rsid w:val="00E020B0"/>
    <w:rsid w:val="00E06CAF"/>
    <w:rsid w:val="00E06CF7"/>
    <w:rsid w:val="00E50F55"/>
    <w:rsid w:val="00E60232"/>
    <w:rsid w:val="00E718F2"/>
    <w:rsid w:val="00E73623"/>
    <w:rsid w:val="00E814C3"/>
    <w:rsid w:val="00E86852"/>
    <w:rsid w:val="00E958E8"/>
    <w:rsid w:val="00EA2D1B"/>
    <w:rsid w:val="00ED2B6A"/>
    <w:rsid w:val="00EE3B6A"/>
    <w:rsid w:val="00EE53C3"/>
    <w:rsid w:val="00EF5E71"/>
    <w:rsid w:val="00F051F9"/>
    <w:rsid w:val="00F16D21"/>
    <w:rsid w:val="00F26E85"/>
    <w:rsid w:val="00F278A7"/>
    <w:rsid w:val="00F326F6"/>
    <w:rsid w:val="00F3595E"/>
    <w:rsid w:val="00F41785"/>
    <w:rsid w:val="00F61EA9"/>
    <w:rsid w:val="00F73F70"/>
    <w:rsid w:val="00F86459"/>
    <w:rsid w:val="00F933B7"/>
    <w:rsid w:val="00FC24B9"/>
    <w:rsid w:val="00FD7F70"/>
    <w:rsid w:val="00FE12AF"/>
    <w:rsid w:val="00FF2611"/>
    <w:rsid w:val="00FF2B0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74D04117"/>
  <w15:chartTrackingRefBased/>
  <w15:docId w15:val="{A2D48D0D-E331-48C7-B963-084663DA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ranklin Gothic Book" w:eastAsia="Calibri" w:hAnsi="Franklin Gothic Book"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A4A87"/>
    <w:pPr>
      <w:spacing w:after="200" w:line="276" w:lineRule="auto"/>
    </w:pPr>
    <w:rPr>
      <w:rFonts w:ascii="Calibri" w:eastAsia="Times New Roman" w:hAnsi="Calibri" w:cs="Calibri"/>
      <w:sz w:val="22"/>
      <w:szCs w:val="22"/>
    </w:rPr>
  </w:style>
  <w:style w:type="paragraph" w:styleId="1">
    <w:name w:val="heading 1"/>
    <w:basedOn w:val="a0"/>
    <w:next w:val="a0"/>
    <w:link w:val="10"/>
    <w:uiPriority w:val="9"/>
    <w:qFormat/>
    <w:rsid w:val="008B09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qFormat/>
    <w:rsid w:val="00433B7C"/>
    <w:pPr>
      <w:keepNext/>
      <w:keepLines/>
      <w:spacing w:before="360" w:after="80" w:line="240" w:lineRule="auto"/>
      <w:outlineLvl w:val="1"/>
    </w:pPr>
    <w:rPr>
      <w:rFonts w:ascii="Liberation Serif" w:eastAsia="Liberation Serif" w:hAnsi="Liberation Serif" w:cs="Liberation Serif"/>
      <w:b/>
      <w:sz w:val="36"/>
      <w:szCs w:val="36"/>
    </w:rPr>
  </w:style>
  <w:style w:type="paragraph" w:styleId="3">
    <w:name w:val="heading 3"/>
    <w:basedOn w:val="a0"/>
    <w:next w:val="a0"/>
    <w:link w:val="30"/>
    <w:qFormat/>
    <w:rsid w:val="00433B7C"/>
    <w:pPr>
      <w:keepNext/>
      <w:keepLines/>
      <w:spacing w:before="280" w:after="80" w:line="240" w:lineRule="auto"/>
      <w:outlineLvl w:val="2"/>
    </w:pPr>
    <w:rPr>
      <w:rFonts w:ascii="Liberation Serif" w:eastAsia="Liberation Serif" w:hAnsi="Liberation Serif" w:cs="Liberation Serif"/>
      <w:b/>
      <w:sz w:val="28"/>
      <w:szCs w:val="28"/>
    </w:rPr>
  </w:style>
  <w:style w:type="paragraph" w:styleId="4">
    <w:name w:val="heading 4"/>
    <w:basedOn w:val="a0"/>
    <w:next w:val="a0"/>
    <w:link w:val="40"/>
    <w:qFormat/>
    <w:rsid w:val="00433B7C"/>
    <w:pPr>
      <w:keepNext/>
      <w:keepLines/>
      <w:spacing w:before="240" w:after="40" w:line="240" w:lineRule="auto"/>
      <w:outlineLvl w:val="3"/>
    </w:pPr>
    <w:rPr>
      <w:rFonts w:ascii="Liberation Serif" w:eastAsia="Liberation Serif" w:hAnsi="Liberation Serif" w:cs="Liberation Serif"/>
      <w:b/>
      <w:sz w:val="24"/>
      <w:szCs w:val="24"/>
    </w:rPr>
  </w:style>
  <w:style w:type="paragraph" w:styleId="5">
    <w:name w:val="heading 5"/>
    <w:basedOn w:val="a0"/>
    <w:next w:val="a0"/>
    <w:link w:val="50"/>
    <w:qFormat/>
    <w:rsid w:val="00433B7C"/>
    <w:pPr>
      <w:keepNext/>
      <w:keepLines/>
      <w:spacing w:before="220" w:after="40" w:line="240" w:lineRule="auto"/>
      <w:outlineLvl w:val="4"/>
    </w:pPr>
    <w:rPr>
      <w:rFonts w:ascii="Liberation Serif" w:eastAsia="Liberation Serif" w:hAnsi="Liberation Serif" w:cs="Liberation Serif"/>
      <w:b/>
    </w:rPr>
  </w:style>
  <w:style w:type="paragraph" w:styleId="6">
    <w:name w:val="heading 6"/>
    <w:basedOn w:val="a0"/>
    <w:next w:val="a0"/>
    <w:link w:val="60"/>
    <w:qFormat/>
    <w:rsid w:val="00433B7C"/>
    <w:pPr>
      <w:keepNext/>
      <w:keepLines/>
      <w:spacing w:before="200" w:after="40" w:line="240" w:lineRule="auto"/>
      <w:outlineLvl w:val="5"/>
    </w:pPr>
    <w:rPr>
      <w:rFonts w:ascii="Liberation Serif" w:eastAsia="Liberation Serif" w:hAnsi="Liberation Serif" w:cs="Liberation Serif"/>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B0918"/>
    <w:rPr>
      <w:rFonts w:asciiTheme="majorHAnsi" w:eastAsiaTheme="majorEastAsia" w:hAnsiTheme="majorHAnsi" w:cstheme="majorBidi"/>
      <w:color w:val="2E74B5" w:themeColor="accent1" w:themeShade="BF"/>
      <w:sz w:val="32"/>
      <w:szCs w:val="32"/>
    </w:rPr>
  </w:style>
  <w:style w:type="paragraph" w:styleId="a4">
    <w:name w:val="header"/>
    <w:basedOn w:val="a0"/>
    <w:link w:val="a5"/>
    <w:uiPriority w:val="99"/>
    <w:unhideWhenUsed/>
    <w:qFormat/>
    <w:rsid w:val="00E814C3"/>
    <w:pPr>
      <w:tabs>
        <w:tab w:val="center" w:pos="4677"/>
        <w:tab w:val="right" w:pos="9355"/>
      </w:tabs>
    </w:pPr>
  </w:style>
  <w:style w:type="character" w:customStyle="1" w:styleId="a5">
    <w:name w:val="Верхний колонтитул Знак"/>
    <w:basedOn w:val="a1"/>
    <w:link w:val="a4"/>
    <w:uiPriority w:val="99"/>
    <w:rsid w:val="00E814C3"/>
  </w:style>
  <w:style w:type="paragraph" w:styleId="a6">
    <w:name w:val="footer"/>
    <w:aliases w:val="FO"/>
    <w:basedOn w:val="a0"/>
    <w:link w:val="a7"/>
    <w:uiPriority w:val="99"/>
    <w:unhideWhenUsed/>
    <w:qFormat/>
    <w:rsid w:val="00E814C3"/>
    <w:pPr>
      <w:tabs>
        <w:tab w:val="center" w:pos="4677"/>
        <w:tab w:val="right" w:pos="9355"/>
      </w:tabs>
    </w:pPr>
  </w:style>
  <w:style w:type="character" w:customStyle="1" w:styleId="a7">
    <w:name w:val="Нижний колонтитул Знак"/>
    <w:aliases w:val="FO Знак"/>
    <w:basedOn w:val="a1"/>
    <w:link w:val="a6"/>
    <w:uiPriority w:val="99"/>
    <w:rsid w:val="00E814C3"/>
  </w:style>
  <w:style w:type="paragraph" w:styleId="a8">
    <w:name w:val="Balloon Text"/>
    <w:basedOn w:val="a0"/>
    <w:link w:val="a9"/>
    <w:unhideWhenUsed/>
    <w:rsid w:val="00E814C3"/>
    <w:rPr>
      <w:rFonts w:ascii="Tahoma" w:hAnsi="Tahoma" w:cs="Tahoma"/>
      <w:sz w:val="16"/>
      <w:szCs w:val="16"/>
    </w:rPr>
  </w:style>
  <w:style w:type="character" w:customStyle="1" w:styleId="a9">
    <w:name w:val="Текст выноски Знак"/>
    <w:link w:val="a8"/>
    <w:rsid w:val="00E814C3"/>
    <w:rPr>
      <w:rFonts w:ascii="Tahoma" w:hAnsi="Tahoma" w:cs="Tahoma"/>
      <w:sz w:val="16"/>
      <w:szCs w:val="16"/>
    </w:rPr>
  </w:style>
  <w:style w:type="table" w:styleId="aa">
    <w:name w:val="Table Grid"/>
    <w:aliases w:val="TABLEAU,Modèle de tableau"/>
    <w:basedOn w:val="a2"/>
    <w:uiPriority w:val="39"/>
    <w:rsid w:val="00AA4A87"/>
    <w:rPr>
      <w:rFonts w:ascii="Calibri" w:eastAsia="Times New Roman"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Indent 2"/>
    <w:basedOn w:val="a0"/>
    <w:link w:val="22"/>
    <w:rsid w:val="005F6DC1"/>
    <w:pPr>
      <w:spacing w:after="0" w:line="240" w:lineRule="auto"/>
      <w:ind w:firstLine="720"/>
      <w:jc w:val="both"/>
    </w:pPr>
    <w:rPr>
      <w:rFonts w:ascii="Times New Roman" w:hAnsi="Times New Roman" w:cs="Times New Roman"/>
      <w:i/>
      <w:iCs/>
      <w:sz w:val="24"/>
      <w:szCs w:val="24"/>
    </w:rPr>
  </w:style>
  <w:style w:type="character" w:customStyle="1" w:styleId="22">
    <w:name w:val="Основной текст с отступом 2 Знак"/>
    <w:basedOn w:val="a1"/>
    <w:link w:val="21"/>
    <w:rsid w:val="00B742DF"/>
    <w:rPr>
      <w:rFonts w:ascii="Times New Roman" w:eastAsia="Times New Roman" w:hAnsi="Times New Roman"/>
      <w:i/>
      <w:iCs/>
      <w:sz w:val="24"/>
      <w:szCs w:val="24"/>
    </w:rPr>
  </w:style>
  <w:style w:type="paragraph" w:styleId="31">
    <w:name w:val="Body Text Indent 3"/>
    <w:basedOn w:val="a0"/>
    <w:link w:val="32"/>
    <w:rsid w:val="005F6DC1"/>
    <w:pPr>
      <w:spacing w:before="120" w:after="0" w:line="240" w:lineRule="auto"/>
      <w:ind w:firstLine="709"/>
      <w:jc w:val="both"/>
    </w:pPr>
    <w:rPr>
      <w:rFonts w:ascii="Times New Roman" w:hAnsi="Times New Roman" w:cs="Times New Roman"/>
      <w:b/>
      <w:bCs/>
      <w:i/>
      <w:iCs/>
      <w:sz w:val="24"/>
      <w:szCs w:val="24"/>
    </w:rPr>
  </w:style>
  <w:style w:type="character" w:customStyle="1" w:styleId="32">
    <w:name w:val="Основной текст с отступом 3 Знак"/>
    <w:link w:val="31"/>
    <w:rsid w:val="00C547AF"/>
    <w:rPr>
      <w:rFonts w:ascii="Times New Roman" w:eastAsia="Times New Roman" w:hAnsi="Times New Roman"/>
      <w:b/>
      <w:bCs/>
      <w:i/>
      <w:iCs/>
      <w:sz w:val="24"/>
      <w:szCs w:val="24"/>
    </w:rPr>
  </w:style>
  <w:style w:type="paragraph" w:styleId="ab">
    <w:name w:val="Body Text"/>
    <w:basedOn w:val="a0"/>
    <w:link w:val="ac"/>
    <w:rsid w:val="00DB7493"/>
    <w:pPr>
      <w:spacing w:after="120"/>
    </w:pPr>
  </w:style>
  <w:style w:type="character" w:customStyle="1" w:styleId="ac">
    <w:name w:val="Основной текст Знак"/>
    <w:basedOn w:val="a1"/>
    <w:link w:val="ab"/>
    <w:rsid w:val="001976B3"/>
    <w:rPr>
      <w:rFonts w:ascii="Calibri" w:eastAsia="Times New Roman" w:hAnsi="Calibri" w:cs="Calibri"/>
      <w:sz w:val="22"/>
      <w:szCs w:val="22"/>
    </w:rPr>
  </w:style>
  <w:style w:type="paragraph" w:customStyle="1" w:styleId="Style5">
    <w:name w:val="Style5"/>
    <w:basedOn w:val="a0"/>
    <w:rsid w:val="0064711D"/>
    <w:pPr>
      <w:widowControl w:val="0"/>
      <w:autoSpaceDE w:val="0"/>
      <w:autoSpaceDN w:val="0"/>
      <w:adjustRightInd w:val="0"/>
      <w:spacing w:after="0" w:line="312" w:lineRule="exact"/>
      <w:ind w:firstLine="710"/>
      <w:jc w:val="both"/>
    </w:pPr>
    <w:rPr>
      <w:rFonts w:ascii="Times New Roman" w:hAnsi="Times New Roman" w:cs="Times New Roman"/>
      <w:sz w:val="24"/>
      <w:szCs w:val="24"/>
    </w:rPr>
  </w:style>
  <w:style w:type="character" w:customStyle="1" w:styleId="FontStyle25">
    <w:name w:val="Font Style25"/>
    <w:rsid w:val="0064711D"/>
    <w:rPr>
      <w:rFonts w:ascii="Times New Roman" w:hAnsi="Times New Roman" w:cs="Times New Roman"/>
      <w:b/>
      <w:bCs/>
      <w:sz w:val="24"/>
      <w:szCs w:val="24"/>
    </w:rPr>
  </w:style>
  <w:style w:type="character" w:customStyle="1" w:styleId="FontStyle41">
    <w:name w:val="Font Style41"/>
    <w:rsid w:val="00FC24B9"/>
    <w:rPr>
      <w:rFonts w:ascii="Times New Roman" w:hAnsi="Times New Roman" w:cs="Times New Roman"/>
      <w:sz w:val="24"/>
      <w:szCs w:val="24"/>
    </w:rPr>
  </w:style>
  <w:style w:type="paragraph" w:customStyle="1" w:styleId="Style3">
    <w:name w:val="Style3"/>
    <w:basedOn w:val="a0"/>
    <w:rsid w:val="00FC24B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4">
    <w:name w:val="Style4"/>
    <w:basedOn w:val="a0"/>
    <w:rsid w:val="00FC24B9"/>
    <w:pPr>
      <w:widowControl w:val="0"/>
      <w:autoSpaceDE w:val="0"/>
      <w:autoSpaceDN w:val="0"/>
      <w:adjustRightInd w:val="0"/>
      <w:spacing w:after="0" w:line="310" w:lineRule="exact"/>
      <w:ind w:firstLine="706"/>
    </w:pPr>
    <w:rPr>
      <w:rFonts w:ascii="Times New Roman" w:hAnsi="Times New Roman" w:cs="Times New Roman"/>
      <w:sz w:val="24"/>
      <w:szCs w:val="24"/>
    </w:rPr>
  </w:style>
  <w:style w:type="paragraph" w:customStyle="1" w:styleId="Style15">
    <w:name w:val="Style15"/>
    <w:basedOn w:val="a0"/>
    <w:rsid w:val="00FC24B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FontStyle23">
    <w:name w:val="Font Style23"/>
    <w:rsid w:val="00FC24B9"/>
    <w:rPr>
      <w:rFonts w:ascii="Times New Roman" w:hAnsi="Times New Roman" w:cs="Times New Roman"/>
      <w:i/>
      <w:iCs/>
      <w:sz w:val="24"/>
      <w:szCs w:val="24"/>
    </w:rPr>
  </w:style>
  <w:style w:type="character" w:customStyle="1" w:styleId="FontStyle28">
    <w:name w:val="Font Style28"/>
    <w:rsid w:val="00FC24B9"/>
    <w:rPr>
      <w:rFonts w:ascii="Times New Roman" w:hAnsi="Times New Roman" w:cs="Times New Roman"/>
      <w:b/>
      <w:bCs/>
      <w:sz w:val="24"/>
      <w:szCs w:val="24"/>
    </w:rPr>
  </w:style>
  <w:style w:type="character" w:customStyle="1" w:styleId="FontStyle29">
    <w:name w:val="Font Style29"/>
    <w:rsid w:val="00FC24B9"/>
    <w:rPr>
      <w:rFonts w:ascii="Times New Roman" w:hAnsi="Times New Roman" w:cs="Times New Roman"/>
      <w:b/>
      <w:bCs/>
      <w:sz w:val="16"/>
      <w:szCs w:val="16"/>
    </w:rPr>
  </w:style>
  <w:style w:type="character" w:customStyle="1" w:styleId="FontStyle35">
    <w:name w:val="Font Style35"/>
    <w:rsid w:val="00FC24B9"/>
    <w:rPr>
      <w:rFonts w:ascii="Times New Roman" w:hAnsi="Times New Roman" w:cs="Times New Roman"/>
      <w:smallCaps/>
      <w:spacing w:val="10"/>
      <w:sz w:val="20"/>
      <w:szCs w:val="20"/>
    </w:rPr>
  </w:style>
  <w:style w:type="paragraph" w:styleId="ad">
    <w:name w:val="List Paragraph"/>
    <w:aliases w:val="Варианты ответов,Абзац списка2,Table-Normal,RSHB_Table-Normal,Bullet List,FooterText,numbered,SL_Абзац списка,СпБезКС,Paragraphe de liste1,lp1,ПАРАГРАФ,Bullets,Абзац маркированнный,Абзац списка1,Булит 1,Bullet 1,Use Case List Paragraph,1"/>
    <w:basedOn w:val="a0"/>
    <w:link w:val="ae"/>
    <w:uiPriority w:val="34"/>
    <w:qFormat/>
    <w:rsid w:val="00615D1C"/>
    <w:pPr>
      <w:ind w:left="720"/>
      <w:contextualSpacing/>
    </w:pPr>
    <w:rPr>
      <w:rFonts w:eastAsia="Calibri" w:cs="Times New Roman"/>
      <w:lang w:eastAsia="en-US"/>
    </w:rPr>
  </w:style>
  <w:style w:type="character" w:customStyle="1" w:styleId="ae">
    <w:name w:val="Абзац списка Знак"/>
    <w:aliases w:val="Варианты ответов Знак,Абзац списка2 Знак,Table-Normal Знак,RSHB_Table-Normal Знак,Bullet List Знак,FooterText Знак,numbered Знак,SL_Абзац списка Знак,СпБезКС Знак,Paragraphe de liste1 Знак,lp1 Знак,ПАРАГРАФ Знак,Bullets Знак,1 Знак"/>
    <w:link w:val="ad"/>
    <w:uiPriority w:val="34"/>
    <w:qFormat/>
    <w:rsid w:val="001976B3"/>
    <w:rPr>
      <w:rFonts w:ascii="Calibri" w:hAnsi="Calibri"/>
      <w:sz w:val="22"/>
      <w:szCs w:val="22"/>
      <w:lang w:eastAsia="en-US"/>
    </w:rPr>
  </w:style>
  <w:style w:type="paragraph" w:styleId="af">
    <w:name w:val="Body Text Indent"/>
    <w:basedOn w:val="a0"/>
    <w:link w:val="af0"/>
    <w:rsid w:val="00895C44"/>
    <w:pPr>
      <w:spacing w:after="120"/>
      <w:ind w:left="283"/>
    </w:pPr>
  </w:style>
  <w:style w:type="character" w:customStyle="1" w:styleId="af0">
    <w:name w:val="Основной текст с отступом Знак"/>
    <w:basedOn w:val="a1"/>
    <w:link w:val="af"/>
    <w:rsid w:val="00B742DF"/>
    <w:rPr>
      <w:rFonts w:ascii="Calibri" w:eastAsia="Times New Roman" w:hAnsi="Calibri" w:cs="Calibri"/>
      <w:sz w:val="22"/>
      <w:szCs w:val="22"/>
    </w:rPr>
  </w:style>
  <w:style w:type="character" w:customStyle="1" w:styleId="FontStyle99">
    <w:name w:val="Font Style99"/>
    <w:uiPriority w:val="99"/>
    <w:rsid w:val="00C547AF"/>
    <w:rPr>
      <w:rFonts w:ascii="Times New Roman" w:hAnsi="Times New Roman" w:cs="Times New Roman"/>
      <w:sz w:val="20"/>
      <w:szCs w:val="20"/>
    </w:rPr>
  </w:style>
  <w:style w:type="paragraph" w:styleId="af1">
    <w:name w:val="Title"/>
    <w:basedOn w:val="a0"/>
    <w:next w:val="a0"/>
    <w:link w:val="af2"/>
    <w:uiPriority w:val="10"/>
    <w:qFormat/>
    <w:rsid w:val="00C547AF"/>
    <w:pPr>
      <w:spacing w:after="300" w:line="240" w:lineRule="auto"/>
      <w:contextualSpacing/>
      <w:jc w:val="both"/>
    </w:pPr>
    <w:rPr>
      <w:rFonts w:ascii="Franklin Gothic Book" w:hAnsi="Franklin Gothic Book" w:cs="Times New Roman"/>
      <w:b/>
      <w:spacing w:val="5"/>
      <w:kern w:val="28"/>
      <w:sz w:val="36"/>
      <w:szCs w:val="52"/>
    </w:rPr>
  </w:style>
  <w:style w:type="character" w:customStyle="1" w:styleId="af2">
    <w:name w:val="Заголовок Знак"/>
    <w:link w:val="af1"/>
    <w:uiPriority w:val="10"/>
    <w:rsid w:val="00C547AF"/>
    <w:rPr>
      <w:rFonts w:eastAsia="Times New Roman"/>
      <w:b/>
      <w:spacing w:val="5"/>
      <w:kern w:val="28"/>
      <w:sz w:val="36"/>
      <w:szCs w:val="52"/>
    </w:rPr>
  </w:style>
  <w:style w:type="paragraph" w:customStyle="1" w:styleId="ConsPlusNonformat">
    <w:name w:val="ConsPlusNonformat"/>
    <w:rsid w:val="00F41785"/>
    <w:pPr>
      <w:autoSpaceDE w:val="0"/>
      <w:autoSpaceDN w:val="0"/>
      <w:adjustRightInd w:val="0"/>
    </w:pPr>
    <w:rPr>
      <w:rFonts w:ascii="Courier New" w:eastAsia="Times New Roman" w:hAnsi="Courier New" w:cs="Courier New"/>
    </w:rPr>
  </w:style>
  <w:style w:type="character" w:styleId="af3">
    <w:name w:val="Emphasis"/>
    <w:uiPriority w:val="20"/>
    <w:qFormat/>
    <w:rsid w:val="0096689D"/>
    <w:rPr>
      <w:i/>
      <w:iCs/>
    </w:rPr>
  </w:style>
  <w:style w:type="paragraph" w:styleId="af4">
    <w:name w:val="No Spacing"/>
    <w:link w:val="af5"/>
    <w:uiPriority w:val="1"/>
    <w:qFormat/>
    <w:rsid w:val="00847C9C"/>
    <w:rPr>
      <w:rFonts w:ascii="Calibri" w:eastAsia="Times New Roman" w:hAnsi="Calibri" w:cs="Calibri"/>
      <w:sz w:val="22"/>
      <w:szCs w:val="22"/>
    </w:rPr>
  </w:style>
  <w:style w:type="character" w:customStyle="1" w:styleId="af5">
    <w:name w:val="Без интервала Знак"/>
    <w:link w:val="af4"/>
    <w:uiPriority w:val="1"/>
    <w:qFormat/>
    <w:rsid w:val="001976B3"/>
    <w:rPr>
      <w:rFonts w:ascii="Calibri" w:eastAsia="Times New Roman" w:hAnsi="Calibri" w:cs="Calibri"/>
      <w:sz w:val="22"/>
      <w:szCs w:val="22"/>
    </w:rPr>
  </w:style>
  <w:style w:type="character" w:styleId="af6">
    <w:name w:val="annotation reference"/>
    <w:basedOn w:val="a1"/>
    <w:uiPriority w:val="99"/>
    <w:unhideWhenUsed/>
    <w:rsid w:val="00881DE2"/>
    <w:rPr>
      <w:sz w:val="16"/>
      <w:szCs w:val="16"/>
    </w:rPr>
  </w:style>
  <w:style w:type="paragraph" w:styleId="af7">
    <w:name w:val="annotation text"/>
    <w:basedOn w:val="a0"/>
    <w:link w:val="af8"/>
    <w:uiPriority w:val="99"/>
    <w:unhideWhenUsed/>
    <w:rsid w:val="00881DE2"/>
    <w:pPr>
      <w:spacing w:line="240" w:lineRule="auto"/>
    </w:pPr>
    <w:rPr>
      <w:sz w:val="20"/>
      <w:szCs w:val="20"/>
    </w:rPr>
  </w:style>
  <w:style w:type="character" w:customStyle="1" w:styleId="af8">
    <w:name w:val="Текст примечания Знак"/>
    <w:basedOn w:val="a1"/>
    <w:link w:val="af7"/>
    <w:uiPriority w:val="99"/>
    <w:rsid w:val="00881DE2"/>
    <w:rPr>
      <w:rFonts w:ascii="Calibri" w:eastAsia="Times New Roman" w:hAnsi="Calibri" w:cs="Calibri"/>
    </w:rPr>
  </w:style>
  <w:style w:type="paragraph" w:styleId="af9">
    <w:name w:val="annotation subject"/>
    <w:basedOn w:val="af7"/>
    <w:next w:val="af7"/>
    <w:link w:val="afa"/>
    <w:uiPriority w:val="99"/>
    <w:unhideWhenUsed/>
    <w:rsid w:val="00881DE2"/>
    <w:rPr>
      <w:b/>
      <w:bCs/>
    </w:rPr>
  </w:style>
  <w:style w:type="character" w:customStyle="1" w:styleId="afa">
    <w:name w:val="Тема примечания Знак"/>
    <w:basedOn w:val="af8"/>
    <w:link w:val="af9"/>
    <w:uiPriority w:val="99"/>
    <w:rsid w:val="00881DE2"/>
    <w:rPr>
      <w:rFonts w:ascii="Calibri" w:eastAsia="Times New Roman" w:hAnsi="Calibri" w:cs="Calibri"/>
      <w:b/>
      <w:bCs/>
    </w:rPr>
  </w:style>
  <w:style w:type="paragraph" w:styleId="afb">
    <w:name w:val="Normal (Web)"/>
    <w:basedOn w:val="a0"/>
    <w:uiPriority w:val="99"/>
    <w:unhideWhenUsed/>
    <w:rsid w:val="001976B3"/>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1"/>
    <w:rsid w:val="001976B3"/>
  </w:style>
  <w:style w:type="paragraph" w:customStyle="1" w:styleId="afc">
    <w:name w:val="Вопрос"/>
    <w:basedOn w:val="a0"/>
    <w:next w:val="a0"/>
    <w:link w:val="afd"/>
    <w:qFormat/>
    <w:rsid w:val="001976B3"/>
    <w:pPr>
      <w:keepNext/>
      <w:keepLines/>
      <w:tabs>
        <w:tab w:val="right" w:pos="9923"/>
      </w:tabs>
      <w:spacing w:after="0" w:line="240" w:lineRule="auto"/>
      <w:ind w:left="454" w:hanging="454"/>
    </w:pPr>
    <w:rPr>
      <w:rFonts w:ascii="Arial" w:hAnsi="Arial" w:cs="Times New Roman"/>
      <w:b/>
      <w:bCs/>
      <w:sz w:val="30"/>
      <w:szCs w:val="30"/>
      <w:lang w:val="x-none" w:eastAsia="x-none"/>
    </w:rPr>
  </w:style>
  <w:style w:type="character" w:customStyle="1" w:styleId="afd">
    <w:name w:val="Вопрос Знак"/>
    <w:link w:val="afc"/>
    <w:locked/>
    <w:rsid w:val="001976B3"/>
    <w:rPr>
      <w:rFonts w:ascii="Arial" w:eastAsia="Times New Roman" w:hAnsi="Arial"/>
      <w:b/>
      <w:bCs/>
      <w:sz w:val="30"/>
      <w:szCs w:val="30"/>
      <w:lang w:val="x-none" w:eastAsia="x-none"/>
    </w:rPr>
  </w:style>
  <w:style w:type="table" w:customStyle="1" w:styleId="TableNormal">
    <w:name w:val="Table Normal"/>
    <w:rsid w:val="001976B3"/>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e">
    <w:name w:val="Ответ"/>
    <w:basedOn w:val="a0"/>
    <w:link w:val="aff"/>
    <w:uiPriority w:val="99"/>
    <w:rsid w:val="001976B3"/>
    <w:pPr>
      <w:keepNext/>
      <w:keepLines/>
      <w:tabs>
        <w:tab w:val="right" w:leader="hyphen" w:pos="9923"/>
      </w:tabs>
      <w:spacing w:after="0" w:line="240" w:lineRule="auto"/>
      <w:ind w:left="851" w:hanging="284"/>
    </w:pPr>
    <w:rPr>
      <w:rFonts w:ascii="Arial" w:hAnsi="Arial" w:cs="Times New Roman"/>
      <w:iCs/>
      <w:sz w:val="26"/>
      <w:szCs w:val="24"/>
      <w:lang w:val="x-none" w:eastAsia="x-none"/>
    </w:rPr>
  </w:style>
  <w:style w:type="character" w:customStyle="1" w:styleId="aff">
    <w:name w:val="Ответ Знак"/>
    <w:link w:val="afe"/>
    <w:uiPriority w:val="99"/>
    <w:locked/>
    <w:rsid w:val="001976B3"/>
    <w:rPr>
      <w:rFonts w:ascii="Arial" w:eastAsia="Times New Roman" w:hAnsi="Arial"/>
      <w:iCs/>
      <w:sz w:val="26"/>
      <w:szCs w:val="24"/>
      <w:lang w:val="x-none" w:eastAsia="x-none"/>
    </w:rPr>
  </w:style>
  <w:style w:type="character" w:styleId="aff0">
    <w:name w:val="Strong"/>
    <w:basedOn w:val="a1"/>
    <w:uiPriority w:val="22"/>
    <w:qFormat/>
    <w:rsid w:val="001976B3"/>
    <w:rPr>
      <w:b/>
      <w:bCs/>
    </w:rPr>
  </w:style>
  <w:style w:type="character" w:customStyle="1" w:styleId="aff1">
    <w:name w:val="ИнструкцияКВопросу"/>
    <w:basedOn w:val="a1"/>
    <w:rsid w:val="001976B3"/>
    <w:rPr>
      <w:rFonts w:ascii="Arial" w:hAnsi="Arial" w:cs="Arial" w:hint="default"/>
      <w:b/>
      <w:bCs/>
      <w:i/>
      <w:iCs/>
      <w:lang w:eastAsia="ru-RU"/>
    </w:rPr>
  </w:style>
  <w:style w:type="paragraph" w:customStyle="1" w:styleId="msonormalmailrucssattributepostfix">
    <w:name w:val="msonormal_mailru_css_attribute_postfix"/>
    <w:basedOn w:val="a0"/>
    <w:rsid w:val="001976B3"/>
    <w:pPr>
      <w:spacing w:before="100" w:beforeAutospacing="1" w:after="100" w:afterAutospacing="1" w:line="240" w:lineRule="auto"/>
    </w:pPr>
    <w:rPr>
      <w:rFonts w:ascii="Times New Roman" w:hAnsi="Times New Roman" w:cs="Times New Roman"/>
      <w:sz w:val="24"/>
      <w:szCs w:val="24"/>
    </w:rPr>
  </w:style>
  <w:style w:type="table" w:customStyle="1" w:styleId="Modledetableau1">
    <w:name w:val="Modèle de tableau1"/>
    <w:next w:val="aa"/>
    <w:uiPriority w:val="39"/>
    <w:rsid w:val="001976B3"/>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msonormal">
    <w:name w:val="x_msonormal"/>
    <w:basedOn w:val="a0"/>
    <w:rsid w:val="001976B3"/>
    <w:pPr>
      <w:spacing w:before="100" w:beforeAutospacing="1" w:after="100" w:afterAutospacing="1" w:line="240" w:lineRule="auto"/>
    </w:pPr>
    <w:rPr>
      <w:rFonts w:ascii="Times New Roman" w:hAnsi="Times New Roman" w:cs="Times New Roman"/>
      <w:sz w:val="24"/>
      <w:szCs w:val="24"/>
    </w:rPr>
  </w:style>
  <w:style w:type="paragraph" w:customStyle="1" w:styleId="11">
    <w:name w:val="Верхний колонтитул1"/>
    <w:basedOn w:val="a0"/>
    <w:next w:val="Main"/>
    <w:link w:val="Header"/>
    <w:qFormat/>
    <w:rsid w:val="001A45DC"/>
    <w:pPr>
      <w:spacing w:after="120"/>
      <w:jc w:val="center"/>
    </w:pPr>
    <w:rPr>
      <w:rFonts w:ascii="Franklin Gothic Book" w:eastAsia="Liberation Serif" w:hAnsi="Franklin Gothic Book" w:cs="Liberation Serif"/>
      <w:b/>
      <w:color w:val="000000" w:themeColor="text1"/>
      <w:sz w:val="24"/>
      <w:szCs w:val="24"/>
    </w:rPr>
  </w:style>
  <w:style w:type="paragraph" w:customStyle="1" w:styleId="Main">
    <w:name w:val="Main"/>
    <w:link w:val="Main0"/>
    <w:qFormat/>
    <w:rsid w:val="001A45DC"/>
    <w:pPr>
      <w:spacing w:after="120" w:line="276" w:lineRule="auto"/>
      <w:jc w:val="both"/>
    </w:pPr>
    <w:rPr>
      <w:rFonts w:eastAsiaTheme="minorHAnsi" w:cstheme="minorBidi"/>
      <w:color w:val="000000" w:themeColor="text1"/>
      <w:sz w:val="24"/>
      <w:szCs w:val="24"/>
      <w:lang w:eastAsia="en-US"/>
    </w:rPr>
  </w:style>
  <w:style w:type="character" w:customStyle="1" w:styleId="Main0">
    <w:name w:val="Main Знак"/>
    <w:basedOn w:val="Header"/>
    <w:link w:val="Main"/>
    <w:rsid w:val="001A45DC"/>
    <w:rPr>
      <w:rFonts w:eastAsiaTheme="minorHAnsi" w:cstheme="minorBidi"/>
      <w:b w:val="0"/>
      <w:color w:val="000000" w:themeColor="text1"/>
      <w:sz w:val="24"/>
      <w:szCs w:val="24"/>
      <w:lang w:eastAsia="en-US"/>
    </w:rPr>
  </w:style>
  <w:style w:type="character" w:customStyle="1" w:styleId="Header">
    <w:name w:val="Header Знак"/>
    <w:basedOn w:val="a1"/>
    <w:link w:val="11"/>
    <w:rsid w:val="001A45DC"/>
    <w:rPr>
      <w:rFonts w:eastAsia="Liberation Serif" w:cs="Liberation Serif"/>
      <w:b/>
      <w:color w:val="000000" w:themeColor="text1"/>
      <w:sz w:val="24"/>
      <w:szCs w:val="24"/>
    </w:rPr>
  </w:style>
  <w:style w:type="paragraph" w:customStyle="1" w:styleId="Answer">
    <w:name w:val="Answer"/>
    <w:next w:val="Question"/>
    <w:link w:val="Answer0"/>
    <w:qFormat/>
    <w:rsid w:val="001A45DC"/>
    <w:pPr>
      <w:spacing w:after="120" w:line="276" w:lineRule="auto"/>
      <w:ind w:firstLine="567"/>
      <w:jc w:val="both"/>
    </w:pPr>
    <w:rPr>
      <w:rFonts w:eastAsiaTheme="minorHAnsi" w:cstheme="minorBidi"/>
      <w:color w:val="000000" w:themeColor="text1"/>
      <w:sz w:val="24"/>
      <w:szCs w:val="24"/>
      <w:lang w:eastAsia="en-US"/>
    </w:rPr>
  </w:style>
  <w:style w:type="paragraph" w:customStyle="1" w:styleId="Question">
    <w:name w:val="Question"/>
    <w:next w:val="Answer"/>
    <w:link w:val="Question0"/>
    <w:qFormat/>
    <w:rsid w:val="001A45DC"/>
    <w:pPr>
      <w:spacing w:after="120" w:line="276" w:lineRule="auto"/>
      <w:ind w:firstLine="567"/>
      <w:jc w:val="both"/>
    </w:pPr>
    <w:rPr>
      <w:rFonts w:eastAsiaTheme="minorHAnsi" w:cstheme="minorBidi"/>
      <w:b/>
      <w:color w:val="000000" w:themeColor="text1"/>
      <w:sz w:val="24"/>
      <w:szCs w:val="24"/>
      <w:lang w:eastAsia="en-US"/>
    </w:rPr>
  </w:style>
  <w:style w:type="character" w:customStyle="1" w:styleId="Question0">
    <w:name w:val="Question Знак"/>
    <w:basedOn w:val="Main0"/>
    <w:link w:val="Question"/>
    <w:rsid w:val="001A45DC"/>
    <w:rPr>
      <w:rFonts w:eastAsiaTheme="minorHAnsi" w:cstheme="minorBidi"/>
      <w:b/>
      <w:color w:val="000000" w:themeColor="text1"/>
      <w:sz w:val="24"/>
      <w:szCs w:val="24"/>
      <w:lang w:eastAsia="en-US"/>
    </w:rPr>
  </w:style>
  <w:style w:type="character" w:customStyle="1" w:styleId="Answer0">
    <w:name w:val="Answer Знак"/>
    <w:basedOn w:val="Main0"/>
    <w:link w:val="Answer"/>
    <w:rsid w:val="001A45DC"/>
    <w:rPr>
      <w:rFonts w:eastAsiaTheme="minorHAnsi" w:cstheme="minorBidi"/>
      <w:b w:val="0"/>
      <w:color w:val="000000" w:themeColor="text1"/>
      <w:sz w:val="24"/>
      <w:szCs w:val="24"/>
      <w:lang w:eastAsia="en-US"/>
    </w:rPr>
  </w:style>
  <w:style w:type="character" w:customStyle="1" w:styleId="20">
    <w:name w:val="Заголовок 2 Знак"/>
    <w:basedOn w:val="a1"/>
    <w:link w:val="2"/>
    <w:rsid w:val="00433B7C"/>
    <w:rPr>
      <w:rFonts w:ascii="Liberation Serif" w:eastAsia="Liberation Serif" w:hAnsi="Liberation Serif" w:cs="Liberation Serif"/>
      <w:b/>
      <w:sz w:val="36"/>
      <w:szCs w:val="36"/>
    </w:rPr>
  </w:style>
  <w:style w:type="character" w:customStyle="1" w:styleId="30">
    <w:name w:val="Заголовок 3 Знак"/>
    <w:basedOn w:val="a1"/>
    <w:link w:val="3"/>
    <w:rsid w:val="00433B7C"/>
    <w:rPr>
      <w:rFonts w:ascii="Liberation Serif" w:eastAsia="Liberation Serif" w:hAnsi="Liberation Serif" w:cs="Liberation Serif"/>
      <w:b/>
      <w:sz w:val="28"/>
      <w:szCs w:val="28"/>
    </w:rPr>
  </w:style>
  <w:style w:type="character" w:customStyle="1" w:styleId="40">
    <w:name w:val="Заголовок 4 Знак"/>
    <w:basedOn w:val="a1"/>
    <w:link w:val="4"/>
    <w:rsid w:val="00433B7C"/>
    <w:rPr>
      <w:rFonts w:ascii="Liberation Serif" w:eastAsia="Liberation Serif" w:hAnsi="Liberation Serif" w:cs="Liberation Serif"/>
      <w:b/>
      <w:sz w:val="24"/>
      <w:szCs w:val="24"/>
    </w:rPr>
  </w:style>
  <w:style w:type="character" w:customStyle="1" w:styleId="50">
    <w:name w:val="Заголовок 5 Знак"/>
    <w:basedOn w:val="a1"/>
    <w:link w:val="5"/>
    <w:rsid w:val="00433B7C"/>
    <w:rPr>
      <w:rFonts w:ascii="Liberation Serif" w:eastAsia="Liberation Serif" w:hAnsi="Liberation Serif" w:cs="Liberation Serif"/>
      <w:b/>
      <w:sz w:val="22"/>
      <w:szCs w:val="22"/>
    </w:rPr>
  </w:style>
  <w:style w:type="character" w:customStyle="1" w:styleId="60">
    <w:name w:val="Заголовок 6 Знак"/>
    <w:basedOn w:val="a1"/>
    <w:link w:val="6"/>
    <w:rsid w:val="00433B7C"/>
    <w:rPr>
      <w:rFonts w:ascii="Liberation Serif" w:eastAsia="Liberation Serif" w:hAnsi="Liberation Serif" w:cs="Liberation Serif"/>
      <w:b/>
    </w:rPr>
  </w:style>
  <w:style w:type="character" w:customStyle="1" w:styleId="aff2">
    <w:name w:val="Подзаголовок Знак"/>
    <w:basedOn w:val="a1"/>
    <w:link w:val="aff3"/>
    <w:rsid w:val="00433B7C"/>
    <w:rPr>
      <w:rFonts w:ascii="Georgia" w:eastAsia="Georgia" w:hAnsi="Georgia" w:cs="Georgia"/>
      <w:i/>
      <w:color w:val="666666"/>
      <w:sz w:val="48"/>
      <w:szCs w:val="48"/>
    </w:rPr>
  </w:style>
  <w:style w:type="paragraph" w:styleId="aff3">
    <w:name w:val="Subtitle"/>
    <w:basedOn w:val="a0"/>
    <w:next w:val="a0"/>
    <w:link w:val="aff2"/>
    <w:qFormat/>
    <w:rsid w:val="00433B7C"/>
    <w:pPr>
      <w:keepNext/>
      <w:keepLines/>
      <w:spacing w:before="360" w:after="80" w:line="240" w:lineRule="auto"/>
    </w:pPr>
    <w:rPr>
      <w:rFonts w:ascii="Georgia" w:eastAsia="Georgia" w:hAnsi="Georgia" w:cs="Georgia"/>
      <w:i/>
      <w:color w:val="666666"/>
      <w:sz w:val="48"/>
      <w:szCs w:val="48"/>
    </w:rPr>
  </w:style>
  <w:style w:type="paragraph" w:styleId="aff4">
    <w:name w:val="TOC Heading"/>
    <w:basedOn w:val="1"/>
    <w:next w:val="a0"/>
    <w:uiPriority w:val="39"/>
    <w:unhideWhenUsed/>
    <w:qFormat/>
    <w:rsid w:val="000F0437"/>
    <w:pPr>
      <w:spacing w:line="259" w:lineRule="auto"/>
      <w:outlineLvl w:val="9"/>
    </w:pPr>
  </w:style>
  <w:style w:type="paragraph" w:styleId="12">
    <w:name w:val="toc 1"/>
    <w:basedOn w:val="a0"/>
    <w:next w:val="a0"/>
    <w:autoRedefine/>
    <w:uiPriority w:val="39"/>
    <w:unhideWhenUsed/>
    <w:rsid w:val="000F0437"/>
    <w:pPr>
      <w:spacing w:after="100"/>
    </w:pPr>
  </w:style>
  <w:style w:type="character" w:styleId="aff5">
    <w:name w:val="Hyperlink"/>
    <w:basedOn w:val="a1"/>
    <w:uiPriority w:val="99"/>
    <w:unhideWhenUsed/>
    <w:rsid w:val="000F0437"/>
    <w:rPr>
      <w:color w:val="0563C1" w:themeColor="hyperlink"/>
      <w:u w:val="single"/>
    </w:rPr>
  </w:style>
  <w:style w:type="numbering" w:customStyle="1" w:styleId="13">
    <w:name w:val="Нет списка1"/>
    <w:next w:val="a3"/>
    <w:uiPriority w:val="99"/>
    <w:semiHidden/>
    <w:rsid w:val="00775FEF"/>
  </w:style>
  <w:style w:type="paragraph" w:customStyle="1" w:styleId="-11">
    <w:name w:val="Цветной список - Акцент 11"/>
    <w:basedOn w:val="a0"/>
    <w:uiPriority w:val="34"/>
    <w:qFormat/>
    <w:rsid w:val="00775FEF"/>
    <w:pPr>
      <w:spacing w:after="0" w:line="240" w:lineRule="auto"/>
      <w:ind w:left="720"/>
      <w:contextualSpacing/>
    </w:pPr>
    <w:rPr>
      <w:rFonts w:eastAsia="Calibri" w:cs="Times New Roman"/>
    </w:rPr>
  </w:style>
  <w:style w:type="paragraph" w:styleId="aff6">
    <w:name w:val="List"/>
    <w:basedOn w:val="a0"/>
    <w:rsid w:val="00775FEF"/>
    <w:pPr>
      <w:spacing w:after="0" w:line="240" w:lineRule="auto"/>
      <w:ind w:left="283" w:hanging="283"/>
      <w:contextualSpacing/>
    </w:pPr>
    <w:rPr>
      <w:rFonts w:ascii="Pragmatica" w:hAnsi="Pragmatica" w:cs="Times New Roman"/>
      <w:sz w:val="24"/>
      <w:szCs w:val="20"/>
    </w:rPr>
  </w:style>
  <w:style w:type="paragraph" w:styleId="23">
    <w:name w:val="List 2"/>
    <w:basedOn w:val="a0"/>
    <w:rsid w:val="00775FEF"/>
    <w:pPr>
      <w:spacing w:after="0" w:line="240" w:lineRule="auto"/>
      <w:ind w:left="566" w:hanging="283"/>
      <w:contextualSpacing/>
    </w:pPr>
    <w:rPr>
      <w:rFonts w:ascii="Pragmatica" w:hAnsi="Pragmatica" w:cs="Times New Roman"/>
      <w:sz w:val="24"/>
      <w:szCs w:val="20"/>
    </w:rPr>
  </w:style>
  <w:style w:type="paragraph" w:customStyle="1" w:styleId="aff7">
    <w:name w:val="Внутренний адрес"/>
    <w:basedOn w:val="a0"/>
    <w:rsid w:val="00775FEF"/>
    <w:pPr>
      <w:spacing w:after="0" w:line="240" w:lineRule="auto"/>
    </w:pPr>
    <w:rPr>
      <w:rFonts w:ascii="Pragmatica" w:hAnsi="Pragmatica" w:cs="Times New Roman"/>
      <w:sz w:val="24"/>
      <w:szCs w:val="20"/>
    </w:rPr>
  </w:style>
  <w:style w:type="paragraph" w:styleId="aff8">
    <w:name w:val="Body Text First Indent"/>
    <w:basedOn w:val="ab"/>
    <w:link w:val="aff9"/>
    <w:rsid w:val="00775FEF"/>
    <w:pPr>
      <w:spacing w:line="240" w:lineRule="auto"/>
      <w:ind w:firstLine="210"/>
    </w:pPr>
    <w:rPr>
      <w:rFonts w:ascii="Pragmatica" w:hAnsi="Pragmatica" w:cs="Times New Roman"/>
      <w:sz w:val="24"/>
      <w:szCs w:val="20"/>
    </w:rPr>
  </w:style>
  <w:style w:type="character" w:customStyle="1" w:styleId="aff9">
    <w:name w:val="Красная строка Знак"/>
    <w:basedOn w:val="ac"/>
    <w:link w:val="aff8"/>
    <w:rsid w:val="00775FEF"/>
    <w:rPr>
      <w:rFonts w:ascii="Pragmatica" w:eastAsia="Times New Roman" w:hAnsi="Pragmatica" w:cs="Calibri"/>
      <w:sz w:val="24"/>
      <w:szCs w:val="22"/>
    </w:rPr>
  </w:style>
  <w:style w:type="character" w:customStyle="1" w:styleId="14">
    <w:name w:val="Неразрешенное упоминание1"/>
    <w:uiPriority w:val="99"/>
    <w:semiHidden/>
    <w:unhideWhenUsed/>
    <w:rsid w:val="00775FEF"/>
    <w:rPr>
      <w:color w:val="605E5C"/>
      <w:shd w:val="clear" w:color="auto" w:fill="E1DFDD"/>
    </w:rPr>
  </w:style>
  <w:style w:type="paragraph" w:styleId="a">
    <w:name w:val="List Bullet"/>
    <w:basedOn w:val="a0"/>
    <w:rsid w:val="00775FEF"/>
    <w:pPr>
      <w:numPr>
        <w:numId w:val="1"/>
      </w:numPr>
      <w:spacing w:after="0" w:line="240" w:lineRule="auto"/>
      <w:contextualSpacing/>
    </w:pPr>
    <w:rPr>
      <w:rFonts w:ascii="Pragmatica" w:hAnsi="Pragmatica" w:cs="Times New Roman"/>
      <w:sz w:val="24"/>
      <w:szCs w:val="20"/>
    </w:rPr>
  </w:style>
  <w:style w:type="character" w:customStyle="1" w:styleId="content-header">
    <w:name w:val="content-header"/>
    <w:rsid w:val="00775FEF"/>
  </w:style>
  <w:style w:type="paragraph" w:styleId="affa">
    <w:name w:val="endnote text"/>
    <w:basedOn w:val="a0"/>
    <w:link w:val="affb"/>
    <w:rsid w:val="00775FEF"/>
    <w:pPr>
      <w:spacing w:after="0" w:line="240" w:lineRule="auto"/>
    </w:pPr>
    <w:rPr>
      <w:rFonts w:ascii="Pragmatica" w:hAnsi="Pragmatica" w:cs="Times New Roman"/>
      <w:sz w:val="20"/>
      <w:szCs w:val="20"/>
    </w:rPr>
  </w:style>
  <w:style w:type="character" w:customStyle="1" w:styleId="affb">
    <w:name w:val="Текст концевой сноски Знак"/>
    <w:basedOn w:val="a1"/>
    <w:link w:val="affa"/>
    <w:rsid w:val="00775FEF"/>
    <w:rPr>
      <w:rFonts w:ascii="Pragmatica" w:eastAsia="Times New Roman" w:hAnsi="Pragmatica"/>
    </w:rPr>
  </w:style>
  <w:style w:type="character" w:styleId="affc">
    <w:name w:val="endnote reference"/>
    <w:rsid w:val="00775FEF"/>
    <w:rPr>
      <w:vertAlign w:val="superscript"/>
    </w:rPr>
  </w:style>
  <w:style w:type="paragraph" w:styleId="affd">
    <w:name w:val="footnote text"/>
    <w:basedOn w:val="a0"/>
    <w:link w:val="affe"/>
    <w:rsid w:val="00775FEF"/>
    <w:pPr>
      <w:spacing w:after="0" w:line="240" w:lineRule="auto"/>
    </w:pPr>
    <w:rPr>
      <w:rFonts w:ascii="Pragmatica" w:hAnsi="Pragmatica" w:cs="Times New Roman"/>
      <w:sz w:val="20"/>
      <w:szCs w:val="20"/>
    </w:rPr>
  </w:style>
  <w:style w:type="character" w:customStyle="1" w:styleId="affe">
    <w:name w:val="Текст сноски Знак"/>
    <w:basedOn w:val="a1"/>
    <w:link w:val="affd"/>
    <w:rsid w:val="00775FEF"/>
    <w:rPr>
      <w:rFonts w:ascii="Pragmatica" w:eastAsia="Times New Roman" w:hAnsi="Pragmatica"/>
    </w:rPr>
  </w:style>
  <w:style w:type="character" w:styleId="afff">
    <w:name w:val="footnote reference"/>
    <w:rsid w:val="00775FEF"/>
    <w:rPr>
      <w:vertAlign w:val="superscript"/>
    </w:rPr>
  </w:style>
  <w:style w:type="table" w:customStyle="1" w:styleId="15">
    <w:name w:val="Сетка таблицы1"/>
    <w:basedOn w:val="a2"/>
    <w:next w:val="aa"/>
    <w:uiPriority w:val="39"/>
    <w:rsid w:val="00775FEF"/>
    <w:rPr>
      <w:rFonts w:ascii="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
    <w:name w:val="Нет списка2"/>
    <w:next w:val="a3"/>
    <w:uiPriority w:val="99"/>
    <w:semiHidden/>
    <w:unhideWhenUsed/>
    <w:rsid w:val="00775FEF"/>
  </w:style>
  <w:style w:type="character" w:customStyle="1" w:styleId="npefkd">
    <w:name w:val="npefkd"/>
    <w:basedOn w:val="a1"/>
    <w:rsid w:val="00775FEF"/>
  </w:style>
  <w:style w:type="character" w:customStyle="1" w:styleId="myxfac">
    <w:name w:val="myxfac"/>
    <w:basedOn w:val="a1"/>
    <w:rsid w:val="00775FEF"/>
  </w:style>
  <w:style w:type="character" w:customStyle="1" w:styleId="bxtddb">
    <w:name w:val="bxtddb"/>
    <w:basedOn w:val="a1"/>
    <w:rsid w:val="00775FEF"/>
  </w:style>
  <w:style w:type="table" w:customStyle="1" w:styleId="110">
    <w:name w:val="Сетка таблицы11"/>
    <w:basedOn w:val="a2"/>
    <w:uiPriority w:val="59"/>
    <w:rsid w:val="00775FEF"/>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Нет списка3"/>
    <w:next w:val="a3"/>
    <w:uiPriority w:val="99"/>
    <w:semiHidden/>
    <w:unhideWhenUsed/>
    <w:rsid w:val="00775FEF"/>
  </w:style>
  <w:style w:type="paragraph" w:customStyle="1" w:styleId="25">
    <w:name w:val="Верхний колонтитул2"/>
    <w:next w:val="Main"/>
    <w:qFormat/>
    <w:rsid w:val="00775FEF"/>
    <w:pPr>
      <w:spacing w:after="120" w:line="276" w:lineRule="auto"/>
      <w:jc w:val="center"/>
    </w:pPr>
    <w:rPr>
      <w:b/>
      <w:color w:val="000000"/>
      <w:sz w:val="24"/>
      <w:szCs w:val="24"/>
      <w:lang w:eastAsia="en-US"/>
    </w:rPr>
  </w:style>
  <w:style w:type="paragraph" w:customStyle="1" w:styleId="Head">
    <w:name w:val="Head"/>
    <w:next w:val="Main"/>
    <w:qFormat/>
    <w:rsid w:val="00775FEF"/>
    <w:pPr>
      <w:spacing w:after="120" w:line="276" w:lineRule="auto"/>
      <w:jc w:val="center"/>
    </w:pPr>
    <w:rPr>
      <w:b/>
      <w:color w:val="000000"/>
      <w:sz w:val="24"/>
      <w:szCs w:val="24"/>
      <w:lang w:eastAsia="en-US"/>
    </w:rPr>
  </w:style>
  <w:style w:type="numbering" w:customStyle="1" w:styleId="111">
    <w:name w:val="Нет списка11"/>
    <w:next w:val="a3"/>
    <w:uiPriority w:val="99"/>
    <w:semiHidden/>
    <w:unhideWhenUsed/>
    <w:rsid w:val="00775FEF"/>
  </w:style>
  <w:style w:type="numbering" w:customStyle="1" w:styleId="41">
    <w:name w:val="Нет списка4"/>
    <w:next w:val="a3"/>
    <w:uiPriority w:val="99"/>
    <w:semiHidden/>
    <w:unhideWhenUsed/>
    <w:rsid w:val="00B35B7B"/>
  </w:style>
  <w:style w:type="table" w:customStyle="1" w:styleId="120">
    <w:name w:val="Сетка таблицы12"/>
    <w:basedOn w:val="a2"/>
    <w:uiPriority w:val="59"/>
    <w:rsid w:val="00B35B7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
    <w:name w:val="Нет списка5"/>
    <w:next w:val="a3"/>
    <w:uiPriority w:val="99"/>
    <w:semiHidden/>
    <w:unhideWhenUsed/>
    <w:rsid w:val="009A1F5A"/>
  </w:style>
  <w:style w:type="paragraph" w:customStyle="1" w:styleId="16">
    <w:name w:val="Строгий1"/>
    <w:qFormat/>
    <w:rsid w:val="009A1F5A"/>
    <w:rPr>
      <w:rFonts w:ascii="Times New Roman" w:eastAsia="Times New Roman" w:hAnsi="Times New Roman"/>
      <w:b/>
      <w:bCs/>
    </w:rPr>
  </w:style>
  <w:style w:type="table" w:customStyle="1" w:styleId="130">
    <w:name w:val="Сетка таблицы13"/>
    <w:basedOn w:val="a2"/>
    <w:uiPriority w:val="59"/>
    <w:rsid w:val="009A1F5A"/>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
    <w:name w:val="Нет списка6"/>
    <w:next w:val="a3"/>
    <w:uiPriority w:val="99"/>
    <w:semiHidden/>
    <w:unhideWhenUsed/>
    <w:rsid w:val="009A1F5A"/>
  </w:style>
  <w:style w:type="paragraph" w:customStyle="1" w:styleId="afff0">
    <w:basedOn w:val="a0"/>
    <w:next w:val="a0"/>
    <w:link w:val="afff1"/>
    <w:qFormat/>
    <w:rsid w:val="009A1F5A"/>
    <w:pPr>
      <w:keepNext/>
      <w:keepLines/>
      <w:spacing w:after="60"/>
    </w:pPr>
    <w:rPr>
      <w:rFonts w:ascii="Franklin Gothic Book" w:eastAsia="Calibri" w:hAnsi="Franklin Gothic Book" w:cs="Times New Roman"/>
      <w:sz w:val="52"/>
      <w:szCs w:val="52"/>
    </w:rPr>
  </w:style>
  <w:style w:type="table" w:customStyle="1" w:styleId="TableNormal1">
    <w:name w:val="Table Normal1"/>
    <w:rsid w:val="009A1F5A"/>
    <w:pPr>
      <w:spacing w:after="200" w:line="276" w:lineRule="auto"/>
    </w:pPr>
    <w:rPr>
      <w:rFonts w:ascii="Arial" w:eastAsia="Arial" w:hAnsi="Arial" w:cs="Arial"/>
    </w:rPr>
    <w:tblPr>
      <w:tblCellMar>
        <w:top w:w="0" w:type="dxa"/>
        <w:left w:w="0" w:type="dxa"/>
        <w:bottom w:w="0" w:type="dxa"/>
        <w:right w:w="0" w:type="dxa"/>
      </w:tblCellMar>
    </w:tblPr>
  </w:style>
  <w:style w:type="character" w:customStyle="1" w:styleId="afff1">
    <w:name w:val="Название Знак"/>
    <w:link w:val="afff0"/>
    <w:rsid w:val="009A1F5A"/>
    <w:rPr>
      <w:sz w:val="52"/>
      <w:szCs w:val="52"/>
    </w:rPr>
  </w:style>
  <w:style w:type="character" w:customStyle="1" w:styleId="s1">
    <w:name w:val="s1"/>
    <w:basedOn w:val="a1"/>
    <w:rsid w:val="009A1F5A"/>
  </w:style>
  <w:style w:type="paragraph" w:customStyle="1" w:styleId="p5">
    <w:name w:val="p5"/>
    <w:basedOn w:val="a0"/>
    <w:rsid w:val="009A1F5A"/>
    <w:pPr>
      <w:suppressAutoHyphens/>
      <w:spacing w:after="280"/>
    </w:pPr>
    <w:rPr>
      <w:rFonts w:ascii="Times New Roman" w:hAnsi="Times New Roman" w:cs="Times New Roman"/>
      <w:sz w:val="24"/>
      <w:szCs w:val="24"/>
    </w:rPr>
  </w:style>
  <w:style w:type="numbering" w:customStyle="1" w:styleId="7">
    <w:name w:val="Нет списка7"/>
    <w:next w:val="a3"/>
    <w:uiPriority w:val="99"/>
    <w:semiHidden/>
    <w:rsid w:val="009A1F5A"/>
  </w:style>
  <w:style w:type="character" w:styleId="afff2">
    <w:name w:val="Unresolved Mention"/>
    <w:uiPriority w:val="99"/>
    <w:semiHidden/>
    <w:unhideWhenUsed/>
    <w:rsid w:val="009A1F5A"/>
    <w:rPr>
      <w:color w:val="605E5C"/>
      <w:shd w:val="clear" w:color="auto" w:fill="E1DFDD"/>
    </w:rPr>
  </w:style>
  <w:style w:type="table" w:customStyle="1" w:styleId="26">
    <w:name w:val="Сетка таблицы2"/>
    <w:basedOn w:val="a2"/>
    <w:next w:val="aa"/>
    <w:uiPriority w:val="39"/>
    <w:rsid w:val="009A1F5A"/>
    <w:rPr>
      <w:rFonts w:ascii="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a3"/>
    <w:uiPriority w:val="99"/>
    <w:semiHidden/>
    <w:unhideWhenUsed/>
    <w:rsid w:val="009A1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151158">
      <w:bodyDiv w:val="1"/>
      <w:marLeft w:val="0"/>
      <w:marRight w:val="0"/>
      <w:marTop w:val="0"/>
      <w:marBottom w:val="0"/>
      <w:divBdr>
        <w:top w:val="none" w:sz="0" w:space="0" w:color="auto"/>
        <w:left w:val="none" w:sz="0" w:space="0" w:color="auto"/>
        <w:bottom w:val="none" w:sz="0" w:space="0" w:color="auto"/>
        <w:right w:val="none" w:sz="0" w:space="0" w:color="auto"/>
      </w:divBdr>
    </w:div>
    <w:div w:id="541787195">
      <w:bodyDiv w:val="1"/>
      <w:marLeft w:val="0"/>
      <w:marRight w:val="0"/>
      <w:marTop w:val="0"/>
      <w:marBottom w:val="0"/>
      <w:divBdr>
        <w:top w:val="none" w:sz="0" w:space="0" w:color="auto"/>
        <w:left w:val="none" w:sz="0" w:space="0" w:color="auto"/>
        <w:bottom w:val="none" w:sz="0" w:space="0" w:color="auto"/>
        <w:right w:val="none" w:sz="0" w:space="0" w:color="auto"/>
      </w:divBdr>
    </w:div>
    <w:div w:id="575365418">
      <w:bodyDiv w:val="1"/>
      <w:marLeft w:val="0"/>
      <w:marRight w:val="0"/>
      <w:marTop w:val="0"/>
      <w:marBottom w:val="0"/>
      <w:divBdr>
        <w:top w:val="none" w:sz="0" w:space="0" w:color="auto"/>
        <w:left w:val="none" w:sz="0" w:space="0" w:color="auto"/>
        <w:bottom w:val="none" w:sz="0" w:space="0" w:color="auto"/>
        <w:right w:val="none" w:sz="0" w:space="0" w:color="auto"/>
      </w:divBdr>
    </w:div>
    <w:div w:id="1026364992">
      <w:bodyDiv w:val="1"/>
      <w:marLeft w:val="0"/>
      <w:marRight w:val="0"/>
      <w:marTop w:val="0"/>
      <w:marBottom w:val="0"/>
      <w:divBdr>
        <w:top w:val="none" w:sz="0" w:space="0" w:color="auto"/>
        <w:left w:val="none" w:sz="0" w:space="0" w:color="auto"/>
        <w:bottom w:val="none" w:sz="0" w:space="0" w:color="auto"/>
        <w:right w:val="none" w:sz="0" w:space="0" w:color="auto"/>
      </w:divBdr>
    </w:div>
    <w:div w:id="109401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UseLongFileName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erstka\&#1056;&#1072;&#1073;&#1086;&#1095;&#1080;&#1081;%20&#1089;&#1090;&#1086;&#1083;\&#1064;&#1072;&#1073;&#1083;&#1086;&#1085;&#1099;\Blank.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8F85C-CB04-4AC7-9D12-5C746DAE2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275</TotalTime>
  <Pages>261</Pages>
  <Words>83889</Words>
  <Characters>478171</Characters>
  <Application>Microsoft Office Word</Application>
  <DocSecurity>0</DocSecurity>
  <Lines>3984</Lines>
  <Paragraphs>1121</Paragraphs>
  <ScaleCrop>false</ScaleCrop>
  <HeadingPairs>
    <vt:vector size="2" baseType="variant">
      <vt:variant>
        <vt:lpstr>Название</vt:lpstr>
      </vt:variant>
      <vt:variant>
        <vt:i4>1</vt:i4>
      </vt:variant>
    </vt:vector>
  </HeadingPairs>
  <TitlesOfParts>
    <vt:vector size="1" baseType="lpstr">
      <vt:lpstr>Инструкция интервьюеру</vt:lpstr>
    </vt:vector>
  </TitlesOfParts>
  <Company/>
  <LinksUpToDate>false</LinksUpToDate>
  <CharactersWithSpaces>560939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интервьюеру</dc:title>
  <dc:subject/>
  <dc:creator>verstka</dc:creator>
  <cp:keywords/>
  <cp:lastModifiedBy>Карушева Юлия</cp:lastModifiedBy>
  <cp:revision>31</cp:revision>
  <cp:lastPrinted>2024-02-16T15:13:00Z</cp:lastPrinted>
  <dcterms:created xsi:type="dcterms:W3CDTF">2024-05-02T12:03:00Z</dcterms:created>
  <dcterms:modified xsi:type="dcterms:W3CDTF">2025-11-01T09:44:00Z</dcterms:modified>
</cp:coreProperties>
</file>