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805557" w14:textId="78963FA4" w:rsidR="00D147CF" w:rsidRDefault="00D147CF" w:rsidP="00A94BD0">
      <w:pPr>
        <w:spacing w:after="0" w:line="240" w:lineRule="auto"/>
        <w:rPr>
          <w:lang w:val="en-US"/>
        </w:rPr>
      </w:pPr>
    </w:p>
    <w:p w14:paraId="2F0B13BF" w14:textId="5F500D6E" w:rsidR="0030590F" w:rsidRPr="0082226F" w:rsidRDefault="00CF7D5F" w:rsidP="00A94BD0">
      <w:pPr>
        <w:spacing w:after="0" w:line="240" w:lineRule="auto"/>
        <w:rPr>
          <w:lang w:val="en-US"/>
        </w:rPr>
      </w:pPr>
      <w:r w:rsidRPr="00AE4C7F">
        <w:rPr>
          <w:noProof/>
        </w:rPr>
        <w:drawing>
          <wp:anchor distT="0" distB="0" distL="114300" distR="114300" simplePos="0" relativeHeight="251662336" behindDoc="1" locked="0" layoutInCell="1" allowOverlap="1" wp14:anchorId="7980E02A" wp14:editId="74E41D9D">
            <wp:simplePos x="0" y="0"/>
            <wp:positionH relativeFrom="column">
              <wp:posOffset>1905</wp:posOffset>
            </wp:positionH>
            <wp:positionV relativeFrom="paragraph">
              <wp:posOffset>-4445</wp:posOffset>
            </wp:positionV>
            <wp:extent cx="1284605" cy="1484630"/>
            <wp:effectExtent l="0" t="0" r="0" b="0"/>
            <wp:wrapNone/>
            <wp:docPr id="12" name="Рисунок 1" descr="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4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4605" cy="1484630"/>
                    </a:xfrm>
                    <a:prstGeom prst="rect">
                      <a:avLst/>
                    </a:prstGeom>
                    <a:noFill/>
                    <a:ln>
                      <a:noFill/>
                    </a:ln>
                  </pic:spPr>
                </pic:pic>
              </a:graphicData>
            </a:graphic>
          </wp:anchor>
        </w:drawing>
      </w:r>
    </w:p>
    <w:p w14:paraId="57015775" w14:textId="0A4FBD98" w:rsidR="0030590F" w:rsidRPr="00AE4C7F" w:rsidRDefault="0030590F" w:rsidP="00A94BD0">
      <w:pPr>
        <w:spacing w:after="0" w:line="240" w:lineRule="auto"/>
      </w:pPr>
      <w:r w:rsidRPr="00AE4C7F">
        <w:rPr>
          <w:noProof/>
        </w:rPr>
        <w:drawing>
          <wp:anchor distT="0" distB="0" distL="114300" distR="114300" simplePos="0" relativeHeight="251661312" behindDoc="1" locked="1" layoutInCell="1" allowOverlap="1" wp14:anchorId="76492846" wp14:editId="35035892">
            <wp:simplePos x="0" y="0"/>
            <wp:positionH relativeFrom="page">
              <wp:align>right</wp:align>
            </wp:positionH>
            <wp:positionV relativeFrom="paragraph">
              <wp:posOffset>2608580</wp:posOffset>
            </wp:positionV>
            <wp:extent cx="4655185" cy="7438390"/>
            <wp:effectExtent l="0" t="0" r="0" b="0"/>
            <wp:wrapNone/>
            <wp:docPr id="13" name="Рисунок 2" descr="45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45678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55185" cy="7438390"/>
                    </a:xfrm>
                    <a:prstGeom prst="rect">
                      <a:avLst/>
                    </a:prstGeom>
                    <a:noFill/>
                    <a:ln>
                      <a:noFill/>
                    </a:ln>
                  </pic:spPr>
                </pic:pic>
              </a:graphicData>
            </a:graphic>
          </wp:anchor>
        </w:drawing>
      </w:r>
    </w:p>
    <w:p w14:paraId="698511DF" w14:textId="4C9761A3" w:rsidR="0030590F" w:rsidRPr="00AE4C7F" w:rsidRDefault="0030590F" w:rsidP="00A94BD0">
      <w:pPr>
        <w:spacing w:after="0" w:line="240" w:lineRule="auto"/>
      </w:pPr>
    </w:p>
    <w:p w14:paraId="310B8735" w14:textId="441402C1" w:rsidR="0030590F" w:rsidRPr="00AE4C7F" w:rsidRDefault="0030590F" w:rsidP="00A94BD0">
      <w:pPr>
        <w:spacing w:after="0" w:line="240" w:lineRule="auto"/>
      </w:pPr>
    </w:p>
    <w:p w14:paraId="224EC503" w14:textId="73EABDB1" w:rsidR="0030590F" w:rsidRPr="00AE4C7F" w:rsidRDefault="0030590F" w:rsidP="00A94BD0">
      <w:pPr>
        <w:spacing w:after="0" w:line="240" w:lineRule="auto"/>
      </w:pPr>
    </w:p>
    <w:p w14:paraId="42E8C5E1" w14:textId="2471983B" w:rsidR="0030590F" w:rsidRPr="00AE4C7F" w:rsidRDefault="0030590F" w:rsidP="00A94BD0">
      <w:pPr>
        <w:spacing w:after="0" w:line="240" w:lineRule="auto"/>
      </w:pPr>
    </w:p>
    <w:p w14:paraId="76FC0EA5" w14:textId="07CCE25F" w:rsidR="0030590F" w:rsidRPr="00AE4C7F" w:rsidRDefault="0030590F" w:rsidP="00A94BD0">
      <w:pPr>
        <w:spacing w:after="0" w:line="240" w:lineRule="auto"/>
      </w:pPr>
    </w:p>
    <w:p w14:paraId="3ECABBD7" w14:textId="6C373804" w:rsidR="0030590F" w:rsidRPr="00AE4C7F" w:rsidRDefault="0030590F" w:rsidP="00A94BD0">
      <w:pPr>
        <w:spacing w:after="0" w:line="240" w:lineRule="auto"/>
      </w:pPr>
    </w:p>
    <w:p w14:paraId="0294F02A" w14:textId="6E0D09E9" w:rsidR="0030590F" w:rsidRPr="00AE4C7F" w:rsidRDefault="0030590F" w:rsidP="00A94BD0">
      <w:pPr>
        <w:spacing w:after="0" w:line="240" w:lineRule="auto"/>
      </w:pPr>
    </w:p>
    <w:p w14:paraId="26CE328F" w14:textId="579044AD" w:rsidR="0030590F" w:rsidRPr="00AE4C7F" w:rsidRDefault="0030590F" w:rsidP="00A94BD0">
      <w:pPr>
        <w:spacing w:after="0" w:line="240" w:lineRule="auto"/>
      </w:pPr>
    </w:p>
    <w:p w14:paraId="4F764D60" w14:textId="1E967C74" w:rsidR="002E7759" w:rsidRDefault="002E7759" w:rsidP="00A94BD0">
      <w:pPr>
        <w:spacing w:after="0" w:line="240" w:lineRule="auto"/>
      </w:pPr>
    </w:p>
    <w:p w14:paraId="088339EA" w14:textId="77777777" w:rsidR="002E7759" w:rsidRDefault="002E7759" w:rsidP="00A94BD0">
      <w:pPr>
        <w:spacing w:after="0" w:line="240" w:lineRule="auto"/>
      </w:pPr>
    </w:p>
    <w:p w14:paraId="2D5177E9" w14:textId="3446E174" w:rsidR="0030590F" w:rsidRPr="00AE4C7F" w:rsidRDefault="0030590F" w:rsidP="00A94BD0">
      <w:pPr>
        <w:spacing w:after="0" w:line="240" w:lineRule="auto"/>
      </w:pPr>
    </w:p>
    <w:p w14:paraId="2971FE70" w14:textId="56884303" w:rsidR="0030590F" w:rsidRPr="00AE4C7F" w:rsidRDefault="0030590F" w:rsidP="00A94BD0">
      <w:pPr>
        <w:spacing w:after="0" w:line="240" w:lineRule="auto"/>
      </w:pPr>
    </w:p>
    <w:p w14:paraId="153ACB88" w14:textId="60F43A05" w:rsidR="0030590F" w:rsidRPr="00AE4C7F" w:rsidRDefault="0030590F" w:rsidP="00A94BD0">
      <w:pPr>
        <w:spacing w:after="0" w:line="240" w:lineRule="auto"/>
      </w:pPr>
    </w:p>
    <w:p w14:paraId="0B9EE6C4" w14:textId="666E2FB3" w:rsidR="0030590F" w:rsidRPr="00AE4C7F" w:rsidRDefault="0030590F" w:rsidP="00A94BD0">
      <w:pPr>
        <w:spacing w:after="0" w:line="240" w:lineRule="auto"/>
      </w:pPr>
    </w:p>
    <w:p w14:paraId="6A07B62E" w14:textId="6F0E158A" w:rsidR="0030590F" w:rsidRPr="00AE4C7F" w:rsidRDefault="0030590F" w:rsidP="00A94BD0">
      <w:pPr>
        <w:spacing w:after="0" w:line="240" w:lineRule="auto"/>
      </w:pPr>
    </w:p>
    <w:p w14:paraId="44E4FFC4" w14:textId="40586BB4" w:rsidR="0030590F" w:rsidRPr="00AE4C7F" w:rsidRDefault="0030590F" w:rsidP="00A94BD0">
      <w:pPr>
        <w:spacing w:after="0" w:line="240" w:lineRule="auto"/>
      </w:pPr>
    </w:p>
    <w:p w14:paraId="2034E21D" w14:textId="3E657878" w:rsidR="0030590F" w:rsidRPr="00AE4C7F" w:rsidRDefault="00F3595E" w:rsidP="00A94BD0">
      <w:pPr>
        <w:spacing w:after="0" w:line="240" w:lineRule="auto"/>
      </w:pPr>
      <w:r w:rsidRPr="00AE4C7F">
        <w:rPr>
          <w:noProof/>
        </w:rPr>
        <mc:AlternateContent>
          <mc:Choice Requires="wps">
            <w:drawing>
              <wp:anchor distT="0" distB="0" distL="114300" distR="114300" simplePos="0" relativeHeight="251658239" behindDoc="0" locked="0" layoutInCell="1" allowOverlap="1" wp14:anchorId="1428B95F" wp14:editId="57735D2F">
                <wp:simplePos x="0" y="0"/>
                <wp:positionH relativeFrom="column">
                  <wp:posOffset>-47203</wp:posOffset>
                </wp:positionH>
                <wp:positionV relativeFrom="paragraph">
                  <wp:posOffset>57150</wp:posOffset>
                </wp:positionV>
                <wp:extent cx="5698067" cy="4924425"/>
                <wp:effectExtent l="0" t="0" r="0" b="9525"/>
                <wp:wrapNone/>
                <wp:docPr id="9" name="Поле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8067" cy="4924425"/>
                        </a:xfrm>
                        <a:prstGeom prst="rect">
                          <a:avLst/>
                        </a:prstGeom>
                        <a:noFill/>
                        <a:ln>
                          <a:noFill/>
                        </a:ln>
                        <a:extLst/>
                      </wps:spPr>
                      <wps:txbx>
                        <w:txbxContent>
                          <w:p w14:paraId="54763DBE" w14:textId="77777777" w:rsidR="000F0437" w:rsidRDefault="000F0437" w:rsidP="00652EB9">
                            <w:pPr>
                              <w:rPr>
                                <w:rFonts w:ascii="Franklin Gothic Book" w:hAnsi="Franklin Gothic Book"/>
                                <w:b/>
                                <w:bCs/>
                                <w:caps/>
                                <w:sz w:val="48"/>
                              </w:rPr>
                            </w:pPr>
                          </w:p>
                          <w:p w14:paraId="2F3BA8EE" w14:textId="45E73827" w:rsidR="000F0437" w:rsidRPr="001A45DC" w:rsidRDefault="000F0437" w:rsidP="00652EB9">
                            <w:pPr>
                              <w:rPr>
                                <w:rFonts w:ascii="Franklin Gothic Book" w:hAnsi="Franklin Gothic Book"/>
                                <w:b/>
                                <w:bCs/>
                                <w:caps/>
                                <w:sz w:val="48"/>
                              </w:rPr>
                            </w:pPr>
                            <w:r>
                              <w:rPr>
                                <w:rFonts w:ascii="Franklin Gothic Book" w:hAnsi="Franklin Gothic Book"/>
                                <w:b/>
                                <w:bCs/>
                                <w:caps/>
                                <w:sz w:val="48"/>
                              </w:rPr>
                              <w:t xml:space="preserve">ОЦЕНКА ВОСПРИЯТИЯ </w:t>
                            </w:r>
                            <w:r>
                              <w:rPr>
                                <w:rFonts w:ascii="Franklin Gothic Book" w:hAnsi="Franklin Gothic Book"/>
                                <w:b/>
                                <w:bCs/>
                                <w:caps/>
                                <w:sz w:val="48"/>
                              </w:rPr>
                              <w:br/>
                              <w:t>ЦЕЛЕВЫМИ АУДИТОРИЯМИ СЕРИАЛА «ЛАНДЫШИ. ТАКАЯ НЕЖНАЯ ЛЮБОВЬ»</w:t>
                            </w:r>
                          </w:p>
                          <w:p w14:paraId="0821D95F" w14:textId="470894A7" w:rsidR="000F0437" w:rsidRDefault="000F0437" w:rsidP="0075631B">
                            <w:pPr>
                              <w:rPr>
                                <w:rFonts w:ascii="Franklin Gothic Book" w:hAnsi="Franklin Gothic Book" w:cs="Times New Roman"/>
                                <w:b/>
                                <w:sz w:val="72"/>
                                <w:szCs w:val="36"/>
                              </w:rPr>
                            </w:pPr>
                          </w:p>
                          <w:p w14:paraId="159CC30B" w14:textId="77777777" w:rsidR="000F0437" w:rsidRDefault="000F0437" w:rsidP="0030590F">
                            <w:pPr>
                              <w:rPr>
                                <w:rFonts w:ascii="Franklin Gothic Book" w:hAnsi="Franklin Gothic Book"/>
                                <w:b/>
                                <w:sz w:val="40"/>
                                <w:szCs w:val="36"/>
                              </w:rPr>
                            </w:pPr>
                          </w:p>
                          <w:p w14:paraId="39F332F2" w14:textId="77777777" w:rsidR="000F0437" w:rsidRPr="00C0698A" w:rsidRDefault="000F0437" w:rsidP="0030590F">
                            <w:pPr>
                              <w:rPr>
                                <w:rFonts w:ascii="Franklin Gothic Book" w:hAnsi="Franklin Gothic Book"/>
                                <w:b/>
                                <w:sz w:val="40"/>
                                <w:szCs w:val="36"/>
                              </w:rPr>
                            </w:pPr>
                          </w:p>
                          <w:p w14:paraId="43A51AA9" w14:textId="77777777" w:rsidR="000A3FB8" w:rsidRDefault="000A3FB8" w:rsidP="0030590F">
                            <w:pPr>
                              <w:pStyle w:val="af0"/>
                              <w:jc w:val="left"/>
                              <w:rPr>
                                <w:i/>
                                <w:sz w:val="28"/>
                                <w:szCs w:val="24"/>
                              </w:rPr>
                            </w:pPr>
                            <w:r>
                              <w:rPr>
                                <w:i/>
                                <w:sz w:val="28"/>
                                <w:szCs w:val="24"/>
                              </w:rPr>
                              <w:t xml:space="preserve">Письменное изложение </w:t>
                            </w:r>
                          </w:p>
                          <w:p w14:paraId="41F63F5C" w14:textId="00EA9D67" w:rsidR="000F0437" w:rsidRPr="00C0698A" w:rsidRDefault="000A3FB8" w:rsidP="0030590F">
                            <w:pPr>
                              <w:pStyle w:val="af0"/>
                              <w:jc w:val="left"/>
                              <w:rPr>
                                <w:i/>
                                <w:sz w:val="40"/>
                              </w:rPr>
                            </w:pPr>
                            <w:r>
                              <w:rPr>
                                <w:i/>
                                <w:sz w:val="28"/>
                                <w:szCs w:val="24"/>
                              </w:rPr>
                              <w:t>аудиофиксации обсуждения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28B95F" id="_x0000_t202" coordsize="21600,21600" o:spt="202" path="m,l,21600r21600,l21600,xe">
                <v:stroke joinstyle="miter"/>
                <v:path gradientshapeok="t" o:connecttype="rect"/>
              </v:shapetype>
              <v:shape id="Поле 4" o:spid="_x0000_s1026" type="#_x0000_t202" style="position:absolute;margin-left:-3.7pt;margin-top:4.5pt;width:448.65pt;height:387.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" filled="f" stroked="f">
                <v:textbox>
                  <w:txbxContent>
                    <w:p w14:paraId="54763DBE" w14:textId="77777777" w:rsidR="000F0437" w:rsidRDefault="000F0437" w:rsidP="00652EB9">
                      <w:pPr>
                        <w:rPr>
                          <w:rFonts w:ascii="Franklin Gothic Book" w:hAnsi="Franklin Gothic Book"/>
                          <w:b/>
                          <w:bCs/>
                          <w:caps/>
                          <w:sz w:val="48"/>
                        </w:rPr>
                      </w:pPr>
                    </w:p>
                    <w:p w14:paraId="2F3BA8EE" w14:textId="45E73827" w:rsidR="000F0437" w:rsidRPr="001A45DC" w:rsidRDefault="000F0437" w:rsidP="00652EB9">
                      <w:pPr>
                        <w:rPr>
                          <w:rFonts w:ascii="Franklin Gothic Book" w:hAnsi="Franklin Gothic Book"/>
                          <w:b/>
                          <w:bCs/>
                          <w:caps/>
                          <w:sz w:val="48"/>
                        </w:rPr>
                      </w:pPr>
                      <w:r>
                        <w:rPr>
                          <w:rFonts w:ascii="Franklin Gothic Book" w:hAnsi="Franklin Gothic Book"/>
                          <w:b/>
                          <w:bCs/>
                          <w:caps/>
                          <w:sz w:val="48"/>
                        </w:rPr>
                        <w:t xml:space="preserve">ОЦЕНКА ВОСПРИЯТИЯ </w:t>
                      </w:r>
                      <w:r>
                        <w:rPr>
                          <w:rFonts w:ascii="Franklin Gothic Book" w:hAnsi="Franklin Gothic Book"/>
                          <w:b/>
                          <w:bCs/>
                          <w:caps/>
                          <w:sz w:val="48"/>
                        </w:rPr>
                        <w:br/>
                        <w:t>ЦЕЛЕВЫМИ АУДИТОРИЯМИ СЕРИАЛА «ЛАНДЫШИ. ТАКАЯ НЕЖНАЯ ЛЮБОВЬ»</w:t>
                      </w:r>
                    </w:p>
                    <w:p w14:paraId="0821D95F" w14:textId="470894A7" w:rsidR="000F0437" w:rsidRDefault="000F0437" w:rsidP="0075631B">
                      <w:pPr>
                        <w:rPr>
                          <w:rFonts w:ascii="Franklin Gothic Book" w:hAnsi="Franklin Gothic Book" w:cs="Times New Roman"/>
                          <w:b/>
                          <w:sz w:val="72"/>
                          <w:szCs w:val="36"/>
                        </w:rPr>
                      </w:pPr>
                    </w:p>
                    <w:p w14:paraId="159CC30B" w14:textId="77777777" w:rsidR="000F0437" w:rsidRDefault="000F0437" w:rsidP="0030590F">
                      <w:pPr>
                        <w:rPr>
                          <w:rFonts w:ascii="Franklin Gothic Book" w:hAnsi="Franklin Gothic Book"/>
                          <w:b/>
                          <w:sz w:val="40"/>
                          <w:szCs w:val="36"/>
                        </w:rPr>
                      </w:pPr>
                    </w:p>
                    <w:p w14:paraId="39F332F2" w14:textId="77777777" w:rsidR="000F0437" w:rsidRPr="00C0698A" w:rsidRDefault="000F0437" w:rsidP="0030590F">
                      <w:pPr>
                        <w:rPr>
                          <w:rFonts w:ascii="Franklin Gothic Book" w:hAnsi="Franklin Gothic Book"/>
                          <w:b/>
                          <w:sz w:val="40"/>
                          <w:szCs w:val="36"/>
                        </w:rPr>
                      </w:pPr>
                    </w:p>
                    <w:p w14:paraId="43A51AA9" w14:textId="77777777" w:rsidR="000A3FB8" w:rsidRDefault="000A3FB8" w:rsidP="0030590F">
                      <w:pPr>
                        <w:pStyle w:val="af0"/>
                        <w:jc w:val="left"/>
                        <w:rPr>
                          <w:i/>
                          <w:sz w:val="28"/>
                          <w:szCs w:val="24"/>
                        </w:rPr>
                      </w:pPr>
                      <w:r>
                        <w:rPr>
                          <w:i/>
                          <w:sz w:val="28"/>
                          <w:szCs w:val="24"/>
                        </w:rPr>
                        <w:t xml:space="preserve">Письменное изложение </w:t>
                      </w:r>
                    </w:p>
                    <w:p w14:paraId="41F63F5C" w14:textId="00EA9D67" w:rsidR="000F0437" w:rsidRPr="00C0698A" w:rsidRDefault="000A3FB8" w:rsidP="0030590F">
                      <w:pPr>
                        <w:pStyle w:val="af0"/>
                        <w:jc w:val="left"/>
                        <w:rPr>
                          <w:i/>
                          <w:sz w:val="40"/>
                        </w:rPr>
                      </w:pPr>
                      <w:r>
                        <w:rPr>
                          <w:i/>
                          <w:sz w:val="28"/>
                          <w:szCs w:val="24"/>
                        </w:rPr>
                        <w:t>аудиофиксации обсуждения</w:t>
                      </w:r>
                    </w:p>
                  </w:txbxContent>
                </v:textbox>
              </v:shape>
            </w:pict>
          </mc:Fallback>
        </mc:AlternateContent>
      </w:r>
    </w:p>
    <w:p w14:paraId="27D33932" w14:textId="3725DB2E" w:rsidR="0030590F" w:rsidRPr="00AE4C7F" w:rsidRDefault="0030590F" w:rsidP="00A94BD0">
      <w:pPr>
        <w:tabs>
          <w:tab w:val="left" w:pos="8619"/>
        </w:tabs>
        <w:spacing w:after="0" w:line="240" w:lineRule="auto"/>
      </w:pPr>
      <w:r>
        <w:tab/>
      </w:r>
    </w:p>
    <w:p w14:paraId="6D45F1A7" w14:textId="4A7D279C" w:rsidR="0030590F" w:rsidRPr="00AE4C7F" w:rsidRDefault="0030590F" w:rsidP="00A94BD0">
      <w:pPr>
        <w:spacing w:after="0" w:line="240" w:lineRule="auto"/>
      </w:pPr>
    </w:p>
    <w:p w14:paraId="2F54803E" w14:textId="498DCCA9" w:rsidR="0030590F" w:rsidRPr="00AE4C7F" w:rsidRDefault="0030590F" w:rsidP="00A94BD0">
      <w:pPr>
        <w:spacing w:after="0" w:line="240" w:lineRule="auto"/>
      </w:pPr>
    </w:p>
    <w:p w14:paraId="57C885A4" w14:textId="0DE63D82" w:rsidR="0030590F" w:rsidRPr="00AE4C7F" w:rsidRDefault="0030590F" w:rsidP="00A94BD0">
      <w:pPr>
        <w:spacing w:after="0" w:line="240" w:lineRule="auto"/>
      </w:pPr>
    </w:p>
    <w:p w14:paraId="42BBCA7B" w14:textId="77777777" w:rsidR="0030590F" w:rsidRPr="00AE4C7F" w:rsidRDefault="0030590F" w:rsidP="00A94BD0">
      <w:pPr>
        <w:spacing w:after="0" w:line="240" w:lineRule="auto"/>
      </w:pPr>
    </w:p>
    <w:p w14:paraId="3953ABB9" w14:textId="77777777" w:rsidR="0030590F" w:rsidRPr="00AE4C7F" w:rsidRDefault="0030590F" w:rsidP="00A94BD0">
      <w:pPr>
        <w:spacing w:after="0" w:line="240" w:lineRule="auto"/>
      </w:pPr>
    </w:p>
    <w:p w14:paraId="59EFA648" w14:textId="77777777" w:rsidR="0030590F" w:rsidRPr="00AE4C7F" w:rsidRDefault="0030590F" w:rsidP="00A94BD0">
      <w:pPr>
        <w:spacing w:after="0" w:line="240" w:lineRule="auto"/>
      </w:pPr>
    </w:p>
    <w:p w14:paraId="59CAFC56" w14:textId="77777777" w:rsidR="0030590F" w:rsidRPr="00AE4C7F" w:rsidRDefault="0030590F" w:rsidP="00A94BD0">
      <w:pPr>
        <w:spacing w:after="0" w:line="240" w:lineRule="auto"/>
      </w:pPr>
    </w:p>
    <w:p w14:paraId="5B3F4376" w14:textId="77777777" w:rsidR="0030590F" w:rsidRPr="00AE4C7F" w:rsidRDefault="0030590F" w:rsidP="00A94BD0">
      <w:pPr>
        <w:spacing w:after="0" w:line="240" w:lineRule="auto"/>
      </w:pPr>
    </w:p>
    <w:p w14:paraId="250BE601" w14:textId="77777777" w:rsidR="0030590F" w:rsidRPr="00AE4C7F" w:rsidRDefault="0030590F" w:rsidP="00A94BD0">
      <w:pPr>
        <w:spacing w:after="0" w:line="240" w:lineRule="auto"/>
      </w:pPr>
    </w:p>
    <w:p w14:paraId="54836990" w14:textId="77777777" w:rsidR="0030590F" w:rsidRPr="00AE4C7F" w:rsidRDefault="0030590F" w:rsidP="00A94BD0">
      <w:pPr>
        <w:spacing w:after="0" w:line="240" w:lineRule="auto"/>
      </w:pPr>
    </w:p>
    <w:p w14:paraId="507591CD" w14:textId="77777777" w:rsidR="0030590F" w:rsidRDefault="0030590F" w:rsidP="00A94BD0">
      <w:pPr>
        <w:spacing w:after="0" w:line="240" w:lineRule="auto"/>
      </w:pPr>
    </w:p>
    <w:p w14:paraId="4967532B" w14:textId="77777777" w:rsidR="0030590F" w:rsidRDefault="0030590F" w:rsidP="00A94BD0">
      <w:pPr>
        <w:spacing w:after="0" w:line="240" w:lineRule="auto"/>
      </w:pPr>
    </w:p>
    <w:p w14:paraId="1BEE6F77" w14:textId="7CD05A22" w:rsidR="0030590F" w:rsidRDefault="0030590F" w:rsidP="00A94BD0">
      <w:pPr>
        <w:spacing w:after="0" w:line="240" w:lineRule="auto"/>
      </w:pPr>
    </w:p>
    <w:p w14:paraId="2536EFB7" w14:textId="42067BB2" w:rsidR="00F73F70" w:rsidRPr="00184BDD" w:rsidRDefault="008B0918" w:rsidP="00A94BD0">
      <w:pPr>
        <w:tabs>
          <w:tab w:val="left" w:pos="4140"/>
        </w:tabs>
        <w:autoSpaceDE w:val="0"/>
        <w:autoSpaceDN w:val="0"/>
        <w:adjustRightInd w:val="0"/>
        <w:spacing w:after="0" w:line="240" w:lineRule="auto"/>
        <w:rPr>
          <w:rFonts w:ascii="Franklin Gothic Book" w:hAnsi="Franklin Gothic Book" w:cs="Times New Roman"/>
          <w:b/>
          <w:color w:val="009999"/>
          <w:lang w:val="en-US"/>
        </w:rPr>
      </w:pPr>
      <w:r>
        <w:rPr>
          <w:rFonts w:ascii="Franklin Gothic Book" w:hAnsi="Franklin Gothic Book" w:cs="Times New Roman"/>
          <w:b/>
          <w:color w:val="009999"/>
          <w:lang w:val="en-US"/>
        </w:rPr>
        <w:tab/>
      </w:r>
    </w:p>
    <w:p w14:paraId="1E620B8F" w14:textId="2C28D8E3" w:rsidR="00CB7EA4" w:rsidRDefault="00F3595E">
      <w:pPr>
        <w:spacing w:after="0" w:line="240" w:lineRule="auto"/>
        <w:rPr>
          <w:rFonts w:ascii="Franklin Gothic Book" w:hAnsi="Franklin Gothic Book" w:cs="Times New Roman"/>
          <w:b/>
          <w:smallCaps/>
          <w:color w:val="009999"/>
          <w:sz w:val="28"/>
        </w:rPr>
      </w:pPr>
      <w:r w:rsidRPr="00AE4C7F">
        <w:rPr>
          <w:noProof/>
        </w:rPr>
        <mc:AlternateContent>
          <mc:Choice Requires="wps">
            <w:drawing>
              <wp:anchor distT="0" distB="0" distL="114300" distR="114300" simplePos="0" relativeHeight="251659264" behindDoc="0" locked="0" layoutInCell="1" allowOverlap="1" wp14:anchorId="63259FFD" wp14:editId="7EC4D1BC">
                <wp:simplePos x="0" y="0"/>
                <wp:positionH relativeFrom="column">
                  <wp:posOffset>-51435</wp:posOffset>
                </wp:positionH>
                <wp:positionV relativeFrom="paragraph">
                  <wp:posOffset>3384006</wp:posOffset>
                </wp:positionV>
                <wp:extent cx="2152650" cy="352425"/>
                <wp:effectExtent l="0" t="0" r="0" b="9525"/>
                <wp:wrapNone/>
                <wp:docPr id="11" name="Пол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352425"/>
                        </a:xfrm>
                        <a:prstGeom prst="rect">
                          <a:avLst/>
                        </a:prstGeom>
                        <a:noFill/>
                        <a:ln>
                          <a:noFill/>
                        </a:ln>
                        <a:extLst/>
                      </wps:spPr>
                      <wps:txbx>
                        <w:txbxContent>
                          <w:p w14:paraId="025D0CA9" w14:textId="3D58EAD3" w:rsidR="000F0437" w:rsidRPr="00A05FAE" w:rsidRDefault="000F0437" w:rsidP="00CC7E38">
                            <w:pPr>
                              <w:pStyle w:val="af0"/>
                              <w:rPr>
                                <w:sz w:val="28"/>
                                <w:szCs w:val="24"/>
                              </w:rPr>
                            </w:pPr>
                            <w:r>
                              <w:rPr>
                                <w:sz w:val="28"/>
                                <w:szCs w:val="24"/>
                              </w:rPr>
                              <w:t>Москва, 2024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259FFD" id="Поле 7" o:spid="_x0000_s1028" type="#_x0000_t202" style="position:absolute;margin-left:-4.05pt;margin-top:266.45pt;width:169.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" filled="f" stroked="f">
                <v:textbox>
                  <w:txbxContent>
                    <w:p w14:paraId="025D0CA9" w14:textId="3D58EAD3" w:rsidR="000F0437" w:rsidRPr="00A05FAE" w:rsidRDefault="000F0437" w:rsidP="00CC7E38">
                      <w:pPr>
                        <w:pStyle w:val="af0"/>
                        <w:rPr>
                          <w:sz w:val="28"/>
                          <w:szCs w:val="24"/>
                        </w:rPr>
                      </w:pPr>
                      <w:r>
                        <w:rPr>
                          <w:sz w:val="28"/>
                          <w:szCs w:val="24"/>
                        </w:rPr>
                        <w:t>Москва, 2024</w:t>
                      </w:r>
                    </w:p>
                  </w:txbxContent>
                </v:textbox>
              </v:shape>
            </w:pict>
          </mc:Fallback>
        </mc:AlternateContent>
      </w:r>
      <w:r w:rsidR="0096689D">
        <w:rPr>
          <w:rFonts w:ascii="Franklin Gothic Book" w:hAnsi="Franklin Gothic Book" w:cs="Times New Roman"/>
          <w:b/>
          <w:smallCaps/>
          <w:color w:val="009999"/>
          <w:sz w:val="28"/>
        </w:rPr>
        <w:br w:type="page"/>
      </w:r>
    </w:p>
    <w:sdt>
      <w:sdtPr>
        <w:rPr>
          <w:rFonts w:ascii="Calibri" w:eastAsia="Times New Roman" w:hAnsi="Calibri" w:cs="Calibri"/>
          <w:color w:val="auto"/>
          <w:sz w:val="22"/>
          <w:szCs w:val="22"/>
        </w:rPr>
        <w:id w:val="-426195641"/>
        <w:docPartObj>
          <w:docPartGallery w:val="Table of Contents"/>
          <w:docPartUnique/>
        </w:docPartObj>
      </w:sdtPr>
      <w:sdtEndPr>
        <w:rPr>
          <w:b/>
          <w:bCs/>
        </w:rPr>
      </w:sdtEndPr>
      <w:sdtContent>
        <w:p w14:paraId="6955FF90" w14:textId="54A25968" w:rsidR="000F0437" w:rsidRPr="000F0437" w:rsidRDefault="000F0437">
          <w:pPr>
            <w:pStyle w:val="aff3"/>
            <w:rPr>
              <w:rFonts w:ascii="Franklin Gothic Book" w:hAnsi="Franklin Gothic Book"/>
              <w:b/>
              <w:color w:val="auto"/>
              <w:sz w:val="24"/>
              <w:szCs w:val="24"/>
            </w:rPr>
          </w:pPr>
          <w:r w:rsidRPr="000F0437">
            <w:rPr>
              <w:rFonts w:ascii="Franklin Gothic Book" w:hAnsi="Franklin Gothic Book"/>
              <w:b/>
              <w:color w:val="auto"/>
              <w:sz w:val="24"/>
              <w:szCs w:val="24"/>
            </w:rPr>
            <w:t>Оглавление</w:t>
          </w:r>
        </w:p>
        <w:p w14:paraId="573576CE" w14:textId="451A67B9" w:rsidR="000F0437" w:rsidRPr="000F0437" w:rsidRDefault="000F0437">
          <w:pPr>
            <w:pStyle w:val="12"/>
            <w:tabs>
              <w:tab w:val="right" w:leader="dot" w:pos="9344"/>
            </w:tabs>
            <w:rPr>
              <w:rFonts w:ascii="Franklin Gothic Book" w:hAnsi="Franklin Gothic Book"/>
              <w:b/>
              <w:noProof/>
              <w:sz w:val="24"/>
              <w:szCs w:val="24"/>
            </w:rPr>
          </w:pPr>
          <w:r w:rsidRPr="000F0437">
            <w:rPr>
              <w:rFonts w:ascii="Franklin Gothic Book" w:hAnsi="Franklin Gothic Book"/>
              <w:b/>
              <w:sz w:val="24"/>
              <w:szCs w:val="24"/>
            </w:rPr>
            <w:fldChar w:fldCharType="begin"/>
          </w:r>
          <w:r w:rsidRPr="000F0437">
            <w:rPr>
              <w:rFonts w:ascii="Franklin Gothic Book" w:hAnsi="Franklin Gothic Book"/>
              <w:b/>
              <w:sz w:val="24"/>
              <w:szCs w:val="24"/>
            </w:rPr>
            <w:instrText xml:space="preserve"> TOC \o "1-3" \h \z \u </w:instrText>
          </w:r>
          <w:r w:rsidRPr="000F0437">
            <w:rPr>
              <w:rFonts w:ascii="Franklin Gothic Book" w:hAnsi="Franklin Gothic Book"/>
              <w:b/>
              <w:sz w:val="24"/>
              <w:szCs w:val="24"/>
            </w:rPr>
            <w:fldChar w:fldCharType="separate"/>
          </w:r>
          <w:hyperlink w:anchor="_Toc183447368" w:history="1">
            <w:r w:rsidRPr="000F0437">
              <w:rPr>
                <w:rStyle w:val="aff4"/>
                <w:rFonts w:ascii="Franklin Gothic Book" w:hAnsi="Franklin Gothic Book"/>
                <w:b/>
                <w:noProof/>
                <w:color w:val="auto"/>
                <w:sz w:val="24"/>
                <w:szCs w:val="24"/>
              </w:rPr>
              <w:t>Расшифровка 1</w:t>
            </w:r>
            <w:r w:rsidRPr="000F0437">
              <w:rPr>
                <w:rFonts w:ascii="Franklin Gothic Book" w:hAnsi="Franklin Gothic Book"/>
                <w:b/>
                <w:noProof/>
                <w:webHidden/>
                <w:sz w:val="24"/>
                <w:szCs w:val="24"/>
              </w:rPr>
              <w:tab/>
            </w:r>
            <w:r w:rsidRPr="000F0437">
              <w:rPr>
                <w:rFonts w:ascii="Franklin Gothic Book" w:hAnsi="Franklin Gothic Book"/>
                <w:b/>
                <w:noProof/>
                <w:webHidden/>
                <w:sz w:val="24"/>
                <w:szCs w:val="24"/>
              </w:rPr>
              <w:fldChar w:fldCharType="begin"/>
            </w:r>
            <w:r w:rsidRPr="000F0437">
              <w:rPr>
                <w:rFonts w:ascii="Franklin Gothic Book" w:hAnsi="Franklin Gothic Book"/>
                <w:b/>
                <w:noProof/>
                <w:webHidden/>
                <w:sz w:val="24"/>
                <w:szCs w:val="24"/>
              </w:rPr>
              <w:instrText xml:space="preserve"> PAGEREF _Toc183447368 \h </w:instrText>
            </w:r>
            <w:r w:rsidRPr="000F0437">
              <w:rPr>
                <w:rFonts w:ascii="Franklin Gothic Book" w:hAnsi="Franklin Gothic Book"/>
                <w:b/>
                <w:noProof/>
                <w:webHidden/>
                <w:sz w:val="24"/>
                <w:szCs w:val="24"/>
              </w:rPr>
            </w:r>
            <w:r w:rsidRPr="000F0437">
              <w:rPr>
                <w:rFonts w:ascii="Franklin Gothic Book" w:hAnsi="Franklin Gothic Book"/>
                <w:b/>
                <w:noProof/>
                <w:webHidden/>
                <w:sz w:val="24"/>
                <w:szCs w:val="24"/>
              </w:rPr>
              <w:fldChar w:fldCharType="separate"/>
            </w:r>
            <w:r w:rsidRPr="000F0437">
              <w:rPr>
                <w:rFonts w:ascii="Franklin Gothic Book" w:hAnsi="Franklin Gothic Book"/>
                <w:b/>
                <w:noProof/>
                <w:webHidden/>
                <w:sz w:val="24"/>
                <w:szCs w:val="24"/>
              </w:rPr>
              <w:t>3</w:t>
            </w:r>
            <w:r w:rsidRPr="000F0437">
              <w:rPr>
                <w:rFonts w:ascii="Franklin Gothic Book" w:hAnsi="Franklin Gothic Book"/>
                <w:b/>
                <w:noProof/>
                <w:webHidden/>
                <w:sz w:val="24"/>
                <w:szCs w:val="24"/>
              </w:rPr>
              <w:fldChar w:fldCharType="end"/>
            </w:r>
          </w:hyperlink>
        </w:p>
        <w:p w14:paraId="391B9BFF" w14:textId="2B06FBEB" w:rsidR="000F0437" w:rsidRPr="000F0437" w:rsidRDefault="000A3FB8">
          <w:pPr>
            <w:pStyle w:val="12"/>
            <w:tabs>
              <w:tab w:val="right" w:leader="dot" w:pos="9344"/>
            </w:tabs>
            <w:rPr>
              <w:rFonts w:ascii="Franklin Gothic Book" w:hAnsi="Franklin Gothic Book"/>
              <w:b/>
              <w:noProof/>
              <w:sz w:val="24"/>
              <w:szCs w:val="24"/>
            </w:rPr>
          </w:pPr>
          <w:hyperlink w:anchor="_Toc183447369" w:history="1">
            <w:r w:rsidR="000F0437" w:rsidRPr="000F0437">
              <w:rPr>
                <w:rStyle w:val="aff4"/>
                <w:rFonts w:ascii="Franklin Gothic Book" w:hAnsi="Franklin Gothic Book"/>
                <w:b/>
                <w:noProof/>
                <w:color w:val="auto"/>
                <w:sz w:val="24"/>
                <w:szCs w:val="24"/>
              </w:rPr>
              <w:t>Расшифровка 2</w:t>
            </w:r>
            <w:r w:rsidR="000F0437" w:rsidRPr="000F0437">
              <w:rPr>
                <w:rFonts w:ascii="Franklin Gothic Book" w:hAnsi="Franklin Gothic Book"/>
                <w:b/>
                <w:noProof/>
                <w:webHidden/>
                <w:sz w:val="24"/>
                <w:szCs w:val="24"/>
              </w:rPr>
              <w:tab/>
            </w:r>
            <w:r w:rsidR="000F0437" w:rsidRPr="000F0437">
              <w:rPr>
                <w:rFonts w:ascii="Franklin Gothic Book" w:hAnsi="Franklin Gothic Book"/>
                <w:b/>
                <w:noProof/>
                <w:webHidden/>
                <w:sz w:val="24"/>
                <w:szCs w:val="24"/>
              </w:rPr>
              <w:fldChar w:fldCharType="begin"/>
            </w:r>
            <w:r w:rsidR="000F0437" w:rsidRPr="000F0437">
              <w:rPr>
                <w:rFonts w:ascii="Franklin Gothic Book" w:hAnsi="Franklin Gothic Book"/>
                <w:b/>
                <w:noProof/>
                <w:webHidden/>
                <w:sz w:val="24"/>
                <w:szCs w:val="24"/>
              </w:rPr>
              <w:instrText xml:space="preserve"> PAGEREF _Toc183447369 \h </w:instrText>
            </w:r>
            <w:r w:rsidR="000F0437" w:rsidRPr="000F0437">
              <w:rPr>
                <w:rFonts w:ascii="Franklin Gothic Book" w:hAnsi="Franklin Gothic Book"/>
                <w:b/>
                <w:noProof/>
                <w:webHidden/>
                <w:sz w:val="24"/>
                <w:szCs w:val="24"/>
              </w:rPr>
            </w:r>
            <w:r w:rsidR="000F0437" w:rsidRPr="000F0437">
              <w:rPr>
                <w:rFonts w:ascii="Franklin Gothic Book" w:hAnsi="Franklin Gothic Book"/>
                <w:b/>
                <w:noProof/>
                <w:webHidden/>
                <w:sz w:val="24"/>
                <w:szCs w:val="24"/>
              </w:rPr>
              <w:fldChar w:fldCharType="separate"/>
            </w:r>
            <w:r w:rsidR="000F0437" w:rsidRPr="000F0437">
              <w:rPr>
                <w:rFonts w:ascii="Franklin Gothic Book" w:hAnsi="Franklin Gothic Book"/>
                <w:b/>
                <w:noProof/>
                <w:webHidden/>
                <w:sz w:val="24"/>
                <w:szCs w:val="24"/>
              </w:rPr>
              <w:t>44</w:t>
            </w:r>
            <w:r w:rsidR="000F0437" w:rsidRPr="000F0437">
              <w:rPr>
                <w:rFonts w:ascii="Franklin Gothic Book" w:hAnsi="Franklin Gothic Book"/>
                <w:b/>
                <w:noProof/>
                <w:webHidden/>
                <w:sz w:val="24"/>
                <w:szCs w:val="24"/>
              </w:rPr>
              <w:fldChar w:fldCharType="end"/>
            </w:r>
          </w:hyperlink>
        </w:p>
        <w:p w14:paraId="733C5356" w14:textId="1F38D146" w:rsidR="000F0437" w:rsidRPr="000F0437" w:rsidRDefault="000A3FB8">
          <w:pPr>
            <w:pStyle w:val="12"/>
            <w:tabs>
              <w:tab w:val="right" w:leader="dot" w:pos="9344"/>
            </w:tabs>
            <w:rPr>
              <w:rFonts w:ascii="Franklin Gothic Book" w:hAnsi="Franklin Gothic Book"/>
              <w:b/>
              <w:noProof/>
              <w:sz w:val="24"/>
              <w:szCs w:val="24"/>
            </w:rPr>
          </w:pPr>
          <w:hyperlink w:anchor="_Toc183447370" w:history="1">
            <w:r w:rsidR="000F0437" w:rsidRPr="000F0437">
              <w:rPr>
                <w:rStyle w:val="aff4"/>
                <w:rFonts w:ascii="Franklin Gothic Book" w:hAnsi="Franklin Gothic Book"/>
                <w:b/>
                <w:noProof/>
                <w:color w:val="auto"/>
                <w:sz w:val="24"/>
                <w:szCs w:val="24"/>
              </w:rPr>
              <w:t>Расшифровка 3</w:t>
            </w:r>
            <w:r w:rsidR="000F0437" w:rsidRPr="000F0437">
              <w:rPr>
                <w:rFonts w:ascii="Franklin Gothic Book" w:hAnsi="Franklin Gothic Book"/>
                <w:b/>
                <w:noProof/>
                <w:webHidden/>
                <w:sz w:val="24"/>
                <w:szCs w:val="24"/>
              </w:rPr>
              <w:tab/>
            </w:r>
            <w:r w:rsidR="000F0437" w:rsidRPr="000F0437">
              <w:rPr>
                <w:rFonts w:ascii="Franklin Gothic Book" w:hAnsi="Franklin Gothic Book"/>
                <w:b/>
                <w:noProof/>
                <w:webHidden/>
                <w:sz w:val="24"/>
                <w:szCs w:val="24"/>
              </w:rPr>
              <w:fldChar w:fldCharType="begin"/>
            </w:r>
            <w:r w:rsidR="000F0437" w:rsidRPr="000F0437">
              <w:rPr>
                <w:rFonts w:ascii="Franklin Gothic Book" w:hAnsi="Franklin Gothic Book"/>
                <w:b/>
                <w:noProof/>
                <w:webHidden/>
                <w:sz w:val="24"/>
                <w:szCs w:val="24"/>
              </w:rPr>
              <w:instrText xml:space="preserve"> PAGEREF _Toc183447370 \h </w:instrText>
            </w:r>
            <w:r w:rsidR="000F0437" w:rsidRPr="000F0437">
              <w:rPr>
                <w:rFonts w:ascii="Franklin Gothic Book" w:hAnsi="Franklin Gothic Book"/>
                <w:b/>
                <w:noProof/>
                <w:webHidden/>
                <w:sz w:val="24"/>
                <w:szCs w:val="24"/>
              </w:rPr>
            </w:r>
            <w:r w:rsidR="000F0437" w:rsidRPr="000F0437">
              <w:rPr>
                <w:rFonts w:ascii="Franklin Gothic Book" w:hAnsi="Franklin Gothic Book"/>
                <w:b/>
                <w:noProof/>
                <w:webHidden/>
                <w:sz w:val="24"/>
                <w:szCs w:val="24"/>
              </w:rPr>
              <w:fldChar w:fldCharType="separate"/>
            </w:r>
            <w:r w:rsidR="000F0437" w:rsidRPr="000F0437">
              <w:rPr>
                <w:rFonts w:ascii="Franklin Gothic Book" w:hAnsi="Franklin Gothic Book"/>
                <w:b/>
                <w:noProof/>
                <w:webHidden/>
                <w:sz w:val="24"/>
                <w:szCs w:val="24"/>
              </w:rPr>
              <w:t>76</w:t>
            </w:r>
            <w:r w:rsidR="000F0437" w:rsidRPr="000F0437">
              <w:rPr>
                <w:rFonts w:ascii="Franklin Gothic Book" w:hAnsi="Franklin Gothic Book"/>
                <w:b/>
                <w:noProof/>
                <w:webHidden/>
                <w:sz w:val="24"/>
                <w:szCs w:val="24"/>
              </w:rPr>
              <w:fldChar w:fldCharType="end"/>
            </w:r>
          </w:hyperlink>
        </w:p>
        <w:p w14:paraId="6C55F1F1" w14:textId="3BD0A924" w:rsidR="000F0437" w:rsidRPr="000F0437" w:rsidRDefault="000A3FB8">
          <w:pPr>
            <w:pStyle w:val="12"/>
            <w:tabs>
              <w:tab w:val="right" w:leader="dot" w:pos="9344"/>
            </w:tabs>
            <w:rPr>
              <w:rFonts w:ascii="Franklin Gothic Book" w:hAnsi="Franklin Gothic Book"/>
              <w:b/>
              <w:noProof/>
              <w:sz w:val="24"/>
              <w:szCs w:val="24"/>
            </w:rPr>
          </w:pPr>
          <w:hyperlink w:anchor="_Toc183447371" w:history="1">
            <w:r w:rsidR="000F0437" w:rsidRPr="000F0437">
              <w:rPr>
                <w:rStyle w:val="aff4"/>
                <w:rFonts w:ascii="Franklin Gothic Book" w:hAnsi="Franklin Gothic Book"/>
                <w:b/>
                <w:noProof/>
                <w:color w:val="auto"/>
                <w:sz w:val="24"/>
                <w:szCs w:val="24"/>
              </w:rPr>
              <w:t>Расшифровка 4</w:t>
            </w:r>
            <w:r w:rsidR="000F0437" w:rsidRPr="000F0437">
              <w:rPr>
                <w:rFonts w:ascii="Franklin Gothic Book" w:hAnsi="Franklin Gothic Book"/>
                <w:b/>
                <w:noProof/>
                <w:webHidden/>
                <w:sz w:val="24"/>
                <w:szCs w:val="24"/>
              </w:rPr>
              <w:tab/>
            </w:r>
            <w:r w:rsidR="000F0437" w:rsidRPr="000F0437">
              <w:rPr>
                <w:rFonts w:ascii="Franklin Gothic Book" w:hAnsi="Franklin Gothic Book"/>
                <w:b/>
                <w:noProof/>
                <w:webHidden/>
                <w:sz w:val="24"/>
                <w:szCs w:val="24"/>
              </w:rPr>
              <w:fldChar w:fldCharType="begin"/>
            </w:r>
            <w:r w:rsidR="000F0437" w:rsidRPr="000F0437">
              <w:rPr>
                <w:rFonts w:ascii="Franklin Gothic Book" w:hAnsi="Franklin Gothic Book"/>
                <w:b/>
                <w:noProof/>
                <w:webHidden/>
                <w:sz w:val="24"/>
                <w:szCs w:val="24"/>
              </w:rPr>
              <w:instrText xml:space="preserve"> PAGEREF _Toc183447371 \h </w:instrText>
            </w:r>
            <w:r w:rsidR="000F0437" w:rsidRPr="000F0437">
              <w:rPr>
                <w:rFonts w:ascii="Franklin Gothic Book" w:hAnsi="Franklin Gothic Book"/>
                <w:b/>
                <w:noProof/>
                <w:webHidden/>
                <w:sz w:val="24"/>
                <w:szCs w:val="24"/>
              </w:rPr>
            </w:r>
            <w:r w:rsidR="000F0437" w:rsidRPr="000F0437">
              <w:rPr>
                <w:rFonts w:ascii="Franklin Gothic Book" w:hAnsi="Franklin Gothic Book"/>
                <w:b/>
                <w:noProof/>
                <w:webHidden/>
                <w:sz w:val="24"/>
                <w:szCs w:val="24"/>
              </w:rPr>
              <w:fldChar w:fldCharType="separate"/>
            </w:r>
            <w:r w:rsidR="000F0437" w:rsidRPr="000F0437">
              <w:rPr>
                <w:rFonts w:ascii="Franklin Gothic Book" w:hAnsi="Franklin Gothic Book"/>
                <w:b/>
                <w:noProof/>
                <w:webHidden/>
                <w:sz w:val="24"/>
                <w:szCs w:val="24"/>
              </w:rPr>
              <w:t>124</w:t>
            </w:r>
            <w:r w:rsidR="000F0437" w:rsidRPr="000F0437">
              <w:rPr>
                <w:rFonts w:ascii="Franklin Gothic Book" w:hAnsi="Franklin Gothic Book"/>
                <w:b/>
                <w:noProof/>
                <w:webHidden/>
                <w:sz w:val="24"/>
                <w:szCs w:val="24"/>
              </w:rPr>
              <w:fldChar w:fldCharType="end"/>
            </w:r>
          </w:hyperlink>
        </w:p>
        <w:p w14:paraId="382F9360" w14:textId="5130F002" w:rsidR="000F0437" w:rsidRPr="000F0437" w:rsidRDefault="000A3FB8">
          <w:pPr>
            <w:pStyle w:val="12"/>
            <w:tabs>
              <w:tab w:val="right" w:leader="dot" w:pos="9344"/>
            </w:tabs>
            <w:rPr>
              <w:rFonts w:ascii="Franklin Gothic Book" w:hAnsi="Franklin Gothic Book"/>
              <w:b/>
              <w:noProof/>
              <w:sz w:val="24"/>
              <w:szCs w:val="24"/>
            </w:rPr>
          </w:pPr>
          <w:hyperlink w:anchor="_Toc183447372" w:history="1">
            <w:r w:rsidR="000F0437" w:rsidRPr="000F0437">
              <w:rPr>
                <w:rStyle w:val="aff4"/>
                <w:rFonts w:ascii="Franklin Gothic Book" w:hAnsi="Franklin Gothic Book"/>
                <w:b/>
                <w:noProof/>
                <w:color w:val="auto"/>
                <w:sz w:val="24"/>
                <w:szCs w:val="24"/>
              </w:rPr>
              <w:t>Расшифровка 5</w:t>
            </w:r>
            <w:r w:rsidR="000F0437" w:rsidRPr="000F0437">
              <w:rPr>
                <w:rFonts w:ascii="Franklin Gothic Book" w:hAnsi="Franklin Gothic Book"/>
                <w:b/>
                <w:noProof/>
                <w:webHidden/>
                <w:sz w:val="24"/>
                <w:szCs w:val="24"/>
              </w:rPr>
              <w:tab/>
            </w:r>
            <w:r w:rsidR="000F0437" w:rsidRPr="000F0437">
              <w:rPr>
                <w:rFonts w:ascii="Franklin Gothic Book" w:hAnsi="Franklin Gothic Book"/>
                <w:b/>
                <w:noProof/>
                <w:webHidden/>
                <w:sz w:val="24"/>
                <w:szCs w:val="24"/>
              </w:rPr>
              <w:fldChar w:fldCharType="begin"/>
            </w:r>
            <w:r w:rsidR="000F0437" w:rsidRPr="000F0437">
              <w:rPr>
                <w:rFonts w:ascii="Franklin Gothic Book" w:hAnsi="Franklin Gothic Book"/>
                <w:b/>
                <w:noProof/>
                <w:webHidden/>
                <w:sz w:val="24"/>
                <w:szCs w:val="24"/>
              </w:rPr>
              <w:instrText xml:space="preserve"> PAGEREF _Toc183447372 \h </w:instrText>
            </w:r>
            <w:r w:rsidR="000F0437" w:rsidRPr="000F0437">
              <w:rPr>
                <w:rFonts w:ascii="Franklin Gothic Book" w:hAnsi="Franklin Gothic Book"/>
                <w:b/>
                <w:noProof/>
                <w:webHidden/>
                <w:sz w:val="24"/>
                <w:szCs w:val="24"/>
              </w:rPr>
            </w:r>
            <w:r w:rsidR="000F0437" w:rsidRPr="000F0437">
              <w:rPr>
                <w:rFonts w:ascii="Franklin Gothic Book" w:hAnsi="Franklin Gothic Book"/>
                <w:b/>
                <w:noProof/>
                <w:webHidden/>
                <w:sz w:val="24"/>
                <w:szCs w:val="24"/>
              </w:rPr>
              <w:fldChar w:fldCharType="separate"/>
            </w:r>
            <w:r w:rsidR="000F0437" w:rsidRPr="000F0437">
              <w:rPr>
                <w:rFonts w:ascii="Franklin Gothic Book" w:hAnsi="Franklin Gothic Book"/>
                <w:b/>
                <w:noProof/>
                <w:webHidden/>
                <w:sz w:val="24"/>
                <w:szCs w:val="24"/>
              </w:rPr>
              <w:t>161</w:t>
            </w:r>
            <w:r w:rsidR="000F0437" w:rsidRPr="000F0437">
              <w:rPr>
                <w:rFonts w:ascii="Franklin Gothic Book" w:hAnsi="Franklin Gothic Book"/>
                <w:b/>
                <w:noProof/>
                <w:webHidden/>
                <w:sz w:val="24"/>
                <w:szCs w:val="24"/>
              </w:rPr>
              <w:fldChar w:fldCharType="end"/>
            </w:r>
          </w:hyperlink>
        </w:p>
        <w:p w14:paraId="233A362B" w14:textId="5D746061" w:rsidR="000F0437" w:rsidRDefault="000F0437">
          <w:r w:rsidRPr="000F0437">
            <w:rPr>
              <w:rFonts w:ascii="Franklin Gothic Book" w:hAnsi="Franklin Gothic Book"/>
              <w:b/>
              <w:bCs/>
              <w:sz w:val="24"/>
              <w:szCs w:val="24"/>
            </w:rPr>
            <w:fldChar w:fldCharType="end"/>
          </w:r>
        </w:p>
      </w:sdtContent>
    </w:sdt>
    <w:p w14:paraId="408FA414" w14:textId="77777777" w:rsidR="000F0437" w:rsidRDefault="000F0437">
      <w:pPr>
        <w:spacing w:after="0" w:line="240" w:lineRule="auto"/>
        <w:rPr>
          <w:rFonts w:ascii="Franklin Gothic Book" w:eastAsiaTheme="majorEastAsia" w:hAnsi="Franklin Gothic Book" w:cstheme="majorBidi"/>
          <w:b/>
          <w:color w:val="009999"/>
          <w:sz w:val="28"/>
          <w:szCs w:val="28"/>
        </w:rPr>
      </w:pPr>
      <w:r>
        <w:rPr>
          <w:rFonts w:ascii="Franklin Gothic Book" w:hAnsi="Franklin Gothic Book"/>
          <w:b/>
          <w:color w:val="009999"/>
          <w:sz w:val="28"/>
          <w:szCs w:val="28"/>
        </w:rPr>
        <w:br w:type="page"/>
      </w:r>
    </w:p>
    <w:p w14:paraId="06971FCC" w14:textId="10665320" w:rsidR="00CD7A8D" w:rsidRPr="006E73D9" w:rsidRDefault="00433B7C" w:rsidP="00CB7EA4">
      <w:pPr>
        <w:pStyle w:val="1"/>
        <w:jc w:val="center"/>
        <w:rPr>
          <w:rFonts w:ascii="Franklin Gothic Book" w:hAnsi="Franklin Gothic Book"/>
          <w:b/>
          <w:color w:val="009999"/>
          <w:sz w:val="28"/>
          <w:szCs w:val="28"/>
        </w:rPr>
      </w:pPr>
      <w:bookmarkStart w:id="0" w:name="_Toc183447368"/>
      <w:r w:rsidRPr="006E73D9">
        <w:rPr>
          <w:rFonts w:ascii="Franklin Gothic Book" w:hAnsi="Franklin Gothic Book"/>
          <w:b/>
          <w:color w:val="009999"/>
          <w:sz w:val="28"/>
          <w:szCs w:val="28"/>
        </w:rPr>
        <w:t>Р</w:t>
      </w:r>
      <w:r w:rsidR="001A45DC" w:rsidRPr="006E73D9">
        <w:rPr>
          <w:rFonts w:ascii="Franklin Gothic Book" w:hAnsi="Franklin Gothic Book"/>
          <w:b/>
          <w:color w:val="009999"/>
          <w:sz w:val="28"/>
          <w:szCs w:val="28"/>
        </w:rPr>
        <w:t>асшифровка 1</w:t>
      </w:r>
      <w:bookmarkEnd w:id="0"/>
    </w:p>
    <w:p w14:paraId="48AB7D12" w14:textId="77777777" w:rsidR="00601A8D" w:rsidRPr="00CB7EA4" w:rsidRDefault="00601A8D" w:rsidP="000D582D">
      <w:pPr>
        <w:spacing w:after="0" w:line="240" w:lineRule="auto"/>
        <w:ind w:right="-1"/>
        <w:jc w:val="both"/>
        <w:rPr>
          <w:rFonts w:ascii="Franklin Gothic Book" w:eastAsia="Calibri" w:hAnsi="Franklin Gothic Book"/>
          <w:b/>
          <w:bCs/>
          <w:color w:val="000000"/>
          <w:sz w:val="24"/>
          <w:szCs w:val="24"/>
        </w:rPr>
      </w:pPr>
    </w:p>
    <w:p w14:paraId="7B731B01" w14:textId="77777777" w:rsidR="001A45DC" w:rsidRPr="00CB7EA4" w:rsidRDefault="001A45DC" w:rsidP="001A45DC">
      <w:pPr>
        <w:spacing w:after="120"/>
        <w:ind w:right="-285"/>
        <w:jc w:val="both"/>
        <w:rPr>
          <w:rFonts w:ascii="Franklin Gothic Book" w:hAnsi="Franklin Gothic Book" w:cs="Arial"/>
          <w:sz w:val="24"/>
          <w:szCs w:val="24"/>
        </w:rPr>
      </w:pPr>
      <w:r w:rsidRPr="00CB7EA4">
        <w:rPr>
          <w:rFonts w:ascii="Franklin Gothic Book" w:hAnsi="Franklin Gothic Book" w:cs="Arial"/>
          <w:sz w:val="24"/>
          <w:szCs w:val="24"/>
          <w:u w:val="single"/>
        </w:rPr>
        <w:t>Город:</w:t>
      </w:r>
      <w:r w:rsidRPr="00CB7EA4">
        <w:rPr>
          <w:rFonts w:ascii="Franklin Gothic Book" w:hAnsi="Franklin Gothic Book" w:cs="Arial"/>
          <w:sz w:val="24"/>
          <w:szCs w:val="24"/>
        </w:rPr>
        <w:t xml:space="preserve"> Москва.</w:t>
      </w:r>
    </w:p>
    <w:p w14:paraId="71831A7C" w14:textId="77777777" w:rsidR="001A45DC" w:rsidRPr="00CB7EA4" w:rsidRDefault="001A45DC" w:rsidP="001A45DC">
      <w:pPr>
        <w:spacing w:after="120"/>
        <w:jc w:val="both"/>
        <w:rPr>
          <w:rFonts w:ascii="Franklin Gothic Book" w:hAnsi="Franklin Gothic Book" w:cs="Arial"/>
          <w:sz w:val="24"/>
          <w:szCs w:val="24"/>
        </w:rPr>
      </w:pPr>
      <w:r w:rsidRPr="00CB7EA4">
        <w:rPr>
          <w:rFonts w:ascii="Franklin Gothic Book" w:hAnsi="Franklin Gothic Book" w:cs="Arial"/>
          <w:sz w:val="24"/>
          <w:szCs w:val="24"/>
          <w:u w:val="single"/>
        </w:rPr>
        <w:t>ЦА:</w:t>
      </w:r>
      <w:r w:rsidRPr="00CB7EA4">
        <w:rPr>
          <w:rFonts w:ascii="Franklin Gothic Book" w:hAnsi="Franklin Gothic Book" w:cs="Arial"/>
          <w:sz w:val="24"/>
          <w:szCs w:val="24"/>
        </w:rPr>
        <w:t xml:space="preserve"> Участники СВО.</w:t>
      </w:r>
    </w:p>
    <w:p w14:paraId="4D9BF664" w14:textId="77777777" w:rsidR="001A45DC" w:rsidRPr="00CB7EA4" w:rsidRDefault="001A45DC" w:rsidP="001A45DC">
      <w:pPr>
        <w:pStyle w:val="Question"/>
      </w:pPr>
    </w:p>
    <w:p w14:paraId="7348312B" w14:textId="77777777" w:rsidR="001A45DC" w:rsidRPr="00CB7EA4" w:rsidRDefault="001A45DC" w:rsidP="001A45DC">
      <w:pPr>
        <w:pStyle w:val="Question"/>
      </w:pPr>
      <w:r w:rsidRPr="00CB7EA4">
        <w:t>Модератор: Первые впечатления от просмотра этого сериала.</w:t>
      </w:r>
    </w:p>
    <w:p w14:paraId="33932C78" w14:textId="77777777" w:rsidR="001A45DC" w:rsidRPr="00CB7EA4" w:rsidRDefault="001A45DC" w:rsidP="001A45DC">
      <w:pPr>
        <w:pStyle w:val="Answer"/>
      </w:pPr>
      <w:r w:rsidRPr="00CB7EA4">
        <w:rPr>
          <w:b/>
        </w:rPr>
        <w:t>Мужчина:</w:t>
      </w:r>
      <w:r w:rsidRPr="00CB7EA4">
        <w:t xml:space="preserve"> Мне понравилось очень.</w:t>
      </w:r>
    </w:p>
    <w:p w14:paraId="301DB629" w14:textId="77777777" w:rsidR="001A45DC" w:rsidRPr="00CB7EA4" w:rsidRDefault="001A45DC" w:rsidP="001A45DC">
      <w:pPr>
        <w:pStyle w:val="Answer"/>
      </w:pPr>
      <w:r w:rsidRPr="00CB7EA4">
        <w:rPr>
          <w:b/>
        </w:rPr>
        <w:t>Мужчина:</w:t>
      </w:r>
      <w:r w:rsidRPr="00CB7EA4">
        <w:t xml:space="preserve"> Фильм классный, имеет начинку, идет правильная пропаганда, там идет хорошая пропаганда патриотизма. Во-первых, фильмы выставляет военных людей в хорошем виде, делает военных людей привлекательными для молодежи, для создания, возможно, новых семей. Довольно тщательно проработан этот момент и это очень похвально, на самом деле. В целом игра актеров очень хорошая. Единственное, что он немного нереалистичен в таких моментах, когда там начинается караоке во время определенных сцен. Эти моменты я, конечно, оттуда убрал бы. А в целом, если убрать это, она сидит в ЗАГСе и начинает сразу петь, как-то это немного не входит в формат. Если это убрать и все это скомпоновать, то получается действительно очень хорошая, драматическая, хочу заметить, что это не комедия какая-то, то есть это действительно драма, это трагедия. Достойно.</w:t>
      </w:r>
    </w:p>
    <w:p w14:paraId="7EE21011" w14:textId="77777777" w:rsidR="001A45DC" w:rsidRPr="00CB7EA4" w:rsidRDefault="001A45DC" w:rsidP="001A45DC">
      <w:pPr>
        <w:pStyle w:val="Answer"/>
      </w:pPr>
      <w:r w:rsidRPr="00CB7EA4">
        <w:rPr>
          <w:b/>
        </w:rPr>
        <w:t>Мужчина:</w:t>
      </w:r>
      <w:r w:rsidRPr="00CB7EA4">
        <w:t xml:space="preserve"> Присоединяюсь.</w:t>
      </w:r>
    </w:p>
    <w:p w14:paraId="418F5FD3" w14:textId="77777777" w:rsidR="001A45DC" w:rsidRPr="00CB7EA4" w:rsidRDefault="001A45DC" w:rsidP="001A45DC">
      <w:pPr>
        <w:pStyle w:val="Question"/>
      </w:pPr>
      <w:r w:rsidRPr="00CB7EA4">
        <w:t>Модератор: Алексей, а вам как?</w:t>
      </w:r>
    </w:p>
    <w:p w14:paraId="345C0109" w14:textId="77777777" w:rsidR="001A45DC" w:rsidRPr="00CB7EA4" w:rsidRDefault="001A45DC" w:rsidP="001A45DC">
      <w:pPr>
        <w:pStyle w:val="Answer"/>
      </w:pPr>
      <w:r w:rsidRPr="00CB7EA4">
        <w:rPr>
          <w:b/>
        </w:rPr>
        <w:t>Алексей:</w:t>
      </w:r>
      <w:r w:rsidRPr="00CB7EA4">
        <w:t xml:space="preserve"> Мне кажется, мы не совсем целевая аудитория, которая будет смотреть. Мне кажется, прекрасно были показаны жены офицеров, именно женский коллектив. Мне кажется, основная масса – это женщины, девушки.</w:t>
      </w:r>
    </w:p>
    <w:p w14:paraId="48A098E0" w14:textId="77777777" w:rsidR="001A45DC" w:rsidRPr="00CB7EA4" w:rsidRDefault="001A45DC" w:rsidP="001A45DC">
      <w:pPr>
        <w:pStyle w:val="Question"/>
      </w:pPr>
      <w:r w:rsidRPr="00CB7EA4">
        <w:t>Модератор: Бог с ней, с целевой аудиторией. Здесь какое впечатление у вас осталось. Вам как, скорее?</w:t>
      </w:r>
    </w:p>
    <w:p w14:paraId="5415A4B6" w14:textId="77777777" w:rsidR="001A45DC" w:rsidRPr="00CB7EA4" w:rsidRDefault="001A45DC" w:rsidP="001A45DC">
      <w:pPr>
        <w:pStyle w:val="Answer"/>
      </w:pPr>
      <w:r w:rsidRPr="00CB7EA4">
        <w:rPr>
          <w:b/>
        </w:rPr>
        <w:t>Алексей:</w:t>
      </w:r>
      <w:r w:rsidRPr="00CB7EA4">
        <w:t xml:space="preserve"> Мне достаточно положительно. По 10-балльной шкале 7.</w:t>
      </w:r>
    </w:p>
    <w:p w14:paraId="5D5CC410" w14:textId="77777777" w:rsidR="001A45DC" w:rsidRPr="00CB7EA4" w:rsidRDefault="001A45DC" w:rsidP="001A45DC">
      <w:pPr>
        <w:pStyle w:val="Answer"/>
      </w:pPr>
      <w:r w:rsidRPr="00CB7EA4">
        <w:rPr>
          <w:b/>
        </w:rPr>
        <w:t>Глеб:</w:t>
      </w:r>
      <w:r w:rsidRPr="00CB7EA4">
        <w:t xml:space="preserve"> Очень много пели. Я понимаю, что сериал такой – мюзикл больше, я лично такие не смотрю, у меня первый такой просмотр. Песни. И прерывание сюжетной линии, поем, потом возвращаемся в сюжетную линию, мне когда-то непонятно, где она берет одежду.</w:t>
      </w:r>
    </w:p>
    <w:p w14:paraId="4ADA93DF" w14:textId="77777777" w:rsidR="001A45DC" w:rsidRPr="00CB7EA4" w:rsidRDefault="001A45DC" w:rsidP="001A45DC">
      <w:pPr>
        <w:pStyle w:val="Answer"/>
      </w:pPr>
      <w:r w:rsidRPr="00CB7EA4">
        <w:rPr>
          <w:b/>
        </w:rPr>
        <w:t>Мужчина:</w:t>
      </w:r>
      <w:r w:rsidRPr="00CB7EA4">
        <w:t xml:space="preserve"> Такое ощущение, что она в одних и тех же носках ходила и в одних и тех же трусах.</w:t>
      </w:r>
    </w:p>
    <w:p w14:paraId="3E67A7BB" w14:textId="77777777" w:rsidR="001A45DC" w:rsidRPr="00CB7EA4" w:rsidRDefault="001A45DC" w:rsidP="001A45DC">
      <w:pPr>
        <w:pStyle w:val="Answer"/>
      </w:pPr>
      <w:r w:rsidRPr="00CB7EA4">
        <w:rPr>
          <w:b/>
        </w:rPr>
        <w:t>Глеб:</w:t>
      </w:r>
      <w:r w:rsidRPr="00CB7EA4">
        <w:t xml:space="preserve"> Потом бац – переоделась. Для женской это, наверное, срабатывает, переключаемся туда, переключаемся сюда. Мужчине нужна логическая цепочка.</w:t>
      </w:r>
    </w:p>
    <w:p w14:paraId="299A82FB" w14:textId="77777777" w:rsidR="001A45DC" w:rsidRPr="00CB7EA4" w:rsidRDefault="001A45DC" w:rsidP="001A45DC">
      <w:pPr>
        <w:pStyle w:val="Answer"/>
      </w:pPr>
      <w:r w:rsidRPr="00CB7EA4">
        <w:rPr>
          <w:b/>
        </w:rPr>
        <w:t>Мужчина:</w:t>
      </w:r>
      <w:r w:rsidRPr="00CB7EA4">
        <w:t xml:space="preserve"> Потому что действительно гардероб нужно было как-то менять актерам. Понятное дело, что военные люди всегда ходят в военной форме, но девушка.</w:t>
      </w:r>
    </w:p>
    <w:p w14:paraId="279FAD0E" w14:textId="77777777" w:rsidR="001A45DC" w:rsidRPr="00CB7EA4" w:rsidRDefault="001A45DC" w:rsidP="001A45DC">
      <w:pPr>
        <w:pStyle w:val="Answer"/>
      </w:pPr>
      <w:r w:rsidRPr="00CB7EA4">
        <w:rPr>
          <w:b/>
        </w:rPr>
        <w:t>Дмитрий:</w:t>
      </w:r>
      <w:r w:rsidRPr="00CB7EA4">
        <w:t xml:space="preserve"> Про песни, да, я тоже присоединюсь. Не потому, что много, а потому, что плоский, серый голос, не выделяющийся. Таких тысячи, заходи и слушай. Там одну песню пела не главная героиня, а девушка на бас-гитаре, вот это голос.</w:t>
      </w:r>
    </w:p>
    <w:p w14:paraId="33BEABB5" w14:textId="77777777" w:rsidR="001A45DC" w:rsidRPr="00CB7EA4" w:rsidRDefault="001A45DC" w:rsidP="001A45DC">
      <w:pPr>
        <w:pStyle w:val="Question"/>
      </w:pPr>
      <w:r w:rsidRPr="00CB7EA4">
        <w:t>Модератор: А впечатление у вас какое осталось про фильм?</w:t>
      </w:r>
    </w:p>
    <w:p w14:paraId="34CE0C61" w14:textId="77777777" w:rsidR="001A45DC" w:rsidRPr="00CB7EA4" w:rsidRDefault="001A45DC" w:rsidP="001A45DC">
      <w:pPr>
        <w:pStyle w:val="Answer"/>
      </w:pPr>
      <w:r w:rsidRPr="00CB7EA4">
        <w:rPr>
          <w:b/>
        </w:rPr>
        <w:t>Дмитрий:</w:t>
      </w:r>
      <w:r w:rsidRPr="00CB7EA4">
        <w:t xml:space="preserve"> Фильм задумывался профессионалами по клише. Это уже раздражает, то есть девочка из Англии, то есть бабло обязательно должно быть. Бедная актриса, мне ее жалко, потому что она разная в разных сюжетах. Она вынуждена играть по-разному, потому что здесь она борзая, нахрапистая, что любят у нас люди, создающие фильмы. Их надо гнать поганой метлой. Я уже устал видеть эти образы, которые не наши. Это не россияне, это с кем мы воюем – горластые, нахрапистые, имеющие вздор, а не свое мнение. Она не думает в этом мире, она дура, она конченная. Девушка, получившая образование в Англии, поверьте, за границей таким дают и воспитание, и образование. Она не воспитана, не сдержана полный эгоизм. Черт бы с ней, с этой бабой, сейчас этот фильм посмотрят наши – о как надо себя вести. Они будут проматывать это на себя.</w:t>
      </w:r>
    </w:p>
    <w:p w14:paraId="5FBDC5F8" w14:textId="77777777" w:rsidR="001A45DC" w:rsidRPr="00CB7EA4" w:rsidRDefault="001A45DC" w:rsidP="001A45DC">
      <w:pPr>
        <w:pStyle w:val="Answer"/>
      </w:pPr>
      <w:r w:rsidRPr="00CB7EA4">
        <w:rPr>
          <w:b/>
        </w:rPr>
        <w:t>Мужчина:</w:t>
      </w:r>
      <w:r w:rsidRPr="00CB7EA4">
        <w:t xml:space="preserve"> Разрешите, я добавлю? Я с вами здесь не соглашусь, потому что фильм нацелен на то как раз, чтобы показать, какая она была до и стала.</w:t>
      </w:r>
    </w:p>
    <w:p w14:paraId="0E60A80B" w14:textId="77777777" w:rsidR="001A45DC" w:rsidRPr="00CB7EA4" w:rsidRDefault="001A45DC" w:rsidP="001A45DC">
      <w:pPr>
        <w:pStyle w:val="Answer"/>
      </w:pPr>
      <w:r w:rsidRPr="00CB7EA4">
        <w:rPr>
          <w:b/>
        </w:rPr>
        <w:t>Дмитрий:</w:t>
      </w:r>
      <w:r w:rsidRPr="00CB7EA4">
        <w:t xml:space="preserve"> Как психолог вам отвечу, не меняются такие люди.</w:t>
      </w:r>
    </w:p>
    <w:p w14:paraId="2D1B6585" w14:textId="77777777" w:rsidR="001A45DC" w:rsidRPr="00CB7EA4" w:rsidRDefault="001A45DC" w:rsidP="001A45DC">
      <w:pPr>
        <w:pStyle w:val="Question"/>
      </w:pPr>
      <w:r w:rsidRPr="00CB7EA4">
        <w:t>Модератор: Осталось такое впечатление.</w:t>
      </w:r>
    </w:p>
    <w:p w14:paraId="0F1269A6" w14:textId="77777777" w:rsidR="001A45DC" w:rsidRPr="00CB7EA4" w:rsidRDefault="001A45DC" w:rsidP="001A45DC">
      <w:pPr>
        <w:pStyle w:val="Answer"/>
      </w:pPr>
      <w:r w:rsidRPr="00CB7EA4">
        <w:rPr>
          <w:b/>
        </w:rPr>
        <w:t>Дмитрий:</w:t>
      </w:r>
      <w:r w:rsidRPr="00CB7EA4">
        <w:t xml:space="preserve"> Хоть бы что ни было. Она родилась, воспитанная вот так себя вести. Это генетика уже. Не сотрешь ничем.</w:t>
      </w:r>
    </w:p>
    <w:p w14:paraId="506BBFF9" w14:textId="77777777" w:rsidR="001A45DC" w:rsidRPr="00CB7EA4" w:rsidRDefault="001A45DC" w:rsidP="001A45DC">
      <w:pPr>
        <w:pStyle w:val="Answer"/>
      </w:pPr>
      <w:r w:rsidRPr="00CB7EA4">
        <w:rPr>
          <w:b/>
        </w:rPr>
        <w:t>Мужчина:</w:t>
      </w:r>
      <w:r w:rsidRPr="00CB7EA4">
        <w:t xml:space="preserve"> Все люди не меняются.</w:t>
      </w:r>
    </w:p>
    <w:p w14:paraId="50B095EA" w14:textId="77777777" w:rsidR="001A45DC" w:rsidRPr="00CB7EA4" w:rsidRDefault="001A45DC" w:rsidP="001A45DC">
      <w:pPr>
        <w:pStyle w:val="Question"/>
      </w:pPr>
      <w:r w:rsidRPr="00CB7EA4">
        <w:t>Модератор: Алексей?</w:t>
      </w:r>
    </w:p>
    <w:p w14:paraId="2173FF69" w14:textId="77777777" w:rsidR="001A45DC" w:rsidRPr="00CB7EA4" w:rsidRDefault="001A45DC" w:rsidP="001A45DC">
      <w:pPr>
        <w:pStyle w:val="Answer"/>
      </w:pPr>
      <w:r w:rsidRPr="00CB7EA4">
        <w:rPr>
          <w:b/>
        </w:rPr>
        <w:t>Алексей:</w:t>
      </w:r>
      <w:r w:rsidRPr="00CB7EA4">
        <w:t xml:space="preserve"> Я вообще удивил в детстве.</w:t>
      </w:r>
    </w:p>
    <w:p w14:paraId="7A1A2AF8" w14:textId="77777777" w:rsidR="001A45DC" w:rsidRPr="00CB7EA4" w:rsidRDefault="001A45DC" w:rsidP="001A45DC">
      <w:pPr>
        <w:pStyle w:val="Answer"/>
      </w:pPr>
      <w:r w:rsidRPr="00CB7EA4">
        <w:rPr>
          <w:b/>
        </w:rPr>
        <w:t>Дмитрий:</w:t>
      </w:r>
      <w:r w:rsidRPr="00CB7EA4">
        <w:t xml:space="preserve"> Там буквально период времени коротенький.</w:t>
      </w:r>
    </w:p>
    <w:p w14:paraId="58EF6567" w14:textId="77777777" w:rsidR="001A45DC" w:rsidRPr="00CB7EA4" w:rsidRDefault="001A45DC" w:rsidP="001A45DC">
      <w:pPr>
        <w:pStyle w:val="Question"/>
      </w:pPr>
      <w:r w:rsidRPr="00CB7EA4">
        <w:t>Модератор: Дмитрий, скажите, Алексей тоже вам показался западным героем главный? Лёха, Алексей.</w:t>
      </w:r>
    </w:p>
    <w:p w14:paraId="7311FD40" w14:textId="77777777" w:rsidR="001A45DC" w:rsidRPr="00CB7EA4" w:rsidRDefault="001A45DC" w:rsidP="001A45DC">
      <w:pPr>
        <w:pStyle w:val="Answer"/>
      </w:pPr>
      <w:r w:rsidRPr="00CB7EA4">
        <w:rPr>
          <w:b/>
        </w:rPr>
        <w:t>Дмитрий:</w:t>
      </w:r>
      <w:r w:rsidRPr="00CB7EA4">
        <w:t xml:space="preserve"> Опять клише. Ему рамки сузили, бедолаге. Он вроде намекнул, что он одно время, а потом оказалось не так, а сам. Тоже все намутили, закинули. Типа спортсмен, и то слава богу, и улицу знает. Может быть, это поучительно, потому что это хлюпики, которые сегодня на улицах, доходяги, не знают. То, что он обязан прибыть в часть, и он все бросает, начинает метаться, этот сюжет, очень застроено внимание там. А в плане службы какой-то литеха, он должен тянуться не знаю как. А сразу друзья. Насчет жен скажу тоже, поживши в гарнизонках. Там стерва на стерве. Стервенеют не потому, что они такие, жизнь такая. Дай бог, если такой коллектив встретится, какой показали. Может, это пример, вот так надо – друг за друга, еще что-то.</w:t>
      </w:r>
    </w:p>
    <w:p w14:paraId="142D827A" w14:textId="77777777" w:rsidR="001A45DC" w:rsidRPr="00CB7EA4" w:rsidRDefault="001A45DC" w:rsidP="001A45DC">
      <w:pPr>
        <w:pStyle w:val="Answer"/>
      </w:pPr>
      <w:r w:rsidRPr="00CB7EA4">
        <w:rPr>
          <w:b/>
        </w:rPr>
        <w:t>Мужчина:</w:t>
      </w:r>
      <w:r w:rsidRPr="00CB7EA4">
        <w:t xml:space="preserve"> По поводу английского воспитания. Я не знаю, кто знает людей с английским воспитанием, я знаю, редкостные уроды они. Воспитывают их, поверьте на слово, ведут они себя, русские, которые воспитаны там, еще хуже, чем эта девочка. Гораздо хуже.</w:t>
      </w:r>
    </w:p>
    <w:p w14:paraId="30F35079" w14:textId="77777777" w:rsidR="001A45DC" w:rsidRPr="00CB7EA4" w:rsidRDefault="001A45DC" w:rsidP="001A45DC">
      <w:pPr>
        <w:pStyle w:val="Question"/>
      </w:pPr>
      <w:r w:rsidRPr="00CB7EA4">
        <w:t>Модератор: Обсуждаем только фильм сейчас.</w:t>
      </w:r>
    </w:p>
    <w:p w14:paraId="0162F6BF" w14:textId="77777777" w:rsidR="001A45DC" w:rsidRPr="00CB7EA4" w:rsidRDefault="001A45DC" w:rsidP="001A45DC">
      <w:pPr>
        <w:pStyle w:val="Answer"/>
      </w:pPr>
      <w:r w:rsidRPr="00CB7EA4">
        <w:rPr>
          <w:b/>
        </w:rPr>
        <w:t>Мужчина:</w:t>
      </w:r>
      <w:r w:rsidRPr="00CB7EA4">
        <w:t xml:space="preserve"> Поэтому главная героиня вполне прилично себя вела.</w:t>
      </w:r>
    </w:p>
    <w:p w14:paraId="4CA0A71F" w14:textId="77777777" w:rsidR="001A45DC" w:rsidRPr="00CB7EA4" w:rsidRDefault="001A45DC" w:rsidP="001A45DC">
      <w:pPr>
        <w:pStyle w:val="Answer"/>
      </w:pPr>
      <w:r w:rsidRPr="00CB7EA4">
        <w:rPr>
          <w:b/>
        </w:rPr>
        <w:t>Дмитрий:</w:t>
      </w:r>
      <w:r w:rsidRPr="00CB7EA4">
        <w:t xml:space="preserve"> Они намекают на то, что она достойная дама вроде бы, а ведет себя, как хабалка. Она же хабалкой себя показала.</w:t>
      </w:r>
    </w:p>
    <w:p w14:paraId="4A3830C5" w14:textId="77777777" w:rsidR="001A45DC" w:rsidRPr="00CB7EA4" w:rsidRDefault="001A45DC" w:rsidP="001A45DC">
      <w:pPr>
        <w:pStyle w:val="Question"/>
      </w:pPr>
      <w:r w:rsidRPr="00CB7EA4">
        <w:t>Модератор: Хочу Сергея спросить. Вам как?</w:t>
      </w:r>
    </w:p>
    <w:p w14:paraId="68B3D912" w14:textId="77777777" w:rsidR="001A45DC" w:rsidRPr="00CB7EA4" w:rsidRDefault="001A45DC" w:rsidP="001A45DC">
      <w:pPr>
        <w:pStyle w:val="Answer"/>
      </w:pPr>
      <w:r w:rsidRPr="00CB7EA4">
        <w:rPr>
          <w:b/>
        </w:rPr>
        <w:t>Мужчина:</w:t>
      </w:r>
      <w:r w:rsidRPr="00CB7EA4">
        <w:t xml:space="preserve"> Не сильно согласен, что он хабалка прямо.</w:t>
      </w:r>
    </w:p>
    <w:p w14:paraId="569B69C5" w14:textId="77777777" w:rsidR="001A45DC" w:rsidRPr="00CB7EA4" w:rsidRDefault="001A45DC" w:rsidP="001A45DC">
      <w:pPr>
        <w:pStyle w:val="Answer"/>
      </w:pPr>
      <w:r w:rsidRPr="00CB7EA4">
        <w:rPr>
          <w:b/>
        </w:rPr>
        <w:t xml:space="preserve">Дмитрий: </w:t>
      </w:r>
      <w:r w:rsidRPr="00CB7EA4">
        <w:t>Вам она понравилась?</w:t>
      </w:r>
    </w:p>
    <w:p w14:paraId="2335896D" w14:textId="77777777" w:rsidR="001A45DC" w:rsidRPr="00CB7EA4" w:rsidRDefault="001A45DC" w:rsidP="001A45DC">
      <w:pPr>
        <w:pStyle w:val="Answer"/>
      </w:pPr>
      <w:r w:rsidRPr="00CB7EA4">
        <w:rPr>
          <w:b/>
        </w:rPr>
        <w:t>Сергей:</w:t>
      </w:r>
      <w:r w:rsidRPr="00CB7EA4">
        <w:t xml:space="preserve"> Банальное начало, может быть, клише, но в клише ничего плохого нет. Мы сами определенные типы. А вот развитие последующее мне понравилось, оно захватывает, хочется узнать, что дальше будет. По поводу девушки. Она приехала, она такая, какая она есть, мы для нее вообще не люди. Она просто здесь отрывается, потому что 4 миллиарда – это космос.</w:t>
      </w:r>
    </w:p>
    <w:p w14:paraId="57E5F2CA" w14:textId="77777777" w:rsidR="001A45DC" w:rsidRPr="00CB7EA4" w:rsidRDefault="001A45DC" w:rsidP="001A45DC">
      <w:pPr>
        <w:pStyle w:val="Question"/>
      </w:pPr>
      <w:r w:rsidRPr="00CB7EA4">
        <w:t>Модератор: Какое у вас послевкусие осталось от этого фильма?</w:t>
      </w:r>
    </w:p>
    <w:p w14:paraId="2BA00135" w14:textId="77777777" w:rsidR="001A45DC" w:rsidRPr="00CB7EA4" w:rsidRDefault="001A45DC" w:rsidP="001A45DC">
      <w:pPr>
        <w:pStyle w:val="Answer"/>
      </w:pPr>
      <w:r w:rsidRPr="00CB7EA4">
        <w:rPr>
          <w:b/>
        </w:rPr>
        <w:t>Сергей:</w:t>
      </w:r>
      <w:r w:rsidRPr="00CB7EA4">
        <w:t xml:space="preserve"> В плане чего – эмоций?</w:t>
      </w:r>
    </w:p>
    <w:p w14:paraId="345B0F38" w14:textId="77777777" w:rsidR="001A45DC" w:rsidRPr="00CB7EA4" w:rsidRDefault="001A45DC" w:rsidP="001A45DC">
      <w:pPr>
        <w:pStyle w:val="Question"/>
      </w:pPr>
      <w:r w:rsidRPr="00CB7EA4">
        <w:t>Модератор: Мы выходим с какой-то эмоцией.</w:t>
      </w:r>
    </w:p>
    <w:p w14:paraId="24639D54" w14:textId="77777777" w:rsidR="001A45DC" w:rsidRPr="00CB7EA4" w:rsidRDefault="001A45DC" w:rsidP="001A45DC">
      <w:pPr>
        <w:pStyle w:val="Answer"/>
      </w:pPr>
      <w:r w:rsidRPr="00CB7EA4">
        <w:rPr>
          <w:b/>
        </w:rPr>
        <w:t>Сергей:</w:t>
      </w:r>
      <w:r w:rsidRPr="00CB7EA4">
        <w:t xml:space="preserve"> У меня больше, девушка, может быть, как приманка какая-то с точки зрения ее истории, и эти песни, которые она поет, это некий ее внутренний мире, что у нее от папы с мамой осталось еще человеческого. Может быть, поэтому нас в эти песни и толкают. А с точки зрения понравилось, мне понравилось, потому что редкий случай, когда более-менее, хоть и косвенно, показана некая правда жизни. Потому что на передовой солдаты, лейтенанты, а все, что выше, сидит далеко в окопах, куда, как сказал полковник, не долетало. Это косвенно, но сказали правду, и это приятно было.</w:t>
      </w:r>
    </w:p>
    <w:p w14:paraId="1C976C05" w14:textId="77777777" w:rsidR="001A45DC" w:rsidRPr="00CB7EA4" w:rsidRDefault="001A45DC" w:rsidP="001A45DC">
      <w:pPr>
        <w:pStyle w:val="Question"/>
      </w:pPr>
      <w:r w:rsidRPr="00CB7EA4">
        <w:t>Модератор: Илья, как вам?</w:t>
      </w:r>
    </w:p>
    <w:p w14:paraId="7817C0BF" w14:textId="77777777" w:rsidR="001A45DC" w:rsidRPr="00CB7EA4" w:rsidRDefault="001A45DC" w:rsidP="001A45DC">
      <w:pPr>
        <w:pStyle w:val="Answer"/>
      </w:pPr>
      <w:r w:rsidRPr="00CB7EA4">
        <w:rPr>
          <w:b/>
        </w:rPr>
        <w:t>Илья:</w:t>
      </w:r>
      <w:r w:rsidRPr="00CB7EA4">
        <w:t xml:space="preserve"> В целом я соглашусь с первым комментатором. Я тоже заметил такой здравый патриотизм, который присутствует по задумке фильма. И то, как главная героиня, которую каждый из нас по-разному воспринимает, а-ля не очень культурной девушкой, как она впоследствии поменялась, прониклась все-таки. И вместо того, кем она была, кем она в итоге стала. Пусть это и короткий промежуток времени. Понятно, каждый случай индивидуален, но тем не менее я полагаю, что этот фильм прямо, к сожалению, про целевую аудиторию – это такие, как ГДО, Дом офицеров для таких гарнизонов такие фильмы прямо зайдут. Это интересно, как это закруживалось. Я предполагал по развитию фильма, что почему-то будет клониться к тому, что СВО начнется.</w:t>
      </w:r>
    </w:p>
    <w:p w14:paraId="424A63C9" w14:textId="77777777" w:rsidR="001A45DC" w:rsidRPr="00CB7EA4" w:rsidRDefault="001A45DC" w:rsidP="001A45DC">
      <w:pPr>
        <w:pStyle w:val="Answer"/>
      </w:pPr>
      <w:r w:rsidRPr="00CB7EA4">
        <w:rPr>
          <w:b/>
        </w:rPr>
        <w:t>Мужчина:</w:t>
      </w:r>
      <w:r w:rsidRPr="00CB7EA4">
        <w:t xml:space="preserve"> Да.</w:t>
      </w:r>
    </w:p>
    <w:p w14:paraId="3AE2EE5C" w14:textId="77777777" w:rsidR="001A45DC" w:rsidRPr="00CB7EA4" w:rsidRDefault="001A45DC" w:rsidP="001A45DC">
      <w:pPr>
        <w:pStyle w:val="Answer"/>
      </w:pPr>
      <w:r w:rsidRPr="00CB7EA4">
        <w:rPr>
          <w:b/>
        </w:rPr>
        <w:t>Илья:</w:t>
      </w:r>
      <w:r w:rsidRPr="00CB7EA4">
        <w:t xml:space="preserve"> Это прямо было ощущение еще со второй серии, раз он офицер.</w:t>
      </w:r>
    </w:p>
    <w:p w14:paraId="2EDF1F2E" w14:textId="77777777" w:rsidR="001A45DC" w:rsidRPr="00CB7EA4" w:rsidRDefault="001A45DC" w:rsidP="001A45DC">
      <w:pPr>
        <w:pStyle w:val="Answer"/>
      </w:pPr>
      <w:r w:rsidRPr="00CB7EA4">
        <w:rPr>
          <w:b/>
        </w:rPr>
        <w:t>Мужчина:</w:t>
      </w:r>
      <w:r w:rsidRPr="00CB7EA4">
        <w:t xml:space="preserve"> Для молодежи этот фильм будет очень полезен.</w:t>
      </w:r>
    </w:p>
    <w:p w14:paraId="40BC06CC" w14:textId="77777777" w:rsidR="001A45DC" w:rsidRPr="00CB7EA4" w:rsidRDefault="001A45DC" w:rsidP="001A45DC">
      <w:pPr>
        <w:pStyle w:val="Answer"/>
      </w:pPr>
      <w:r w:rsidRPr="00CB7EA4">
        <w:rPr>
          <w:b/>
        </w:rPr>
        <w:t>Илья:</w:t>
      </w:r>
      <w:r w:rsidRPr="00CB7EA4">
        <w:t xml:space="preserve"> Да.</w:t>
      </w:r>
    </w:p>
    <w:p w14:paraId="085D86D8" w14:textId="77777777" w:rsidR="001A45DC" w:rsidRPr="00CB7EA4" w:rsidRDefault="001A45DC" w:rsidP="001A45DC">
      <w:pPr>
        <w:pStyle w:val="Answer"/>
      </w:pPr>
      <w:r w:rsidRPr="00CB7EA4">
        <w:rPr>
          <w:b/>
        </w:rPr>
        <w:t>Мужчина:</w:t>
      </w:r>
      <w:r w:rsidRPr="00CB7EA4">
        <w:t xml:space="preserve"> Да, он лучше для молодежи.</w:t>
      </w:r>
    </w:p>
    <w:p w14:paraId="070AD1EE" w14:textId="77777777" w:rsidR="001A45DC" w:rsidRPr="00CB7EA4" w:rsidRDefault="001A45DC" w:rsidP="001A45DC">
      <w:pPr>
        <w:pStyle w:val="Answer"/>
      </w:pPr>
      <w:r w:rsidRPr="00CB7EA4">
        <w:rPr>
          <w:b/>
        </w:rPr>
        <w:t>Илья:</w:t>
      </w:r>
      <w:r w:rsidRPr="00CB7EA4">
        <w:t xml:space="preserve"> Для молодых ребят. Семейные пары, молодые и не очень, посмотреть. То, что там темы разврата, похоти косвенно или прямо затронуты, мы должны принять тот факт, что 2024 год на дворе, и уже, к сожалению, для большинства это обыденность. Критерий можно не только 18+, 16+ поставить, потому что дети и меньше возраста могут похлеще видеть.</w:t>
      </w:r>
    </w:p>
    <w:p w14:paraId="4524598C" w14:textId="77777777" w:rsidR="001A45DC" w:rsidRPr="00CB7EA4" w:rsidRDefault="001A45DC" w:rsidP="001A45DC">
      <w:pPr>
        <w:pStyle w:val="Answer"/>
      </w:pPr>
      <w:r w:rsidRPr="00CB7EA4">
        <w:rPr>
          <w:b/>
        </w:rPr>
        <w:t>Мужчина:</w:t>
      </w:r>
      <w:r w:rsidRPr="00CB7EA4">
        <w:t xml:space="preserve"> По закону нельзя.</w:t>
      </w:r>
    </w:p>
    <w:p w14:paraId="1E8C31A5" w14:textId="77777777" w:rsidR="001A45DC" w:rsidRPr="00CB7EA4" w:rsidRDefault="001A45DC" w:rsidP="001A45DC">
      <w:pPr>
        <w:pStyle w:val="Question"/>
      </w:pPr>
      <w:r w:rsidRPr="00CB7EA4">
        <w:t>Модератор: Александр, я хотела, чтобы вы тоже сказали про ваши впечатления.</w:t>
      </w:r>
    </w:p>
    <w:p w14:paraId="03593BFF" w14:textId="77777777" w:rsidR="001A45DC" w:rsidRPr="00CB7EA4" w:rsidRDefault="001A45DC" w:rsidP="001A45DC">
      <w:pPr>
        <w:pStyle w:val="Answer"/>
      </w:pPr>
      <w:r w:rsidRPr="00CB7EA4">
        <w:rPr>
          <w:b/>
        </w:rPr>
        <w:t>Александр:</w:t>
      </w:r>
      <w:r w:rsidRPr="00CB7EA4">
        <w:t xml:space="preserve"> Я хотел на это немного опереться, чтобы не забыть. Можно я после Виктора скажу?</w:t>
      </w:r>
    </w:p>
    <w:p w14:paraId="115F49D5" w14:textId="77777777" w:rsidR="001A45DC" w:rsidRPr="00CB7EA4" w:rsidRDefault="001A45DC" w:rsidP="001A45DC">
      <w:pPr>
        <w:pStyle w:val="Question"/>
      </w:pPr>
      <w:r w:rsidRPr="00CB7EA4">
        <w:t>Модератор: Скажите после Виктора.</w:t>
      </w:r>
    </w:p>
    <w:p w14:paraId="0FA01998" w14:textId="77777777" w:rsidR="001A45DC" w:rsidRPr="00CB7EA4" w:rsidRDefault="001A45DC" w:rsidP="001A45DC">
      <w:pPr>
        <w:pStyle w:val="Answer"/>
      </w:pPr>
      <w:r w:rsidRPr="00CB7EA4">
        <w:rPr>
          <w:b/>
        </w:rPr>
        <w:t>Мужчина:</w:t>
      </w:r>
      <w:r w:rsidRPr="00CB7EA4">
        <w:t xml:space="preserve"> Можно добавить? Смотрите, какая линия. Первая отрицательная линия. Оказывается, за МКАД бандиты рулят в наше время. Причем рулят так, что менты молчат.</w:t>
      </w:r>
    </w:p>
    <w:p w14:paraId="0C028BF4" w14:textId="77777777" w:rsidR="001A45DC" w:rsidRPr="00CB7EA4" w:rsidRDefault="001A45DC" w:rsidP="001A45DC">
      <w:pPr>
        <w:pStyle w:val="Answer"/>
      </w:pPr>
      <w:r w:rsidRPr="00CB7EA4">
        <w:rPr>
          <w:b/>
        </w:rPr>
        <w:t>Глеб:</w:t>
      </w:r>
      <w:r w:rsidRPr="00CB7EA4">
        <w:t xml:space="preserve"> Да, судья продажный.</w:t>
      </w:r>
    </w:p>
    <w:p w14:paraId="58BFB7CD" w14:textId="77777777" w:rsidR="001A45DC" w:rsidRPr="00CB7EA4" w:rsidRDefault="001A45DC" w:rsidP="001A45DC">
      <w:pPr>
        <w:pStyle w:val="Answer"/>
      </w:pPr>
      <w:r w:rsidRPr="00CB7EA4">
        <w:rPr>
          <w:b/>
        </w:rPr>
        <w:t>Мужчина:</w:t>
      </w:r>
      <w:r w:rsidRPr="00CB7EA4">
        <w:t xml:space="preserve"> В тряпочку. Все за бабки, причем за большие. Люди смотрят, и все же на себя мерят и говорят, нет, у меня таких бабок нет, я так не порешаю. Надо идти в шестерки, где Демьян. Оттуда начнем свой бизнес.</w:t>
      </w:r>
    </w:p>
    <w:p w14:paraId="4DFB1B19" w14:textId="77777777" w:rsidR="001A45DC" w:rsidRPr="00CB7EA4" w:rsidRDefault="001A45DC" w:rsidP="001A45DC">
      <w:pPr>
        <w:pStyle w:val="Answer"/>
      </w:pPr>
      <w:r w:rsidRPr="00CB7EA4">
        <w:rPr>
          <w:b/>
        </w:rPr>
        <w:t>Мужчина:</w:t>
      </w:r>
      <w:r w:rsidRPr="00CB7EA4">
        <w:t xml:space="preserve"> Нет, в конце все равно приехала ФСБ мордой положила в пол.</w:t>
      </w:r>
    </w:p>
    <w:p w14:paraId="354B6FF0" w14:textId="77777777" w:rsidR="001A45DC" w:rsidRPr="00CB7EA4" w:rsidRDefault="001A45DC" w:rsidP="001A45DC">
      <w:pPr>
        <w:pStyle w:val="Answer"/>
      </w:pPr>
      <w:r w:rsidRPr="00CB7EA4">
        <w:rPr>
          <w:b/>
        </w:rPr>
        <w:t>Мужчина:</w:t>
      </w:r>
      <w:r w:rsidRPr="00CB7EA4">
        <w:t xml:space="preserve"> А что Демьян решил, давайте посмотрим по этому фильму. Он ничего не решил. Он лошара.</w:t>
      </w:r>
    </w:p>
    <w:p w14:paraId="2A122C92" w14:textId="77777777" w:rsidR="001A45DC" w:rsidRPr="00CB7EA4" w:rsidRDefault="001A45DC" w:rsidP="001A45DC">
      <w:pPr>
        <w:pStyle w:val="Answer"/>
      </w:pPr>
      <w:r w:rsidRPr="00CB7EA4">
        <w:rPr>
          <w:b/>
        </w:rPr>
        <w:t>Мужчина:</w:t>
      </w:r>
      <w:r w:rsidRPr="00CB7EA4">
        <w:t xml:space="preserve"> Парень с волыной.</w:t>
      </w:r>
    </w:p>
    <w:p w14:paraId="1644A379" w14:textId="77777777" w:rsidR="001A45DC" w:rsidRPr="00CB7EA4" w:rsidRDefault="001A45DC" w:rsidP="001A45DC">
      <w:pPr>
        <w:pStyle w:val="Answer"/>
      </w:pPr>
      <w:r w:rsidRPr="00CB7EA4">
        <w:rPr>
          <w:b/>
        </w:rPr>
        <w:t>Мужчина:</w:t>
      </w:r>
      <w:r w:rsidRPr="00CB7EA4">
        <w:t xml:space="preserve"> Бабу увел.</w:t>
      </w:r>
    </w:p>
    <w:p w14:paraId="624028E7" w14:textId="77777777" w:rsidR="001A45DC" w:rsidRPr="00CB7EA4" w:rsidRDefault="001A45DC" w:rsidP="001A45DC">
      <w:pPr>
        <w:pStyle w:val="Answer"/>
      </w:pPr>
      <w:r w:rsidRPr="00CB7EA4">
        <w:rPr>
          <w:b/>
        </w:rPr>
        <w:t>Мужчина:</w:t>
      </w:r>
      <w:r w:rsidRPr="00CB7EA4">
        <w:t xml:space="preserve"> Хорошо, что еще машину не отжал.</w:t>
      </w:r>
    </w:p>
    <w:p w14:paraId="526E1EDA" w14:textId="77777777" w:rsidR="001A45DC" w:rsidRPr="00CB7EA4" w:rsidRDefault="001A45DC" w:rsidP="001A45DC">
      <w:pPr>
        <w:pStyle w:val="Answer"/>
      </w:pPr>
      <w:r w:rsidRPr="00CB7EA4">
        <w:rPr>
          <w:b/>
        </w:rPr>
        <w:t>Мужчина:</w:t>
      </w:r>
      <w:r w:rsidRPr="00CB7EA4">
        <w:t xml:space="preserve"> Опустили этого Демьяна.</w:t>
      </w:r>
    </w:p>
    <w:p w14:paraId="65A2717A" w14:textId="77777777" w:rsidR="001A45DC" w:rsidRPr="00CB7EA4" w:rsidRDefault="001A45DC" w:rsidP="001A45DC">
      <w:pPr>
        <w:pStyle w:val="Answer"/>
      </w:pPr>
      <w:r w:rsidRPr="00CB7EA4">
        <w:rPr>
          <w:b/>
        </w:rPr>
        <w:t>Глеб:</w:t>
      </w:r>
      <w:r w:rsidRPr="00CB7EA4">
        <w:t xml:space="preserve"> Еще и перевоспитали.</w:t>
      </w:r>
    </w:p>
    <w:p w14:paraId="23E83ED2" w14:textId="77777777" w:rsidR="001A45DC" w:rsidRPr="00CB7EA4" w:rsidRDefault="001A45DC" w:rsidP="001A45DC">
      <w:pPr>
        <w:pStyle w:val="Question"/>
      </w:pPr>
      <w:r w:rsidRPr="00CB7EA4">
        <w:t>Модератор: Виктор, впечатление общее о фильме.</w:t>
      </w:r>
    </w:p>
    <w:p w14:paraId="1FBECE8A" w14:textId="77777777" w:rsidR="001A45DC" w:rsidRPr="00CB7EA4" w:rsidRDefault="001A45DC" w:rsidP="001A45DC">
      <w:pPr>
        <w:pStyle w:val="Answer"/>
      </w:pPr>
      <w:r w:rsidRPr="00CB7EA4">
        <w:rPr>
          <w:b/>
        </w:rPr>
        <w:t>Виктор:</w:t>
      </w:r>
      <w:r w:rsidRPr="00CB7EA4">
        <w:t xml:space="preserve"> Каждую неделю аресты, сколько их пересажают. Касаемо фильма что могут сказать, тут обсудить нечего. Это обычная легкая мелодрама без серьезной канвы, без серьезного посыла. То, что слегка задета российская армия в положительном свете, герои.</w:t>
      </w:r>
    </w:p>
    <w:p w14:paraId="76064C36" w14:textId="77777777" w:rsidR="001A45DC" w:rsidRPr="00CB7EA4" w:rsidRDefault="001A45DC" w:rsidP="001A45DC">
      <w:pPr>
        <w:pStyle w:val="Answer"/>
      </w:pPr>
      <w:r w:rsidRPr="00CB7EA4">
        <w:rPr>
          <w:b/>
        </w:rPr>
        <w:t>Мужчина:</w:t>
      </w:r>
      <w:r w:rsidRPr="00CB7EA4">
        <w:t xml:space="preserve"> Бабло дали на фильм и Англию обосрать.</w:t>
      </w:r>
    </w:p>
    <w:p w14:paraId="6AA6A9C7" w14:textId="77777777" w:rsidR="001A45DC" w:rsidRPr="00CB7EA4" w:rsidRDefault="001A45DC" w:rsidP="001A45DC">
      <w:pPr>
        <w:pStyle w:val="Answer"/>
      </w:pPr>
      <w:r w:rsidRPr="00CB7EA4">
        <w:rPr>
          <w:b/>
        </w:rPr>
        <w:t>Виктор:</w:t>
      </w:r>
      <w:r w:rsidRPr="00CB7EA4">
        <w:t xml:space="preserve"> Оно сейчас в моде. Раскручивается он только, когда он становится захватывающим и драматичным. Если бы они еще в начале драматичности или какого-то юмора добавили, он был бы еще легче и приятнее на контрастных эмоциях. Смешно, жалко. А в основном абсолютно легкий фильм, игра актеров достаточно приятная, девочка секси, не важно, какого плана она подана. Это мелкие детали, не столь интересно будет. Обычный обыватель даже не заметит, не обратит внимание. Мы тут сидим, такие умные эксперты, и вспоминаем, сколько она трусов поменяла, сколько у нее шорт было.</w:t>
      </w:r>
    </w:p>
    <w:p w14:paraId="16CC225E" w14:textId="77777777" w:rsidR="001A45DC" w:rsidRPr="00CB7EA4" w:rsidRDefault="001A45DC" w:rsidP="001A45DC">
      <w:pPr>
        <w:pStyle w:val="Answer"/>
      </w:pPr>
      <w:r w:rsidRPr="00CB7EA4">
        <w:rPr>
          <w:b/>
        </w:rPr>
        <w:t>Мужчина:</w:t>
      </w:r>
      <w:r w:rsidRPr="00CB7EA4">
        <w:t xml:space="preserve"> Самое главное, директора ЗАГСа в каком-то провинциальном городке 50 000 попросила. Она там перепутала?</w:t>
      </w:r>
    </w:p>
    <w:p w14:paraId="304F3948" w14:textId="77777777" w:rsidR="001A45DC" w:rsidRPr="00CB7EA4" w:rsidRDefault="001A45DC" w:rsidP="001A45DC">
      <w:pPr>
        <w:pStyle w:val="Question"/>
      </w:pPr>
      <w:r w:rsidRPr="00CB7EA4">
        <w:t>Модератор: Не совсем поверили.</w:t>
      </w:r>
    </w:p>
    <w:p w14:paraId="6A553D6B" w14:textId="77777777" w:rsidR="001A45DC" w:rsidRPr="00CB7EA4" w:rsidRDefault="001A45DC" w:rsidP="001A45DC">
      <w:pPr>
        <w:pStyle w:val="Answer"/>
      </w:pPr>
      <w:r w:rsidRPr="00CB7EA4">
        <w:rPr>
          <w:b/>
        </w:rPr>
        <w:t>Мужчина:</w:t>
      </w:r>
      <w:r w:rsidRPr="00CB7EA4">
        <w:t xml:space="preserve"> Я свидетельство о смерти получал, там отдельная история.</w:t>
      </w:r>
    </w:p>
    <w:p w14:paraId="63222FE6" w14:textId="77777777" w:rsidR="001A45DC" w:rsidRPr="00CB7EA4" w:rsidRDefault="001A45DC" w:rsidP="001A45DC">
      <w:pPr>
        <w:pStyle w:val="Answer"/>
      </w:pPr>
      <w:r w:rsidRPr="00CB7EA4">
        <w:rPr>
          <w:b/>
        </w:rPr>
        <w:t>Мужчина:</w:t>
      </w:r>
      <w:r w:rsidRPr="00CB7EA4">
        <w:t xml:space="preserve"> Я бы поставил эту мелодраму для фона и ходил бы по дому, занимаясь, посмотрел, момент зацепил, присел. Она легкая к какому-нибудь застолью семейному. Вполне пойдет на какой-нибудь праздник ее включить для фона. Зайдет она хорошо народу.</w:t>
      </w:r>
    </w:p>
    <w:p w14:paraId="31947853" w14:textId="77777777" w:rsidR="001A45DC" w:rsidRPr="00CB7EA4" w:rsidRDefault="001A45DC" w:rsidP="001A45DC">
      <w:pPr>
        <w:pStyle w:val="Question"/>
      </w:pPr>
      <w:r w:rsidRPr="00CB7EA4">
        <w:t>Модератор: Про народ сейчас не думаем. Про наше мнение. Александр, какое впечатление?</w:t>
      </w:r>
    </w:p>
    <w:p w14:paraId="27D8E5F7" w14:textId="77777777" w:rsidR="001A45DC" w:rsidRPr="00CB7EA4" w:rsidRDefault="001A45DC" w:rsidP="001A45DC">
      <w:pPr>
        <w:pStyle w:val="Answer"/>
      </w:pPr>
      <w:r w:rsidRPr="00CB7EA4">
        <w:rPr>
          <w:b/>
        </w:rPr>
        <w:t>Александр:</w:t>
      </w:r>
      <w:r w:rsidRPr="00CB7EA4">
        <w:t xml:space="preserve"> Я, наверное, из числа старожителей соглашусь с Дмитрием, но также и соглашусь с Егором. Здесь присутствует действительно канва такая, что от похабности к патриотизму.</w:t>
      </w:r>
    </w:p>
    <w:p w14:paraId="46FAF817" w14:textId="77777777" w:rsidR="001A45DC" w:rsidRPr="00CB7EA4" w:rsidRDefault="001A45DC" w:rsidP="001A45DC">
      <w:pPr>
        <w:pStyle w:val="Answer"/>
      </w:pPr>
      <w:r w:rsidRPr="00CB7EA4">
        <w:rPr>
          <w:b/>
        </w:rPr>
        <w:t>Мужчина:</w:t>
      </w:r>
      <w:r w:rsidRPr="00CB7EA4">
        <w:t xml:space="preserve"> А как еще иначе? Это задача такая. А то бы денег не дали.</w:t>
      </w:r>
    </w:p>
    <w:p w14:paraId="250C6F83" w14:textId="77777777" w:rsidR="001A45DC" w:rsidRPr="00CB7EA4" w:rsidRDefault="001A45DC" w:rsidP="001A45DC">
      <w:pPr>
        <w:pStyle w:val="Answer"/>
      </w:pPr>
      <w:r w:rsidRPr="00CB7EA4">
        <w:rPr>
          <w:b/>
        </w:rPr>
        <w:t>Александр:</w:t>
      </w:r>
      <w:r w:rsidRPr="00CB7EA4">
        <w:t xml:space="preserve"> Да. Надо зацепить.</w:t>
      </w:r>
    </w:p>
    <w:p w14:paraId="691EB04E" w14:textId="77777777" w:rsidR="001A45DC" w:rsidRPr="00CB7EA4" w:rsidRDefault="001A45DC" w:rsidP="001A45DC">
      <w:pPr>
        <w:pStyle w:val="Question"/>
      </w:pPr>
      <w:r w:rsidRPr="00CB7EA4">
        <w:t>Модератор: У вас что осталось? Какая-то у них была задача, надо зацепить. А что у вас осталось, какое впечатление?</w:t>
      </w:r>
    </w:p>
    <w:p w14:paraId="595E979F" w14:textId="77777777" w:rsidR="001A45DC" w:rsidRPr="00CB7EA4" w:rsidRDefault="001A45DC" w:rsidP="001A45DC">
      <w:pPr>
        <w:pStyle w:val="Answer"/>
      </w:pPr>
      <w:r w:rsidRPr="00CB7EA4">
        <w:rPr>
          <w:b/>
        </w:rPr>
        <w:t>Александр:</w:t>
      </w:r>
      <w:r w:rsidRPr="00CB7EA4">
        <w:t xml:space="preserve"> Как я и отметил, так могу и подтвердить, что посредственный фильм. Именно начало тусовки этой, которая, люди говорят, там ребята, извините меня. Разве там есть? Взять последнюю серию и от нее оттолкнуться, может быть, можно было бы выстроить более реалистичную картину, которая бы подошла к гражданским и к молодым ребятам. Но, по сути, там же никакого реализма нет.</w:t>
      </w:r>
    </w:p>
    <w:p w14:paraId="1CEB8F32" w14:textId="77777777" w:rsidR="001A45DC" w:rsidRPr="00CB7EA4" w:rsidRDefault="001A45DC" w:rsidP="001A45DC">
      <w:pPr>
        <w:pStyle w:val="Answer"/>
      </w:pPr>
      <w:r w:rsidRPr="00CB7EA4">
        <w:rPr>
          <w:b/>
        </w:rPr>
        <w:t>Мужчина:</w:t>
      </w:r>
      <w:r w:rsidRPr="00CB7EA4">
        <w:t xml:space="preserve"> То есть второй сезон будет более интересный.</w:t>
      </w:r>
    </w:p>
    <w:p w14:paraId="13E1423D" w14:textId="77777777" w:rsidR="001A45DC" w:rsidRPr="00CB7EA4" w:rsidRDefault="001A45DC" w:rsidP="001A45DC">
      <w:pPr>
        <w:pStyle w:val="Answer"/>
      </w:pPr>
      <w:r w:rsidRPr="00CB7EA4">
        <w:rPr>
          <w:b/>
        </w:rPr>
        <w:t>Александр:</w:t>
      </w:r>
      <w:r w:rsidRPr="00CB7EA4">
        <w:t xml:space="preserve"> Не второй сезон, а первый сезон. Там нечего смотреть, порнуха, грубо говоря, развлекуха. Действительно, люди говорят, там ребята молодые свои кишки наматывают, кровь проливают, а здесь Москва на ушах стоит.</w:t>
      </w:r>
    </w:p>
    <w:p w14:paraId="43B6E62B" w14:textId="77777777" w:rsidR="001A45DC" w:rsidRPr="00CB7EA4" w:rsidRDefault="001A45DC" w:rsidP="001A45DC">
      <w:pPr>
        <w:pStyle w:val="Answer"/>
      </w:pPr>
      <w:r w:rsidRPr="00CB7EA4">
        <w:rPr>
          <w:b/>
        </w:rPr>
        <w:t>Мужчина:</w:t>
      </w:r>
      <w:r w:rsidRPr="00CB7EA4">
        <w:t xml:space="preserve"> Танцы, пьянки, гулянка.</w:t>
      </w:r>
    </w:p>
    <w:p w14:paraId="5AA8C873" w14:textId="77777777" w:rsidR="001A45DC" w:rsidRPr="00CB7EA4" w:rsidRDefault="001A45DC" w:rsidP="001A45DC">
      <w:pPr>
        <w:pStyle w:val="Answer"/>
      </w:pPr>
      <w:r w:rsidRPr="00CB7EA4">
        <w:rPr>
          <w:b/>
        </w:rPr>
        <w:t>Мужчина:</w:t>
      </w:r>
      <w:r w:rsidRPr="00CB7EA4">
        <w:t xml:space="preserve"> А я за, пусть гуляют. Разрешите, добавлю? В фильме указывается определенный момент исторический, который 24 февраля. Показывается именно то, что войны не было, не было никакой СВО, почему люди так безнравственно вели образ жизни. Кто-то за деньги продавался, эта девочка богатая. И военные готовились, да, но не предполагали. А именно этот момент переломный. Помните этот момент, когда они стоят все с открытыми ртами и смотрят этот телевизор, что объявили СВО? Это именно намек на то, что никогда в жизни нельзя расслабляться. И сегодня, и завтра может еще что-то начаться, и все должны быть готовы взять свою портупею, автоматы и пойти. Здесь именно идет намек на это. Так что тут не о том, что кишки где-то там пацанам наматывает. Когда уже начала СВО, там уже конкретно шло, что они конкретно собирались ехать на Донбасс наступать. И это правильно, это показывает, что надо поддерживать свою армию, потому что для государства лучший друг – это флот и армия. Другого у государства просто нет.</w:t>
      </w:r>
    </w:p>
    <w:p w14:paraId="181ED2E6" w14:textId="77777777" w:rsidR="001A45DC" w:rsidRPr="00CB7EA4" w:rsidRDefault="001A45DC" w:rsidP="001A45DC">
      <w:pPr>
        <w:pStyle w:val="Answer"/>
      </w:pPr>
      <w:r w:rsidRPr="00CB7EA4">
        <w:rPr>
          <w:b/>
        </w:rPr>
        <w:t>Дмитрий:</w:t>
      </w:r>
      <w:r w:rsidRPr="00CB7EA4">
        <w:t xml:space="preserve"> Как у вас, где вы были? Например, у нас была проблема бойцов собрать на концерт.</w:t>
      </w:r>
    </w:p>
    <w:p w14:paraId="718D8357" w14:textId="77777777" w:rsidR="001A45DC" w:rsidRPr="00CB7EA4" w:rsidRDefault="001A45DC" w:rsidP="001A45DC">
      <w:pPr>
        <w:pStyle w:val="Answer"/>
      </w:pPr>
      <w:r w:rsidRPr="00CB7EA4">
        <w:rPr>
          <w:b/>
        </w:rPr>
        <w:t>Мужчина:</w:t>
      </w:r>
      <w:r w:rsidRPr="00CB7EA4">
        <w:t xml:space="preserve"> Концертов у нас не было.</w:t>
      </w:r>
    </w:p>
    <w:p w14:paraId="5CF48CE0" w14:textId="77777777" w:rsidR="001A45DC" w:rsidRPr="00CB7EA4" w:rsidRDefault="001A45DC" w:rsidP="001A45DC">
      <w:pPr>
        <w:pStyle w:val="Answer"/>
      </w:pPr>
      <w:r w:rsidRPr="00CB7EA4">
        <w:rPr>
          <w:b/>
        </w:rPr>
        <w:t>Мужчина:</w:t>
      </w:r>
      <w:r w:rsidRPr="00CB7EA4">
        <w:t xml:space="preserve"> У нас тоже не было.</w:t>
      </w:r>
    </w:p>
    <w:p w14:paraId="2CCD5959" w14:textId="77777777" w:rsidR="001A45DC" w:rsidRPr="00CB7EA4" w:rsidRDefault="001A45DC" w:rsidP="001A45DC">
      <w:pPr>
        <w:pStyle w:val="Answer"/>
      </w:pPr>
      <w:r w:rsidRPr="00CB7EA4">
        <w:rPr>
          <w:b/>
        </w:rPr>
        <w:t>Дмитрий:</w:t>
      </w:r>
      <w:r w:rsidRPr="00CB7EA4">
        <w:t xml:space="preserve"> Кто-то приезжает и в приказном порядке говорит, идете и хлопаете.</w:t>
      </w:r>
    </w:p>
    <w:p w14:paraId="5CE97B5B" w14:textId="77777777" w:rsidR="001A45DC" w:rsidRPr="00CB7EA4" w:rsidRDefault="001A45DC" w:rsidP="001A45DC">
      <w:pPr>
        <w:pStyle w:val="Question"/>
      </w:pPr>
      <w:r w:rsidRPr="00CB7EA4">
        <w:t>Модератор: И бойцы не хотят?</w:t>
      </w:r>
    </w:p>
    <w:p w14:paraId="042E2B9A" w14:textId="77777777" w:rsidR="001A45DC" w:rsidRPr="00CB7EA4" w:rsidRDefault="001A45DC" w:rsidP="001A45DC">
      <w:pPr>
        <w:pStyle w:val="Answer"/>
      </w:pPr>
      <w:r w:rsidRPr="00CB7EA4">
        <w:rPr>
          <w:b/>
        </w:rPr>
        <w:t>Дмитрий:</w:t>
      </w:r>
      <w:r w:rsidRPr="00CB7EA4">
        <w:t xml:space="preserve"> Да.</w:t>
      </w:r>
    </w:p>
    <w:p w14:paraId="7A4B68BE" w14:textId="77777777" w:rsidR="001A45DC" w:rsidRPr="00CB7EA4" w:rsidRDefault="001A45DC" w:rsidP="001A45DC">
      <w:pPr>
        <w:pStyle w:val="Answer"/>
      </w:pPr>
      <w:r w:rsidRPr="00CB7EA4">
        <w:rPr>
          <w:b/>
        </w:rPr>
        <w:t>Мужчина:</w:t>
      </w:r>
      <w:r w:rsidRPr="00CB7EA4">
        <w:t xml:space="preserve"> Только в госпиталях были.</w:t>
      </w:r>
    </w:p>
    <w:p w14:paraId="39FE2AE6" w14:textId="77777777" w:rsidR="001A45DC" w:rsidRPr="00CB7EA4" w:rsidRDefault="001A45DC" w:rsidP="001A45DC">
      <w:pPr>
        <w:pStyle w:val="Answer"/>
      </w:pPr>
      <w:r w:rsidRPr="00CB7EA4">
        <w:rPr>
          <w:b/>
        </w:rPr>
        <w:t>Мужчина:</w:t>
      </w:r>
      <w:r w:rsidRPr="00CB7EA4">
        <w:t xml:space="preserve"> У нас не было.</w:t>
      </w:r>
    </w:p>
    <w:p w14:paraId="66C0865B" w14:textId="77777777" w:rsidR="001A45DC" w:rsidRPr="00CB7EA4" w:rsidRDefault="001A45DC" w:rsidP="001A45DC">
      <w:pPr>
        <w:pStyle w:val="Answer"/>
      </w:pPr>
      <w:r w:rsidRPr="00CB7EA4">
        <w:rPr>
          <w:b/>
        </w:rPr>
        <w:t>Александр:</w:t>
      </w:r>
      <w:r w:rsidRPr="00CB7EA4">
        <w:t xml:space="preserve"> Можно я завершу. Все-таки сюжет этой линии к хорошему, надо понимать. Но все-таки концовка, я думаю, многие согласятся, она не определена.</w:t>
      </w:r>
    </w:p>
    <w:p w14:paraId="02EF31DF" w14:textId="77777777" w:rsidR="001A45DC" w:rsidRPr="00CB7EA4" w:rsidRDefault="001A45DC" w:rsidP="001A45DC">
      <w:pPr>
        <w:pStyle w:val="Answer"/>
      </w:pPr>
      <w:r w:rsidRPr="00CB7EA4">
        <w:rPr>
          <w:b/>
        </w:rPr>
        <w:t>Мужчина:</w:t>
      </w:r>
      <w:r w:rsidRPr="00CB7EA4">
        <w:t xml:space="preserve"> Да.</w:t>
      </w:r>
    </w:p>
    <w:p w14:paraId="2D58DF33" w14:textId="77777777" w:rsidR="001A45DC" w:rsidRPr="00CB7EA4" w:rsidRDefault="001A45DC" w:rsidP="001A45DC">
      <w:pPr>
        <w:pStyle w:val="Answer"/>
      </w:pPr>
      <w:r w:rsidRPr="00CB7EA4">
        <w:rPr>
          <w:b/>
        </w:rPr>
        <w:t>Мужчина:</w:t>
      </w:r>
      <w:r w:rsidRPr="00CB7EA4">
        <w:t xml:space="preserve"> Дальше додумывать надо.</w:t>
      </w:r>
    </w:p>
    <w:p w14:paraId="4577814B" w14:textId="77777777" w:rsidR="001A45DC" w:rsidRPr="00CB7EA4" w:rsidRDefault="001A45DC" w:rsidP="001A45DC">
      <w:pPr>
        <w:pStyle w:val="Answer"/>
      </w:pPr>
      <w:r w:rsidRPr="00CB7EA4">
        <w:rPr>
          <w:b/>
        </w:rPr>
        <w:t>Мужчина:</w:t>
      </w:r>
      <w:r w:rsidRPr="00CB7EA4">
        <w:t xml:space="preserve"> Заинтриговали они. Ей это приснилось.</w:t>
      </w:r>
    </w:p>
    <w:p w14:paraId="14A7FBF5" w14:textId="77777777" w:rsidR="001A45DC" w:rsidRPr="00CB7EA4" w:rsidRDefault="001A45DC" w:rsidP="001A45DC">
      <w:pPr>
        <w:pStyle w:val="Answer"/>
      </w:pPr>
      <w:r w:rsidRPr="00CB7EA4">
        <w:rPr>
          <w:b/>
        </w:rPr>
        <w:t>Александр:</w:t>
      </w:r>
      <w:r w:rsidRPr="00CB7EA4">
        <w:t xml:space="preserve"> И все-таки суть, мне кажется, упущена в этом.</w:t>
      </w:r>
    </w:p>
    <w:p w14:paraId="0B799417" w14:textId="77777777" w:rsidR="001A45DC" w:rsidRPr="00CB7EA4" w:rsidRDefault="001A45DC" w:rsidP="001A45DC">
      <w:pPr>
        <w:pStyle w:val="Question"/>
      </w:pPr>
      <w:r w:rsidRPr="00CB7EA4">
        <w:t>Модератор: В чем упущена?</w:t>
      </w:r>
    </w:p>
    <w:p w14:paraId="5232DEAB" w14:textId="77777777" w:rsidR="001A45DC" w:rsidRPr="00CB7EA4" w:rsidRDefault="001A45DC" w:rsidP="001A45DC">
      <w:pPr>
        <w:pStyle w:val="Answer"/>
      </w:pPr>
      <w:r w:rsidRPr="00CB7EA4">
        <w:rPr>
          <w:b/>
        </w:rPr>
        <w:t>Мужчина:</w:t>
      </w:r>
      <w:r w:rsidRPr="00CB7EA4">
        <w:t xml:space="preserve"> Пацана вытащил.</w:t>
      </w:r>
    </w:p>
    <w:p w14:paraId="04951553" w14:textId="77777777" w:rsidR="001A45DC" w:rsidRPr="00CB7EA4" w:rsidRDefault="001A45DC" w:rsidP="001A45DC">
      <w:pPr>
        <w:pStyle w:val="Answer"/>
      </w:pPr>
      <w:r w:rsidRPr="00CB7EA4">
        <w:rPr>
          <w:b/>
        </w:rPr>
        <w:t>Александр:</w:t>
      </w:r>
      <w:r w:rsidRPr="00CB7EA4">
        <w:t xml:space="preserve"> Товарищ меня не понял, но все-таки это развлекуха к добру не приведет. Надо об этом подумать. Ничем хорошим это не может кончиться.</w:t>
      </w:r>
    </w:p>
    <w:p w14:paraId="665FC467" w14:textId="77777777" w:rsidR="001A45DC" w:rsidRPr="00CB7EA4" w:rsidRDefault="001A45DC" w:rsidP="001A45DC">
      <w:pPr>
        <w:pStyle w:val="Answer"/>
      </w:pPr>
      <w:r w:rsidRPr="00CB7EA4">
        <w:rPr>
          <w:b/>
        </w:rPr>
        <w:t>Мужчина:</w:t>
      </w:r>
      <w:r w:rsidRPr="00CB7EA4">
        <w:t xml:space="preserve"> Ты предлагаешь по этому фильму, чтобы моя жена посмотрела этот фильм, поняла, что ей надо идти на завод, точить снаряды? Мой ребенок, который учится на сварщика, готовился к СВО? Я туда поехал.</w:t>
      </w:r>
    </w:p>
    <w:p w14:paraId="02FE868D" w14:textId="77777777" w:rsidR="001A45DC" w:rsidRPr="00CB7EA4" w:rsidRDefault="001A45DC" w:rsidP="001A45DC">
      <w:pPr>
        <w:pStyle w:val="Answer"/>
      </w:pPr>
      <w:r w:rsidRPr="00CB7EA4">
        <w:rPr>
          <w:b/>
        </w:rPr>
        <w:t>Мужчина:</w:t>
      </w:r>
      <w:r w:rsidRPr="00CB7EA4">
        <w:t xml:space="preserve"> Можно один момент добавлю? Ребята, а для чего мы воюем? Давайте зададимся вопросом. Для того, чтобы здесь люди жили счастливо.</w:t>
      </w:r>
    </w:p>
    <w:p w14:paraId="797C8E9C" w14:textId="77777777" w:rsidR="001A45DC" w:rsidRPr="00CB7EA4" w:rsidRDefault="001A45DC" w:rsidP="001A45DC">
      <w:pPr>
        <w:pStyle w:val="Answer"/>
      </w:pPr>
      <w:r w:rsidRPr="00CB7EA4">
        <w:rPr>
          <w:b/>
        </w:rPr>
        <w:t>Мужчина:</w:t>
      </w:r>
      <w:r w:rsidRPr="00CB7EA4">
        <w:t xml:space="preserve"> Да, это моя война. Не моего сына, не моей жены.</w:t>
      </w:r>
    </w:p>
    <w:p w14:paraId="3A77EA24" w14:textId="77777777" w:rsidR="001A45DC" w:rsidRPr="00CB7EA4" w:rsidRDefault="001A45DC" w:rsidP="001A45DC">
      <w:pPr>
        <w:pStyle w:val="Answer"/>
      </w:pPr>
      <w:r w:rsidRPr="00CB7EA4">
        <w:rPr>
          <w:b/>
        </w:rPr>
        <w:t>Мужчина:</w:t>
      </w:r>
      <w:r w:rsidRPr="00CB7EA4">
        <w:t xml:space="preserve"> Чтобы они все ходили с унылыми лицами? Тогда для чего мы это все делаем?</w:t>
      </w:r>
    </w:p>
    <w:p w14:paraId="255E2E0A" w14:textId="77777777" w:rsidR="001A45DC" w:rsidRPr="00CB7EA4" w:rsidRDefault="001A45DC" w:rsidP="001A45DC">
      <w:pPr>
        <w:pStyle w:val="Answer"/>
      </w:pPr>
      <w:r w:rsidRPr="00CB7EA4">
        <w:rPr>
          <w:b/>
        </w:rPr>
        <w:t>Мужчина:</w:t>
      </w:r>
      <w:r w:rsidRPr="00CB7EA4">
        <w:t xml:space="preserve"> Я вообще не понимаю, почему вы этот фильм через эту призму рассматриваете. Больше каждый говорит сам о себе и о своем восприятии, а не о фильме. Фильм абсолютно легкий. Что вы от него серьезного ожидаете? Он чисто для отдыха, для расслабухи, для приятности. Музыкальный.</w:t>
      </w:r>
    </w:p>
    <w:p w14:paraId="2918E9A3" w14:textId="77777777" w:rsidR="001A45DC" w:rsidRPr="00CB7EA4" w:rsidRDefault="001A45DC" w:rsidP="001A45DC">
      <w:pPr>
        <w:pStyle w:val="Answer"/>
      </w:pPr>
      <w:r w:rsidRPr="00CB7EA4">
        <w:rPr>
          <w:b/>
        </w:rPr>
        <w:t>Мужчина:</w:t>
      </w:r>
      <w:r w:rsidRPr="00CB7EA4">
        <w:t xml:space="preserve"> Конечно, он музыкальный, хороший, чтобы жены, дети посмотрели этот фильм и поняли, что жизнь хорошая продолжается, и все будет хорошо.</w:t>
      </w:r>
    </w:p>
    <w:p w14:paraId="3BC7C7F0" w14:textId="77777777" w:rsidR="001A45DC" w:rsidRPr="00CB7EA4" w:rsidRDefault="001A45DC" w:rsidP="001A45DC">
      <w:pPr>
        <w:pStyle w:val="Question"/>
      </w:pPr>
      <w:r w:rsidRPr="00CB7EA4">
        <w:t>Модератор: Дима, вам как? Какое у вас впечатление осталось?</w:t>
      </w:r>
    </w:p>
    <w:p w14:paraId="7A4E2517" w14:textId="77777777" w:rsidR="001A45DC" w:rsidRPr="00CB7EA4" w:rsidRDefault="001A45DC" w:rsidP="001A45DC">
      <w:pPr>
        <w:pStyle w:val="Answer"/>
      </w:pPr>
      <w:r w:rsidRPr="00CB7EA4">
        <w:rPr>
          <w:b/>
        </w:rPr>
        <w:t>Дмитрий:</w:t>
      </w:r>
      <w:r w:rsidRPr="00CB7EA4">
        <w:t xml:space="preserve"> Я считаю, что на один раз.</w:t>
      </w:r>
    </w:p>
    <w:p w14:paraId="22F1DA92" w14:textId="77777777" w:rsidR="001A45DC" w:rsidRPr="00CB7EA4" w:rsidRDefault="001A45DC" w:rsidP="001A45DC">
      <w:pPr>
        <w:pStyle w:val="Question"/>
      </w:pPr>
      <w:r w:rsidRPr="00CB7EA4">
        <w:t>Модератор: Скорее, вам зашло или не зашло?</w:t>
      </w:r>
    </w:p>
    <w:p w14:paraId="335AC637" w14:textId="77777777" w:rsidR="001A45DC" w:rsidRPr="00CB7EA4" w:rsidRDefault="001A45DC" w:rsidP="001A45DC">
      <w:pPr>
        <w:pStyle w:val="Answer"/>
      </w:pPr>
      <w:r w:rsidRPr="00CB7EA4">
        <w:rPr>
          <w:b/>
        </w:rPr>
        <w:t>Дмитрий:</w:t>
      </w:r>
      <w:r w:rsidRPr="00CB7EA4">
        <w:t xml:space="preserve"> Один раз посмотреть и забыть.</w:t>
      </w:r>
    </w:p>
    <w:p w14:paraId="3C730825" w14:textId="77777777" w:rsidR="001A45DC" w:rsidRPr="00CB7EA4" w:rsidRDefault="001A45DC" w:rsidP="001A45DC">
      <w:pPr>
        <w:pStyle w:val="Answer"/>
      </w:pPr>
      <w:r w:rsidRPr="00CB7EA4">
        <w:rPr>
          <w:b/>
        </w:rPr>
        <w:t>Мужчина:</w:t>
      </w:r>
      <w:r w:rsidRPr="00CB7EA4">
        <w:t xml:space="preserve"> А я бы взял с собой, посмотрел.</w:t>
      </w:r>
    </w:p>
    <w:p w14:paraId="240C36F4" w14:textId="77777777" w:rsidR="001A45DC" w:rsidRPr="00CB7EA4" w:rsidRDefault="001A45DC" w:rsidP="001A45DC">
      <w:pPr>
        <w:pStyle w:val="Answer"/>
      </w:pPr>
      <w:r w:rsidRPr="00CB7EA4">
        <w:rPr>
          <w:b/>
        </w:rPr>
        <w:t>Мужчина:</w:t>
      </w:r>
      <w:r w:rsidRPr="00CB7EA4">
        <w:t xml:space="preserve"> Мужчины все серьезные и они рассматривают слишком серьезно.</w:t>
      </w:r>
    </w:p>
    <w:p w14:paraId="03A4FB5F" w14:textId="77777777" w:rsidR="001A45DC" w:rsidRPr="00CB7EA4" w:rsidRDefault="001A45DC" w:rsidP="001A45DC">
      <w:pPr>
        <w:pStyle w:val="Answer"/>
      </w:pPr>
      <w:r w:rsidRPr="00CB7EA4">
        <w:rPr>
          <w:b/>
        </w:rPr>
        <w:t>Алексей:</w:t>
      </w:r>
      <w:r w:rsidRPr="00CB7EA4">
        <w:t xml:space="preserve"> В принципе, мне нормально зашло. Начало было, конечно, нудное и даже немного противное, где эти все караоке. А в общем очень даже ничего. Все правильно, патриотизм, все это там показано. По мере продолжения раскрывается фильм, хочется его дальше понять, что там будет, дальше увидеть. Продолжение тоже хочется увидеть.</w:t>
      </w:r>
    </w:p>
    <w:p w14:paraId="6B4C1EFC" w14:textId="77777777" w:rsidR="001A45DC" w:rsidRPr="00CB7EA4" w:rsidRDefault="001A45DC" w:rsidP="001A45DC">
      <w:pPr>
        <w:pStyle w:val="Answer"/>
      </w:pPr>
      <w:r w:rsidRPr="00CB7EA4">
        <w:rPr>
          <w:b/>
        </w:rPr>
        <w:t>Мужчина:</w:t>
      </w:r>
      <w:r w:rsidRPr="00CB7EA4">
        <w:t xml:space="preserve"> Еще и посоветовать хочется, что увидеть.</w:t>
      </w:r>
    </w:p>
    <w:p w14:paraId="624DA195" w14:textId="77777777" w:rsidR="001A45DC" w:rsidRPr="00CB7EA4" w:rsidRDefault="001A45DC" w:rsidP="001A45DC">
      <w:pPr>
        <w:pStyle w:val="Answer"/>
      </w:pPr>
      <w:r w:rsidRPr="00CB7EA4">
        <w:rPr>
          <w:b/>
        </w:rPr>
        <w:t>Мужчина:</w:t>
      </w:r>
      <w:r w:rsidRPr="00CB7EA4">
        <w:t xml:space="preserve"> Индийские песни эти – это лишнее. Это я тоже в самом начале. Какая-то пауза и у них вот это. В принципе, легкий фильм и заходит нормально.</w:t>
      </w:r>
    </w:p>
    <w:p w14:paraId="573CAAAB" w14:textId="77777777" w:rsidR="001A45DC" w:rsidRPr="00CB7EA4" w:rsidRDefault="001A45DC" w:rsidP="001A45DC">
      <w:pPr>
        <w:pStyle w:val="Question"/>
      </w:pPr>
      <w:r w:rsidRPr="00CB7EA4">
        <w:t>Модератор: Вы про эмоции сказали. Какие эмоции были, когда вы смотрели?</w:t>
      </w:r>
    </w:p>
    <w:p w14:paraId="4D6C3E48" w14:textId="77777777" w:rsidR="001A45DC" w:rsidRPr="00CB7EA4" w:rsidRDefault="001A45DC" w:rsidP="001A45DC">
      <w:pPr>
        <w:pStyle w:val="Answer"/>
      </w:pPr>
      <w:r w:rsidRPr="00CB7EA4">
        <w:rPr>
          <w:b/>
        </w:rPr>
        <w:t>Мужчина:</w:t>
      </w:r>
      <w:r w:rsidRPr="00CB7EA4">
        <w:t xml:space="preserve"> В разный момент разные.</w:t>
      </w:r>
    </w:p>
    <w:p w14:paraId="4C9E3A08" w14:textId="77777777" w:rsidR="001A45DC" w:rsidRPr="00CB7EA4" w:rsidRDefault="001A45DC" w:rsidP="001A45DC">
      <w:pPr>
        <w:pStyle w:val="Answer"/>
      </w:pPr>
      <w:r w:rsidRPr="00CB7EA4">
        <w:rPr>
          <w:b/>
        </w:rPr>
        <w:t>Мужчина:</w:t>
      </w:r>
      <w:r w:rsidRPr="00CB7EA4">
        <w:t xml:space="preserve"> Они манипулировали эмоциями.</w:t>
      </w:r>
    </w:p>
    <w:p w14:paraId="6D2511A1" w14:textId="77777777" w:rsidR="001A45DC" w:rsidRPr="00CB7EA4" w:rsidRDefault="001A45DC" w:rsidP="001A45DC">
      <w:pPr>
        <w:pStyle w:val="Answer"/>
      </w:pPr>
      <w:r w:rsidRPr="00CB7EA4">
        <w:rPr>
          <w:b/>
        </w:rPr>
        <w:t>Мужчина:</w:t>
      </w:r>
      <w:r w:rsidRPr="00CB7EA4">
        <w:t xml:space="preserve"> Кстати, разогнались эмоции только в последних сериях. Вчера вообще ни одной. Просто равзлекуха, а здесь немного уже что-то цепануло местами. Но драматизма не хватает в первых сериях.</w:t>
      </w:r>
    </w:p>
    <w:p w14:paraId="42224DB1" w14:textId="77777777" w:rsidR="001A45DC" w:rsidRPr="00CB7EA4" w:rsidRDefault="001A45DC" w:rsidP="001A45DC">
      <w:pPr>
        <w:pStyle w:val="Answer"/>
        <w:rPr>
          <w:b/>
          <w:i/>
        </w:rPr>
      </w:pPr>
      <w:r w:rsidRPr="00CB7EA4">
        <w:rPr>
          <w:b/>
          <w:i/>
        </w:rPr>
        <w:t>(хором говорят)</w:t>
      </w:r>
    </w:p>
    <w:p w14:paraId="390B510C" w14:textId="77777777" w:rsidR="001A45DC" w:rsidRPr="00CB7EA4" w:rsidRDefault="001A45DC" w:rsidP="001A45DC">
      <w:pPr>
        <w:pStyle w:val="Question"/>
      </w:pPr>
      <w:r w:rsidRPr="00CB7EA4">
        <w:t xml:space="preserve">Интервьюер: Не говорите одновременно. </w:t>
      </w:r>
    </w:p>
    <w:p w14:paraId="023119B9" w14:textId="77777777" w:rsidR="001A45DC" w:rsidRPr="00CB7EA4" w:rsidRDefault="001A45DC" w:rsidP="001A45DC">
      <w:pPr>
        <w:pStyle w:val="Answer"/>
      </w:pPr>
      <w:r w:rsidRPr="00CB7EA4">
        <w:rPr>
          <w:b/>
        </w:rPr>
        <w:t>Мужчина:</w:t>
      </w:r>
      <w:r w:rsidRPr="00CB7EA4">
        <w:t xml:space="preserve"> Бандиты вообще, шпана.</w:t>
      </w:r>
    </w:p>
    <w:p w14:paraId="30B471F3" w14:textId="77777777" w:rsidR="001A45DC" w:rsidRPr="00CB7EA4" w:rsidRDefault="001A45DC" w:rsidP="001A45DC">
      <w:pPr>
        <w:pStyle w:val="Question"/>
      </w:pPr>
      <w:r w:rsidRPr="00CB7EA4">
        <w:t>Модератор: Были какие-то моменты, которые.</w:t>
      </w:r>
    </w:p>
    <w:p w14:paraId="15844369" w14:textId="77777777" w:rsidR="001A45DC" w:rsidRPr="00CB7EA4" w:rsidRDefault="001A45DC" w:rsidP="001A45DC">
      <w:pPr>
        <w:pStyle w:val="Answer"/>
      </w:pPr>
      <w:r w:rsidRPr="00CB7EA4">
        <w:rPr>
          <w:b/>
        </w:rPr>
        <w:t>Мужчина:</w:t>
      </w:r>
      <w:r w:rsidRPr="00CB7EA4">
        <w:t xml:space="preserve"> Самые интересные моменты с эмоциями в моем случае были, когда появлялся Бублик. В любой момент, когда он появляется, будет либо что-то смешное, либо что-то интересное. Живой, настоящий персонаж. Он, жена его, ребенок. Более-менее веселый</w:t>
      </w:r>
    </w:p>
    <w:p w14:paraId="0E1ACC3E" w14:textId="77777777" w:rsidR="001A45DC" w:rsidRPr="00CB7EA4" w:rsidRDefault="001A45DC" w:rsidP="001A45DC">
      <w:pPr>
        <w:pStyle w:val="Answer"/>
      </w:pPr>
      <w:r w:rsidRPr="00CB7EA4">
        <w:rPr>
          <w:b/>
        </w:rPr>
        <w:t>Мужчина:</w:t>
      </w:r>
      <w:r w:rsidRPr="00CB7EA4">
        <w:t xml:space="preserve"> Бублик классный. И все время было это, ждал, когда же появится этот волк.</w:t>
      </w:r>
    </w:p>
    <w:p w14:paraId="351A29BC" w14:textId="77777777" w:rsidR="001A45DC" w:rsidRPr="00CB7EA4" w:rsidRDefault="001A45DC" w:rsidP="001A45DC">
      <w:pPr>
        <w:pStyle w:val="Question"/>
      </w:pPr>
      <w:r w:rsidRPr="00CB7EA4">
        <w:t>Модератор: Когда вы ждали волка?</w:t>
      </w:r>
    </w:p>
    <w:p w14:paraId="47BFE883" w14:textId="77777777" w:rsidR="001A45DC" w:rsidRPr="00CB7EA4" w:rsidRDefault="001A45DC" w:rsidP="001A45DC">
      <w:pPr>
        <w:pStyle w:val="Answer"/>
      </w:pPr>
      <w:r w:rsidRPr="00CB7EA4">
        <w:rPr>
          <w:b/>
        </w:rPr>
        <w:t>Мужчина:</w:t>
      </w:r>
      <w:r w:rsidRPr="00CB7EA4">
        <w:t xml:space="preserve"> Это начинка такая, которая была запасена в третьей серии. И ты все время сидишь, он сейчас провалился в этот лёд, наверное, сейчас он появится. Тоже посеяна интрига.</w:t>
      </w:r>
    </w:p>
    <w:p w14:paraId="2847D3EA" w14:textId="77777777" w:rsidR="001A45DC" w:rsidRPr="00CB7EA4" w:rsidRDefault="001A45DC" w:rsidP="001A45DC">
      <w:pPr>
        <w:pStyle w:val="Answer"/>
      </w:pPr>
      <w:r w:rsidRPr="00CB7EA4">
        <w:rPr>
          <w:b/>
        </w:rPr>
        <w:t>Мужчина:</w:t>
      </w:r>
      <w:r w:rsidRPr="00CB7EA4">
        <w:t xml:space="preserve"> Там с дрессировщиком не повезло, скорее всего. Задумки-то были.</w:t>
      </w:r>
    </w:p>
    <w:p w14:paraId="6699882E" w14:textId="77777777" w:rsidR="001A45DC" w:rsidRPr="00CB7EA4" w:rsidRDefault="001A45DC" w:rsidP="001A45DC">
      <w:pPr>
        <w:pStyle w:val="Question"/>
      </w:pPr>
      <w:r w:rsidRPr="00CB7EA4">
        <w:t>Модератор: Какие-то были моменты, когда были плохие эмоции?</w:t>
      </w:r>
    </w:p>
    <w:p w14:paraId="2B0A3430" w14:textId="77777777" w:rsidR="001A45DC" w:rsidRPr="00CB7EA4" w:rsidRDefault="001A45DC" w:rsidP="001A45DC">
      <w:pPr>
        <w:pStyle w:val="Answer"/>
      </w:pPr>
      <w:r w:rsidRPr="00CB7EA4">
        <w:rPr>
          <w:b/>
        </w:rPr>
        <w:t>Мужчина:</w:t>
      </w:r>
      <w:r w:rsidRPr="00CB7EA4">
        <w:t xml:space="preserve"> Не было.</w:t>
      </w:r>
    </w:p>
    <w:p w14:paraId="4180E95B" w14:textId="77777777" w:rsidR="001A45DC" w:rsidRPr="00CB7EA4" w:rsidRDefault="001A45DC" w:rsidP="001A45DC">
      <w:pPr>
        <w:pStyle w:val="Question"/>
      </w:pPr>
      <w:r w:rsidRPr="00CB7EA4">
        <w:t>Модератор: Было грустно?</w:t>
      </w:r>
    </w:p>
    <w:p w14:paraId="098532AF" w14:textId="77777777" w:rsidR="001A45DC" w:rsidRPr="00CB7EA4" w:rsidRDefault="001A45DC" w:rsidP="001A45DC">
      <w:pPr>
        <w:pStyle w:val="Answer"/>
      </w:pPr>
      <w:r w:rsidRPr="00CB7EA4">
        <w:rPr>
          <w:b/>
        </w:rPr>
        <w:t>Мужчина:</w:t>
      </w:r>
      <w:r w:rsidRPr="00CB7EA4">
        <w:t xml:space="preserve"> Мне первая серия была противна.</w:t>
      </w:r>
    </w:p>
    <w:p w14:paraId="55F62942" w14:textId="77777777" w:rsidR="001A45DC" w:rsidRPr="00CB7EA4" w:rsidRDefault="001A45DC" w:rsidP="001A45DC">
      <w:pPr>
        <w:pStyle w:val="Question"/>
      </w:pPr>
      <w:r w:rsidRPr="00CB7EA4">
        <w:t>Модератор: Илья, а что у вас было?</w:t>
      </w:r>
    </w:p>
    <w:p w14:paraId="5F999FF7" w14:textId="77777777" w:rsidR="001A45DC" w:rsidRPr="00CB7EA4" w:rsidRDefault="001A45DC" w:rsidP="001A45DC">
      <w:pPr>
        <w:pStyle w:val="Answer"/>
      </w:pPr>
      <w:r w:rsidRPr="00CB7EA4">
        <w:rPr>
          <w:b/>
        </w:rPr>
        <w:t>Илья:</w:t>
      </w:r>
      <w:r w:rsidRPr="00CB7EA4">
        <w:t xml:space="preserve"> У меня разочарование было, когда по ПАЗику был прицельный огонь относительно.</w:t>
      </w:r>
    </w:p>
    <w:p w14:paraId="239AC284" w14:textId="77777777" w:rsidR="001A45DC" w:rsidRPr="00CB7EA4" w:rsidRDefault="001A45DC" w:rsidP="001A45DC">
      <w:pPr>
        <w:pStyle w:val="Answer"/>
      </w:pPr>
      <w:r w:rsidRPr="00CB7EA4">
        <w:rPr>
          <w:b/>
        </w:rPr>
        <w:t>Мужчина:</w:t>
      </w:r>
      <w:r w:rsidRPr="00CB7EA4">
        <w:t xml:space="preserve"> Это отдельная история.</w:t>
      </w:r>
    </w:p>
    <w:p w14:paraId="0324F821" w14:textId="77777777" w:rsidR="001A45DC" w:rsidRPr="00CB7EA4" w:rsidRDefault="001A45DC" w:rsidP="001A45DC">
      <w:pPr>
        <w:pStyle w:val="Answer"/>
      </w:pPr>
      <w:r w:rsidRPr="00CB7EA4">
        <w:rPr>
          <w:b/>
        </w:rPr>
        <w:t>Илья:</w:t>
      </w:r>
      <w:r w:rsidRPr="00CB7EA4">
        <w:t xml:space="preserve"> Эту сцену надо убрать.</w:t>
      </w:r>
    </w:p>
    <w:p w14:paraId="3C4FC9FA" w14:textId="77777777" w:rsidR="001A45DC" w:rsidRPr="00CB7EA4" w:rsidRDefault="001A45DC" w:rsidP="001A45DC">
      <w:pPr>
        <w:pStyle w:val="Answer"/>
      </w:pPr>
      <w:r w:rsidRPr="00CB7EA4">
        <w:rPr>
          <w:b/>
        </w:rPr>
        <w:t>Мужчина:</w:t>
      </w:r>
      <w:r w:rsidRPr="00CB7EA4">
        <w:t xml:space="preserve"> Ни одного осколка.</w:t>
      </w:r>
    </w:p>
    <w:p w14:paraId="5C045A4E" w14:textId="77777777" w:rsidR="001A45DC" w:rsidRPr="00CB7EA4" w:rsidRDefault="001A45DC" w:rsidP="001A45DC">
      <w:pPr>
        <w:pStyle w:val="Answer"/>
      </w:pPr>
      <w:r w:rsidRPr="00CB7EA4">
        <w:rPr>
          <w:b/>
        </w:rPr>
        <w:t>Мужчина:</w:t>
      </w:r>
      <w:r w:rsidRPr="00CB7EA4">
        <w:t xml:space="preserve"> Бессмертный ПАЗ, это из области фантастики.</w:t>
      </w:r>
    </w:p>
    <w:p w14:paraId="2E09550D" w14:textId="77777777" w:rsidR="001A45DC" w:rsidRPr="00CB7EA4" w:rsidRDefault="001A45DC" w:rsidP="001A45DC">
      <w:pPr>
        <w:pStyle w:val="Answer"/>
      </w:pPr>
      <w:r w:rsidRPr="00CB7EA4">
        <w:rPr>
          <w:b/>
        </w:rPr>
        <w:t>Мужчина:</w:t>
      </w:r>
      <w:r w:rsidRPr="00CB7EA4">
        <w:t xml:space="preserve"> Взрывается, там осколки сразу летят. У нас товарища убило так.</w:t>
      </w:r>
    </w:p>
    <w:p w14:paraId="3710B116" w14:textId="77777777" w:rsidR="001A45DC" w:rsidRPr="00CB7EA4" w:rsidRDefault="001A45DC" w:rsidP="001A45DC">
      <w:pPr>
        <w:pStyle w:val="Answer"/>
      </w:pPr>
      <w:r w:rsidRPr="00CB7EA4">
        <w:rPr>
          <w:b/>
        </w:rPr>
        <w:t>Мужчина:</w:t>
      </w:r>
      <w:r w:rsidRPr="00CB7EA4">
        <w:t xml:space="preserve"> По мне, попал, ни хрена ничего не попал.</w:t>
      </w:r>
    </w:p>
    <w:p w14:paraId="166658E9" w14:textId="77777777" w:rsidR="001A45DC" w:rsidRPr="00CB7EA4" w:rsidRDefault="001A45DC" w:rsidP="001A45DC">
      <w:pPr>
        <w:pStyle w:val="Answer"/>
      </w:pPr>
      <w:r w:rsidRPr="00CB7EA4">
        <w:rPr>
          <w:b/>
        </w:rPr>
        <w:t>Мужчина:</w:t>
      </w:r>
      <w:r w:rsidRPr="00CB7EA4">
        <w:t xml:space="preserve"> Возьмите фильм «Лучший в аду», ударила сбоку мина 120-я, он стоит, дай, братан, прикурить. А он всё уже, откинулся.</w:t>
      </w:r>
    </w:p>
    <w:p w14:paraId="6F6D93CC" w14:textId="77777777" w:rsidR="001A45DC" w:rsidRPr="00CB7EA4" w:rsidRDefault="001A45DC" w:rsidP="001A45DC">
      <w:pPr>
        <w:pStyle w:val="Answer"/>
      </w:pPr>
      <w:r w:rsidRPr="00CB7EA4">
        <w:rPr>
          <w:b/>
        </w:rPr>
        <w:t>Мужчина:</w:t>
      </w:r>
      <w:r w:rsidRPr="00CB7EA4">
        <w:t xml:space="preserve"> Это мелодрама обычная, легкая. Что ты сравниваешь?</w:t>
      </w:r>
    </w:p>
    <w:p w14:paraId="59CBD8F1" w14:textId="77777777" w:rsidR="001A45DC" w:rsidRPr="00CB7EA4" w:rsidRDefault="001A45DC" w:rsidP="001A45DC">
      <w:pPr>
        <w:pStyle w:val="Answer"/>
      </w:pPr>
      <w:r w:rsidRPr="00CB7EA4">
        <w:rPr>
          <w:b/>
        </w:rPr>
        <w:t>Мужчина:</w:t>
      </w:r>
      <w:r w:rsidRPr="00CB7EA4">
        <w:t xml:space="preserve"> Это киноляп.</w:t>
      </w:r>
    </w:p>
    <w:p w14:paraId="7C4E7BAD" w14:textId="77777777" w:rsidR="001A45DC" w:rsidRPr="00CB7EA4" w:rsidRDefault="001A45DC" w:rsidP="001A45DC">
      <w:pPr>
        <w:pStyle w:val="Question"/>
      </w:pPr>
      <w:r w:rsidRPr="00CB7EA4">
        <w:t>Модератор: Если говорить о том, что правдоподобно, я так понимаю, что какие-то моменты были правдоподобными, а какие-то нет. Что было правдоподобно? Было что-то такое, что это да, это есть?</w:t>
      </w:r>
    </w:p>
    <w:p w14:paraId="69EB8BCA" w14:textId="77777777" w:rsidR="001A45DC" w:rsidRPr="00CB7EA4" w:rsidRDefault="001A45DC" w:rsidP="001A45DC">
      <w:pPr>
        <w:pStyle w:val="Answer"/>
      </w:pPr>
      <w:r w:rsidRPr="00CB7EA4">
        <w:rPr>
          <w:b/>
        </w:rPr>
        <w:t>Мужчина:</w:t>
      </w:r>
      <w:r w:rsidRPr="00CB7EA4">
        <w:t xml:space="preserve"> А там нужно, чтобы было правдоподобно? Они делали это гротескно местами. Они обсуждают между авторитетом Лёшей этим, это просто гротеск. Там бандиты гротескные абсолютно. Замысел, скорее всего, был такой. Это не оттого, что сценаристы лохи или режиссеры тупые, не могут снять бандитов. Их просто специально так подали, под таким соусом, эти сцены специально туда и ввели.</w:t>
      </w:r>
    </w:p>
    <w:p w14:paraId="0C5EAC9D" w14:textId="77777777" w:rsidR="001A45DC" w:rsidRPr="00CB7EA4" w:rsidRDefault="001A45DC" w:rsidP="001A45DC">
      <w:pPr>
        <w:pStyle w:val="Answer"/>
      </w:pPr>
      <w:r w:rsidRPr="00CB7EA4">
        <w:rPr>
          <w:b/>
        </w:rPr>
        <w:t>Мужчина:</w:t>
      </w:r>
      <w:r w:rsidRPr="00CB7EA4">
        <w:t xml:space="preserve"> Фарс надо написать.</w:t>
      </w:r>
    </w:p>
    <w:p w14:paraId="2710A98D" w14:textId="77777777" w:rsidR="001A45DC" w:rsidRPr="00CB7EA4" w:rsidRDefault="001A45DC" w:rsidP="001A45DC">
      <w:pPr>
        <w:pStyle w:val="Question"/>
      </w:pPr>
      <w:r w:rsidRPr="00CB7EA4">
        <w:t>Модератор: Самое фарсовое что? Самое правдоподобное что?</w:t>
      </w:r>
    </w:p>
    <w:p w14:paraId="454547A3" w14:textId="77777777" w:rsidR="001A45DC" w:rsidRPr="00CB7EA4" w:rsidRDefault="001A45DC" w:rsidP="001A45DC">
      <w:pPr>
        <w:pStyle w:val="Answer"/>
      </w:pPr>
      <w:r w:rsidRPr="00CB7EA4">
        <w:rPr>
          <w:b/>
        </w:rPr>
        <w:t>Мужчина:</w:t>
      </w:r>
      <w:r w:rsidRPr="00CB7EA4">
        <w:t xml:space="preserve"> Березы. Когда они на ПАЗике поехали, там сцена, по дороге березы. В Украине берез нет.</w:t>
      </w:r>
    </w:p>
    <w:p w14:paraId="0DDA01A6" w14:textId="77777777" w:rsidR="001A45DC" w:rsidRPr="00CB7EA4" w:rsidRDefault="001A45DC" w:rsidP="001A45DC">
      <w:pPr>
        <w:pStyle w:val="Answer"/>
      </w:pPr>
      <w:r w:rsidRPr="00CB7EA4">
        <w:rPr>
          <w:b/>
        </w:rPr>
        <w:t>Мужчина:</w:t>
      </w:r>
      <w:r w:rsidRPr="00CB7EA4">
        <w:t xml:space="preserve"> Есть.</w:t>
      </w:r>
    </w:p>
    <w:p w14:paraId="7F7DF114" w14:textId="77777777" w:rsidR="001A45DC" w:rsidRPr="00CB7EA4" w:rsidRDefault="001A45DC" w:rsidP="001A45DC">
      <w:pPr>
        <w:pStyle w:val="Answer"/>
      </w:pPr>
      <w:r w:rsidRPr="00CB7EA4">
        <w:rPr>
          <w:b/>
        </w:rPr>
        <w:t>Мужчина:</w:t>
      </w:r>
      <w:r w:rsidRPr="00CB7EA4">
        <w:t xml:space="preserve"> Очень редко.</w:t>
      </w:r>
    </w:p>
    <w:p w14:paraId="1D9679D0" w14:textId="77777777" w:rsidR="001A45DC" w:rsidRPr="00CB7EA4" w:rsidRDefault="001A45DC" w:rsidP="001A45DC">
      <w:pPr>
        <w:pStyle w:val="Question"/>
      </w:pPr>
      <w:r w:rsidRPr="00CB7EA4">
        <w:t>Модератор: Волк сразу бы откусил?</w:t>
      </w:r>
    </w:p>
    <w:p w14:paraId="30CBE99E" w14:textId="77777777" w:rsidR="001A45DC" w:rsidRPr="00CB7EA4" w:rsidRDefault="001A45DC" w:rsidP="001A45DC">
      <w:pPr>
        <w:pStyle w:val="Answer"/>
      </w:pPr>
      <w:r w:rsidRPr="00CB7EA4">
        <w:rPr>
          <w:b/>
        </w:rPr>
        <w:t>Мужчина:</w:t>
      </w:r>
      <w:r w:rsidRPr="00CB7EA4">
        <w:t xml:space="preserve"> Конечно.</w:t>
      </w:r>
    </w:p>
    <w:p w14:paraId="19CE3010" w14:textId="77777777" w:rsidR="001A45DC" w:rsidRPr="00CB7EA4" w:rsidRDefault="001A45DC" w:rsidP="001A45DC">
      <w:pPr>
        <w:pStyle w:val="Answer"/>
      </w:pPr>
      <w:r w:rsidRPr="00CB7EA4">
        <w:rPr>
          <w:b/>
        </w:rPr>
        <w:t>Мужчина:</w:t>
      </w:r>
      <w:r w:rsidRPr="00CB7EA4">
        <w:t xml:space="preserve"> Березовые рощи маленькие.</w:t>
      </w:r>
    </w:p>
    <w:p w14:paraId="16168B3D" w14:textId="77777777" w:rsidR="001A45DC" w:rsidRPr="00CB7EA4" w:rsidRDefault="001A45DC" w:rsidP="001A45DC">
      <w:pPr>
        <w:pStyle w:val="Answer"/>
      </w:pPr>
      <w:r w:rsidRPr="00CB7EA4">
        <w:rPr>
          <w:b/>
        </w:rPr>
        <w:t>Мужчина:</w:t>
      </w:r>
      <w:r w:rsidRPr="00CB7EA4">
        <w:t xml:space="preserve"> Самое не правдоподобное было в первой серии. Это банкир этот.</w:t>
      </w:r>
    </w:p>
    <w:p w14:paraId="79E86A30" w14:textId="77777777" w:rsidR="001A45DC" w:rsidRPr="00CB7EA4" w:rsidRDefault="001A45DC" w:rsidP="001A45DC">
      <w:pPr>
        <w:pStyle w:val="Answer"/>
      </w:pPr>
      <w:r w:rsidRPr="00CB7EA4">
        <w:rPr>
          <w:b/>
        </w:rPr>
        <w:t>Мужчина:</w:t>
      </w:r>
      <w:r w:rsidRPr="00CB7EA4">
        <w:t xml:space="preserve"> Его даже двумя руками не раскроешь, капкан.</w:t>
      </w:r>
    </w:p>
    <w:p w14:paraId="643EBB21" w14:textId="77777777" w:rsidR="001A45DC" w:rsidRPr="00CB7EA4" w:rsidRDefault="001A45DC" w:rsidP="001A45DC">
      <w:pPr>
        <w:pStyle w:val="Answer"/>
      </w:pPr>
      <w:r w:rsidRPr="00CB7EA4">
        <w:rPr>
          <w:b/>
        </w:rPr>
        <w:t>Мужчина:</w:t>
      </w:r>
      <w:r w:rsidRPr="00CB7EA4">
        <w:t xml:space="preserve"> Я думал, он отверткой какой-то начнет, а он ножичком поддел.</w:t>
      </w:r>
    </w:p>
    <w:p w14:paraId="559DDF64" w14:textId="77777777" w:rsidR="001A45DC" w:rsidRPr="00CB7EA4" w:rsidRDefault="001A45DC" w:rsidP="001A45DC">
      <w:pPr>
        <w:pStyle w:val="Answer"/>
      </w:pPr>
      <w:r w:rsidRPr="00CB7EA4">
        <w:rPr>
          <w:b/>
        </w:rPr>
        <w:t>Мужчина:</w:t>
      </w:r>
      <w:r w:rsidRPr="00CB7EA4">
        <w:t xml:space="preserve"> Что можно отнести к правдоподобности? Действительно, такие шкуры, как она изначально себя вела, Катя, да, действительно, она может измениться. И опять же там идете намек, почему она стала меняться, она начала видеть ужас всего этого. Она начала понимать смысл. Это то же самое, когда приходили ко мне в группу новенькие, которые не видели еще, что такое смерть, и они потом, кто выдерживает, они уже идут в бой совсем по-другому. У них меняется внутренний мир их. Они понимают, когда пришел капаться, пункт воды, раздают воду, там мама с девочкой стояла, и мина туда упала. Блуждающий миномет, было такое понятие. Девочка, полголовы осколком срезает, мать в тяжелом состоянии выжила. После таких вещей, когда вы это видите, вам хочется реально побольше брать патронов, побольше гранат, вы меняетесь реально. Это как раз описание о том, кто у нас говорит здесь, что люди не меняются. Меняются люди. Война – один их лучших способов поменять человека.</w:t>
      </w:r>
    </w:p>
    <w:p w14:paraId="248FE994" w14:textId="77777777" w:rsidR="001A45DC" w:rsidRPr="00CB7EA4" w:rsidRDefault="001A45DC" w:rsidP="001A45DC">
      <w:pPr>
        <w:pStyle w:val="Answer"/>
      </w:pPr>
      <w:r w:rsidRPr="00CB7EA4">
        <w:rPr>
          <w:b/>
        </w:rPr>
        <w:t>Мужчина:</w:t>
      </w:r>
      <w:r w:rsidRPr="00CB7EA4">
        <w:t xml:space="preserve"> Я про девчонку эту.</w:t>
      </w:r>
    </w:p>
    <w:p w14:paraId="40009BF9" w14:textId="77777777" w:rsidR="001A45DC" w:rsidRPr="00CB7EA4" w:rsidRDefault="001A45DC" w:rsidP="001A45DC">
      <w:pPr>
        <w:pStyle w:val="Answer"/>
      </w:pPr>
      <w:r w:rsidRPr="00CB7EA4">
        <w:rPr>
          <w:b/>
        </w:rPr>
        <w:t>Мужчина:</w:t>
      </w:r>
      <w:r w:rsidRPr="00CB7EA4">
        <w:t xml:space="preserve"> Сколько таких девчонок было?</w:t>
      </w:r>
    </w:p>
    <w:p w14:paraId="726C64B0" w14:textId="77777777" w:rsidR="001A45DC" w:rsidRPr="00CB7EA4" w:rsidRDefault="001A45DC" w:rsidP="001A45DC">
      <w:pPr>
        <w:pStyle w:val="Answer"/>
      </w:pPr>
      <w:r w:rsidRPr="00CB7EA4">
        <w:rPr>
          <w:b/>
        </w:rPr>
        <w:t>Мужчина:</w:t>
      </w:r>
      <w:r w:rsidRPr="00CB7EA4">
        <w:t xml:space="preserve"> В первый выход вышли, вернулись на базу, у нас там девчонка была, у нее магазинчик, она к нам приходила постоянно.</w:t>
      </w:r>
    </w:p>
    <w:p w14:paraId="435FADD9" w14:textId="77777777" w:rsidR="001A45DC" w:rsidRPr="00CB7EA4" w:rsidRDefault="001A45DC" w:rsidP="001A45DC">
      <w:pPr>
        <w:pStyle w:val="Answer"/>
      </w:pPr>
      <w:r w:rsidRPr="00CB7EA4">
        <w:rPr>
          <w:b/>
        </w:rPr>
        <w:t>Мужчина:</w:t>
      </w:r>
      <w:r w:rsidRPr="00CB7EA4">
        <w:t xml:space="preserve"> Возьмите Бузову. Все знают Бузову, как какая-то дура из «Дом-2». Но, простите, это девчонка приехала, привезла целый «Камаз» снарядов.</w:t>
      </w:r>
    </w:p>
    <w:p w14:paraId="489D25B0" w14:textId="77777777" w:rsidR="001A45DC" w:rsidRPr="00CB7EA4" w:rsidRDefault="001A45DC" w:rsidP="001A45DC">
      <w:pPr>
        <w:pStyle w:val="Question"/>
      </w:pPr>
      <w:r w:rsidRPr="00CB7EA4">
        <w:t>Модератор: Было еще что-то, что было не правдоподобно?</w:t>
      </w:r>
    </w:p>
    <w:p w14:paraId="4FBBB232" w14:textId="77777777" w:rsidR="001A45DC" w:rsidRPr="00CB7EA4" w:rsidRDefault="001A45DC" w:rsidP="001A45DC">
      <w:pPr>
        <w:pStyle w:val="Answer"/>
      </w:pPr>
      <w:r w:rsidRPr="00CB7EA4">
        <w:rPr>
          <w:b/>
        </w:rPr>
        <w:t>Мужчина:</w:t>
      </w:r>
      <w:r w:rsidRPr="00CB7EA4">
        <w:t xml:space="preserve"> Когда он в самом начале сказал, что ему нужно приехать в часть к определенному времени. Они там катались, спали, ездили. Не может быть такого.</w:t>
      </w:r>
    </w:p>
    <w:p w14:paraId="6EAFF929" w14:textId="77777777" w:rsidR="001A45DC" w:rsidRPr="00CB7EA4" w:rsidRDefault="001A45DC" w:rsidP="001A45DC">
      <w:pPr>
        <w:pStyle w:val="Answer"/>
      </w:pPr>
      <w:r w:rsidRPr="00CB7EA4">
        <w:rPr>
          <w:b/>
        </w:rPr>
        <w:t>Мужчина:</w:t>
      </w:r>
      <w:r w:rsidRPr="00CB7EA4">
        <w:t xml:space="preserve"> Подзабил он на это дело.</w:t>
      </w:r>
    </w:p>
    <w:p w14:paraId="6FF6814B" w14:textId="77777777" w:rsidR="001A45DC" w:rsidRPr="00CB7EA4" w:rsidRDefault="001A45DC" w:rsidP="001A45DC">
      <w:pPr>
        <w:pStyle w:val="Answer"/>
      </w:pPr>
      <w:r w:rsidRPr="00CB7EA4">
        <w:rPr>
          <w:b/>
        </w:rPr>
        <w:t>Мужчина:</w:t>
      </w:r>
      <w:r w:rsidRPr="00CB7EA4">
        <w:t xml:space="preserve"> Да, либо убирать фразу, что мне нужно приехать к девяти, к определенному времени.</w:t>
      </w:r>
    </w:p>
    <w:p w14:paraId="5ECB0D8F" w14:textId="77777777" w:rsidR="001A45DC" w:rsidRPr="00CB7EA4" w:rsidRDefault="001A45DC" w:rsidP="001A45DC">
      <w:pPr>
        <w:pStyle w:val="Question"/>
      </w:pPr>
      <w:r w:rsidRPr="00CB7EA4">
        <w:t>Модератор: Странно с точки зрения службы.</w:t>
      </w:r>
    </w:p>
    <w:p w14:paraId="2ED415C5" w14:textId="77777777" w:rsidR="001A45DC" w:rsidRPr="00CB7EA4" w:rsidRDefault="001A45DC" w:rsidP="001A45DC">
      <w:pPr>
        <w:pStyle w:val="Answer"/>
      </w:pPr>
      <w:r w:rsidRPr="00CB7EA4">
        <w:rPr>
          <w:b/>
        </w:rPr>
        <w:t>Мужчина:</w:t>
      </w:r>
      <w:r w:rsidRPr="00CB7EA4">
        <w:t xml:space="preserve"> Да. Если говорить про то, что понравилось, обычная бытовая жизнь, когда Катя пошла пить на этаж ниже, а этот пошел пить, то есть это мужское, женское. Они о своем, мужики о своем. Бытовуха более-менее нормальная.</w:t>
      </w:r>
    </w:p>
    <w:p w14:paraId="1953F2D9" w14:textId="77777777" w:rsidR="001A45DC" w:rsidRPr="00CB7EA4" w:rsidRDefault="001A45DC" w:rsidP="001A45DC">
      <w:pPr>
        <w:pStyle w:val="Answer"/>
      </w:pPr>
      <w:r w:rsidRPr="00CB7EA4">
        <w:rPr>
          <w:b/>
        </w:rPr>
        <w:t>Мужчина:</w:t>
      </w:r>
      <w:r w:rsidRPr="00CB7EA4">
        <w:t xml:space="preserve"> Да, еще сцена со свечами и шампанским шикарно смотрелась.</w:t>
      </w:r>
    </w:p>
    <w:p w14:paraId="44981EDC" w14:textId="77777777" w:rsidR="001A45DC" w:rsidRPr="00CB7EA4" w:rsidRDefault="001A45DC" w:rsidP="001A45DC">
      <w:pPr>
        <w:pStyle w:val="Answer"/>
      </w:pPr>
      <w:r w:rsidRPr="00CB7EA4">
        <w:rPr>
          <w:b/>
        </w:rPr>
        <w:t>Мужчина:</w:t>
      </w:r>
      <w:r w:rsidRPr="00CB7EA4">
        <w:t xml:space="preserve"> Да, но если бы я пришел к другу, и у него такая же фигня стояла на столе, я бы его точно так же подколол.</w:t>
      </w:r>
    </w:p>
    <w:p w14:paraId="1AE4C853" w14:textId="77777777" w:rsidR="001A45DC" w:rsidRPr="00CB7EA4" w:rsidRDefault="001A45DC" w:rsidP="001A45DC">
      <w:pPr>
        <w:pStyle w:val="Answer"/>
      </w:pPr>
      <w:r w:rsidRPr="00CB7EA4">
        <w:rPr>
          <w:b/>
        </w:rPr>
        <w:t>Мужчина:</w:t>
      </w:r>
      <w:r w:rsidRPr="00CB7EA4">
        <w:t xml:space="preserve"> А я бы водку запивал шампанским.</w:t>
      </w:r>
    </w:p>
    <w:p w14:paraId="55E5C8EE" w14:textId="77777777" w:rsidR="001A45DC" w:rsidRPr="00CB7EA4" w:rsidRDefault="001A45DC" w:rsidP="001A45DC">
      <w:pPr>
        <w:pStyle w:val="Question"/>
      </w:pPr>
      <w:r w:rsidRPr="00CB7EA4">
        <w:t>Модератор: В чем основная идея этого сериала, как вам показалось? Если попытаться ее сформулировать, что хотели сказать? Восемь серий показывали, что хотели сказать?</w:t>
      </w:r>
    </w:p>
    <w:p w14:paraId="6B5A35D0" w14:textId="77777777" w:rsidR="001A45DC" w:rsidRPr="00CB7EA4" w:rsidRDefault="001A45DC" w:rsidP="001A45DC">
      <w:pPr>
        <w:pStyle w:val="Answer"/>
      </w:pPr>
      <w:r w:rsidRPr="00CB7EA4">
        <w:rPr>
          <w:b/>
        </w:rPr>
        <w:t>Мужчина:</w:t>
      </w:r>
      <w:r w:rsidRPr="00CB7EA4">
        <w:t xml:space="preserve"> Любовь существует.</w:t>
      </w:r>
    </w:p>
    <w:p w14:paraId="7ECF6737" w14:textId="77777777" w:rsidR="001A45DC" w:rsidRPr="00CB7EA4" w:rsidRDefault="001A45DC" w:rsidP="001A45DC">
      <w:pPr>
        <w:pStyle w:val="Answer"/>
      </w:pPr>
      <w:r w:rsidRPr="00CB7EA4">
        <w:rPr>
          <w:b/>
        </w:rPr>
        <w:t>Мужчина:</w:t>
      </w:r>
      <w:r w:rsidRPr="00CB7EA4">
        <w:t xml:space="preserve"> Те, кто в другом мире живет, его с небес на землю можно спустить не только с помощью каких-то других людей, а теми трудным жизненными обстоятельствами и так далее. Вне зависимости от того, насколько люди могут быть разными, они могут все равно найти определенные точки соприкосновения и понять, что они не могут быть друг без друга. Это, если акцентировать внимание, что целевая аудитория женщины. Эмоциональная раскачка постоянно, мы под постоянными определенными эмоциональными качелями с точки зрения эмоций рассматриваем этот сериал. А если с точки зрения, да, у многих из нас, мужчин, в логике скрипты определенные ломаются. Особенно смена одежды, Болливуд, про который говорят, неуместен, танцульки музыкальные. А в целом, как говорит Виктор, если опустить эти моменты, до которых мы докапываемся, в целом на лайте. Вполне себе неплохо.</w:t>
      </w:r>
    </w:p>
    <w:p w14:paraId="75B7B684" w14:textId="77777777" w:rsidR="001A45DC" w:rsidRPr="00CB7EA4" w:rsidRDefault="001A45DC" w:rsidP="001A45DC">
      <w:pPr>
        <w:pStyle w:val="Answer"/>
      </w:pPr>
      <w:r w:rsidRPr="00CB7EA4">
        <w:rPr>
          <w:b/>
        </w:rPr>
        <w:t>Мужчина:</w:t>
      </w:r>
      <w:r w:rsidRPr="00CB7EA4">
        <w:t xml:space="preserve"> Я считаю, что этот фильм можно прямо сразу поделить на три направления, для чего он был создан. Во-первых, это для того, чтобы донести людям. Музыка, частоты – оно действует на человеческий организм и на наше поведение и психику. Первое – этот фильм несет, что пришла беда, и эти женщины, солдаты, гуманитарка – все встали едино. Это первый момент. Второй момент – это люди оказывают помощь. Да, кто-то не воюет, но он везет гуманитарку. Это указали в фильме. Мужик сломался, стоял.</w:t>
      </w:r>
    </w:p>
    <w:p w14:paraId="23E1EACE" w14:textId="77777777" w:rsidR="001A45DC" w:rsidRPr="00CB7EA4" w:rsidRDefault="001A45DC" w:rsidP="001A45DC">
      <w:pPr>
        <w:pStyle w:val="Answer"/>
      </w:pPr>
      <w:r w:rsidRPr="00CB7EA4">
        <w:rPr>
          <w:b/>
        </w:rPr>
        <w:t>Мужчина:</w:t>
      </w:r>
      <w:r w:rsidRPr="00CB7EA4">
        <w:t xml:space="preserve"> Это вы про весь фильм говорите или за последнюю серию только?</w:t>
      </w:r>
    </w:p>
    <w:p w14:paraId="2CF99643" w14:textId="77777777" w:rsidR="001A45DC" w:rsidRPr="00CB7EA4" w:rsidRDefault="001A45DC" w:rsidP="001A45DC">
      <w:pPr>
        <w:pStyle w:val="Answer"/>
      </w:pPr>
      <w:r w:rsidRPr="00CB7EA4">
        <w:rPr>
          <w:b/>
        </w:rPr>
        <w:t>Мужчина:</w:t>
      </w:r>
      <w:r w:rsidRPr="00CB7EA4">
        <w:t xml:space="preserve"> Когда этот поросят вез.</w:t>
      </w:r>
    </w:p>
    <w:p w14:paraId="7E064F5E" w14:textId="77777777" w:rsidR="001A45DC" w:rsidRPr="00CB7EA4" w:rsidRDefault="001A45DC" w:rsidP="001A45DC">
      <w:pPr>
        <w:pStyle w:val="Answer"/>
      </w:pPr>
      <w:r w:rsidRPr="00CB7EA4">
        <w:rPr>
          <w:b/>
        </w:rPr>
        <w:t>Мужчина:</w:t>
      </w:r>
      <w:r w:rsidRPr="00CB7EA4">
        <w:t xml:space="preserve"> В начале тоже есть моменты. Взять другую серию, девушка попала в беду, забрали ее в изолятор. Кто из вас, здесь сидящих, сделал бы то же самое для своей девушки? Сейчас можно эти все моменты, их там до фига было. Просто я сейчас обозначаю именно конкретику основную, на что был направлен фильм. Он направлен на патриотизм, это первое. На воспитание молодежи – это два. Третье – на то, что нужно объединяться и помогать фронту. Это три. Вот три основных критерия. Я полностью за этот фильм.</w:t>
      </w:r>
    </w:p>
    <w:p w14:paraId="531FD0D8" w14:textId="77777777" w:rsidR="001A45DC" w:rsidRPr="00CB7EA4" w:rsidRDefault="001A45DC" w:rsidP="001A45DC">
      <w:pPr>
        <w:pStyle w:val="Answer"/>
      </w:pPr>
      <w:r w:rsidRPr="00CB7EA4">
        <w:rPr>
          <w:b/>
        </w:rPr>
        <w:t>Мужчина:</w:t>
      </w:r>
      <w:r w:rsidRPr="00CB7EA4">
        <w:t xml:space="preserve"> Значит, все семь серий надо выкинуть и оставить одну последнюю.</w:t>
      </w:r>
    </w:p>
    <w:p w14:paraId="069BC683" w14:textId="77777777" w:rsidR="001A45DC" w:rsidRPr="00CB7EA4" w:rsidRDefault="001A45DC" w:rsidP="001A45DC">
      <w:pPr>
        <w:pStyle w:val="Answer"/>
      </w:pPr>
      <w:r w:rsidRPr="00CB7EA4">
        <w:rPr>
          <w:b/>
        </w:rPr>
        <w:t>Мужчина:</w:t>
      </w:r>
      <w:r w:rsidRPr="00CB7EA4">
        <w:t xml:space="preserve"> Это судьба определенных людей, жизнь.</w:t>
      </w:r>
    </w:p>
    <w:p w14:paraId="211B537A" w14:textId="77777777" w:rsidR="001A45DC" w:rsidRPr="00CB7EA4" w:rsidRDefault="001A45DC" w:rsidP="001A45DC">
      <w:pPr>
        <w:pStyle w:val="Answer"/>
      </w:pPr>
      <w:r w:rsidRPr="00CB7EA4">
        <w:rPr>
          <w:b/>
        </w:rPr>
        <w:t>Мужчина:</w:t>
      </w:r>
      <w:r w:rsidRPr="00CB7EA4">
        <w:t xml:space="preserve"> Восьмая в итоге.</w:t>
      </w:r>
    </w:p>
    <w:p w14:paraId="305E3887" w14:textId="77777777" w:rsidR="001A45DC" w:rsidRPr="00CB7EA4" w:rsidRDefault="001A45DC" w:rsidP="001A45DC">
      <w:pPr>
        <w:pStyle w:val="Answer"/>
      </w:pPr>
      <w:r w:rsidRPr="00CB7EA4">
        <w:rPr>
          <w:b/>
        </w:rPr>
        <w:t>Мужчина:</w:t>
      </w:r>
      <w:r w:rsidRPr="00CB7EA4">
        <w:t xml:space="preserve"> Как люди меняются.</w:t>
      </w:r>
    </w:p>
    <w:p w14:paraId="29AB5847" w14:textId="77777777" w:rsidR="001A45DC" w:rsidRPr="00CB7EA4" w:rsidRDefault="001A45DC" w:rsidP="001A45DC">
      <w:pPr>
        <w:pStyle w:val="Answer"/>
      </w:pPr>
      <w:r w:rsidRPr="00CB7EA4">
        <w:rPr>
          <w:b/>
        </w:rPr>
        <w:t>Мужчина:</w:t>
      </w:r>
      <w:r w:rsidRPr="00CB7EA4">
        <w:t xml:space="preserve"> Возьмите фильм «Спасти рядового Райана», американский фильм. Там тоже смотрите, как сюжет закручивается. Давайте вырежем этот момент.</w:t>
      </w:r>
    </w:p>
    <w:p w14:paraId="2D666F57" w14:textId="77777777" w:rsidR="001A45DC" w:rsidRPr="00CB7EA4" w:rsidRDefault="001A45DC" w:rsidP="001A45DC">
      <w:pPr>
        <w:pStyle w:val="Answer"/>
      </w:pPr>
      <w:r w:rsidRPr="00CB7EA4">
        <w:rPr>
          <w:b/>
        </w:rPr>
        <w:t>Мужчина:</w:t>
      </w:r>
      <w:r w:rsidRPr="00CB7EA4">
        <w:t xml:space="preserve"> Сразу ее на лысо побреем и всё.</w:t>
      </w:r>
    </w:p>
    <w:p w14:paraId="4DCA2463" w14:textId="77777777" w:rsidR="001A45DC" w:rsidRPr="00CB7EA4" w:rsidRDefault="001A45DC" w:rsidP="001A45DC">
      <w:pPr>
        <w:pStyle w:val="Answer"/>
      </w:pPr>
      <w:r w:rsidRPr="00CB7EA4">
        <w:rPr>
          <w:b/>
        </w:rPr>
        <w:t>Мужчина:</w:t>
      </w:r>
      <w:r w:rsidRPr="00CB7EA4">
        <w:t xml:space="preserve"> Сразу говорить о том, что все пятеро ее детей погибли. Уберем и что мы получим? Мы получим фильм «Лучший в аду», просто боевые действия. Для аудитории, для военных посмотреть, мы сидим, ржем, кто так стреляет, это не правдоподобные моменты. Но для обычных людей не особо будет интересно смотреть, где просто постоянные перестрелки, взрывы и тому подобное.</w:t>
      </w:r>
    </w:p>
    <w:p w14:paraId="5EE2C440" w14:textId="77777777" w:rsidR="001A45DC" w:rsidRPr="00CB7EA4" w:rsidRDefault="001A45DC" w:rsidP="001A45DC">
      <w:pPr>
        <w:pStyle w:val="Answer"/>
      </w:pPr>
      <w:r w:rsidRPr="00CB7EA4">
        <w:rPr>
          <w:b/>
        </w:rPr>
        <w:t>Мужчина:</w:t>
      </w:r>
      <w:r w:rsidRPr="00CB7EA4">
        <w:t xml:space="preserve"> Никак не об СВО фильм.</w:t>
      </w:r>
    </w:p>
    <w:p w14:paraId="3C8FC6BB" w14:textId="77777777" w:rsidR="001A45DC" w:rsidRPr="00CB7EA4" w:rsidRDefault="001A45DC" w:rsidP="001A45DC">
      <w:pPr>
        <w:pStyle w:val="Answer"/>
      </w:pPr>
      <w:r w:rsidRPr="00CB7EA4">
        <w:rPr>
          <w:b/>
        </w:rPr>
        <w:t>Мужчина:</w:t>
      </w:r>
      <w:r w:rsidRPr="00CB7EA4">
        <w:t xml:space="preserve"> Здесь момент, как сказано правильно, что целевая аудитория другая, как говорят мужчины, допустим, я к своей жене не приду домой и не буду говорить, кровь, кишки и так далее. Ей интересно, пожалуйста, вот сериал спокойный посмотреть. У меня ребенку пять лет, я не буду ему это рассказывать. Чтобы было хоть какое-то патриотическое понимание, что такое СВО. Пять лет ребенку, это странно, вся эта информация, но тем не менее есть такой фильм легкий.</w:t>
      </w:r>
    </w:p>
    <w:p w14:paraId="72C7DAF5" w14:textId="77777777" w:rsidR="001A45DC" w:rsidRPr="00CB7EA4" w:rsidRDefault="001A45DC" w:rsidP="001A45DC">
      <w:pPr>
        <w:pStyle w:val="Answer"/>
      </w:pPr>
      <w:r w:rsidRPr="00CB7EA4">
        <w:rPr>
          <w:b/>
        </w:rPr>
        <w:t>Мужчина:</w:t>
      </w:r>
      <w:r w:rsidRPr="00CB7EA4">
        <w:t xml:space="preserve"> Англичан надо было выставить более козлами. Я считаю, что в первой серии надо было не банкира прислать туда, а именно, чтобы сжало его, чтобы он бабки им заплатил. Вот тогда закручивалась бы эта история поинтереснее.</w:t>
      </w:r>
    </w:p>
    <w:p w14:paraId="7827DFD6" w14:textId="77777777" w:rsidR="001A45DC" w:rsidRPr="00CB7EA4" w:rsidRDefault="001A45DC" w:rsidP="001A45DC">
      <w:pPr>
        <w:pStyle w:val="Answer"/>
      </w:pPr>
      <w:r w:rsidRPr="00CB7EA4">
        <w:rPr>
          <w:b/>
        </w:rPr>
        <w:t>Мужчина:</w:t>
      </w:r>
      <w:r w:rsidRPr="00CB7EA4">
        <w:t xml:space="preserve"> А то кредит не отдал.</w:t>
      </w:r>
    </w:p>
    <w:p w14:paraId="2CC3183E" w14:textId="77777777" w:rsidR="001A45DC" w:rsidRPr="00CB7EA4" w:rsidRDefault="001A45DC" w:rsidP="001A45DC">
      <w:pPr>
        <w:pStyle w:val="Answer"/>
      </w:pPr>
      <w:r w:rsidRPr="00CB7EA4">
        <w:rPr>
          <w:b/>
        </w:rPr>
        <w:t>Мужчина:</w:t>
      </w:r>
      <w:r w:rsidRPr="00CB7EA4">
        <w:t xml:space="preserve"> И в конце по 275-й статье его.</w:t>
      </w:r>
    </w:p>
    <w:p w14:paraId="5385D3F8" w14:textId="77777777" w:rsidR="001A45DC" w:rsidRPr="00CB7EA4" w:rsidRDefault="001A45DC" w:rsidP="001A45DC">
      <w:pPr>
        <w:pStyle w:val="Answer"/>
      </w:pPr>
      <w:r w:rsidRPr="00CB7EA4">
        <w:rPr>
          <w:b/>
        </w:rPr>
        <w:t>Мужчина:</w:t>
      </w:r>
      <w:r w:rsidRPr="00CB7EA4">
        <w:t xml:space="preserve"> Это задумка опять же режиссера и сценаристов – а вдруг своих укусим.</w:t>
      </w:r>
    </w:p>
    <w:p w14:paraId="5021BBF1" w14:textId="77777777" w:rsidR="001A45DC" w:rsidRPr="00CB7EA4" w:rsidRDefault="001A45DC" w:rsidP="001A45DC">
      <w:pPr>
        <w:pStyle w:val="Answer"/>
      </w:pPr>
      <w:r w:rsidRPr="00CB7EA4">
        <w:rPr>
          <w:b/>
        </w:rPr>
        <w:t>Мужчина:</w:t>
      </w:r>
      <w:r w:rsidRPr="00CB7EA4">
        <w:t xml:space="preserve"> Алексей, полностью с ним соглашусь. Для детей, для подрастающего поколения это действительно идеальный фильм для того, чтобы немного ввести в курс дела. Я просто это знаю на своем опыте. Недавно приходили в Академию таможни у нас в Москве, я сидел со студентами, рассказывал. Я часто езжу по этим университетам, в школы, у меня уже выработался опыт. Я прекрасно понимаю первое, что нужно с молодежью. Для чего мы туда приходим? Для того, чтобы привить им патриотизм, чтобы они хотели служить в армии, что это привлекательно. С ними надо начинать с шуточной стороны и ни в коем случае им не рассказывать про выбитые мозги, кишки. Это отталкивает. Здесь идеальный вариант для того, чтобы посеять эту любовь, верность. Если даже убрать именно военные моменты из этого сериала, там есть другие качества добродетелей. Показать, что такое искренняя любовь. Мне кажется, любой бы хотел, чтобы у него так произошло в его жизни, потому что это идеально поставится семья. Есть ценности семейные, указатель на семейные ценности.</w:t>
      </w:r>
    </w:p>
    <w:p w14:paraId="3933E724" w14:textId="77777777" w:rsidR="001A45DC" w:rsidRPr="00CB7EA4" w:rsidRDefault="001A45DC" w:rsidP="001A45DC">
      <w:pPr>
        <w:pStyle w:val="Answer"/>
      </w:pPr>
      <w:r w:rsidRPr="00CB7EA4">
        <w:rPr>
          <w:b/>
        </w:rPr>
        <w:t>Мужчина:</w:t>
      </w:r>
      <w:r w:rsidRPr="00CB7EA4">
        <w:t xml:space="preserve"> Образ позитивного русского офицера формируется по фильму, это однозначно есть.</w:t>
      </w:r>
    </w:p>
    <w:p w14:paraId="17371AB6" w14:textId="77777777" w:rsidR="001A45DC" w:rsidRPr="00CB7EA4" w:rsidRDefault="001A45DC" w:rsidP="001A45DC">
      <w:pPr>
        <w:pStyle w:val="Answer"/>
      </w:pPr>
      <w:r w:rsidRPr="00CB7EA4">
        <w:rPr>
          <w:b/>
        </w:rPr>
        <w:t>Мужчина:</w:t>
      </w:r>
      <w:r w:rsidRPr="00CB7EA4">
        <w:t xml:space="preserve"> Сто процентов.</w:t>
      </w:r>
    </w:p>
    <w:p w14:paraId="3808684C" w14:textId="77777777" w:rsidR="001A45DC" w:rsidRPr="00CB7EA4" w:rsidRDefault="001A45DC" w:rsidP="001A45DC">
      <w:pPr>
        <w:pStyle w:val="Answer"/>
      </w:pPr>
      <w:r w:rsidRPr="00CB7EA4">
        <w:rPr>
          <w:b/>
        </w:rPr>
        <w:t>Мужчина:</w:t>
      </w:r>
      <w:r w:rsidRPr="00CB7EA4">
        <w:t xml:space="preserve"> Да. Лёша – позитивный герой, крепкий, надежный мужик, офицер Российской Армии. В службе старается, в семье старается со своей женщиной, он надежный.</w:t>
      </w:r>
    </w:p>
    <w:p w14:paraId="3595FD95" w14:textId="77777777" w:rsidR="001A45DC" w:rsidRPr="00CB7EA4" w:rsidRDefault="001A45DC" w:rsidP="001A45DC">
      <w:pPr>
        <w:pStyle w:val="Question"/>
      </w:pPr>
      <w:r w:rsidRPr="00CB7EA4">
        <w:t>Модератор: Как раскрыта тема войны в сериале, как вам показалось?</w:t>
      </w:r>
    </w:p>
    <w:p w14:paraId="562E0C07" w14:textId="77777777" w:rsidR="001A45DC" w:rsidRPr="00CB7EA4" w:rsidRDefault="001A45DC" w:rsidP="001A45DC">
      <w:pPr>
        <w:pStyle w:val="Answer"/>
      </w:pPr>
      <w:r w:rsidRPr="00CB7EA4">
        <w:rPr>
          <w:b/>
        </w:rPr>
        <w:t>Мужчина:</w:t>
      </w:r>
      <w:r w:rsidRPr="00CB7EA4">
        <w:t xml:space="preserve"> Никак.</w:t>
      </w:r>
    </w:p>
    <w:p w14:paraId="3F904CA6" w14:textId="77777777" w:rsidR="001A45DC" w:rsidRPr="00CB7EA4" w:rsidRDefault="001A45DC" w:rsidP="001A45DC">
      <w:pPr>
        <w:pStyle w:val="Answer"/>
      </w:pPr>
      <w:r w:rsidRPr="00CB7EA4">
        <w:rPr>
          <w:b/>
        </w:rPr>
        <w:t>Мужчина:</w:t>
      </w:r>
      <w:r w:rsidRPr="00CB7EA4">
        <w:t xml:space="preserve"> Она не раскрыта.</w:t>
      </w:r>
    </w:p>
    <w:p w14:paraId="1DD9498F" w14:textId="77777777" w:rsidR="001A45DC" w:rsidRPr="00CB7EA4" w:rsidRDefault="001A45DC" w:rsidP="001A45DC">
      <w:pPr>
        <w:pStyle w:val="Answer"/>
      </w:pPr>
      <w:r w:rsidRPr="00CB7EA4">
        <w:rPr>
          <w:b/>
        </w:rPr>
        <w:t>Мужчина:</w:t>
      </w:r>
      <w:r w:rsidRPr="00CB7EA4">
        <w:t xml:space="preserve"> Она не раскрыта. Она только показана в начале, но она не раскрыта.</w:t>
      </w:r>
    </w:p>
    <w:p w14:paraId="33E7B0D7" w14:textId="77777777" w:rsidR="001A45DC" w:rsidRPr="00CB7EA4" w:rsidRDefault="001A45DC" w:rsidP="001A45DC">
      <w:pPr>
        <w:pStyle w:val="Answer"/>
      </w:pPr>
      <w:r w:rsidRPr="00CB7EA4">
        <w:rPr>
          <w:b/>
        </w:rPr>
        <w:t>Мужчина:</w:t>
      </w:r>
      <w:r w:rsidRPr="00CB7EA4">
        <w:t xml:space="preserve"> Так и цели там не было такой.</w:t>
      </w:r>
    </w:p>
    <w:p w14:paraId="5A78034B" w14:textId="77777777" w:rsidR="001A45DC" w:rsidRPr="00CB7EA4" w:rsidRDefault="001A45DC" w:rsidP="001A45DC">
      <w:pPr>
        <w:pStyle w:val="Answer"/>
      </w:pPr>
      <w:r w:rsidRPr="00CB7EA4">
        <w:rPr>
          <w:b/>
        </w:rPr>
        <w:t>Мужчина:</w:t>
      </w:r>
      <w:r w:rsidRPr="00CB7EA4">
        <w:t xml:space="preserve"> Я думаю, она не раскрыта, но и слава богу, чтобы его смотрели как раз помоложе, жены, те, кто ждут.</w:t>
      </w:r>
    </w:p>
    <w:p w14:paraId="49233042" w14:textId="77777777" w:rsidR="001A45DC" w:rsidRPr="00CB7EA4" w:rsidRDefault="001A45DC" w:rsidP="001A45DC">
      <w:pPr>
        <w:pStyle w:val="Answer"/>
      </w:pPr>
      <w:r w:rsidRPr="00CB7EA4">
        <w:rPr>
          <w:b/>
        </w:rPr>
        <w:t>Мужчина:</w:t>
      </w:r>
      <w:r w:rsidRPr="00CB7EA4">
        <w:t xml:space="preserve"> Какие-то черточки присутствуют иносказательно.</w:t>
      </w:r>
    </w:p>
    <w:p w14:paraId="65FF2FE9" w14:textId="77777777" w:rsidR="001A45DC" w:rsidRPr="00CB7EA4" w:rsidRDefault="001A45DC" w:rsidP="001A45DC">
      <w:pPr>
        <w:pStyle w:val="Answer"/>
      </w:pPr>
      <w:r w:rsidRPr="00CB7EA4">
        <w:rPr>
          <w:b/>
        </w:rPr>
        <w:t>Мужчина:</w:t>
      </w:r>
      <w:r w:rsidRPr="00CB7EA4">
        <w:t xml:space="preserve"> Чтобы было проще, легче.</w:t>
      </w:r>
    </w:p>
    <w:p w14:paraId="09DDF8FB" w14:textId="77777777" w:rsidR="001A45DC" w:rsidRPr="00CB7EA4" w:rsidRDefault="001A45DC" w:rsidP="001A45DC">
      <w:pPr>
        <w:pStyle w:val="Question"/>
      </w:pPr>
      <w:r w:rsidRPr="00CB7EA4">
        <w:t>Модератор: То есть не надо ее раскрывать?</w:t>
      </w:r>
    </w:p>
    <w:p w14:paraId="23A567E9" w14:textId="77777777" w:rsidR="001A45DC" w:rsidRPr="00CB7EA4" w:rsidRDefault="001A45DC" w:rsidP="001A45DC">
      <w:pPr>
        <w:pStyle w:val="Answer"/>
      </w:pPr>
      <w:r w:rsidRPr="00CB7EA4">
        <w:rPr>
          <w:b/>
        </w:rPr>
        <w:t>Мужчина:</w:t>
      </w:r>
      <w:r w:rsidRPr="00CB7EA4">
        <w:t xml:space="preserve"> Не надо.</w:t>
      </w:r>
    </w:p>
    <w:p w14:paraId="1B902E5D" w14:textId="77777777" w:rsidR="001A45DC" w:rsidRPr="00CB7EA4" w:rsidRDefault="001A45DC" w:rsidP="001A45DC">
      <w:pPr>
        <w:pStyle w:val="Answer"/>
      </w:pPr>
      <w:r w:rsidRPr="00CB7EA4">
        <w:rPr>
          <w:b/>
        </w:rPr>
        <w:t>Мужчина:</w:t>
      </w:r>
      <w:r w:rsidRPr="00CB7EA4">
        <w:t xml:space="preserve"> Нет, ее надо раскрывать, но в другом формате и не в таких фильмах.</w:t>
      </w:r>
    </w:p>
    <w:p w14:paraId="054F5BAA" w14:textId="77777777" w:rsidR="001A45DC" w:rsidRPr="00CB7EA4" w:rsidRDefault="001A45DC" w:rsidP="001A45DC">
      <w:pPr>
        <w:pStyle w:val="Answer"/>
      </w:pPr>
      <w:r w:rsidRPr="00CB7EA4">
        <w:rPr>
          <w:b/>
        </w:rPr>
        <w:t>Мужчина:</w:t>
      </w:r>
      <w:r w:rsidRPr="00CB7EA4">
        <w:t xml:space="preserve"> Да.</w:t>
      </w:r>
    </w:p>
    <w:p w14:paraId="507C2CDF" w14:textId="77777777" w:rsidR="001A45DC" w:rsidRPr="00CB7EA4" w:rsidRDefault="001A45DC" w:rsidP="001A45DC">
      <w:pPr>
        <w:pStyle w:val="Question"/>
      </w:pPr>
      <w:r w:rsidRPr="00CB7EA4">
        <w:t>Модератор: Глеб, а вам как кажется? Тема войны, как она в сериале и как надо было бы сделать?</w:t>
      </w:r>
    </w:p>
    <w:p w14:paraId="46D255FB" w14:textId="77777777" w:rsidR="001A45DC" w:rsidRPr="00CB7EA4" w:rsidRDefault="001A45DC" w:rsidP="001A45DC">
      <w:pPr>
        <w:pStyle w:val="Answer"/>
      </w:pPr>
      <w:r w:rsidRPr="00CB7EA4">
        <w:rPr>
          <w:b/>
        </w:rPr>
        <w:t>Глеб:</w:t>
      </w:r>
      <w:r w:rsidRPr="00CB7EA4">
        <w:t xml:space="preserve"> Нет, в сериале они просто плавно перешли, что война пришла. Любовь, война – она соединилась одновременно. Жены ждут офицеров, как они верят в то, что он живы, как они поддерживают друг друга. Не важно, что нет информации, как они понимают, как они делятся опытом. Тот тыловой фронт, который нужно вести, то есть поддержка моральная, духовная, это есть. Мне очень понравилось, что в сериале очень много, несмотря на то, что мы говорим, что на женскую аудиторию настроено, тогда к вопросу, почему столько голых женщин? Почему не мужиков?</w:t>
      </w:r>
    </w:p>
    <w:p w14:paraId="0E395867" w14:textId="77777777" w:rsidR="001A45DC" w:rsidRPr="00CB7EA4" w:rsidRDefault="001A45DC" w:rsidP="001A45DC">
      <w:pPr>
        <w:pStyle w:val="Answer"/>
      </w:pPr>
      <w:r w:rsidRPr="00CB7EA4">
        <w:rPr>
          <w:b/>
        </w:rPr>
        <w:t>Мужчина:</w:t>
      </w:r>
      <w:r w:rsidRPr="00CB7EA4">
        <w:t xml:space="preserve"> Это самый лучший момент в фильме.</w:t>
      </w:r>
    </w:p>
    <w:p w14:paraId="49010F34" w14:textId="77777777" w:rsidR="001A45DC" w:rsidRPr="00CB7EA4" w:rsidRDefault="001A45DC" w:rsidP="001A45DC">
      <w:pPr>
        <w:pStyle w:val="Answer"/>
      </w:pPr>
      <w:r w:rsidRPr="00CB7EA4">
        <w:rPr>
          <w:b/>
        </w:rPr>
        <w:t>Глеб:</w:t>
      </w:r>
      <w:r w:rsidRPr="00CB7EA4">
        <w:t xml:space="preserve"> Да. У нас половина серий начинается с того, что мы видим спящую женщину полуобнаженную. Теперь к вопросу, женщины ли будут основная аудитория. Очень много православных храмов показано, то есть во сне, наяву, перемещения, передвижения.</w:t>
      </w:r>
    </w:p>
    <w:p w14:paraId="48B1290A" w14:textId="77777777" w:rsidR="001A45DC" w:rsidRPr="00CB7EA4" w:rsidRDefault="001A45DC" w:rsidP="001A45DC">
      <w:pPr>
        <w:pStyle w:val="Answer"/>
      </w:pPr>
      <w:r w:rsidRPr="00CB7EA4">
        <w:rPr>
          <w:b/>
        </w:rPr>
        <w:t>Мужчина:</w:t>
      </w:r>
      <w:r w:rsidRPr="00CB7EA4">
        <w:t xml:space="preserve"> Возрождение русской веры.</w:t>
      </w:r>
    </w:p>
    <w:p w14:paraId="4F8034BB" w14:textId="77777777" w:rsidR="001A45DC" w:rsidRPr="00CB7EA4" w:rsidRDefault="001A45DC" w:rsidP="001A45DC">
      <w:pPr>
        <w:pStyle w:val="Answer"/>
      </w:pPr>
      <w:r w:rsidRPr="00CB7EA4">
        <w:rPr>
          <w:b/>
        </w:rPr>
        <w:t>Глеб:</w:t>
      </w:r>
      <w:r w:rsidRPr="00CB7EA4">
        <w:t xml:space="preserve"> Да.</w:t>
      </w:r>
    </w:p>
    <w:p w14:paraId="0473CA72" w14:textId="77777777" w:rsidR="001A45DC" w:rsidRPr="00CB7EA4" w:rsidRDefault="001A45DC" w:rsidP="001A45DC">
      <w:pPr>
        <w:pStyle w:val="Answer"/>
      </w:pPr>
      <w:r w:rsidRPr="00CB7EA4">
        <w:rPr>
          <w:b/>
        </w:rPr>
        <w:t>Мужчина:</w:t>
      </w:r>
      <w:r w:rsidRPr="00CB7EA4">
        <w:t xml:space="preserve"> Не хватает крестов по дороге.</w:t>
      </w:r>
    </w:p>
    <w:p w14:paraId="692A2917" w14:textId="77777777" w:rsidR="001A45DC" w:rsidRPr="00CB7EA4" w:rsidRDefault="001A45DC" w:rsidP="001A45DC">
      <w:pPr>
        <w:pStyle w:val="Answer"/>
      </w:pPr>
      <w:r w:rsidRPr="00CB7EA4">
        <w:rPr>
          <w:b/>
        </w:rPr>
        <w:t>Мужчина:</w:t>
      </w:r>
      <w:r w:rsidRPr="00CB7EA4">
        <w:t xml:space="preserve"> Повод задаться вопросом, а где мечети тогда? Чего так много крестов?</w:t>
      </w:r>
    </w:p>
    <w:p w14:paraId="1177419B" w14:textId="77777777" w:rsidR="001A45DC" w:rsidRPr="00CB7EA4" w:rsidRDefault="001A45DC" w:rsidP="001A45DC">
      <w:pPr>
        <w:pStyle w:val="Answer"/>
      </w:pPr>
      <w:r w:rsidRPr="00CB7EA4">
        <w:rPr>
          <w:b/>
        </w:rPr>
        <w:t>Глеб:</w:t>
      </w:r>
      <w:r w:rsidRPr="00CB7EA4">
        <w:t xml:space="preserve"> Не могу ответить.</w:t>
      </w:r>
    </w:p>
    <w:p w14:paraId="271CA084" w14:textId="77777777" w:rsidR="001A45DC" w:rsidRPr="00CB7EA4" w:rsidRDefault="001A45DC" w:rsidP="001A45DC">
      <w:pPr>
        <w:pStyle w:val="Answer"/>
      </w:pPr>
      <w:r w:rsidRPr="00CB7EA4">
        <w:rPr>
          <w:b/>
        </w:rPr>
        <w:t>Мужчина:</w:t>
      </w:r>
      <w:r w:rsidRPr="00CB7EA4">
        <w:t xml:space="preserve"> Мусульманская аудитория ущемлена. Пока ты крестишься, он намаз делает и наоборот.</w:t>
      </w:r>
    </w:p>
    <w:p w14:paraId="1046AD31" w14:textId="77777777" w:rsidR="001A45DC" w:rsidRPr="00CB7EA4" w:rsidRDefault="001A45DC" w:rsidP="001A45DC">
      <w:pPr>
        <w:pStyle w:val="Answer"/>
      </w:pPr>
      <w:r w:rsidRPr="00CB7EA4">
        <w:rPr>
          <w:b/>
        </w:rPr>
        <w:t>Мужчина:</w:t>
      </w:r>
      <w:r w:rsidRPr="00CB7EA4">
        <w:t xml:space="preserve"> Хотелось сказать, что эта война показана, мне кажется, молодцы, они здесь постарались хотя бы намеками.</w:t>
      </w:r>
    </w:p>
    <w:p w14:paraId="026EDDFD" w14:textId="77777777" w:rsidR="001A45DC" w:rsidRPr="00CB7EA4" w:rsidRDefault="001A45DC" w:rsidP="001A45DC">
      <w:pPr>
        <w:pStyle w:val="Answer"/>
      </w:pPr>
      <w:r w:rsidRPr="00CB7EA4">
        <w:rPr>
          <w:b/>
        </w:rPr>
        <w:t>Мужчина:</w:t>
      </w:r>
      <w:r w:rsidRPr="00CB7EA4">
        <w:t xml:space="preserve"> Не хватает предателей.</w:t>
      </w:r>
    </w:p>
    <w:p w14:paraId="7246D453" w14:textId="77777777" w:rsidR="001A45DC" w:rsidRPr="00CB7EA4" w:rsidRDefault="001A45DC" w:rsidP="001A45DC">
      <w:pPr>
        <w:pStyle w:val="Answer"/>
      </w:pPr>
      <w:r w:rsidRPr="00CB7EA4">
        <w:rPr>
          <w:b/>
        </w:rPr>
        <w:t>Мужчина:</w:t>
      </w:r>
      <w:r w:rsidRPr="00CB7EA4">
        <w:t xml:space="preserve"> Предатель – капитан. Бабник.</w:t>
      </w:r>
    </w:p>
    <w:p w14:paraId="224C74CF" w14:textId="77777777" w:rsidR="001A45DC" w:rsidRPr="00CB7EA4" w:rsidRDefault="001A45DC" w:rsidP="001A45DC">
      <w:pPr>
        <w:pStyle w:val="Answer"/>
      </w:pPr>
      <w:r w:rsidRPr="00CB7EA4">
        <w:rPr>
          <w:b/>
        </w:rPr>
        <w:t>Мужчина:</w:t>
      </w:r>
      <w:r w:rsidRPr="00CB7EA4">
        <w:t xml:space="preserve"> Нет, это не предатель. Капитан должен был сдать, навести на этого танкиста. Вот это было бы как раз в самый раз.</w:t>
      </w:r>
    </w:p>
    <w:p w14:paraId="6A29EEF5" w14:textId="77777777" w:rsidR="001A45DC" w:rsidRPr="00CB7EA4" w:rsidRDefault="001A45DC" w:rsidP="001A45DC">
      <w:pPr>
        <w:pStyle w:val="Answer"/>
      </w:pPr>
      <w:r w:rsidRPr="00CB7EA4">
        <w:rPr>
          <w:b/>
        </w:rPr>
        <w:t>Мужчина:</w:t>
      </w:r>
      <w:r w:rsidRPr="00CB7EA4">
        <w:t xml:space="preserve"> Да, и этот штрих это подчеркнул бы.</w:t>
      </w:r>
    </w:p>
    <w:p w14:paraId="65C10AF6" w14:textId="77777777" w:rsidR="001A45DC" w:rsidRPr="00CB7EA4" w:rsidRDefault="001A45DC" w:rsidP="001A45DC">
      <w:pPr>
        <w:pStyle w:val="Answer"/>
      </w:pPr>
      <w:r w:rsidRPr="00CB7EA4">
        <w:rPr>
          <w:b/>
        </w:rPr>
        <w:t>Мужчина:</w:t>
      </w:r>
      <w:r w:rsidRPr="00CB7EA4">
        <w:t xml:space="preserve"> Не указано, что не хватает снарядов.</w:t>
      </w:r>
    </w:p>
    <w:p w14:paraId="39CE7707" w14:textId="77777777" w:rsidR="001A45DC" w:rsidRPr="00CB7EA4" w:rsidRDefault="001A45DC" w:rsidP="001A45DC">
      <w:pPr>
        <w:pStyle w:val="Answer"/>
      </w:pPr>
      <w:r w:rsidRPr="00CB7EA4">
        <w:rPr>
          <w:b/>
        </w:rPr>
        <w:t>Мужчина:</w:t>
      </w:r>
      <w:r w:rsidRPr="00CB7EA4">
        <w:t xml:space="preserve"> Нет, мы же не можем обосрать российскую армию в сериале.</w:t>
      </w:r>
    </w:p>
    <w:p w14:paraId="40B92474" w14:textId="77777777" w:rsidR="001A45DC" w:rsidRPr="00CB7EA4" w:rsidRDefault="001A45DC" w:rsidP="001A45DC">
      <w:pPr>
        <w:pStyle w:val="Answer"/>
      </w:pPr>
      <w:r w:rsidRPr="00CB7EA4">
        <w:rPr>
          <w:b/>
        </w:rPr>
        <w:t>Мужчина:</w:t>
      </w:r>
      <w:r w:rsidRPr="00CB7EA4">
        <w:t xml:space="preserve"> Надо бабушку-предательницу, которая отравила пирожки.</w:t>
      </w:r>
    </w:p>
    <w:p w14:paraId="19B858F9" w14:textId="77777777" w:rsidR="001A45DC" w:rsidRPr="00CB7EA4" w:rsidRDefault="001A45DC" w:rsidP="001A45DC">
      <w:pPr>
        <w:pStyle w:val="Question"/>
      </w:pPr>
      <w:r w:rsidRPr="00CB7EA4">
        <w:t>Модератор: Надо было бы? Такие образы нужны были бы?</w:t>
      </w:r>
    </w:p>
    <w:p w14:paraId="503A1256" w14:textId="77777777" w:rsidR="001A45DC" w:rsidRPr="00CB7EA4" w:rsidRDefault="001A45DC" w:rsidP="001A45DC">
      <w:pPr>
        <w:pStyle w:val="Answer"/>
      </w:pPr>
      <w:r w:rsidRPr="00CB7EA4">
        <w:rPr>
          <w:b/>
        </w:rPr>
        <w:t>Мужчина:</w:t>
      </w:r>
      <w:r w:rsidRPr="00CB7EA4">
        <w:t xml:space="preserve"> Нужны. Потому что предатели там каждый.</w:t>
      </w:r>
    </w:p>
    <w:p w14:paraId="5EDE4AD3" w14:textId="77777777" w:rsidR="001A45DC" w:rsidRPr="00CB7EA4" w:rsidRDefault="001A45DC" w:rsidP="001A45DC">
      <w:pPr>
        <w:pStyle w:val="Answer"/>
      </w:pPr>
      <w:r w:rsidRPr="00CB7EA4">
        <w:rPr>
          <w:b/>
        </w:rPr>
        <w:t>Глеб:</w:t>
      </w:r>
      <w:r w:rsidRPr="00CB7EA4">
        <w:t xml:space="preserve"> Рационально было бы предателя поставить, когда они приехали с первым концертом, они гуманитарку выдавали после обстрела, они только заехал, вот этот мужик. Я думал, он скорректирует огонь по ним.</w:t>
      </w:r>
    </w:p>
    <w:p w14:paraId="10E97BD6" w14:textId="77777777" w:rsidR="001A45DC" w:rsidRPr="00CB7EA4" w:rsidRDefault="001A45DC" w:rsidP="001A45DC">
      <w:pPr>
        <w:pStyle w:val="Answer"/>
      </w:pPr>
      <w:r w:rsidRPr="00CB7EA4">
        <w:rPr>
          <w:b/>
        </w:rPr>
        <w:t>Мужчина:</w:t>
      </w:r>
      <w:r w:rsidRPr="00CB7EA4">
        <w:t xml:space="preserve"> Не хватает того момент, что кто-то пиндит гуманитарку.</w:t>
      </w:r>
    </w:p>
    <w:p w14:paraId="68408BE5" w14:textId="77777777" w:rsidR="001A45DC" w:rsidRPr="00CB7EA4" w:rsidRDefault="001A45DC" w:rsidP="001A45DC">
      <w:pPr>
        <w:pStyle w:val="Answer"/>
      </w:pPr>
      <w:r w:rsidRPr="00CB7EA4">
        <w:rPr>
          <w:b/>
        </w:rPr>
        <w:t>Мужчина:</w:t>
      </w:r>
      <w:r w:rsidRPr="00CB7EA4">
        <w:t xml:space="preserve"> Когда они поехали и застряли в поле, когда она делала выбор, куда ехать, тот момент показался, что сейчас или обманывают, или кто-то выскочит, захватит, куда-то отвезут, в плен. Казалось, что сейчас оно будет.</w:t>
      </w:r>
    </w:p>
    <w:p w14:paraId="0F43B127" w14:textId="77777777" w:rsidR="001A45DC" w:rsidRPr="00CB7EA4" w:rsidRDefault="001A45DC" w:rsidP="001A45DC">
      <w:pPr>
        <w:pStyle w:val="Question"/>
      </w:pPr>
      <w:r w:rsidRPr="00CB7EA4">
        <w:t>Модератор: Когда не было, это хорошо или плохо?</w:t>
      </w:r>
    </w:p>
    <w:p w14:paraId="32EFDA4B" w14:textId="77777777" w:rsidR="001A45DC" w:rsidRPr="00CB7EA4" w:rsidRDefault="001A45DC" w:rsidP="001A45DC">
      <w:pPr>
        <w:pStyle w:val="Answer"/>
      </w:pPr>
      <w:r w:rsidRPr="00CB7EA4">
        <w:rPr>
          <w:b/>
        </w:rPr>
        <w:t>Мужчина:</w:t>
      </w:r>
      <w:r w:rsidRPr="00CB7EA4">
        <w:t xml:space="preserve"> Если мы говорим о том, что это просто хорошее, легкое кино, о том, что нам показалось, что она делала выбор, плакала, металась, наверное, хорошо все-таки, что этого не было.</w:t>
      </w:r>
    </w:p>
    <w:p w14:paraId="369640C5" w14:textId="77777777" w:rsidR="001A45DC" w:rsidRPr="00CB7EA4" w:rsidRDefault="001A45DC" w:rsidP="001A45DC">
      <w:pPr>
        <w:pStyle w:val="Answer"/>
      </w:pPr>
      <w:r w:rsidRPr="00CB7EA4">
        <w:rPr>
          <w:b/>
        </w:rPr>
        <w:t>Мужчина:</w:t>
      </w:r>
      <w:r w:rsidRPr="00CB7EA4">
        <w:t xml:space="preserve"> Да, слишком драматично было бы, если бы их в плен взяли.</w:t>
      </w:r>
    </w:p>
    <w:p w14:paraId="3D3F9105" w14:textId="77777777" w:rsidR="001A45DC" w:rsidRPr="00CB7EA4" w:rsidRDefault="001A45DC" w:rsidP="001A45DC">
      <w:pPr>
        <w:pStyle w:val="Question"/>
      </w:pPr>
      <w:r w:rsidRPr="00CB7EA4">
        <w:t>Модератор: Вам хотелось бы?</w:t>
      </w:r>
    </w:p>
    <w:p w14:paraId="4AAB4349" w14:textId="77777777" w:rsidR="001A45DC" w:rsidRPr="00CB7EA4" w:rsidRDefault="001A45DC" w:rsidP="001A45DC">
      <w:pPr>
        <w:pStyle w:val="Answer"/>
      </w:pPr>
      <w:r w:rsidRPr="00CB7EA4">
        <w:rPr>
          <w:b/>
        </w:rPr>
        <w:t>Мужчина:</w:t>
      </w:r>
      <w:r w:rsidRPr="00CB7EA4">
        <w:t xml:space="preserve"> Мне бы не хотелось, чтобы это было правдой. Это художественное произведение, это вымысел, это понятно.</w:t>
      </w:r>
    </w:p>
    <w:p w14:paraId="27411286" w14:textId="77777777" w:rsidR="001A45DC" w:rsidRPr="00CB7EA4" w:rsidRDefault="001A45DC" w:rsidP="001A45DC">
      <w:pPr>
        <w:pStyle w:val="Answer"/>
      </w:pPr>
      <w:r w:rsidRPr="00CB7EA4">
        <w:rPr>
          <w:b/>
        </w:rPr>
        <w:t>Мужчина:</w:t>
      </w:r>
      <w:r w:rsidRPr="00CB7EA4">
        <w:t xml:space="preserve"> А вы заметили, что там не показали ни одного убитого человека?</w:t>
      </w:r>
    </w:p>
    <w:p w14:paraId="067071B4" w14:textId="77777777" w:rsidR="001A45DC" w:rsidRPr="00CB7EA4" w:rsidRDefault="001A45DC" w:rsidP="001A45DC">
      <w:pPr>
        <w:pStyle w:val="Answer"/>
      </w:pPr>
      <w:r w:rsidRPr="00CB7EA4">
        <w:rPr>
          <w:b/>
        </w:rPr>
        <w:t>Мужчина:</w:t>
      </w:r>
      <w:r w:rsidRPr="00CB7EA4">
        <w:t xml:space="preserve"> Да, так и было.</w:t>
      </w:r>
    </w:p>
    <w:p w14:paraId="22C6C3C2" w14:textId="77777777" w:rsidR="001A45DC" w:rsidRPr="00CB7EA4" w:rsidRDefault="001A45DC" w:rsidP="001A45DC">
      <w:pPr>
        <w:pStyle w:val="Answer"/>
      </w:pPr>
      <w:r w:rsidRPr="00CB7EA4">
        <w:rPr>
          <w:b/>
        </w:rPr>
        <w:t>Мужчина:</w:t>
      </w:r>
      <w:r w:rsidRPr="00CB7EA4">
        <w:t xml:space="preserve"> Да, ни одного трупа нет.</w:t>
      </w:r>
    </w:p>
    <w:p w14:paraId="3E50BA40" w14:textId="77777777" w:rsidR="001A45DC" w:rsidRPr="00CB7EA4" w:rsidRDefault="001A45DC" w:rsidP="001A45DC">
      <w:pPr>
        <w:pStyle w:val="Answer"/>
      </w:pPr>
      <w:r w:rsidRPr="00CB7EA4">
        <w:rPr>
          <w:b/>
        </w:rPr>
        <w:t>Мужчина:</w:t>
      </w:r>
      <w:r w:rsidRPr="00CB7EA4">
        <w:t xml:space="preserve"> Это как раз указатель на то, что это сделано для просмотра подрастающей молодежью.</w:t>
      </w:r>
    </w:p>
    <w:p w14:paraId="3A05FBBF" w14:textId="77777777" w:rsidR="001A45DC" w:rsidRPr="00CB7EA4" w:rsidRDefault="001A45DC" w:rsidP="001A45DC">
      <w:pPr>
        <w:pStyle w:val="Answer"/>
      </w:pPr>
      <w:r w:rsidRPr="00CB7EA4">
        <w:rPr>
          <w:b/>
        </w:rPr>
        <w:t>Мужчина:</w:t>
      </w:r>
      <w:r w:rsidRPr="00CB7EA4">
        <w:t xml:space="preserve"> СВО, не война.</w:t>
      </w:r>
    </w:p>
    <w:p w14:paraId="1297A7B4" w14:textId="77777777" w:rsidR="001A45DC" w:rsidRPr="00CB7EA4" w:rsidRDefault="001A45DC" w:rsidP="001A45DC">
      <w:pPr>
        <w:pStyle w:val="Answer"/>
      </w:pPr>
      <w:r w:rsidRPr="00CB7EA4">
        <w:rPr>
          <w:b/>
        </w:rPr>
        <w:t>Мужчина:</w:t>
      </w:r>
      <w:r w:rsidRPr="00CB7EA4">
        <w:t xml:space="preserve"> Не третий, второй класс. Мы говорим именно о подростках, которые уже понимают прекрасно, что такое женская грудь и все моменты, которые там указываются. Этот фильм настроен на молодежь. Если мы будем все снимать в формате 60-70-х годов, молодежь это не заинтересует. А когда по молодежному подход пытаются сделать, это же изучается все. Все не просто так в таком тоне сделано.</w:t>
      </w:r>
    </w:p>
    <w:p w14:paraId="5F096BA5" w14:textId="77777777" w:rsidR="001A45DC" w:rsidRPr="00CB7EA4" w:rsidRDefault="001A45DC" w:rsidP="001A45DC">
      <w:pPr>
        <w:pStyle w:val="Answer"/>
      </w:pPr>
      <w:r w:rsidRPr="00CB7EA4">
        <w:rPr>
          <w:b/>
        </w:rPr>
        <w:t>Мужчина:</w:t>
      </w:r>
      <w:r w:rsidRPr="00CB7EA4">
        <w:t xml:space="preserve"> Но сейчас не получится молодежь сразу насадить на патриотизм.</w:t>
      </w:r>
    </w:p>
    <w:p w14:paraId="07738F2F" w14:textId="77777777" w:rsidR="001A45DC" w:rsidRPr="00CB7EA4" w:rsidRDefault="001A45DC" w:rsidP="001A45DC">
      <w:pPr>
        <w:pStyle w:val="Answer"/>
      </w:pPr>
      <w:r w:rsidRPr="00CB7EA4">
        <w:rPr>
          <w:b/>
        </w:rPr>
        <w:t>Мужчина:</w:t>
      </w:r>
      <w:r w:rsidRPr="00CB7EA4">
        <w:t xml:space="preserve"> Получится.</w:t>
      </w:r>
    </w:p>
    <w:p w14:paraId="7748A34F" w14:textId="77777777" w:rsidR="001A45DC" w:rsidRPr="00CB7EA4" w:rsidRDefault="001A45DC" w:rsidP="001A45DC">
      <w:pPr>
        <w:pStyle w:val="Answer"/>
      </w:pPr>
      <w:r w:rsidRPr="00CB7EA4">
        <w:rPr>
          <w:b/>
        </w:rPr>
        <w:t>Мужчина:</w:t>
      </w:r>
      <w:r w:rsidRPr="00CB7EA4">
        <w:t xml:space="preserve"> Сразу не получится.</w:t>
      </w:r>
    </w:p>
    <w:p w14:paraId="38AE1878" w14:textId="77777777" w:rsidR="001A45DC" w:rsidRPr="00CB7EA4" w:rsidRDefault="001A45DC" w:rsidP="001A45DC">
      <w:pPr>
        <w:pStyle w:val="Answer"/>
      </w:pPr>
      <w:r w:rsidRPr="00CB7EA4">
        <w:rPr>
          <w:b/>
        </w:rPr>
        <w:t>Мужчина:</w:t>
      </w:r>
      <w:r w:rsidRPr="00CB7EA4">
        <w:t xml:space="preserve"> Может, я додумываю, но мне показалось, вот эта сумятица с автобусом, хотели сказать вот что. Во-первых, да, поправка идет, что это не война, а СВО. Останавливают панику, что это управляемо. Но в то же время так же, как в первые дни, не было понятно. Линии фронта не было, думали там, а они уже здесь, уже рвутся снаряды. Вот это хотели сказать, что у самих у нас там еще не все ровно стояло.</w:t>
      </w:r>
    </w:p>
    <w:p w14:paraId="09ED765C" w14:textId="77777777" w:rsidR="001A45DC" w:rsidRPr="00CB7EA4" w:rsidRDefault="001A45DC" w:rsidP="001A45DC">
      <w:pPr>
        <w:pStyle w:val="Answer"/>
      </w:pPr>
      <w:r w:rsidRPr="00CB7EA4">
        <w:rPr>
          <w:b/>
        </w:rPr>
        <w:t>Мужчина:</w:t>
      </w:r>
      <w:r w:rsidRPr="00CB7EA4">
        <w:t xml:space="preserve"> Потому что планировали другой сценарий абсолютно.</w:t>
      </w:r>
    </w:p>
    <w:p w14:paraId="75E254D3" w14:textId="77777777" w:rsidR="001A45DC" w:rsidRPr="00CB7EA4" w:rsidRDefault="001A45DC" w:rsidP="001A45DC">
      <w:pPr>
        <w:pStyle w:val="Answer"/>
      </w:pPr>
      <w:r w:rsidRPr="00CB7EA4">
        <w:rPr>
          <w:b/>
        </w:rPr>
        <w:t>Мужчина:</w:t>
      </w:r>
      <w:r w:rsidRPr="00CB7EA4">
        <w:t xml:space="preserve"> Да.</w:t>
      </w:r>
    </w:p>
    <w:p w14:paraId="06DD25B5" w14:textId="77777777" w:rsidR="001A45DC" w:rsidRPr="00CB7EA4" w:rsidRDefault="001A45DC" w:rsidP="001A45DC">
      <w:pPr>
        <w:pStyle w:val="Answer"/>
      </w:pPr>
      <w:r w:rsidRPr="00CB7EA4">
        <w:rPr>
          <w:b/>
        </w:rPr>
        <w:t>Мужчина:</w:t>
      </w:r>
      <w:r w:rsidRPr="00CB7EA4">
        <w:t xml:space="preserve"> А он не прогорел этот сценарий.</w:t>
      </w:r>
    </w:p>
    <w:p w14:paraId="6CFC3863" w14:textId="77777777" w:rsidR="001A45DC" w:rsidRPr="00CB7EA4" w:rsidRDefault="001A45DC" w:rsidP="001A45DC">
      <w:pPr>
        <w:pStyle w:val="Answer"/>
      </w:pPr>
      <w:r w:rsidRPr="00CB7EA4">
        <w:rPr>
          <w:b/>
        </w:rPr>
        <w:t>Мужчина:</w:t>
      </w:r>
      <w:r w:rsidRPr="00CB7EA4">
        <w:t xml:space="preserve"> Про это, может быть, намек пошел. Потому что ни линии фронта, ничего.</w:t>
      </w:r>
    </w:p>
    <w:p w14:paraId="230C318A" w14:textId="77777777" w:rsidR="001A45DC" w:rsidRPr="00CB7EA4" w:rsidRDefault="001A45DC" w:rsidP="001A45DC">
      <w:pPr>
        <w:pStyle w:val="Answer"/>
      </w:pPr>
      <w:r w:rsidRPr="00CB7EA4">
        <w:rPr>
          <w:b/>
        </w:rPr>
        <w:t xml:space="preserve">Мужчина: </w:t>
      </w:r>
      <w:r w:rsidRPr="00CB7EA4">
        <w:t>Намек простой – российская армия не была готова.</w:t>
      </w:r>
    </w:p>
    <w:p w14:paraId="25D5537A" w14:textId="77777777" w:rsidR="001A45DC" w:rsidRPr="00CB7EA4" w:rsidRDefault="001A45DC" w:rsidP="001A45DC">
      <w:pPr>
        <w:pStyle w:val="Answer"/>
      </w:pPr>
      <w:r w:rsidRPr="00CB7EA4">
        <w:rPr>
          <w:b/>
        </w:rPr>
        <w:t>Мужчина:</w:t>
      </w:r>
      <w:r w:rsidRPr="00CB7EA4">
        <w:t xml:space="preserve"> Да.</w:t>
      </w:r>
    </w:p>
    <w:p w14:paraId="03F028B8" w14:textId="77777777" w:rsidR="001A45DC" w:rsidRPr="00CB7EA4" w:rsidRDefault="001A45DC" w:rsidP="001A45DC">
      <w:pPr>
        <w:pStyle w:val="Answer"/>
      </w:pPr>
      <w:r w:rsidRPr="00CB7EA4">
        <w:rPr>
          <w:b/>
        </w:rPr>
        <w:t>Мужчина:</w:t>
      </w:r>
      <w:r w:rsidRPr="00CB7EA4">
        <w:t xml:space="preserve"> К этому сценарию не была готова.</w:t>
      </w:r>
    </w:p>
    <w:p w14:paraId="2F56D391" w14:textId="77777777" w:rsidR="001A45DC" w:rsidRPr="00CB7EA4" w:rsidRDefault="001A45DC" w:rsidP="001A45DC">
      <w:pPr>
        <w:pStyle w:val="Answer"/>
      </w:pPr>
      <w:r w:rsidRPr="00CB7EA4">
        <w:rPr>
          <w:b/>
        </w:rPr>
        <w:t>Мужчина:</w:t>
      </w:r>
      <w:r w:rsidRPr="00CB7EA4">
        <w:t xml:space="preserve"> Да.</w:t>
      </w:r>
    </w:p>
    <w:p w14:paraId="30FF2869" w14:textId="77777777" w:rsidR="001A45DC" w:rsidRPr="00CB7EA4" w:rsidRDefault="001A45DC" w:rsidP="001A45DC">
      <w:pPr>
        <w:pStyle w:val="Answer"/>
      </w:pPr>
      <w:r w:rsidRPr="00CB7EA4">
        <w:rPr>
          <w:b/>
        </w:rPr>
        <w:t>Мужчина:</w:t>
      </w:r>
      <w:r w:rsidRPr="00CB7EA4">
        <w:t xml:space="preserve"> Командиры были готовы.</w:t>
      </w:r>
    </w:p>
    <w:p w14:paraId="47BE099A" w14:textId="77777777" w:rsidR="001A45DC" w:rsidRPr="00CB7EA4" w:rsidRDefault="001A45DC" w:rsidP="001A45DC">
      <w:pPr>
        <w:pStyle w:val="Question"/>
      </w:pPr>
      <w:r w:rsidRPr="00CB7EA4">
        <w:t>Модератор: И доблестные танки наши, я так понял, назад шуровали.</w:t>
      </w:r>
    </w:p>
    <w:p w14:paraId="60834165" w14:textId="77777777" w:rsidR="001A45DC" w:rsidRPr="00CB7EA4" w:rsidRDefault="001A45DC" w:rsidP="001A45DC">
      <w:pPr>
        <w:pStyle w:val="Answer"/>
      </w:pPr>
      <w:r w:rsidRPr="00CB7EA4">
        <w:rPr>
          <w:b/>
        </w:rPr>
        <w:t>Мужчина:</w:t>
      </w:r>
      <w:r w:rsidRPr="00CB7EA4">
        <w:t xml:space="preserve"> Нет, в кадре танки вообще ржавые стояли.</w:t>
      </w:r>
    </w:p>
    <w:p w14:paraId="2670A17A" w14:textId="77777777" w:rsidR="001A45DC" w:rsidRPr="00CB7EA4" w:rsidRDefault="001A45DC" w:rsidP="001A45DC">
      <w:pPr>
        <w:pStyle w:val="Answer"/>
      </w:pPr>
      <w:r w:rsidRPr="00CB7EA4">
        <w:rPr>
          <w:b/>
        </w:rPr>
        <w:t>Мужчина:</w:t>
      </w:r>
      <w:r w:rsidRPr="00CB7EA4">
        <w:t xml:space="preserve"> А командиры – это не армия?</w:t>
      </w:r>
    </w:p>
    <w:p w14:paraId="49EF7A5F" w14:textId="77777777" w:rsidR="001A45DC" w:rsidRPr="00CB7EA4" w:rsidRDefault="001A45DC" w:rsidP="001A45DC">
      <w:pPr>
        <w:pStyle w:val="Question"/>
      </w:pPr>
      <w:r w:rsidRPr="00CB7EA4">
        <w:t>Модератор: А было такое, что надо было бы показать про войну, но этого не показали?</w:t>
      </w:r>
    </w:p>
    <w:p w14:paraId="03365912" w14:textId="77777777" w:rsidR="001A45DC" w:rsidRPr="00CB7EA4" w:rsidRDefault="001A45DC" w:rsidP="001A45DC">
      <w:pPr>
        <w:pStyle w:val="Answer"/>
      </w:pPr>
      <w:r w:rsidRPr="00CB7EA4">
        <w:rPr>
          <w:b/>
        </w:rPr>
        <w:t>Мужчина:</w:t>
      </w:r>
      <w:r w:rsidRPr="00CB7EA4">
        <w:t xml:space="preserve"> Нет, не надо было.</w:t>
      </w:r>
    </w:p>
    <w:p w14:paraId="5703B0C0" w14:textId="77777777" w:rsidR="001A45DC" w:rsidRPr="00CB7EA4" w:rsidRDefault="001A45DC" w:rsidP="001A45DC">
      <w:pPr>
        <w:pStyle w:val="Answer"/>
      </w:pPr>
      <w:r w:rsidRPr="00CB7EA4">
        <w:rPr>
          <w:b/>
        </w:rPr>
        <w:t>Мужчина:</w:t>
      </w:r>
      <w:r w:rsidRPr="00CB7EA4">
        <w:t xml:space="preserve"> Нет, не надо.</w:t>
      </w:r>
    </w:p>
    <w:p w14:paraId="43A08BD8" w14:textId="77777777" w:rsidR="001A45DC" w:rsidRPr="00CB7EA4" w:rsidRDefault="001A45DC" w:rsidP="001A45DC">
      <w:pPr>
        <w:pStyle w:val="Answer"/>
      </w:pPr>
      <w:r w:rsidRPr="00CB7EA4">
        <w:rPr>
          <w:b/>
        </w:rPr>
        <w:t>Мужчина:</w:t>
      </w:r>
      <w:r w:rsidRPr="00CB7EA4">
        <w:t xml:space="preserve"> Фильм про любовь.</w:t>
      </w:r>
    </w:p>
    <w:p w14:paraId="0121C300" w14:textId="77777777" w:rsidR="001A45DC" w:rsidRPr="00CB7EA4" w:rsidRDefault="001A45DC" w:rsidP="001A45DC">
      <w:pPr>
        <w:pStyle w:val="Answer"/>
      </w:pPr>
      <w:r w:rsidRPr="00CB7EA4">
        <w:rPr>
          <w:b/>
        </w:rPr>
        <w:t>Мужчина:</w:t>
      </w:r>
      <w:r w:rsidRPr="00CB7EA4">
        <w:t xml:space="preserve"> Это про любовь.</w:t>
      </w:r>
    </w:p>
    <w:p w14:paraId="07428F33" w14:textId="77777777" w:rsidR="001A45DC" w:rsidRPr="00CB7EA4" w:rsidRDefault="001A45DC" w:rsidP="001A45DC">
      <w:pPr>
        <w:pStyle w:val="Question"/>
      </w:pPr>
      <w:r w:rsidRPr="00CB7EA4">
        <w:t>Модератор: Было что-то такое, что совсем не так, как-то резануло, на войне так не бывает?</w:t>
      </w:r>
    </w:p>
    <w:p w14:paraId="1F7C53D9" w14:textId="77777777" w:rsidR="001A45DC" w:rsidRPr="00CB7EA4" w:rsidRDefault="001A45DC" w:rsidP="001A45DC">
      <w:pPr>
        <w:pStyle w:val="Answer"/>
      </w:pPr>
      <w:r w:rsidRPr="00CB7EA4">
        <w:rPr>
          <w:b/>
        </w:rPr>
        <w:t>Мужчина:</w:t>
      </w:r>
      <w:r w:rsidRPr="00CB7EA4">
        <w:t xml:space="preserve"> Снаряды рвутся.</w:t>
      </w:r>
    </w:p>
    <w:p w14:paraId="7FA97346" w14:textId="77777777" w:rsidR="001A45DC" w:rsidRPr="00CB7EA4" w:rsidRDefault="001A45DC" w:rsidP="001A45DC">
      <w:pPr>
        <w:pStyle w:val="Answer"/>
      </w:pPr>
      <w:r w:rsidRPr="00CB7EA4">
        <w:rPr>
          <w:b/>
        </w:rPr>
        <w:t>Мужчина:</w:t>
      </w:r>
      <w:r w:rsidRPr="00CB7EA4">
        <w:t xml:space="preserve"> Про ПАЗ, да.</w:t>
      </w:r>
    </w:p>
    <w:p w14:paraId="22B838E8" w14:textId="77777777" w:rsidR="001A45DC" w:rsidRPr="00CB7EA4" w:rsidRDefault="001A45DC" w:rsidP="001A45DC">
      <w:pPr>
        <w:pStyle w:val="Answer"/>
      </w:pPr>
      <w:r w:rsidRPr="00CB7EA4">
        <w:rPr>
          <w:b/>
        </w:rPr>
        <w:t>Мужчина:</w:t>
      </w:r>
      <w:r w:rsidRPr="00CB7EA4">
        <w:t xml:space="preserve"> Там решето было бы, мясо.</w:t>
      </w:r>
    </w:p>
    <w:p w14:paraId="106BF0E1" w14:textId="77777777" w:rsidR="001A45DC" w:rsidRPr="00CB7EA4" w:rsidRDefault="001A45DC" w:rsidP="001A45DC">
      <w:pPr>
        <w:pStyle w:val="Answer"/>
      </w:pPr>
      <w:r w:rsidRPr="00CB7EA4">
        <w:rPr>
          <w:b/>
        </w:rPr>
        <w:t>Мужчина:</w:t>
      </w:r>
      <w:r w:rsidRPr="00CB7EA4">
        <w:t xml:space="preserve"> Ничего подобного, там он бы ехал без головы.</w:t>
      </w:r>
    </w:p>
    <w:p w14:paraId="18049DFD" w14:textId="77777777" w:rsidR="001A45DC" w:rsidRPr="00CB7EA4" w:rsidRDefault="001A45DC" w:rsidP="001A45DC">
      <w:pPr>
        <w:pStyle w:val="Answer"/>
      </w:pPr>
      <w:r w:rsidRPr="00CB7EA4">
        <w:rPr>
          <w:b/>
        </w:rPr>
        <w:t>Мужчина:</w:t>
      </w:r>
      <w:r w:rsidRPr="00CB7EA4">
        <w:t xml:space="preserve"> Танк стоял целый, не сгоревший, не подбитый. Такое тоже не может происходить, то есть он был бы уничтожен.</w:t>
      </w:r>
    </w:p>
    <w:p w14:paraId="042DB9DF" w14:textId="77777777" w:rsidR="001A45DC" w:rsidRPr="00CB7EA4" w:rsidRDefault="001A45DC" w:rsidP="001A45DC">
      <w:pPr>
        <w:pStyle w:val="Answer"/>
      </w:pPr>
      <w:r w:rsidRPr="00CB7EA4">
        <w:rPr>
          <w:b/>
        </w:rPr>
        <w:t>Мужчина:</w:t>
      </w:r>
      <w:r w:rsidRPr="00CB7EA4">
        <w:t xml:space="preserve"> Мне три раза дрон сбрасывали, на меня сбрасывали мину, она не взорвалась, пока я шел. Когда я заскочил в окоп, она рванула. И потом эта тварь зависла, навел на меня танк, ни одной царапины не получил.</w:t>
      </w:r>
    </w:p>
    <w:p w14:paraId="69405402" w14:textId="77777777" w:rsidR="001A45DC" w:rsidRPr="00CB7EA4" w:rsidRDefault="001A45DC" w:rsidP="001A45DC">
      <w:pPr>
        <w:pStyle w:val="Answer"/>
      </w:pPr>
      <w:r w:rsidRPr="00CB7EA4">
        <w:rPr>
          <w:b/>
        </w:rPr>
        <w:t>Мужчина:</w:t>
      </w:r>
      <w:r w:rsidRPr="00CB7EA4">
        <w:t xml:space="preserve"> Не попали.</w:t>
      </w:r>
    </w:p>
    <w:p w14:paraId="63E3D32D" w14:textId="77777777" w:rsidR="001A45DC" w:rsidRPr="00CB7EA4" w:rsidRDefault="001A45DC" w:rsidP="001A45DC">
      <w:pPr>
        <w:pStyle w:val="Answer"/>
      </w:pPr>
      <w:r w:rsidRPr="00CB7EA4">
        <w:rPr>
          <w:b/>
        </w:rPr>
        <w:t>Глеб:</w:t>
      </w:r>
      <w:r w:rsidRPr="00CB7EA4">
        <w:t xml:space="preserve"> Еще я обратил внимание как имеющий опыт жизни там долго, когда он приехали в первый город, там город показывают и надписи: «Продукты», то есть они приехали на освобожденную украинскую территорию. Не важно, это ЛНР, ДНР, где-то там двигались войска, под Киевом они двигались, там русских надписей быть не может.</w:t>
      </w:r>
    </w:p>
    <w:p w14:paraId="36294841" w14:textId="77777777" w:rsidR="001A45DC" w:rsidRPr="00CB7EA4" w:rsidRDefault="001A45DC" w:rsidP="001A45DC">
      <w:pPr>
        <w:pStyle w:val="Answer"/>
      </w:pPr>
      <w:r w:rsidRPr="00CB7EA4">
        <w:rPr>
          <w:b/>
        </w:rPr>
        <w:t>Мужчина:</w:t>
      </w:r>
      <w:r w:rsidRPr="00CB7EA4">
        <w:t xml:space="preserve"> Кстати, да, тоже этот момент.</w:t>
      </w:r>
    </w:p>
    <w:p w14:paraId="68C5B675" w14:textId="77777777" w:rsidR="001A45DC" w:rsidRPr="00CB7EA4" w:rsidRDefault="001A45DC" w:rsidP="001A45DC">
      <w:pPr>
        <w:pStyle w:val="Answer"/>
      </w:pPr>
      <w:r w:rsidRPr="00CB7EA4">
        <w:rPr>
          <w:b/>
        </w:rPr>
        <w:t>Глеб:</w:t>
      </w:r>
      <w:r w:rsidRPr="00CB7EA4">
        <w:t xml:space="preserve"> Киноляп прямо сильно.</w:t>
      </w:r>
    </w:p>
    <w:p w14:paraId="03F5A656" w14:textId="77777777" w:rsidR="001A45DC" w:rsidRPr="00CB7EA4" w:rsidRDefault="001A45DC" w:rsidP="001A45DC">
      <w:pPr>
        <w:pStyle w:val="Answer"/>
      </w:pPr>
      <w:r w:rsidRPr="00CB7EA4">
        <w:rPr>
          <w:b/>
        </w:rPr>
        <w:t>Мужчина:</w:t>
      </w:r>
      <w:r w:rsidRPr="00CB7EA4">
        <w:t xml:space="preserve"> На Пантюхе были вывески обычные русские.</w:t>
      </w:r>
    </w:p>
    <w:p w14:paraId="01FAE014" w14:textId="77777777" w:rsidR="001A45DC" w:rsidRPr="00CB7EA4" w:rsidRDefault="001A45DC" w:rsidP="001A45DC">
      <w:pPr>
        <w:pStyle w:val="Answer"/>
      </w:pPr>
      <w:r w:rsidRPr="00CB7EA4">
        <w:rPr>
          <w:b/>
        </w:rPr>
        <w:t>Мужчина:</w:t>
      </w:r>
      <w:r w:rsidRPr="00CB7EA4">
        <w:t xml:space="preserve"> Много вывесок.</w:t>
      </w:r>
    </w:p>
    <w:p w14:paraId="10730089" w14:textId="77777777" w:rsidR="001A45DC" w:rsidRPr="00CB7EA4" w:rsidRDefault="001A45DC" w:rsidP="001A45DC">
      <w:pPr>
        <w:pStyle w:val="Answer"/>
      </w:pPr>
      <w:r w:rsidRPr="00CB7EA4">
        <w:rPr>
          <w:b/>
        </w:rPr>
        <w:t>Глеб:</w:t>
      </w:r>
      <w:r w:rsidRPr="00CB7EA4">
        <w:t xml:space="preserve"> Нет, СВО началась, начали двигаться со стороны Белоруссии в Киев. Мы говорим о начале СВО. Там русских надписей быть не могло.</w:t>
      </w:r>
    </w:p>
    <w:p w14:paraId="26E85420" w14:textId="77777777" w:rsidR="001A45DC" w:rsidRPr="00CB7EA4" w:rsidRDefault="001A45DC" w:rsidP="001A45DC">
      <w:pPr>
        <w:pStyle w:val="Answer"/>
      </w:pPr>
      <w:r w:rsidRPr="00CB7EA4">
        <w:rPr>
          <w:b/>
        </w:rPr>
        <w:t>Мужчина:</w:t>
      </w:r>
      <w:r w:rsidRPr="00CB7EA4">
        <w:t xml:space="preserve"> Девушка моя очень часто ездила во Львов, там очень много надписей российских.</w:t>
      </w:r>
    </w:p>
    <w:p w14:paraId="39F01DA0" w14:textId="77777777" w:rsidR="001A45DC" w:rsidRPr="00CB7EA4" w:rsidRDefault="001A45DC" w:rsidP="001A45DC">
      <w:pPr>
        <w:pStyle w:val="Answer"/>
      </w:pPr>
      <w:r w:rsidRPr="00CB7EA4">
        <w:rPr>
          <w:b/>
        </w:rPr>
        <w:t>Глеб:</w:t>
      </w:r>
      <w:r w:rsidRPr="00CB7EA4">
        <w:t xml:space="preserve"> В каком году?</w:t>
      </w:r>
    </w:p>
    <w:p w14:paraId="4BAD6056" w14:textId="77777777" w:rsidR="001A45DC" w:rsidRPr="00CB7EA4" w:rsidRDefault="001A45DC" w:rsidP="001A45DC">
      <w:pPr>
        <w:pStyle w:val="Answer"/>
      </w:pPr>
      <w:r w:rsidRPr="00CB7EA4">
        <w:rPr>
          <w:b/>
        </w:rPr>
        <w:t>Мужчина:</w:t>
      </w:r>
      <w:r w:rsidRPr="00CB7EA4">
        <w:t xml:space="preserve"> Наверное, в 2012-2013.</w:t>
      </w:r>
    </w:p>
    <w:p w14:paraId="55559B95" w14:textId="77777777" w:rsidR="001A45DC" w:rsidRPr="00CB7EA4" w:rsidRDefault="001A45DC" w:rsidP="001A45DC">
      <w:pPr>
        <w:pStyle w:val="Answer"/>
      </w:pPr>
      <w:r w:rsidRPr="00CB7EA4">
        <w:rPr>
          <w:b/>
        </w:rPr>
        <w:t>Глеб:</w:t>
      </w:r>
      <w:r w:rsidRPr="00CB7EA4">
        <w:t xml:space="preserve"> Ну это до 2014. Я тебе рассказываю, в 2014 году запретили русский язык.</w:t>
      </w:r>
    </w:p>
    <w:p w14:paraId="503E82E3" w14:textId="77777777" w:rsidR="001A45DC" w:rsidRPr="00CB7EA4" w:rsidRDefault="001A45DC" w:rsidP="001A45DC">
      <w:pPr>
        <w:pStyle w:val="Answer"/>
      </w:pPr>
      <w:r w:rsidRPr="00CB7EA4">
        <w:rPr>
          <w:b/>
        </w:rPr>
        <w:t>Мужчина:</w:t>
      </w:r>
      <w:r w:rsidRPr="00CB7EA4">
        <w:t xml:space="preserve"> Эта фигня, которая творится на Украине, началась еще с 90-х годов. Просто разлагали там мозги людям.</w:t>
      </w:r>
    </w:p>
    <w:p w14:paraId="09301D8D" w14:textId="77777777" w:rsidR="001A45DC" w:rsidRPr="00CB7EA4" w:rsidRDefault="001A45DC" w:rsidP="001A45DC">
      <w:pPr>
        <w:pStyle w:val="Question"/>
      </w:pPr>
      <w:r w:rsidRPr="00CB7EA4">
        <w:t>Модератор: Давайте вернемся к кино. Кто бы порекомендовал этот фильм друзьям, знакомым?</w:t>
      </w:r>
    </w:p>
    <w:p w14:paraId="15EA70F5" w14:textId="77777777" w:rsidR="001A45DC" w:rsidRPr="00CB7EA4" w:rsidRDefault="001A45DC" w:rsidP="001A45DC">
      <w:pPr>
        <w:pStyle w:val="Answer"/>
      </w:pPr>
      <w:r w:rsidRPr="00CB7EA4">
        <w:rPr>
          <w:b/>
        </w:rPr>
        <w:t>Мужчина:</w:t>
      </w:r>
      <w:r w:rsidRPr="00CB7EA4">
        <w:t xml:space="preserve"> Я.</w:t>
      </w:r>
    </w:p>
    <w:p w14:paraId="5DFC2C76" w14:textId="77777777" w:rsidR="001A45DC" w:rsidRPr="00CB7EA4" w:rsidRDefault="001A45DC" w:rsidP="001A45DC">
      <w:pPr>
        <w:pStyle w:val="Answer"/>
      </w:pPr>
      <w:r w:rsidRPr="00CB7EA4">
        <w:rPr>
          <w:b/>
        </w:rPr>
        <w:t>Глеб:</w:t>
      </w:r>
      <w:r w:rsidRPr="00CB7EA4">
        <w:t xml:space="preserve"> Мне придется с женой теперь посмотреть, если он выйдет.</w:t>
      </w:r>
    </w:p>
    <w:p w14:paraId="2E429352" w14:textId="77777777" w:rsidR="001A45DC" w:rsidRPr="00CB7EA4" w:rsidRDefault="001A45DC" w:rsidP="001A45DC">
      <w:pPr>
        <w:pStyle w:val="Question"/>
      </w:pPr>
      <w:r w:rsidRPr="00CB7EA4">
        <w:t>Модератор: А что бы вы сказали? Посмотри, потому что что?</w:t>
      </w:r>
    </w:p>
    <w:p w14:paraId="4B1A6C35" w14:textId="77777777" w:rsidR="001A45DC" w:rsidRPr="00CB7EA4" w:rsidRDefault="001A45DC" w:rsidP="001A45DC">
      <w:pPr>
        <w:pStyle w:val="Answer"/>
      </w:pPr>
      <w:r w:rsidRPr="00CB7EA4">
        <w:rPr>
          <w:b/>
        </w:rPr>
        <w:t>Мужчина:</w:t>
      </w:r>
      <w:r w:rsidRPr="00CB7EA4">
        <w:t xml:space="preserve"> Потому что это хороший патриотический фильм.</w:t>
      </w:r>
    </w:p>
    <w:p w14:paraId="4FB608AA" w14:textId="77777777" w:rsidR="001A45DC" w:rsidRPr="00CB7EA4" w:rsidRDefault="001A45DC" w:rsidP="001A45DC">
      <w:pPr>
        <w:pStyle w:val="Answer"/>
      </w:pPr>
      <w:r w:rsidRPr="00CB7EA4">
        <w:rPr>
          <w:b/>
        </w:rPr>
        <w:t>Глеб:</w:t>
      </w:r>
      <w:r w:rsidRPr="00CB7EA4">
        <w:t xml:space="preserve"> Потому что про любовь.</w:t>
      </w:r>
    </w:p>
    <w:p w14:paraId="157752AD" w14:textId="77777777" w:rsidR="001A45DC" w:rsidRPr="00CB7EA4" w:rsidRDefault="001A45DC" w:rsidP="001A45DC">
      <w:pPr>
        <w:pStyle w:val="Answer"/>
      </w:pPr>
      <w:r w:rsidRPr="00CB7EA4">
        <w:rPr>
          <w:b/>
        </w:rPr>
        <w:t xml:space="preserve">Мужчина: </w:t>
      </w:r>
      <w:r w:rsidRPr="00CB7EA4">
        <w:t>Про любовь и патриотический.</w:t>
      </w:r>
    </w:p>
    <w:p w14:paraId="1DAB866D" w14:textId="77777777" w:rsidR="001A45DC" w:rsidRPr="00CB7EA4" w:rsidRDefault="001A45DC" w:rsidP="001A45DC">
      <w:pPr>
        <w:pStyle w:val="Answer"/>
      </w:pPr>
      <w:r w:rsidRPr="00CB7EA4">
        <w:rPr>
          <w:b/>
        </w:rPr>
        <w:t>Мужчина:</w:t>
      </w:r>
      <w:r w:rsidRPr="00CB7EA4">
        <w:t xml:space="preserve"> Посмотри и поверь, что все так происходит.</w:t>
      </w:r>
    </w:p>
    <w:p w14:paraId="5850B353" w14:textId="77777777" w:rsidR="001A45DC" w:rsidRPr="00CB7EA4" w:rsidRDefault="001A45DC" w:rsidP="001A45DC">
      <w:pPr>
        <w:pStyle w:val="Answer"/>
      </w:pPr>
      <w:r w:rsidRPr="00CB7EA4">
        <w:rPr>
          <w:b/>
        </w:rPr>
        <w:t>Мужчина:</w:t>
      </w:r>
      <w:r w:rsidRPr="00CB7EA4">
        <w:t xml:space="preserve"> Для каждого, я так считаю.</w:t>
      </w:r>
    </w:p>
    <w:p w14:paraId="2AFC6C0B" w14:textId="77777777" w:rsidR="001A45DC" w:rsidRPr="00CB7EA4" w:rsidRDefault="001A45DC" w:rsidP="001A45DC">
      <w:pPr>
        <w:pStyle w:val="Answer"/>
      </w:pPr>
      <w:r w:rsidRPr="00CB7EA4">
        <w:rPr>
          <w:b/>
        </w:rPr>
        <w:t>Мужчина:</w:t>
      </w:r>
      <w:r w:rsidRPr="00CB7EA4">
        <w:t xml:space="preserve"> Особенно детям я бы советовал.</w:t>
      </w:r>
    </w:p>
    <w:p w14:paraId="30C9A343" w14:textId="77777777" w:rsidR="001A45DC" w:rsidRPr="00CB7EA4" w:rsidRDefault="001A45DC" w:rsidP="001A45DC">
      <w:pPr>
        <w:pStyle w:val="Answer"/>
      </w:pPr>
      <w:r w:rsidRPr="00CB7EA4">
        <w:rPr>
          <w:b/>
        </w:rPr>
        <w:t>Мужчина:</w:t>
      </w:r>
      <w:r w:rsidRPr="00CB7EA4">
        <w:t xml:space="preserve"> Молодежь, да.</w:t>
      </w:r>
    </w:p>
    <w:p w14:paraId="4288FCD5" w14:textId="77777777" w:rsidR="001A45DC" w:rsidRPr="00CB7EA4" w:rsidRDefault="001A45DC" w:rsidP="001A45DC">
      <w:pPr>
        <w:pStyle w:val="Answer"/>
      </w:pPr>
      <w:r w:rsidRPr="00CB7EA4">
        <w:rPr>
          <w:b/>
        </w:rPr>
        <w:t>Мужчина:</w:t>
      </w:r>
      <w:r w:rsidRPr="00CB7EA4">
        <w:t xml:space="preserve"> 25 лет те же. Они вообще сейчас пирожки.</w:t>
      </w:r>
    </w:p>
    <w:p w14:paraId="1C5859C3" w14:textId="77777777" w:rsidR="001A45DC" w:rsidRPr="00CB7EA4" w:rsidRDefault="001A45DC" w:rsidP="001A45DC">
      <w:pPr>
        <w:pStyle w:val="Answer"/>
      </w:pPr>
      <w:r w:rsidRPr="00CB7EA4">
        <w:rPr>
          <w:b/>
        </w:rPr>
        <w:t>Мужчина:</w:t>
      </w:r>
      <w:r w:rsidRPr="00CB7EA4">
        <w:t xml:space="preserve"> Этот фильм можно порекомендовать, чтобы таким образом подчеркнуть, что пользуйся тем, чтобы сказать своему дорогому, близкому человеку, потому что потом не сможешь сказать. С таким подтекстом.</w:t>
      </w:r>
    </w:p>
    <w:p w14:paraId="04785447" w14:textId="77777777" w:rsidR="001A45DC" w:rsidRPr="00CB7EA4" w:rsidRDefault="001A45DC" w:rsidP="001A45DC">
      <w:pPr>
        <w:pStyle w:val="Answer"/>
      </w:pPr>
      <w:r w:rsidRPr="00CB7EA4">
        <w:rPr>
          <w:b/>
        </w:rPr>
        <w:t>Мужчина:</w:t>
      </w:r>
      <w:r w:rsidRPr="00CB7EA4">
        <w:t xml:space="preserve"> Да, папа, мама не успела.</w:t>
      </w:r>
    </w:p>
    <w:p w14:paraId="1745D162" w14:textId="77777777" w:rsidR="001A45DC" w:rsidRPr="00CB7EA4" w:rsidRDefault="001A45DC" w:rsidP="001A45DC">
      <w:pPr>
        <w:pStyle w:val="Answer"/>
      </w:pPr>
      <w:r w:rsidRPr="00CB7EA4">
        <w:rPr>
          <w:b/>
        </w:rPr>
        <w:t>Мужчина:</w:t>
      </w:r>
      <w:r w:rsidRPr="00CB7EA4">
        <w:t xml:space="preserve"> Друзьям даже, им по 50, по 60, им бы тоже. Разочек можно легко.</w:t>
      </w:r>
    </w:p>
    <w:p w14:paraId="6C7E48CF" w14:textId="77777777" w:rsidR="001A45DC" w:rsidRPr="00CB7EA4" w:rsidRDefault="001A45DC" w:rsidP="001A45DC">
      <w:pPr>
        <w:pStyle w:val="Answer"/>
      </w:pPr>
      <w:r w:rsidRPr="00CB7EA4">
        <w:rPr>
          <w:b/>
        </w:rPr>
        <w:t>Мужчина:</w:t>
      </w:r>
      <w:r w:rsidRPr="00CB7EA4">
        <w:t xml:space="preserve"> Он реальный интересный.</w:t>
      </w:r>
    </w:p>
    <w:p w14:paraId="43BC0D7B" w14:textId="77777777" w:rsidR="001A45DC" w:rsidRPr="00CB7EA4" w:rsidRDefault="001A45DC" w:rsidP="001A45DC">
      <w:pPr>
        <w:pStyle w:val="Answer"/>
      </w:pPr>
      <w:r w:rsidRPr="00CB7EA4">
        <w:rPr>
          <w:b/>
        </w:rPr>
        <w:t>Мужчина:</w:t>
      </w:r>
      <w:r w:rsidRPr="00CB7EA4">
        <w:t xml:space="preserve"> У многих мозги на место встанут.</w:t>
      </w:r>
    </w:p>
    <w:p w14:paraId="205E1143" w14:textId="77777777" w:rsidR="001A45DC" w:rsidRPr="00CB7EA4" w:rsidRDefault="001A45DC" w:rsidP="001A45DC">
      <w:pPr>
        <w:pStyle w:val="Question"/>
      </w:pPr>
      <w:r w:rsidRPr="00CB7EA4">
        <w:t>Модератор: Кто бы точно не порекомендовал этот фильм никому? Александр, почему?</w:t>
      </w:r>
    </w:p>
    <w:p w14:paraId="53C8E831" w14:textId="77777777" w:rsidR="001A45DC" w:rsidRPr="00CB7EA4" w:rsidRDefault="001A45DC" w:rsidP="001A45DC">
      <w:pPr>
        <w:pStyle w:val="Answer"/>
      </w:pPr>
      <w:r w:rsidRPr="00CB7EA4">
        <w:rPr>
          <w:b/>
        </w:rPr>
        <w:t xml:space="preserve">Александр: </w:t>
      </w:r>
      <w:r w:rsidRPr="00CB7EA4">
        <w:t>Особенно после этого обсуждения.</w:t>
      </w:r>
    </w:p>
    <w:p w14:paraId="5D808A1F" w14:textId="77777777" w:rsidR="001A45DC" w:rsidRPr="00CB7EA4" w:rsidRDefault="001A45DC" w:rsidP="001A45DC">
      <w:pPr>
        <w:pStyle w:val="Question"/>
      </w:pPr>
      <w:r w:rsidRPr="00CB7EA4">
        <w:t>Модератор: Просто у вас спросили бы, смотреть нам, не смотреть? Что бы вы сказали?</w:t>
      </w:r>
    </w:p>
    <w:p w14:paraId="273FBDCD" w14:textId="77777777" w:rsidR="001A45DC" w:rsidRPr="00CB7EA4" w:rsidRDefault="001A45DC" w:rsidP="001A45DC">
      <w:pPr>
        <w:pStyle w:val="Answer"/>
      </w:pPr>
      <w:r w:rsidRPr="00CB7EA4">
        <w:rPr>
          <w:b/>
        </w:rPr>
        <w:t>Александр:</w:t>
      </w:r>
      <w:r w:rsidRPr="00CB7EA4">
        <w:t xml:space="preserve"> Нет однозначно.</w:t>
      </w:r>
    </w:p>
    <w:p w14:paraId="53612296" w14:textId="77777777" w:rsidR="001A45DC" w:rsidRPr="00CB7EA4" w:rsidRDefault="001A45DC" w:rsidP="001A45DC">
      <w:pPr>
        <w:pStyle w:val="Question"/>
      </w:pPr>
      <w:r w:rsidRPr="00CB7EA4">
        <w:t>Модератор: Почему?</w:t>
      </w:r>
    </w:p>
    <w:p w14:paraId="5078A869" w14:textId="77777777" w:rsidR="001A45DC" w:rsidRPr="00CB7EA4" w:rsidRDefault="001A45DC" w:rsidP="001A45DC">
      <w:pPr>
        <w:pStyle w:val="Answer"/>
      </w:pPr>
      <w:r w:rsidRPr="00CB7EA4">
        <w:rPr>
          <w:b/>
        </w:rPr>
        <w:t>Александр:</w:t>
      </w:r>
      <w:r w:rsidRPr="00CB7EA4">
        <w:t xml:space="preserve"> Потому что порнуха.</w:t>
      </w:r>
    </w:p>
    <w:p w14:paraId="3FE1AEC5" w14:textId="77777777" w:rsidR="001A45DC" w:rsidRPr="00CB7EA4" w:rsidRDefault="001A45DC" w:rsidP="001A45DC">
      <w:pPr>
        <w:pStyle w:val="Question"/>
      </w:pPr>
      <w:r w:rsidRPr="00CB7EA4">
        <w:t>Модератор: Дима, порекомендовали бы или нет?</w:t>
      </w:r>
    </w:p>
    <w:p w14:paraId="4FFA8140" w14:textId="77777777" w:rsidR="001A45DC" w:rsidRPr="00CB7EA4" w:rsidRDefault="001A45DC" w:rsidP="001A45DC">
      <w:pPr>
        <w:pStyle w:val="Answer"/>
      </w:pPr>
      <w:r w:rsidRPr="00CB7EA4">
        <w:rPr>
          <w:b/>
        </w:rPr>
        <w:t>Дмитрий:</w:t>
      </w:r>
      <w:r w:rsidRPr="00CB7EA4">
        <w:t xml:space="preserve"> Я думаю, смотреть нечего.</w:t>
      </w:r>
    </w:p>
    <w:p w14:paraId="583D4B3E" w14:textId="77777777" w:rsidR="001A45DC" w:rsidRPr="00CB7EA4" w:rsidRDefault="001A45DC" w:rsidP="001A45DC">
      <w:pPr>
        <w:pStyle w:val="Answer"/>
      </w:pPr>
      <w:r w:rsidRPr="00CB7EA4">
        <w:rPr>
          <w:b/>
        </w:rPr>
        <w:t>Мужчина:</w:t>
      </w:r>
      <w:r w:rsidRPr="00CB7EA4">
        <w:t xml:space="preserve"> Тогда у нас вообще смотреть нечего по телевидению будет.</w:t>
      </w:r>
    </w:p>
    <w:p w14:paraId="427C5EF1" w14:textId="77777777" w:rsidR="001A45DC" w:rsidRPr="00CB7EA4" w:rsidRDefault="001A45DC" w:rsidP="001A45DC">
      <w:pPr>
        <w:pStyle w:val="Question"/>
      </w:pPr>
      <w:r w:rsidRPr="00CB7EA4">
        <w:t>Модератор: Сергей, порекомендовали бы?</w:t>
      </w:r>
    </w:p>
    <w:p w14:paraId="38532017" w14:textId="77777777" w:rsidR="001A45DC" w:rsidRPr="00CB7EA4" w:rsidRDefault="001A45DC" w:rsidP="001A45DC">
      <w:pPr>
        <w:pStyle w:val="Answer"/>
      </w:pPr>
      <w:r w:rsidRPr="00CB7EA4">
        <w:rPr>
          <w:b/>
        </w:rPr>
        <w:t>Сергей:</w:t>
      </w:r>
      <w:r w:rsidRPr="00CB7EA4">
        <w:t xml:space="preserve"> Я бы не сказал, что должен смотреть. Я бы сказал, что мне понравилось. Если сейчас будет спрашивать, я бы сказал, что мне понравилось.</w:t>
      </w:r>
    </w:p>
    <w:p w14:paraId="6802D258" w14:textId="77777777" w:rsidR="001A45DC" w:rsidRPr="00CB7EA4" w:rsidRDefault="001A45DC" w:rsidP="001A45DC">
      <w:pPr>
        <w:pStyle w:val="Answer"/>
      </w:pPr>
      <w:r w:rsidRPr="00CB7EA4">
        <w:rPr>
          <w:b/>
        </w:rPr>
        <w:t>Мужчина:</w:t>
      </w:r>
      <w:r w:rsidRPr="00CB7EA4">
        <w:t xml:space="preserve"> «Саша+Таня» лучше?</w:t>
      </w:r>
    </w:p>
    <w:p w14:paraId="4F4C5874" w14:textId="77777777" w:rsidR="001A45DC" w:rsidRPr="00CB7EA4" w:rsidRDefault="001A45DC" w:rsidP="001A45DC">
      <w:pPr>
        <w:pStyle w:val="Question"/>
      </w:pPr>
      <w:r w:rsidRPr="00CB7EA4">
        <w:t>Модератор: А спросили бы, что понравилось, что бы вы сказали? Мы не обсуждаем «Сашу+Таню».</w:t>
      </w:r>
    </w:p>
    <w:p w14:paraId="3EEA35DA" w14:textId="77777777" w:rsidR="001A45DC" w:rsidRPr="00CB7EA4" w:rsidRDefault="001A45DC" w:rsidP="001A45DC">
      <w:pPr>
        <w:pStyle w:val="Answer"/>
      </w:pPr>
      <w:r w:rsidRPr="00CB7EA4">
        <w:rPr>
          <w:b/>
        </w:rPr>
        <w:t>Сергей:</w:t>
      </w:r>
      <w:r w:rsidRPr="00CB7EA4">
        <w:t xml:space="preserve"> Спрашивают, фильм хороший с точки зрения проведения времени, а в общем, то есть конкретно обычно никто не спрашивает, как тебе фильм. Да, мне фильм понравился, я тебе рекомендую его посмотреть.</w:t>
      </w:r>
    </w:p>
    <w:p w14:paraId="3A20D29F" w14:textId="77777777" w:rsidR="001A45DC" w:rsidRPr="00CB7EA4" w:rsidRDefault="001A45DC" w:rsidP="001A45DC">
      <w:pPr>
        <w:pStyle w:val="Answer"/>
      </w:pPr>
      <w:r w:rsidRPr="00CB7EA4">
        <w:rPr>
          <w:b/>
        </w:rPr>
        <w:t>Мужчина:</w:t>
      </w:r>
      <w:r w:rsidRPr="00CB7EA4">
        <w:t xml:space="preserve"> Однозначно нужно такие фильмы рекомендовать для просмотра. А что касается именно порнух, то «Слово пацана» сериал, такие вещи показывать нельзя. Сколько было у нас случаев избиения, которые начали происходить?</w:t>
      </w:r>
    </w:p>
    <w:p w14:paraId="183D0338" w14:textId="77777777" w:rsidR="001A45DC" w:rsidRPr="00CB7EA4" w:rsidRDefault="001A45DC" w:rsidP="001A45DC">
      <w:pPr>
        <w:pStyle w:val="Question"/>
      </w:pPr>
      <w:r w:rsidRPr="00CB7EA4">
        <w:t>Модератор: Давайте немного о героях. Алексей – он какой? Как вам показалось?</w:t>
      </w:r>
    </w:p>
    <w:p w14:paraId="77B12C92" w14:textId="77777777" w:rsidR="001A45DC" w:rsidRPr="00CB7EA4" w:rsidRDefault="001A45DC" w:rsidP="001A45DC">
      <w:pPr>
        <w:pStyle w:val="Answer"/>
      </w:pPr>
      <w:r w:rsidRPr="00CB7EA4">
        <w:rPr>
          <w:b/>
        </w:rPr>
        <w:t>Мужчина:</w:t>
      </w:r>
      <w:r w:rsidRPr="00CB7EA4">
        <w:t xml:space="preserve"> Лошара он.</w:t>
      </w:r>
    </w:p>
    <w:p w14:paraId="6307C3D7" w14:textId="77777777" w:rsidR="001A45DC" w:rsidRPr="00CB7EA4" w:rsidRDefault="001A45DC" w:rsidP="001A45DC">
      <w:pPr>
        <w:pStyle w:val="Answer"/>
      </w:pPr>
      <w:r w:rsidRPr="00CB7EA4">
        <w:rPr>
          <w:b/>
        </w:rPr>
        <w:t>Мужчина:</w:t>
      </w:r>
      <w:r w:rsidRPr="00CB7EA4">
        <w:t xml:space="preserve"> Положительный, надежный русский офицер.</w:t>
      </w:r>
    </w:p>
    <w:p w14:paraId="3BF0F10A" w14:textId="77777777" w:rsidR="001A45DC" w:rsidRPr="00CB7EA4" w:rsidRDefault="001A45DC" w:rsidP="001A45DC">
      <w:pPr>
        <w:pStyle w:val="Answer"/>
      </w:pPr>
      <w:r w:rsidRPr="00CB7EA4">
        <w:rPr>
          <w:b/>
        </w:rPr>
        <w:t>Глеб:</w:t>
      </w:r>
      <w:r w:rsidRPr="00CB7EA4">
        <w:t xml:space="preserve"> Которого перевоспитали в учебке, где он курсантом.</w:t>
      </w:r>
    </w:p>
    <w:p w14:paraId="255BCF9F" w14:textId="77777777" w:rsidR="001A45DC" w:rsidRPr="00CB7EA4" w:rsidRDefault="001A45DC" w:rsidP="001A45DC">
      <w:pPr>
        <w:pStyle w:val="Answer"/>
      </w:pPr>
      <w:r w:rsidRPr="00CB7EA4">
        <w:rPr>
          <w:b/>
        </w:rPr>
        <w:t>Мужчина:</w:t>
      </w:r>
      <w:r w:rsidRPr="00CB7EA4">
        <w:t xml:space="preserve"> И ему фортануло с такой красавицей.</w:t>
      </w:r>
    </w:p>
    <w:p w14:paraId="4E38C913" w14:textId="77777777" w:rsidR="001A45DC" w:rsidRPr="00CB7EA4" w:rsidRDefault="001A45DC" w:rsidP="001A45DC">
      <w:pPr>
        <w:pStyle w:val="Question"/>
      </w:pPr>
      <w:r w:rsidRPr="00CB7EA4">
        <w:t>Модератор: А почему он лошара?</w:t>
      </w:r>
    </w:p>
    <w:p w14:paraId="7386AE39" w14:textId="77777777" w:rsidR="001A45DC" w:rsidRPr="00CB7EA4" w:rsidRDefault="001A45DC" w:rsidP="001A45DC">
      <w:pPr>
        <w:pStyle w:val="Answer"/>
      </w:pPr>
      <w:r w:rsidRPr="00CB7EA4">
        <w:rPr>
          <w:b/>
        </w:rPr>
        <w:t>Мужчина:</w:t>
      </w:r>
      <w:r w:rsidRPr="00CB7EA4">
        <w:t xml:space="preserve"> Танкист.</w:t>
      </w:r>
    </w:p>
    <w:p w14:paraId="10D6B61F" w14:textId="77777777" w:rsidR="001A45DC" w:rsidRPr="00CB7EA4" w:rsidRDefault="001A45DC" w:rsidP="001A45DC">
      <w:pPr>
        <w:pStyle w:val="Question"/>
      </w:pPr>
      <w:r w:rsidRPr="00CB7EA4">
        <w:t>Модератор: А в чем суть?</w:t>
      </w:r>
    </w:p>
    <w:p w14:paraId="18158F04" w14:textId="77777777" w:rsidR="001A45DC" w:rsidRPr="00CB7EA4" w:rsidRDefault="001A45DC" w:rsidP="001A45DC">
      <w:pPr>
        <w:pStyle w:val="Answer"/>
      </w:pPr>
      <w:r w:rsidRPr="00CB7EA4">
        <w:rPr>
          <w:b/>
        </w:rPr>
        <w:t>Мужчина:</w:t>
      </w:r>
      <w:r w:rsidRPr="00CB7EA4">
        <w:t xml:space="preserve"> Не видел я танкистов сзади себя. Претензии маленькие у меня есть к танкистам.</w:t>
      </w:r>
    </w:p>
    <w:p w14:paraId="0E1C586F" w14:textId="77777777" w:rsidR="001A45DC" w:rsidRPr="00CB7EA4" w:rsidRDefault="001A45DC" w:rsidP="001A45DC">
      <w:pPr>
        <w:pStyle w:val="Answer"/>
      </w:pPr>
      <w:r w:rsidRPr="00CB7EA4">
        <w:rPr>
          <w:b/>
        </w:rPr>
        <w:t>Мужчина:</w:t>
      </w:r>
      <w:r w:rsidRPr="00CB7EA4">
        <w:t xml:space="preserve"> Для танкиста у него слишком большой рост.</w:t>
      </w:r>
    </w:p>
    <w:p w14:paraId="707954D7" w14:textId="77777777" w:rsidR="001A45DC" w:rsidRPr="00CB7EA4" w:rsidRDefault="001A45DC" w:rsidP="001A45DC">
      <w:pPr>
        <w:pStyle w:val="Answer"/>
      </w:pPr>
      <w:r w:rsidRPr="00CB7EA4">
        <w:rPr>
          <w:b/>
        </w:rPr>
        <w:t>Мужчина:</w:t>
      </w:r>
      <w:r w:rsidRPr="00CB7EA4">
        <w:t xml:space="preserve"> Танкисты обычно из семейства гномов.</w:t>
      </w:r>
    </w:p>
    <w:p w14:paraId="79B8B6FC" w14:textId="77777777" w:rsidR="001A45DC" w:rsidRPr="00CB7EA4" w:rsidRDefault="001A45DC" w:rsidP="001A45DC">
      <w:pPr>
        <w:pStyle w:val="Answer"/>
      </w:pPr>
      <w:r w:rsidRPr="00CB7EA4">
        <w:rPr>
          <w:b/>
        </w:rPr>
        <w:t>Мужчина:</w:t>
      </w:r>
      <w:r w:rsidRPr="00CB7EA4">
        <w:t xml:space="preserve"> Они маленькие.</w:t>
      </w:r>
    </w:p>
    <w:p w14:paraId="3E50DD8E" w14:textId="77777777" w:rsidR="001A45DC" w:rsidRPr="00CB7EA4" w:rsidRDefault="001A45DC" w:rsidP="001A45DC">
      <w:pPr>
        <w:pStyle w:val="Answer"/>
      </w:pPr>
      <w:r w:rsidRPr="00CB7EA4">
        <w:rPr>
          <w:b/>
        </w:rPr>
        <w:t>Мужчина:</w:t>
      </w:r>
      <w:r w:rsidRPr="00CB7EA4">
        <w:t xml:space="preserve"> В нем большая проблемы, что, во-первых, мало показали. Во-вторых, да, из него сделали образ простого, обычного парня, грубо говоря, из глубинки. Но тем не менее там есть моменты, где он высаживает ее, орать начинает, то есть показывается либо слишком молодым, либо на эмоциональных качелях.</w:t>
      </w:r>
    </w:p>
    <w:p w14:paraId="3F505BBD" w14:textId="77777777" w:rsidR="001A45DC" w:rsidRPr="00CB7EA4" w:rsidRDefault="001A45DC" w:rsidP="001A45DC">
      <w:pPr>
        <w:pStyle w:val="Answer"/>
      </w:pPr>
      <w:r w:rsidRPr="00CB7EA4">
        <w:rPr>
          <w:b/>
        </w:rPr>
        <w:t>Мужчина:</w:t>
      </w:r>
      <w:r w:rsidRPr="00CB7EA4">
        <w:t xml:space="preserve"> Это он пытался ее прогнуть.</w:t>
      </w:r>
    </w:p>
    <w:p w14:paraId="08DC429F" w14:textId="77777777" w:rsidR="001A45DC" w:rsidRPr="00CB7EA4" w:rsidRDefault="001A45DC" w:rsidP="001A45DC">
      <w:pPr>
        <w:pStyle w:val="Answer"/>
      </w:pPr>
      <w:r w:rsidRPr="00CB7EA4">
        <w:rPr>
          <w:b/>
        </w:rPr>
        <w:t>Мужчина:</w:t>
      </w:r>
      <w:r w:rsidRPr="00CB7EA4">
        <w:t xml:space="preserve"> Да.</w:t>
      </w:r>
    </w:p>
    <w:p w14:paraId="04F482E4" w14:textId="77777777" w:rsidR="001A45DC" w:rsidRPr="00CB7EA4" w:rsidRDefault="001A45DC" w:rsidP="001A45DC">
      <w:pPr>
        <w:pStyle w:val="Answer"/>
      </w:pPr>
      <w:r w:rsidRPr="00CB7EA4">
        <w:rPr>
          <w:b/>
        </w:rPr>
        <w:t>Мужчина:</w:t>
      </w:r>
      <w:r w:rsidRPr="00CB7EA4">
        <w:t xml:space="preserve"> А она оказалась не из робкого десятка.</w:t>
      </w:r>
    </w:p>
    <w:p w14:paraId="334E0FFD" w14:textId="77777777" w:rsidR="001A45DC" w:rsidRPr="00CB7EA4" w:rsidRDefault="001A45DC" w:rsidP="001A45DC">
      <w:pPr>
        <w:pStyle w:val="Answer"/>
      </w:pPr>
      <w:r w:rsidRPr="00CB7EA4">
        <w:rPr>
          <w:b/>
        </w:rPr>
        <w:t>Мужчина:</w:t>
      </w:r>
      <w:r w:rsidRPr="00CB7EA4">
        <w:t xml:space="preserve"> А Бублик потом объяснил, как правильно.</w:t>
      </w:r>
    </w:p>
    <w:p w14:paraId="54C8285D" w14:textId="77777777" w:rsidR="001A45DC" w:rsidRPr="00CB7EA4" w:rsidRDefault="001A45DC" w:rsidP="001A45DC">
      <w:pPr>
        <w:pStyle w:val="Answer"/>
      </w:pPr>
      <w:r w:rsidRPr="00CB7EA4">
        <w:rPr>
          <w:b/>
        </w:rPr>
        <w:t xml:space="preserve">Мужчина: </w:t>
      </w:r>
      <w:r w:rsidRPr="00CB7EA4">
        <w:t>Обычно немного иначе. В тот момент, когда он все убрал, кран что-то сделал, обычно бывает так где-то, то есть в этом моменте он более положительный герой, чем, как я сказал, как эмоционально он качается. Он ее то посылает, то он ее любит, то требует, чтобы она ему сказала, что она ревнует.</w:t>
      </w:r>
    </w:p>
    <w:p w14:paraId="1DC14E41" w14:textId="77777777" w:rsidR="001A45DC" w:rsidRPr="00CB7EA4" w:rsidRDefault="001A45DC" w:rsidP="001A45DC">
      <w:pPr>
        <w:pStyle w:val="Answer"/>
      </w:pPr>
      <w:r w:rsidRPr="00CB7EA4">
        <w:rPr>
          <w:b/>
        </w:rPr>
        <w:t>Мужчина:</w:t>
      </w:r>
      <w:r w:rsidRPr="00CB7EA4">
        <w:t xml:space="preserve"> И, конечно, высадить в лесу девушку – это не по-мужски. Не то, что не по-офицерски, это не по-мужски.</w:t>
      </w:r>
    </w:p>
    <w:p w14:paraId="1BE3DE9E" w14:textId="77777777" w:rsidR="001A45DC" w:rsidRPr="00CB7EA4" w:rsidRDefault="001A45DC" w:rsidP="001A45DC">
      <w:pPr>
        <w:pStyle w:val="Answer"/>
      </w:pPr>
      <w:r w:rsidRPr="00CB7EA4">
        <w:rPr>
          <w:b/>
        </w:rPr>
        <w:t>Мужчина:</w:t>
      </w:r>
      <w:r w:rsidRPr="00CB7EA4">
        <w:t xml:space="preserve"> Так она сама выскочила.</w:t>
      </w:r>
    </w:p>
    <w:p w14:paraId="0FE0266C" w14:textId="77777777" w:rsidR="001A45DC" w:rsidRPr="00CB7EA4" w:rsidRDefault="001A45DC" w:rsidP="001A45DC">
      <w:pPr>
        <w:pStyle w:val="Answer"/>
      </w:pPr>
      <w:r w:rsidRPr="00CB7EA4">
        <w:rPr>
          <w:b/>
        </w:rPr>
        <w:t>Мужчина:</w:t>
      </w:r>
      <w:r w:rsidRPr="00CB7EA4">
        <w:t xml:space="preserve"> Нет, он остановил, он высадил. А надо было стоять, ждать, пока она успокоится. С краном не хватало, когда кран прорвало. Надо было, чтобы она утром открыла и сказала: «Я же тебе говорила». Чисто по-женски это, наше русское.</w:t>
      </w:r>
    </w:p>
    <w:p w14:paraId="252EBA9A" w14:textId="77777777" w:rsidR="001A45DC" w:rsidRPr="00CB7EA4" w:rsidRDefault="001A45DC" w:rsidP="001A45DC">
      <w:pPr>
        <w:pStyle w:val="Question"/>
      </w:pPr>
      <w:r w:rsidRPr="00CB7EA4">
        <w:t>Модератор: Что в Алексее осталось недопонятым, недораскрытым?</w:t>
      </w:r>
    </w:p>
    <w:p w14:paraId="0CB976B9" w14:textId="77777777" w:rsidR="001A45DC" w:rsidRPr="00CB7EA4" w:rsidRDefault="001A45DC" w:rsidP="001A45DC">
      <w:pPr>
        <w:pStyle w:val="Answer"/>
      </w:pPr>
      <w:r w:rsidRPr="00CB7EA4">
        <w:rPr>
          <w:b/>
        </w:rPr>
        <w:t>Мужчина:</w:t>
      </w:r>
      <w:r w:rsidRPr="00CB7EA4">
        <w:t xml:space="preserve"> Я не понял про его родителей.</w:t>
      </w:r>
    </w:p>
    <w:p w14:paraId="420C4357" w14:textId="77777777" w:rsidR="001A45DC" w:rsidRPr="00CB7EA4" w:rsidRDefault="001A45DC" w:rsidP="001A45DC">
      <w:pPr>
        <w:pStyle w:val="Answer"/>
      </w:pPr>
      <w:r w:rsidRPr="00CB7EA4">
        <w:rPr>
          <w:b/>
        </w:rPr>
        <w:t>Мужчина:</w:t>
      </w:r>
      <w:r w:rsidRPr="00CB7EA4">
        <w:t xml:space="preserve"> Да.</w:t>
      </w:r>
    </w:p>
    <w:p w14:paraId="6B8039EB" w14:textId="77777777" w:rsidR="001A45DC" w:rsidRPr="00CB7EA4" w:rsidRDefault="001A45DC" w:rsidP="001A45DC">
      <w:pPr>
        <w:pStyle w:val="Answer"/>
      </w:pPr>
      <w:r w:rsidRPr="00CB7EA4">
        <w:rPr>
          <w:b/>
        </w:rPr>
        <w:t>Мужчина:</w:t>
      </w:r>
      <w:r w:rsidRPr="00CB7EA4">
        <w:t xml:space="preserve"> Мне непонятна его история до того, как он стал лейтенантом.</w:t>
      </w:r>
    </w:p>
    <w:p w14:paraId="313AD9FE" w14:textId="77777777" w:rsidR="001A45DC" w:rsidRPr="00CB7EA4" w:rsidRDefault="001A45DC" w:rsidP="001A45DC">
      <w:pPr>
        <w:pStyle w:val="Answer"/>
      </w:pPr>
      <w:r w:rsidRPr="00CB7EA4">
        <w:rPr>
          <w:b/>
        </w:rPr>
        <w:t>Мужчина:</w:t>
      </w:r>
      <w:r w:rsidRPr="00CB7EA4">
        <w:t xml:space="preserve"> Кроме того, что у него дедушка там был.</w:t>
      </w:r>
    </w:p>
    <w:p w14:paraId="39C9B539" w14:textId="77777777" w:rsidR="001A45DC" w:rsidRPr="00CB7EA4" w:rsidRDefault="001A45DC" w:rsidP="001A45DC">
      <w:pPr>
        <w:pStyle w:val="Answer"/>
      </w:pPr>
      <w:r w:rsidRPr="00CB7EA4">
        <w:rPr>
          <w:b/>
        </w:rPr>
        <w:t>Мужчина:</w:t>
      </w:r>
      <w:r w:rsidRPr="00CB7EA4">
        <w:t xml:space="preserve"> Дедушка военный был.</w:t>
      </w:r>
    </w:p>
    <w:p w14:paraId="0A3A1E48" w14:textId="77777777" w:rsidR="001A45DC" w:rsidRPr="00CB7EA4" w:rsidRDefault="001A45DC" w:rsidP="001A45DC">
      <w:pPr>
        <w:pStyle w:val="Answer"/>
      </w:pPr>
      <w:r w:rsidRPr="00CB7EA4">
        <w:rPr>
          <w:b/>
        </w:rPr>
        <w:t>Мужчина:</w:t>
      </w:r>
      <w:r w:rsidRPr="00CB7EA4">
        <w:t xml:space="preserve"> Дедушка, всё. Ни папы, ни мамы. Непонятно.</w:t>
      </w:r>
    </w:p>
    <w:p w14:paraId="72A86A13" w14:textId="77777777" w:rsidR="001A45DC" w:rsidRPr="00CB7EA4" w:rsidRDefault="001A45DC" w:rsidP="001A45DC">
      <w:pPr>
        <w:pStyle w:val="Answer"/>
      </w:pPr>
      <w:r w:rsidRPr="00CB7EA4">
        <w:rPr>
          <w:b/>
        </w:rPr>
        <w:t>Мужчина:</w:t>
      </w:r>
      <w:r w:rsidRPr="00CB7EA4">
        <w:t xml:space="preserve"> Он же сказал, на улице рос.</w:t>
      </w:r>
    </w:p>
    <w:p w14:paraId="41FA4467" w14:textId="77777777" w:rsidR="001A45DC" w:rsidRPr="00CB7EA4" w:rsidRDefault="001A45DC" w:rsidP="001A45DC">
      <w:pPr>
        <w:pStyle w:val="Answer"/>
      </w:pPr>
      <w:r w:rsidRPr="00CB7EA4">
        <w:rPr>
          <w:b/>
        </w:rPr>
        <w:t>Мужчина:</w:t>
      </w:r>
      <w:r w:rsidRPr="00CB7EA4">
        <w:t xml:space="preserve"> Я тоже на улице, но у меня и мама, и папа были, я тоже на улице воспитался.</w:t>
      </w:r>
    </w:p>
    <w:p w14:paraId="391EF3AB" w14:textId="77777777" w:rsidR="001A45DC" w:rsidRPr="00CB7EA4" w:rsidRDefault="001A45DC" w:rsidP="001A45DC">
      <w:pPr>
        <w:pStyle w:val="Answer"/>
      </w:pPr>
      <w:r w:rsidRPr="00CB7EA4">
        <w:rPr>
          <w:b/>
        </w:rPr>
        <w:t>Мужчина:</w:t>
      </w:r>
      <w:r w:rsidRPr="00CB7EA4">
        <w:t xml:space="preserve"> Все равно непонятно, дедушка где воевал. В Афганистане только если?</w:t>
      </w:r>
    </w:p>
    <w:p w14:paraId="7376AF33" w14:textId="77777777" w:rsidR="001A45DC" w:rsidRPr="00CB7EA4" w:rsidRDefault="001A45DC" w:rsidP="001A45DC">
      <w:pPr>
        <w:pStyle w:val="Answer"/>
      </w:pPr>
      <w:r w:rsidRPr="00CB7EA4">
        <w:rPr>
          <w:b/>
        </w:rPr>
        <w:t>Мужчина:</w:t>
      </w:r>
      <w:r w:rsidRPr="00CB7EA4">
        <w:t xml:space="preserve"> Вторая мировая там могла быть.</w:t>
      </w:r>
    </w:p>
    <w:p w14:paraId="2B2C2DB1" w14:textId="77777777" w:rsidR="001A45DC" w:rsidRPr="00CB7EA4" w:rsidRDefault="001A45DC" w:rsidP="001A45DC">
      <w:pPr>
        <w:pStyle w:val="Answer"/>
      </w:pPr>
      <w:r w:rsidRPr="00CB7EA4">
        <w:rPr>
          <w:b/>
        </w:rPr>
        <w:t>Мужчина:</w:t>
      </w:r>
      <w:r w:rsidRPr="00CB7EA4">
        <w:t xml:space="preserve"> У меня дед не воевал, мне 45 лет, потому что ему было 13 лет.</w:t>
      </w:r>
    </w:p>
    <w:p w14:paraId="58E1A402" w14:textId="77777777" w:rsidR="001A45DC" w:rsidRPr="00CB7EA4" w:rsidRDefault="001A45DC" w:rsidP="001A45DC">
      <w:pPr>
        <w:pStyle w:val="Answer"/>
      </w:pPr>
      <w:r w:rsidRPr="00CB7EA4">
        <w:rPr>
          <w:b/>
        </w:rPr>
        <w:t>Мужчина:</w:t>
      </w:r>
      <w:r w:rsidRPr="00CB7EA4">
        <w:t xml:space="preserve"> Афган, скорее, всего.</w:t>
      </w:r>
    </w:p>
    <w:p w14:paraId="635DD038" w14:textId="77777777" w:rsidR="001A45DC" w:rsidRPr="00CB7EA4" w:rsidRDefault="001A45DC" w:rsidP="001A45DC">
      <w:pPr>
        <w:pStyle w:val="Answer"/>
      </w:pPr>
      <w:r w:rsidRPr="00CB7EA4">
        <w:rPr>
          <w:b/>
        </w:rPr>
        <w:t>Мужчина:</w:t>
      </w:r>
      <w:r w:rsidRPr="00CB7EA4">
        <w:t xml:space="preserve"> Прадеды у меня воевали.</w:t>
      </w:r>
    </w:p>
    <w:p w14:paraId="2109D8FA" w14:textId="77777777" w:rsidR="001A45DC" w:rsidRPr="00CB7EA4" w:rsidRDefault="001A45DC" w:rsidP="001A45DC">
      <w:pPr>
        <w:pStyle w:val="Answer"/>
      </w:pPr>
      <w:r w:rsidRPr="00CB7EA4">
        <w:rPr>
          <w:b/>
        </w:rPr>
        <w:t>Мужчина:</w:t>
      </w:r>
      <w:r w:rsidRPr="00CB7EA4">
        <w:t xml:space="preserve"> Тогда Афган.</w:t>
      </w:r>
    </w:p>
    <w:p w14:paraId="11D5A020" w14:textId="77777777" w:rsidR="001A45DC" w:rsidRPr="00CB7EA4" w:rsidRDefault="001A45DC" w:rsidP="001A45DC">
      <w:pPr>
        <w:pStyle w:val="Answer"/>
      </w:pPr>
      <w:r w:rsidRPr="00CB7EA4">
        <w:rPr>
          <w:b/>
        </w:rPr>
        <w:t>Мужчина:</w:t>
      </w:r>
      <w:r w:rsidRPr="00CB7EA4">
        <w:t xml:space="preserve"> Еще Вьетнам мог быть. У нас были конфликты в Египте.</w:t>
      </w:r>
    </w:p>
    <w:p w14:paraId="4B6CB308" w14:textId="77777777" w:rsidR="001A45DC" w:rsidRPr="00CB7EA4" w:rsidRDefault="001A45DC" w:rsidP="001A45DC">
      <w:pPr>
        <w:pStyle w:val="Question"/>
      </w:pPr>
      <w:r w:rsidRPr="00CB7EA4">
        <w:t>Модератор: Главный герой, чего, может быть, не хватило? Какие-то его поступки остались, может быть. Какой он?</w:t>
      </w:r>
    </w:p>
    <w:p w14:paraId="241D17B8" w14:textId="77777777" w:rsidR="001A45DC" w:rsidRPr="00CB7EA4" w:rsidRDefault="001A45DC" w:rsidP="001A45DC">
      <w:pPr>
        <w:pStyle w:val="Answer"/>
      </w:pPr>
      <w:r w:rsidRPr="00CB7EA4">
        <w:rPr>
          <w:b/>
        </w:rPr>
        <w:t>Мужчина:</w:t>
      </w:r>
      <w:r w:rsidRPr="00CB7EA4">
        <w:t xml:space="preserve"> Молодой парень.</w:t>
      </w:r>
    </w:p>
    <w:p w14:paraId="0B23B135" w14:textId="77777777" w:rsidR="001A45DC" w:rsidRPr="00CB7EA4" w:rsidRDefault="001A45DC" w:rsidP="001A45DC">
      <w:pPr>
        <w:pStyle w:val="Answer"/>
      </w:pPr>
      <w:r w:rsidRPr="00CB7EA4">
        <w:rPr>
          <w:b/>
        </w:rPr>
        <w:t>Мужчина:</w:t>
      </w:r>
      <w:r w:rsidRPr="00CB7EA4">
        <w:t xml:space="preserve"> Офицер.</w:t>
      </w:r>
    </w:p>
    <w:p w14:paraId="7351FD0A" w14:textId="77777777" w:rsidR="001A45DC" w:rsidRPr="00CB7EA4" w:rsidRDefault="001A45DC" w:rsidP="001A45DC">
      <w:pPr>
        <w:pStyle w:val="Answer"/>
      </w:pPr>
      <w:r w:rsidRPr="00CB7EA4">
        <w:rPr>
          <w:b/>
        </w:rPr>
        <w:t>Мужчина:</w:t>
      </w:r>
      <w:r w:rsidRPr="00CB7EA4">
        <w:t xml:space="preserve"> Дружбы там все равно маловато именно коллективной его.</w:t>
      </w:r>
    </w:p>
    <w:p w14:paraId="2B657114" w14:textId="77777777" w:rsidR="001A45DC" w:rsidRPr="00CB7EA4" w:rsidRDefault="001A45DC" w:rsidP="001A45DC">
      <w:pPr>
        <w:pStyle w:val="Question"/>
      </w:pPr>
      <w:r w:rsidRPr="00CB7EA4">
        <w:t>Модератор: А эмоции вызывал он?</w:t>
      </w:r>
    </w:p>
    <w:p w14:paraId="6DAFDD43" w14:textId="77777777" w:rsidR="001A45DC" w:rsidRPr="00CB7EA4" w:rsidRDefault="001A45DC" w:rsidP="001A45DC">
      <w:pPr>
        <w:pStyle w:val="Answer"/>
      </w:pPr>
      <w:r w:rsidRPr="00CB7EA4">
        <w:rPr>
          <w:b/>
        </w:rPr>
        <w:t>Мужчина:</w:t>
      </w:r>
      <w:r w:rsidRPr="00CB7EA4">
        <w:t xml:space="preserve"> У него было очень мало контакта с офицерами.</w:t>
      </w:r>
    </w:p>
    <w:p w14:paraId="0EC83ABF" w14:textId="77777777" w:rsidR="001A45DC" w:rsidRPr="00CB7EA4" w:rsidRDefault="001A45DC" w:rsidP="001A45DC">
      <w:pPr>
        <w:pStyle w:val="Answer"/>
      </w:pPr>
      <w:r w:rsidRPr="00CB7EA4">
        <w:rPr>
          <w:b/>
        </w:rPr>
        <w:t>Мужчина:</w:t>
      </w:r>
      <w:r w:rsidRPr="00CB7EA4">
        <w:t xml:space="preserve"> Потому что они ехал на машине, когда покупали, вроде три друга, а по фильму они.</w:t>
      </w:r>
    </w:p>
    <w:p w14:paraId="328257FA" w14:textId="77777777" w:rsidR="001A45DC" w:rsidRPr="00CB7EA4" w:rsidRDefault="001A45DC" w:rsidP="001A45DC">
      <w:pPr>
        <w:pStyle w:val="Answer"/>
      </w:pPr>
      <w:r w:rsidRPr="00CB7EA4">
        <w:rPr>
          <w:b/>
        </w:rPr>
        <w:t>Мужчина:</w:t>
      </w:r>
      <w:r w:rsidRPr="00CB7EA4">
        <w:t xml:space="preserve"> Закончились на этом.</w:t>
      </w:r>
    </w:p>
    <w:p w14:paraId="4D75DA33" w14:textId="77777777" w:rsidR="001A45DC" w:rsidRPr="00CB7EA4" w:rsidRDefault="001A45DC" w:rsidP="001A45DC">
      <w:pPr>
        <w:pStyle w:val="Answer"/>
      </w:pPr>
      <w:r w:rsidRPr="00CB7EA4">
        <w:rPr>
          <w:b/>
        </w:rPr>
        <w:t>Мужчина:</w:t>
      </w:r>
      <w:r w:rsidRPr="00CB7EA4">
        <w:t xml:space="preserve"> Он отучился, а эти двое еще учились, он закинул их в училище. Пирожки еще отдал. Какую тебе дружбу надо? Там про любовь, а не про дружбу.</w:t>
      </w:r>
    </w:p>
    <w:p w14:paraId="3D40C233" w14:textId="77777777" w:rsidR="001A45DC" w:rsidRPr="00CB7EA4" w:rsidRDefault="001A45DC" w:rsidP="001A45DC">
      <w:pPr>
        <w:pStyle w:val="Question"/>
      </w:pPr>
      <w:r w:rsidRPr="00CB7EA4">
        <w:t>Модератор: Какие чувства этот герой вызывает?</w:t>
      </w:r>
    </w:p>
    <w:p w14:paraId="7866F90A" w14:textId="77777777" w:rsidR="001A45DC" w:rsidRPr="00CB7EA4" w:rsidRDefault="001A45DC" w:rsidP="001A45DC">
      <w:pPr>
        <w:pStyle w:val="Answer"/>
      </w:pPr>
      <w:r w:rsidRPr="00CB7EA4">
        <w:rPr>
          <w:b/>
        </w:rPr>
        <w:t>Мужчина:</w:t>
      </w:r>
      <w:r w:rsidRPr="00CB7EA4">
        <w:t xml:space="preserve"> Жалости.</w:t>
      </w:r>
    </w:p>
    <w:p w14:paraId="216CDEA9" w14:textId="77777777" w:rsidR="001A45DC" w:rsidRPr="00CB7EA4" w:rsidRDefault="001A45DC" w:rsidP="001A45DC">
      <w:pPr>
        <w:pStyle w:val="Answer"/>
      </w:pPr>
      <w:r w:rsidRPr="00CB7EA4">
        <w:rPr>
          <w:b/>
        </w:rPr>
        <w:t>Мужчина:</w:t>
      </w:r>
      <w:r w:rsidRPr="00CB7EA4">
        <w:t xml:space="preserve"> Положительный герой просто и все.</w:t>
      </w:r>
    </w:p>
    <w:p w14:paraId="68A6ADC4" w14:textId="77777777" w:rsidR="001A45DC" w:rsidRPr="00CB7EA4" w:rsidRDefault="001A45DC" w:rsidP="001A45DC">
      <w:pPr>
        <w:pStyle w:val="Answer"/>
      </w:pPr>
      <w:r w:rsidRPr="00CB7EA4">
        <w:rPr>
          <w:b/>
        </w:rPr>
        <w:t>Мужчина:</w:t>
      </w:r>
      <w:r w:rsidRPr="00CB7EA4">
        <w:t xml:space="preserve"> Но его жалко очень много и очень часто.</w:t>
      </w:r>
    </w:p>
    <w:p w14:paraId="5D653721" w14:textId="77777777" w:rsidR="001A45DC" w:rsidRPr="00CB7EA4" w:rsidRDefault="001A45DC" w:rsidP="001A45DC">
      <w:pPr>
        <w:pStyle w:val="Answer"/>
      </w:pPr>
      <w:r w:rsidRPr="00CB7EA4">
        <w:rPr>
          <w:b/>
        </w:rPr>
        <w:t>Мужчина:</w:t>
      </w:r>
      <w:r w:rsidRPr="00CB7EA4">
        <w:t xml:space="preserve"> Он в рамках клише как раз действует.</w:t>
      </w:r>
    </w:p>
    <w:p w14:paraId="0F00E1A8" w14:textId="77777777" w:rsidR="001A45DC" w:rsidRPr="00CB7EA4" w:rsidRDefault="001A45DC" w:rsidP="001A45DC">
      <w:pPr>
        <w:pStyle w:val="Answer"/>
      </w:pPr>
      <w:r w:rsidRPr="00CB7EA4">
        <w:rPr>
          <w:b/>
        </w:rPr>
        <w:t>Мужчина:</w:t>
      </w:r>
      <w:r w:rsidRPr="00CB7EA4">
        <w:t xml:space="preserve"> Да.</w:t>
      </w:r>
    </w:p>
    <w:p w14:paraId="2FDD9664" w14:textId="77777777" w:rsidR="001A45DC" w:rsidRPr="00CB7EA4" w:rsidRDefault="001A45DC" w:rsidP="001A45DC">
      <w:pPr>
        <w:pStyle w:val="Answer"/>
      </w:pPr>
      <w:r w:rsidRPr="00CB7EA4">
        <w:rPr>
          <w:b/>
        </w:rPr>
        <w:t>Мужчина:</w:t>
      </w:r>
      <w:r w:rsidRPr="00CB7EA4">
        <w:t xml:space="preserve"> Он такой, какой мы думаем, что он должен быть. А то, что он ее высадил, парню 22 года.</w:t>
      </w:r>
    </w:p>
    <w:p w14:paraId="62DF422F" w14:textId="77777777" w:rsidR="001A45DC" w:rsidRPr="00CB7EA4" w:rsidRDefault="001A45DC" w:rsidP="001A45DC">
      <w:pPr>
        <w:pStyle w:val="Answer"/>
      </w:pPr>
      <w:r w:rsidRPr="00CB7EA4">
        <w:rPr>
          <w:b/>
        </w:rPr>
        <w:t>Мужчина:</w:t>
      </w:r>
      <w:r w:rsidRPr="00CB7EA4">
        <w:t xml:space="preserve"> Мозгов у него нет</w:t>
      </w:r>
    </w:p>
    <w:p w14:paraId="29FAE655" w14:textId="77777777" w:rsidR="001A45DC" w:rsidRPr="00CB7EA4" w:rsidRDefault="001A45DC" w:rsidP="001A45DC">
      <w:pPr>
        <w:pStyle w:val="Answer"/>
      </w:pPr>
      <w:r w:rsidRPr="00CB7EA4">
        <w:rPr>
          <w:b/>
        </w:rPr>
        <w:t>Мужчина:</w:t>
      </w:r>
      <w:r w:rsidRPr="00CB7EA4">
        <w:t xml:space="preserve"> Он самый молодой офицер в части.</w:t>
      </w:r>
    </w:p>
    <w:p w14:paraId="19631BE1" w14:textId="77777777" w:rsidR="001A45DC" w:rsidRPr="00CB7EA4" w:rsidRDefault="001A45DC" w:rsidP="001A45DC">
      <w:pPr>
        <w:pStyle w:val="Answer"/>
      </w:pPr>
      <w:r w:rsidRPr="00CB7EA4">
        <w:rPr>
          <w:b/>
        </w:rPr>
        <w:t>Мужчина:</w:t>
      </w:r>
      <w:r w:rsidRPr="00CB7EA4">
        <w:t xml:space="preserve"> Если бы он не был в нее влюблен, он бы не просто ее высадил, он бы прямо ногой с переднего сиденья выкинул, если бы такая лярва была.</w:t>
      </w:r>
    </w:p>
    <w:p w14:paraId="0A3147C8" w14:textId="77777777" w:rsidR="001A45DC" w:rsidRPr="00CB7EA4" w:rsidRDefault="001A45DC" w:rsidP="001A45DC">
      <w:pPr>
        <w:pStyle w:val="Question"/>
      </w:pPr>
      <w:r w:rsidRPr="00CB7EA4">
        <w:t>Модератор: Давайте Дмитрия послушаем.</w:t>
      </w:r>
    </w:p>
    <w:p w14:paraId="1F9B6A3F" w14:textId="77777777" w:rsidR="001A45DC" w:rsidRPr="00CB7EA4" w:rsidRDefault="001A45DC" w:rsidP="001A45DC">
      <w:pPr>
        <w:pStyle w:val="Answer"/>
      </w:pPr>
      <w:r w:rsidRPr="00CB7EA4">
        <w:rPr>
          <w:b/>
        </w:rPr>
        <w:t>Дмитрий:</w:t>
      </w:r>
      <w:r w:rsidRPr="00CB7EA4">
        <w:t xml:space="preserve"> Я только хотел сказать, если уж придираться, литеха, который только прибыл после всего, он из казармы не выходит. Он все время со взводом. Тем более он принял только ребят, пока он с ними везде. Если на пару часов придет домой, чтобы встряхнуться просто, может быть, искупаться и назад. Там нагрузка. А здесь веселая такая.</w:t>
      </w:r>
    </w:p>
    <w:p w14:paraId="2847BB45" w14:textId="77777777" w:rsidR="001A45DC" w:rsidRPr="00CB7EA4" w:rsidRDefault="001A45DC" w:rsidP="001A45DC">
      <w:pPr>
        <w:pStyle w:val="Answer"/>
      </w:pPr>
      <w:r w:rsidRPr="00CB7EA4">
        <w:rPr>
          <w:b/>
        </w:rPr>
        <w:t>Мужчина:</w:t>
      </w:r>
      <w:r w:rsidRPr="00CB7EA4">
        <w:t xml:space="preserve"> Правильно, здесь показана такая армия.</w:t>
      </w:r>
    </w:p>
    <w:p w14:paraId="62E80B60" w14:textId="77777777" w:rsidR="001A45DC" w:rsidRPr="00CB7EA4" w:rsidRDefault="001A45DC" w:rsidP="001A45DC">
      <w:pPr>
        <w:pStyle w:val="Answer"/>
      </w:pPr>
      <w:r w:rsidRPr="00CB7EA4">
        <w:rPr>
          <w:b/>
        </w:rPr>
        <w:t>Мужчина:</w:t>
      </w:r>
      <w:r w:rsidRPr="00CB7EA4">
        <w:t xml:space="preserve"> Армия легкая, выходные есть, на рыбалку можно сходить.</w:t>
      </w:r>
    </w:p>
    <w:p w14:paraId="7B093C63" w14:textId="77777777" w:rsidR="001A45DC" w:rsidRPr="00CB7EA4" w:rsidRDefault="001A45DC" w:rsidP="001A45DC">
      <w:pPr>
        <w:pStyle w:val="Answer"/>
      </w:pPr>
      <w:r w:rsidRPr="00CB7EA4">
        <w:rPr>
          <w:b/>
        </w:rPr>
        <w:t>Мужчина:</w:t>
      </w:r>
      <w:r w:rsidRPr="00CB7EA4">
        <w:t xml:space="preserve"> Если все показывать там, то мы, наверное, еще неделю бы ходили и смотрели этот сериал.</w:t>
      </w:r>
    </w:p>
    <w:p w14:paraId="2C5E8BFD" w14:textId="77777777" w:rsidR="001A45DC" w:rsidRPr="00CB7EA4" w:rsidRDefault="001A45DC" w:rsidP="001A45DC">
      <w:pPr>
        <w:pStyle w:val="Answer"/>
      </w:pPr>
      <w:r w:rsidRPr="00CB7EA4">
        <w:rPr>
          <w:b/>
        </w:rPr>
        <w:t>Мужчина:</w:t>
      </w:r>
      <w:r w:rsidRPr="00CB7EA4">
        <w:t xml:space="preserve"> В армию никто не пошел бы после этого сериала.</w:t>
      </w:r>
    </w:p>
    <w:p w14:paraId="422D43A6" w14:textId="77777777" w:rsidR="001A45DC" w:rsidRPr="00CB7EA4" w:rsidRDefault="001A45DC" w:rsidP="001A45DC">
      <w:pPr>
        <w:pStyle w:val="Answer"/>
      </w:pPr>
      <w:r w:rsidRPr="00CB7EA4">
        <w:rPr>
          <w:b/>
        </w:rPr>
        <w:t>Дмитрий:</w:t>
      </w:r>
      <w:r w:rsidRPr="00CB7EA4">
        <w:t xml:space="preserve"> Сколько я в частях был, хоть прокурор приедет, КПП хрен он проедет.</w:t>
      </w:r>
    </w:p>
    <w:p w14:paraId="5D890FDE" w14:textId="77777777" w:rsidR="001A45DC" w:rsidRPr="00CB7EA4" w:rsidRDefault="001A45DC" w:rsidP="001A45DC">
      <w:pPr>
        <w:pStyle w:val="Answer"/>
      </w:pPr>
      <w:r w:rsidRPr="00CB7EA4">
        <w:rPr>
          <w:b/>
        </w:rPr>
        <w:t>Мужчина:</w:t>
      </w:r>
      <w:r w:rsidRPr="00CB7EA4">
        <w:t xml:space="preserve"> Да, вот эти катания полицейских, что они честь полицейским отдают, вообще дичь. Чего они вообще на территории делают?</w:t>
      </w:r>
    </w:p>
    <w:p w14:paraId="6E32AC4F" w14:textId="77777777" w:rsidR="001A45DC" w:rsidRPr="00CB7EA4" w:rsidRDefault="001A45DC" w:rsidP="001A45DC">
      <w:pPr>
        <w:pStyle w:val="Question"/>
      </w:pPr>
      <w:r w:rsidRPr="00CB7EA4">
        <w:t>Модератор: Так не бывает?</w:t>
      </w:r>
    </w:p>
    <w:p w14:paraId="29094BC9" w14:textId="77777777" w:rsidR="001A45DC" w:rsidRPr="00CB7EA4" w:rsidRDefault="001A45DC" w:rsidP="001A45DC">
      <w:pPr>
        <w:pStyle w:val="Answer"/>
      </w:pPr>
      <w:r w:rsidRPr="00CB7EA4">
        <w:rPr>
          <w:b/>
        </w:rPr>
        <w:t>Мужчина:</w:t>
      </w:r>
      <w:r w:rsidRPr="00CB7EA4">
        <w:t xml:space="preserve"> Нет, конечно.</w:t>
      </w:r>
    </w:p>
    <w:p w14:paraId="64AD25E0" w14:textId="77777777" w:rsidR="001A45DC" w:rsidRPr="00CB7EA4" w:rsidRDefault="001A45DC" w:rsidP="001A45DC">
      <w:pPr>
        <w:pStyle w:val="Answer"/>
      </w:pPr>
      <w:r w:rsidRPr="00CB7EA4">
        <w:rPr>
          <w:b/>
        </w:rPr>
        <w:t>Мужчина:</w:t>
      </w:r>
      <w:r w:rsidRPr="00CB7EA4">
        <w:t xml:space="preserve"> Конечно, никогда мусорам никто честь не отдавал.</w:t>
      </w:r>
    </w:p>
    <w:p w14:paraId="6192E3A1" w14:textId="77777777" w:rsidR="001A45DC" w:rsidRPr="00CB7EA4" w:rsidRDefault="001A45DC" w:rsidP="001A45DC">
      <w:pPr>
        <w:pStyle w:val="Answer"/>
      </w:pPr>
      <w:r w:rsidRPr="00CB7EA4">
        <w:rPr>
          <w:b/>
        </w:rPr>
        <w:t>Мужчина:</w:t>
      </w:r>
      <w:r w:rsidRPr="00CB7EA4">
        <w:t xml:space="preserve"> Дежурный прапорщик на КПП говорит: «Товарищ полковник приехал». Неправильно. Никогда не называют. Называют командир. А дама правильно, девчонка: «Товарищ командир». Она, получается.</w:t>
      </w:r>
    </w:p>
    <w:p w14:paraId="5B338ED9" w14:textId="77777777" w:rsidR="001A45DC" w:rsidRPr="00CB7EA4" w:rsidRDefault="001A45DC" w:rsidP="001A45DC">
      <w:pPr>
        <w:pStyle w:val="Answer"/>
      </w:pPr>
      <w:r w:rsidRPr="00CB7EA4">
        <w:rPr>
          <w:b/>
        </w:rPr>
        <w:t>Мужчина:</w:t>
      </w:r>
      <w:r w:rsidRPr="00CB7EA4">
        <w:t xml:space="preserve"> Больше солдат.</w:t>
      </w:r>
    </w:p>
    <w:p w14:paraId="63FC023B" w14:textId="77777777" w:rsidR="001A45DC" w:rsidRPr="00CB7EA4" w:rsidRDefault="001A45DC" w:rsidP="001A45DC">
      <w:pPr>
        <w:pStyle w:val="Answer"/>
      </w:pPr>
      <w:r w:rsidRPr="00CB7EA4">
        <w:rPr>
          <w:b/>
        </w:rPr>
        <w:t>Мужчина:</w:t>
      </w:r>
      <w:r w:rsidRPr="00CB7EA4">
        <w:t xml:space="preserve"> Откуда она, учась в Англии, знает столько много о наших?</w:t>
      </w:r>
    </w:p>
    <w:p w14:paraId="55EE84BF" w14:textId="77777777" w:rsidR="001A45DC" w:rsidRPr="00CB7EA4" w:rsidRDefault="001A45DC" w:rsidP="001A45DC">
      <w:pPr>
        <w:pStyle w:val="Answer"/>
      </w:pPr>
      <w:r w:rsidRPr="00CB7EA4">
        <w:rPr>
          <w:b/>
        </w:rPr>
        <w:t>Мужчина:</w:t>
      </w:r>
      <w:r w:rsidRPr="00CB7EA4">
        <w:t xml:space="preserve"> Она в девять лет уехала.</w:t>
      </w:r>
    </w:p>
    <w:p w14:paraId="3A678222" w14:textId="77777777" w:rsidR="001A45DC" w:rsidRPr="00CB7EA4" w:rsidRDefault="001A45DC" w:rsidP="001A45DC">
      <w:pPr>
        <w:pStyle w:val="Answer"/>
      </w:pPr>
      <w:r w:rsidRPr="00CB7EA4">
        <w:rPr>
          <w:b/>
        </w:rPr>
        <w:t>Мужчина:</w:t>
      </w:r>
      <w:r w:rsidRPr="00CB7EA4">
        <w:t xml:space="preserve"> Бушлаг никто не носит.</w:t>
      </w:r>
    </w:p>
    <w:p w14:paraId="2FF817A9" w14:textId="77777777" w:rsidR="001A45DC" w:rsidRPr="00CB7EA4" w:rsidRDefault="001A45DC" w:rsidP="001A45DC">
      <w:pPr>
        <w:pStyle w:val="Answer"/>
      </w:pPr>
      <w:r w:rsidRPr="00CB7EA4">
        <w:rPr>
          <w:b/>
        </w:rPr>
        <w:t>Мужчина:</w:t>
      </w:r>
      <w:r w:rsidRPr="00CB7EA4">
        <w:t xml:space="preserve"> Да, и не показали, откуда у нее взялись шорты и майка.</w:t>
      </w:r>
    </w:p>
    <w:p w14:paraId="5BB088E8" w14:textId="77777777" w:rsidR="001A45DC" w:rsidRPr="00CB7EA4" w:rsidRDefault="001A45DC" w:rsidP="001A45DC">
      <w:pPr>
        <w:pStyle w:val="Answer"/>
      </w:pPr>
      <w:r w:rsidRPr="00CB7EA4">
        <w:rPr>
          <w:b/>
        </w:rPr>
        <w:t>Мужчина:</w:t>
      </w:r>
      <w:r w:rsidRPr="00CB7EA4">
        <w:t xml:space="preserve"> Да, с кого сняли?</w:t>
      </w:r>
    </w:p>
    <w:p w14:paraId="1E81164F" w14:textId="77777777" w:rsidR="001A45DC" w:rsidRPr="00CB7EA4" w:rsidRDefault="001A45DC" w:rsidP="001A45DC">
      <w:pPr>
        <w:pStyle w:val="Question"/>
      </w:pPr>
      <w:r w:rsidRPr="00CB7EA4">
        <w:t>Модератор: Главная героиня Катя – она какая, если ее в прилагательных описывать?</w:t>
      </w:r>
    </w:p>
    <w:p w14:paraId="594188FF" w14:textId="77777777" w:rsidR="001A45DC" w:rsidRPr="00CB7EA4" w:rsidRDefault="001A45DC" w:rsidP="001A45DC">
      <w:pPr>
        <w:pStyle w:val="Answer"/>
      </w:pPr>
      <w:r w:rsidRPr="00CB7EA4">
        <w:rPr>
          <w:b/>
        </w:rPr>
        <w:t>Мужчина:</w:t>
      </w:r>
      <w:r w:rsidRPr="00CB7EA4">
        <w:t xml:space="preserve"> Ника?</w:t>
      </w:r>
    </w:p>
    <w:p w14:paraId="42319699" w14:textId="77777777" w:rsidR="001A45DC" w:rsidRPr="00CB7EA4" w:rsidRDefault="001A45DC" w:rsidP="001A45DC">
      <w:pPr>
        <w:pStyle w:val="Question"/>
      </w:pPr>
      <w:r w:rsidRPr="00CB7EA4">
        <w:t>Модератор: Катя какая?</w:t>
      </w:r>
    </w:p>
    <w:p w14:paraId="036B3E02" w14:textId="77777777" w:rsidR="001A45DC" w:rsidRPr="00CB7EA4" w:rsidRDefault="001A45DC" w:rsidP="001A45DC">
      <w:pPr>
        <w:pStyle w:val="Answer"/>
      </w:pPr>
      <w:r w:rsidRPr="00CB7EA4">
        <w:rPr>
          <w:b/>
        </w:rPr>
        <w:t>Мужчина:</w:t>
      </w:r>
      <w:r w:rsidRPr="00CB7EA4">
        <w:t xml:space="preserve"> Избалованная, эмоциональная.</w:t>
      </w:r>
    </w:p>
    <w:p w14:paraId="44367EB6" w14:textId="77777777" w:rsidR="001A45DC" w:rsidRPr="00CB7EA4" w:rsidRDefault="001A45DC" w:rsidP="001A45DC">
      <w:pPr>
        <w:pStyle w:val="Answer"/>
      </w:pPr>
      <w:r w:rsidRPr="00CB7EA4">
        <w:rPr>
          <w:b/>
        </w:rPr>
        <w:t>Мужчина:</w:t>
      </w:r>
      <w:r w:rsidRPr="00CB7EA4">
        <w:t xml:space="preserve"> Классная, секси просто девочка.</w:t>
      </w:r>
    </w:p>
    <w:p w14:paraId="79A7D77E" w14:textId="77777777" w:rsidR="001A45DC" w:rsidRPr="00CB7EA4" w:rsidRDefault="001A45DC" w:rsidP="001A45DC">
      <w:pPr>
        <w:pStyle w:val="Answer"/>
      </w:pPr>
      <w:r w:rsidRPr="00CB7EA4">
        <w:rPr>
          <w:b/>
        </w:rPr>
        <w:t>Мужчина:</w:t>
      </w:r>
      <w:r w:rsidRPr="00CB7EA4">
        <w:t xml:space="preserve"> Такая испанская кровь, детонирует сама не знает от чего.</w:t>
      </w:r>
    </w:p>
    <w:p w14:paraId="3702F2A3" w14:textId="77777777" w:rsidR="001A45DC" w:rsidRPr="00CB7EA4" w:rsidRDefault="001A45DC" w:rsidP="001A45DC">
      <w:pPr>
        <w:pStyle w:val="Answer"/>
      </w:pPr>
      <w:r w:rsidRPr="00CB7EA4">
        <w:rPr>
          <w:b/>
        </w:rPr>
        <w:t>Мужчина:</w:t>
      </w:r>
      <w:r w:rsidRPr="00CB7EA4">
        <w:t xml:space="preserve"> Она боевая, во-первых, с характером, и это нравится. Всегда сильных людей притягивают сильные люди. Слабых, по сути, не любят. Именно, наверное, поэтому они очень друг другу и подходили, потому что у нее тоже такой боевой характер. Но она была не раскрыта. И она раскрывается в процессе этих всех пережитых проблем с этим лейтенантом, то есть она себя начала раскрывать.</w:t>
      </w:r>
    </w:p>
    <w:p w14:paraId="0723266B" w14:textId="77777777" w:rsidR="001A45DC" w:rsidRPr="00CB7EA4" w:rsidRDefault="001A45DC" w:rsidP="001A45DC">
      <w:pPr>
        <w:pStyle w:val="Answer"/>
      </w:pPr>
      <w:r w:rsidRPr="00CB7EA4">
        <w:rPr>
          <w:b/>
        </w:rPr>
        <w:t>Мужчина:</w:t>
      </w:r>
      <w:r w:rsidRPr="00CB7EA4">
        <w:t xml:space="preserve"> Но все равно он не мужик.</w:t>
      </w:r>
    </w:p>
    <w:p w14:paraId="6A858A1F" w14:textId="77777777" w:rsidR="001A45DC" w:rsidRPr="00CB7EA4" w:rsidRDefault="001A45DC" w:rsidP="001A45DC">
      <w:pPr>
        <w:pStyle w:val="Answer"/>
      </w:pPr>
      <w:r w:rsidRPr="00CB7EA4">
        <w:rPr>
          <w:b/>
        </w:rPr>
        <w:t>Мужчина:</w:t>
      </w:r>
      <w:r w:rsidRPr="00CB7EA4">
        <w:t xml:space="preserve"> Это пацан молодой.</w:t>
      </w:r>
    </w:p>
    <w:p w14:paraId="2010AA65" w14:textId="77777777" w:rsidR="001A45DC" w:rsidRPr="00CB7EA4" w:rsidRDefault="001A45DC" w:rsidP="001A45DC">
      <w:pPr>
        <w:pStyle w:val="Answer"/>
      </w:pPr>
      <w:r w:rsidRPr="00CB7EA4">
        <w:rPr>
          <w:b/>
        </w:rPr>
        <w:t>Мужчина:</w:t>
      </w:r>
      <w:r w:rsidRPr="00CB7EA4">
        <w:t xml:space="preserve"> Потому что она ему в ЗАГСе говорит: «Достань 50 000», а он, мямля, не знает, что делать.</w:t>
      </w:r>
    </w:p>
    <w:p w14:paraId="3A65A415" w14:textId="77777777" w:rsidR="001A45DC" w:rsidRPr="00CB7EA4" w:rsidRDefault="001A45DC" w:rsidP="001A45DC">
      <w:pPr>
        <w:pStyle w:val="Answer"/>
      </w:pPr>
      <w:r w:rsidRPr="00CB7EA4">
        <w:rPr>
          <w:b/>
        </w:rPr>
        <w:t>Мужчина:</w:t>
      </w:r>
      <w:r w:rsidRPr="00CB7EA4">
        <w:t xml:space="preserve"> Да, единственный этот момент, что все проблемы в основном решала она.</w:t>
      </w:r>
    </w:p>
    <w:p w14:paraId="685486BA" w14:textId="77777777" w:rsidR="001A45DC" w:rsidRPr="00CB7EA4" w:rsidRDefault="001A45DC" w:rsidP="001A45DC">
      <w:pPr>
        <w:pStyle w:val="Answer"/>
      </w:pPr>
      <w:r w:rsidRPr="00CB7EA4">
        <w:rPr>
          <w:b/>
        </w:rPr>
        <w:t xml:space="preserve">Мужчина: </w:t>
      </w:r>
      <w:r w:rsidRPr="00CB7EA4">
        <w:t>Он машину за полтинник продать хотел.</w:t>
      </w:r>
    </w:p>
    <w:p w14:paraId="0DC18A41" w14:textId="77777777" w:rsidR="001A45DC" w:rsidRPr="00CB7EA4" w:rsidRDefault="001A45DC" w:rsidP="001A45DC">
      <w:pPr>
        <w:pStyle w:val="Answer"/>
      </w:pPr>
      <w:r w:rsidRPr="00CB7EA4">
        <w:rPr>
          <w:b/>
        </w:rPr>
        <w:t>Мужчина:</w:t>
      </w:r>
      <w:r w:rsidRPr="00CB7EA4">
        <w:t xml:space="preserve"> Когда он где-то отдельно, он такой прямо герой, да. А когда частые моменты совместные, где они участвуют, он на нее фоне выглядит, как мямля.</w:t>
      </w:r>
    </w:p>
    <w:p w14:paraId="54E19CAE" w14:textId="77777777" w:rsidR="001A45DC" w:rsidRPr="00CB7EA4" w:rsidRDefault="001A45DC" w:rsidP="001A45DC">
      <w:pPr>
        <w:pStyle w:val="Answer"/>
      </w:pPr>
      <w:r w:rsidRPr="00CB7EA4">
        <w:rPr>
          <w:b/>
        </w:rPr>
        <w:t>Мужчина:</w:t>
      </w:r>
      <w:r w:rsidRPr="00CB7EA4">
        <w:t xml:space="preserve"> Давит авторитетом.</w:t>
      </w:r>
    </w:p>
    <w:p w14:paraId="6E449A79" w14:textId="77777777" w:rsidR="001A45DC" w:rsidRPr="00CB7EA4" w:rsidRDefault="001A45DC" w:rsidP="001A45DC">
      <w:pPr>
        <w:pStyle w:val="Answer"/>
      </w:pPr>
      <w:r w:rsidRPr="00CB7EA4">
        <w:rPr>
          <w:b/>
        </w:rPr>
        <w:t>Мужчина:</w:t>
      </w:r>
      <w:r w:rsidRPr="00CB7EA4">
        <w:t xml:space="preserve"> Да, она его задавливает авторитетом, то есть видно, что она – башка, она пошла, бабки замутила, то замутила, от этих убежала, пошла с этими бандитами сама разбираться.</w:t>
      </w:r>
    </w:p>
    <w:p w14:paraId="58E6F6F0" w14:textId="77777777" w:rsidR="001A45DC" w:rsidRPr="00CB7EA4" w:rsidRDefault="001A45DC" w:rsidP="001A45DC">
      <w:pPr>
        <w:pStyle w:val="Answer"/>
      </w:pPr>
      <w:r w:rsidRPr="00CB7EA4">
        <w:rPr>
          <w:b/>
        </w:rPr>
        <w:t>Мужчина:</w:t>
      </w:r>
      <w:r w:rsidRPr="00CB7EA4">
        <w:t xml:space="preserve"> Она жена офицера.</w:t>
      </w:r>
    </w:p>
    <w:p w14:paraId="2F9C2D14" w14:textId="77777777" w:rsidR="001A45DC" w:rsidRPr="00CB7EA4" w:rsidRDefault="001A45DC" w:rsidP="001A45DC">
      <w:pPr>
        <w:pStyle w:val="Answer"/>
      </w:pPr>
      <w:r w:rsidRPr="00CB7EA4">
        <w:rPr>
          <w:b/>
        </w:rPr>
        <w:t>Мужчина:</w:t>
      </w:r>
      <w:r w:rsidRPr="00CB7EA4">
        <w:t xml:space="preserve"> Может быть, это и неплохо.</w:t>
      </w:r>
    </w:p>
    <w:p w14:paraId="157A3495" w14:textId="77777777" w:rsidR="001A45DC" w:rsidRPr="00CB7EA4" w:rsidRDefault="001A45DC" w:rsidP="001A45DC">
      <w:pPr>
        <w:pStyle w:val="Answer"/>
      </w:pPr>
      <w:r w:rsidRPr="00CB7EA4">
        <w:rPr>
          <w:b/>
        </w:rPr>
        <w:t>Мужчина:</w:t>
      </w:r>
      <w:r w:rsidRPr="00CB7EA4">
        <w:t xml:space="preserve"> А чего сразу на себя напяливать? Понятно, что этот пиджак короткий.</w:t>
      </w:r>
    </w:p>
    <w:p w14:paraId="0C3FE337" w14:textId="77777777" w:rsidR="001A45DC" w:rsidRPr="00CB7EA4" w:rsidRDefault="001A45DC" w:rsidP="001A45DC">
      <w:pPr>
        <w:pStyle w:val="Answer"/>
      </w:pPr>
      <w:r w:rsidRPr="00CB7EA4">
        <w:rPr>
          <w:b/>
        </w:rPr>
        <w:t>Мужчина:</w:t>
      </w:r>
      <w:r w:rsidRPr="00CB7EA4">
        <w:t xml:space="preserve"> Но, может быть, это и неплохо. Может быть, такой и должна быть русская женщина – с характером. Пошла, сама денег надыбала.</w:t>
      </w:r>
    </w:p>
    <w:p w14:paraId="09FC7978" w14:textId="77777777" w:rsidR="001A45DC" w:rsidRPr="00CB7EA4" w:rsidRDefault="001A45DC" w:rsidP="001A45DC">
      <w:pPr>
        <w:pStyle w:val="Answer"/>
      </w:pPr>
      <w:r w:rsidRPr="00CB7EA4">
        <w:rPr>
          <w:b/>
        </w:rPr>
        <w:t>Мужчина:</w:t>
      </w:r>
      <w:r w:rsidRPr="00CB7EA4">
        <w:t xml:space="preserve"> Она какая вздорная, так она и перековалась в шесть секунд в фильме.</w:t>
      </w:r>
    </w:p>
    <w:p w14:paraId="35CCA4D2" w14:textId="77777777" w:rsidR="001A45DC" w:rsidRPr="00CB7EA4" w:rsidRDefault="001A45DC" w:rsidP="001A45DC">
      <w:pPr>
        <w:pStyle w:val="Question"/>
      </w:pPr>
      <w:r w:rsidRPr="00CB7EA4">
        <w:t>Модератор: Не поверилось в это?</w:t>
      </w:r>
    </w:p>
    <w:p w14:paraId="06DBD6EC" w14:textId="77777777" w:rsidR="001A45DC" w:rsidRPr="00CB7EA4" w:rsidRDefault="001A45DC" w:rsidP="001A45DC">
      <w:pPr>
        <w:pStyle w:val="Answer"/>
      </w:pPr>
      <w:r w:rsidRPr="00CB7EA4">
        <w:rPr>
          <w:b/>
        </w:rPr>
        <w:t xml:space="preserve">Мужчина: </w:t>
      </w:r>
      <w:r w:rsidRPr="00CB7EA4">
        <w:t>Там не было. Вдруг она стала такой правильной, в раз она изменилась.</w:t>
      </w:r>
    </w:p>
    <w:p w14:paraId="3AD0CBEA" w14:textId="77777777" w:rsidR="001A45DC" w:rsidRPr="00CB7EA4" w:rsidRDefault="001A45DC" w:rsidP="001A45DC">
      <w:pPr>
        <w:pStyle w:val="Answer"/>
      </w:pPr>
      <w:r w:rsidRPr="00CB7EA4">
        <w:rPr>
          <w:b/>
        </w:rPr>
        <w:t>Мужчина:</w:t>
      </w:r>
      <w:r w:rsidRPr="00CB7EA4">
        <w:t xml:space="preserve"> Любовь.</w:t>
      </w:r>
    </w:p>
    <w:p w14:paraId="772BA1FA" w14:textId="77777777" w:rsidR="001A45DC" w:rsidRPr="00CB7EA4" w:rsidRDefault="001A45DC" w:rsidP="001A45DC">
      <w:pPr>
        <w:pStyle w:val="Answer"/>
      </w:pPr>
      <w:r w:rsidRPr="00CB7EA4">
        <w:rPr>
          <w:b/>
        </w:rPr>
        <w:t>Мужчина:</w:t>
      </w:r>
      <w:r w:rsidRPr="00CB7EA4">
        <w:t xml:space="preserve"> Любовь меняет.</w:t>
      </w:r>
    </w:p>
    <w:p w14:paraId="5FF1E915" w14:textId="77777777" w:rsidR="001A45DC" w:rsidRPr="00CB7EA4" w:rsidRDefault="001A45DC" w:rsidP="001A45DC">
      <w:pPr>
        <w:pStyle w:val="Question"/>
      </w:pPr>
      <w:r w:rsidRPr="00CB7EA4">
        <w:t>Модератор: Илья, а как вам главная героиня? Какие чувства она у вас вызывала?</w:t>
      </w:r>
    </w:p>
    <w:p w14:paraId="5E87AECE" w14:textId="77777777" w:rsidR="001A45DC" w:rsidRPr="00CB7EA4" w:rsidRDefault="001A45DC" w:rsidP="001A45DC">
      <w:pPr>
        <w:pStyle w:val="Answer"/>
      </w:pPr>
      <w:r w:rsidRPr="00CB7EA4">
        <w:rPr>
          <w:b/>
        </w:rPr>
        <w:t>Мужчина:</w:t>
      </w:r>
      <w:r w:rsidRPr="00CB7EA4">
        <w:t xml:space="preserve"> Сексуальной.</w:t>
      </w:r>
    </w:p>
    <w:p w14:paraId="164A0F6C" w14:textId="77777777" w:rsidR="001A45DC" w:rsidRPr="00CB7EA4" w:rsidRDefault="001A45DC" w:rsidP="001A45DC">
      <w:pPr>
        <w:pStyle w:val="Answer"/>
      </w:pPr>
      <w:r w:rsidRPr="00CB7EA4">
        <w:rPr>
          <w:b/>
        </w:rPr>
        <w:t>Илья:</w:t>
      </w:r>
      <w:r w:rsidRPr="00CB7EA4">
        <w:t xml:space="preserve"> Она, как правильно ребята отметили, все эти характеристики. Мне кажется, в большей степени это такой образ, некая маска. Внутри она эмоционально уязвима, у нее есть свои скелеты в шкафу, свои тараканы. На виду она везде в то же время и пробивной кажется, факельной кажется, где-то даже и слабой, хрупкой, слабенькой девочкой.</w:t>
      </w:r>
    </w:p>
    <w:p w14:paraId="323E5C01" w14:textId="77777777" w:rsidR="001A45DC" w:rsidRPr="00CB7EA4" w:rsidRDefault="001A45DC" w:rsidP="001A45DC">
      <w:pPr>
        <w:pStyle w:val="Answer"/>
      </w:pPr>
      <w:r w:rsidRPr="00CB7EA4">
        <w:rPr>
          <w:b/>
        </w:rPr>
        <w:t>Мужчина:</w:t>
      </w:r>
      <w:r w:rsidRPr="00CB7EA4">
        <w:t xml:space="preserve"> Все верно. Эта ее агрессия – это ее защита.</w:t>
      </w:r>
    </w:p>
    <w:p w14:paraId="1D5C6DEE" w14:textId="77777777" w:rsidR="001A45DC" w:rsidRPr="00CB7EA4" w:rsidRDefault="001A45DC" w:rsidP="001A45DC">
      <w:pPr>
        <w:pStyle w:val="Answer"/>
      </w:pPr>
      <w:r w:rsidRPr="00CB7EA4">
        <w:rPr>
          <w:b/>
        </w:rPr>
        <w:t>Илья:</w:t>
      </w:r>
      <w:r w:rsidRPr="00CB7EA4">
        <w:t xml:space="preserve"> Да.</w:t>
      </w:r>
    </w:p>
    <w:p w14:paraId="7DF1F596" w14:textId="77777777" w:rsidR="001A45DC" w:rsidRPr="00CB7EA4" w:rsidRDefault="001A45DC" w:rsidP="001A45DC">
      <w:pPr>
        <w:pStyle w:val="Answer"/>
      </w:pPr>
      <w:r w:rsidRPr="00CB7EA4">
        <w:rPr>
          <w:b/>
        </w:rPr>
        <w:t>Мужчина:</w:t>
      </w:r>
      <w:r w:rsidRPr="00CB7EA4">
        <w:t xml:space="preserve"> Это защитная реакция от мира, то есть она выбрала агрессию.</w:t>
      </w:r>
    </w:p>
    <w:p w14:paraId="46676930" w14:textId="77777777" w:rsidR="001A45DC" w:rsidRPr="00CB7EA4" w:rsidRDefault="001A45DC" w:rsidP="001A45DC">
      <w:pPr>
        <w:pStyle w:val="Answer"/>
      </w:pPr>
      <w:r w:rsidRPr="00CB7EA4">
        <w:rPr>
          <w:b/>
        </w:rPr>
        <w:t>Илья:</w:t>
      </w:r>
      <w:r w:rsidRPr="00CB7EA4">
        <w:t xml:space="preserve"> Она понимает, какой привет, такой и ответ, и то, что люди, как правильно подчеркнул Егор, сила, короче, добро должно быть с кулаками, из этой серии. Сила должна быть превыше всего, потому что слабый человека, каким мягким казался в ЗАГСе ее а-ля супруг, как он 50 000 не смог выкружить, а она на месте зато нормально кухню сварганила и все, что нужно, промутила себе. Предприимчивая очень.</w:t>
      </w:r>
    </w:p>
    <w:p w14:paraId="083B2D48" w14:textId="77777777" w:rsidR="001A45DC" w:rsidRPr="00CB7EA4" w:rsidRDefault="001A45DC" w:rsidP="001A45DC">
      <w:pPr>
        <w:pStyle w:val="Answer"/>
      </w:pPr>
      <w:r w:rsidRPr="00CB7EA4">
        <w:rPr>
          <w:b/>
        </w:rPr>
        <w:t>Алексей:</w:t>
      </w:r>
      <w:r w:rsidRPr="00CB7EA4">
        <w:t xml:space="preserve"> Ощущение, что не два главных героя, а всего один. Именно она – главный герой. Алексей здесь немного, в моем понимании, второстепенный.</w:t>
      </w:r>
    </w:p>
    <w:p w14:paraId="6144EAA3" w14:textId="77777777" w:rsidR="001A45DC" w:rsidRPr="00CB7EA4" w:rsidRDefault="001A45DC" w:rsidP="001A45DC">
      <w:pPr>
        <w:pStyle w:val="Question"/>
      </w:pPr>
      <w:r w:rsidRPr="00CB7EA4">
        <w:t>Модератор: Глеб, чувствуется очень, что она сирота?</w:t>
      </w:r>
    </w:p>
    <w:p w14:paraId="2BEA53FF" w14:textId="77777777" w:rsidR="001A45DC" w:rsidRPr="00CB7EA4" w:rsidRDefault="001A45DC" w:rsidP="001A45DC">
      <w:pPr>
        <w:pStyle w:val="Answer"/>
      </w:pPr>
      <w:r w:rsidRPr="00CB7EA4">
        <w:rPr>
          <w:b/>
        </w:rPr>
        <w:t>Глеб:</w:t>
      </w:r>
      <w:r w:rsidRPr="00CB7EA4">
        <w:t xml:space="preserve"> Конечно. Я имею определенный опыт, свою жизнь, общение с сиротами, то есть именно ее эти повадки, эта агрессия, которую описали ребята, именно присуща. Защитная реакция, кусай либо будешь покусан.</w:t>
      </w:r>
    </w:p>
    <w:p w14:paraId="57A51CE0" w14:textId="77777777" w:rsidR="001A45DC" w:rsidRPr="00CB7EA4" w:rsidRDefault="001A45DC" w:rsidP="001A45DC">
      <w:pPr>
        <w:pStyle w:val="Answer"/>
      </w:pPr>
      <w:r w:rsidRPr="00CB7EA4">
        <w:rPr>
          <w:b/>
        </w:rPr>
        <w:t>Мужчина:</w:t>
      </w:r>
      <w:r w:rsidRPr="00CB7EA4">
        <w:t xml:space="preserve"> Еще тоже добавил бы, что еще дается дополнительно к ней, что она выросла в семье богатой, а там акулы вокруг нее. И она среди этих акул выросла, можно сказать так. Поэтому это тоже показатель, почему у нее такой жесткий нрав. Она же говорит в фильме: «Я всегда чувствую, что это ты моему отцу подстроил аварию», то есть она уже с самого раннего детства, по сути, мыслила не как ребенок. Потому что у богатых людей действительно большие проблемы бывают. Опять же со здоровьем опасность может быть, с жизнь, с чем угодно, потому что он прекрасно понимают, что они – объект удара всегда. Есть завистники, которые находятся рядом, которые захотят отжать и заполучить то, что она имеет. Благодаря очень положительную роль, я считаю, такую сыграла патриотичность. Присутствует у адвоката. При всем том, что он в Англии живет, он доложил это в ФСБ. Преданность, дружба ее покойному отцу тоже указывает на такие моменты положительные. Не все люди. Адвокат красавчик, он ее спас, по сути.</w:t>
      </w:r>
    </w:p>
    <w:p w14:paraId="7451A2E6" w14:textId="77777777" w:rsidR="001A45DC" w:rsidRPr="00CB7EA4" w:rsidRDefault="001A45DC" w:rsidP="001A45DC">
      <w:pPr>
        <w:pStyle w:val="Answer"/>
      </w:pPr>
      <w:r w:rsidRPr="00CB7EA4">
        <w:rPr>
          <w:b/>
        </w:rPr>
        <w:t>Мужчина:</w:t>
      </w:r>
      <w:r w:rsidRPr="00CB7EA4">
        <w:t xml:space="preserve"> 13 лет он нес верность ее отцу.</w:t>
      </w:r>
    </w:p>
    <w:p w14:paraId="7AE35679" w14:textId="77777777" w:rsidR="001A45DC" w:rsidRPr="00CB7EA4" w:rsidRDefault="001A45DC" w:rsidP="001A45DC">
      <w:pPr>
        <w:pStyle w:val="Answer"/>
      </w:pPr>
      <w:r w:rsidRPr="00CB7EA4">
        <w:rPr>
          <w:b/>
        </w:rPr>
        <w:t>Мужчина:</w:t>
      </w:r>
      <w:r w:rsidRPr="00CB7EA4">
        <w:t xml:space="preserve"> А я чувствовал сразу по фильму, когда он ее первый раз позвонил, предупредил, я сразу понял, что эту справку, которую подделали, что она психически, я сразу же знал, что этот адвокат что-то предпримет.</w:t>
      </w:r>
    </w:p>
    <w:p w14:paraId="7E796926" w14:textId="77777777" w:rsidR="001A45DC" w:rsidRPr="00CB7EA4" w:rsidRDefault="001A45DC" w:rsidP="001A45DC">
      <w:pPr>
        <w:pStyle w:val="Answer"/>
      </w:pPr>
      <w:r w:rsidRPr="00CB7EA4">
        <w:rPr>
          <w:b/>
        </w:rPr>
        <w:t>Мужчина:</w:t>
      </w:r>
      <w:r w:rsidRPr="00CB7EA4">
        <w:t xml:space="preserve"> Я, кстати, думал, что когда приехала полиция, всем лежать, вышли ФСБ, адвокат – все нормально, все решим, она его сняла, я думаю, они сейчас в эту машину прыг, он ее отвезет, там-то ее всё. Все было подстроено. У меня было такое мнение.</w:t>
      </w:r>
    </w:p>
    <w:p w14:paraId="12C3C720" w14:textId="77777777" w:rsidR="001A45DC" w:rsidRPr="00CB7EA4" w:rsidRDefault="001A45DC" w:rsidP="001A45DC">
      <w:pPr>
        <w:pStyle w:val="Question"/>
      </w:pPr>
      <w:r w:rsidRPr="00CB7EA4">
        <w:t>Модератор: Когда было не так, что почувствовали?</w:t>
      </w:r>
    </w:p>
    <w:p w14:paraId="7BBAD4E3" w14:textId="77777777" w:rsidR="001A45DC" w:rsidRPr="00CB7EA4" w:rsidRDefault="001A45DC" w:rsidP="001A45DC">
      <w:pPr>
        <w:pStyle w:val="Answer"/>
      </w:pPr>
      <w:r w:rsidRPr="00CB7EA4">
        <w:rPr>
          <w:b/>
        </w:rPr>
        <w:t>Мужчина:</w:t>
      </w:r>
      <w:r w:rsidRPr="00CB7EA4">
        <w:t xml:space="preserve"> Очень мало для развязки дальнейшей времени.</w:t>
      </w:r>
    </w:p>
    <w:p w14:paraId="4986067E" w14:textId="77777777" w:rsidR="001A45DC" w:rsidRPr="00CB7EA4" w:rsidRDefault="001A45DC" w:rsidP="001A45DC">
      <w:pPr>
        <w:pStyle w:val="Answer"/>
      </w:pPr>
      <w:r w:rsidRPr="00CB7EA4">
        <w:rPr>
          <w:b/>
        </w:rPr>
        <w:t>Мужчина:</w:t>
      </w:r>
      <w:r w:rsidRPr="00CB7EA4">
        <w:t xml:space="preserve"> Да.</w:t>
      </w:r>
    </w:p>
    <w:p w14:paraId="35B3FDB2" w14:textId="77777777" w:rsidR="001A45DC" w:rsidRPr="00CB7EA4" w:rsidRDefault="001A45DC" w:rsidP="001A45DC">
      <w:pPr>
        <w:pStyle w:val="Answer"/>
      </w:pPr>
      <w:r w:rsidRPr="00CB7EA4">
        <w:rPr>
          <w:b/>
        </w:rPr>
        <w:t>Мужчина:</w:t>
      </w:r>
      <w:r w:rsidRPr="00CB7EA4">
        <w:t xml:space="preserve"> Еще классный момент был, когда он предлагал три миллиона в аэропорту, местные бандюги, Демьян не повез.</w:t>
      </w:r>
    </w:p>
    <w:p w14:paraId="55185B0C" w14:textId="77777777" w:rsidR="001A45DC" w:rsidRPr="00CB7EA4" w:rsidRDefault="001A45DC" w:rsidP="001A45DC">
      <w:pPr>
        <w:pStyle w:val="Answer"/>
      </w:pPr>
      <w:r w:rsidRPr="00CB7EA4">
        <w:rPr>
          <w:b/>
        </w:rPr>
        <w:t>Мужчина:</w:t>
      </w:r>
      <w:r w:rsidRPr="00CB7EA4">
        <w:t xml:space="preserve"> Человек.</w:t>
      </w:r>
    </w:p>
    <w:p w14:paraId="2269BCD8" w14:textId="77777777" w:rsidR="001A45DC" w:rsidRPr="00CB7EA4" w:rsidRDefault="001A45DC" w:rsidP="001A45DC">
      <w:pPr>
        <w:pStyle w:val="Answer"/>
      </w:pPr>
      <w:r w:rsidRPr="00CB7EA4">
        <w:rPr>
          <w:b/>
        </w:rPr>
        <w:t>Мужчина:</w:t>
      </w:r>
      <w:r w:rsidRPr="00CB7EA4">
        <w:t xml:space="preserve"> Да, он русский.</w:t>
      </w:r>
    </w:p>
    <w:p w14:paraId="4D7E6A02" w14:textId="77777777" w:rsidR="001A45DC" w:rsidRPr="00CB7EA4" w:rsidRDefault="001A45DC" w:rsidP="001A45DC">
      <w:pPr>
        <w:pStyle w:val="Answer"/>
      </w:pPr>
      <w:r w:rsidRPr="00CB7EA4">
        <w:rPr>
          <w:b/>
        </w:rPr>
        <w:t>Мужчина:</w:t>
      </w:r>
      <w:r w:rsidRPr="00CB7EA4">
        <w:t xml:space="preserve"> Я бы повез. Забрать три и завалить. Какая разница?</w:t>
      </w:r>
    </w:p>
    <w:p w14:paraId="05B5A9C5" w14:textId="77777777" w:rsidR="001A45DC" w:rsidRPr="00CB7EA4" w:rsidRDefault="001A45DC" w:rsidP="001A45DC">
      <w:pPr>
        <w:pStyle w:val="Answer"/>
      </w:pPr>
      <w:r w:rsidRPr="00CB7EA4">
        <w:rPr>
          <w:b/>
        </w:rPr>
        <w:t>Мужчина:</w:t>
      </w:r>
      <w:r w:rsidRPr="00CB7EA4">
        <w:t xml:space="preserve"> Даже такое, что даже бандюги.</w:t>
      </w:r>
    </w:p>
    <w:p w14:paraId="253E9248" w14:textId="77777777" w:rsidR="001A45DC" w:rsidRPr="00CB7EA4" w:rsidRDefault="001A45DC" w:rsidP="001A45DC">
      <w:pPr>
        <w:pStyle w:val="Question"/>
      </w:pPr>
      <w:r w:rsidRPr="00CB7EA4">
        <w:t>Модератор: Александр, вы хотели добавить?</w:t>
      </w:r>
    </w:p>
    <w:p w14:paraId="6C7E91F8" w14:textId="77777777" w:rsidR="001A45DC" w:rsidRPr="00CB7EA4" w:rsidRDefault="001A45DC" w:rsidP="001A45DC">
      <w:pPr>
        <w:pStyle w:val="Answer"/>
      </w:pPr>
      <w:r w:rsidRPr="00CB7EA4">
        <w:rPr>
          <w:b/>
        </w:rPr>
        <w:t>Александр:</w:t>
      </w:r>
      <w:r w:rsidRPr="00CB7EA4">
        <w:t xml:space="preserve"> Действительно, как сказали, по сюжету не катит, что человек отказался от денег.</w:t>
      </w:r>
    </w:p>
    <w:p w14:paraId="4EB2D1AD" w14:textId="77777777" w:rsidR="001A45DC" w:rsidRPr="00CB7EA4" w:rsidRDefault="001A45DC" w:rsidP="001A45DC">
      <w:pPr>
        <w:pStyle w:val="Question"/>
      </w:pPr>
      <w:r w:rsidRPr="00CB7EA4">
        <w:t>Модератор: Не поверили, что он отказался от денег?</w:t>
      </w:r>
    </w:p>
    <w:p w14:paraId="3D22B9FB" w14:textId="77777777" w:rsidR="001A45DC" w:rsidRPr="00CB7EA4" w:rsidRDefault="001A45DC" w:rsidP="001A45DC">
      <w:pPr>
        <w:pStyle w:val="Answer"/>
      </w:pPr>
      <w:r w:rsidRPr="00CB7EA4">
        <w:rPr>
          <w:b/>
        </w:rPr>
        <w:t>Мужчина:</w:t>
      </w:r>
      <w:r w:rsidRPr="00CB7EA4">
        <w:t xml:space="preserve"> Это достаточно большие деньги. Люди очень алчные.</w:t>
      </w:r>
    </w:p>
    <w:p w14:paraId="7845ADBE" w14:textId="77777777" w:rsidR="001A45DC" w:rsidRPr="00CB7EA4" w:rsidRDefault="001A45DC" w:rsidP="001A45DC">
      <w:pPr>
        <w:pStyle w:val="Answer"/>
      </w:pPr>
      <w:r w:rsidRPr="00CB7EA4">
        <w:rPr>
          <w:b/>
        </w:rPr>
        <w:t>Мужчина:</w:t>
      </w:r>
      <w:r w:rsidRPr="00CB7EA4">
        <w:t xml:space="preserve"> Несколько серий выстраивалась линия этого Демьяна, его внутренний мир, его реакция. И тут облом, он вдруг раз – и другой.</w:t>
      </w:r>
    </w:p>
    <w:p w14:paraId="242750E1" w14:textId="77777777" w:rsidR="001A45DC" w:rsidRPr="00CB7EA4" w:rsidRDefault="001A45DC" w:rsidP="001A45DC">
      <w:pPr>
        <w:pStyle w:val="Answer"/>
      </w:pPr>
      <w:r w:rsidRPr="00CB7EA4">
        <w:rPr>
          <w:b/>
        </w:rPr>
        <w:t>Мужчина:</w:t>
      </w:r>
      <w:r w:rsidRPr="00CB7EA4">
        <w:t xml:space="preserve"> Он гнался за деньгами.</w:t>
      </w:r>
    </w:p>
    <w:p w14:paraId="13568F26" w14:textId="77777777" w:rsidR="001A45DC" w:rsidRPr="00CB7EA4" w:rsidRDefault="001A45DC" w:rsidP="001A45DC">
      <w:pPr>
        <w:pStyle w:val="Answer"/>
      </w:pPr>
      <w:r w:rsidRPr="00CB7EA4">
        <w:rPr>
          <w:b/>
        </w:rPr>
        <w:t>Мужчина:</w:t>
      </w:r>
      <w:r w:rsidRPr="00CB7EA4">
        <w:t xml:space="preserve"> Другой момент, что он увидел, как она рожала. И вот здесь этот момент перелома.</w:t>
      </w:r>
    </w:p>
    <w:p w14:paraId="7ABE5C40" w14:textId="77777777" w:rsidR="001A45DC" w:rsidRPr="00CB7EA4" w:rsidRDefault="001A45DC" w:rsidP="001A45DC">
      <w:pPr>
        <w:pStyle w:val="Answer"/>
      </w:pPr>
      <w:r w:rsidRPr="00CB7EA4">
        <w:rPr>
          <w:b/>
        </w:rPr>
        <w:t>Мужчина:</w:t>
      </w:r>
      <w:r w:rsidRPr="00CB7EA4">
        <w:t xml:space="preserve"> Он с волыной, его берут, ему деваться некуда. Он уже перешел край закона.</w:t>
      </w:r>
    </w:p>
    <w:p w14:paraId="73E5ECF9" w14:textId="77777777" w:rsidR="001A45DC" w:rsidRPr="00CB7EA4" w:rsidRDefault="001A45DC" w:rsidP="001A45DC">
      <w:pPr>
        <w:pStyle w:val="Answer"/>
      </w:pPr>
      <w:r w:rsidRPr="00CB7EA4">
        <w:rPr>
          <w:b/>
        </w:rPr>
        <w:t>Мужчина:</w:t>
      </w:r>
      <w:r w:rsidRPr="00CB7EA4">
        <w:t xml:space="preserve"> Здесь немного другой подтекст был, что люди меняются.</w:t>
      </w:r>
    </w:p>
    <w:p w14:paraId="56C0F1AF" w14:textId="77777777" w:rsidR="001A45DC" w:rsidRPr="00CB7EA4" w:rsidRDefault="001A45DC" w:rsidP="001A45DC">
      <w:pPr>
        <w:pStyle w:val="Answer"/>
      </w:pPr>
      <w:r w:rsidRPr="00CB7EA4">
        <w:rPr>
          <w:b/>
        </w:rPr>
        <w:t xml:space="preserve">Мужчина: </w:t>
      </w:r>
      <w:r w:rsidRPr="00CB7EA4">
        <w:t>И главное, его оставляют, его не берут.</w:t>
      </w:r>
    </w:p>
    <w:p w14:paraId="4304AFB3" w14:textId="77777777" w:rsidR="001A45DC" w:rsidRPr="00CB7EA4" w:rsidRDefault="001A45DC" w:rsidP="001A45DC">
      <w:pPr>
        <w:pStyle w:val="Answer"/>
      </w:pPr>
      <w:r w:rsidRPr="00CB7EA4">
        <w:rPr>
          <w:b/>
        </w:rPr>
        <w:t>Мужчина:</w:t>
      </w:r>
      <w:r w:rsidRPr="00CB7EA4">
        <w:t xml:space="preserve"> Бандитов не сажают у нас, оказывается, ФСБ они неинтересны.</w:t>
      </w:r>
    </w:p>
    <w:p w14:paraId="25D539CD" w14:textId="77777777" w:rsidR="001A45DC" w:rsidRPr="00CB7EA4" w:rsidRDefault="001A45DC" w:rsidP="001A45DC">
      <w:pPr>
        <w:pStyle w:val="Answer"/>
      </w:pPr>
      <w:r w:rsidRPr="00CB7EA4">
        <w:rPr>
          <w:b/>
        </w:rPr>
        <w:t>Мужчина:</w:t>
      </w:r>
      <w:r w:rsidRPr="00CB7EA4">
        <w:t xml:space="preserve"> Но он остался человеком в итоге. Показали-то так.</w:t>
      </w:r>
    </w:p>
    <w:p w14:paraId="001723CD" w14:textId="77777777" w:rsidR="001A45DC" w:rsidRPr="00CB7EA4" w:rsidRDefault="001A45DC" w:rsidP="001A45DC">
      <w:pPr>
        <w:pStyle w:val="Answer"/>
      </w:pPr>
      <w:r w:rsidRPr="00CB7EA4">
        <w:rPr>
          <w:b/>
        </w:rPr>
        <w:t>Мужчина:</w:t>
      </w:r>
      <w:r w:rsidRPr="00CB7EA4">
        <w:t xml:space="preserve"> Остался.</w:t>
      </w:r>
    </w:p>
    <w:p w14:paraId="12C5170A" w14:textId="77777777" w:rsidR="001A45DC" w:rsidRPr="00CB7EA4" w:rsidRDefault="001A45DC" w:rsidP="001A45DC">
      <w:pPr>
        <w:pStyle w:val="Answer"/>
      </w:pPr>
      <w:r w:rsidRPr="00CB7EA4">
        <w:rPr>
          <w:b/>
        </w:rPr>
        <w:t>Мужчина:</w:t>
      </w:r>
      <w:r w:rsidRPr="00CB7EA4">
        <w:t xml:space="preserve"> Но здесь это ляп.</w:t>
      </w:r>
    </w:p>
    <w:p w14:paraId="2E118A84" w14:textId="77777777" w:rsidR="001A45DC" w:rsidRPr="00CB7EA4" w:rsidRDefault="001A45DC" w:rsidP="001A45DC">
      <w:pPr>
        <w:pStyle w:val="Answer"/>
      </w:pPr>
      <w:r w:rsidRPr="00CB7EA4">
        <w:rPr>
          <w:b/>
        </w:rPr>
        <w:t>Мужчина:</w:t>
      </w:r>
      <w:r w:rsidRPr="00CB7EA4">
        <w:t xml:space="preserve"> Разбирайтесь дальше.</w:t>
      </w:r>
    </w:p>
    <w:p w14:paraId="71FBADB4" w14:textId="77777777" w:rsidR="001A45DC" w:rsidRPr="00CB7EA4" w:rsidRDefault="001A45DC" w:rsidP="001A45DC">
      <w:pPr>
        <w:pStyle w:val="Answer"/>
      </w:pPr>
      <w:r w:rsidRPr="00CB7EA4">
        <w:rPr>
          <w:b/>
        </w:rPr>
        <w:t>Мужчина:</w:t>
      </w:r>
      <w:r w:rsidRPr="00CB7EA4">
        <w:t xml:space="preserve"> Как минимум их должны были начать забирать, адвокат должен был за них заступиться. Тогда это было бы понятно. А так ФСБ через них переступили и пошли дальше. Такое себе.</w:t>
      </w:r>
    </w:p>
    <w:p w14:paraId="5F43D284" w14:textId="77777777" w:rsidR="001A45DC" w:rsidRPr="00CB7EA4" w:rsidRDefault="001A45DC" w:rsidP="001A45DC">
      <w:pPr>
        <w:pStyle w:val="Answer"/>
      </w:pPr>
      <w:r w:rsidRPr="00CB7EA4">
        <w:rPr>
          <w:b/>
        </w:rPr>
        <w:t>Мужчина:</w:t>
      </w:r>
      <w:r w:rsidRPr="00CB7EA4">
        <w:t xml:space="preserve"> Как с умным видом они, да мы тут с людьми.</w:t>
      </w:r>
    </w:p>
    <w:p w14:paraId="47F0032B" w14:textId="77777777" w:rsidR="001A45DC" w:rsidRPr="00CB7EA4" w:rsidRDefault="001A45DC" w:rsidP="001A45DC">
      <w:pPr>
        <w:pStyle w:val="Question"/>
      </w:pPr>
      <w:r w:rsidRPr="00CB7EA4">
        <w:t>Модератор: Александр, что-то хотели добавить?</w:t>
      </w:r>
    </w:p>
    <w:p w14:paraId="5DB67411" w14:textId="77777777" w:rsidR="001A45DC" w:rsidRPr="00CB7EA4" w:rsidRDefault="001A45DC" w:rsidP="001A45DC">
      <w:pPr>
        <w:pStyle w:val="Answer"/>
      </w:pPr>
      <w:r w:rsidRPr="00CB7EA4">
        <w:rPr>
          <w:b/>
        </w:rPr>
        <w:t>Александр:</w:t>
      </w:r>
      <w:r w:rsidRPr="00CB7EA4">
        <w:t xml:space="preserve"> А по сюжетной линии разве не было понятно, что она сама акула?</w:t>
      </w:r>
    </w:p>
    <w:p w14:paraId="3B8F9C26" w14:textId="77777777" w:rsidR="001A45DC" w:rsidRPr="00CB7EA4" w:rsidRDefault="001A45DC" w:rsidP="001A45DC">
      <w:pPr>
        <w:pStyle w:val="Question"/>
      </w:pPr>
      <w:r w:rsidRPr="00CB7EA4">
        <w:t>Модератор: Катя?</w:t>
      </w:r>
    </w:p>
    <w:p w14:paraId="0F662DD5" w14:textId="77777777" w:rsidR="001A45DC" w:rsidRPr="00CB7EA4" w:rsidRDefault="001A45DC" w:rsidP="001A45DC">
      <w:pPr>
        <w:pStyle w:val="Answer"/>
      </w:pPr>
      <w:r w:rsidRPr="00CB7EA4">
        <w:rPr>
          <w:b/>
        </w:rPr>
        <w:t>Александр:</w:t>
      </w:r>
      <w:r w:rsidRPr="00CB7EA4">
        <w:t xml:space="preserve"> Да, Катя.</w:t>
      </w:r>
    </w:p>
    <w:p w14:paraId="5DF8F78E" w14:textId="77777777" w:rsidR="001A45DC" w:rsidRPr="00CB7EA4" w:rsidRDefault="001A45DC" w:rsidP="001A45DC">
      <w:pPr>
        <w:pStyle w:val="Answer"/>
      </w:pPr>
      <w:r w:rsidRPr="00CB7EA4">
        <w:rPr>
          <w:b/>
        </w:rPr>
        <w:t>Мужчина:</w:t>
      </w:r>
      <w:r w:rsidRPr="00CB7EA4">
        <w:t xml:space="preserve"> Она мажор.</w:t>
      </w:r>
    </w:p>
    <w:p w14:paraId="333DDEC0" w14:textId="77777777" w:rsidR="001A45DC" w:rsidRPr="00CB7EA4" w:rsidRDefault="001A45DC" w:rsidP="001A45DC">
      <w:pPr>
        <w:pStyle w:val="Question"/>
      </w:pPr>
      <w:r w:rsidRPr="00CB7EA4">
        <w:t>Модератор: Почему акула? Почему такое впечатление о ней сложилось?</w:t>
      </w:r>
    </w:p>
    <w:p w14:paraId="67972F42" w14:textId="77777777" w:rsidR="001A45DC" w:rsidRPr="00CB7EA4" w:rsidRDefault="001A45DC" w:rsidP="001A45DC">
      <w:pPr>
        <w:pStyle w:val="Answer"/>
      </w:pPr>
      <w:r w:rsidRPr="00CB7EA4">
        <w:rPr>
          <w:b/>
        </w:rPr>
        <w:t>Александр:</w:t>
      </w:r>
      <w:r w:rsidRPr="00CB7EA4">
        <w:t xml:space="preserve"> Потому что там есть момент, когда она все-таки про эти деньги. Сам сюжет, именно банальщина, это всё – бабло. Он через весь этот самый.</w:t>
      </w:r>
    </w:p>
    <w:p w14:paraId="2DFCEA11" w14:textId="77777777" w:rsidR="001A45DC" w:rsidRPr="00CB7EA4" w:rsidRDefault="001A45DC" w:rsidP="001A45DC">
      <w:pPr>
        <w:pStyle w:val="Answer"/>
      </w:pPr>
      <w:r w:rsidRPr="00CB7EA4">
        <w:rPr>
          <w:b/>
        </w:rPr>
        <w:t>Мужчина:</w:t>
      </w:r>
      <w:r w:rsidRPr="00CB7EA4">
        <w:t xml:space="preserve"> Нет, она же все в начале хотела купить. Она сразу говорила.</w:t>
      </w:r>
    </w:p>
    <w:p w14:paraId="5AAC6803" w14:textId="77777777" w:rsidR="001A45DC" w:rsidRPr="00CB7EA4" w:rsidRDefault="001A45DC" w:rsidP="001A45DC">
      <w:pPr>
        <w:pStyle w:val="Answer"/>
      </w:pPr>
      <w:r w:rsidRPr="00CB7EA4">
        <w:rPr>
          <w:b/>
        </w:rPr>
        <w:t>Мужчина:</w:t>
      </w:r>
      <w:r w:rsidRPr="00CB7EA4">
        <w:t xml:space="preserve"> Она мажорка, это понятно.</w:t>
      </w:r>
    </w:p>
    <w:p w14:paraId="231F3321" w14:textId="77777777" w:rsidR="001A45DC" w:rsidRPr="00CB7EA4" w:rsidRDefault="001A45DC" w:rsidP="001A45DC">
      <w:pPr>
        <w:pStyle w:val="Answer"/>
      </w:pPr>
      <w:r w:rsidRPr="00CB7EA4">
        <w:rPr>
          <w:b/>
        </w:rPr>
        <w:t>Мужчина:</w:t>
      </w:r>
      <w:r w:rsidRPr="00CB7EA4">
        <w:t xml:space="preserve"> Она сразу говорила: «Сколько стоит?». У нее других вариантов нет. Это она на родину приехала. У меня друг уехал в Канаду, через год дети еле-еле по-русски уже лопотали, через пять он уже от них ни одного русского слова не может услышать.</w:t>
      </w:r>
    </w:p>
    <w:p w14:paraId="7EF92C03" w14:textId="77777777" w:rsidR="001A45DC" w:rsidRPr="00CB7EA4" w:rsidRDefault="001A45DC" w:rsidP="001A45DC">
      <w:pPr>
        <w:pStyle w:val="Question"/>
      </w:pPr>
      <w:r w:rsidRPr="00CB7EA4">
        <w:t>Модератор: То есть то, что Катя так хорошо по-русски говорит.</w:t>
      </w:r>
    </w:p>
    <w:p w14:paraId="381A63AE" w14:textId="77777777" w:rsidR="001A45DC" w:rsidRPr="00CB7EA4" w:rsidRDefault="001A45DC" w:rsidP="001A45DC">
      <w:pPr>
        <w:pStyle w:val="Answer"/>
      </w:pPr>
      <w:r w:rsidRPr="00CB7EA4">
        <w:rPr>
          <w:b/>
        </w:rPr>
        <w:t>Мужчина:</w:t>
      </w:r>
      <w:r w:rsidRPr="00CB7EA4">
        <w:t xml:space="preserve"> Да.</w:t>
      </w:r>
    </w:p>
    <w:p w14:paraId="676ED5F6" w14:textId="77777777" w:rsidR="001A45DC" w:rsidRPr="00CB7EA4" w:rsidRDefault="001A45DC" w:rsidP="001A45DC">
      <w:pPr>
        <w:pStyle w:val="Answer"/>
      </w:pPr>
      <w:r w:rsidRPr="00CB7EA4">
        <w:rPr>
          <w:b/>
        </w:rPr>
        <w:t>Мужчина:</w:t>
      </w:r>
      <w:r w:rsidRPr="00CB7EA4">
        <w:t xml:space="preserve"> Они в семье по-русски говорили.</w:t>
      </w:r>
    </w:p>
    <w:p w14:paraId="221330B6" w14:textId="77777777" w:rsidR="001A45DC" w:rsidRPr="00CB7EA4" w:rsidRDefault="001A45DC" w:rsidP="001A45DC">
      <w:pPr>
        <w:pStyle w:val="Answer"/>
      </w:pPr>
      <w:r w:rsidRPr="00CB7EA4">
        <w:rPr>
          <w:b/>
        </w:rPr>
        <w:t>Мужчина:</w:t>
      </w:r>
      <w:r w:rsidRPr="00CB7EA4">
        <w:t xml:space="preserve"> Да нет у нее семьи, у нее папа, мама, ее не с кем было оставить, они погибли в 9 лет.</w:t>
      </w:r>
    </w:p>
    <w:p w14:paraId="554070A3" w14:textId="77777777" w:rsidR="001A45DC" w:rsidRPr="00CB7EA4" w:rsidRDefault="001A45DC" w:rsidP="001A45DC">
      <w:pPr>
        <w:pStyle w:val="Answer"/>
      </w:pPr>
      <w:r w:rsidRPr="00CB7EA4">
        <w:rPr>
          <w:b/>
        </w:rPr>
        <w:t>Мужчина:</w:t>
      </w:r>
      <w:r w:rsidRPr="00CB7EA4">
        <w:t xml:space="preserve"> Адвокат, дяди, отец еще когда был.</w:t>
      </w:r>
    </w:p>
    <w:p w14:paraId="242DF1BC" w14:textId="77777777" w:rsidR="001A45DC" w:rsidRPr="00CB7EA4" w:rsidRDefault="001A45DC" w:rsidP="001A45DC">
      <w:pPr>
        <w:pStyle w:val="Answer"/>
      </w:pPr>
      <w:r w:rsidRPr="00CB7EA4">
        <w:rPr>
          <w:b/>
        </w:rPr>
        <w:t>Мужчина:</w:t>
      </w:r>
      <w:r w:rsidRPr="00CB7EA4">
        <w:t xml:space="preserve"> Нет, это как раз нормально, что она язык сохранила.</w:t>
      </w:r>
    </w:p>
    <w:p w14:paraId="119F8EF1" w14:textId="77777777" w:rsidR="001A45DC" w:rsidRPr="00CB7EA4" w:rsidRDefault="001A45DC" w:rsidP="001A45DC">
      <w:pPr>
        <w:pStyle w:val="Answer"/>
      </w:pPr>
      <w:r w:rsidRPr="00CB7EA4">
        <w:rPr>
          <w:b/>
        </w:rPr>
        <w:t>Мужчина:</w:t>
      </w:r>
      <w:r w:rsidRPr="00CB7EA4">
        <w:t xml:space="preserve"> Говорят по-русски, а они же в социальной среде английской. Я же говорю, у меня внучка ни хрена не говорит ничего. Хотя по-русски же дома разговаривают.</w:t>
      </w:r>
    </w:p>
    <w:p w14:paraId="313B7EA1" w14:textId="77777777" w:rsidR="001A45DC" w:rsidRPr="00CB7EA4" w:rsidRDefault="001A45DC" w:rsidP="001A45DC">
      <w:pPr>
        <w:pStyle w:val="Answer"/>
      </w:pPr>
      <w:r w:rsidRPr="00CB7EA4">
        <w:rPr>
          <w:b/>
        </w:rPr>
        <w:t>Мужчина:</w:t>
      </w:r>
      <w:r w:rsidRPr="00CB7EA4">
        <w:t xml:space="preserve"> Я думаю, это придирки.</w:t>
      </w:r>
    </w:p>
    <w:p w14:paraId="5275C07A" w14:textId="77777777" w:rsidR="001A45DC" w:rsidRPr="00CB7EA4" w:rsidRDefault="001A45DC" w:rsidP="001A45DC">
      <w:pPr>
        <w:pStyle w:val="Answer"/>
      </w:pPr>
      <w:r w:rsidRPr="00CB7EA4">
        <w:rPr>
          <w:b/>
        </w:rPr>
        <w:t>Мужчина:</w:t>
      </w:r>
      <w:r w:rsidRPr="00CB7EA4">
        <w:t xml:space="preserve"> И с паспортом там тоже маленький ляп есть.</w:t>
      </w:r>
    </w:p>
    <w:p w14:paraId="0A65E7EF" w14:textId="77777777" w:rsidR="001A45DC" w:rsidRPr="00CB7EA4" w:rsidRDefault="001A45DC" w:rsidP="001A45DC">
      <w:pPr>
        <w:pStyle w:val="Question"/>
      </w:pPr>
      <w:r w:rsidRPr="00CB7EA4">
        <w:t>Модератор: Катя вызывает у вас симпатию или нет?</w:t>
      </w:r>
    </w:p>
    <w:p w14:paraId="027F669D" w14:textId="77777777" w:rsidR="001A45DC" w:rsidRPr="00CB7EA4" w:rsidRDefault="001A45DC" w:rsidP="001A45DC">
      <w:pPr>
        <w:pStyle w:val="Answer"/>
      </w:pPr>
      <w:r w:rsidRPr="00CB7EA4">
        <w:rPr>
          <w:b/>
        </w:rPr>
        <w:t>Мужчина:</w:t>
      </w:r>
      <w:r w:rsidRPr="00CB7EA4">
        <w:t xml:space="preserve"> Да, вызывает.</w:t>
      </w:r>
    </w:p>
    <w:p w14:paraId="6C903DA5" w14:textId="77777777" w:rsidR="001A45DC" w:rsidRPr="00CB7EA4" w:rsidRDefault="001A45DC" w:rsidP="001A45DC">
      <w:pPr>
        <w:pStyle w:val="Answer"/>
      </w:pPr>
      <w:r w:rsidRPr="00CB7EA4">
        <w:rPr>
          <w:b/>
        </w:rPr>
        <w:t>Мужчина:</w:t>
      </w:r>
      <w:r w:rsidRPr="00CB7EA4">
        <w:t xml:space="preserve"> По мере раскрытия.</w:t>
      </w:r>
    </w:p>
    <w:p w14:paraId="7499CE03" w14:textId="77777777" w:rsidR="001A45DC" w:rsidRPr="00CB7EA4" w:rsidRDefault="001A45DC" w:rsidP="001A45DC">
      <w:pPr>
        <w:pStyle w:val="Answer"/>
      </w:pPr>
      <w:r w:rsidRPr="00CB7EA4">
        <w:rPr>
          <w:b/>
        </w:rPr>
        <w:t>Мужчина:</w:t>
      </w:r>
      <w:r w:rsidRPr="00CB7EA4">
        <w:t xml:space="preserve"> Да.</w:t>
      </w:r>
    </w:p>
    <w:p w14:paraId="4B814F96" w14:textId="77777777" w:rsidR="001A45DC" w:rsidRPr="00CB7EA4" w:rsidRDefault="001A45DC" w:rsidP="001A45DC">
      <w:pPr>
        <w:pStyle w:val="Answer"/>
      </w:pPr>
      <w:r w:rsidRPr="00CB7EA4">
        <w:rPr>
          <w:b/>
        </w:rPr>
        <w:t>Мужчина:</w:t>
      </w:r>
      <w:r w:rsidRPr="00CB7EA4">
        <w:t xml:space="preserve"> Конец – конечно, в самом начале – нет.</w:t>
      </w:r>
    </w:p>
    <w:p w14:paraId="3AD70921" w14:textId="77777777" w:rsidR="001A45DC" w:rsidRPr="00CB7EA4" w:rsidRDefault="001A45DC" w:rsidP="001A45DC">
      <w:pPr>
        <w:pStyle w:val="Answer"/>
      </w:pPr>
      <w:r w:rsidRPr="00CB7EA4">
        <w:rPr>
          <w:b/>
        </w:rPr>
        <w:t>Мужчина:</w:t>
      </w:r>
      <w:r w:rsidRPr="00CB7EA4">
        <w:t xml:space="preserve"> В первой половине похабная.</w:t>
      </w:r>
    </w:p>
    <w:p w14:paraId="66861672" w14:textId="77777777" w:rsidR="001A45DC" w:rsidRPr="00CB7EA4" w:rsidRDefault="001A45DC" w:rsidP="001A45DC">
      <w:pPr>
        <w:pStyle w:val="Answer"/>
      </w:pPr>
      <w:r w:rsidRPr="00CB7EA4">
        <w:rPr>
          <w:b/>
        </w:rPr>
        <w:t>Мужчина:</w:t>
      </w:r>
      <w:r w:rsidRPr="00CB7EA4">
        <w:t xml:space="preserve"> Да, а потом уже жена офицера. Особенно когда она попадает в круг жен офицеров, начинает с ними общаться, взаимодействовать, они делятся с ней опытом за рюмкой чая, она становится именно женой офицера. В моем понимании это вообще отдельная каста людей, жены офицеров – это отдельная каста людей. Им отдельный памятник нужно ставить.</w:t>
      </w:r>
    </w:p>
    <w:p w14:paraId="4117FCFD" w14:textId="77777777" w:rsidR="001A45DC" w:rsidRPr="00CB7EA4" w:rsidRDefault="001A45DC" w:rsidP="001A45DC">
      <w:pPr>
        <w:pStyle w:val="Answer"/>
      </w:pPr>
      <w:r w:rsidRPr="00CB7EA4">
        <w:rPr>
          <w:b/>
        </w:rPr>
        <w:t>Мужчина:</w:t>
      </w:r>
      <w:r w:rsidRPr="00CB7EA4">
        <w:t xml:space="preserve"> Там хороший момент есть по поводу с девочкой, когда они играл в «Веселые старты», по-моему, где как раз она вспоминала моменты ее детства. Она плакать начала. И потом, когда она плакала по ночам, в этом автобусе плакала, где-то она рядом плакала, вот здесь она немного раскрывается, ее внутреннее.</w:t>
      </w:r>
    </w:p>
    <w:p w14:paraId="50514D20" w14:textId="77777777" w:rsidR="001A45DC" w:rsidRPr="00CB7EA4" w:rsidRDefault="001A45DC" w:rsidP="001A45DC">
      <w:pPr>
        <w:pStyle w:val="Answer"/>
      </w:pPr>
      <w:r w:rsidRPr="00CB7EA4">
        <w:rPr>
          <w:b/>
        </w:rPr>
        <w:t>Мужчина:</w:t>
      </w:r>
      <w:r w:rsidRPr="00CB7EA4">
        <w:t xml:space="preserve"> Да.</w:t>
      </w:r>
    </w:p>
    <w:p w14:paraId="5A08AEF2" w14:textId="77777777" w:rsidR="001A45DC" w:rsidRPr="00CB7EA4" w:rsidRDefault="001A45DC" w:rsidP="001A45DC">
      <w:pPr>
        <w:pStyle w:val="Answer"/>
      </w:pPr>
      <w:r w:rsidRPr="00CB7EA4">
        <w:rPr>
          <w:b/>
        </w:rPr>
        <w:t>Мужчина:</w:t>
      </w:r>
      <w:r w:rsidRPr="00CB7EA4">
        <w:t xml:space="preserve"> Она хрупкая, нежная женщина.</w:t>
      </w:r>
    </w:p>
    <w:p w14:paraId="1A2C7074" w14:textId="77777777" w:rsidR="001A45DC" w:rsidRPr="00CB7EA4" w:rsidRDefault="001A45DC" w:rsidP="001A45DC">
      <w:pPr>
        <w:pStyle w:val="Answer"/>
      </w:pPr>
      <w:r w:rsidRPr="00CB7EA4">
        <w:rPr>
          <w:b/>
        </w:rPr>
        <w:t>Мужчина:</w:t>
      </w:r>
      <w:r w:rsidRPr="00CB7EA4">
        <w:t xml:space="preserve"> Если бы Станиславский посмотрел этот сериал, он бы сказал: «Не верю».</w:t>
      </w:r>
    </w:p>
    <w:p w14:paraId="35E2D341" w14:textId="77777777" w:rsidR="001A45DC" w:rsidRPr="00CB7EA4" w:rsidRDefault="001A45DC" w:rsidP="001A45DC">
      <w:pPr>
        <w:pStyle w:val="Question"/>
      </w:pPr>
      <w:r w:rsidRPr="00CB7EA4">
        <w:t>Модератор: А почему? Во что бы он особенно не поверил? Самое главное, во что бы он не поверил?</w:t>
      </w:r>
    </w:p>
    <w:p w14:paraId="59CF3888" w14:textId="77777777" w:rsidR="001A45DC" w:rsidRPr="00CB7EA4" w:rsidRDefault="001A45DC" w:rsidP="001A45DC">
      <w:pPr>
        <w:pStyle w:val="Answer"/>
      </w:pPr>
      <w:r w:rsidRPr="00CB7EA4">
        <w:rPr>
          <w:b/>
        </w:rPr>
        <w:t>Мужчина:</w:t>
      </w:r>
      <w:r w:rsidRPr="00CB7EA4">
        <w:t xml:space="preserve"> Если обращаться к русскому стилю драматизма, к построению, там важно выделять кульминационный момент, переломный. Показывают трагедию судьбы, обнажения чувств, как человек переживает, как он меняется не просто чик – и всё, вдруг она такая добрая и всё. А что это через перелом, через боль, через трагедии. И человек осмысляет жизнь, как Андрей Болконский под Аустерлицем только о смысле жизни задумался. Это классика.</w:t>
      </w:r>
    </w:p>
    <w:p w14:paraId="7DB8A407" w14:textId="77777777" w:rsidR="001A45DC" w:rsidRPr="00CB7EA4" w:rsidRDefault="001A45DC" w:rsidP="001A45DC">
      <w:pPr>
        <w:pStyle w:val="Answer"/>
      </w:pPr>
      <w:r w:rsidRPr="00CB7EA4">
        <w:rPr>
          <w:b/>
        </w:rPr>
        <w:t>Мужчина:</w:t>
      </w:r>
      <w:r w:rsidRPr="00CB7EA4">
        <w:t xml:space="preserve"> Мне кажется, там это и есть, но просто это не так.</w:t>
      </w:r>
    </w:p>
    <w:p w14:paraId="2F798C97" w14:textId="77777777" w:rsidR="001A45DC" w:rsidRPr="00CB7EA4" w:rsidRDefault="001A45DC" w:rsidP="001A45DC">
      <w:pPr>
        <w:pStyle w:val="Answer"/>
      </w:pPr>
      <w:r w:rsidRPr="00CB7EA4">
        <w:rPr>
          <w:b/>
        </w:rPr>
        <w:t>Мужчина:</w:t>
      </w:r>
      <w:r w:rsidRPr="00CB7EA4">
        <w:t xml:space="preserve"> Просто человек показал это так, как он это видит.</w:t>
      </w:r>
    </w:p>
    <w:p w14:paraId="651353FF" w14:textId="77777777" w:rsidR="001A45DC" w:rsidRPr="00CB7EA4" w:rsidRDefault="001A45DC" w:rsidP="001A45DC">
      <w:pPr>
        <w:pStyle w:val="Answer"/>
      </w:pPr>
      <w:r w:rsidRPr="00CB7EA4">
        <w:rPr>
          <w:b/>
        </w:rPr>
        <w:t>Мужчина:</w:t>
      </w:r>
      <w:r w:rsidRPr="00CB7EA4">
        <w:t xml:space="preserve"> Как режиссер и на современный лад, скорее всего.</w:t>
      </w:r>
    </w:p>
    <w:p w14:paraId="318A40FE" w14:textId="77777777" w:rsidR="001A45DC" w:rsidRPr="00CB7EA4" w:rsidRDefault="001A45DC" w:rsidP="001A45DC">
      <w:pPr>
        <w:pStyle w:val="Answer"/>
      </w:pPr>
      <w:r w:rsidRPr="00CB7EA4">
        <w:rPr>
          <w:b/>
        </w:rPr>
        <w:t>Мужчина:</w:t>
      </w:r>
      <w:r w:rsidRPr="00CB7EA4">
        <w:t xml:space="preserve"> Да.</w:t>
      </w:r>
    </w:p>
    <w:p w14:paraId="1FEC2492" w14:textId="77777777" w:rsidR="001A45DC" w:rsidRPr="00CB7EA4" w:rsidRDefault="001A45DC" w:rsidP="001A45DC">
      <w:pPr>
        <w:pStyle w:val="Answer"/>
      </w:pPr>
      <w:r w:rsidRPr="00CB7EA4">
        <w:rPr>
          <w:b/>
        </w:rPr>
        <w:t>Мужчина:</w:t>
      </w:r>
      <w:r w:rsidRPr="00CB7EA4">
        <w:t xml:space="preserve"> Да, более современный лад. А так там все есть. Они показали, как свой интерес перестраивается в интересы общества. Когда она выступает, поет не потому, что ей это надо, ей и мужу надо, а она хочет всем петь с девочками. Когда она помогает, самовар этот выигрывает, видно, что она прямо себя побеждала, то есть ей не хотелось туда идти. Но она победила и пришла. Она менялась и учитывала интересы ближних, которые ее окружают. Когда даже с этой гуманитаркой, когда этот Пафик подъехать к «Газели» поближе не мог, они такую цепочку длинную посреди лужи выстроили.</w:t>
      </w:r>
    </w:p>
    <w:p w14:paraId="4143B5C7" w14:textId="77777777" w:rsidR="001A45DC" w:rsidRPr="00CB7EA4" w:rsidRDefault="001A45DC" w:rsidP="001A45DC">
      <w:pPr>
        <w:pStyle w:val="Answer"/>
      </w:pPr>
      <w:r w:rsidRPr="00CB7EA4">
        <w:rPr>
          <w:b/>
        </w:rPr>
        <w:t>Мужчина:</w:t>
      </w:r>
      <w:r w:rsidRPr="00CB7EA4">
        <w:t xml:space="preserve"> Она здесь училась.</w:t>
      </w:r>
    </w:p>
    <w:p w14:paraId="5DA16ABC" w14:textId="77777777" w:rsidR="001A45DC" w:rsidRPr="00CB7EA4" w:rsidRDefault="001A45DC" w:rsidP="001A45DC">
      <w:pPr>
        <w:pStyle w:val="Answer"/>
      </w:pPr>
      <w:r w:rsidRPr="00CB7EA4">
        <w:rPr>
          <w:b/>
        </w:rPr>
        <w:t>Мужчина:</w:t>
      </w:r>
      <w:r w:rsidRPr="00CB7EA4">
        <w:t xml:space="preserve"> Она жертвует своим временем, поездкой к возлюбленному, чтобы отвезти людям лекарства, теплые вещи и продукты.</w:t>
      </w:r>
    </w:p>
    <w:p w14:paraId="1488872A" w14:textId="77777777" w:rsidR="001A45DC" w:rsidRPr="00CB7EA4" w:rsidRDefault="001A45DC" w:rsidP="001A45DC">
      <w:pPr>
        <w:pStyle w:val="Answer"/>
      </w:pPr>
      <w:r w:rsidRPr="00CB7EA4">
        <w:rPr>
          <w:b/>
        </w:rPr>
        <w:t>Мужчина:</w:t>
      </w:r>
      <w:r w:rsidRPr="00CB7EA4">
        <w:t xml:space="preserve"> Да, согласен.</w:t>
      </w:r>
    </w:p>
    <w:p w14:paraId="54B61A11" w14:textId="77777777" w:rsidR="001A45DC" w:rsidRPr="00CB7EA4" w:rsidRDefault="001A45DC" w:rsidP="001A45DC">
      <w:pPr>
        <w:pStyle w:val="Answer"/>
      </w:pPr>
      <w:r w:rsidRPr="00CB7EA4">
        <w:rPr>
          <w:b/>
        </w:rPr>
        <w:t>Мужчина:</w:t>
      </w:r>
      <w:r w:rsidRPr="00CB7EA4">
        <w:t xml:space="preserve"> Оно в современном формате. Именно этой жертвенности нашей молодежи не хватает. У меня дочке 17 лет, первый курс института, и она как раз, может быть, целевая аудитория этого сериала, я каждый день спрашиваю, как, что у нее, какие моменты. Она рассказывает, делится. То, с чем сталкиваемся, то есть нежелание у детей и подростков или юных, молодых людей участвовать в каких-то мероприятиях, то есть брать на себя какую-то дополнительную нагрузку внеучебную, помогать бесплатно. Или даже заплатить для того, чтобы какие-то моменты были. Когда у них сбор на СВО начался, у меня жена, она у меня, как жена офицера почти, только я не офицер, она сразу. Теплый комплект белья сразу, автоматически, даже не согласовывая бюджет, заказала. Она просто меня проинформировала. Общаясь, я узнаю, что у них не хватает перебороть себя и сделать что-то для людей, для общества, для близких, для окружения.</w:t>
      </w:r>
    </w:p>
    <w:p w14:paraId="6912E6C6" w14:textId="77777777" w:rsidR="001A45DC" w:rsidRPr="00CB7EA4" w:rsidRDefault="001A45DC" w:rsidP="001A45DC">
      <w:pPr>
        <w:pStyle w:val="Question"/>
      </w:pPr>
      <w:r w:rsidRPr="00CB7EA4">
        <w:t>Модератор: То есть в этом смысле полезно?</w:t>
      </w:r>
    </w:p>
    <w:p w14:paraId="152C29A7" w14:textId="77777777" w:rsidR="001A45DC" w:rsidRPr="00CB7EA4" w:rsidRDefault="001A45DC" w:rsidP="001A45DC">
      <w:pPr>
        <w:pStyle w:val="Answer"/>
      </w:pPr>
      <w:r w:rsidRPr="00CB7EA4">
        <w:rPr>
          <w:b/>
        </w:rPr>
        <w:t>Мужчина:</w:t>
      </w:r>
      <w:r w:rsidRPr="00CB7EA4">
        <w:t xml:space="preserve"> Да, эта переломность, эти ее моменты – они очень важны, когда он сквозь крик, сквозь слезы, сквозь боль все равно берет и делает. Причем не сразу идет она в состоянии любви, то есть она полюбила его в последней серии, приняла, что она его любит. А до этого на по каким-то непонятным мне еще причинам.</w:t>
      </w:r>
    </w:p>
    <w:p w14:paraId="5A469879" w14:textId="77777777" w:rsidR="001A45DC" w:rsidRPr="00CB7EA4" w:rsidRDefault="001A45DC" w:rsidP="001A45DC">
      <w:pPr>
        <w:pStyle w:val="Answer"/>
      </w:pPr>
      <w:r w:rsidRPr="00CB7EA4">
        <w:rPr>
          <w:b/>
        </w:rPr>
        <w:t>Мужчина:</w:t>
      </w:r>
      <w:r w:rsidRPr="00CB7EA4">
        <w:t xml:space="preserve"> Защита. Она любила его где-то в середине.</w:t>
      </w:r>
    </w:p>
    <w:p w14:paraId="61544B9F" w14:textId="77777777" w:rsidR="001A45DC" w:rsidRPr="00CB7EA4" w:rsidRDefault="001A45DC" w:rsidP="001A45DC">
      <w:pPr>
        <w:pStyle w:val="Answer"/>
      </w:pPr>
      <w:r w:rsidRPr="00CB7EA4">
        <w:rPr>
          <w:b/>
        </w:rPr>
        <w:t>Мужчина:</w:t>
      </w:r>
      <w:r w:rsidRPr="00CB7EA4">
        <w:t xml:space="preserve"> Хорошо. Она менялась и делала эти действия. Первое действие было с самоваром. Это геморрой, который ей был не нужен. Тем не менее она потом прочувствовала.</w:t>
      </w:r>
    </w:p>
    <w:p w14:paraId="79E601A7" w14:textId="77777777" w:rsidR="001A45DC" w:rsidRPr="00CB7EA4" w:rsidRDefault="001A45DC" w:rsidP="001A45DC">
      <w:pPr>
        <w:pStyle w:val="Question"/>
      </w:pPr>
      <w:r w:rsidRPr="00CB7EA4">
        <w:t>Модератор: Она поняла это, она менялась. Илья, добавьте. Тоже про Катю хотели что-то сказать?</w:t>
      </w:r>
    </w:p>
    <w:p w14:paraId="07DA5D48" w14:textId="77777777" w:rsidR="001A45DC" w:rsidRPr="00CB7EA4" w:rsidRDefault="001A45DC" w:rsidP="001A45DC">
      <w:pPr>
        <w:pStyle w:val="Answer"/>
      </w:pPr>
      <w:r w:rsidRPr="00CB7EA4">
        <w:rPr>
          <w:b/>
        </w:rPr>
        <w:t>Илья:</w:t>
      </w:r>
      <w:r w:rsidRPr="00CB7EA4">
        <w:t xml:space="preserve"> Я хотел сказать другое. Если убрать с точки зрения взрослого человека всю информацию, которую мы знаем про СВО, если ее затрагивать, а в целом как про жизнь, если расценивать с точки зрения молодого поколения, мне кажется, возраста, когда школу закончил только, то впечатление такое, если человек посмотрит, мальчик, девочка, наверное, не зная все подробности сложной жизни текущий, реалий, то впечатление такое, что девчонка в Лондоне, куда-то приехала, ее жизнь перекрутила.</w:t>
      </w:r>
    </w:p>
    <w:p w14:paraId="5F393F23" w14:textId="77777777" w:rsidR="001A45DC" w:rsidRPr="00CB7EA4" w:rsidRDefault="001A45DC" w:rsidP="001A45DC">
      <w:pPr>
        <w:pStyle w:val="Answer"/>
      </w:pPr>
      <w:r w:rsidRPr="00CB7EA4">
        <w:rPr>
          <w:b/>
        </w:rPr>
        <w:t>Мужчина:</w:t>
      </w:r>
      <w:r w:rsidRPr="00CB7EA4">
        <w:t xml:space="preserve"> Мне кажется, не очень хорошо показано место жительства офицера.</w:t>
      </w:r>
    </w:p>
    <w:p w14:paraId="32381375" w14:textId="77777777" w:rsidR="001A45DC" w:rsidRPr="00CB7EA4" w:rsidRDefault="001A45DC" w:rsidP="001A45DC">
      <w:pPr>
        <w:pStyle w:val="Answer"/>
      </w:pPr>
      <w:r w:rsidRPr="00CB7EA4">
        <w:rPr>
          <w:b/>
        </w:rPr>
        <w:t>Илья:</w:t>
      </w:r>
      <w:r w:rsidRPr="00CB7EA4">
        <w:t xml:space="preserve"> Как она поменялась и все такое. Удивляет действительно.</w:t>
      </w:r>
    </w:p>
    <w:p w14:paraId="2C4F3F01" w14:textId="77777777" w:rsidR="001A45DC" w:rsidRPr="00CB7EA4" w:rsidRDefault="001A45DC" w:rsidP="001A45DC">
      <w:pPr>
        <w:pStyle w:val="Answer"/>
      </w:pPr>
      <w:r w:rsidRPr="00CB7EA4">
        <w:rPr>
          <w:b/>
        </w:rPr>
        <w:t>Мужчина:</w:t>
      </w:r>
      <w:r w:rsidRPr="00CB7EA4">
        <w:t xml:space="preserve"> Да, я был в военных городках недавно и могу сказать, довольно у них неплохие, хорошие условия. А тут уж слишком как-то.</w:t>
      </w:r>
    </w:p>
    <w:p w14:paraId="7730D87C" w14:textId="77777777" w:rsidR="001A45DC" w:rsidRPr="00CB7EA4" w:rsidRDefault="001A45DC" w:rsidP="001A45DC">
      <w:pPr>
        <w:pStyle w:val="Answer"/>
      </w:pPr>
      <w:r w:rsidRPr="00CB7EA4">
        <w:rPr>
          <w:b/>
        </w:rPr>
        <w:t>Мужчина:</w:t>
      </w:r>
      <w:r w:rsidRPr="00CB7EA4">
        <w:t xml:space="preserve"> Сарай какой-то.</w:t>
      </w:r>
    </w:p>
    <w:p w14:paraId="27EE060F" w14:textId="77777777" w:rsidR="001A45DC" w:rsidRPr="00CB7EA4" w:rsidRDefault="001A45DC" w:rsidP="001A45DC">
      <w:pPr>
        <w:pStyle w:val="Answer"/>
      </w:pPr>
      <w:r w:rsidRPr="00CB7EA4">
        <w:rPr>
          <w:b/>
        </w:rPr>
        <w:t>Мужчина:</w:t>
      </w:r>
      <w:r w:rsidRPr="00CB7EA4">
        <w:t xml:space="preserve"> Сарай.</w:t>
      </w:r>
    </w:p>
    <w:p w14:paraId="716B2E69" w14:textId="77777777" w:rsidR="001A45DC" w:rsidRPr="00CB7EA4" w:rsidRDefault="001A45DC" w:rsidP="001A45DC">
      <w:pPr>
        <w:pStyle w:val="Answer"/>
      </w:pPr>
      <w:r w:rsidRPr="00CB7EA4">
        <w:rPr>
          <w:b/>
        </w:rPr>
        <w:t>Мужчина:</w:t>
      </w:r>
      <w:r w:rsidRPr="00CB7EA4">
        <w:t xml:space="preserve"> У Бублика квартира нормальная. Это им досталось.</w:t>
      </w:r>
    </w:p>
    <w:p w14:paraId="37E05E7E" w14:textId="77777777" w:rsidR="001A45DC" w:rsidRPr="00CB7EA4" w:rsidRDefault="001A45DC" w:rsidP="001A45DC">
      <w:pPr>
        <w:pStyle w:val="Question"/>
      </w:pPr>
      <w:r w:rsidRPr="00CB7EA4">
        <w:t>Модератор: Какие еще персонажи запомнились, помимо тех, которые мы уже обсудили?</w:t>
      </w:r>
    </w:p>
    <w:p w14:paraId="3595D46D" w14:textId="77777777" w:rsidR="001A45DC" w:rsidRPr="00CB7EA4" w:rsidRDefault="001A45DC" w:rsidP="001A45DC">
      <w:pPr>
        <w:pStyle w:val="Answer"/>
      </w:pPr>
      <w:r w:rsidRPr="00CB7EA4">
        <w:rPr>
          <w:b/>
        </w:rPr>
        <w:t>Мужчина:</w:t>
      </w:r>
      <w:r w:rsidRPr="00CB7EA4">
        <w:t xml:space="preserve"> Плюшевые бандиты. Это с точки зрения, если драму вот эту смотреть, то нормально.</w:t>
      </w:r>
    </w:p>
    <w:p w14:paraId="50032C78" w14:textId="77777777" w:rsidR="001A45DC" w:rsidRPr="00CB7EA4" w:rsidRDefault="001A45DC" w:rsidP="001A45DC">
      <w:pPr>
        <w:pStyle w:val="Question"/>
      </w:pPr>
      <w:r w:rsidRPr="00CB7EA4">
        <w:t>Модератор: Совсем плюшевые прямо?</w:t>
      </w:r>
    </w:p>
    <w:p w14:paraId="24CDCD63" w14:textId="77777777" w:rsidR="001A45DC" w:rsidRPr="00CB7EA4" w:rsidRDefault="001A45DC" w:rsidP="001A45DC">
      <w:pPr>
        <w:pStyle w:val="Answer"/>
      </w:pPr>
      <w:r w:rsidRPr="00CB7EA4">
        <w:rPr>
          <w:b/>
        </w:rPr>
        <w:t>Мужчина:</w:t>
      </w:r>
      <w:r w:rsidRPr="00CB7EA4">
        <w:t xml:space="preserve"> Светка мне понравилась.</w:t>
      </w:r>
    </w:p>
    <w:p w14:paraId="064D27FC" w14:textId="77777777" w:rsidR="001A45DC" w:rsidRPr="00CB7EA4" w:rsidRDefault="001A45DC" w:rsidP="001A45DC">
      <w:pPr>
        <w:pStyle w:val="Answer"/>
      </w:pPr>
      <w:r w:rsidRPr="00CB7EA4">
        <w:rPr>
          <w:b/>
        </w:rPr>
        <w:t>Мужчина:</w:t>
      </w:r>
      <w:r w:rsidRPr="00CB7EA4">
        <w:t xml:space="preserve"> Они гротескные.</w:t>
      </w:r>
    </w:p>
    <w:p w14:paraId="590399EE" w14:textId="77777777" w:rsidR="001A45DC" w:rsidRPr="00CB7EA4" w:rsidRDefault="001A45DC" w:rsidP="001A45DC">
      <w:pPr>
        <w:pStyle w:val="Answer"/>
      </w:pPr>
      <w:r w:rsidRPr="00CB7EA4">
        <w:rPr>
          <w:b/>
        </w:rPr>
        <w:t>Мужчина:</w:t>
      </w:r>
      <w:r w:rsidRPr="00CB7EA4">
        <w:t xml:space="preserve"> И вот этот товарищ, который кудрявый.</w:t>
      </w:r>
    </w:p>
    <w:p w14:paraId="7A351FD1" w14:textId="77777777" w:rsidR="001A45DC" w:rsidRPr="00CB7EA4" w:rsidRDefault="001A45DC" w:rsidP="001A45DC">
      <w:pPr>
        <w:pStyle w:val="Answer"/>
      </w:pPr>
      <w:r w:rsidRPr="00CB7EA4">
        <w:rPr>
          <w:b/>
        </w:rPr>
        <w:t>Мужчина:</w:t>
      </w:r>
      <w:r w:rsidRPr="00CB7EA4">
        <w:t xml:space="preserve"> Костик.</w:t>
      </w:r>
    </w:p>
    <w:p w14:paraId="63128564" w14:textId="77777777" w:rsidR="001A45DC" w:rsidRPr="00CB7EA4" w:rsidRDefault="001A45DC" w:rsidP="001A45DC">
      <w:pPr>
        <w:pStyle w:val="Answer"/>
      </w:pPr>
      <w:r w:rsidRPr="00CB7EA4">
        <w:rPr>
          <w:b/>
        </w:rPr>
        <w:t>Мужчина:</w:t>
      </w:r>
      <w:r w:rsidRPr="00CB7EA4">
        <w:t xml:space="preserve"> Мы сейчас с ребятами обсуждали, в конце их сцены надо было добавить еще вой волка. Он идет, и волк где-то воет, сейчас загрызут его.</w:t>
      </w:r>
    </w:p>
    <w:p w14:paraId="58943FE4" w14:textId="77777777" w:rsidR="001A45DC" w:rsidRPr="00CB7EA4" w:rsidRDefault="001A45DC" w:rsidP="001A45DC">
      <w:pPr>
        <w:pStyle w:val="Answer"/>
      </w:pPr>
      <w:r w:rsidRPr="00CB7EA4">
        <w:rPr>
          <w:b/>
        </w:rPr>
        <w:t>Мужчина:</w:t>
      </w:r>
      <w:r w:rsidRPr="00CB7EA4">
        <w:t xml:space="preserve"> Да, волка не хватало.</w:t>
      </w:r>
    </w:p>
    <w:p w14:paraId="4A64039D" w14:textId="77777777" w:rsidR="001A45DC" w:rsidRPr="00CB7EA4" w:rsidRDefault="001A45DC" w:rsidP="001A45DC">
      <w:pPr>
        <w:pStyle w:val="Answer"/>
      </w:pPr>
      <w:r w:rsidRPr="00CB7EA4">
        <w:rPr>
          <w:b/>
        </w:rPr>
        <w:t>Александр:</w:t>
      </w:r>
      <w:r w:rsidRPr="00CB7EA4">
        <w:t xml:space="preserve"> Сереже отошел. Все-таки еще раз, по сюжету фильма не было понятно, что Екатерина тоже акула?</w:t>
      </w:r>
    </w:p>
    <w:p w14:paraId="79EB8C8D" w14:textId="77777777" w:rsidR="001A45DC" w:rsidRPr="00CB7EA4" w:rsidRDefault="001A45DC" w:rsidP="001A45DC">
      <w:pPr>
        <w:pStyle w:val="Answer"/>
      </w:pPr>
      <w:r w:rsidRPr="00CB7EA4">
        <w:rPr>
          <w:b/>
        </w:rPr>
        <w:t>Мужчина:</w:t>
      </w:r>
      <w:r w:rsidRPr="00CB7EA4">
        <w:t xml:space="preserve"> В какой-то степени да? А кто не акула?</w:t>
      </w:r>
    </w:p>
    <w:p w14:paraId="5C7BFA5A" w14:textId="77777777" w:rsidR="001A45DC" w:rsidRPr="00CB7EA4" w:rsidRDefault="001A45DC" w:rsidP="001A45DC">
      <w:pPr>
        <w:pStyle w:val="Answer"/>
      </w:pPr>
      <w:r w:rsidRPr="00CB7EA4">
        <w:rPr>
          <w:b/>
        </w:rPr>
        <w:t>Мужчина:</w:t>
      </w:r>
      <w:r w:rsidRPr="00CB7EA4">
        <w:t xml:space="preserve"> Все понятно.</w:t>
      </w:r>
    </w:p>
    <w:p w14:paraId="1B4035B9" w14:textId="77777777" w:rsidR="001A45DC" w:rsidRPr="00CB7EA4" w:rsidRDefault="001A45DC" w:rsidP="001A45DC">
      <w:pPr>
        <w:pStyle w:val="Answer"/>
      </w:pPr>
      <w:r w:rsidRPr="00CB7EA4">
        <w:rPr>
          <w:b/>
        </w:rPr>
        <w:t>Мужчина:</w:t>
      </w:r>
      <w:r w:rsidRPr="00CB7EA4">
        <w:t xml:space="preserve"> Не акула она.</w:t>
      </w:r>
    </w:p>
    <w:p w14:paraId="0959CAAF" w14:textId="77777777" w:rsidR="001A45DC" w:rsidRPr="00CB7EA4" w:rsidRDefault="001A45DC" w:rsidP="001A45DC">
      <w:pPr>
        <w:pStyle w:val="Question"/>
      </w:pPr>
      <w:r w:rsidRPr="00CB7EA4">
        <w:t>Модератор: Мы здесь не сойдемся во мнении. Оно у нас разное, мы это учитываем.</w:t>
      </w:r>
    </w:p>
    <w:p w14:paraId="54C15232" w14:textId="77777777" w:rsidR="001A45DC" w:rsidRPr="00CB7EA4" w:rsidRDefault="001A45DC" w:rsidP="001A45DC">
      <w:pPr>
        <w:pStyle w:val="Answer"/>
      </w:pPr>
      <w:r w:rsidRPr="00CB7EA4">
        <w:rPr>
          <w:b/>
        </w:rPr>
        <w:t>Мужчина:</w:t>
      </w:r>
      <w:r w:rsidRPr="00CB7EA4">
        <w:t xml:space="preserve"> У нее в большей степени самозащита.</w:t>
      </w:r>
    </w:p>
    <w:p w14:paraId="177B31F7" w14:textId="77777777" w:rsidR="001A45DC" w:rsidRPr="00CB7EA4" w:rsidRDefault="001A45DC" w:rsidP="001A45DC">
      <w:pPr>
        <w:pStyle w:val="Question"/>
      </w:pPr>
      <w:r w:rsidRPr="00CB7EA4">
        <w:t>Модератор: А вам Света понравилась.</w:t>
      </w:r>
    </w:p>
    <w:p w14:paraId="6C38967D" w14:textId="77777777" w:rsidR="001A45DC" w:rsidRPr="00CB7EA4" w:rsidRDefault="001A45DC" w:rsidP="001A45DC">
      <w:pPr>
        <w:pStyle w:val="Answer"/>
      </w:pPr>
      <w:r w:rsidRPr="00CB7EA4">
        <w:rPr>
          <w:b/>
        </w:rPr>
        <w:t>Мужчина:</w:t>
      </w:r>
      <w:r w:rsidRPr="00CB7EA4">
        <w:t xml:space="preserve"> Света очень умная девочка.</w:t>
      </w:r>
    </w:p>
    <w:p w14:paraId="51F2175F" w14:textId="77777777" w:rsidR="001A45DC" w:rsidRPr="00CB7EA4" w:rsidRDefault="001A45DC" w:rsidP="001A45DC">
      <w:pPr>
        <w:pStyle w:val="Answer"/>
      </w:pPr>
      <w:r w:rsidRPr="00CB7EA4">
        <w:rPr>
          <w:b/>
        </w:rPr>
        <w:t>Мужчина:</w:t>
      </w:r>
      <w:r w:rsidRPr="00CB7EA4">
        <w:t xml:space="preserve"> Ценный офицер, который сказал – сделал. Увидел, влюбился до последнего. Здесь цельный образ. И образ взбалмошной девочки. Вроде она акула, а где-то она еще ребенок. Она туда-сюда, у нее серьезность пришла только после того, когда все случилось. Пока гром не грянет, не перекрестишься. Потеряешь – понимаешь ценность. Здесь так же. Она его потеряла, и она осознала всю ценность того, кем он для нее является.</w:t>
      </w:r>
    </w:p>
    <w:p w14:paraId="4F7768F5" w14:textId="77777777" w:rsidR="001A45DC" w:rsidRPr="00CB7EA4" w:rsidRDefault="001A45DC" w:rsidP="001A45DC">
      <w:pPr>
        <w:pStyle w:val="Question"/>
      </w:pPr>
      <w:r w:rsidRPr="00CB7EA4">
        <w:t>Модератор: Кто из них двоих вам больше симпатичен?</w:t>
      </w:r>
    </w:p>
    <w:p w14:paraId="330269DA" w14:textId="77777777" w:rsidR="001A45DC" w:rsidRPr="00CB7EA4" w:rsidRDefault="001A45DC" w:rsidP="001A45DC">
      <w:pPr>
        <w:pStyle w:val="Answer"/>
      </w:pPr>
      <w:r w:rsidRPr="00CB7EA4">
        <w:rPr>
          <w:b/>
        </w:rPr>
        <w:t>Мужчина:</w:t>
      </w:r>
      <w:r w:rsidRPr="00CB7EA4">
        <w:t xml:space="preserve"> Конечно, она.</w:t>
      </w:r>
    </w:p>
    <w:p w14:paraId="7EA3AAC8" w14:textId="77777777" w:rsidR="001A45DC" w:rsidRPr="00CB7EA4" w:rsidRDefault="001A45DC" w:rsidP="001A45DC">
      <w:pPr>
        <w:pStyle w:val="Answer"/>
      </w:pPr>
      <w:r w:rsidRPr="00CB7EA4">
        <w:rPr>
          <w:b/>
        </w:rPr>
        <w:t>Мужчина:</w:t>
      </w:r>
      <w:r w:rsidRPr="00CB7EA4">
        <w:t xml:space="preserve"> Конечно, Катя.</w:t>
      </w:r>
    </w:p>
    <w:p w14:paraId="67DBABA5" w14:textId="77777777" w:rsidR="001A45DC" w:rsidRPr="00CB7EA4" w:rsidRDefault="001A45DC" w:rsidP="001A45DC">
      <w:pPr>
        <w:pStyle w:val="Answer"/>
      </w:pPr>
      <w:r w:rsidRPr="00CB7EA4">
        <w:rPr>
          <w:b/>
        </w:rPr>
        <w:t>Мужчина:</w:t>
      </w:r>
      <w:r w:rsidRPr="00CB7EA4">
        <w:t xml:space="preserve"> Алексей.</w:t>
      </w:r>
    </w:p>
    <w:p w14:paraId="7154D5D8" w14:textId="77777777" w:rsidR="001A45DC" w:rsidRPr="00CB7EA4" w:rsidRDefault="001A45DC" w:rsidP="001A45DC">
      <w:pPr>
        <w:pStyle w:val="Answer"/>
      </w:pPr>
      <w:r w:rsidRPr="00CB7EA4">
        <w:rPr>
          <w:b/>
        </w:rPr>
        <w:t>Мужчина:</w:t>
      </w:r>
      <w:r w:rsidRPr="00CB7EA4">
        <w:t xml:space="preserve"> Мне Алексей вообще не симпатичен. Уродство.</w:t>
      </w:r>
    </w:p>
    <w:p w14:paraId="5E9CB7CD" w14:textId="77777777" w:rsidR="001A45DC" w:rsidRPr="00CB7EA4" w:rsidRDefault="001A45DC" w:rsidP="001A45DC">
      <w:pPr>
        <w:pStyle w:val="Answer"/>
      </w:pPr>
      <w:r w:rsidRPr="00CB7EA4">
        <w:rPr>
          <w:b/>
        </w:rPr>
        <w:t>Мужчина:</w:t>
      </w:r>
      <w:r w:rsidRPr="00CB7EA4">
        <w:t xml:space="preserve"> Наверное, больше Алексей.</w:t>
      </w:r>
    </w:p>
    <w:p w14:paraId="3D4428E3" w14:textId="77777777" w:rsidR="001A45DC" w:rsidRPr="00CB7EA4" w:rsidRDefault="001A45DC" w:rsidP="001A45DC">
      <w:pPr>
        <w:pStyle w:val="Answer"/>
      </w:pPr>
      <w:r w:rsidRPr="00CB7EA4">
        <w:rPr>
          <w:b/>
        </w:rPr>
        <w:t>Мужчина:</w:t>
      </w:r>
      <w:r w:rsidRPr="00CB7EA4">
        <w:t xml:space="preserve"> Мне Катя понравилась.</w:t>
      </w:r>
    </w:p>
    <w:p w14:paraId="7AE15824" w14:textId="77777777" w:rsidR="001A45DC" w:rsidRPr="00CB7EA4" w:rsidRDefault="001A45DC" w:rsidP="001A45DC">
      <w:pPr>
        <w:pStyle w:val="Question"/>
      </w:pPr>
      <w:r w:rsidRPr="00CB7EA4">
        <w:t>Модератор: Из персонажей еще вспомнили Светлану. А понравилась она вам чем?</w:t>
      </w:r>
    </w:p>
    <w:p w14:paraId="31FF4874" w14:textId="77777777" w:rsidR="001A45DC" w:rsidRPr="00CB7EA4" w:rsidRDefault="001A45DC" w:rsidP="001A45DC">
      <w:pPr>
        <w:pStyle w:val="Answer"/>
      </w:pPr>
      <w:r w:rsidRPr="00CB7EA4">
        <w:rPr>
          <w:b/>
        </w:rPr>
        <w:t>Мужчина:</w:t>
      </w:r>
      <w:r w:rsidRPr="00CB7EA4">
        <w:t xml:space="preserve"> Она достаточно умная баба. Так вроде показано, что она дурочка, но на самом деле башка у нее варит капитально.</w:t>
      </w:r>
    </w:p>
    <w:p w14:paraId="298B48DB" w14:textId="77777777" w:rsidR="001A45DC" w:rsidRPr="00CB7EA4" w:rsidRDefault="001A45DC" w:rsidP="001A45DC">
      <w:pPr>
        <w:pStyle w:val="Answer"/>
      </w:pPr>
      <w:r w:rsidRPr="00CB7EA4">
        <w:rPr>
          <w:b/>
        </w:rPr>
        <w:t>Мужчина:</w:t>
      </w:r>
      <w:r w:rsidRPr="00CB7EA4">
        <w:t xml:space="preserve"> На дурочку она никак не тянет.</w:t>
      </w:r>
    </w:p>
    <w:p w14:paraId="5F76D4AB" w14:textId="77777777" w:rsidR="001A45DC" w:rsidRPr="00CB7EA4" w:rsidRDefault="001A45DC" w:rsidP="001A45DC">
      <w:pPr>
        <w:pStyle w:val="Answer"/>
      </w:pPr>
      <w:r w:rsidRPr="00CB7EA4">
        <w:rPr>
          <w:b/>
        </w:rPr>
        <w:t>Мужчина:</w:t>
      </w:r>
      <w:r w:rsidRPr="00CB7EA4">
        <w:t xml:space="preserve"> Супруга Бублика тоже молодец.</w:t>
      </w:r>
    </w:p>
    <w:p w14:paraId="6CC99F87" w14:textId="77777777" w:rsidR="001A45DC" w:rsidRPr="00CB7EA4" w:rsidRDefault="001A45DC" w:rsidP="001A45DC">
      <w:pPr>
        <w:pStyle w:val="Answer"/>
      </w:pPr>
      <w:r w:rsidRPr="00CB7EA4">
        <w:rPr>
          <w:b/>
        </w:rPr>
        <w:t>Мужчина:</w:t>
      </w:r>
      <w:r w:rsidRPr="00CB7EA4">
        <w:t xml:space="preserve"> Вы не задавали себе вопрос, если бы Кати не было как персонажа, был бы этот сериал?</w:t>
      </w:r>
    </w:p>
    <w:p w14:paraId="0DF9DE1B" w14:textId="77777777" w:rsidR="001A45DC" w:rsidRPr="00CB7EA4" w:rsidRDefault="001A45DC" w:rsidP="001A45DC">
      <w:pPr>
        <w:pStyle w:val="Answer"/>
      </w:pPr>
      <w:r w:rsidRPr="00CB7EA4">
        <w:rPr>
          <w:b/>
        </w:rPr>
        <w:t>Мужчина:</w:t>
      </w:r>
      <w:r w:rsidRPr="00CB7EA4">
        <w:t xml:space="preserve"> Был бы.</w:t>
      </w:r>
    </w:p>
    <w:p w14:paraId="45CA6030" w14:textId="77777777" w:rsidR="001A45DC" w:rsidRPr="00CB7EA4" w:rsidRDefault="001A45DC" w:rsidP="001A45DC">
      <w:pPr>
        <w:pStyle w:val="Answer"/>
      </w:pPr>
      <w:r w:rsidRPr="00CB7EA4">
        <w:rPr>
          <w:b/>
        </w:rPr>
        <w:t>Мужчина:</w:t>
      </w:r>
      <w:r w:rsidRPr="00CB7EA4">
        <w:t xml:space="preserve"> Был бы, просто меньше серий. Там есть сюжетная линия. Катя свалилась просто, как гром среди ясного неба. Она некий дивергент. Это просто лишняя линия.</w:t>
      </w:r>
    </w:p>
    <w:p w14:paraId="7FD8FBFB" w14:textId="77777777" w:rsidR="001A45DC" w:rsidRPr="00CB7EA4" w:rsidRDefault="001A45DC" w:rsidP="001A45DC">
      <w:pPr>
        <w:pStyle w:val="Answer"/>
      </w:pPr>
      <w:r w:rsidRPr="00CB7EA4">
        <w:rPr>
          <w:b/>
        </w:rPr>
        <w:t>Мужчина:</w:t>
      </w:r>
      <w:r w:rsidRPr="00CB7EA4">
        <w:t xml:space="preserve"> Но крутится все вокруг нее все равно.</w:t>
      </w:r>
    </w:p>
    <w:p w14:paraId="4247D7A0" w14:textId="77777777" w:rsidR="001A45DC" w:rsidRPr="00CB7EA4" w:rsidRDefault="001A45DC" w:rsidP="001A45DC">
      <w:pPr>
        <w:pStyle w:val="Answer"/>
      </w:pPr>
      <w:r w:rsidRPr="00CB7EA4">
        <w:rPr>
          <w:b/>
        </w:rPr>
        <w:t>Мужчина:</w:t>
      </w:r>
      <w:r w:rsidRPr="00CB7EA4">
        <w:t xml:space="preserve"> Вокруг нее, но если бы ее даже не было.</w:t>
      </w:r>
    </w:p>
    <w:p w14:paraId="5927F050" w14:textId="77777777" w:rsidR="001A45DC" w:rsidRPr="00CB7EA4" w:rsidRDefault="001A45DC" w:rsidP="001A45DC">
      <w:pPr>
        <w:pStyle w:val="Answer"/>
      </w:pPr>
      <w:r w:rsidRPr="00CB7EA4">
        <w:rPr>
          <w:b/>
        </w:rPr>
        <w:t>Мужчина:</w:t>
      </w:r>
      <w:r w:rsidRPr="00CB7EA4">
        <w:t xml:space="preserve"> Мне кажется, должен быть не волк, а медведь.</w:t>
      </w:r>
    </w:p>
    <w:p w14:paraId="6C3B0912" w14:textId="77777777" w:rsidR="001A45DC" w:rsidRPr="00CB7EA4" w:rsidRDefault="001A45DC" w:rsidP="001A45DC">
      <w:pPr>
        <w:pStyle w:val="Answer"/>
      </w:pPr>
      <w:r w:rsidRPr="00CB7EA4">
        <w:rPr>
          <w:b/>
        </w:rPr>
        <w:t>Мужчина:</w:t>
      </w:r>
      <w:r w:rsidRPr="00CB7EA4">
        <w:t xml:space="preserve"> Главная мысль от этого, по-моему, не уменьшилась бы.</w:t>
      </w:r>
    </w:p>
    <w:p w14:paraId="2FD7F9D7" w14:textId="77777777" w:rsidR="001A45DC" w:rsidRPr="00CB7EA4" w:rsidRDefault="001A45DC" w:rsidP="001A45DC">
      <w:pPr>
        <w:pStyle w:val="Answer"/>
      </w:pPr>
      <w:r w:rsidRPr="00CB7EA4">
        <w:rPr>
          <w:b/>
        </w:rPr>
        <w:t>Мужчина:</w:t>
      </w:r>
      <w:r w:rsidRPr="00CB7EA4">
        <w:t xml:space="preserve"> Там другая история.</w:t>
      </w:r>
    </w:p>
    <w:p w14:paraId="0B988227" w14:textId="77777777" w:rsidR="001A45DC" w:rsidRPr="00CB7EA4" w:rsidRDefault="001A45DC" w:rsidP="001A45DC">
      <w:pPr>
        <w:pStyle w:val="Answer"/>
      </w:pPr>
      <w:r w:rsidRPr="00CB7EA4">
        <w:rPr>
          <w:b/>
        </w:rPr>
        <w:t>Мужчина:</w:t>
      </w:r>
      <w:r w:rsidRPr="00CB7EA4">
        <w:t xml:space="preserve"> По сути, что нам показывают первые 6-7 серий? У каждого своя жизнь, каждый думает о своей семье, зарабатывает бабло или рубит бабло. Кто-то служит, кто-то за чужими женами, у каждого свое. Но потом случается общая беда, и все сплачиваются. Даже Демьян этот. Вот это главная, по-моему, мысль этого сериала.</w:t>
      </w:r>
    </w:p>
    <w:p w14:paraId="74C5CBDC" w14:textId="77777777" w:rsidR="001A45DC" w:rsidRPr="00CB7EA4" w:rsidRDefault="001A45DC" w:rsidP="001A45DC">
      <w:pPr>
        <w:pStyle w:val="Answer"/>
      </w:pPr>
      <w:r w:rsidRPr="00CB7EA4">
        <w:rPr>
          <w:b/>
        </w:rPr>
        <w:t>Мужчина:</w:t>
      </w:r>
      <w:r w:rsidRPr="00CB7EA4">
        <w:t xml:space="preserve"> Да.</w:t>
      </w:r>
    </w:p>
    <w:p w14:paraId="632AB1E1" w14:textId="77777777" w:rsidR="001A45DC" w:rsidRPr="00CB7EA4" w:rsidRDefault="001A45DC" w:rsidP="001A45DC">
      <w:pPr>
        <w:pStyle w:val="Answer"/>
      </w:pPr>
      <w:r w:rsidRPr="00CB7EA4">
        <w:rPr>
          <w:b/>
        </w:rPr>
        <w:t>Мужчина:</w:t>
      </w:r>
      <w:r w:rsidRPr="00CB7EA4">
        <w:t xml:space="preserve"> Не хватило, чтобы Демьян пошел в «ЧВК».</w:t>
      </w:r>
    </w:p>
    <w:p w14:paraId="77F6E16C" w14:textId="77777777" w:rsidR="001A45DC" w:rsidRPr="00CB7EA4" w:rsidRDefault="001A45DC" w:rsidP="001A45DC">
      <w:pPr>
        <w:pStyle w:val="Answer"/>
      </w:pPr>
      <w:r w:rsidRPr="00CB7EA4">
        <w:rPr>
          <w:b/>
        </w:rPr>
        <w:t>Мужчина:</w:t>
      </w:r>
      <w:r w:rsidRPr="00CB7EA4">
        <w:t xml:space="preserve"> Катя просто усилила.</w:t>
      </w:r>
    </w:p>
    <w:p w14:paraId="5532E086" w14:textId="77777777" w:rsidR="001A45DC" w:rsidRPr="00CB7EA4" w:rsidRDefault="001A45DC" w:rsidP="001A45DC">
      <w:pPr>
        <w:pStyle w:val="Answer"/>
      </w:pPr>
      <w:r w:rsidRPr="00CB7EA4">
        <w:rPr>
          <w:b/>
        </w:rPr>
        <w:t>Мужчина:</w:t>
      </w:r>
      <w:r w:rsidRPr="00CB7EA4">
        <w:t xml:space="preserve"> Через проект «К».</w:t>
      </w:r>
    </w:p>
    <w:p w14:paraId="1BDC4AED" w14:textId="77777777" w:rsidR="001A45DC" w:rsidRPr="00CB7EA4" w:rsidRDefault="001A45DC" w:rsidP="001A45DC">
      <w:pPr>
        <w:pStyle w:val="Answer"/>
      </w:pPr>
      <w:r w:rsidRPr="00CB7EA4">
        <w:rPr>
          <w:b/>
        </w:rPr>
        <w:t>Мужчина:</w:t>
      </w:r>
      <w:r w:rsidRPr="00CB7EA4">
        <w:t xml:space="preserve"> Его ФСБ закрывает и сразу предлагает: либо ты, братан, идешь туда, либо тюрьма.</w:t>
      </w:r>
    </w:p>
    <w:p w14:paraId="6D331C32" w14:textId="77777777" w:rsidR="001A45DC" w:rsidRPr="00CB7EA4" w:rsidRDefault="001A45DC" w:rsidP="001A45DC">
      <w:pPr>
        <w:pStyle w:val="Answer"/>
      </w:pPr>
      <w:r w:rsidRPr="00CB7EA4">
        <w:rPr>
          <w:b/>
        </w:rPr>
        <w:t>Мужчина:</w:t>
      </w:r>
      <w:r w:rsidRPr="00CB7EA4">
        <w:t xml:space="preserve"> Она приезжает, поет и тут этот.</w:t>
      </w:r>
    </w:p>
    <w:p w14:paraId="5CCD898C" w14:textId="77777777" w:rsidR="001A45DC" w:rsidRPr="00CB7EA4" w:rsidRDefault="001A45DC" w:rsidP="001A45DC">
      <w:pPr>
        <w:pStyle w:val="Answer"/>
      </w:pPr>
      <w:r w:rsidRPr="00CB7EA4">
        <w:rPr>
          <w:b/>
        </w:rPr>
        <w:t>Мужчина:</w:t>
      </w:r>
      <w:r w:rsidRPr="00CB7EA4">
        <w:t xml:space="preserve"> Если по-честному, встаньте целиком на сторону героини этой, вы большую часть времени провели в Англии, впитали всю ее культуру, любите эту страну. Там трудно не любить, поверьте. Жизнь располагает, если с деньгами ты. Ведь все слушают, наверное, только английскую музыку.</w:t>
      </w:r>
    </w:p>
    <w:p w14:paraId="5422A28A" w14:textId="77777777" w:rsidR="001A45DC" w:rsidRPr="00CB7EA4" w:rsidRDefault="001A45DC" w:rsidP="001A45DC">
      <w:pPr>
        <w:pStyle w:val="Answer"/>
      </w:pPr>
      <w:r w:rsidRPr="00CB7EA4">
        <w:rPr>
          <w:b/>
        </w:rPr>
        <w:t>Мужчина:</w:t>
      </w:r>
      <w:r w:rsidRPr="00CB7EA4">
        <w:t xml:space="preserve"> Мне кажется, в России с деньгами лучше.</w:t>
      </w:r>
    </w:p>
    <w:p w14:paraId="4FC26A70" w14:textId="77777777" w:rsidR="001A45DC" w:rsidRPr="00CB7EA4" w:rsidRDefault="001A45DC" w:rsidP="001A45DC">
      <w:pPr>
        <w:pStyle w:val="Answer"/>
      </w:pPr>
      <w:r w:rsidRPr="00CB7EA4">
        <w:rPr>
          <w:b/>
        </w:rPr>
        <w:t>Мужчина:</w:t>
      </w:r>
      <w:r w:rsidRPr="00CB7EA4">
        <w:t xml:space="preserve"> В пабах </w:t>
      </w:r>
      <w:r w:rsidRPr="00CB7EA4">
        <w:rPr>
          <w:lang w:val="en-US"/>
        </w:rPr>
        <w:t>Deep</w:t>
      </w:r>
      <w:r w:rsidRPr="00CB7EA4">
        <w:t xml:space="preserve"> </w:t>
      </w:r>
      <w:r w:rsidRPr="00CB7EA4">
        <w:rPr>
          <w:lang w:val="en-US"/>
        </w:rPr>
        <w:t>People</w:t>
      </w:r>
      <w:r w:rsidRPr="00CB7EA4">
        <w:t>, все оттуда шло. Она там училась петь, ее там научили петь, ее там научили жить, она с баблом. Она оказывается в России. А патриот ли России? Не думаю.</w:t>
      </w:r>
    </w:p>
    <w:p w14:paraId="707A3083" w14:textId="77777777" w:rsidR="001A45DC" w:rsidRPr="00CB7EA4" w:rsidRDefault="001A45DC" w:rsidP="001A45DC">
      <w:pPr>
        <w:pStyle w:val="Answer"/>
      </w:pPr>
      <w:r w:rsidRPr="00CB7EA4">
        <w:rPr>
          <w:b/>
        </w:rPr>
        <w:t>Мужчина:</w:t>
      </w:r>
      <w:r w:rsidRPr="00CB7EA4">
        <w:t xml:space="preserve"> А здесь играет хорошо.</w:t>
      </w:r>
    </w:p>
    <w:p w14:paraId="1AA40C06" w14:textId="77777777" w:rsidR="001A45DC" w:rsidRPr="00CB7EA4" w:rsidRDefault="001A45DC" w:rsidP="001A45DC">
      <w:pPr>
        <w:pStyle w:val="Answer"/>
      </w:pPr>
      <w:r w:rsidRPr="00CB7EA4">
        <w:rPr>
          <w:b/>
        </w:rPr>
        <w:t>Мужчина:</w:t>
      </w:r>
      <w:r w:rsidRPr="00CB7EA4">
        <w:t xml:space="preserve"> Я говорю, если честно о Кате, кто она такая. Она той культуры человек, той идеологии, которая ей сколотила состояние, которая ее воспитывает, вот это твое. В этом плане она не дура. И она приезжает, ее тащат что-то такое сделать. Я думаю, что настоящая Катя этому парню, может быть, сказала бы, если бы полюбила: «Сваливай. Что ты здесь делаешь? Гниешь литехой, сколько тебе платят? Я тебе буду в 10 раз больше».</w:t>
      </w:r>
    </w:p>
    <w:p w14:paraId="226E1487" w14:textId="77777777" w:rsidR="001A45DC" w:rsidRPr="00CB7EA4" w:rsidRDefault="001A45DC" w:rsidP="001A45DC">
      <w:pPr>
        <w:pStyle w:val="Answer"/>
      </w:pPr>
      <w:r w:rsidRPr="00CB7EA4">
        <w:rPr>
          <w:b/>
        </w:rPr>
        <w:t>Мужчина:</w:t>
      </w:r>
      <w:r w:rsidRPr="00CB7EA4">
        <w:t xml:space="preserve"> Она ему предлагала.</w:t>
      </w:r>
    </w:p>
    <w:p w14:paraId="74164A6B" w14:textId="77777777" w:rsidR="001A45DC" w:rsidRPr="00CB7EA4" w:rsidRDefault="001A45DC" w:rsidP="001A45DC">
      <w:pPr>
        <w:pStyle w:val="Answer"/>
      </w:pPr>
      <w:r w:rsidRPr="00CB7EA4">
        <w:rPr>
          <w:b/>
        </w:rPr>
        <w:t>Мужчина:</w:t>
      </w:r>
      <w:r w:rsidRPr="00CB7EA4">
        <w:t xml:space="preserve"> Умная баба мужика такого, наверное, могла бы.</w:t>
      </w:r>
    </w:p>
    <w:p w14:paraId="1631E0BC" w14:textId="77777777" w:rsidR="001A45DC" w:rsidRPr="00CB7EA4" w:rsidRDefault="001A45DC" w:rsidP="001A45DC">
      <w:pPr>
        <w:pStyle w:val="Answer"/>
      </w:pPr>
      <w:r w:rsidRPr="00CB7EA4">
        <w:rPr>
          <w:b/>
        </w:rPr>
        <w:t>Мужчина:</w:t>
      </w:r>
      <w:r w:rsidRPr="00CB7EA4">
        <w:t xml:space="preserve"> Там офицер.</w:t>
      </w:r>
    </w:p>
    <w:p w14:paraId="12875B80" w14:textId="77777777" w:rsidR="001A45DC" w:rsidRPr="00CB7EA4" w:rsidRDefault="001A45DC" w:rsidP="001A45DC">
      <w:pPr>
        <w:pStyle w:val="Answer"/>
      </w:pPr>
      <w:r w:rsidRPr="00CB7EA4">
        <w:rPr>
          <w:b/>
        </w:rPr>
        <w:t>Мужчина:</w:t>
      </w:r>
      <w:r w:rsidRPr="00CB7EA4">
        <w:t xml:space="preserve"> Она ему предлагала.</w:t>
      </w:r>
    </w:p>
    <w:p w14:paraId="6DCDF0C0" w14:textId="77777777" w:rsidR="001A45DC" w:rsidRPr="00CB7EA4" w:rsidRDefault="001A45DC" w:rsidP="001A45DC">
      <w:pPr>
        <w:pStyle w:val="Answer"/>
      </w:pPr>
      <w:r w:rsidRPr="00CB7EA4">
        <w:rPr>
          <w:b/>
        </w:rPr>
        <w:t>Мужчина:</w:t>
      </w:r>
      <w:r w:rsidRPr="00CB7EA4">
        <w:t xml:space="preserve"> Можно я скажу интересный момент.</w:t>
      </w:r>
    </w:p>
    <w:p w14:paraId="1099D8E2" w14:textId="77777777" w:rsidR="001A45DC" w:rsidRPr="00CB7EA4" w:rsidRDefault="001A45DC" w:rsidP="001A45DC">
      <w:pPr>
        <w:pStyle w:val="Answer"/>
      </w:pPr>
      <w:r w:rsidRPr="00CB7EA4">
        <w:rPr>
          <w:b/>
        </w:rPr>
        <w:t>Мужчина:</w:t>
      </w:r>
      <w:r w:rsidRPr="00CB7EA4">
        <w:t xml:space="preserve"> Слишком патриотично. Дай бог, конечно, я только за, если она такая патриотичная. Но не верю.</w:t>
      </w:r>
    </w:p>
    <w:p w14:paraId="79221590" w14:textId="77777777" w:rsidR="001A45DC" w:rsidRPr="00CB7EA4" w:rsidRDefault="001A45DC" w:rsidP="001A45DC">
      <w:pPr>
        <w:pStyle w:val="Answer"/>
      </w:pPr>
      <w:r w:rsidRPr="00CB7EA4">
        <w:rPr>
          <w:b/>
        </w:rPr>
        <w:t>Мужчина:</w:t>
      </w:r>
      <w:r w:rsidRPr="00CB7EA4">
        <w:t xml:space="preserve"> Что касается Кати, культура, она прожила. Ведь в фильме на что нам дают намек? На то, что ее увезли в Англию, когда ей было 8 лет. Это осознанный возраст.</w:t>
      </w:r>
    </w:p>
    <w:p w14:paraId="2BA22FBF" w14:textId="77777777" w:rsidR="001A45DC" w:rsidRPr="00CB7EA4" w:rsidRDefault="001A45DC" w:rsidP="001A45DC">
      <w:pPr>
        <w:pStyle w:val="Answer"/>
      </w:pPr>
      <w:r w:rsidRPr="00CB7EA4">
        <w:rPr>
          <w:b/>
        </w:rPr>
        <w:t>Мужчина:</w:t>
      </w:r>
      <w:r w:rsidRPr="00CB7EA4">
        <w:t xml:space="preserve"> И петь она начала в России.</w:t>
      </w:r>
    </w:p>
    <w:p w14:paraId="080E84BD" w14:textId="77777777" w:rsidR="001A45DC" w:rsidRPr="00CB7EA4" w:rsidRDefault="001A45DC" w:rsidP="001A45DC">
      <w:pPr>
        <w:pStyle w:val="Answer"/>
      </w:pPr>
      <w:r w:rsidRPr="00CB7EA4">
        <w:rPr>
          <w:b/>
        </w:rPr>
        <w:t>Мужчина:</w:t>
      </w:r>
      <w:r w:rsidRPr="00CB7EA4">
        <w:t xml:space="preserve"> Здесь играет старая русская пословица: «Где родился, там и пригодился».</w:t>
      </w:r>
    </w:p>
    <w:p w14:paraId="3006EBAD" w14:textId="77777777" w:rsidR="001A45DC" w:rsidRPr="00CB7EA4" w:rsidRDefault="001A45DC" w:rsidP="001A45DC">
      <w:pPr>
        <w:pStyle w:val="Answer"/>
      </w:pPr>
      <w:r w:rsidRPr="00CB7EA4">
        <w:rPr>
          <w:b/>
        </w:rPr>
        <w:t>Мужчина:</w:t>
      </w:r>
      <w:r w:rsidRPr="00CB7EA4">
        <w:t xml:space="preserve"> Сто процентов.</w:t>
      </w:r>
    </w:p>
    <w:p w14:paraId="148C1B59" w14:textId="77777777" w:rsidR="001A45DC" w:rsidRPr="00CB7EA4" w:rsidRDefault="001A45DC" w:rsidP="001A45DC">
      <w:pPr>
        <w:pStyle w:val="Answer"/>
      </w:pPr>
      <w:r w:rsidRPr="00CB7EA4">
        <w:rPr>
          <w:b/>
        </w:rPr>
        <w:t>Мужчина:</w:t>
      </w:r>
      <w:r w:rsidRPr="00CB7EA4">
        <w:t xml:space="preserve"> Все равно, как не крути, судьба, жизнь все равно ее вернула в Россию. И тут у нее раскрылись ее качества.</w:t>
      </w:r>
    </w:p>
    <w:p w14:paraId="5E01F474" w14:textId="77777777" w:rsidR="001A45DC" w:rsidRPr="00CB7EA4" w:rsidRDefault="001A45DC" w:rsidP="001A45DC">
      <w:pPr>
        <w:pStyle w:val="Answer"/>
      </w:pPr>
      <w:r w:rsidRPr="00CB7EA4">
        <w:rPr>
          <w:b/>
        </w:rPr>
        <w:t>Мужчина:</w:t>
      </w:r>
      <w:r w:rsidRPr="00CB7EA4">
        <w:t xml:space="preserve"> Нет, не так. Ее в России ничего не держит, кроме Алексея. Не будет Алексея, она уедет обратно в Англию, скорее всего. Может, конечно, проникнется горем человеческим и начнет раздавать свое имущество, но на данном этапе, на начальном ее держал только Алексей. И даже поначалу он ее не держал, она говорила, подойдет срок, и мы разбежимся. Под конец он ее цепанул.</w:t>
      </w:r>
    </w:p>
    <w:p w14:paraId="0C0BFF27" w14:textId="77777777" w:rsidR="001A45DC" w:rsidRPr="00CB7EA4" w:rsidRDefault="001A45DC" w:rsidP="001A45DC">
      <w:pPr>
        <w:pStyle w:val="Question"/>
      </w:pPr>
      <w:r w:rsidRPr="00CB7EA4">
        <w:t>Модератор: Не договоримся по этой теме совершенно точно. У каждого свое мнение, насколько Катя действительно патриотична, она осознала, что она русская, где родился, там и пригодился, или она уедет в Англию, если что-то с Алексеем случился, не знаем этого.</w:t>
      </w:r>
    </w:p>
    <w:p w14:paraId="43483C0E" w14:textId="77777777" w:rsidR="001A45DC" w:rsidRPr="00CB7EA4" w:rsidRDefault="001A45DC" w:rsidP="001A45DC">
      <w:pPr>
        <w:pStyle w:val="Answer"/>
      </w:pPr>
      <w:r w:rsidRPr="00CB7EA4">
        <w:rPr>
          <w:b/>
        </w:rPr>
        <w:t>Мужчина:</w:t>
      </w:r>
      <w:r w:rsidRPr="00CB7EA4">
        <w:t xml:space="preserve"> Концовка непонятная.</w:t>
      </w:r>
    </w:p>
    <w:p w14:paraId="4534CA77" w14:textId="77777777" w:rsidR="001A45DC" w:rsidRPr="00CB7EA4" w:rsidRDefault="001A45DC" w:rsidP="001A45DC">
      <w:pPr>
        <w:pStyle w:val="Question"/>
      </w:pPr>
      <w:r w:rsidRPr="00CB7EA4">
        <w:t>Модератор: Концовка не показана. Вы хотели добавить что-то по этой теме или по другой?</w:t>
      </w:r>
    </w:p>
    <w:p w14:paraId="154807DB" w14:textId="77777777" w:rsidR="001A45DC" w:rsidRPr="00CB7EA4" w:rsidRDefault="001A45DC" w:rsidP="001A45DC">
      <w:pPr>
        <w:pStyle w:val="Answer"/>
      </w:pPr>
      <w:r w:rsidRPr="00CB7EA4">
        <w:rPr>
          <w:b/>
        </w:rPr>
        <w:t>Мужчина:</w:t>
      </w:r>
      <w:r w:rsidRPr="00CB7EA4">
        <w:t xml:space="preserve"> Я все-таки по поводу, что она в этих деньгах крутится, и там просматривается немного слабенько, что все-таки она сама акула.</w:t>
      </w:r>
    </w:p>
    <w:p w14:paraId="0762211F" w14:textId="77777777" w:rsidR="001A45DC" w:rsidRPr="00CB7EA4" w:rsidRDefault="001A45DC" w:rsidP="001A45DC">
      <w:pPr>
        <w:pStyle w:val="Question"/>
      </w:pPr>
      <w:r w:rsidRPr="00CB7EA4">
        <w:t>Модератор: Есть еще такая вещь, как жанр фильма. Как вам показалось, 1-6 серии – это один жанр, а 7-8 – другой, или он весь в едином жанре?</w:t>
      </w:r>
    </w:p>
    <w:p w14:paraId="5A9D5D74" w14:textId="77777777" w:rsidR="001A45DC" w:rsidRPr="00CB7EA4" w:rsidRDefault="001A45DC" w:rsidP="001A45DC">
      <w:pPr>
        <w:pStyle w:val="Answer"/>
      </w:pPr>
      <w:r w:rsidRPr="00CB7EA4">
        <w:rPr>
          <w:b/>
        </w:rPr>
        <w:t>Мужчина:</w:t>
      </w:r>
      <w:r w:rsidRPr="00CB7EA4">
        <w:t xml:space="preserve"> Да она все время поет.</w:t>
      </w:r>
    </w:p>
    <w:p w14:paraId="62171802" w14:textId="77777777" w:rsidR="001A45DC" w:rsidRPr="00CB7EA4" w:rsidRDefault="001A45DC" w:rsidP="001A45DC">
      <w:pPr>
        <w:pStyle w:val="Answer"/>
      </w:pPr>
      <w:r w:rsidRPr="00CB7EA4">
        <w:rPr>
          <w:b/>
        </w:rPr>
        <w:t>Мужчина:</w:t>
      </w:r>
      <w:r w:rsidRPr="00CB7EA4">
        <w:t xml:space="preserve"> Это драма, сто процентов драма.</w:t>
      </w:r>
    </w:p>
    <w:p w14:paraId="2B010202" w14:textId="77777777" w:rsidR="001A45DC" w:rsidRPr="00CB7EA4" w:rsidRDefault="001A45DC" w:rsidP="001A45DC">
      <w:pPr>
        <w:pStyle w:val="Answer"/>
      </w:pPr>
      <w:r w:rsidRPr="00CB7EA4">
        <w:rPr>
          <w:b/>
        </w:rPr>
        <w:t>Мужчина:</w:t>
      </w:r>
      <w:r w:rsidRPr="00CB7EA4">
        <w:t xml:space="preserve"> Драма, мюзикл.</w:t>
      </w:r>
    </w:p>
    <w:p w14:paraId="60B6D52D" w14:textId="77777777" w:rsidR="001A45DC" w:rsidRPr="00CB7EA4" w:rsidRDefault="001A45DC" w:rsidP="001A45DC">
      <w:pPr>
        <w:pStyle w:val="Answer"/>
      </w:pPr>
      <w:r w:rsidRPr="00CB7EA4">
        <w:rPr>
          <w:b/>
        </w:rPr>
        <w:t>Мужчина:</w:t>
      </w:r>
      <w:r w:rsidRPr="00CB7EA4">
        <w:t xml:space="preserve"> Честно говоря, первый сезон – это жесткая мелодрама.</w:t>
      </w:r>
    </w:p>
    <w:p w14:paraId="611D0001" w14:textId="77777777" w:rsidR="001A45DC" w:rsidRPr="00CB7EA4" w:rsidRDefault="001A45DC" w:rsidP="001A45DC">
      <w:pPr>
        <w:pStyle w:val="Answer"/>
      </w:pPr>
      <w:r w:rsidRPr="00CB7EA4">
        <w:rPr>
          <w:b/>
        </w:rPr>
        <w:t>Мужчина:</w:t>
      </w:r>
      <w:r w:rsidRPr="00CB7EA4">
        <w:t xml:space="preserve"> Главное, чтобы не ужасы во втором сезоне снял.</w:t>
      </w:r>
    </w:p>
    <w:p w14:paraId="30960C58" w14:textId="77777777" w:rsidR="001A45DC" w:rsidRPr="00CB7EA4" w:rsidRDefault="001A45DC" w:rsidP="001A45DC">
      <w:pPr>
        <w:pStyle w:val="Answer"/>
      </w:pPr>
      <w:r w:rsidRPr="00CB7EA4">
        <w:rPr>
          <w:b/>
        </w:rPr>
        <w:t>Мужчина:</w:t>
      </w:r>
      <w:r w:rsidRPr="00CB7EA4">
        <w:t xml:space="preserve"> Кровищи надо побольше.</w:t>
      </w:r>
    </w:p>
    <w:p w14:paraId="0764479E" w14:textId="77777777" w:rsidR="001A45DC" w:rsidRPr="00CB7EA4" w:rsidRDefault="001A45DC" w:rsidP="001A45DC">
      <w:pPr>
        <w:pStyle w:val="Question"/>
      </w:pPr>
      <w:r w:rsidRPr="00CB7EA4">
        <w:t>Модератор: По степени реалистичности она всегда была одинаковой на протяжении всего сериала, или какие-то серии были более реалистичны, какие-то менее?</w:t>
      </w:r>
    </w:p>
    <w:p w14:paraId="2D1C1BFE" w14:textId="77777777" w:rsidR="001A45DC" w:rsidRPr="00CB7EA4" w:rsidRDefault="001A45DC" w:rsidP="001A45DC">
      <w:pPr>
        <w:pStyle w:val="Answer"/>
      </w:pPr>
      <w:r w:rsidRPr="00CB7EA4">
        <w:rPr>
          <w:b/>
        </w:rPr>
        <w:t>Мужчина:</w:t>
      </w:r>
      <w:r w:rsidRPr="00CB7EA4">
        <w:t xml:space="preserve"> Все это выдумано.</w:t>
      </w:r>
    </w:p>
    <w:p w14:paraId="2A6A9D77" w14:textId="77777777" w:rsidR="001A45DC" w:rsidRPr="00CB7EA4" w:rsidRDefault="001A45DC" w:rsidP="001A45DC">
      <w:pPr>
        <w:pStyle w:val="Answer"/>
      </w:pPr>
      <w:r w:rsidRPr="00CB7EA4">
        <w:rPr>
          <w:b/>
        </w:rPr>
        <w:t>Мужчина:</w:t>
      </w:r>
      <w:r w:rsidRPr="00CB7EA4">
        <w:t xml:space="preserve"> 5-6 серии как раз. Понятно, что это все выдумано, но были какие-то бытовые вставки, где можно притянуть за уши, что жизнь есть.</w:t>
      </w:r>
    </w:p>
    <w:p w14:paraId="5727AEED" w14:textId="77777777" w:rsidR="001A45DC" w:rsidRPr="00CB7EA4" w:rsidRDefault="001A45DC" w:rsidP="001A45DC">
      <w:pPr>
        <w:pStyle w:val="Answer"/>
      </w:pPr>
      <w:r w:rsidRPr="00CB7EA4">
        <w:rPr>
          <w:b/>
        </w:rPr>
        <w:t>Мужчина:</w:t>
      </w:r>
      <w:r w:rsidRPr="00CB7EA4">
        <w:t xml:space="preserve"> Это же фильм, и в нем не было написано, что фильм снят на реальных событиях. Поэтому человек должен понимать.</w:t>
      </w:r>
    </w:p>
    <w:p w14:paraId="286EABFE" w14:textId="77777777" w:rsidR="001A45DC" w:rsidRPr="00CB7EA4" w:rsidRDefault="001A45DC" w:rsidP="001A45DC">
      <w:pPr>
        <w:pStyle w:val="Answer"/>
      </w:pPr>
      <w:r w:rsidRPr="00CB7EA4">
        <w:rPr>
          <w:b/>
        </w:rPr>
        <w:t>Мужчина:</w:t>
      </w:r>
      <w:r w:rsidRPr="00CB7EA4">
        <w:t xml:space="preserve"> Когда первый раз этот литеха в магазин пошел, когда все бабы на него смотрят.</w:t>
      </w:r>
    </w:p>
    <w:p w14:paraId="38C8E659" w14:textId="77777777" w:rsidR="001A45DC" w:rsidRPr="00CB7EA4" w:rsidRDefault="001A45DC" w:rsidP="001A45DC">
      <w:pPr>
        <w:pStyle w:val="Answer"/>
      </w:pPr>
      <w:r w:rsidRPr="00CB7EA4">
        <w:rPr>
          <w:b/>
        </w:rPr>
        <w:t>Мужчина:</w:t>
      </w:r>
      <w:r w:rsidRPr="00CB7EA4">
        <w:t xml:space="preserve"> Да, кстати, это правда, когда он пришел.</w:t>
      </w:r>
    </w:p>
    <w:p w14:paraId="0E39AB38" w14:textId="77777777" w:rsidR="001A45DC" w:rsidRPr="00CB7EA4" w:rsidRDefault="001A45DC" w:rsidP="001A45DC">
      <w:pPr>
        <w:pStyle w:val="Question"/>
      </w:pPr>
      <w:r w:rsidRPr="00CB7EA4">
        <w:t>Модератор: Это было реалистично?</w:t>
      </w:r>
    </w:p>
    <w:p w14:paraId="556A3060" w14:textId="77777777" w:rsidR="001A45DC" w:rsidRPr="00CB7EA4" w:rsidRDefault="001A45DC" w:rsidP="001A45DC">
      <w:pPr>
        <w:pStyle w:val="Answer"/>
      </w:pPr>
      <w:r w:rsidRPr="00CB7EA4">
        <w:rPr>
          <w:b/>
        </w:rPr>
        <w:t>Мужчина:</w:t>
      </w:r>
      <w:r w:rsidRPr="00CB7EA4">
        <w:t xml:space="preserve"> Нет, это не реалистично. Такое ощущение, что они все шлюхи.</w:t>
      </w:r>
    </w:p>
    <w:p w14:paraId="65CEB315" w14:textId="77777777" w:rsidR="001A45DC" w:rsidRPr="00CB7EA4" w:rsidRDefault="001A45DC" w:rsidP="001A45DC">
      <w:pPr>
        <w:pStyle w:val="Answer"/>
      </w:pPr>
      <w:r w:rsidRPr="00CB7EA4">
        <w:rPr>
          <w:b/>
        </w:rPr>
        <w:t>Мужчина:</w:t>
      </w:r>
      <w:r w:rsidRPr="00CB7EA4">
        <w:t xml:space="preserve"> Нет.</w:t>
      </w:r>
    </w:p>
    <w:p w14:paraId="45B90F29" w14:textId="77777777" w:rsidR="001A45DC" w:rsidRPr="00CB7EA4" w:rsidRDefault="001A45DC" w:rsidP="001A45DC">
      <w:pPr>
        <w:pStyle w:val="Answer"/>
      </w:pPr>
      <w:r w:rsidRPr="00CB7EA4">
        <w:rPr>
          <w:b/>
        </w:rPr>
        <w:t>Мужчина:</w:t>
      </w:r>
      <w:r w:rsidRPr="00CB7EA4">
        <w:t xml:space="preserve"> Нет, почему? Они на него смотрели, потому что к ним пришла скотина, которая свою жену на дороге выкинул. Она все знали.</w:t>
      </w:r>
    </w:p>
    <w:p w14:paraId="67876C43" w14:textId="77777777" w:rsidR="001A45DC" w:rsidRPr="00CB7EA4" w:rsidRDefault="001A45DC" w:rsidP="001A45DC">
      <w:pPr>
        <w:pStyle w:val="Answer"/>
      </w:pPr>
      <w:r w:rsidRPr="00CB7EA4">
        <w:rPr>
          <w:b/>
        </w:rPr>
        <w:t>Мужчина:</w:t>
      </w:r>
      <w:r w:rsidRPr="00CB7EA4">
        <w:t xml:space="preserve"> Нет, сначала не все знали. Продавщица только знала.</w:t>
      </w:r>
    </w:p>
    <w:p w14:paraId="51513469" w14:textId="77777777" w:rsidR="001A45DC" w:rsidRPr="00CB7EA4" w:rsidRDefault="001A45DC" w:rsidP="001A45DC">
      <w:pPr>
        <w:pStyle w:val="Answer"/>
      </w:pPr>
      <w:r w:rsidRPr="00CB7EA4">
        <w:rPr>
          <w:b/>
        </w:rPr>
        <w:t>Мужчина:</w:t>
      </w:r>
      <w:r w:rsidRPr="00CB7EA4">
        <w:t xml:space="preserve"> Нам, наверное, как в лесу, встретишь кого-то.</w:t>
      </w:r>
    </w:p>
    <w:p w14:paraId="33547377" w14:textId="77777777" w:rsidR="001A45DC" w:rsidRPr="00CB7EA4" w:rsidRDefault="001A45DC" w:rsidP="001A45DC">
      <w:pPr>
        <w:pStyle w:val="Answer"/>
      </w:pPr>
      <w:r w:rsidRPr="00CB7EA4">
        <w:rPr>
          <w:b/>
        </w:rPr>
        <w:t>Мужчина:</w:t>
      </w:r>
      <w:r w:rsidRPr="00CB7EA4">
        <w:t xml:space="preserve"> Конечно. Там каждый день одни те же офицеры приходят за водкой. Естественно, она видит, что новый парень.</w:t>
      </w:r>
    </w:p>
    <w:p w14:paraId="49DE7578" w14:textId="77777777" w:rsidR="001A45DC" w:rsidRPr="00CB7EA4" w:rsidRDefault="001A45DC" w:rsidP="001A45DC">
      <w:pPr>
        <w:pStyle w:val="Answer"/>
      </w:pPr>
      <w:r w:rsidRPr="00CB7EA4">
        <w:rPr>
          <w:b/>
        </w:rPr>
        <w:t>Мужчина:</w:t>
      </w:r>
      <w:r w:rsidRPr="00CB7EA4">
        <w:t xml:space="preserve"> Кто-то приходит, мне все равно, кто пришел.</w:t>
      </w:r>
    </w:p>
    <w:p w14:paraId="764D633E" w14:textId="77777777" w:rsidR="001A45DC" w:rsidRPr="00CB7EA4" w:rsidRDefault="001A45DC" w:rsidP="001A45DC">
      <w:pPr>
        <w:pStyle w:val="Answer"/>
      </w:pPr>
      <w:r w:rsidRPr="00CB7EA4">
        <w:rPr>
          <w:b/>
        </w:rPr>
        <w:t>Мужчина:</w:t>
      </w:r>
      <w:r w:rsidRPr="00CB7EA4">
        <w:t xml:space="preserve"> Но ты же не женщина.</w:t>
      </w:r>
    </w:p>
    <w:p w14:paraId="11E53BE2" w14:textId="77777777" w:rsidR="001A45DC" w:rsidRPr="00CB7EA4" w:rsidRDefault="001A45DC" w:rsidP="001A45DC">
      <w:pPr>
        <w:pStyle w:val="Answer"/>
      </w:pPr>
      <w:r w:rsidRPr="00CB7EA4">
        <w:rPr>
          <w:b/>
        </w:rPr>
        <w:t>Мужчина:</w:t>
      </w:r>
      <w:r w:rsidRPr="00CB7EA4">
        <w:t xml:space="preserve"> Меня не интересует чужая жизнь.</w:t>
      </w:r>
    </w:p>
    <w:p w14:paraId="22371868" w14:textId="77777777" w:rsidR="001A45DC" w:rsidRPr="00CB7EA4" w:rsidRDefault="001A45DC" w:rsidP="001A45DC">
      <w:pPr>
        <w:pStyle w:val="Question"/>
      </w:pPr>
      <w:r w:rsidRPr="00CB7EA4">
        <w:t>Модератор: Уже сказали такую вещь, что не было таких концертов.</w:t>
      </w:r>
    </w:p>
    <w:p w14:paraId="36B01650" w14:textId="77777777" w:rsidR="001A45DC" w:rsidRPr="00CB7EA4" w:rsidRDefault="001A45DC" w:rsidP="001A45DC">
      <w:pPr>
        <w:pStyle w:val="Answer"/>
      </w:pPr>
      <w:r w:rsidRPr="00CB7EA4">
        <w:rPr>
          <w:b/>
        </w:rPr>
        <w:t>Мужчина:</w:t>
      </w:r>
      <w:r w:rsidRPr="00CB7EA4">
        <w:t xml:space="preserve"> Если бы на меня так посмотрели в магазине бабы, я бы всех их.</w:t>
      </w:r>
    </w:p>
    <w:p w14:paraId="1C54CE4F" w14:textId="77777777" w:rsidR="001A45DC" w:rsidRPr="00CB7EA4" w:rsidRDefault="001A45DC" w:rsidP="001A45DC">
      <w:pPr>
        <w:pStyle w:val="Answer"/>
      </w:pPr>
      <w:r w:rsidRPr="00CB7EA4">
        <w:rPr>
          <w:b/>
        </w:rPr>
        <w:t>Мужчина:</w:t>
      </w:r>
      <w:r w:rsidRPr="00CB7EA4">
        <w:t xml:space="preserve"> А потом окажется, что это командирская жена.</w:t>
      </w:r>
    </w:p>
    <w:p w14:paraId="7C7B7EF8" w14:textId="77777777" w:rsidR="001A45DC" w:rsidRPr="00CB7EA4" w:rsidRDefault="001A45DC" w:rsidP="001A45DC">
      <w:pPr>
        <w:pStyle w:val="Answer"/>
      </w:pPr>
      <w:r w:rsidRPr="00CB7EA4">
        <w:rPr>
          <w:b/>
        </w:rPr>
        <w:t>Мужчина:</w:t>
      </w:r>
      <w:r w:rsidRPr="00CB7EA4">
        <w:t xml:space="preserve"> Да плевать я хотел.</w:t>
      </w:r>
    </w:p>
    <w:p w14:paraId="28C2DADE" w14:textId="77777777" w:rsidR="001A45DC" w:rsidRPr="00CB7EA4" w:rsidRDefault="001A45DC" w:rsidP="001A45DC">
      <w:pPr>
        <w:pStyle w:val="Answer"/>
        <w:rPr>
          <w:i/>
        </w:rPr>
      </w:pPr>
      <w:r w:rsidRPr="00CB7EA4">
        <w:rPr>
          <w:i/>
        </w:rPr>
        <w:t>(хором говорят)</w:t>
      </w:r>
    </w:p>
    <w:p w14:paraId="56534A58" w14:textId="77777777" w:rsidR="001A45DC" w:rsidRPr="00CB7EA4" w:rsidRDefault="001A45DC" w:rsidP="001A45DC">
      <w:pPr>
        <w:pStyle w:val="Question"/>
      </w:pPr>
      <w:r w:rsidRPr="00CB7EA4">
        <w:t>Модератор: Нормальное ли явление, что девочки собрались ансамблем и поехали в зону боевых действий?</w:t>
      </w:r>
    </w:p>
    <w:p w14:paraId="5457E7B0" w14:textId="77777777" w:rsidR="001A45DC" w:rsidRPr="00CB7EA4" w:rsidRDefault="001A45DC" w:rsidP="001A45DC">
      <w:pPr>
        <w:pStyle w:val="Answer"/>
      </w:pPr>
      <w:r w:rsidRPr="00CB7EA4">
        <w:rPr>
          <w:b/>
        </w:rPr>
        <w:t>Мужчина:</w:t>
      </w:r>
      <w:r w:rsidRPr="00CB7EA4">
        <w:t xml:space="preserve"> Да.</w:t>
      </w:r>
    </w:p>
    <w:p w14:paraId="4B601CFC" w14:textId="77777777" w:rsidR="001A45DC" w:rsidRPr="00CB7EA4" w:rsidRDefault="001A45DC" w:rsidP="001A45DC">
      <w:pPr>
        <w:pStyle w:val="Answer"/>
      </w:pPr>
      <w:r w:rsidRPr="00CB7EA4">
        <w:rPr>
          <w:b/>
        </w:rPr>
        <w:t>Мужчина:</w:t>
      </w:r>
      <w:r w:rsidRPr="00CB7EA4">
        <w:t xml:space="preserve"> Да.</w:t>
      </w:r>
    </w:p>
    <w:p w14:paraId="4144C56A" w14:textId="77777777" w:rsidR="001A45DC" w:rsidRPr="00CB7EA4" w:rsidRDefault="001A45DC" w:rsidP="001A45DC">
      <w:pPr>
        <w:pStyle w:val="Answer"/>
      </w:pPr>
      <w:r w:rsidRPr="00CB7EA4">
        <w:rPr>
          <w:b/>
        </w:rPr>
        <w:t>Мужчина:</w:t>
      </w:r>
      <w:r w:rsidRPr="00CB7EA4">
        <w:t xml:space="preserve"> Поддержка 100%.</w:t>
      </w:r>
    </w:p>
    <w:p w14:paraId="0656537F" w14:textId="77777777" w:rsidR="001A45DC" w:rsidRPr="00CB7EA4" w:rsidRDefault="001A45DC" w:rsidP="001A45DC">
      <w:pPr>
        <w:pStyle w:val="Answer"/>
      </w:pPr>
      <w:r w:rsidRPr="00CB7EA4">
        <w:rPr>
          <w:b/>
        </w:rPr>
        <w:t>Мужчина:</w:t>
      </w:r>
      <w:r w:rsidRPr="00CB7EA4">
        <w:t xml:space="preserve"> Это нормально, запросто.</w:t>
      </w:r>
    </w:p>
    <w:p w14:paraId="38CDD666" w14:textId="77777777" w:rsidR="001A45DC" w:rsidRPr="00CB7EA4" w:rsidRDefault="001A45DC" w:rsidP="001A45DC">
      <w:pPr>
        <w:pStyle w:val="Answer"/>
      </w:pPr>
      <w:r w:rsidRPr="00CB7EA4">
        <w:rPr>
          <w:b/>
        </w:rPr>
        <w:t>Мужчина:</w:t>
      </w:r>
      <w:r w:rsidRPr="00CB7EA4">
        <w:t xml:space="preserve"> Потому что первые офицерские, которые сделали даже свой клуб, они там и пели.</w:t>
      </w:r>
    </w:p>
    <w:p w14:paraId="4BA6E7C9" w14:textId="77777777" w:rsidR="001A45DC" w:rsidRPr="00CB7EA4" w:rsidRDefault="001A45DC" w:rsidP="001A45DC">
      <w:pPr>
        <w:pStyle w:val="Answer"/>
      </w:pPr>
      <w:r w:rsidRPr="00CB7EA4">
        <w:rPr>
          <w:b/>
        </w:rPr>
        <w:t>Мужчина:</w:t>
      </w:r>
      <w:r w:rsidRPr="00CB7EA4">
        <w:t xml:space="preserve"> Но вопросы вызывает другое: как она ПАЗик могла водить, вот это я не могу понять.</w:t>
      </w:r>
    </w:p>
    <w:p w14:paraId="5D16F6F7" w14:textId="77777777" w:rsidR="001A45DC" w:rsidRPr="00CB7EA4" w:rsidRDefault="001A45DC" w:rsidP="001A45DC">
      <w:pPr>
        <w:pStyle w:val="Answer"/>
        <w:rPr>
          <w:i/>
        </w:rPr>
      </w:pPr>
      <w:r w:rsidRPr="00CB7EA4">
        <w:rPr>
          <w:i/>
        </w:rPr>
        <w:t>(хором говорят)</w:t>
      </w:r>
    </w:p>
    <w:p w14:paraId="550D3F9D" w14:textId="77777777" w:rsidR="001A45DC" w:rsidRPr="00CB7EA4" w:rsidRDefault="001A45DC" w:rsidP="001A45DC">
      <w:pPr>
        <w:pStyle w:val="Answer"/>
      </w:pPr>
      <w:r w:rsidRPr="00CB7EA4">
        <w:rPr>
          <w:b/>
        </w:rPr>
        <w:t>Мужчина:</w:t>
      </w:r>
      <w:r w:rsidRPr="00CB7EA4">
        <w:t xml:space="preserve"> У нее много денег. Она могла пройти курсы экстремального вождения</w:t>
      </w:r>
    </w:p>
    <w:p w14:paraId="784E5AB9" w14:textId="77777777" w:rsidR="001A45DC" w:rsidRPr="00CB7EA4" w:rsidRDefault="001A45DC" w:rsidP="001A45DC">
      <w:pPr>
        <w:pStyle w:val="Question"/>
      </w:pPr>
      <w:r w:rsidRPr="00CB7EA4">
        <w:t>Модератор: Вождение ПАЗика требует особых навыков?</w:t>
      </w:r>
    </w:p>
    <w:p w14:paraId="70FB729A" w14:textId="77777777" w:rsidR="001A45DC" w:rsidRPr="00CB7EA4" w:rsidRDefault="001A45DC" w:rsidP="001A45DC">
      <w:pPr>
        <w:pStyle w:val="Answer"/>
      </w:pPr>
      <w:r w:rsidRPr="00CB7EA4">
        <w:rPr>
          <w:b/>
        </w:rPr>
        <w:t>Мужчина:</w:t>
      </w:r>
      <w:r w:rsidRPr="00CB7EA4">
        <w:t xml:space="preserve"> Да.</w:t>
      </w:r>
    </w:p>
    <w:p w14:paraId="79686079" w14:textId="77777777" w:rsidR="001A45DC" w:rsidRPr="00CB7EA4" w:rsidRDefault="001A45DC" w:rsidP="001A45DC">
      <w:pPr>
        <w:pStyle w:val="Answer"/>
      </w:pPr>
      <w:r w:rsidRPr="00CB7EA4">
        <w:rPr>
          <w:b/>
        </w:rPr>
        <w:t>Мужчина:</w:t>
      </w:r>
      <w:r w:rsidRPr="00CB7EA4">
        <w:t xml:space="preserve"> Смотрите, у нее куча денег, она могла проходить.</w:t>
      </w:r>
    </w:p>
    <w:p w14:paraId="3449FCC4" w14:textId="77777777" w:rsidR="001A45DC" w:rsidRPr="00CB7EA4" w:rsidRDefault="001A45DC" w:rsidP="001A45DC">
      <w:pPr>
        <w:pStyle w:val="Answer"/>
      </w:pPr>
      <w:r w:rsidRPr="00CB7EA4">
        <w:rPr>
          <w:b/>
        </w:rPr>
        <w:t>Мужчина:</w:t>
      </w:r>
      <w:r w:rsidRPr="00CB7EA4">
        <w:t xml:space="preserve"> Спецподготовку по вождению российского ПАЗика.</w:t>
      </w:r>
    </w:p>
    <w:p w14:paraId="1572B9F5" w14:textId="77777777" w:rsidR="001A45DC" w:rsidRPr="00CB7EA4" w:rsidRDefault="001A45DC" w:rsidP="001A45DC">
      <w:pPr>
        <w:pStyle w:val="Answer"/>
      </w:pPr>
      <w:r w:rsidRPr="00CB7EA4">
        <w:rPr>
          <w:b/>
        </w:rPr>
        <w:t>Мужчина:</w:t>
      </w:r>
      <w:r w:rsidRPr="00CB7EA4">
        <w:t xml:space="preserve"> Нет, она могла обучаться по экстремальному вождению, где имеются и автоматические, и механические.</w:t>
      </w:r>
    </w:p>
    <w:p w14:paraId="6D549BCE" w14:textId="77777777" w:rsidR="001A45DC" w:rsidRPr="00CB7EA4" w:rsidRDefault="001A45DC" w:rsidP="001A45DC">
      <w:pPr>
        <w:pStyle w:val="Question"/>
      </w:pPr>
      <w:r w:rsidRPr="00CB7EA4">
        <w:t>Мужчина: Блин, но это ПАЗик.</w:t>
      </w:r>
    </w:p>
    <w:p w14:paraId="61EA29B1" w14:textId="77777777" w:rsidR="001A45DC" w:rsidRPr="00CB7EA4" w:rsidRDefault="001A45DC" w:rsidP="001A45DC">
      <w:pPr>
        <w:pStyle w:val="Answer"/>
      </w:pPr>
      <w:r w:rsidRPr="00CB7EA4">
        <w:rPr>
          <w:b/>
        </w:rPr>
        <w:t>Мужчина:</w:t>
      </w:r>
      <w:r w:rsidRPr="00CB7EA4">
        <w:t xml:space="preserve"> Была другая цель, показать, что она не хотела подставить людей.</w:t>
      </w:r>
    </w:p>
    <w:p w14:paraId="6F4E4EE1" w14:textId="77777777" w:rsidR="001A45DC" w:rsidRPr="00CB7EA4" w:rsidRDefault="001A45DC" w:rsidP="001A45DC">
      <w:pPr>
        <w:pStyle w:val="Answer"/>
      </w:pPr>
      <w:r w:rsidRPr="00CB7EA4">
        <w:rPr>
          <w:b/>
        </w:rPr>
        <w:t>Мужчина:</w:t>
      </w:r>
      <w:r w:rsidRPr="00CB7EA4">
        <w:t xml:space="preserve"> Давайте сделаем факт то, что она реально ездила на ПАЗике, и она реально им рулила. Значит, она все-таки сцепление смогла выжать.</w:t>
      </w:r>
    </w:p>
    <w:p w14:paraId="2A34F6F0" w14:textId="77777777" w:rsidR="001A45DC" w:rsidRPr="00CB7EA4" w:rsidRDefault="001A45DC" w:rsidP="001A45DC">
      <w:pPr>
        <w:pStyle w:val="Answer"/>
      </w:pPr>
      <w:r w:rsidRPr="00CB7EA4">
        <w:rPr>
          <w:b/>
        </w:rPr>
        <w:t>Мужчина:</w:t>
      </w:r>
      <w:r w:rsidRPr="00CB7EA4">
        <w:t xml:space="preserve"> Она и на танке поедет.</w:t>
      </w:r>
    </w:p>
    <w:p w14:paraId="4CF22FED" w14:textId="77777777" w:rsidR="001A45DC" w:rsidRPr="00CB7EA4" w:rsidRDefault="001A45DC" w:rsidP="001A45DC">
      <w:pPr>
        <w:pStyle w:val="Answer"/>
      </w:pPr>
      <w:r w:rsidRPr="00CB7EA4">
        <w:rPr>
          <w:b/>
        </w:rPr>
        <w:t>Мужчина:</w:t>
      </w:r>
      <w:r w:rsidRPr="00CB7EA4">
        <w:t xml:space="preserve"> У меня есть знакомая, в Коломне служит девочка, служит в разведподразделении снайпером. На СВО, конечно, их не отправляют. В Коломне войсковая часть, служит в десантуре. Когда люди говорят о том, что что-то мужское, а это не женское дело, я уже убедился в том, что.</w:t>
      </w:r>
    </w:p>
    <w:p w14:paraId="02256FAB" w14:textId="77777777" w:rsidR="001A45DC" w:rsidRPr="00CB7EA4" w:rsidRDefault="001A45DC" w:rsidP="001A45DC">
      <w:pPr>
        <w:pStyle w:val="Answer"/>
      </w:pPr>
      <w:r w:rsidRPr="00CB7EA4">
        <w:rPr>
          <w:b/>
        </w:rPr>
        <w:t>Мужчина:</w:t>
      </w:r>
      <w:r w:rsidRPr="00CB7EA4">
        <w:t xml:space="preserve"> Ведьмы.</w:t>
      </w:r>
    </w:p>
    <w:p w14:paraId="71399B0E" w14:textId="77777777" w:rsidR="001A45DC" w:rsidRPr="00CB7EA4" w:rsidRDefault="001A45DC" w:rsidP="001A45DC">
      <w:pPr>
        <w:pStyle w:val="Answer"/>
      </w:pPr>
      <w:r w:rsidRPr="00CB7EA4">
        <w:rPr>
          <w:b/>
        </w:rPr>
        <w:t>Мужчина:</w:t>
      </w:r>
      <w:r w:rsidRPr="00CB7EA4">
        <w:t xml:space="preserve"> Взять Израиль, они очень умные. Почему у них большая часть военнослужащих женщины? Потому что, во-первых, женщина к боли относится по-другому. Она более терпеливая, чем мужчина. Психическое состояние.</w:t>
      </w:r>
    </w:p>
    <w:p w14:paraId="49FE612C" w14:textId="77777777" w:rsidR="001A45DC" w:rsidRPr="00CB7EA4" w:rsidRDefault="001A45DC" w:rsidP="001A45DC">
      <w:pPr>
        <w:pStyle w:val="Question"/>
      </w:pPr>
      <w:r w:rsidRPr="00CB7EA4">
        <w:t>Модератор: Она могла туда поехать.</w:t>
      </w:r>
    </w:p>
    <w:p w14:paraId="3EE2B3EB" w14:textId="77777777" w:rsidR="001A45DC" w:rsidRPr="00CB7EA4" w:rsidRDefault="001A45DC" w:rsidP="001A45DC">
      <w:pPr>
        <w:pStyle w:val="Answer"/>
      </w:pPr>
      <w:r w:rsidRPr="00CB7EA4">
        <w:rPr>
          <w:b/>
        </w:rPr>
        <w:t>Мужчина:</w:t>
      </w:r>
      <w:r w:rsidRPr="00CB7EA4">
        <w:t xml:space="preserve"> Поехать – запросто. А еще вопрос, они постоянно в телефоне карту смотрят. Это из области фантастики. У них там нет мобильной связи, интернета. Они карту прямо смотрят в мобильнике. Чего они там смотрят? Мобильная связь какая?</w:t>
      </w:r>
    </w:p>
    <w:p w14:paraId="1A1D1D88" w14:textId="77777777" w:rsidR="001A45DC" w:rsidRPr="00CB7EA4" w:rsidRDefault="001A45DC" w:rsidP="001A45DC">
      <w:pPr>
        <w:pStyle w:val="Answer"/>
        <w:rPr>
          <w:i/>
        </w:rPr>
      </w:pPr>
      <w:r w:rsidRPr="00CB7EA4">
        <w:rPr>
          <w:b/>
          <w:i/>
        </w:rPr>
        <w:t>(хором говорят)</w:t>
      </w:r>
    </w:p>
    <w:p w14:paraId="6A02B81B" w14:textId="77777777" w:rsidR="001A45DC" w:rsidRPr="00CB7EA4" w:rsidRDefault="001A45DC" w:rsidP="001A45DC">
      <w:pPr>
        <w:pStyle w:val="Question"/>
      </w:pPr>
      <w:r w:rsidRPr="00CB7EA4">
        <w:t>Модератор: Давайте немного напомним правила дискуссии всем. Говорите, пожалуйста, по одному. Когда мы говорим вместе, мы не слышим друг друга вообще. Сейчас было такое, что вряд ли оно пересекли бы границу, потому что стоят таможенники.</w:t>
      </w:r>
    </w:p>
    <w:p w14:paraId="055DCB83" w14:textId="77777777" w:rsidR="001A45DC" w:rsidRPr="00CB7EA4" w:rsidRDefault="001A45DC" w:rsidP="001A45DC">
      <w:pPr>
        <w:pStyle w:val="Answer"/>
      </w:pPr>
      <w:r w:rsidRPr="00CB7EA4">
        <w:rPr>
          <w:b/>
        </w:rPr>
        <w:t>Мужчина:</w:t>
      </w:r>
      <w:r w:rsidRPr="00CB7EA4">
        <w:t xml:space="preserve"> Ни одного КПП там не было.</w:t>
      </w:r>
    </w:p>
    <w:p w14:paraId="7A55230C" w14:textId="77777777" w:rsidR="001A45DC" w:rsidRPr="00CB7EA4" w:rsidRDefault="001A45DC" w:rsidP="001A45DC">
      <w:pPr>
        <w:pStyle w:val="Question"/>
      </w:pPr>
      <w:r w:rsidRPr="00CB7EA4">
        <w:t>Модератор: Было странно, что они смотрели в телефоне карты.</w:t>
      </w:r>
    </w:p>
    <w:p w14:paraId="2F2E87FC" w14:textId="77777777" w:rsidR="001A45DC" w:rsidRPr="00CB7EA4" w:rsidRDefault="001A45DC" w:rsidP="001A45DC">
      <w:pPr>
        <w:pStyle w:val="Answer"/>
      </w:pPr>
      <w:r w:rsidRPr="00CB7EA4">
        <w:rPr>
          <w:b/>
        </w:rPr>
        <w:t>Мужчина:</w:t>
      </w:r>
      <w:r w:rsidRPr="00CB7EA4">
        <w:t xml:space="preserve"> Они едут, ни одного КПП нет.</w:t>
      </w:r>
    </w:p>
    <w:p w14:paraId="27239581" w14:textId="77777777" w:rsidR="001A45DC" w:rsidRPr="00CB7EA4" w:rsidRDefault="001A45DC" w:rsidP="001A45DC">
      <w:pPr>
        <w:pStyle w:val="Answer"/>
      </w:pPr>
      <w:r w:rsidRPr="00CB7EA4">
        <w:rPr>
          <w:b/>
        </w:rPr>
        <w:t>Мужчина:</w:t>
      </w:r>
      <w:r w:rsidRPr="00CB7EA4">
        <w:t xml:space="preserve"> Мне оттого, что нет КПП или нет, ни холодно, ни жарко.</w:t>
      </w:r>
    </w:p>
    <w:p w14:paraId="1B2B503B" w14:textId="77777777" w:rsidR="001A45DC" w:rsidRPr="00CB7EA4" w:rsidRDefault="001A45DC" w:rsidP="001A45DC">
      <w:pPr>
        <w:pStyle w:val="Answer"/>
      </w:pPr>
      <w:r w:rsidRPr="00CB7EA4">
        <w:rPr>
          <w:b/>
        </w:rPr>
        <w:t>Мужчина:</w:t>
      </w:r>
      <w:r w:rsidRPr="00CB7EA4">
        <w:t xml:space="preserve"> Сто процентов.</w:t>
      </w:r>
    </w:p>
    <w:p w14:paraId="67B19D28" w14:textId="77777777" w:rsidR="001A45DC" w:rsidRPr="00CB7EA4" w:rsidRDefault="001A45DC" w:rsidP="001A45DC">
      <w:pPr>
        <w:pStyle w:val="Answer"/>
      </w:pPr>
      <w:r w:rsidRPr="00CB7EA4">
        <w:rPr>
          <w:b/>
        </w:rPr>
        <w:t>Мужчина:</w:t>
      </w:r>
      <w:r w:rsidRPr="00CB7EA4">
        <w:t xml:space="preserve"> Я только вспоминаю ребят на КПП, как они кричали: «Мы устали на передовой воевать». Вот это я помню. Это я запомнил навсегда.</w:t>
      </w:r>
    </w:p>
    <w:p w14:paraId="23E6EA70" w14:textId="77777777" w:rsidR="001A45DC" w:rsidRPr="00CB7EA4" w:rsidRDefault="001A45DC" w:rsidP="001A45DC">
      <w:pPr>
        <w:pStyle w:val="Answer"/>
      </w:pPr>
      <w:r w:rsidRPr="00CB7EA4">
        <w:rPr>
          <w:b/>
        </w:rPr>
        <w:t>Мужчина:</w:t>
      </w:r>
      <w:r w:rsidRPr="00CB7EA4">
        <w:t xml:space="preserve"> Давайте к фильму вернемся.</w:t>
      </w:r>
    </w:p>
    <w:p w14:paraId="6CBC9B88" w14:textId="77777777" w:rsidR="001A45DC" w:rsidRPr="00CB7EA4" w:rsidRDefault="001A45DC" w:rsidP="001A45DC">
      <w:pPr>
        <w:pStyle w:val="Question"/>
      </w:pPr>
      <w:r w:rsidRPr="00CB7EA4">
        <w:t>Модератор: Если вернуться к фильму, восьмая, заключительная серия. Понравилась ли вам она? Если понравилась, то что понравилось? Если не понравилась, то что не понравилось?</w:t>
      </w:r>
    </w:p>
    <w:p w14:paraId="1AA7B03D" w14:textId="77777777" w:rsidR="001A45DC" w:rsidRPr="00CB7EA4" w:rsidRDefault="001A45DC" w:rsidP="001A45DC">
      <w:pPr>
        <w:pStyle w:val="Answer"/>
      </w:pPr>
      <w:r w:rsidRPr="00CB7EA4">
        <w:rPr>
          <w:b/>
        </w:rPr>
        <w:t>Мужчина:</w:t>
      </w:r>
      <w:r w:rsidRPr="00CB7EA4">
        <w:t xml:space="preserve"> Очень грустно, растрогало и патриотично очень. Очень патриотично.</w:t>
      </w:r>
    </w:p>
    <w:p w14:paraId="2E20C324" w14:textId="77777777" w:rsidR="001A45DC" w:rsidRPr="00CB7EA4" w:rsidRDefault="001A45DC" w:rsidP="001A45DC">
      <w:pPr>
        <w:pStyle w:val="Answer"/>
      </w:pPr>
      <w:r w:rsidRPr="00CB7EA4">
        <w:rPr>
          <w:b/>
        </w:rPr>
        <w:t>Мужчина:</w:t>
      </w:r>
      <w:r w:rsidRPr="00CB7EA4">
        <w:t xml:space="preserve"> Мне вообще весь сериал понравился.</w:t>
      </w:r>
    </w:p>
    <w:p w14:paraId="39EB11A6" w14:textId="77777777" w:rsidR="001A45DC" w:rsidRPr="00CB7EA4" w:rsidRDefault="001A45DC" w:rsidP="001A45DC">
      <w:pPr>
        <w:pStyle w:val="Answer"/>
      </w:pPr>
      <w:r w:rsidRPr="00CB7EA4">
        <w:rPr>
          <w:b/>
        </w:rPr>
        <w:t>Мужчина:</w:t>
      </w:r>
      <w:r w:rsidRPr="00CB7EA4">
        <w:t xml:space="preserve"> Шесть серий в носу проковырялись, а последние две серии просто близкие по духу, поэтому они стали более интересные, более драматичные.</w:t>
      </w:r>
    </w:p>
    <w:p w14:paraId="0A10D16B" w14:textId="77777777" w:rsidR="001A45DC" w:rsidRPr="00CB7EA4" w:rsidRDefault="001A45DC" w:rsidP="001A45DC">
      <w:pPr>
        <w:pStyle w:val="Answer"/>
      </w:pPr>
      <w:r w:rsidRPr="00CB7EA4">
        <w:rPr>
          <w:b/>
        </w:rPr>
        <w:t>Мужчина:</w:t>
      </w:r>
      <w:r w:rsidRPr="00CB7EA4">
        <w:t xml:space="preserve"> Да.</w:t>
      </w:r>
    </w:p>
    <w:p w14:paraId="423EAD9E" w14:textId="77777777" w:rsidR="001A45DC" w:rsidRPr="00CB7EA4" w:rsidRDefault="001A45DC" w:rsidP="001A45DC">
      <w:pPr>
        <w:pStyle w:val="Answer"/>
      </w:pPr>
      <w:r w:rsidRPr="00CB7EA4">
        <w:rPr>
          <w:b/>
        </w:rPr>
        <w:t>Мужчина:</w:t>
      </w:r>
      <w:r w:rsidRPr="00CB7EA4">
        <w:t xml:space="preserve"> Это именно касается нашей группы.</w:t>
      </w:r>
    </w:p>
    <w:p w14:paraId="799765A1" w14:textId="77777777" w:rsidR="001A45DC" w:rsidRPr="00CB7EA4" w:rsidRDefault="001A45DC" w:rsidP="001A45DC">
      <w:pPr>
        <w:pStyle w:val="Answer"/>
      </w:pPr>
      <w:r w:rsidRPr="00CB7EA4">
        <w:rPr>
          <w:b/>
        </w:rPr>
        <w:t>Мужчина:</w:t>
      </w:r>
      <w:r w:rsidRPr="00CB7EA4">
        <w:t xml:space="preserve"> Нормальное, легкое кино.</w:t>
      </w:r>
    </w:p>
    <w:p w14:paraId="4022CC85" w14:textId="77777777" w:rsidR="001A45DC" w:rsidRPr="00CB7EA4" w:rsidRDefault="001A45DC" w:rsidP="001A45DC">
      <w:pPr>
        <w:pStyle w:val="Answer"/>
      </w:pPr>
      <w:r w:rsidRPr="00CB7EA4">
        <w:rPr>
          <w:b/>
        </w:rPr>
        <w:t>Мужчина:</w:t>
      </w:r>
      <w:r w:rsidRPr="00CB7EA4">
        <w:t xml:space="preserve"> Она все-таки его не нашла. Я считаю, что это хороший прием. Он и не завершает тему, дает подумать, надежду какую-то. Она так рвалась, а там другой парень оказался. Другое дело, он тоже очухался.</w:t>
      </w:r>
    </w:p>
    <w:p w14:paraId="120CEE0D" w14:textId="77777777" w:rsidR="001A45DC" w:rsidRPr="00CB7EA4" w:rsidRDefault="001A45DC" w:rsidP="001A45DC">
      <w:pPr>
        <w:pStyle w:val="Answer"/>
      </w:pPr>
      <w:r w:rsidRPr="00CB7EA4">
        <w:rPr>
          <w:b/>
        </w:rPr>
        <w:t>Мужчина:</w:t>
      </w:r>
      <w:r w:rsidRPr="00CB7EA4">
        <w:t xml:space="preserve"> Жены есть, а матерей нет</w:t>
      </w:r>
    </w:p>
    <w:p w14:paraId="15151323" w14:textId="77777777" w:rsidR="001A45DC" w:rsidRPr="00CB7EA4" w:rsidRDefault="001A45DC" w:rsidP="001A45DC">
      <w:pPr>
        <w:pStyle w:val="Answer"/>
      </w:pPr>
      <w:r w:rsidRPr="00CB7EA4">
        <w:rPr>
          <w:b/>
        </w:rPr>
        <w:t>Мужчина:</w:t>
      </w:r>
      <w:r w:rsidRPr="00CB7EA4">
        <w:t xml:space="preserve"> У меня почему-то сложилось впечатление, что двухсотый.</w:t>
      </w:r>
    </w:p>
    <w:p w14:paraId="648BD1D9" w14:textId="77777777" w:rsidR="001A45DC" w:rsidRPr="00CB7EA4" w:rsidRDefault="001A45DC" w:rsidP="001A45DC">
      <w:pPr>
        <w:pStyle w:val="Question"/>
      </w:pPr>
      <w:r w:rsidRPr="00CB7EA4">
        <w:t>Модератор: А если говорить о восьмой серии, насколько был органичен переход от мирного времени к военному времени?</w:t>
      </w:r>
    </w:p>
    <w:p w14:paraId="62FE4B25" w14:textId="77777777" w:rsidR="001A45DC" w:rsidRPr="00CB7EA4" w:rsidRDefault="001A45DC" w:rsidP="001A45DC">
      <w:pPr>
        <w:pStyle w:val="Answer"/>
      </w:pPr>
      <w:r w:rsidRPr="00CB7EA4">
        <w:rPr>
          <w:b/>
        </w:rPr>
        <w:t>Мужчина:</w:t>
      </w:r>
      <w:r w:rsidRPr="00CB7EA4">
        <w:t xml:space="preserve"> Очень правильно.</w:t>
      </w:r>
    </w:p>
    <w:p w14:paraId="5095B810" w14:textId="77777777" w:rsidR="001A45DC" w:rsidRPr="00CB7EA4" w:rsidRDefault="001A45DC" w:rsidP="001A45DC">
      <w:pPr>
        <w:pStyle w:val="Answer"/>
      </w:pPr>
      <w:r w:rsidRPr="00CB7EA4">
        <w:rPr>
          <w:b/>
        </w:rPr>
        <w:t>Мужчина:</w:t>
      </w:r>
      <w:r w:rsidRPr="00CB7EA4">
        <w:t xml:space="preserve"> Плавный переход.</w:t>
      </w:r>
    </w:p>
    <w:p w14:paraId="1AC30DB0" w14:textId="77777777" w:rsidR="001A45DC" w:rsidRPr="00CB7EA4" w:rsidRDefault="001A45DC" w:rsidP="001A45DC">
      <w:pPr>
        <w:pStyle w:val="Answer"/>
      </w:pPr>
      <w:r w:rsidRPr="00CB7EA4">
        <w:rPr>
          <w:b/>
        </w:rPr>
        <w:t>Мужчина:</w:t>
      </w:r>
      <w:r w:rsidRPr="00CB7EA4">
        <w:t xml:space="preserve"> Плавный, но и прямо не нагнетает войну, то есть аккуратненько подвел, что что-то случилось, надо чуть-чуть помочь.</w:t>
      </w:r>
    </w:p>
    <w:p w14:paraId="47F0E48A" w14:textId="77777777" w:rsidR="001A45DC" w:rsidRPr="00CB7EA4" w:rsidRDefault="001A45DC" w:rsidP="001A45DC">
      <w:pPr>
        <w:pStyle w:val="Answer"/>
      </w:pPr>
      <w:r w:rsidRPr="00CB7EA4">
        <w:rPr>
          <w:b/>
        </w:rPr>
        <w:t>Мужчина:</w:t>
      </w:r>
      <w:r w:rsidRPr="00CB7EA4">
        <w:t xml:space="preserve"> Главное – это у вас, потому что мы знаем, что 24 февраля 2022 года. А для них это было, как снег на голову, если брать героев.</w:t>
      </w:r>
    </w:p>
    <w:p w14:paraId="7F7C6688" w14:textId="77777777" w:rsidR="001A45DC" w:rsidRPr="00CB7EA4" w:rsidRDefault="001A45DC" w:rsidP="001A45DC">
      <w:pPr>
        <w:pStyle w:val="Question"/>
      </w:pPr>
      <w:r w:rsidRPr="00CB7EA4">
        <w:t>Модератор: Алексей, у вас какое впечатление от восьмой серии?</w:t>
      </w:r>
    </w:p>
    <w:p w14:paraId="62767EE4" w14:textId="77777777" w:rsidR="001A45DC" w:rsidRPr="00CB7EA4" w:rsidRDefault="001A45DC" w:rsidP="001A45DC">
      <w:pPr>
        <w:pStyle w:val="Answer"/>
      </w:pPr>
      <w:r w:rsidRPr="00CB7EA4">
        <w:rPr>
          <w:b/>
        </w:rPr>
        <w:t>Алексей:</w:t>
      </w:r>
      <w:r w:rsidRPr="00CB7EA4">
        <w:t xml:space="preserve"> Мне понравилось, что не показали это раньше, а прямо показали в восьмой серии. Ее показали, СВО, но, как было сказано, этот фильм для женщин, детей, для подростков. Она есть, понятно, от этого никуда не деться, нужно просвещать, нужно как-то вводить, нужно показывать, какие там ужасы. Не только ужасы, но гуманитарная помощь. Человеческие вот эти штуки.</w:t>
      </w:r>
    </w:p>
    <w:p w14:paraId="76EEEB08" w14:textId="77777777" w:rsidR="001A45DC" w:rsidRPr="00CB7EA4" w:rsidRDefault="001A45DC" w:rsidP="001A45DC">
      <w:pPr>
        <w:pStyle w:val="Answer"/>
      </w:pPr>
      <w:r w:rsidRPr="00CB7EA4">
        <w:rPr>
          <w:b/>
        </w:rPr>
        <w:t>Мужчина:</w:t>
      </w:r>
      <w:r w:rsidRPr="00CB7EA4">
        <w:t xml:space="preserve"> Люди ждали освобождения.</w:t>
      </w:r>
    </w:p>
    <w:p w14:paraId="46BB9BED" w14:textId="77777777" w:rsidR="001A45DC" w:rsidRPr="00CB7EA4" w:rsidRDefault="001A45DC" w:rsidP="001A45DC">
      <w:pPr>
        <w:pStyle w:val="Answer"/>
      </w:pPr>
      <w:r w:rsidRPr="00CB7EA4">
        <w:rPr>
          <w:b/>
        </w:rPr>
        <w:t>Алексей:</w:t>
      </w:r>
      <w:r w:rsidRPr="00CB7EA4">
        <w:t xml:space="preserve"> Да.</w:t>
      </w:r>
    </w:p>
    <w:p w14:paraId="26599D0E" w14:textId="77777777" w:rsidR="001A45DC" w:rsidRPr="00CB7EA4" w:rsidRDefault="001A45DC" w:rsidP="001A45DC">
      <w:pPr>
        <w:pStyle w:val="Answer"/>
      </w:pPr>
      <w:r w:rsidRPr="00CB7EA4">
        <w:rPr>
          <w:b/>
        </w:rPr>
        <w:t>Мужчина:</w:t>
      </w:r>
      <w:r w:rsidRPr="00CB7EA4">
        <w:t xml:space="preserve"> Вообще не показано, кто ждал освобождения в фильме.</w:t>
      </w:r>
    </w:p>
    <w:p w14:paraId="56EAE046" w14:textId="77777777" w:rsidR="001A45DC" w:rsidRPr="00CB7EA4" w:rsidRDefault="001A45DC" w:rsidP="001A45DC">
      <w:pPr>
        <w:pStyle w:val="Answer"/>
      </w:pPr>
      <w:r w:rsidRPr="00CB7EA4">
        <w:rPr>
          <w:b/>
        </w:rPr>
        <w:t>Мужчина:</w:t>
      </w:r>
      <w:r w:rsidRPr="00CB7EA4">
        <w:t xml:space="preserve"> Они приезжают, там русская деревня, по-русски разговаривают.</w:t>
      </w:r>
    </w:p>
    <w:p w14:paraId="0BAAD47F" w14:textId="77777777" w:rsidR="001A45DC" w:rsidRPr="00CB7EA4" w:rsidRDefault="001A45DC" w:rsidP="001A45DC">
      <w:pPr>
        <w:pStyle w:val="Answer"/>
      </w:pPr>
      <w:r w:rsidRPr="00CB7EA4">
        <w:rPr>
          <w:b/>
        </w:rPr>
        <w:t>Мужчина:</w:t>
      </w:r>
      <w:r w:rsidRPr="00CB7EA4">
        <w:t xml:space="preserve"> Жили нормально, а тут начали.</w:t>
      </w:r>
    </w:p>
    <w:p w14:paraId="33A6B14D" w14:textId="77777777" w:rsidR="001A45DC" w:rsidRPr="00CB7EA4" w:rsidRDefault="001A45DC" w:rsidP="001A45DC">
      <w:pPr>
        <w:pStyle w:val="Answer"/>
      </w:pPr>
      <w:r w:rsidRPr="00CB7EA4">
        <w:rPr>
          <w:b/>
        </w:rPr>
        <w:t>Мужчина:</w:t>
      </w:r>
      <w:r w:rsidRPr="00CB7EA4">
        <w:t xml:space="preserve"> Нет, это реальность. Давайте про фильм.</w:t>
      </w:r>
    </w:p>
    <w:p w14:paraId="1CECB469" w14:textId="77777777" w:rsidR="001A45DC" w:rsidRPr="00CB7EA4" w:rsidRDefault="001A45DC" w:rsidP="001A45DC">
      <w:pPr>
        <w:pStyle w:val="Answer"/>
      </w:pPr>
      <w:r w:rsidRPr="00CB7EA4">
        <w:rPr>
          <w:b/>
        </w:rPr>
        <w:t>Мужчина:</w:t>
      </w:r>
      <w:r w:rsidRPr="00CB7EA4">
        <w:t xml:space="preserve"> Сейчас кто тебя там ждал?</w:t>
      </w:r>
    </w:p>
    <w:p w14:paraId="3FD1E707" w14:textId="77777777" w:rsidR="001A45DC" w:rsidRPr="00CB7EA4" w:rsidRDefault="001A45DC" w:rsidP="001A45DC">
      <w:pPr>
        <w:pStyle w:val="Answer"/>
      </w:pPr>
      <w:r w:rsidRPr="00CB7EA4">
        <w:rPr>
          <w:b/>
        </w:rPr>
        <w:t>Мужчина:</w:t>
      </w:r>
      <w:r w:rsidRPr="00CB7EA4">
        <w:t xml:space="preserve"> Давай к фильму вернемся. В реальности я понимаю, как это происходит.</w:t>
      </w:r>
    </w:p>
    <w:p w14:paraId="7298CAEF" w14:textId="77777777" w:rsidR="001A45DC" w:rsidRPr="00CB7EA4" w:rsidRDefault="001A45DC" w:rsidP="001A45DC">
      <w:pPr>
        <w:pStyle w:val="Answer"/>
      </w:pPr>
      <w:r w:rsidRPr="00CB7EA4">
        <w:rPr>
          <w:b/>
        </w:rPr>
        <w:t>Мужчина:</w:t>
      </w:r>
      <w:r w:rsidRPr="00CB7EA4">
        <w:t xml:space="preserve"> Еще добавлю к этому моменту. Алексей очень правильно подметил, что этот фильм очень полезен для детей, женщин и подростков. Потому что наклон сделан внедрить именно понимание человечности и патриотизма в этом фильме. Представьте себе, вы женщина, у вас есть дети. Вы посмотрите этот фильм, детям своим скажете, гуманитарку, какие-то письма, чтобы написали, или еще что-то. Или же включить вам «Чистилище», которое снял Невзоров, вы посмотрите на все это мясо, вы что сделаете? Вы оградите своих детей.</w:t>
      </w:r>
    </w:p>
    <w:p w14:paraId="6AAE3965" w14:textId="77777777" w:rsidR="001A45DC" w:rsidRPr="00CB7EA4" w:rsidRDefault="001A45DC" w:rsidP="001A45DC">
      <w:pPr>
        <w:pStyle w:val="Answer"/>
      </w:pPr>
      <w:r w:rsidRPr="00CB7EA4">
        <w:rPr>
          <w:b/>
        </w:rPr>
        <w:t>Мужчина:</w:t>
      </w:r>
      <w:r w:rsidRPr="00CB7EA4">
        <w:t xml:space="preserve"> Патриотизм, ты сейчас посмотришь на эти часы и на них тоже найдешь какой-то знак патриотический.</w:t>
      </w:r>
    </w:p>
    <w:p w14:paraId="38DCBA39" w14:textId="77777777" w:rsidR="001A45DC" w:rsidRPr="00CB7EA4" w:rsidRDefault="001A45DC" w:rsidP="001A45DC">
      <w:pPr>
        <w:pStyle w:val="Question"/>
      </w:pPr>
      <w:r w:rsidRPr="00CB7EA4">
        <w:t>Модератор: Эту идею мы поняла, она действительно важная.</w:t>
      </w:r>
    </w:p>
    <w:p w14:paraId="06E0F115" w14:textId="77777777" w:rsidR="001A45DC" w:rsidRPr="00CB7EA4" w:rsidRDefault="001A45DC" w:rsidP="001A45DC">
      <w:pPr>
        <w:pStyle w:val="Answer"/>
      </w:pPr>
      <w:r w:rsidRPr="00CB7EA4">
        <w:rPr>
          <w:b/>
        </w:rPr>
        <w:t>Мужчина:</w:t>
      </w:r>
      <w:r w:rsidRPr="00CB7EA4">
        <w:t xml:space="preserve"> Еще интересно завлекают эти форс-мажоры. Мы думаем, что сейчас будет, как она супруга нашла, а оказывается, это не он. Потом как они ехали к нему в госпиталь, по пути этот гуманитарщик встретился, которые не доехал. Постоянно сюжеты прерывистые, амплитуда таких нежданчиков повышается и повышается. Это тоже завлекает.</w:t>
      </w:r>
    </w:p>
    <w:p w14:paraId="7E8D53F8" w14:textId="77777777" w:rsidR="001A45DC" w:rsidRPr="00CB7EA4" w:rsidRDefault="001A45DC" w:rsidP="001A45DC">
      <w:pPr>
        <w:pStyle w:val="Answer"/>
      </w:pPr>
      <w:r w:rsidRPr="00CB7EA4">
        <w:rPr>
          <w:b/>
        </w:rPr>
        <w:t>Мужчина:</w:t>
      </w:r>
      <w:r w:rsidRPr="00CB7EA4">
        <w:t xml:space="preserve"> Самое главное, чего не хватило, у них всех жены есть, а матерей нет ни у кого.</w:t>
      </w:r>
    </w:p>
    <w:p w14:paraId="0EDB4AC8" w14:textId="77777777" w:rsidR="001A45DC" w:rsidRPr="00CB7EA4" w:rsidRDefault="001A45DC" w:rsidP="001A45DC">
      <w:pPr>
        <w:pStyle w:val="Answer"/>
      </w:pPr>
      <w:r w:rsidRPr="00CB7EA4">
        <w:rPr>
          <w:b/>
        </w:rPr>
        <w:t>Мужчина:</w:t>
      </w:r>
      <w:r w:rsidRPr="00CB7EA4">
        <w:t xml:space="preserve"> Обычно с матерями не проживают в городке. Матери, может, и есть.</w:t>
      </w:r>
    </w:p>
    <w:p w14:paraId="0DD08D89" w14:textId="77777777" w:rsidR="001A45DC" w:rsidRPr="00CB7EA4" w:rsidRDefault="001A45DC" w:rsidP="001A45DC">
      <w:pPr>
        <w:pStyle w:val="Answer"/>
      </w:pPr>
      <w:r w:rsidRPr="00CB7EA4">
        <w:rPr>
          <w:b/>
        </w:rPr>
        <w:t>Мужчина:</w:t>
      </w:r>
      <w:r w:rsidRPr="00CB7EA4">
        <w:t xml:space="preserve"> Но все равно нет. Я знаю, одну женщину, которая мать погибшего героя, Мария Федоровна, как она сейчас занимается, помогает нашим ребятам. Но все равно надо помогать, что страдание должно поболее быть.</w:t>
      </w:r>
    </w:p>
    <w:p w14:paraId="14D28110" w14:textId="77777777" w:rsidR="001A45DC" w:rsidRPr="00CB7EA4" w:rsidRDefault="001A45DC" w:rsidP="001A45DC">
      <w:pPr>
        <w:pStyle w:val="Answer"/>
      </w:pPr>
      <w:r w:rsidRPr="00CB7EA4">
        <w:rPr>
          <w:b/>
        </w:rPr>
        <w:t>Мужчина:</w:t>
      </w:r>
      <w:r w:rsidRPr="00CB7EA4">
        <w:t xml:space="preserve"> Если уже пойдет вторая часть.</w:t>
      </w:r>
    </w:p>
    <w:p w14:paraId="6AADF071" w14:textId="77777777" w:rsidR="001A45DC" w:rsidRPr="00CB7EA4" w:rsidRDefault="001A45DC" w:rsidP="001A45DC">
      <w:pPr>
        <w:pStyle w:val="Answer"/>
      </w:pPr>
      <w:r w:rsidRPr="00CB7EA4">
        <w:rPr>
          <w:b/>
        </w:rPr>
        <w:t>Мужчина:</w:t>
      </w:r>
      <w:r w:rsidRPr="00CB7EA4">
        <w:t xml:space="preserve"> Поедет как раз, с мамой познакомится с его.</w:t>
      </w:r>
    </w:p>
    <w:p w14:paraId="2DEE10A5" w14:textId="77777777" w:rsidR="001A45DC" w:rsidRPr="00CB7EA4" w:rsidRDefault="001A45DC" w:rsidP="001A45DC">
      <w:pPr>
        <w:pStyle w:val="Answer"/>
      </w:pPr>
      <w:r w:rsidRPr="00CB7EA4">
        <w:rPr>
          <w:b/>
        </w:rPr>
        <w:t>Мужчина:</w:t>
      </w:r>
      <w:r w:rsidRPr="00CB7EA4">
        <w:t xml:space="preserve"> То, что вы сейчас хотите, это другое кино совершенно. Мы обсуждаем совершенно другое кино, вернитесь на землю.</w:t>
      </w:r>
    </w:p>
    <w:p w14:paraId="21014B82" w14:textId="77777777" w:rsidR="001A45DC" w:rsidRPr="00CB7EA4" w:rsidRDefault="001A45DC" w:rsidP="001A45DC">
      <w:pPr>
        <w:pStyle w:val="Answer"/>
      </w:pPr>
      <w:r w:rsidRPr="00CB7EA4">
        <w:rPr>
          <w:b/>
        </w:rPr>
        <w:t>Мужчина:</w:t>
      </w:r>
      <w:r w:rsidRPr="00CB7EA4">
        <w:t xml:space="preserve"> Должна была быть смерть в конце.</w:t>
      </w:r>
    </w:p>
    <w:p w14:paraId="49BA6B3B" w14:textId="77777777" w:rsidR="001A45DC" w:rsidRPr="00CB7EA4" w:rsidRDefault="001A45DC" w:rsidP="001A45DC">
      <w:pPr>
        <w:pStyle w:val="Question"/>
      </w:pPr>
      <w:r w:rsidRPr="00CB7EA4">
        <w:t>Модератор: Чья?</w:t>
      </w:r>
    </w:p>
    <w:p w14:paraId="0FB08855" w14:textId="77777777" w:rsidR="001A45DC" w:rsidRPr="00CB7EA4" w:rsidRDefault="001A45DC" w:rsidP="001A45DC">
      <w:pPr>
        <w:pStyle w:val="Answer"/>
      </w:pPr>
      <w:r w:rsidRPr="00CB7EA4">
        <w:rPr>
          <w:b/>
        </w:rPr>
        <w:t>Мужчина:</w:t>
      </w:r>
      <w:r w:rsidRPr="00CB7EA4">
        <w:t xml:space="preserve"> Не героя, не Лёши. Капитана должны были завалить.</w:t>
      </w:r>
    </w:p>
    <w:p w14:paraId="026AECD0" w14:textId="77777777" w:rsidR="001A45DC" w:rsidRPr="00CB7EA4" w:rsidRDefault="001A45DC" w:rsidP="001A45DC">
      <w:pPr>
        <w:pStyle w:val="Answer"/>
      </w:pPr>
      <w:r w:rsidRPr="00CB7EA4">
        <w:rPr>
          <w:b/>
        </w:rPr>
        <w:t>Мужчина:</w:t>
      </w:r>
      <w:r w:rsidRPr="00CB7EA4">
        <w:t xml:space="preserve"> В этом и драматизм весь.</w:t>
      </w:r>
    </w:p>
    <w:p w14:paraId="5B0BA96C" w14:textId="77777777" w:rsidR="001A45DC" w:rsidRPr="00CB7EA4" w:rsidRDefault="001A45DC" w:rsidP="001A45DC">
      <w:pPr>
        <w:pStyle w:val="Answer"/>
      </w:pPr>
      <w:r w:rsidRPr="00CB7EA4">
        <w:rPr>
          <w:b/>
        </w:rPr>
        <w:t>Мужчина:</w:t>
      </w:r>
      <w:r w:rsidRPr="00CB7EA4">
        <w:t xml:space="preserve"> Одел куртку на своего товарища, столько времени его уже не могут найти, это два варианты. Он либо реально в плену, либо он погиб.</w:t>
      </w:r>
    </w:p>
    <w:p w14:paraId="696F8779" w14:textId="77777777" w:rsidR="001A45DC" w:rsidRPr="00CB7EA4" w:rsidRDefault="001A45DC" w:rsidP="001A45DC">
      <w:pPr>
        <w:pStyle w:val="Answer"/>
      </w:pPr>
      <w:r w:rsidRPr="00CB7EA4">
        <w:rPr>
          <w:b/>
        </w:rPr>
        <w:t>Мужчина:</w:t>
      </w:r>
      <w:r w:rsidRPr="00CB7EA4">
        <w:t xml:space="preserve"> Никогда удостоверение в куртке не носят.</w:t>
      </w:r>
    </w:p>
    <w:p w14:paraId="76AD2BBC" w14:textId="77777777" w:rsidR="001A45DC" w:rsidRPr="00CB7EA4" w:rsidRDefault="001A45DC" w:rsidP="001A45DC">
      <w:pPr>
        <w:pStyle w:val="Answer"/>
      </w:pPr>
      <w:r w:rsidRPr="00CB7EA4">
        <w:rPr>
          <w:b/>
        </w:rPr>
        <w:t>Мужчина:</w:t>
      </w:r>
      <w:r w:rsidRPr="00CB7EA4">
        <w:t xml:space="preserve"> Многие носят, мы не носили.</w:t>
      </w:r>
    </w:p>
    <w:p w14:paraId="6C73B205" w14:textId="77777777" w:rsidR="001A45DC" w:rsidRPr="00CB7EA4" w:rsidRDefault="001A45DC" w:rsidP="001A45DC">
      <w:pPr>
        <w:pStyle w:val="Answer"/>
      </w:pPr>
      <w:r w:rsidRPr="00CB7EA4">
        <w:rPr>
          <w:b/>
        </w:rPr>
        <w:t>Мужчина:</w:t>
      </w:r>
      <w:r w:rsidRPr="00CB7EA4">
        <w:t xml:space="preserve"> У нас всех есть медальоны. Даже если все сгорит, по номеру жетона определяют.</w:t>
      </w:r>
    </w:p>
    <w:p w14:paraId="2D816B38" w14:textId="77777777" w:rsidR="001A45DC" w:rsidRPr="00CB7EA4" w:rsidRDefault="001A45DC" w:rsidP="001A45DC">
      <w:pPr>
        <w:pStyle w:val="Answer"/>
      </w:pPr>
      <w:r w:rsidRPr="00CB7EA4">
        <w:rPr>
          <w:b/>
        </w:rPr>
        <w:t>Мужчина:</w:t>
      </w:r>
      <w:r w:rsidRPr="00CB7EA4">
        <w:t xml:space="preserve"> У нас не было жетонов, даже нашивок мы не носили.</w:t>
      </w:r>
    </w:p>
    <w:p w14:paraId="58FB117E" w14:textId="77777777" w:rsidR="001A45DC" w:rsidRPr="00CB7EA4" w:rsidRDefault="001A45DC" w:rsidP="001A45DC">
      <w:pPr>
        <w:pStyle w:val="Answer"/>
      </w:pPr>
      <w:r w:rsidRPr="00CB7EA4">
        <w:rPr>
          <w:b/>
        </w:rPr>
        <w:t>Мужчина:</w:t>
      </w:r>
      <w:r w:rsidRPr="00CB7EA4">
        <w:t xml:space="preserve"> Он – Российской Армии офицер.</w:t>
      </w:r>
    </w:p>
    <w:p w14:paraId="32DAF9EC" w14:textId="77777777" w:rsidR="001A45DC" w:rsidRPr="00CB7EA4" w:rsidRDefault="001A45DC" w:rsidP="001A45DC">
      <w:pPr>
        <w:pStyle w:val="Answer"/>
      </w:pPr>
      <w:r w:rsidRPr="00CB7EA4">
        <w:rPr>
          <w:b/>
        </w:rPr>
        <w:t>Мужчина:</w:t>
      </w:r>
      <w:r w:rsidRPr="00CB7EA4">
        <w:t xml:space="preserve"> У нас в «Вагнере» были жетоны даже.</w:t>
      </w:r>
    </w:p>
    <w:p w14:paraId="15B2A2D6" w14:textId="77777777" w:rsidR="001A45DC" w:rsidRPr="00CB7EA4" w:rsidRDefault="001A45DC" w:rsidP="001A45DC">
      <w:pPr>
        <w:pStyle w:val="Answer"/>
      </w:pPr>
      <w:r w:rsidRPr="00CB7EA4">
        <w:rPr>
          <w:b/>
        </w:rPr>
        <w:t>Мужчина:</w:t>
      </w:r>
      <w:r w:rsidRPr="00CB7EA4">
        <w:t xml:space="preserve"> У меня не было. Я получил в Чечне только жетон, когда возвращался домой.</w:t>
      </w:r>
    </w:p>
    <w:p w14:paraId="011DA5E4" w14:textId="77777777" w:rsidR="001A45DC" w:rsidRPr="00CB7EA4" w:rsidRDefault="001A45DC" w:rsidP="001A45DC">
      <w:pPr>
        <w:pStyle w:val="Question"/>
      </w:pPr>
      <w:r w:rsidRPr="00CB7EA4">
        <w:t>Модератор: Давайте немного про детали. Когда у нас было утреннее обсуждение, мне многие говорили про актерскую игру. Как вы актерскую игру оцениваете? Кто хорошо играет, кто плохо играет?</w:t>
      </w:r>
    </w:p>
    <w:p w14:paraId="6971CD81" w14:textId="77777777" w:rsidR="001A45DC" w:rsidRPr="00CB7EA4" w:rsidRDefault="001A45DC" w:rsidP="001A45DC">
      <w:pPr>
        <w:pStyle w:val="Answer"/>
      </w:pPr>
      <w:r w:rsidRPr="00CB7EA4">
        <w:rPr>
          <w:b/>
        </w:rPr>
        <w:t>Мужчина:</w:t>
      </w:r>
      <w:r w:rsidRPr="00CB7EA4">
        <w:t xml:space="preserve"> Все хорошо сыграли.</w:t>
      </w:r>
    </w:p>
    <w:p w14:paraId="4DE5B81D" w14:textId="77777777" w:rsidR="001A45DC" w:rsidRPr="00CB7EA4" w:rsidRDefault="001A45DC" w:rsidP="001A45DC">
      <w:pPr>
        <w:pStyle w:val="Answer"/>
      </w:pPr>
      <w:r w:rsidRPr="00CB7EA4">
        <w:rPr>
          <w:b/>
        </w:rPr>
        <w:t>Мужчина:</w:t>
      </w:r>
      <w:r w:rsidRPr="00CB7EA4">
        <w:t xml:space="preserve"> Гандон такой редкостный.</w:t>
      </w:r>
    </w:p>
    <w:p w14:paraId="00D50535" w14:textId="77777777" w:rsidR="001A45DC" w:rsidRPr="00CB7EA4" w:rsidRDefault="001A45DC" w:rsidP="001A45DC">
      <w:pPr>
        <w:pStyle w:val="Question"/>
      </w:pPr>
      <w:r w:rsidRPr="00CB7EA4">
        <w:t>Модератор: Кто?</w:t>
      </w:r>
    </w:p>
    <w:p w14:paraId="07357F79" w14:textId="77777777" w:rsidR="001A45DC" w:rsidRPr="00CB7EA4" w:rsidRDefault="001A45DC" w:rsidP="001A45DC">
      <w:pPr>
        <w:pStyle w:val="Answer"/>
      </w:pPr>
      <w:r w:rsidRPr="00CB7EA4">
        <w:rPr>
          <w:b/>
        </w:rPr>
        <w:t>Мужчина:</w:t>
      </w:r>
      <w:r w:rsidRPr="00CB7EA4">
        <w:t xml:space="preserve"> Дядя.</w:t>
      </w:r>
    </w:p>
    <w:p w14:paraId="2A6807CC" w14:textId="77777777" w:rsidR="001A45DC" w:rsidRPr="00CB7EA4" w:rsidRDefault="001A45DC" w:rsidP="001A45DC">
      <w:pPr>
        <w:pStyle w:val="Answer"/>
      </w:pPr>
      <w:r w:rsidRPr="00CB7EA4">
        <w:rPr>
          <w:b/>
        </w:rPr>
        <w:t>Мужчина:</w:t>
      </w:r>
      <w:r w:rsidRPr="00CB7EA4">
        <w:t xml:space="preserve"> Он не играл, мне кажется. Он просто вышел и сделал то, что делал всегда.</w:t>
      </w:r>
    </w:p>
    <w:p w14:paraId="73FFDCFC" w14:textId="77777777" w:rsidR="001A45DC" w:rsidRPr="00CB7EA4" w:rsidRDefault="001A45DC" w:rsidP="001A45DC">
      <w:pPr>
        <w:pStyle w:val="Answer"/>
      </w:pPr>
      <w:r w:rsidRPr="00CB7EA4">
        <w:rPr>
          <w:b/>
        </w:rPr>
        <w:t>Мужчина:</w:t>
      </w:r>
      <w:r w:rsidRPr="00CB7EA4">
        <w:t xml:space="preserve"> Это его роль, да.</w:t>
      </w:r>
    </w:p>
    <w:p w14:paraId="39CD96C3" w14:textId="77777777" w:rsidR="001A45DC" w:rsidRPr="00CB7EA4" w:rsidRDefault="001A45DC" w:rsidP="001A45DC">
      <w:pPr>
        <w:pStyle w:val="Answer"/>
      </w:pPr>
      <w:r w:rsidRPr="00CB7EA4">
        <w:rPr>
          <w:b/>
        </w:rPr>
        <w:t>Мужчина:</w:t>
      </w:r>
      <w:r w:rsidRPr="00CB7EA4">
        <w:t xml:space="preserve"> Мне кажется, он все-таки не доиграл. Надо добавить драматизма.</w:t>
      </w:r>
    </w:p>
    <w:p w14:paraId="1F1D8598" w14:textId="77777777" w:rsidR="001A45DC" w:rsidRPr="00CB7EA4" w:rsidRDefault="001A45DC" w:rsidP="001A45DC">
      <w:pPr>
        <w:pStyle w:val="Answer"/>
      </w:pPr>
      <w:r w:rsidRPr="00CB7EA4">
        <w:rPr>
          <w:b/>
        </w:rPr>
        <w:t>Мужчина:</w:t>
      </w:r>
      <w:r w:rsidRPr="00CB7EA4">
        <w:t xml:space="preserve"> Нет, дядя, как есть.</w:t>
      </w:r>
    </w:p>
    <w:p w14:paraId="4A9AC806" w14:textId="77777777" w:rsidR="001A45DC" w:rsidRPr="00CB7EA4" w:rsidRDefault="001A45DC" w:rsidP="001A45DC">
      <w:pPr>
        <w:pStyle w:val="Answer"/>
      </w:pPr>
      <w:r w:rsidRPr="00CB7EA4">
        <w:rPr>
          <w:b/>
        </w:rPr>
        <w:t>Мужчина:</w:t>
      </w:r>
      <w:r w:rsidRPr="00CB7EA4">
        <w:t xml:space="preserve"> Его роль.</w:t>
      </w:r>
    </w:p>
    <w:p w14:paraId="2EF863AD" w14:textId="77777777" w:rsidR="001A45DC" w:rsidRPr="00CB7EA4" w:rsidRDefault="001A45DC" w:rsidP="001A45DC">
      <w:pPr>
        <w:pStyle w:val="Answer"/>
      </w:pPr>
      <w:r w:rsidRPr="00CB7EA4">
        <w:rPr>
          <w:b/>
        </w:rPr>
        <w:t>Мужчина:</w:t>
      </w:r>
      <w:r w:rsidRPr="00CB7EA4">
        <w:t xml:space="preserve"> Его прямо повели конкретно.</w:t>
      </w:r>
    </w:p>
    <w:p w14:paraId="0A14A0FE" w14:textId="77777777" w:rsidR="001A45DC" w:rsidRPr="00CB7EA4" w:rsidRDefault="001A45DC" w:rsidP="001A45DC">
      <w:pPr>
        <w:pStyle w:val="Answer"/>
      </w:pPr>
      <w:r w:rsidRPr="00CB7EA4">
        <w:rPr>
          <w:b/>
        </w:rPr>
        <w:t>Мужчина:</w:t>
      </w:r>
      <w:r w:rsidRPr="00CB7EA4">
        <w:t xml:space="preserve"> Он просто партнер отца был.</w:t>
      </w:r>
    </w:p>
    <w:p w14:paraId="5470EC24" w14:textId="77777777" w:rsidR="001A45DC" w:rsidRPr="00CB7EA4" w:rsidRDefault="001A45DC" w:rsidP="001A45DC">
      <w:pPr>
        <w:pStyle w:val="Answer"/>
      </w:pPr>
      <w:r w:rsidRPr="00CB7EA4">
        <w:rPr>
          <w:b/>
        </w:rPr>
        <w:t>Мужчина:</w:t>
      </w:r>
      <w:r w:rsidRPr="00CB7EA4">
        <w:t xml:space="preserve"> Причем здесь дядя?</w:t>
      </w:r>
    </w:p>
    <w:p w14:paraId="0B1FFFF1" w14:textId="77777777" w:rsidR="001A45DC" w:rsidRPr="00CB7EA4" w:rsidRDefault="001A45DC" w:rsidP="001A45DC">
      <w:pPr>
        <w:pStyle w:val="Answer"/>
      </w:pPr>
      <w:r w:rsidRPr="00CB7EA4">
        <w:rPr>
          <w:b/>
        </w:rPr>
        <w:t>Мужчина:</w:t>
      </w:r>
      <w:r w:rsidRPr="00CB7EA4">
        <w:t xml:space="preserve"> Опекун.</w:t>
      </w:r>
    </w:p>
    <w:p w14:paraId="65AA7260" w14:textId="77777777" w:rsidR="001A45DC" w:rsidRPr="00CB7EA4" w:rsidRDefault="001A45DC" w:rsidP="001A45DC">
      <w:pPr>
        <w:pStyle w:val="Question"/>
      </w:pPr>
      <w:r w:rsidRPr="00CB7EA4">
        <w:t>Модератор: Катя хорошо играет?</w:t>
      </w:r>
    </w:p>
    <w:p w14:paraId="56F2C50F" w14:textId="77777777" w:rsidR="001A45DC" w:rsidRPr="00CB7EA4" w:rsidRDefault="001A45DC" w:rsidP="001A45DC">
      <w:pPr>
        <w:pStyle w:val="Answer"/>
      </w:pPr>
      <w:r w:rsidRPr="00CB7EA4">
        <w:rPr>
          <w:b/>
        </w:rPr>
        <w:t>Мужчина:</w:t>
      </w:r>
      <w:r w:rsidRPr="00CB7EA4">
        <w:t xml:space="preserve"> Отлично.</w:t>
      </w:r>
    </w:p>
    <w:p w14:paraId="3A7EB7C7" w14:textId="77777777" w:rsidR="001A45DC" w:rsidRPr="00CB7EA4" w:rsidRDefault="001A45DC" w:rsidP="001A45DC">
      <w:pPr>
        <w:pStyle w:val="Answer"/>
      </w:pPr>
      <w:r w:rsidRPr="00CB7EA4">
        <w:rPr>
          <w:b/>
        </w:rPr>
        <w:t>Мужчина:</w:t>
      </w:r>
      <w:r w:rsidRPr="00CB7EA4">
        <w:t xml:space="preserve"> Здорово.</w:t>
      </w:r>
    </w:p>
    <w:p w14:paraId="2A5D1347" w14:textId="77777777" w:rsidR="001A45DC" w:rsidRPr="00CB7EA4" w:rsidRDefault="001A45DC" w:rsidP="001A45DC">
      <w:pPr>
        <w:pStyle w:val="Question"/>
      </w:pPr>
      <w:r w:rsidRPr="00CB7EA4">
        <w:t>Модератор: Света?</w:t>
      </w:r>
    </w:p>
    <w:p w14:paraId="4FB9574B" w14:textId="77777777" w:rsidR="001A45DC" w:rsidRPr="00CB7EA4" w:rsidRDefault="001A45DC" w:rsidP="001A45DC">
      <w:pPr>
        <w:pStyle w:val="Answer"/>
      </w:pPr>
      <w:r w:rsidRPr="00CB7EA4">
        <w:rPr>
          <w:b/>
        </w:rPr>
        <w:t>Мужчина:</w:t>
      </w:r>
      <w:r w:rsidRPr="00CB7EA4">
        <w:t xml:space="preserve"> Лёха тоже хорошо сыграл.</w:t>
      </w:r>
    </w:p>
    <w:p w14:paraId="1456C38C" w14:textId="77777777" w:rsidR="001A45DC" w:rsidRPr="00CB7EA4" w:rsidRDefault="001A45DC" w:rsidP="001A45DC">
      <w:pPr>
        <w:pStyle w:val="Answer"/>
      </w:pPr>
      <w:r w:rsidRPr="00CB7EA4">
        <w:rPr>
          <w:b/>
        </w:rPr>
        <w:t>Мужчина:</w:t>
      </w:r>
      <w:r w:rsidRPr="00CB7EA4">
        <w:t xml:space="preserve"> Жена Бублика тоже классно играет.</w:t>
      </w:r>
    </w:p>
    <w:p w14:paraId="5F988988" w14:textId="77777777" w:rsidR="001A45DC" w:rsidRPr="00CB7EA4" w:rsidRDefault="001A45DC" w:rsidP="001A45DC">
      <w:pPr>
        <w:pStyle w:val="Answer"/>
      </w:pPr>
      <w:r w:rsidRPr="00CB7EA4">
        <w:rPr>
          <w:b/>
        </w:rPr>
        <w:t>Мужчина:</w:t>
      </w:r>
      <w:r w:rsidRPr="00CB7EA4">
        <w:t xml:space="preserve"> Да.</w:t>
      </w:r>
    </w:p>
    <w:p w14:paraId="79E0FEAB" w14:textId="77777777" w:rsidR="001A45DC" w:rsidRPr="00CB7EA4" w:rsidRDefault="001A45DC" w:rsidP="001A45DC">
      <w:pPr>
        <w:pStyle w:val="Answer"/>
      </w:pPr>
      <w:r w:rsidRPr="00CB7EA4">
        <w:rPr>
          <w:b/>
        </w:rPr>
        <w:t>Мужчина:</w:t>
      </w:r>
      <w:r w:rsidRPr="00CB7EA4">
        <w:t xml:space="preserve"> Жена полковника, она вообще отлично.</w:t>
      </w:r>
    </w:p>
    <w:p w14:paraId="4796E546" w14:textId="77777777" w:rsidR="001A45DC" w:rsidRPr="00CB7EA4" w:rsidRDefault="001A45DC" w:rsidP="001A45DC">
      <w:pPr>
        <w:pStyle w:val="Answer"/>
      </w:pPr>
      <w:r w:rsidRPr="00CB7EA4">
        <w:rPr>
          <w:b/>
        </w:rPr>
        <w:t>Мужчина:</w:t>
      </w:r>
      <w:r w:rsidRPr="00CB7EA4">
        <w:t xml:space="preserve"> Демьян хорошо сыграл.</w:t>
      </w:r>
    </w:p>
    <w:p w14:paraId="02E691B7" w14:textId="77777777" w:rsidR="001A45DC" w:rsidRPr="00CB7EA4" w:rsidRDefault="001A45DC" w:rsidP="001A45DC">
      <w:pPr>
        <w:pStyle w:val="Answer"/>
      </w:pPr>
      <w:r w:rsidRPr="00CB7EA4">
        <w:rPr>
          <w:b/>
        </w:rPr>
        <w:t>Мужчина:</w:t>
      </w:r>
      <w:r w:rsidRPr="00CB7EA4">
        <w:t xml:space="preserve"> Мне семья командира части, командир части мне понравился. Организовать этот семейный круг, жена его, он, они смогли эту обстановку, которая для людей, которые в военных городках пересекались, как сказочная, это заслуга командира части и его жены. Организовать такой дружный коллектив.</w:t>
      </w:r>
    </w:p>
    <w:p w14:paraId="6270C071" w14:textId="77777777" w:rsidR="001A45DC" w:rsidRPr="00CB7EA4" w:rsidRDefault="001A45DC" w:rsidP="001A45DC">
      <w:pPr>
        <w:pStyle w:val="Answer"/>
      </w:pPr>
      <w:r w:rsidRPr="00CB7EA4">
        <w:rPr>
          <w:b/>
        </w:rPr>
        <w:t>Мужчина:</w:t>
      </w:r>
      <w:r w:rsidRPr="00CB7EA4">
        <w:t xml:space="preserve"> Все из головы идет.</w:t>
      </w:r>
    </w:p>
    <w:p w14:paraId="1A939A47" w14:textId="77777777" w:rsidR="001A45DC" w:rsidRPr="00CB7EA4" w:rsidRDefault="001A45DC" w:rsidP="001A45DC">
      <w:pPr>
        <w:pStyle w:val="Answer"/>
      </w:pPr>
      <w:r w:rsidRPr="00CB7EA4">
        <w:rPr>
          <w:b/>
        </w:rPr>
        <w:t>Мужчина:</w:t>
      </w:r>
      <w:r w:rsidRPr="00CB7EA4">
        <w:t xml:space="preserve"> Да, и служба была у них, все в меру, и семью они не на второй ряд поставили. У них все это было.</w:t>
      </w:r>
    </w:p>
    <w:p w14:paraId="2B925D80" w14:textId="77777777" w:rsidR="001A45DC" w:rsidRPr="00CB7EA4" w:rsidRDefault="001A45DC" w:rsidP="001A45DC">
      <w:pPr>
        <w:pStyle w:val="Answer"/>
      </w:pPr>
      <w:r w:rsidRPr="00CB7EA4">
        <w:rPr>
          <w:b/>
        </w:rPr>
        <w:t>Мужчина:</w:t>
      </w:r>
      <w:r w:rsidRPr="00CB7EA4">
        <w:t xml:space="preserve"> И командир знал, что будет СВО. Были намеки такие. Потому что когда была речь о том, чтобы провести свадьбу 26-го, он сказал, давайте проведем 23-го.</w:t>
      </w:r>
    </w:p>
    <w:p w14:paraId="2919CAD2" w14:textId="77777777" w:rsidR="001A45DC" w:rsidRPr="00CB7EA4" w:rsidRDefault="001A45DC" w:rsidP="001A45DC">
      <w:pPr>
        <w:pStyle w:val="Answer"/>
      </w:pPr>
      <w:r w:rsidRPr="00CB7EA4">
        <w:rPr>
          <w:b/>
        </w:rPr>
        <w:t>Мужчина:</w:t>
      </w:r>
      <w:r w:rsidRPr="00CB7EA4">
        <w:t xml:space="preserve"> Он понимал, что 26-го свадьбы не будет.</w:t>
      </w:r>
    </w:p>
    <w:p w14:paraId="5D86B387" w14:textId="77777777" w:rsidR="001A45DC" w:rsidRPr="00CB7EA4" w:rsidRDefault="001A45DC" w:rsidP="001A45DC">
      <w:pPr>
        <w:pStyle w:val="Answer"/>
      </w:pPr>
      <w:r w:rsidRPr="00CB7EA4">
        <w:rPr>
          <w:b/>
        </w:rPr>
        <w:t>Мужчина:</w:t>
      </w:r>
      <w:r w:rsidRPr="00CB7EA4">
        <w:t xml:space="preserve"> Да, что начнется.</w:t>
      </w:r>
    </w:p>
    <w:p w14:paraId="13A228B3" w14:textId="77777777" w:rsidR="001A45DC" w:rsidRPr="00CB7EA4" w:rsidRDefault="001A45DC" w:rsidP="001A45DC">
      <w:pPr>
        <w:pStyle w:val="Answer"/>
      </w:pPr>
      <w:r w:rsidRPr="00CB7EA4">
        <w:rPr>
          <w:b/>
        </w:rPr>
        <w:t>Мужчина:</w:t>
      </w:r>
      <w:r w:rsidRPr="00CB7EA4">
        <w:t xml:space="preserve"> Подтекст какой-то был.</w:t>
      </w:r>
    </w:p>
    <w:p w14:paraId="4F0008A8" w14:textId="77777777" w:rsidR="001A45DC" w:rsidRPr="00CB7EA4" w:rsidRDefault="001A45DC" w:rsidP="001A45DC">
      <w:pPr>
        <w:pStyle w:val="Answer"/>
      </w:pPr>
      <w:r w:rsidRPr="00CB7EA4">
        <w:rPr>
          <w:b/>
        </w:rPr>
        <w:t>Мужчина:</w:t>
      </w:r>
      <w:r w:rsidRPr="00CB7EA4">
        <w:t xml:space="preserve"> Были намеки.</w:t>
      </w:r>
    </w:p>
    <w:p w14:paraId="4F59069F" w14:textId="77777777" w:rsidR="001A45DC" w:rsidRPr="00CB7EA4" w:rsidRDefault="001A45DC" w:rsidP="001A45DC">
      <w:pPr>
        <w:pStyle w:val="Answer"/>
      </w:pPr>
      <w:r w:rsidRPr="00CB7EA4">
        <w:rPr>
          <w:b/>
        </w:rPr>
        <w:t>Мужчина:</w:t>
      </w:r>
      <w:r w:rsidRPr="00CB7EA4">
        <w:t xml:space="preserve"> В его понимании, что 23-го дадут отметить и потом погнали.</w:t>
      </w:r>
    </w:p>
    <w:p w14:paraId="255FE9B0" w14:textId="77777777" w:rsidR="001A45DC" w:rsidRPr="00CB7EA4" w:rsidRDefault="001A45DC" w:rsidP="001A45DC">
      <w:pPr>
        <w:pStyle w:val="Answer"/>
      </w:pPr>
      <w:r w:rsidRPr="00CB7EA4">
        <w:rPr>
          <w:b/>
        </w:rPr>
        <w:t>Мужчина:</w:t>
      </w:r>
      <w:r w:rsidRPr="00CB7EA4">
        <w:t xml:space="preserve"> Ты из фильма говоришь, что он знал?</w:t>
      </w:r>
    </w:p>
    <w:p w14:paraId="6B94DC4D" w14:textId="77777777" w:rsidR="001A45DC" w:rsidRPr="00CB7EA4" w:rsidRDefault="001A45DC" w:rsidP="001A45DC">
      <w:pPr>
        <w:pStyle w:val="Answer"/>
      </w:pPr>
      <w:r w:rsidRPr="00CB7EA4">
        <w:rPr>
          <w:b/>
        </w:rPr>
        <w:t>Мужчина:</w:t>
      </w:r>
      <w:r w:rsidRPr="00CB7EA4">
        <w:t xml:space="preserve"> Из фильма.</w:t>
      </w:r>
    </w:p>
    <w:p w14:paraId="48D46E3B" w14:textId="77777777" w:rsidR="001A45DC" w:rsidRPr="00CB7EA4" w:rsidRDefault="001A45DC" w:rsidP="001A45DC">
      <w:pPr>
        <w:pStyle w:val="Answer"/>
      </w:pPr>
      <w:r w:rsidRPr="00CB7EA4">
        <w:rPr>
          <w:b/>
        </w:rPr>
        <w:t>Мужчина:</w:t>
      </w:r>
      <w:r w:rsidRPr="00CB7EA4">
        <w:t xml:space="preserve"> А что же тогда, когда объявили тревогу?</w:t>
      </w:r>
    </w:p>
    <w:p w14:paraId="1895BBCE" w14:textId="77777777" w:rsidR="001A45DC" w:rsidRPr="00CB7EA4" w:rsidRDefault="001A45DC" w:rsidP="001A45DC">
      <w:pPr>
        <w:pStyle w:val="Answer"/>
      </w:pPr>
      <w:r w:rsidRPr="00CB7EA4">
        <w:rPr>
          <w:b/>
        </w:rPr>
        <w:t>Мужчина:</w:t>
      </w:r>
      <w:r w:rsidRPr="00CB7EA4">
        <w:t xml:space="preserve"> Он взял телефон, он понял, что всё, он пришел, этот момент. Он уже знал об этом. Он, может быть, рассчитывал, что этого не произойдет.</w:t>
      </w:r>
    </w:p>
    <w:p w14:paraId="435296AB" w14:textId="77777777" w:rsidR="001A45DC" w:rsidRPr="00CB7EA4" w:rsidRDefault="001A45DC" w:rsidP="001A45DC">
      <w:pPr>
        <w:pStyle w:val="Answer"/>
      </w:pPr>
      <w:r w:rsidRPr="00CB7EA4">
        <w:rPr>
          <w:b/>
        </w:rPr>
        <w:t>Мужчина:</w:t>
      </w:r>
      <w:r w:rsidRPr="00CB7EA4">
        <w:t xml:space="preserve"> 23-го дадут.</w:t>
      </w:r>
    </w:p>
    <w:p w14:paraId="526AE6E0" w14:textId="77777777" w:rsidR="001A45DC" w:rsidRPr="00CB7EA4" w:rsidRDefault="001A45DC" w:rsidP="001A45DC">
      <w:pPr>
        <w:pStyle w:val="Answer"/>
      </w:pPr>
      <w:r w:rsidRPr="00CB7EA4">
        <w:rPr>
          <w:b/>
        </w:rPr>
        <w:t>Мужчина:</w:t>
      </w:r>
      <w:r w:rsidRPr="00CB7EA4">
        <w:t xml:space="preserve"> Но он знал о том, что это будет.</w:t>
      </w:r>
    </w:p>
    <w:p w14:paraId="6A280786" w14:textId="77777777" w:rsidR="001A45DC" w:rsidRPr="00CB7EA4" w:rsidRDefault="001A45DC" w:rsidP="001A45DC">
      <w:pPr>
        <w:pStyle w:val="Answer"/>
      </w:pPr>
      <w:r w:rsidRPr="00CB7EA4">
        <w:rPr>
          <w:b/>
        </w:rPr>
        <w:t>Мужчина:</w:t>
      </w:r>
      <w:r w:rsidRPr="00CB7EA4">
        <w:t xml:space="preserve"> Давайте будем реалистами, командование во всех войсковых частях знало.</w:t>
      </w:r>
    </w:p>
    <w:p w14:paraId="1CB58BF4" w14:textId="77777777" w:rsidR="001A45DC" w:rsidRPr="00CB7EA4" w:rsidRDefault="001A45DC" w:rsidP="001A45DC">
      <w:pPr>
        <w:pStyle w:val="Answer"/>
      </w:pPr>
      <w:r w:rsidRPr="00CB7EA4">
        <w:rPr>
          <w:b/>
        </w:rPr>
        <w:t>Мужчина:</w:t>
      </w:r>
      <w:r w:rsidRPr="00CB7EA4">
        <w:t xml:space="preserve"> Они готовились к этому.</w:t>
      </w:r>
    </w:p>
    <w:p w14:paraId="7BC6D52C" w14:textId="77777777" w:rsidR="001A45DC" w:rsidRPr="00CB7EA4" w:rsidRDefault="001A45DC" w:rsidP="001A45DC">
      <w:pPr>
        <w:pStyle w:val="Answer"/>
      </w:pPr>
      <w:r w:rsidRPr="00CB7EA4">
        <w:rPr>
          <w:b/>
        </w:rPr>
        <w:t>Мужчина:</w:t>
      </w:r>
      <w:r w:rsidRPr="00CB7EA4">
        <w:t xml:space="preserve"> Ты из практики это говоришь или из жизни.</w:t>
      </w:r>
    </w:p>
    <w:p w14:paraId="15ECE868" w14:textId="77777777" w:rsidR="001A45DC" w:rsidRPr="00CB7EA4" w:rsidRDefault="001A45DC" w:rsidP="001A45DC">
      <w:pPr>
        <w:pStyle w:val="Answer"/>
      </w:pPr>
      <w:r w:rsidRPr="00CB7EA4">
        <w:rPr>
          <w:b/>
        </w:rPr>
        <w:t>Мужчина:</w:t>
      </w:r>
      <w:r w:rsidRPr="00CB7EA4">
        <w:t xml:space="preserve"> И из практики, и в фильме это было.</w:t>
      </w:r>
    </w:p>
    <w:p w14:paraId="3C9C9527" w14:textId="77777777" w:rsidR="001A45DC" w:rsidRPr="00CB7EA4" w:rsidRDefault="001A45DC" w:rsidP="001A45DC">
      <w:pPr>
        <w:pStyle w:val="Question"/>
      </w:pPr>
      <w:r w:rsidRPr="00CB7EA4">
        <w:t>Модератор: Были какие-то такие персонажи или актеры, которые не убедительными показались?</w:t>
      </w:r>
    </w:p>
    <w:p w14:paraId="5E12DBEC" w14:textId="77777777" w:rsidR="001A45DC" w:rsidRPr="00CB7EA4" w:rsidRDefault="001A45DC" w:rsidP="001A45DC">
      <w:pPr>
        <w:pStyle w:val="Answer"/>
      </w:pPr>
      <w:r w:rsidRPr="00CB7EA4">
        <w:rPr>
          <w:b/>
        </w:rPr>
        <w:t>Мужчина:</w:t>
      </w:r>
      <w:r w:rsidRPr="00CB7EA4">
        <w:t xml:space="preserve"> Полицейские, которые кричал, денег не возьми.</w:t>
      </w:r>
    </w:p>
    <w:p w14:paraId="148BD603" w14:textId="77777777" w:rsidR="001A45DC" w:rsidRPr="00CB7EA4" w:rsidRDefault="001A45DC" w:rsidP="001A45DC">
      <w:pPr>
        <w:pStyle w:val="Answer"/>
      </w:pPr>
      <w:r w:rsidRPr="00CB7EA4">
        <w:rPr>
          <w:b/>
        </w:rPr>
        <w:t>Мужчина:</w:t>
      </w:r>
      <w:r w:rsidRPr="00CB7EA4">
        <w:t xml:space="preserve"> Раздражал шнырь, который заявление на Катю написал.</w:t>
      </w:r>
    </w:p>
    <w:p w14:paraId="539DEC6F" w14:textId="77777777" w:rsidR="001A45DC" w:rsidRPr="00CB7EA4" w:rsidRDefault="001A45DC" w:rsidP="001A45DC">
      <w:pPr>
        <w:pStyle w:val="Answer"/>
      </w:pPr>
      <w:r w:rsidRPr="00CB7EA4">
        <w:rPr>
          <w:b/>
        </w:rPr>
        <w:t>Мужчина:</w:t>
      </w:r>
      <w:r w:rsidRPr="00CB7EA4">
        <w:t xml:space="preserve"> Таксист.</w:t>
      </w:r>
    </w:p>
    <w:p w14:paraId="6C8432C4" w14:textId="77777777" w:rsidR="001A45DC" w:rsidRPr="00CB7EA4" w:rsidRDefault="001A45DC" w:rsidP="001A45DC">
      <w:pPr>
        <w:pStyle w:val="Answer"/>
      </w:pPr>
      <w:r w:rsidRPr="00CB7EA4">
        <w:rPr>
          <w:b/>
        </w:rPr>
        <w:t>Мужчина:</w:t>
      </w:r>
      <w:r w:rsidRPr="00CB7EA4">
        <w:t xml:space="preserve"> Мерзкие люди. Надо стараться поменьше таких показывать.</w:t>
      </w:r>
    </w:p>
    <w:p w14:paraId="269C7E3E" w14:textId="77777777" w:rsidR="001A45DC" w:rsidRPr="00CB7EA4" w:rsidRDefault="001A45DC" w:rsidP="001A45DC">
      <w:pPr>
        <w:pStyle w:val="Question"/>
      </w:pPr>
      <w:r w:rsidRPr="00CB7EA4">
        <w:t>Модератор: Они плохо играли или просто плохой персонаж?</w:t>
      </w:r>
    </w:p>
    <w:p w14:paraId="5CA3DFDF" w14:textId="77777777" w:rsidR="001A45DC" w:rsidRPr="00CB7EA4" w:rsidRDefault="001A45DC" w:rsidP="001A45DC">
      <w:pPr>
        <w:pStyle w:val="Answer"/>
      </w:pPr>
      <w:r w:rsidRPr="00CB7EA4">
        <w:rPr>
          <w:b/>
        </w:rPr>
        <w:t>Мужчина:</w:t>
      </w:r>
      <w:r w:rsidRPr="00CB7EA4">
        <w:t xml:space="preserve"> Это как раз говорит о том, что он хорошо сыграл, если к нему такая неприязнь.</w:t>
      </w:r>
    </w:p>
    <w:p w14:paraId="15D05591" w14:textId="77777777" w:rsidR="001A45DC" w:rsidRPr="00CB7EA4" w:rsidRDefault="001A45DC" w:rsidP="001A45DC">
      <w:pPr>
        <w:pStyle w:val="Question"/>
      </w:pPr>
      <w:r w:rsidRPr="00CB7EA4">
        <w:t>Модератор: А полицейские плохо сыграли или они просто сами плохие?</w:t>
      </w:r>
    </w:p>
    <w:p w14:paraId="746F5033" w14:textId="77777777" w:rsidR="001A45DC" w:rsidRPr="00CB7EA4" w:rsidRDefault="001A45DC" w:rsidP="001A45DC">
      <w:pPr>
        <w:pStyle w:val="Answer"/>
      </w:pPr>
      <w:r w:rsidRPr="00CB7EA4">
        <w:rPr>
          <w:b/>
        </w:rPr>
        <w:t>Мужчина:</w:t>
      </w:r>
      <w:r w:rsidRPr="00CB7EA4">
        <w:t xml:space="preserve"> Полицейские – они как есть никакие, так и есть.</w:t>
      </w:r>
    </w:p>
    <w:p w14:paraId="6D649B07" w14:textId="77777777" w:rsidR="001A45DC" w:rsidRPr="00CB7EA4" w:rsidRDefault="001A45DC" w:rsidP="001A45DC">
      <w:pPr>
        <w:pStyle w:val="Answer"/>
      </w:pPr>
      <w:r w:rsidRPr="00CB7EA4">
        <w:rPr>
          <w:b/>
        </w:rPr>
        <w:t xml:space="preserve">Мужчина: </w:t>
      </w:r>
      <w:r w:rsidRPr="00CB7EA4">
        <w:t>Провинциалы, чего удивляться?</w:t>
      </w:r>
    </w:p>
    <w:p w14:paraId="479C47F7" w14:textId="77777777" w:rsidR="001A45DC" w:rsidRPr="00CB7EA4" w:rsidRDefault="001A45DC" w:rsidP="001A45DC">
      <w:pPr>
        <w:pStyle w:val="Question"/>
      </w:pPr>
      <w:r w:rsidRPr="00CB7EA4">
        <w:t>Модератор: Про музыку уже сказали, что ее было много.</w:t>
      </w:r>
    </w:p>
    <w:p w14:paraId="5181A246" w14:textId="77777777" w:rsidR="001A45DC" w:rsidRPr="00CB7EA4" w:rsidRDefault="001A45DC" w:rsidP="001A45DC">
      <w:pPr>
        <w:pStyle w:val="Answer"/>
      </w:pPr>
      <w:r w:rsidRPr="00CB7EA4">
        <w:rPr>
          <w:b/>
        </w:rPr>
        <w:t>Мужчина:</w:t>
      </w:r>
      <w:r w:rsidRPr="00CB7EA4">
        <w:t xml:space="preserve"> Нет, нормально. Это же музыкальный фильм, мелодрама.</w:t>
      </w:r>
    </w:p>
    <w:p w14:paraId="753B4592" w14:textId="77777777" w:rsidR="001A45DC" w:rsidRPr="00CB7EA4" w:rsidRDefault="001A45DC" w:rsidP="001A45DC">
      <w:pPr>
        <w:pStyle w:val="Answer"/>
      </w:pPr>
      <w:r w:rsidRPr="00CB7EA4">
        <w:rPr>
          <w:b/>
        </w:rPr>
        <w:t>Мужчина:</w:t>
      </w:r>
      <w:r w:rsidRPr="00CB7EA4">
        <w:t xml:space="preserve"> Индийское это кино, но оно лишнее. Там есть моменты, где музыка, она там нужна. А вот эти, где танцы, военные – это уже лишнее.</w:t>
      </w:r>
    </w:p>
    <w:p w14:paraId="7DE8F2B0" w14:textId="77777777" w:rsidR="001A45DC" w:rsidRPr="00CB7EA4" w:rsidRDefault="001A45DC" w:rsidP="001A45DC">
      <w:pPr>
        <w:pStyle w:val="Answer"/>
      </w:pPr>
      <w:r w:rsidRPr="00CB7EA4">
        <w:rPr>
          <w:b/>
        </w:rPr>
        <w:t>Мужчина:</w:t>
      </w:r>
      <w:r w:rsidRPr="00CB7EA4">
        <w:t xml:space="preserve"> Девочкам это нравится.</w:t>
      </w:r>
    </w:p>
    <w:p w14:paraId="6CB3457E" w14:textId="77777777" w:rsidR="001A45DC" w:rsidRPr="00CB7EA4" w:rsidRDefault="001A45DC" w:rsidP="001A45DC">
      <w:pPr>
        <w:pStyle w:val="Question"/>
      </w:pPr>
      <w:r w:rsidRPr="00CB7EA4">
        <w:t>Модератор: Девочки скажут сами за себя. Скажите, понравилось? Что из музыки понравилось?</w:t>
      </w:r>
    </w:p>
    <w:p w14:paraId="347DE0D8" w14:textId="77777777" w:rsidR="001A45DC" w:rsidRPr="00CB7EA4" w:rsidRDefault="001A45DC" w:rsidP="001A45DC">
      <w:pPr>
        <w:pStyle w:val="Answer"/>
      </w:pPr>
      <w:r w:rsidRPr="00CB7EA4">
        <w:rPr>
          <w:b/>
        </w:rPr>
        <w:t>Мужчина:</w:t>
      </w:r>
      <w:r w:rsidRPr="00CB7EA4">
        <w:t xml:space="preserve"> Музыка всем понравилась, кстати. Музыка приятная.</w:t>
      </w:r>
    </w:p>
    <w:p w14:paraId="5C2791DD" w14:textId="77777777" w:rsidR="001A45DC" w:rsidRPr="00CB7EA4" w:rsidRDefault="001A45DC" w:rsidP="001A45DC">
      <w:pPr>
        <w:pStyle w:val="Answer"/>
      </w:pPr>
      <w:r w:rsidRPr="00CB7EA4">
        <w:rPr>
          <w:b/>
        </w:rPr>
        <w:t>Мужчина:</w:t>
      </w:r>
      <w:r w:rsidRPr="00CB7EA4">
        <w:t xml:space="preserve"> Они в составе группы играли. Сразу заметен автотюн, если чисто партию ударных смотреть, то где-то есть непопадание в ноты. Но я просто сам на ударных играю. С точки зрения монтажа докапываться если. А если люди акцентировать на этом внимание не будут, то.</w:t>
      </w:r>
    </w:p>
    <w:p w14:paraId="7513AB7D" w14:textId="77777777" w:rsidR="001A45DC" w:rsidRPr="00CB7EA4" w:rsidRDefault="001A45DC" w:rsidP="001A45DC">
      <w:pPr>
        <w:pStyle w:val="Answer"/>
      </w:pPr>
      <w:r w:rsidRPr="00CB7EA4">
        <w:rPr>
          <w:b/>
        </w:rPr>
        <w:t>Мужчина:</w:t>
      </w:r>
      <w:r w:rsidRPr="00CB7EA4">
        <w:t xml:space="preserve"> Конечно, можно в любой тем можно выковырять из чего угодно.</w:t>
      </w:r>
    </w:p>
    <w:p w14:paraId="0EA6E34F" w14:textId="77777777" w:rsidR="001A45DC" w:rsidRPr="00CB7EA4" w:rsidRDefault="001A45DC" w:rsidP="001A45DC">
      <w:pPr>
        <w:pStyle w:val="Question"/>
      </w:pPr>
      <w:r w:rsidRPr="00CB7EA4">
        <w:t>Модератор: Были какие-то композиции, которые запомнились? Вы называли, Дима, по-моему.</w:t>
      </w:r>
    </w:p>
    <w:p w14:paraId="336AFBC8" w14:textId="77777777" w:rsidR="001A45DC" w:rsidRPr="00CB7EA4" w:rsidRDefault="001A45DC" w:rsidP="001A45DC">
      <w:pPr>
        <w:pStyle w:val="Answer"/>
      </w:pPr>
      <w:r w:rsidRPr="00CB7EA4">
        <w:rPr>
          <w:b/>
        </w:rPr>
        <w:t>Мужчина:</w:t>
      </w:r>
      <w:r w:rsidRPr="00CB7EA4">
        <w:t xml:space="preserve"> «Ландыши» они пели несколько раз.</w:t>
      </w:r>
    </w:p>
    <w:p w14:paraId="2A49F655" w14:textId="77777777" w:rsidR="001A45DC" w:rsidRPr="00CB7EA4" w:rsidRDefault="001A45DC" w:rsidP="001A45DC">
      <w:pPr>
        <w:pStyle w:val="Answer"/>
      </w:pPr>
      <w:r w:rsidRPr="00CB7EA4">
        <w:rPr>
          <w:b/>
        </w:rPr>
        <w:t xml:space="preserve">Мужчина: </w:t>
      </w:r>
      <w:r w:rsidRPr="00CB7EA4">
        <w:t>А у меня ассоциация плохая с песней «Ландыши». Я сразу представляю другую песню.</w:t>
      </w:r>
    </w:p>
    <w:p w14:paraId="727BEA13" w14:textId="77777777" w:rsidR="001A45DC" w:rsidRPr="00CB7EA4" w:rsidRDefault="001A45DC" w:rsidP="001A45DC">
      <w:pPr>
        <w:pStyle w:val="Question"/>
      </w:pPr>
      <w:r w:rsidRPr="00CB7EA4">
        <w:t>Модератор: Какую?</w:t>
      </w:r>
    </w:p>
    <w:p w14:paraId="16CFDAE2" w14:textId="77777777" w:rsidR="001A45DC" w:rsidRPr="00CB7EA4" w:rsidRDefault="001A45DC" w:rsidP="001A45DC">
      <w:pPr>
        <w:pStyle w:val="Answer"/>
      </w:pPr>
      <w:r w:rsidRPr="00CB7EA4">
        <w:rPr>
          <w:b/>
        </w:rPr>
        <w:t>Мужчина:</w:t>
      </w:r>
      <w:r w:rsidRPr="00CB7EA4">
        <w:t xml:space="preserve"> Она пошлая, ужасная. Посмотрите, вы ужаснетесь просто. Тоже там про ландыши, как они залезли в кусты от души и ландыши эти.</w:t>
      </w:r>
    </w:p>
    <w:p w14:paraId="3F0CCCDE" w14:textId="77777777" w:rsidR="001A45DC" w:rsidRPr="00CB7EA4" w:rsidRDefault="001A45DC" w:rsidP="001A45DC">
      <w:pPr>
        <w:pStyle w:val="Answer"/>
      </w:pPr>
      <w:r w:rsidRPr="00CB7EA4">
        <w:rPr>
          <w:b/>
        </w:rPr>
        <w:t xml:space="preserve">Мужчина: </w:t>
      </w:r>
      <w:r w:rsidRPr="00CB7EA4">
        <w:t>То, что их использовали в качестве туалетной бумаги?</w:t>
      </w:r>
    </w:p>
    <w:p w14:paraId="691C4666" w14:textId="77777777" w:rsidR="001A45DC" w:rsidRPr="00CB7EA4" w:rsidRDefault="001A45DC" w:rsidP="001A45DC">
      <w:pPr>
        <w:pStyle w:val="Answer"/>
      </w:pPr>
      <w:r w:rsidRPr="00CB7EA4">
        <w:rPr>
          <w:b/>
        </w:rPr>
        <w:t>Мужчина:</w:t>
      </w:r>
      <w:r w:rsidRPr="00CB7EA4">
        <w:t xml:space="preserve"> Поэтому ассоциация с этой песней, мне не зашло.</w:t>
      </w:r>
    </w:p>
    <w:p w14:paraId="7CC5AA84" w14:textId="77777777" w:rsidR="001A45DC" w:rsidRPr="00CB7EA4" w:rsidRDefault="001A45DC" w:rsidP="001A45DC">
      <w:pPr>
        <w:pStyle w:val="Answer"/>
      </w:pPr>
      <w:r w:rsidRPr="00CB7EA4">
        <w:rPr>
          <w:b/>
        </w:rPr>
        <w:t>Мужчина:</w:t>
      </w:r>
      <w:r w:rsidRPr="00CB7EA4">
        <w:t xml:space="preserve"> Есть песня «Ландыши». И есть «Ландыш серебристый» фильм уже. Поэтому могли бы что-нибудь.</w:t>
      </w:r>
    </w:p>
    <w:p w14:paraId="462B86A2" w14:textId="77777777" w:rsidR="001A45DC" w:rsidRPr="00CB7EA4" w:rsidRDefault="001A45DC" w:rsidP="001A45DC">
      <w:pPr>
        <w:pStyle w:val="Answer"/>
      </w:pPr>
      <w:r w:rsidRPr="00CB7EA4">
        <w:rPr>
          <w:b/>
        </w:rPr>
        <w:t>Мужчина:</w:t>
      </w:r>
      <w:r w:rsidRPr="00CB7EA4">
        <w:t xml:space="preserve"> Пересечения, параллели, может быть.</w:t>
      </w:r>
    </w:p>
    <w:p w14:paraId="0ED8D849" w14:textId="77777777" w:rsidR="001A45DC" w:rsidRPr="00CB7EA4" w:rsidRDefault="001A45DC" w:rsidP="001A45DC">
      <w:pPr>
        <w:pStyle w:val="Answer"/>
      </w:pPr>
      <w:r w:rsidRPr="00CB7EA4">
        <w:rPr>
          <w:b/>
        </w:rPr>
        <w:t>Мужчина:</w:t>
      </w:r>
      <w:r w:rsidRPr="00CB7EA4">
        <w:t xml:space="preserve"> Они практически все любят ландыши.</w:t>
      </w:r>
    </w:p>
    <w:p w14:paraId="2FEE1D6C" w14:textId="77777777" w:rsidR="001A45DC" w:rsidRPr="00CB7EA4" w:rsidRDefault="001A45DC" w:rsidP="001A45DC">
      <w:pPr>
        <w:pStyle w:val="Question"/>
      </w:pPr>
      <w:r w:rsidRPr="00CB7EA4">
        <w:t>Модератор: Мне еще утром кто-то говорил по поводу операторской работы, что это хорошо было снято.</w:t>
      </w:r>
    </w:p>
    <w:p w14:paraId="5CEB74DA" w14:textId="77777777" w:rsidR="001A45DC" w:rsidRPr="00CB7EA4" w:rsidRDefault="001A45DC" w:rsidP="001A45DC">
      <w:pPr>
        <w:pStyle w:val="Answer"/>
      </w:pPr>
      <w:r w:rsidRPr="00CB7EA4">
        <w:rPr>
          <w:b/>
        </w:rPr>
        <w:t>Мужчина:</w:t>
      </w:r>
      <w:r w:rsidRPr="00CB7EA4">
        <w:t xml:space="preserve"> Я говорил.</w:t>
      </w:r>
    </w:p>
    <w:p w14:paraId="4FEEA703" w14:textId="77777777" w:rsidR="001A45DC" w:rsidRPr="00CB7EA4" w:rsidRDefault="001A45DC" w:rsidP="001A45DC">
      <w:pPr>
        <w:pStyle w:val="Answer"/>
      </w:pPr>
      <w:r w:rsidRPr="00CB7EA4">
        <w:rPr>
          <w:b/>
        </w:rPr>
        <w:t>Мужчина:</w:t>
      </w:r>
      <w:r w:rsidRPr="00CB7EA4">
        <w:t xml:space="preserve"> Насчет аллергии на герань – это специально какая-то отсылка к «Гераням»?</w:t>
      </w:r>
    </w:p>
    <w:p w14:paraId="1189F370" w14:textId="77777777" w:rsidR="001A45DC" w:rsidRPr="00CB7EA4" w:rsidRDefault="001A45DC" w:rsidP="001A45DC">
      <w:pPr>
        <w:pStyle w:val="Question"/>
      </w:pPr>
      <w:r w:rsidRPr="00CB7EA4">
        <w:t>Модератор: Непонятно было по поводу этой аллергии, зачем она там вообще?</w:t>
      </w:r>
    </w:p>
    <w:p w14:paraId="744CBEE4" w14:textId="77777777" w:rsidR="001A45DC" w:rsidRPr="00CB7EA4" w:rsidRDefault="001A45DC" w:rsidP="001A45DC">
      <w:pPr>
        <w:pStyle w:val="Answer"/>
      </w:pPr>
      <w:r w:rsidRPr="00CB7EA4">
        <w:rPr>
          <w:b/>
        </w:rPr>
        <w:t>Мужчина:</w:t>
      </w:r>
      <w:r w:rsidRPr="00CB7EA4">
        <w:t xml:space="preserve"> Чтобы ландыши появились.</w:t>
      </w:r>
    </w:p>
    <w:p w14:paraId="3F441B4D" w14:textId="77777777" w:rsidR="001A45DC" w:rsidRPr="00CB7EA4" w:rsidRDefault="001A45DC" w:rsidP="001A45DC">
      <w:pPr>
        <w:pStyle w:val="Answer"/>
      </w:pPr>
      <w:r w:rsidRPr="00CB7EA4">
        <w:rPr>
          <w:b/>
        </w:rPr>
        <w:t>Мужчина:</w:t>
      </w:r>
      <w:r w:rsidRPr="00CB7EA4">
        <w:t xml:space="preserve"> Не хватило рекламы таблеток.</w:t>
      </w:r>
    </w:p>
    <w:p w14:paraId="32D83729" w14:textId="77777777" w:rsidR="001A45DC" w:rsidRPr="00CB7EA4" w:rsidRDefault="001A45DC" w:rsidP="001A45DC">
      <w:pPr>
        <w:pStyle w:val="Answer"/>
        <w:rPr>
          <w:i/>
        </w:rPr>
      </w:pPr>
      <w:r w:rsidRPr="00CB7EA4">
        <w:rPr>
          <w:b/>
          <w:i/>
        </w:rPr>
        <w:t>(хором говорят)</w:t>
      </w:r>
    </w:p>
    <w:p w14:paraId="2BC8DFBC" w14:textId="77777777" w:rsidR="001A45DC" w:rsidRPr="00CB7EA4" w:rsidRDefault="001A45DC" w:rsidP="001A45DC">
      <w:pPr>
        <w:pStyle w:val="Answer"/>
      </w:pPr>
      <w:r w:rsidRPr="00CB7EA4">
        <w:rPr>
          <w:b/>
        </w:rPr>
        <w:t>Мужчина:</w:t>
      </w:r>
      <w:r w:rsidRPr="00CB7EA4">
        <w:t xml:space="preserve"> Она выпила одну таблетку, и ей помогло.</w:t>
      </w:r>
    </w:p>
    <w:p w14:paraId="543BFFD8" w14:textId="77777777" w:rsidR="001A45DC" w:rsidRPr="00CB7EA4" w:rsidRDefault="001A45DC" w:rsidP="001A45DC">
      <w:pPr>
        <w:pStyle w:val="Answer"/>
      </w:pPr>
      <w:r w:rsidRPr="00CB7EA4">
        <w:rPr>
          <w:b/>
        </w:rPr>
        <w:t>Мужчина:</w:t>
      </w:r>
      <w:r w:rsidRPr="00CB7EA4">
        <w:t xml:space="preserve"> Здесь, скорее, было проявлено, что намек на то, что, когда мужчина хочет подарить какие-либо цветы, ему при этом стоит вкусы понять, спросить, есть у нее аллергия в процессе знакомства. Потому что иногда реально можно принести, а человек может отъехать.</w:t>
      </w:r>
    </w:p>
    <w:p w14:paraId="1CD2E56D" w14:textId="77777777" w:rsidR="001A45DC" w:rsidRPr="00CB7EA4" w:rsidRDefault="001A45DC" w:rsidP="001A45DC">
      <w:pPr>
        <w:pStyle w:val="Answer"/>
      </w:pPr>
      <w:r w:rsidRPr="00CB7EA4">
        <w:rPr>
          <w:b/>
        </w:rPr>
        <w:t>Мужчина:</w:t>
      </w:r>
      <w:r w:rsidRPr="00CB7EA4">
        <w:t xml:space="preserve"> Момент такой, что спрашивал, как вы вместе живете, вы же даже друг о друге ничего не знаете. Сосед спрашивал. Как раз в тот момент потом появились уже и ландыши.</w:t>
      </w:r>
    </w:p>
    <w:p w14:paraId="61B845E9" w14:textId="77777777" w:rsidR="001A45DC" w:rsidRPr="00CB7EA4" w:rsidRDefault="001A45DC" w:rsidP="001A45DC">
      <w:pPr>
        <w:pStyle w:val="Question"/>
      </w:pPr>
      <w:r w:rsidRPr="00CB7EA4">
        <w:t>Модератор: Подводка к ландышам.</w:t>
      </w:r>
    </w:p>
    <w:p w14:paraId="755EE823" w14:textId="77777777" w:rsidR="001A45DC" w:rsidRPr="00CB7EA4" w:rsidRDefault="001A45DC" w:rsidP="001A45DC">
      <w:pPr>
        <w:pStyle w:val="Answer"/>
      </w:pPr>
      <w:r w:rsidRPr="00CB7EA4">
        <w:rPr>
          <w:b/>
        </w:rPr>
        <w:t>Мужчина:</w:t>
      </w:r>
      <w:r w:rsidRPr="00CB7EA4">
        <w:t xml:space="preserve"> У главной героини еще неплохо так русификация обратная проходит.</w:t>
      </w:r>
    </w:p>
    <w:p w14:paraId="54FC8784" w14:textId="77777777" w:rsidR="001A45DC" w:rsidRPr="00CB7EA4" w:rsidRDefault="001A45DC" w:rsidP="001A45DC">
      <w:pPr>
        <w:pStyle w:val="Answer"/>
      </w:pPr>
      <w:r w:rsidRPr="00CB7EA4">
        <w:rPr>
          <w:b/>
        </w:rPr>
        <w:t>Мужчина:</w:t>
      </w:r>
      <w:r w:rsidRPr="00CB7EA4">
        <w:t xml:space="preserve"> Да.</w:t>
      </w:r>
    </w:p>
    <w:p w14:paraId="76E7B615" w14:textId="77777777" w:rsidR="001A45DC" w:rsidRPr="00CB7EA4" w:rsidRDefault="001A45DC" w:rsidP="001A45DC">
      <w:pPr>
        <w:pStyle w:val="Answer"/>
      </w:pPr>
      <w:r w:rsidRPr="00CB7EA4">
        <w:rPr>
          <w:b/>
        </w:rPr>
        <w:t>Мужчина:</w:t>
      </w:r>
      <w:r w:rsidRPr="00CB7EA4">
        <w:t xml:space="preserve"> Она постепенно адаптируется к русской речи. Очень классно.</w:t>
      </w:r>
    </w:p>
    <w:p w14:paraId="32412962" w14:textId="77777777" w:rsidR="001A45DC" w:rsidRPr="00CB7EA4" w:rsidRDefault="001A45DC" w:rsidP="001A45DC">
      <w:pPr>
        <w:pStyle w:val="Answer"/>
      </w:pPr>
      <w:r w:rsidRPr="00CB7EA4">
        <w:rPr>
          <w:b/>
        </w:rPr>
        <w:t>Мужчина:</w:t>
      </w:r>
      <w:r w:rsidRPr="00CB7EA4">
        <w:t xml:space="preserve"> В этом и есть идея, что она русская, по сути.</w:t>
      </w:r>
    </w:p>
    <w:p w14:paraId="08DD61DB" w14:textId="77777777" w:rsidR="001A45DC" w:rsidRPr="00CB7EA4" w:rsidRDefault="001A45DC" w:rsidP="001A45DC">
      <w:pPr>
        <w:pStyle w:val="Answer"/>
      </w:pPr>
      <w:r w:rsidRPr="00CB7EA4">
        <w:rPr>
          <w:b/>
        </w:rPr>
        <w:t>Мужчина:</w:t>
      </w:r>
      <w:r w:rsidRPr="00CB7EA4">
        <w:t xml:space="preserve"> И она изменилась.</w:t>
      </w:r>
    </w:p>
    <w:p w14:paraId="2FFFCC73" w14:textId="77777777" w:rsidR="001A45DC" w:rsidRPr="00CB7EA4" w:rsidRDefault="001A45DC" w:rsidP="001A45DC">
      <w:pPr>
        <w:pStyle w:val="Answer"/>
      </w:pPr>
      <w:r w:rsidRPr="00CB7EA4">
        <w:rPr>
          <w:b/>
        </w:rPr>
        <w:t>Мужчина:</w:t>
      </w:r>
      <w:r w:rsidRPr="00CB7EA4">
        <w:t xml:space="preserve"> Изменилась, она такая человечная вся, живая.</w:t>
      </w:r>
    </w:p>
    <w:p w14:paraId="035332F8" w14:textId="77777777" w:rsidR="001A45DC" w:rsidRPr="00CB7EA4" w:rsidRDefault="001A45DC" w:rsidP="001A45DC">
      <w:pPr>
        <w:pStyle w:val="Question"/>
      </w:pPr>
      <w:r w:rsidRPr="00CB7EA4">
        <w:t>Модератор: Александр, добавьте.</w:t>
      </w:r>
    </w:p>
    <w:p w14:paraId="29D709BE" w14:textId="77777777" w:rsidR="001A45DC" w:rsidRPr="00CB7EA4" w:rsidRDefault="001A45DC" w:rsidP="001A45DC">
      <w:pPr>
        <w:pStyle w:val="Answer"/>
      </w:pPr>
      <w:r w:rsidRPr="00CB7EA4">
        <w:rPr>
          <w:b/>
        </w:rPr>
        <w:t>Александр:</w:t>
      </w:r>
      <w:r w:rsidRPr="00CB7EA4">
        <w:t xml:space="preserve"> Правильно сказал Дима про герань. Там можно додумывать все что угодно, но это уже перебор. Чего они его туда вложили, я не знаю. И еще один момент. Ребята, никто не заметил, волка нельзя с собакой?</w:t>
      </w:r>
    </w:p>
    <w:p w14:paraId="399D99F7" w14:textId="77777777" w:rsidR="001A45DC" w:rsidRPr="00CB7EA4" w:rsidRDefault="001A45DC" w:rsidP="001A45DC">
      <w:pPr>
        <w:pStyle w:val="Answer"/>
      </w:pPr>
      <w:r w:rsidRPr="00CB7EA4">
        <w:rPr>
          <w:b/>
        </w:rPr>
        <w:t>Мужчина:</w:t>
      </w:r>
      <w:r w:rsidRPr="00CB7EA4">
        <w:t xml:space="preserve"> Это не волк точно. Собака.</w:t>
      </w:r>
    </w:p>
    <w:p w14:paraId="6E285E56" w14:textId="77777777" w:rsidR="001A45DC" w:rsidRPr="00CB7EA4" w:rsidRDefault="001A45DC" w:rsidP="001A45DC">
      <w:pPr>
        <w:pStyle w:val="Answer"/>
      </w:pPr>
      <w:r w:rsidRPr="00CB7EA4">
        <w:rPr>
          <w:b/>
        </w:rPr>
        <w:t>Мужчина:</w:t>
      </w:r>
      <w:r w:rsidRPr="00CB7EA4">
        <w:t xml:space="preserve"> Хреновый волк.</w:t>
      </w:r>
    </w:p>
    <w:p w14:paraId="1DB7FFA2" w14:textId="77777777" w:rsidR="001A45DC" w:rsidRPr="00CB7EA4" w:rsidRDefault="001A45DC" w:rsidP="001A45DC">
      <w:pPr>
        <w:pStyle w:val="Answer"/>
      </w:pPr>
      <w:r w:rsidRPr="00CB7EA4">
        <w:rPr>
          <w:b/>
        </w:rPr>
        <w:t>Александр:</w:t>
      </w:r>
      <w:r w:rsidRPr="00CB7EA4">
        <w:t xml:space="preserve"> Можно было собаку подходящую найти. Это вообще ни в какие ворота.</w:t>
      </w:r>
    </w:p>
    <w:p w14:paraId="36D69D07" w14:textId="77777777" w:rsidR="001A45DC" w:rsidRPr="00CB7EA4" w:rsidRDefault="001A45DC" w:rsidP="001A45DC">
      <w:pPr>
        <w:pStyle w:val="Answer"/>
      </w:pPr>
      <w:r w:rsidRPr="00CB7EA4">
        <w:rPr>
          <w:b/>
        </w:rPr>
        <w:t>Мужчина:</w:t>
      </w:r>
      <w:r w:rsidRPr="00CB7EA4">
        <w:t xml:space="preserve"> Лучше бы хаски сняли. Она больше на волка похожа.</w:t>
      </w:r>
    </w:p>
    <w:p w14:paraId="6252F1B4" w14:textId="77777777" w:rsidR="001A45DC" w:rsidRPr="00CB7EA4" w:rsidRDefault="001A45DC" w:rsidP="001A45DC">
      <w:pPr>
        <w:pStyle w:val="Answer"/>
      </w:pPr>
      <w:r w:rsidRPr="00CB7EA4">
        <w:rPr>
          <w:b/>
        </w:rPr>
        <w:t>Мужчина:</w:t>
      </w:r>
      <w:r w:rsidRPr="00CB7EA4">
        <w:t xml:space="preserve"> Почему не медведь? Вот вопрос.</w:t>
      </w:r>
    </w:p>
    <w:p w14:paraId="230F7044" w14:textId="77777777" w:rsidR="001A45DC" w:rsidRPr="00CB7EA4" w:rsidRDefault="001A45DC" w:rsidP="001A45DC">
      <w:pPr>
        <w:pStyle w:val="Answer"/>
      </w:pPr>
      <w:r w:rsidRPr="00CB7EA4">
        <w:rPr>
          <w:b/>
        </w:rPr>
        <w:t>Мужчина:</w:t>
      </w:r>
      <w:r w:rsidRPr="00CB7EA4">
        <w:t xml:space="preserve"> Когда бы вышел медведь в конце, у этого одуванчика шансов было бы поменьше.</w:t>
      </w:r>
    </w:p>
    <w:p w14:paraId="2252AD6F" w14:textId="77777777" w:rsidR="001A45DC" w:rsidRPr="00CB7EA4" w:rsidRDefault="001A45DC" w:rsidP="001A45DC">
      <w:pPr>
        <w:pStyle w:val="Answer"/>
      </w:pPr>
      <w:r w:rsidRPr="00CB7EA4">
        <w:rPr>
          <w:b/>
        </w:rPr>
        <w:t>Мужчина:</w:t>
      </w:r>
      <w:r w:rsidRPr="00CB7EA4">
        <w:t xml:space="preserve"> Надо было вот этого волка туда позвать, который: «Сейчас спою».</w:t>
      </w:r>
    </w:p>
    <w:p w14:paraId="58D42ECC" w14:textId="77777777" w:rsidR="001A45DC" w:rsidRPr="00CB7EA4" w:rsidRDefault="001A45DC" w:rsidP="001A45DC">
      <w:pPr>
        <w:pStyle w:val="Question"/>
      </w:pPr>
      <w:r w:rsidRPr="00CB7EA4">
        <w:t>Модератор: А если говорить, как снято – хорошо, плохо?</w:t>
      </w:r>
    </w:p>
    <w:p w14:paraId="5F144025" w14:textId="77777777" w:rsidR="001A45DC" w:rsidRPr="00CB7EA4" w:rsidRDefault="001A45DC" w:rsidP="001A45DC">
      <w:pPr>
        <w:pStyle w:val="Answer"/>
      </w:pPr>
      <w:r w:rsidRPr="00CB7EA4">
        <w:rPr>
          <w:b/>
        </w:rPr>
        <w:t>Мужчина:</w:t>
      </w:r>
      <w:r w:rsidRPr="00CB7EA4">
        <w:t xml:space="preserve"> Классно снято.</w:t>
      </w:r>
    </w:p>
    <w:p w14:paraId="26EDA4D5" w14:textId="77777777" w:rsidR="001A45DC" w:rsidRPr="00CB7EA4" w:rsidRDefault="001A45DC" w:rsidP="001A45DC">
      <w:pPr>
        <w:pStyle w:val="Answer"/>
      </w:pPr>
      <w:r w:rsidRPr="00CB7EA4">
        <w:rPr>
          <w:b/>
        </w:rPr>
        <w:t>Мужчина:</w:t>
      </w:r>
      <w:r w:rsidRPr="00CB7EA4">
        <w:t xml:space="preserve"> Мне очень понравилось.</w:t>
      </w:r>
    </w:p>
    <w:p w14:paraId="05D94D9C" w14:textId="77777777" w:rsidR="001A45DC" w:rsidRPr="00CB7EA4" w:rsidRDefault="001A45DC" w:rsidP="001A45DC">
      <w:pPr>
        <w:pStyle w:val="Answer"/>
      </w:pPr>
      <w:r w:rsidRPr="00CB7EA4">
        <w:rPr>
          <w:b/>
        </w:rPr>
        <w:t>Мужчина:</w:t>
      </w:r>
      <w:r w:rsidRPr="00CB7EA4">
        <w:t xml:space="preserve"> Классный момент, когда они разговаривают, и разделяется экран на две части, он в Англии, она здесь. Вот это прямо очень современно, это здорово заходит. Или когда по видеосвязи тоже разделяется экран в режиме реального времени, это прямо пятерочку можно.</w:t>
      </w:r>
    </w:p>
    <w:p w14:paraId="7C82FF0F" w14:textId="77777777" w:rsidR="001A45DC" w:rsidRPr="00CB7EA4" w:rsidRDefault="001A45DC" w:rsidP="001A45DC">
      <w:pPr>
        <w:pStyle w:val="Answer"/>
      </w:pPr>
      <w:r w:rsidRPr="00CB7EA4">
        <w:rPr>
          <w:b/>
        </w:rPr>
        <w:t>Александр:</w:t>
      </w:r>
      <w:r w:rsidRPr="00CB7EA4">
        <w:t xml:space="preserve"> Это с эпопеи освобождения.</w:t>
      </w:r>
    </w:p>
    <w:p w14:paraId="487FD4CA" w14:textId="77777777" w:rsidR="001A45DC" w:rsidRPr="00CB7EA4" w:rsidRDefault="001A45DC" w:rsidP="001A45DC">
      <w:pPr>
        <w:pStyle w:val="Question"/>
      </w:pPr>
      <w:r w:rsidRPr="00CB7EA4">
        <w:t>Модератор: А что с ней?</w:t>
      </w:r>
    </w:p>
    <w:p w14:paraId="6B132A6A" w14:textId="77777777" w:rsidR="001A45DC" w:rsidRPr="00CB7EA4" w:rsidRDefault="001A45DC" w:rsidP="001A45DC">
      <w:pPr>
        <w:pStyle w:val="Answer"/>
      </w:pPr>
      <w:r w:rsidRPr="00CB7EA4">
        <w:rPr>
          <w:b/>
        </w:rPr>
        <w:t>Александр:</w:t>
      </w:r>
      <w:r w:rsidRPr="00CB7EA4">
        <w:t xml:space="preserve"> Разделение экрана.</w:t>
      </w:r>
    </w:p>
    <w:p w14:paraId="594F06F6" w14:textId="77777777" w:rsidR="001A45DC" w:rsidRPr="00CB7EA4" w:rsidRDefault="001A45DC" w:rsidP="001A45DC">
      <w:pPr>
        <w:pStyle w:val="Question"/>
      </w:pPr>
      <w:r w:rsidRPr="00CB7EA4">
        <w:t>Модератор: А как военные сцены снимались, насколько это было хорошо?</w:t>
      </w:r>
    </w:p>
    <w:p w14:paraId="47CAFF48" w14:textId="77777777" w:rsidR="001A45DC" w:rsidRPr="00CB7EA4" w:rsidRDefault="001A45DC" w:rsidP="001A45DC">
      <w:pPr>
        <w:pStyle w:val="Answer"/>
      </w:pPr>
      <w:r w:rsidRPr="00CB7EA4">
        <w:rPr>
          <w:b/>
        </w:rPr>
        <w:t>Мужчина:</w:t>
      </w:r>
      <w:r w:rsidRPr="00CB7EA4">
        <w:t xml:space="preserve"> Там особо военных сцен не было.</w:t>
      </w:r>
    </w:p>
    <w:p w14:paraId="51B046EB" w14:textId="77777777" w:rsidR="001A45DC" w:rsidRPr="00CB7EA4" w:rsidRDefault="001A45DC" w:rsidP="001A45DC">
      <w:pPr>
        <w:pStyle w:val="Answer"/>
      </w:pPr>
      <w:r w:rsidRPr="00CB7EA4">
        <w:rPr>
          <w:b/>
        </w:rPr>
        <w:t>Мужчина:</w:t>
      </w:r>
      <w:r w:rsidRPr="00CB7EA4">
        <w:t xml:space="preserve"> Там только ПАЗик с военными сценами проехал.</w:t>
      </w:r>
    </w:p>
    <w:p w14:paraId="729D966F" w14:textId="77777777" w:rsidR="001A45DC" w:rsidRPr="00CB7EA4" w:rsidRDefault="001A45DC" w:rsidP="001A45DC">
      <w:pPr>
        <w:pStyle w:val="Question"/>
      </w:pPr>
      <w:r w:rsidRPr="00CB7EA4">
        <w:t>Модератор: Какие-то, может быть, моменты не очень хорошо?</w:t>
      </w:r>
    </w:p>
    <w:p w14:paraId="22A12433" w14:textId="77777777" w:rsidR="001A45DC" w:rsidRPr="00CB7EA4" w:rsidRDefault="001A45DC" w:rsidP="001A45DC">
      <w:pPr>
        <w:pStyle w:val="Answer"/>
      </w:pPr>
      <w:r w:rsidRPr="00CB7EA4">
        <w:rPr>
          <w:b/>
        </w:rPr>
        <w:t>Мужчина:</w:t>
      </w:r>
      <w:r w:rsidRPr="00CB7EA4">
        <w:t xml:space="preserve"> Когда она в танке сидела, и выстрел был, ей бы голову оторвало, мне кажется. Там надо упираться.</w:t>
      </w:r>
    </w:p>
    <w:p w14:paraId="1AF68661" w14:textId="77777777" w:rsidR="001A45DC" w:rsidRPr="00CB7EA4" w:rsidRDefault="001A45DC" w:rsidP="001A45DC">
      <w:pPr>
        <w:pStyle w:val="Answer"/>
      </w:pPr>
      <w:r w:rsidRPr="00CB7EA4">
        <w:rPr>
          <w:b/>
        </w:rPr>
        <w:t>Мужчина:</w:t>
      </w:r>
      <w:r w:rsidRPr="00CB7EA4">
        <w:t xml:space="preserve"> Взрывы, но они тоже какие-то нереалистичные. Оно видно, дешевая игра.</w:t>
      </w:r>
    </w:p>
    <w:p w14:paraId="7E8E0682" w14:textId="77777777" w:rsidR="001A45DC" w:rsidRPr="00CB7EA4" w:rsidRDefault="001A45DC" w:rsidP="001A45DC">
      <w:pPr>
        <w:pStyle w:val="Answer"/>
      </w:pPr>
      <w:r w:rsidRPr="00CB7EA4">
        <w:rPr>
          <w:b/>
        </w:rPr>
        <w:t>Мужчина:</w:t>
      </w:r>
      <w:r w:rsidRPr="00CB7EA4">
        <w:t xml:space="preserve"> Да, прямо все чисто.</w:t>
      </w:r>
    </w:p>
    <w:p w14:paraId="299CB02D" w14:textId="77777777" w:rsidR="001A45DC" w:rsidRPr="00CB7EA4" w:rsidRDefault="001A45DC" w:rsidP="001A45DC">
      <w:pPr>
        <w:pStyle w:val="Answer"/>
      </w:pPr>
      <w:r w:rsidRPr="00CB7EA4">
        <w:rPr>
          <w:b/>
        </w:rPr>
        <w:t>Мужчина:</w:t>
      </w:r>
      <w:r w:rsidRPr="00CB7EA4">
        <w:t xml:space="preserve"> Из бани вышел.</w:t>
      </w:r>
    </w:p>
    <w:p w14:paraId="7B1F6711" w14:textId="77777777" w:rsidR="001A45DC" w:rsidRPr="00CB7EA4" w:rsidRDefault="001A45DC" w:rsidP="001A45DC">
      <w:pPr>
        <w:pStyle w:val="Answer"/>
      </w:pPr>
      <w:r w:rsidRPr="00CB7EA4">
        <w:rPr>
          <w:b/>
        </w:rPr>
        <w:t>Мужчина:</w:t>
      </w:r>
      <w:r w:rsidRPr="00CB7EA4">
        <w:t xml:space="preserve"> И такой, здравствуйте, сейчас мы вам поможем.</w:t>
      </w:r>
    </w:p>
    <w:p w14:paraId="7EC1E445" w14:textId="77777777" w:rsidR="001A45DC" w:rsidRPr="00CB7EA4" w:rsidRDefault="001A45DC" w:rsidP="001A45DC">
      <w:pPr>
        <w:pStyle w:val="Answer"/>
      </w:pPr>
      <w:r w:rsidRPr="00CB7EA4">
        <w:rPr>
          <w:b/>
        </w:rPr>
        <w:t>Мужчина:</w:t>
      </w:r>
      <w:r w:rsidRPr="00CB7EA4">
        <w:t xml:space="preserve"> Кто на самом деле воевал, все знают, что все, кто были в чистой одежде, те не воевал вообще. Когда меня спрашивали, какую форму тебе надо продать, какого цвета, я говорю, мне все равно, она завтра будет черная. Любую, зеленую, хоть белую надень, она завтра будет вся в грязи. Это я купил перед отъездом, за семь дней.</w:t>
      </w:r>
    </w:p>
    <w:p w14:paraId="6F5F16E3" w14:textId="77777777" w:rsidR="001A45DC" w:rsidRPr="00CB7EA4" w:rsidRDefault="001A45DC" w:rsidP="001A45DC">
      <w:pPr>
        <w:pStyle w:val="Answer"/>
      </w:pPr>
      <w:r w:rsidRPr="00CB7EA4">
        <w:rPr>
          <w:b/>
        </w:rPr>
        <w:t>Мужчина:</w:t>
      </w:r>
      <w:r w:rsidRPr="00CB7EA4">
        <w:t xml:space="preserve"> Из положительных Мамай еще интересен.</w:t>
      </w:r>
    </w:p>
    <w:p w14:paraId="2DFDEAFE" w14:textId="77777777" w:rsidR="001A45DC" w:rsidRPr="00CB7EA4" w:rsidRDefault="001A45DC" w:rsidP="001A45DC">
      <w:pPr>
        <w:pStyle w:val="Answer"/>
      </w:pPr>
      <w:r w:rsidRPr="00CB7EA4">
        <w:rPr>
          <w:b/>
        </w:rPr>
        <w:t>Мужчина:</w:t>
      </w:r>
      <w:r w:rsidRPr="00CB7EA4">
        <w:t xml:space="preserve"> Этот дед, коптер.</w:t>
      </w:r>
    </w:p>
    <w:p w14:paraId="012CD4BD" w14:textId="77777777" w:rsidR="001A45DC" w:rsidRPr="00CB7EA4" w:rsidRDefault="001A45DC" w:rsidP="001A45DC">
      <w:pPr>
        <w:pStyle w:val="Answer"/>
      </w:pPr>
      <w:r w:rsidRPr="00CB7EA4">
        <w:rPr>
          <w:b/>
        </w:rPr>
        <w:t>Мужчина:</w:t>
      </w:r>
      <w:r w:rsidRPr="00CB7EA4">
        <w:t xml:space="preserve"> Отсылка, напоминание о том, что был Афганистан, Чечня.</w:t>
      </w:r>
    </w:p>
    <w:p w14:paraId="2FEA0E8F" w14:textId="77777777" w:rsidR="001A45DC" w:rsidRPr="00CB7EA4" w:rsidRDefault="001A45DC" w:rsidP="001A45DC">
      <w:pPr>
        <w:pStyle w:val="Answer"/>
      </w:pPr>
      <w:r w:rsidRPr="00CB7EA4">
        <w:rPr>
          <w:b/>
        </w:rPr>
        <w:t>Мужчина:</w:t>
      </w:r>
      <w:r w:rsidRPr="00CB7EA4">
        <w:t xml:space="preserve"> Да.</w:t>
      </w:r>
    </w:p>
    <w:p w14:paraId="413D4AC2" w14:textId="77777777" w:rsidR="001A45DC" w:rsidRPr="00CB7EA4" w:rsidRDefault="001A45DC" w:rsidP="001A45DC">
      <w:pPr>
        <w:pStyle w:val="Answer"/>
      </w:pPr>
      <w:r w:rsidRPr="00CB7EA4">
        <w:rPr>
          <w:b/>
        </w:rPr>
        <w:t>Мужчина:</w:t>
      </w:r>
      <w:r w:rsidRPr="00CB7EA4">
        <w:t xml:space="preserve"> Он хотел звезду, что он был там, там, там. Сам по себе такой добрый, прикольный персонаж. Кто повезет этих женщин? Он и повезет.</w:t>
      </w:r>
    </w:p>
    <w:p w14:paraId="6769CC67" w14:textId="77777777" w:rsidR="001A45DC" w:rsidRPr="00CB7EA4" w:rsidRDefault="001A45DC" w:rsidP="001A45DC">
      <w:pPr>
        <w:pStyle w:val="Answer"/>
      </w:pPr>
      <w:r w:rsidRPr="00CB7EA4">
        <w:rPr>
          <w:b/>
        </w:rPr>
        <w:t>Мужчина:</w:t>
      </w:r>
      <w:r w:rsidRPr="00CB7EA4">
        <w:t xml:space="preserve"> Старый вояка.</w:t>
      </w:r>
    </w:p>
    <w:p w14:paraId="60D37E5B" w14:textId="77777777" w:rsidR="001A45DC" w:rsidRPr="00CB7EA4" w:rsidRDefault="001A45DC" w:rsidP="001A45DC">
      <w:pPr>
        <w:pStyle w:val="Answer"/>
      </w:pPr>
      <w:r w:rsidRPr="00CB7EA4">
        <w:rPr>
          <w:b/>
        </w:rPr>
        <w:t>Мужчина:</w:t>
      </w:r>
      <w:r w:rsidRPr="00CB7EA4">
        <w:t xml:space="preserve"> Да, такой хороший, обычный, добрый персонаж.</w:t>
      </w:r>
    </w:p>
    <w:p w14:paraId="2CA35B53" w14:textId="77777777" w:rsidR="001A45DC" w:rsidRPr="00CB7EA4" w:rsidRDefault="001A45DC" w:rsidP="001A45DC">
      <w:pPr>
        <w:pStyle w:val="Question"/>
      </w:pPr>
      <w:r w:rsidRPr="00CB7EA4">
        <w:t>Модератор: И, может быть, последний вопрос. Этой темы касались, обсуждали. Если говорить о продолжении, хочется ли вам?</w:t>
      </w:r>
    </w:p>
    <w:p w14:paraId="11F35912" w14:textId="77777777" w:rsidR="001A45DC" w:rsidRPr="00CB7EA4" w:rsidRDefault="001A45DC" w:rsidP="001A45DC">
      <w:pPr>
        <w:pStyle w:val="Answer"/>
      </w:pPr>
      <w:r w:rsidRPr="00CB7EA4">
        <w:rPr>
          <w:b/>
        </w:rPr>
        <w:t>Мужчина:</w:t>
      </w:r>
      <w:r w:rsidRPr="00CB7EA4">
        <w:t xml:space="preserve"> Да.</w:t>
      </w:r>
    </w:p>
    <w:p w14:paraId="3FACB9D1" w14:textId="77777777" w:rsidR="001A45DC" w:rsidRPr="00CB7EA4" w:rsidRDefault="001A45DC" w:rsidP="001A45DC">
      <w:pPr>
        <w:pStyle w:val="Answer"/>
      </w:pPr>
      <w:r w:rsidRPr="00CB7EA4">
        <w:rPr>
          <w:b/>
        </w:rPr>
        <w:t>Мужчина:</w:t>
      </w:r>
      <w:r w:rsidRPr="00CB7EA4">
        <w:t xml:space="preserve"> Да, однозначно. Я могу сейчас посмотреть еще пять серий.</w:t>
      </w:r>
    </w:p>
    <w:p w14:paraId="60615C31" w14:textId="77777777" w:rsidR="001A45DC" w:rsidRPr="00CB7EA4" w:rsidRDefault="001A45DC" w:rsidP="001A45DC">
      <w:pPr>
        <w:pStyle w:val="Answer"/>
      </w:pPr>
      <w:r w:rsidRPr="00CB7EA4">
        <w:rPr>
          <w:b/>
        </w:rPr>
        <w:t>Мужчина:</w:t>
      </w:r>
      <w:r w:rsidRPr="00CB7EA4">
        <w:t xml:space="preserve"> Железобетонно.</w:t>
      </w:r>
    </w:p>
    <w:p w14:paraId="121AB8C4" w14:textId="77777777" w:rsidR="001A45DC" w:rsidRPr="00CB7EA4" w:rsidRDefault="001A45DC" w:rsidP="001A45DC">
      <w:pPr>
        <w:pStyle w:val="Question"/>
      </w:pPr>
      <w:r w:rsidRPr="00CB7EA4">
        <w:t>Модератор: А что интересно было бы?</w:t>
      </w:r>
    </w:p>
    <w:p w14:paraId="262EFF70" w14:textId="77777777" w:rsidR="001A45DC" w:rsidRPr="00CB7EA4" w:rsidRDefault="001A45DC" w:rsidP="001A45DC">
      <w:pPr>
        <w:pStyle w:val="Answer"/>
      </w:pPr>
      <w:r w:rsidRPr="00CB7EA4">
        <w:rPr>
          <w:b/>
        </w:rPr>
        <w:t>Мужчина:</w:t>
      </w:r>
      <w:r w:rsidRPr="00CB7EA4">
        <w:t xml:space="preserve"> Я могу и так посмотреть.</w:t>
      </w:r>
    </w:p>
    <w:p w14:paraId="740A230F" w14:textId="77777777" w:rsidR="001A45DC" w:rsidRPr="00CB7EA4" w:rsidRDefault="001A45DC" w:rsidP="001A45DC">
      <w:pPr>
        <w:pStyle w:val="Question"/>
      </w:pPr>
      <w:r w:rsidRPr="00CB7EA4">
        <w:t>Модератор: А что было бы интересно увидеть во втором сезоне?</w:t>
      </w:r>
    </w:p>
    <w:p w14:paraId="43EFD934" w14:textId="77777777" w:rsidR="001A45DC" w:rsidRPr="00CB7EA4" w:rsidRDefault="001A45DC" w:rsidP="001A45DC">
      <w:pPr>
        <w:pStyle w:val="Answer"/>
      </w:pPr>
      <w:r w:rsidRPr="00CB7EA4">
        <w:rPr>
          <w:b/>
        </w:rPr>
        <w:t>Мужчина:</w:t>
      </w:r>
      <w:r w:rsidRPr="00CB7EA4">
        <w:t xml:space="preserve"> Свадьбу у них.</w:t>
      </w:r>
    </w:p>
    <w:p w14:paraId="636C8950" w14:textId="77777777" w:rsidR="001A45DC" w:rsidRPr="00CB7EA4" w:rsidRDefault="001A45DC" w:rsidP="001A45DC">
      <w:pPr>
        <w:pStyle w:val="Answer"/>
      </w:pPr>
      <w:r w:rsidRPr="00CB7EA4">
        <w:rPr>
          <w:b/>
        </w:rPr>
        <w:t>Мужчина:</w:t>
      </w:r>
      <w:r w:rsidRPr="00CB7EA4">
        <w:t xml:space="preserve"> Похождения Кати по тылам. Там столько приколов можно собрать.</w:t>
      </w:r>
    </w:p>
    <w:p w14:paraId="55DCB1B4" w14:textId="77777777" w:rsidR="001A45DC" w:rsidRPr="00CB7EA4" w:rsidRDefault="001A45DC" w:rsidP="001A45DC">
      <w:pPr>
        <w:pStyle w:val="Answer"/>
      </w:pPr>
      <w:r w:rsidRPr="00CB7EA4">
        <w:rPr>
          <w:b/>
        </w:rPr>
        <w:t>Мужчина:</w:t>
      </w:r>
      <w:r w:rsidRPr="00CB7EA4">
        <w:t xml:space="preserve"> И еще Демьян отправился куда-нибудь в добровольческое подразделение и вытащил этого ландыша из плена.</w:t>
      </w:r>
    </w:p>
    <w:p w14:paraId="0E9A38F6" w14:textId="77777777" w:rsidR="001A45DC" w:rsidRPr="00CB7EA4" w:rsidRDefault="001A45DC" w:rsidP="001A45DC">
      <w:pPr>
        <w:pStyle w:val="Answer"/>
      </w:pPr>
      <w:r w:rsidRPr="00CB7EA4">
        <w:rPr>
          <w:b/>
        </w:rPr>
        <w:t>Мужчина:</w:t>
      </w:r>
      <w:r w:rsidRPr="00CB7EA4">
        <w:t xml:space="preserve"> Если он погибнет, то вдруг у нее клинанёт там, у нас же много девчонок воюет, и она, может быть, просто добровольцем уйдет.</w:t>
      </w:r>
    </w:p>
    <w:p w14:paraId="4D87DE6D" w14:textId="77777777" w:rsidR="001A45DC" w:rsidRPr="00CB7EA4" w:rsidRDefault="001A45DC" w:rsidP="001A45DC">
      <w:pPr>
        <w:pStyle w:val="Answer"/>
      </w:pPr>
      <w:r w:rsidRPr="00CB7EA4">
        <w:rPr>
          <w:b/>
        </w:rPr>
        <w:t>Мужчина:</w:t>
      </w:r>
      <w:r w:rsidRPr="00CB7EA4">
        <w:t xml:space="preserve"> Да.</w:t>
      </w:r>
    </w:p>
    <w:p w14:paraId="706CEA1D" w14:textId="77777777" w:rsidR="001A45DC" w:rsidRPr="00CB7EA4" w:rsidRDefault="001A45DC" w:rsidP="001A45DC">
      <w:pPr>
        <w:pStyle w:val="Answer"/>
      </w:pPr>
      <w:r w:rsidRPr="00CB7EA4">
        <w:rPr>
          <w:b/>
        </w:rPr>
        <w:t>Мужчина:</w:t>
      </w:r>
      <w:r w:rsidRPr="00CB7EA4">
        <w:t xml:space="preserve"> Снайпером станет.</w:t>
      </w:r>
    </w:p>
    <w:p w14:paraId="1D5E57AB" w14:textId="77777777" w:rsidR="001A45DC" w:rsidRPr="00CB7EA4" w:rsidRDefault="001A45DC" w:rsidP="001A45DC">
      <w:pPr>
        <w:pStyle w:val="Answer"/>
      </w:pPr>
      <w:r w:rsidRPr="00CB7EA4">
        <w:rPr>
          <w:b/>
        </w:rPr>
        <w:t>Мужчина:</w:t>
      </w:r>
      <w:r w:rsidRPr="00CB7EA4">
        <w:t xml:space="preserve"> Тогда Лёшу убить надо сначала.</w:t>
      </w:r>
    </w:p>
    <w:p w14:paraId="4755FBC9" w14:textId="77777777" w:rsidR="001A45DC" w:rsidRPr="00CB7EA4" w:rsidRDefault="001A45DC" w:rsidP="001A45DC">
      <w:pPr>
        <w:pStyle w:val="Answer"/>
      </w:pPr>
      <w:r w:rsidRPr="00CB7EA4">
        <w:rPr>
          <w:b/>
        </w:rPr>
        <w:t>Мужчина:</w:t>
      </w:r>
      <w:r w:rsidRPr="00CB7EA4">
        <w:t xml:space="preserve"> Лёшу не надо убить. Лёшу надо расчленить, поджечь.</w:t>
      </w:r>
    </w:p>
    <w:p w14:paraId="48A91E7E" w14:textId="77777777" w:rsidR="001A45DC" w:rsidRPr="00CB7EA4" w:rsidRDefault="001A45DC" w:rsidP="001A45DC">
      <w:pPr>
        <w:pStyle w:val="Question"/>
      </w:pPr>
      <w:r w:rsidRPr="00CB7EA4">
        <w:t>Модератор: Чтобы Лёшу убили, или чтобы у Лёши с Катей что-то было дальше?</w:t>
      </w:r>
    </w:p>
    <w:p w14:paraId="1B03A4C3" w14:textId="77777777" w:rsidR="001A45DC" w:rsidRPr="00CB7EA4" w:rsidRDefault="001A45DC" w:rsidP="001A45DC">
      <w:pPr>
        <w:pStyle w:val="Answer"/>
      </w:pPr>
      <w:r w:rsidRPr="00CB7EA4">
        <w:rPr>
          <w:b/>
        </w:rPr>
        <w:t>Мужчина:</w:t>
      </w:r>
      <w:r w:rsidRPr="00CB7EA4">
        <w:t xml:space="preserve"> Нет, у Лёши по сюжету шансов практически нет. Там только чудо.</w:t>
      </w:r>
    </w:p>
    <w:p w14:paraId="75D49046" w14:textId="77777777" w:rsidR="001A45DC" w:rsidRPr="00CB7EA4" w:rsidRDefault="001A45DC" w:rsidP="001A45DC">
      <w:pPr>
        <w:pStyle w:val="Answer"/>
      </w:pPr>
      <w:r w:rsidRPr="00CB7EA4">
        <w:rPr>
          <w:b/>
        </w:rPr>
        <w:t>Мужчина:</w:t>
      </w:r>
      <w:r w:rsidRPr="00CB7EA4">
        <w:t xml:space="preserve"> Согласитесь сами, что Катюха во всем фильме смотрится. Не берем ее внешность, что она красотка. Она реально более привлекательно смотрится, она какая-то более воинствующая, боевая.</w:t>
      </w:r>
    </w:p>
    <w:p w14:paraId="76AFB98C" w14:textId="77777777" w:rsidR="001A45DC" w:rsidRPr="00CB7EA4" w:rsidRDefault="001A45DC" w:rsidP="001A45DC">
      <w:pPr>
        <w:pStyle w:val="Answer"/>
      </w:pPr>
      <w:r w:rsidRPr="00CB7EA4">
        <w:rPr>
          <w:b/>
        </w:rPr>
        <w:t>Мужчина:</w:t>
      </w:r>
      <w:r w:rsidRPr="00CB7EA4">
        <w:t xml:space="preserve"> Чем кто?</w:t>
      </w:r>
    </w:p>
    <w:p w14:paraId="4E6E3442" w14:textId="77777777" w:rsidR="001A45DC" w:rsidRPr="00CB7EA4" w:rsidRDefault="001A45DC" w:rsidP="001A45DC">
      <w:pPr>
        <w:pStyle w:val="Answer"/>
      </w:pPr>
      <w:r w:rsidRPr="00CB7EA4">
        <w:rPr>
          <w:b/>
        </w:rPr>
        <w:t>Мужчина:</w:t>
      </w:r>
      <w:r w:rsidRPr="00CB7EA4">
        <w:t xml:space="preserve"> Чем Лёша.</w:t>
      </w:r>
    </w:p>
    <w:p w14:paraId="74D7A050" w14:textId="77777777" w:rsidR="001A45DC" w:rsidRPr="00CB7EA4" w:rsidRDefault="001A45DC" w:rsidP="001A45DC">
      <w:pPr>
        <w:pStyle w:val="Answer"/>
      </w:pPr>
      <w:r w:rsidRPr="00CB7EA4">
        <w:rPr>
          <w:b/>
        </w:rPr>
        <w:t>Мужчина:</w:t>
      </w:r>
      <w:r w:rsidRPr="00CB7EA4">
        <w:t xml:space="preserve"> Это естественно. Было бы удивительно, если бы Алексей больше нравился.</w:t>
      </w:r>
    </w:p>
    <w:p w14:paraId="0F2E2330" w14:textId="77777777" w:rsidR="001A45DC" w:rsidRPr="00CB7EA4" w:rsidRDefault="001A45DC" w:rsidP="001A45DC">
      <w:pPr>
        <w:pStyle w:val="Question"/>
      </w:pPr>
      <w:r w:rsidRPr="00CB7EA4">
        <w:t>Модератор: Получилось, допустим, что она его нашла, какое-то чудо произошло, почему она его так долго не находила. Такое интересно было бы смотреть?</w:t>
      </w:r>
    </w:p>
    <w:p w14:paraId="7808A14E" w14:textId="77777777" w:rsidR="001A45DC" w:rsidRPr="00CB7EA4" w:rsidRDefault="001A45DC" w:rsidP="001A45DC">
      <w:pPr>
        <w:pStyle w:val="Answer"/>
      </w:pPr>
      <w:r w:rsidRPr="00CB7EA4">
        <w:rPr>
          <w:b/>
        </w:rPr>
        <w:t>Мужчина:</w:t>
      </w:r>
      <w:r w:rsidRPr="00CB7EA4">
        <w:t xml:space="preserve"> Да, интересно.</w:t>
      </w:r>
    </w:p>
    <w:p w14:paraId="7E21285D" w14:textId="77777777" w:rsidR="001A45DC" w:rsidRPr="00CB7EA4" w:rsidRDefault="001A45DC" w:rsidP="001A45DC">
      <w:pPr>
        <w:pStyle w:val="Answer"/>
      </w:pPr>
      <w:r w:rsidRPr="00CB7EA4">
        <w:rPr>
          <w:b/>
        </w:rPr>
        <w:t>Мужчина:</w:t>
      </w:r>
      <w:r w:rsidRPr="00CB7EA4">
        <w:t xml:space="preserve"> Интересно было бы.</w:t>
      </w:r>
    </w:p>
    <w:p w14:paraId="591681E0" w14:textId="77777777" w:rsidR="001A45DC" w:rsidRPr="00CB7EA4" w:rsidRDefault="001A45DC" w:rsidP="001A45DC">
      <w:pPr>
        <w:pStyle w:val="Answer"/>
      </w:pPr>
      <w:r w:rsidRPr="00CB7EA4">
        <w:rPr>
          <w:b/>
        </w:rPr>
        <w:t>Мужчина:</w:t>
      </w:r>
      <w:r w:rsidRPr="00CB7EA4">
        <w:t xml:space="preserve"> Там очень много моментов в жизни, которые можно описать. Поехала дочка полковника, она может встретить любовь свою там же. Как ребята помогают выбираться из не самых легкий ситуаций, жертвенность, самоотдача. Ее там много, именно там много.</w:t>
      </w:r>
    </w:p>
    <w:p w14:paraId="4F816596" w14:textId="77777777" w:rsidR="001A45DC" w:rsidRPr="00CB7EA4" w:rsidRDefault="001A45DC" w:rsidP="001A45DC">
      <w:pPr>
        <w:pStyle w:val="Answer"/>
      </w:pPr>
      <w:r w:rsidRPr="00CB7EA4">
        <w:rPr>
          <w:b/>
        </w:rPr>
        <w:t xml:space="preserve">Мужчина: </w:t>
      </w:r>
      <w:r w:rsidRPr="00CB7EA4">
        <w:t>Или он будет инвалидом, как она будет за ним ухаживать.</w:t>
      </w:r>
    </w:p>
    <w:p w14:paraId="322304F5" w14:textId="77777777" w:rsidR="001A45DC" w:rsidRPr="00CB7EA4" w:rsidRDefault="001A45DC" w:rsidP="001A45DC">
      <w:pPr>
        <w:pStyle w:val="Answer"/>
      </w:pPr>
      <w:r w:rsidRPr="00CB7EA4">
        <w:rPr>
          <w:b/>
        </w:rPr>
        <w:t>Мужчина:</w:t>
      </w:r>
      <w:r w:rsidRPr="00CB7EA4">
        <w:t xml:space="preserve"> Без пальчиков она его любила.</w:t>
      </w:r>
    </w:p>
    <w:p w14:paraId="04820034" w14:textId="77777777" w:rsidR="001A45DC" w:rsidRPr="00CB7EA4" w:rsidRDefault="001A45DC" w:rsidP="001A45DC">
      <w:pPr>
        <w:pStyle w:val="Answer"/>
      </w:pPr>
      <w:r w:rsidRPr="00CB7EA4">
        <w:rPr>
          <w:b/>
        </w:rPr>
        <w:t>Мужчина:</w:t>
      </w:r>
      <w:r w:rsidRPr="00CB7EA4">
        <w:t xml:space="preserve"> Это женщина должна. А то бывают случаи, такие случаи есть, пацан приезжает без ноги, пока у него бабки есть, с ним еще девушка, жена тусит, а потом проходит время, гудбай. Такое часто бывает.</w:t>
      </w:r>
    </w:p>
    <w:p w14:paraId="0A4E6C2A" w14:textId="77777777" w:rsidR="001A45DC" w:rsidRPr="00CB7EA4" w:rsidRDefault="001A45DC" w:rsidP="001A45DC">
      <w:pPr>
        <w:pStyle w:val="Answer"/>
      </w:pPr>
      <w:r w:rsidRPr="00CB7EA4">
        <w:rPr>
          <w:b/>
        </w:rPr>
        <w:t>Мужчина:</w:t>
      </w:r>
      <w:r w:rsidRPr="00CB7EA4">
        <w:t xml:space="preserve"> Сплошь и рядом просто.</w:t>
      </w:r>
    </w:p>
    <w:p w14:paraId="7D982D3E" w14:textId="77777777" w:rsidR="001A45DC" w:rsidRPr="00CB7EA4" w:rsidRDefault="001A45DC" w:rsidP="001A45DC">
      <w:pPr>
        <w:pStyle w:val="Answer"/>
      </w:pPr>
      <w:r w:rsidRPr="00CB7EA4">
        <w:rPr>
          <w:b/>
        </w:rPr>
        <w:t>Мужчина:</w:t>
      </w:r>
      <w:r w:rsidRPr="00CB7EA4">
        <w:t xml:space="preserve"> Еще один сезон, максимум два, но не больше, чтобы это не перешло в сериал «Саша+Таня».</w:t>
      </w:r>
    </w:p>
    <w:p w14:paraId="520CA73F" w14:textId="77777777" w:rsidR="001A45DC" w:rsidRPr="00CB7EA4" w:rsidRDefault="001A45DC" w:rsidP="001A45DC">
      <w:pPr>
        <w:pStyle w:val="Answer"/>
      </w:pPr>
      <w:r w:rsidRPr="00CB7EA4">
        <w:rPr>
          <w:b/>
        </w:rPr>
        <w:t>Мужчина:</w:t>
      </w:r>
      <w:r w:rsidRPr="00CB7EA4">
        <w:t xml:space="preserve"> СВО раскрыть.</w:t>
      </w:r>
    </w:p>
    <w:p w14:paraId="4A790250" w14:textId="77777777" w:rsidR="001A45DC" w:rsidRPr="00CB7EA4" w:rsidRDefault="001A45DC" w:rsidP="001A45DC">
      <w:pPr>
        <w:pStyle w:val="Answer"/>
      </w:pPr>
      <w:r w:rsidRPr="00CB7EA4">
        <w:rPr>
          <w:b/>
        </w:rPr>
        <w:t>Мужчина:</w:t>
      </w:r>
      <w:r w:rsidRPr="00CB7EA4">
        <w:t xml:space="preserve"> Один сезон еще, может быть, через несколько лет.</w:t>
      </w:r>
    </w:p>
    <w:p w14:paraId="1F5A9C85" w14:textId="77777777" w:rsidR="001A45DC" w:rsidRPr="00CB7EA4" w:rsidRDefault="001A45DC" w:rsidP="001A45DC">
      <w:pPr>
        <w:pStyle w:val="Answer"/>
      </w:pPr>
      <w:r w:rsidRPr="00CB7EA4">
        <w:rPr>
          <w:b/>
        </w:rPr>
        <w:t>Мужчина:</w:t>
      </w:r>
      <w:r w:rsidRPr="00CB7EA4">
        <w:t xml:space="preserve"> Но чтобы этот сезон следующий посвящался именно только СВО.</w:t>
      </w:r>
    </w:p>
    <w:p w14:paraId="72334B8B" w14:textId="77777777" w:rsidR="001A45DC" w:rsidRPr="00CB7EA4" w:rsidRDefault="001A45DC" w:rsidP="001A45DC">
      <w:pPr>
        <w:pStyle w:val="Answer"/>
      </w:pPr>
      <w:r w:rsidRPr="00CB7EA4">
        <w:rPr>
          <w:b/>
        </w:rPr>
        <w:t>Мужчина:</w:t>
      </w:r>
      <w:r w:rsidRPr="00CB7EA4">
        <w:t xml:space="preserve"> СВО, да, ее надо раскрыть.</w:t>
      </w:r>
    </w:p>
    <w:p w14:paraId="34E5FA4C" w14:textId="77777777" w:rsidR="001A45DC" w:rsidRPr="00CB7EA4" w:rsidRDefault="001A45DC" w:rsidP="001A45DC">
      <w:pPr>
        <w:pStyle w:val="Answer"/>
      </w:pPr>
      <w:r w:rsidRPr="00CB7EA4">
        <w:rPr>
          <w:b/>
        </w:rPr>
        <w:t>Мужчина:</w:t>
      </w:r>
      <w:r w:rsidRPr="00CB7EA4">
        <w:t xml:space="preserve"> Мы молодежь зацепили этими всеми пьянками, гулянками, перешли в СВО и дальше пошли с любовью к родине, к близким.</w:t>
      </w:r>
    </w:p>
    <w:p w14:paraId="75C0178A" w14:textId="77777777" w:rsidR="001A45DC" w:rsidRPr="00CB7EA4" w:rsidRDefault="001A45DC" w:rsidP="001A45DC">
      <w:pPr>
        <w:pStyle w:val="Answer"/>
      </w:pPr>
      <w:r w:rsidRPr="00CB7EA4">
        <w:rPr>
          <w:b/>
        </w:rPr>
        <w:t>Мужчина:</w:t>
      </w:r>
      <w:r w:rsidRPr="00CB7EA4">
        <w:t xml:space="preserve"> Вот так они и хотят лишить детей хороших фильмов, жён и втянуть в свое болото.</w:t>
      </w:r>
    </w:p>
    <w:p w14:paraId="6553F27B" w14:textId="77777777" w:rsidR="001A45DC" w:rsidRPr="00CB7EA4" w:rsidRDefault="001A45DC" w:rsidP="001A45DC">
      <w:pPr>
        <w:pStyle w:val="Answer"/>
      </w:pPr>
      <w:r w:rsidRPr="00CB7EA4">
        <w:rPr>
          <w:b/>
        </w:rPr>
        <w:t>Мужчина:</w:t>
      </w:r>
      <w:r w:rsidRPr="00CB7EA4">
        <w:t xml:space="preserve"> Мы можем про любовь.</w:t>
      </w:r>
    </w:p>
    <w:p w14:paraId="608A4182" w14:textId="77777777" w:rsidR="001A45DC" w:rsidRPr="00CB7EA4" w:rsidRDefault="001A45DC" w:rsidP="001A45DC">
      <w:pPr>
        <w:pStyle w:val="Question"/>
      </w:pPr>
      <w:r w:rsidRPr="00CB7EA4">
        <w:t>Модератор: Вы здесь сказали.</w:t>
      </w:r>
    </w:p>
    <w:p w14:paraId="32FFF67D" w14:textId="77777777" w:rsidR="001A45DC" w:rsidRPr="00CB7EA4" w:rsidRDefault="001A45DC" w:rsidP="001A45DC">
      <w:pPr>
        <w:pStyle w:val="Answer"/>
      </w:pPr>
      <w:r w:rsidRPr="00CB7EA4">
        <w:rPr>
          <w:b/>
        </w:rPr>
        <w:t>Мужчина:</w:t>
      </w:r>
      <w:r w:rsidRPr="00CB7EA4">
        <w:t xml:space="preserve"> На СВО должный зайти молодые ребята, неженатые и там пожениться на хохлушках по полной.</w:t>
      </w:r>
    </w:p>
    <w:p w14:paraId="209FE038" w14:textId="77777777" w:rsidR="001A45DC" w:rsidRPr="00CB7EA4" w:rsidRDefault="001A45DC" w:rsidP="001A45DC">
      <w:pPr>
        <w:pStyle w:val="Answer"/>
      </w:pPr>
      <w:r w:rsidRPr="00CB7EA4">
        <w:rPr>
          <w:b/>
        </w:rPr>
        <w:t>Мужчина:</w:t>
      </w:r>
      <w:r w:rsidRPr="00CB7EA4">
        <w:t xml:space="preserve"> 35, не младше и уже после того, как сделали детей. А до 35 не трогайте детишек.</w:t>
      </w:r>
    </w:p>
    <w:p w14:paraId="306990C6" w14:textId="77777777" w:rsidR="001A45DC" w:rsidRPr="00CB7EA4" w:rsidRDefault="001A45DC" w:rsidP="001A45DC">
      <w:pPr>
        <w:pStyle w:val="Answer"/>
      </w:pPr>
      <w:r w:rsidRPr="00CB7EA4">
        <w:rPr>
          <w:b/>
        </w:rPr>
        <w:t>Мужчина:</w:t>
      </w:r>
      <w:r w:rsidRPr="00CB7EA4">
        <w:t xml:space="preserve"> А остальные воюют. 35 нельзя пускать.</w:t>
      </w:r>
    </w:p>
    <w:p w14:paraId="5CE3B9E5" w14:textId="77777777" w:rsidR="001A45DC" w:rsidRPr="00CB7EA4" w:rsidRDefault="001A45DC" w:rsidP="001A45DC">
      <w:pPr>
        <w:pStyle w:val="Question"/>
      </w:pPr>
      <w:r w:rsidRPr="00CB7EA4">
        <w:t>Модератор: С одной стороны, сказали, хочется увидеть СВО. А, с другой стороны, сказали, что реалистичности не хочется, чтобы ее показывали. Тогда что?</w:t>
      </w:r>
    </w:p>
    <w:p w14:paraId="275F6859" w14:textId="77777777" w:rsidR="001A45DC" w:rsidRPr="00CB7EA4" w:rsidRDefault="001A45DC" w:rsidP="001A45DC">
      <w:pPr>
        <w:pStyle w:val="Answer"/>
      </w:pPr>
      <w:r w:rsidRPr="00CB7EA4">
        <w:rPr>
          <w:b/>
        </w:rPr>
        <w:t>Мужчина:</w:t>
      </w:r>
      <w:r w:rsidRPr="00CB7EA4">
        <w:t xml:space="preserve"> Мяса особо не надо.</w:t>
      </w:r>
    </w:p>
    <w:p w14:paraId="1232F63A" w14:textId="77777777" w:rsidR="001A45DC" w:rsidRPr="00CB7EA4" w:rsidRDefault="001A45DC" w:rsidP="001A45DC">
      <w:pPr>
        <w:pStyle w:val="Answer"/>
      </w:pPr>
      <w:r w:rsidRPr="00CB7EA4">
        <w:rPr>
          <w:b/>
        </w:rPr>
        <w:t>Мужчина:</w:t>
      </w:r>
      <w:r w:rsidRPr="00CB7EA4">
        <w:t xml:space="preserve"> Мясо не надо показывать. Но какие-то определенные трагедии.</w:t>
      </w:r>
    </w:p>
    <w:p w14:paraId="481CC505" w14:textId="77777777" w:rsidR="001A45DC" w:rsidRPr="00CB7EA4" w:rsidRDefault="001A45DC" w:rsidP="001A45DC">
      <w:pPr>
        <w:pStyle w:val="Answer"/>
      </w:pPr>
      <w:r w:rsidRPr="00CB7EA4">
        <w:rPr>
          <w:b/>
        </w:rPr>
        <w:t>Мужчина:</w:t>
      </w:r>
      <w:r w:rsidRPr="00CB7EA4">
        <w:t xml:space="preserve"> Но ПАЗик должен был перестать ездить навсегда.</w:t>
      </w:r>
    </w:p>
    <w:p w14:paraId="12BF2244" w14:textId="77777777" w:rsidR="001A45DC" w:rsidRPr="00CB7EA4" w:rsidRDefault="001A45DC" w:rsidP="001A45DC">
      <w:pPr>
        <w:pStyle w:val="Answer"/>
      </w:pPr>
      <w:r w:rsidRPr="00CB7EA4">
        <w:rPr>
          <w:b/>
        </w:rPr>
        <w:t>Мужчина:</w:t>
      </w:r>
      <w:r w:rsidRPr="00CB7EA4">
        <w:t xml:space="preserve"> Раскрыть тему любви на момент СВО, как она происходит.</w:t>
      </w:r>
    </w:p>
    <w:p w14:paraId="49924F30" w14:textId="77777777" w:rsidR="001A45DC" w:rsidRPr="00CB7EA4" w:rsidRDefault="001A45DC" w:rsidP="001A45DC">
      <w:pPr>
        <w:pStyle w:val="Answer"/>
      </w:pPr>
      <w:r w:rsidRPr="00CB7EA4">
        <w:rPr>
          <w:b/>
        </w:rPr>
        <w:t>Мужчина:</w:t>
      </w:r>
      <w:r w:rsidRPr="00CB7EA4">
        <w:t xml:space="preserve"> Передать страдания народа.</w:t>
      </w:r>
    </w:p>
    <w:p w14:paraId="0CF4BF07" w14:textId="77777777" w:rsidR="001A45DC" w:rsidRPr="00CB7EA4" w:rsidRDefault="001A45DC" w:rsidP="001A45DC">
      <w:pPr>
        <w:pStyle w:val="Answer"/>
      </w:pPr>
      <w:r w:rsidRPr="00CB7EA4">
        <w:rPr>
          <w:b/>
        </w:rPr>
        <w:t>Мужчина:</w:t>
      </w:r>
      <w:r w:rsidRPr="00CB7EA4">
        <w:t xml:space="preserve"> Отсутствие воды, света.</w:t>
      </w:r>
    </w:p>
    <w:p w14:paraId="24513A2C" w14:textId="77777777" w:rsidR="001A45DC" w:rsidRPr="00CB7EA4" w:rsidRDefault="001A45DC" w:rsidP="001A45DC">
      <w:pPr>
        <w:pStyle w:val="Answer"/>
      </w:pPr>
      <w:r w:rsidRPr="00CB7EA4">
        <w:rPr>
          <w:b/>
        </w:rPr>
        <w:t>Мужчина:</w:t>
      </w:r>
      <w:r w:rsidRPr="00CB7EA4">
        <w:t xml:space="preserve"> Показать, как выглядят нацисты, что это плохо.</w:t>
      </w:r>
    </w:p>
    <w:p w14:paraId="5B318086" w14:textId="77777777" w:rsidR="001A45DC" w:rsidRPr="00CB7EA4" w:rsidRDefault="001A45DC" w:rsidP="001A45DC">
      <w:pPr>
        <w:pStyle w:val="Answer"/>
      </w:pPr>
      <w:r w:rsidRPr="00CB7EA4">
        <w:rPr>
          <w:b/>
        </w:rPr>
        <w:t>Мужчина:</w:t>
      </w:r>
      <w:r w:rsidRPr="00CB7EA4">
        <w:t xml:space="preserve"> Как ходят на колонку за несколько километров за водой.</w:t>
      </w:r>
    </w:p>
    <w:p w14:paraId="151C8D04" w14:textId="77777777" w:rsidR="001A45DC" w:rsidRPr="00CB7EA4" w:rsidRDefault="001A45DC" w:rsidP="001A45DC">
      <w:pPr>
        <w:pStyle w:val="Answer"/>
      </w:pPr>
      <w:r w:rsidRPr="00CB7EA4">
        <w:rPr>
          <w:b/>
        </w:rPr>
        <w:t>Мужчина:</w:t>
      </w:r>
      <w:r w:rsidRPr="00CB7EA4">
        <w:t xml:space="preserve"> Когда одной ложкой из одной чашки.</w:t>
      </w:r>
    </w:p>
    <w:p w14:paraId="035AA15B" w14:textId="77777777" w:rsidR="001A45DC" w:rsidRPr="00CB7EA4" w:rsidRDefault="001A45DC" w:rsidP="001A45DC">
      <w:pPr>
        <w:pStyle w:val="Answer"/>
      </w:pPr>
      <w:r w:rsidRPr="00CB7EA4">
        <w:rPr>
          <w:b/>
        </w:rPr>
        <w:t>Мужчина:</w:t>
      </w:r>
      <w:r w:rsidRPr="00CB7EA4">
        <w:t xml:space="preserve"> Да, показать просто реалии, но без боевика.</w:t>
      </w:r>
    </w:p>
    <w:p w14:paraId="46ECDDCD" w14:textId="77777777" w:rsidR="001A45DC" w:rsidRPr="00CB7EA4" w:rsidRDefault="001A45DC" w:rsidP="001A45DC">
      <w:pPr>
        <w:pStyle w:val="Answer"/>
      </w:pPr>
      <w:r w:rsidRPr="00CB7EA4">
        <w:rPr>
          <w:b/>
        </w:rPr>
        <w:t>Мужчина:</w:t>
      </w:r>
      <w:r w:rsidRPr="00CB7EA4">
        <w:t xml:space="preserve"> Я, например, предложил бы, послушав вас тоже, без всяких Англий дальше, что осталась. Даже вообще не упоминать. Наши люди, жены, причастные и не очень, как работает то, что гуманитарку собирают. И вторая часть – золотая молодежь тусит, по хрен, никакого патриотизма, все ходят, плюют. Я не знаю, как вы, где я нахожусь, вообще молчат про СВО. Ни одного мне вопроса, ничего. Нет этой темы, мы не хотим. Общество повернулось. То руки жали в 2022, а сейчас видеть не хотят, потому что, видите ли, всем надоело уже СВО.</w:t>
      </w:r>
    </w:p>
    <w:p w14:paraId="0805CEBA" w14:textId="77777777" w:rsidR="001A45DC" w:rsidRPr="00CB7EA4" w:rsidRDefault="001A45DC" w:rsidP="001A45DC">
      <w:pPr>
        <w:pStyle w:val="Answer"/>
      </w:pPr>
      <w:r w:rsidRPr="00CB7EA4">
        <w:rPr>
          <w:b/>
        </w:rPr>
        <w:t>Мужчина:</w:t>
      </w:r>
      <w:r w:rsidRPr="00CB7EA4">
        <w:t xml:space="preserve"> Устали.</w:t>
      </w:r>
    </w:p>
    <w:p w14:paraId="61D87376" w14:textId="77777777" w:rsidR="001A45DC" w:rsidRPr="00CB7EA4" w:rsidRDefault="001A45DC" w:rsidP="001A45DC">
      <w:pPr>
        <w:pStyle w:val="Answer"/>
      </w:pPr>
      <w:r w:rsidRPr="00CB7EA4">
        <w:rPr>
          <w:b/>
        </w:rPr>
        <w:t>Мужчина:</w:t>
      </w:r>
      <w:r w:rsidRPr="00CB7EA4">
        <w:t xml:space="preserve"> Потому что нет, семя не заложена на эту СВО. Это проблема всей страны, а не конкретных людей.</w:t>
      </w:r>
    </w:p>
    <w:p w14:paraId="47D2510E" w14:textId="77777777" w:rsidR="001A45DC" w:rsidRPr="00CB7EA4" w:rsidRDefault="001A45DC" w:rsidP="001A45DC">
      <w:pPr>
        <w:pStyle w:val="Answer"/>
      </w:pPr>
      <w:r w:rsidRPr="00CB7EA4">
        <w:rPr>
          <w:b/>
        </w:rPr>
        <w:t>Мужчина:</w:t>
      </w:r>
      <w:r w:rsidRPr="00CB7EA4">
        <w:t xml:space="preserve"> Про это и показывают, что все у нас ровно, везде какие-то танцы, гулянки. А надо это освещать.</w:t>
      </w:r>
    </w:p>
    <w:p w14:paraId="6A7C6218" w14:textId="77777777" w:rsidR="001A45DC" w:rsidRPr="00CB7EA4" w:rsidRDefault="001A45DC" w:rsidP="001A45DC">
      <w:pPr>
        <w:pStyle w:val="Answer"/>
      </w:pPr>
      <w:r w:rsidRPr="00CB7EA4">
        <w:rPr>
          <w:b/>
        </w:rPr>
        <w:t>Мужчина:</w:t>
      </w:r>
      <w:r w:rsidRPr="00CB7EA4">
        <w:t xml:space="preserve"> У нас везде победы.</w:t>
      </w:r>
    </w:p>
    <w:p w14:paraId="40CC3505" w14:textId="77777777" w:rsidR="001A45DC" w:rsidRPr="00CB7EA4" w:rsidRDefault="001A45DC" w:rsidP="001A45DC">
      <w:pPr>
        <w:pStyle w:val="Answer"/>
      </w:pPr>
      <w:r w:rsidRPr="00CB7EA4">
        <w:rPr>
          <w:b/>
        </w:rPr>
        <w:t>Мужчина:</w:t>
      </w:r>
      <w:r w:rsidRPr="00CB7EA4">
        <w:t xml:space="preserve"> Карнавалы.</w:t>
      </w:r>
    </w:p>
    <w:p w14:paraId="751AD5C8" w14:textId="77777777" w:rsidR="001A45DC" w:rsidRPr="00CB7EA4" w:rsidRDefault="001A45DC" w:rsidP="001A45DC">
      <w:pPr>
        <w:pStyle w:val="Answer"/>
      </w:pPr>
      <w:r w:rsidRPr="00CB7EA4">
        <w:rPr>
          <w:b/>
        </w:rPr>
        <w:t>Мужчина:</w:t>
      </w:r>
      <w:r w:rsidRPr="00CB7EA4">
        <w:t xml:space="preserve"> Мне нравится наш Апти. Он рассказывает, все понимают, что он приукрашивает, но давайте тогда, когда человек рассказывает, а то вечно рассказывают о хорошем только. Апти рассказывает, вроде все отлично идет, но все понимают, что жопа там.</w:t>
      </w:r>
    </w:p>
    <w:p w14:paraId="2188591D" w14:textId="77777777" w:rsidR="001A45DC" w:rsidRPr="00CB7EA4" w:rsidRDefault="001A45DC" w:rsidP="001A45DC">
      <w:pPr>
        <w:pStyle w:val="Question"/>
      </w:pPr>
      <w:r w:rsidRPr="00CB7EA4">
        <w:t>Модератор: Что во втором сезоне показать?</w:t>
      </w:r>
    </w:p>
    <w:p w14:paraId="06CF5FF7" w14:textId="77777777" w:rsidR="001A45DC" w:rsidRPr="00CB7EA4" w:rsidRDefault="001A45DC" w:rsidP="001A45DC">
      <w:pPr>
        <w:pStyle w:val="Answer"/>
      </w:pPr>
      <w:r w:rsidRPr="00CB7EA4">
        <w:rPr>
          <w:b/>
        </w:rPr>
        <w:t>Мужчина:</w:t>
      </w:r>
      <w:r w:rsidRPr="00CB7EA4">
        <w:t xml:space="preserve"> Что они ездят, дают эти концерты, гуманитарку возят.</w:t>
      </w:r>
    </w:p>
    <w:p w14:paraId="5CA14392" w14:textId="77777777" w:rsidR="001A45DC" w:rsidRPr="00CB7EA4" w:rsidRDefault="001A45DC" w:rsidP="001A45DC">
      <w:pPr>
        <w:pStyle w:val="Answer"/>
      </w:pPr>
      <w:r w:rsidRPr="00CB7EA4">
        <w:rPr>
          <w:b/>
        </w:rPr>
        <w:t>Мужчина:</w:t>
      </w:r>
      <w:r w:rsidRPr="00CB7EA4">
        <w:t xml:space="preserve"> Надо, чтобы местные девчонки, которые пели, к ним присоединились.</w:t>
      </w:r>
    </w:p>
    <w:p w14:paraId="31AA24C3" w14:textId="77777777" w:rsidR="001A45DC" w:rsidRPr="00CB7EA4" w:rsidRDefault="001A45DC" w:rsidP="001A45DC">
      <w:pPr>
        <w:pStyle w:val="Answer"/>
      </w:pPr>
      <w:r w:rsidRPr="00CB7EA4">
        <w:rPr>
          <w:b/>
        </w:rPr>
        <w:t>Мужчина:</w:t>
      </w:r>
      <w:r w:rsidRPr="00CB7EA4">
        <w:t xml:space="preserve"> Человеческие отношения.</w:t>
      </w:r>
    </w:p>
    <w:p w14:paraId="675115D1" w14:textId="77777777" w:rsidR="001A45DC" w:rsidRPr="00CB7EA4" w:rsidRDefault="001A45DC" w:rsidP="001A45DC">
      <w:pPr>
        <w:pStyle w:val="Answer"/>
      </w:pPr>
      <w:r w:rsidRPr="00CB7EA4">
        <w:rPr>
          <w:b/>
        </w:rPr>
        <w:t>Мужчина:</w:t>
      </w:r>
      <w:r w:rsidRPr="00CB7EA4">
        <w:t xml:space="preserve"> Дружба.</w:t>
      </w:r>
    </w:p>
    <w:p w14:paraId="2CBEEFFC" w14:textId="77777777" w:rsidR="001A45DC" w:rsidRPr="00CB7EA4" w:rsidRDefault="001A45DC" w:rsidP="001A45DC">
      <w:pPr>
        <w:pStyle w:val="Answer"/>
      </w:pPr>
      <w:r w:rsidRPr="00CB7EA4">
        <w:rPr>
          <w:b/>
        </w:rPr>
        <w:t>Мужчина:</w:t>
      </w:r>
      <w:r w:rsidRPr="00CB7EA4">
        <w:t xml:space="preserve"> Возможно, их могла захватить украинская ДРГ, как наши спецназовцы их вытаскивают.</w:t>
      </w:r>
    </w:p>
    <w:p w14:paraId="34095018" w14:textId="77777777" w:rsidR="001A45DC" w:rsidRPr="00CB7EA4" w:rsidRDefault="001A45DC" w:rsidP="001A45DC">
      <w:pPr>
        <w:pStyle w:val="Answer"/>
      </w:pPr>
      <w:r w:rsidRPr="00CB7EA4">
        <w:rPr>
          <w:b/>
        </w:rPr>
        <w:t>Мужчина:</w:t>
      </w:r>
      <w:r w:rsidRPr="00CB7EA4">
        <w:t xml:space="preserve"> Нет, там бойня будет, не надо.</w:t>
      </w:r>
    </w:p>
    <w:p w14:paraId="64526F60" w14:textId="77777777" w:rsidR="001A45DC" w:rsidRPr="00CB7EA4" w:rsidRDefault="001A45DC" w:rsidP="001A45DC">
      <w:pPr>
        <w:pStyle w:val="Answer"/>
      </w:pPr>
      <w:r w:rsidRPr="00CB7EA4">
        <w:rPr>
          <w:b/>
        </w:rPr>
        <w:t>Мужчина:</w:t>
      </w:r>
      <w:r w:rsidRPr="00CB7EA4">
        <w:t xml:space="preserve"> Проще выталкивать ПАЗик всей толпой.</w:t>
      </w:r>
    </w:p>
    <w:p w14:paraId="49879ABA" w14:textId="77777777" w:rsidR="001A45DC" w:rsidRPr="00CB7EA4" w:rsidRDefault="001A45DC" w:rsidP="001A45DC">
      <w:pPr>
        <w:pStyle w:val="Answer"/>
      </w:pPr>
      <w:r w:rsidRPr="00CB7EA4">
        <w:rPr>
          <w:b/>
        </w:rPr>
        <w:t>Мужчина:</w:t>
      </w:r>
      <w:r w:rsidRPr="00CB7EA4">
        <w:t xml:space="preserve"> Авторы сериала как позиционируют этот сериал?</w:t>
      </w:r>
    </w:p>
    <w:p w14:paraId="7247BE23" w14:textId="77777777" w:rsidR="001A45DC" w:rsidRPr="00CB7EA4" w:rsidRDefault="001A45DC" w:rsidP="001A45DC">
      <w:pPr>
        <w:pStyle w:val="Question"/>
      </w:pPr>
      <w:r w:rsidRPr="00CB7EA4">
        <w:t>Модератор: Не знаю.</w:t>
      </w:r>
    </w:p>
    <w:p w14:paraId="45564C7C" w14:textId="77777777" w:rsidR="001A45DC" w:rsidRPr="00CB7EA4" w:rsidRDefault="001A45DC" w:rsidP="001A45DC">
      <w:pPr>
        <w:pStyle w:val="Answer"/>
      </w:pPr>
      <w:r w:rsidRPr="00CB7EA4">
        <w:rPr>
          <w:b/>
        </w:rPr>
        <w:t>Мужчина:</w:t>
      </w:r>
      <w:r w:rsidRPr="00CB7EA4">
        <w:t xml:space="preserve"> Никак не позиционируют?</w:t>
      </w:r>
    </w:p>
    <w:p w14:paraId="1AC10FFC" w14:textId="77777777" w:rsidR="001A45DC" w:rsidRPr="00CB7EA4" w:rsidRDefault="001A45DC" w:rsidP="001A45DC">
      <w:pPr>
        <w:pStyle w:val="Answer"/>
      </w:pPr>
      <w:r w:rsidRPr="00CB7EA4">
        <w:rPr>
          <w:b/>
        </w:rPr>
        <w:t>Мужчина:</w:t>
      </w:r>
      <w:r w:rsidRPr="00CB7EA4">
        <w:t xml:space="preserve"> Нет, они бабло заработали.</w:t>
      </w:r>
    </w:p>
    <w:p w14:paraId="7B8EEF57" w14:textId="77777777" w:rsidR="001A45DC" w:rsidRPr="00CB7EA4" w:rsidRDefault="001A45DC" w:rsidP="001A45DC">
      <w:pPr>
        <w:pStyle w:val="Answer"/>
      </w:pPr>
      <w:r w:rsidRPr="00CB7EA4">
        <w:rPr>
          <w:b/>
        </w:rPr>
        <w:t>Мужчина:</w:t>
      </w:r>
      <w:r w:rsidRPr="00CB7EA4">
        <w:t xml:space="preserve"> Души нет.</w:t>
      </w:r>
    </w:p>
    <w:p w14:paraId="3580D0AC" w14:textId="77777777" w:rsidR="001A45DC" w:rsidRPr="00CB7EA4" w:rsidRDefault="001A45DC" w:rsidP="001A45DC">
      <w:pPr>
        <w:pStyle w:val="Answer"/>
      </w:pPr>
      <w:r w:rsidRPr="00CB7EA4">
        <w:rPr>
          <w:b/>
        </w:rPr>
        <w:t>Александр:</w:t>
      </w:r>
      <w:r w:rsidRPr="00CB7EA4">
        <w:t xml:space="preserve"> К будущему сериалу хотел сказать, но в продолжение вопроса Виктора. Почему этот фильм попал на обсуждение? Можете что-нибудь сказать?</w:t>
      </w:r>
    </w:p>
    <w:p w14:paraId="29D217E6" w14:textId="77777777" w:rsidR="001A45DC" w:rsidRPr="00CB7EA4" w:rsidRDefault="001A45DC" w:rsidP="001A45DC">
      <w:pPr>
        <w:pStyle w:val="Question"/>
      </w:pPr>
      <w:r w:rsidRPr="00CB7EA4">
        <w:t>Модератор: Я думаю, что из всего происходящего мы можем сами сделать этот вывод. Как раз то, что сегодня обсуждали про патриотическое воспитание и так далее, это один из ответов на ваш вопрос.</w:t>
      </w:r>
    </w:p>
    <w:p w14:paraId="7BEB9BFB" w14:textId="77777777" w:rsidR="001A45DC" w:rsidRPr="00CB7EA4" w:rsidRDefault="001A45DC" w:rsidP="001A45DC">
      <w:pPr>
        <w:pStyle w:val="Answer"/>
      </w:pPr>
      <w:r w:rsidRPr="00CB7EA4">
        <w:rPr>
          <w:b/>
        </w:rPr>
        <w:t>Мужчина:</w:t>
      </w:r>
      <w:r w:rsidRPr="00CB7EA4">
        <w:t xml:space="preserve"> К патриотике он отношения не имеет.</w:t>
      </w:r>
    </w:p>
    <w:p w14:paraId="18CBECB0" w14:textId="77777777" w:rsidR="001A45DC" w:rsidRPr="00CB7EA4" w:rsidRDefault="001A45DC" w:rsidP="001A45DC">
      <w:pPr>
        <w:pStyle w:val="Answer"/>
      </w:pPr>
      <w:r w:rsidRPr="00CB7EA4">
        <w:rPr>
          <w:b/>
        </w:rPr>
        <w:t>Мужчина:</w:t>
      </w:r>
      <w:r w:rsidRPr="00CB7EA4">
        <w:t xml:space="preserve"> Имеет.</w:t>
      </w:r>
    </w:p>
    <w:p w14:paraId="6243E331" w14:textId="77777777" w:rsidR="001A45DC" w:rsidRPr="00CB7EA4" w:rsidRDefault="001A45DC" w:rsidP="001A45DC">
      <w:pPr>
        <w:pStyle w:val="Question"/>
      </w:pPr>
      <w:r w:rsidRPr="00CB7EA4">
        <w:t>Модератор: Наверняка имеют что-то в голове такие задачи, но наша задача – оценить, насколько получилось.</w:t>
      </w:r>
    </w:p>
    <w:p w14:paraId="616FC509" w14:textId="77777777" w:rsidR="001A45DC" w:rsidRPr="00CB7EA4" w:rsidRDefault="001A45DC" w:rsidP="001A45DC">
      <w:pPr>
        <w:pStyle w:val="Answer"/>
      </w:pPr>
      <w:r w:rsidRPr="00CB7EA4">
        <w:rPr>
          <w:b/>
        </w:rPr>
        <w:t>Мужчина:</w:t>
      </w:r>
      <w:r w:rsidRPr="00CB7EA4">
        <w:t xml:space="preserve"> Во второй части нужно показать обратную сторону вояк. Здесь эти вояки чисто от Минобороны, а там надо показать все эти «ЧВК», добровольческие и какие приходили туда люди. Туда придет Демьян, который был бандитом, туда придет какой-нибудь коммерсант, который был на самом деле бандитом. У нас парень был, инвестиционный брокер, с баблом у него все в порядке. Но он пришел на эту войну. И надо показать, что разные слои населения, начиная от тех, кто бухал, заканчивая нереально большими людьми. Но только не надо Пескова показывать сына.</w:t>
      </w:r>
    </w:p>
    <w:p w14:paraId="17E6DC3D" w14:textId="77777777" w:rsidR="001A45DC" w:rsidRPr="00CB7EA4" w:rsidRDefault="001A45DC" w:rsidP="001A45DC">
      <w:pPr>
        <w:pStyle w:val="Answer"/>
      </w:pPr>
      <w:r w:rsidRPr="00CB7EA4">
        <w:rPr>
          <w:b/>
        </w:rPr>
        <w:t>Мужчина:</w:t>
      </w:r>
      <w:r w:rsidRPr="00CB7EA4">
        <w:t xml:space="preserve"> Для второго сезона очень много.</w:t>
      </w:r>
    </w:p>
    <w:p w14:paraId="0E9BCE34" w14:textId="77777777" w:rsidR="001A45DC" w:rsidRPr="00CB7EA4" w:rsidRDefault="001A45DC" w:rsidP="001A45DC">
      <w:pPr>
        <w:pStyle w:val="Answer"/>
      </w:pPr>
      <w:r w:rsidRPr="00CB7EA4">
        <w:rPr>
          <w:b/>
        </w:rPr>
        <w:t>Мужчина:</w:t>
      </w:r>
      <w:r w:rsidRPr="00CB7EA4">
        <w:t xml:space="preserve"> У него контракт закончен давно уже, в «Вагнере» отвоевал.</w:t>
      </w:r>
    </w:p>
    <w:p w14:paraId="0A4263A8" w14:textId="77777777" w:rsidR="001A45DC" w:rsidRPr="00CB7EA4" w:rsidRDefault="001A45DC" w:rsidP="001A45DC">
      <w:pPr>
        <w:pStyle w:val="Answer"/>
      </w:pPr>
      <w:r w:rsidRPr="00CB7EA4">
        <w:rPr>
          <w:b/>
        </w:rPr>
        <w:t>Мужчина:</w:t>
      </w:r>
      <w:r w:rsidRPr="00CB7EA4">
        <w:t xml:space="preserve"> Он был?</w:t>
      </w:r>
    </w:p>
    <w:p w14:paraId="2FF5D170" w14:textId="77777777" w:rsidR="001A45DC" w:rsidRPr="00CB7EA4" w:rsidRDefault="001A45DC" w:rsidP="001A45DC">
      <w:pPr>
        <w:pStyle w:val="Answer"/>
      </w:pPr>
      <w:r w:rsidRPr="00CB7EA4">
        <w:rPr>
          <w:b/>
        </w:rPr>
        <w:t>Мужчина:</w:t>
      </w:r>
      <w:r w:rsidRPr="00CB7EA4">
        <w:t xml:space="preserve"> Я откуда знаю? Я в штабе «Ахмата».</w:t>
      </w:r>
    </w:p>
    <w:p w14:paraId="04709261" w14:textId="77777777" w:rsidR="001A45DC" w:rsidRPr="00CB7EA4" w:rsidRDefault="001A45DC" w:rsidP="001A45DC">
      <w:pPr>
        <w:pStyle w:val="Answer"/>
      </w:pPr>
      <w:r w:rsidRPr="00CB7EA4">
        <w:rPr>
          <w:b/>
        </w:rPr>
        <w:t>Мужчина:</w:t>
      </w:r>
      <w:r w:rsidRPr="00CB7EA4">
        <w:t xml:space="preserve"> Много ответвлений у сериала.</w:t>
      </w:r>
    </w:p>
    <w:p w14:paraId="6DAC3ACC" w14:textId="77777777" w:rsidR="001A45DC" w:rsidRPr="00CB7EA4" w:rsidRDefault="001A45DC" w:rsidP="001A45DC">
      <w:pPr>
        <w:pStyle w:val="Question"/>
      </w:pPr>
      <w:r w:rsidRPr="00CB7EA4">
        <w:t>Модератор: Мы не знаем, есть ли у создателей фильма планы на второй сезон, это мы уже от себя спросили, чтобы понимать.</w:t>
      </w:r>
    </w:p>
    <w:p w14:paraId="0358A0B8" w14:textId="77777777" w:rsidR="001A45DC" w:rsidRPr="00CB7EA4" w:rsidRDefault="001A45DC" w:rsidP="001A45DC">
      <w:pPr>
        <w:pStyle w:val="Answer"/>
      </w:pPr>
      <w:r w:rsidRPr="00CB7EA4">
        <w:rPr>
          <w:b/>
        </w:rPr>
        <w:t>Мужчина:</w:t>
      </w:r>
      <w:r w:rsidRPr="00CB7EA4">
        <w:t xml:space="preserve"> Показать разных людей надо. И прямо показать именно от 24-го, когда у людей поменялось всё. Прошел месяц, еще два месяца, 10 месяцев этой войны, как у людей менялась жизнь, почему они приняли решение, в конце концов, пойти туда.</w:t>
      </w:r>
    </w:p>
    <w:p w14:paraId="7A1A6904" w14:textId="77777777" w:rsidR="001A45DC" w:rsidRPr="00CB7EA4" w:rsidRDefault="001A45DC" w:rsidP="001A45DC">
      <w:pPr>
        <w:pStyle w:val="Answer"/>
      </w:pPr>
      <w:r w:rsidRPr="00CB7EA4">
        <w:rPr>
          <w:b/>
        </w:rPr>
        <w:t>Мужчина:</w:t>
      </w:r>
      <w:r w:rsidRPr="00CB7EA4">
        <w:t xml:space="preserve"> Неплохо еще в следующем сезоне сделать такую картинку, когда Катя приезжает в Вологду или в Москву, и у нее происходит зацепка с какой-нибудь другой женщиной, которая вот, эта СВО, кому это все надо, чтобы Катя выразила именно свою точку зрения, что ты, говорит, курица, здесь сидишь, пока там люди умирают за нас.</w:t>
      </w:r>
    </w:p>
    <w:p w14:paraId="623BA4CE" w14:textId="77777777" w:rsidR="001A45DC" w:rsidRPr="00CB7EA4" w:rsidRDefault="001A45DC" w:rsidP="001A45DC">
      <w:pPr>
        <w:pStyle w:val="Answer"/>
      </w:pPr>
      <w:r w:rsidRPr="00CB7EA4">
        <w:rPr>
          <w:b/>
        </w:rPr>
        <w:t>Мужчина:</w:t>
      </w:r>
      <w:r w:rsidRPr="00CB7EA4">
        <w:t xml:space="preserve"> Это было бы здорово.</w:t>
      </w:r>
    </w:p>
    <w:p w14:paraId="252E5179" w14:textId="77777777" w:rsidR="001A45DC" w:rsidRPr="00CB7EA4" w:rsidRDefault="001A45DC" w:rsidP="001A45DC">
      <w:pPr>
        <w:pStyle w:val="Answer"/>
      </w:pPr>
      <w:r w:rsidRPr="00CB7EA4">
        <w:rPr>
          <w:b/>
        </w:rPr>
        <w:t>Мужчина:</w:t>
      </w:r>
      <w:r w:rsidRPr="00CB7EA4">
        <w:t xml:space="preserve"> Заземлила бы.</w:t>
      </w:r>
    </w:p>
    <w:p w14:paraId="7CF8523D" w14:textId="77777777" w:rsidR="001A45DC" w:rsidRPr="00CB7EA4" w:rsidRDefault="001A45DC" w:rsidP="001A45DC">
      <w:pPr>
        <w:pStyle w:val="Answer"/>
      </w:pPr>
      <w:r w:rsidRPr="00CB7EA4">
        <w:rPr>
          <w:b/>
        </w:rPr>
        <w:t>Мужчина:</w:t>
      </w:r>
      <w:r w:rsidRPr="00CB7EA4">
        <w:t xml:space="preserve"> Была бы такая сцена очень.</w:t>
      </w:r>
    </w:p>
    <w:p w14:paraId="5D77F2B5" w14:textId="77777777" w:rsidR="001A45DC" w:rsidRPr="00CB7EA4" w:rsidRDefault="001A45DC" w:rsidP="001A45DC">
      <w:pPr>
        <w:pStyle w:val="Answer"/>
      </w:pPr>
      <w:r w:rsidRPr="00CB7EA4">
        <w:rPr>
          <w:b/>
        </w:rPr>
        <w:t>Мужчина:</w:t>
      </w:r>
      <w:r w:rsidRPr="00CB7EA4">
        <w:t xml:space="preserve"> Надо было бы, чтобы у нее был банк, у этой курицы главной, а Катя пришла и купила, и выгнала бы ее.</w:t>
      </w:r>
    </w:p>
    <w:p w14:paraId="5DA6F008" w14:textId="77777777" w:rsidR="001A45DC" w:rsidRPr="00CB7EA4" w:rsidRDefault="001A45DC" w:rsidP="001A45DC">
      <w:pPr>
        <w:pStyle w:val="Answer"/>
      </w:pPr>
      <w:r w:rsidRPr="00CB7EA4">
        <w:rPr>
          <w:b/>
        </w:rPr>
        <w:t>Мужчина:</w:t>
      </w:r>
      <w:r w:rsidRPr="00CB7EA4">
        <w:t xml:space="preserve"> Да.</w:t>
      </w:r>
    </w:p>
    <w:p w14:paraId="68533A6C" w14:textId="77777777" w:rsidR="001A45DC" w:rsidRPr="00CB7EA4" w:rsidRDefault="001A45DC" w:rsidP="001A45DC">
      <w:pPr>
        <w:pStyle w:val="Answer"/>
      </w:pPr>
      <w:r w:rsidRPr="00CB7EA4">
        <w:rPr>
          <w:b/>
        </w:rPr>
        <w:t>Мужчина:</w:t>
      </w:r>
      <w:r w:rsidRPr="00CB7EA4">
        <w:t xml:space="preserve"> И умыла ее просто.</w:t>
      </w:r>
    </w:p>
    <w:p w14:paraId="5BF52111" w14:textId="77777777" w:rsidR="001A45DC" w:rsidRPr="00CB7EA4" w:rsidRDefault="001A45DC" w:rsidP="001A45DC">
      <w:pPr>
        <w:pStyle w:val="Answer"/>
      </w:pPr>
      <w:r w:rsidRPr="00CB7EA4">
        <w:rPr>
          <w:b/>
        </w:rPr>
        <w:t>Мужчина:</w:t>
      </w:r>
      <w:r w:rsidRPr="00CB7EA4">
        <w:t xml:space="preserve"> Можно резюмировать? Позитивно в том, что научились снимать, слава богу, качественно, научились играть правдоподобного. Много поработали, в плане погоны, звезды – все на месте, эмблемы, как положено. Единственный раз только, без кителя бегают. Но это мелочи. Поэтому надо сценаристов отправить на две неделю на передок.</w:t>
      </w:r>
    </w:p>
    <w:p w14:paraId="66026F3A" w14:textId="77777777" w:rsidR="001A45DC" w:rsidRPr="00CB7EA4" w:rsidRDefault="001A45DC" w:rsidP="001A45DC">
      <w:pPr>
        <w:pStyle w:val="Answer"/>
      </w:pPr>
      <w:r w:rsidRPr="00CB7EA4">
        <w:rPr>
          <w:b/>
        </w:rPr>
        <w:t>Мужчина:</w:t>
      </w:r>
      <w:r w:rsidRPr="00CB7EA4">
        <w:t xml:space="preserve"> Не надо на передок никого. Я считаю, что максимально в 20 километрах бросить в деревню, где нет ни воды, ни света на две недели.</w:t>
      </w:r>
    </w:p>
    <w:p w14:paraId="0671ED0C" w14:textId="77777777" w:rsidR="001A45DC" w:rsidRPr="00CB7EA4" w:rsidRDefault="001A45DC" w:rsidP="001A45DC">
      <w:pPr>
        <w:pStyle w:val="Answer"/>
      </w:pPr>
      <w:r w:rsidRPr="00CB7EA4">
        <w:rPr>
          <w:b/>
        </w:rPr>
        <w:t>Мужчина:</w:t>
      </w:r>
      <w:r w:rsidRPr="00CB7EA4">
        <w:t xml:space="preserve"> Так это можно и в России найти такое.</w:t>
      </w:r>
    </w:p>
    <w:p w14:paraId="5B9FAB31" w14:textId="77777777" w:rsidR="001A45DC" w:rsidRPr="00CB7EA4" w:rsidRDefault="001A45DC" w:rsidP="001A45DC">
      <w:pPr>
        <w:pStyle w:val="Answer"/>
      </w:pPr>
      <w:r w:rsidRPr="00CB7EA4">
        <w:rPr>
          <w:b/>
        </w:rPr>
        <w:t>Мужчина:</w:t>
      </w:r>
      <w:r w:rsidRPr="00CB7EA4">
        <w:t xml:space="preserve"> Нет, надо так, чтобы иногда постреливали с той стороны. А на передок я никому не советую.</w:t>
      </w:r>
    </w:p>
    <w:p w14:paraId="17775BBB" w14:textId="77777777" w:rsidR="001A45DC" w:rsidRPr="00CB7EA4" w:rsidRDefault="001A45DC" w:rsidP="001A45DC">
      <w:pPr>
        <w:pStyle w:val="Answer"/>
      </w:pPr>
      <w:r w:rsidRPr="00CB7EA4">
        <w:rPr>
          <w:b/>
        </w:rPr>
        <w:t>Мужчина:</w:t>
      </w:r>
      <w:r w:rsidRPr="00CB7EA4">
        <w:t xml:space="preserve"> Макнуть в жизнь сценаристов.</w:t>
      </w:r>
    </w:p>
    <w:p w14:paraId="5906E21C" w14:textId="77777777" w:rsidR="001A45DC" w:rsidRPr="00CB7EA4" w:rsidRDefault="001A45DC" w:rsidP="001A45DC">
      <w:pPr>
        <w:pStyle w:val="Answer"/>
      </w:pPr>
      <w:r w:rsidRPr="00CB7EA4">
        <w:rPr>
          <w:b/>
        </w:rPr>
        <w:t>Александр:</w:t>
      </w:r>
      <w:r w:rsidRPr="00CB7EA4">
        <w:t xml:space="preserve"> Мужчины, все-таки скажите, к продолжению этого сериала, конечно, можно все что угодно придумывать. Очень хорошо, что горячее обсуждение такое. Но один момент. Как сказал Дмитрий, что никому не интересно, был он там, нет, никто ему вопросы не задает. Я со своей точки зрения хочу сказать, что иногда вижу ребят в форме, виду с кулькой, и я всегда стараюсь спросить, что и как. В курсе, какая реакция? На фиг не болтай, вообще не хотим разговаривать. И вот только сейчас буквально в транспорте я ехал, в электричке, сидит паренек молоденький, прямо зеленый и с кулькой. Я смотрю, у него брюки. Я смотрю, он такой самостоятельный, ему ничего не надо, и я просто уже не выдержал, говорю, тебя зацепило, там был? Он говорит, да, там был. Два года был там. Сам вроде узкоглазый, узбек или кто.</w:t>
      </w:r>
    </w:p>
    <w:p w14:paraId="781D2974" w14:textId="77777777" w:rsidR="001A45DC" w:rsidRPr="00CB7EA4" w:rsidRDefault="001A45DC" w:rsidP="001A45DC">
      <w:pPr>
        <w:pStyle w:val="Answer"/>
      </w:pPr>
      <w:r w:rsidRPr="00CB7EA4">
        <w:rPr>
          <w:b/>
        </w:rPr>
        <w:t>Мужчина:</w:t>
      </w:r>
      <w:r w:rsidRPr="00CB7EA4">
        <w:t xml:space="preserve"> Тувинец.</w:t>
      </w:r>
    </w:p>
    <w:p w14:paraId="11CC4CD1" w14:textId="77777777" w:rsidR="001A45DC" w:rsidRPr="00CB7EA4" w:rsidRDefault="001A45DC" w:rsidP="001A45DC">
      <w:pPr>
        <w:pStyle w:val="Answer"/>
      </w:pPr>
      <w:r w:rsidRPr="00CB7EA4">
        <w:rPr>
          <w:b/>
        </w:rPr>
        <w:t>Мужчина:</w:t>
      </w:r>
      <w:r w:rsidRPr="00CB7EA4">
        <w:t xml:space="preserve"> Я по своей работе часто общаюсь с общественными организациями и с ветеранами.</w:t>
      </w:r>
    </w:p>
    <w:p w14:paraId="65ABA333" w14:textId="77777777" w:rsidR="001A45DC" w:rsidRPr="00CB7EA4" w:rsidRDefault="001A45DC" w:rsidP="001A45DC">
      <w:pPr>
        <w:pStyle w:val="Answer"/>
      </w:pPr>
      <w:r w:rsidRPr="00CB7EA4">
        <w:rPr>
          <w:b/>
        </w:rPr>
        <w:t>Мужчина:</w:t>
      </w:r>
      <w:r w:rsidRPr="00CB7EA4">
        <w:t xml:space="preserve"> У нас по всем городам России есть чат, где мы собираем бойцов с СВО. Большая часть, конечно, там ребят из «Вагнера». Когда обсуждался этот разговор по поводу, что давайте создадим чисто отдельный чат вагнеровский, я сказал, нет. Нет никакой разницы, все выполняют одну задачу. Тут будут и вагнеры, и те, кто в Чечне воевал, и те, кто в Таджикистане. Рты закрыли, говорю, это боевая тема.</w:t>
      </w:r>
    </w:p>
    <w:p w14:paraId="04A0BAFD" w14:textId="77777777" w:rsidR="001A45DC" w:rsidRPr="00CB7EA4" w:rsidRDefault="001A45DC" w:rsidP="001A45DC">
      <w:pPr>
        <w:pStyle w:val="Question"/>
      </w:pPr>
      <w:r w:rsidRPr="00CB7EA4">
        <w:t>Модератор: Уважаемые участники, мы фильм обсудили исчерпывающе. Это уже действительно другая тема. Может быть, только если по итогам обсуждения осталось что-то, чего мы не сказали.</w:t>
      </w:r>
    </w:p>
    <w:p w14:paraId="25323F1F" w14:textId="77777777" w:rsidR="001A45DC" w:rsidRPr="00CB7EA4" w:rsidRDefault="001A45DC" w:rsidP="001A45DC">
      <w:pPr>
        <w:pStyle w:val="Answer"/>
      </w:pPr>
      <w:r w:rsidRPr="00CB7EA4">
        <w:rPr>
          <w:b/>
        </w:rPr>
        <w:t>Мужчина:</w:t>
      </w:r>
      <w:r w:rsidRPr="00CB7EA4">
        <w:t xml:space="preserve"> Осталось написать сценарий.</w:t>
      </w:r>
    </w:p>
    <w:p w14:paraId="13AC5F7B" w14:textId="77777777" w:rsidR="001A45DC" w:rsidRPr="00CB7EA4" w:rsidRDefault="001A45DC" w:rsidP="001A45DC">
      <w:pPr>
        <w:pStyle w:val="Answer"/>
      </w:pPr>
      <w:r w:rsidRPr="00CB7EA4">
        <w:rPr>
          <w:b/>
        </w:rPr>
        <w:t>Мужчина:</w:t>
      </w:r>
      <w:r w:rsidRPr="00CB7EA4">
        <w:t xml:space="preserve"> И встретиться с Катериной.</w:t>
      </w:r>
    </w:p>
    <w:p w14:paraId="56D7B5A4" w14:textId="77777777" w:rsidR="001A45DC" w:rsidRPr="00CB7EA4" w:rsidRDefault="001A45DC" w:rsidP="001A45DC">
      <w:pPr>
        <w:pStyle w:val="Question"/>
      </w:pPr>
      <w:r w:rsidRPr="00CB7EA4">
        <w:t>Модератор: Вот такие были два прекрасных дня. Мы очень благодарны, что эти дни вы были с нами.</w:t>
      </w:r>
    </w:p>
    <w:p w14:paraId="2C604B1E" w14:textId="77777777" w:rsidR="001A45DC" w:rsidRPr="00CB7EA4" w:rsidRDefault="001A45DC" w:rsidP="001A45DC">
      <w:pPr>
        <w:pStyle w:val="Answer"/>
      </w:pPr>
      <w:r w:rsidRPr="00CB7EA4">
        <w:rPr>
          <w:b/>
        </w:rPr>
        <w:t>Мужчина:</w:t>
      </w:r>
      <w:r w:rsidRPr="00CB7EA4">
        <w:t xml:space="preserve"> Интересно было.</w:t>
      </w:r>
    </w:p>
    <w:p w14:paraId="601B6CCB" w14:textId="052E7F04" w:rsidR="001976B3" w:rsidRPr="00CB7EA4" w:rsidRDefault="001A45DC" w:rsidP="001A45DC">
      <w:pPr>
        <w:pStyle w:val="Question"/>
      </w:pPr>
      <w:r w:rsidRPr="00CB7EA4">
        <w:t>Модератор: Надеемся, что вам в какой-то степени это тоже было интересно. Надеемся всегда, что эта информация будет полезной, что в итоге то, что мы увидим на экранах, вам будет приятно и полезно.</w:t>
      </w:r>
    </w:p>
    <w:p w14:paraId="2C954881" w14:textId="29EB3AFC" w:rsidR="001A45DC" w:rsidRPr="00CB7EA4" w:rsidRDefault="001A45DC">
      <w:pPr>
        <w:spacing w:after="0" w:line="240" w:lineRule="auto"/>
        <w:rPr>
          <w:rFonts w:ascii="Franklin Gothic Book" w:hAnsi="Franklin Gothic Book"/>
          <w:sz w:val="24"/>
          <w:szCs w:val="24"/>
        </w:rPr>
      </w:pPr>
      <w:r w:rsidRPr="00CB7EA4">
        <w:rPr>
          <w:rFonts w:ascii="Franklin Gothic Book" w:hAnsi="Franklin Gothic Book"/>
          <w:sz w:val="24"/>
          <w:szCs w:val="24"/>
        </w:rPr>
        <w:br w:type="page"/>
      </w:r>
    </w:p>
    <w:p w14:paraId="22D7F66D" w14:textId="6415BF34" w:rsidR="001A45DC" w:rsidRPr="006E73D9" w:rsidRDefault="001A45DC" w:rsidP="006E73D9">
      <w:pPr>
        <w:pStyle w:val="1"/>
        <w:jc w:val="center"/>
        <w:rPr>
          <w:rFonts w:ascii="Franklin Gothic Book" w:hAnsi="Franklin Gothic Book"/>
          <w:b/>
          <w:color w:val="009999"/>
          <w:sz w:val="28"/>
          <w:szCs w:val="28"/>
        </w:rPr>
      </w:pPr>
      <w:bookmarkStart w:id="1" w:name="_Toc183447369"/>
      <w:r w:rsidRPr="006E73D9">
        <w:rPr>
          <w:rFonts w:ascii="Franklin Gothic Book" w:hAnsi="Franklin Gothic Book"/>
          <w:b/>
          <w:color w:val="009999"/>
          <w:sz w:val="28"/>
          <w:szCs w:val="28"/>
        </w:rPr>
        <w:t>Расшифровка 2</w:t>
      </w:r>
      <w:bookmarkEnd w:id="1"/>
    </w:p>
    <w:p w14:paraId="6F9286B7" w14:textId="610EEB32" w:rsidR="0096689D" w:rsidRPr="00CB7EA4" w:rsidRDefault="0096689D" w:rsidP="00A94BD0">
      <w:pPr>
        <w:spacing w:after="0" w:line="240" w:lineRule="auto"/>
        <w:rPr>
          <w:rFonts w:ascii="Franklin Gothic Book" w:hAnsi="Franklin Gothic Book"/>
          <w:sz w:val="24"/>
          <w:szCs w:val="24"/>
        </w:rPr>
      </w:pPr>
    </w:p>
    <w:p w14:paraId="1461C16C" w14:textId="6F0B403F" w:rsidR="001A45DC" w:rsidRPr="00CB7EA4" w:rsidRDefault="001A45DC" w:rsidP="00A94BD0">
      <w:pPr>
        <w:spacing w:after="0" w:line="240" w:lineRule="auto"/>
        <w:rPr>
          <w:rFonts w:ascii="Franklin Gothic Book" w:hAnsi="Franklin Gothic Book"/>
          <w:sz w:val="24"/>
          <w:szCs w:val="24"/>
        </w:rPr>
      </w:pPr>
    </w:p>
    <w:p w14:paraId="0D423810" w14:textId="77777777" w:rsidR="00433B7C" w:rsidRPr="00CB7EA4" w:rsidRDefault="00433B7C" w:rsidP="00433B7C">
      <w:pPr>
        <w:spacing w:after="120"/>
        <w:ind w:right="-285"/>
        <w:jc w:val="both"/>
        <w:rPr>
          <w:rFonts w:ascii="Franklin Gothic Book" w:hAnsi="Franklin Gothic Book" w:cs="Arial"/>
          <w:sz w:val="24"/>
          <w:szCs w:val="24"/>
        </w:rPr>
      </w:pPr>
      <w:r w:rsidRPr="00CB7EA4">
        <w:rPr>
          <w:rFonts w:ascii="Franklin Gothic Book" w:hAnsi="Franklin Gothic Book" w:cs="Arial"/>
          <w:sz w:val="24"/>
          <w:szCs w:val="24"/>
          <w:u w:val="single"/>
        </w:rPr>
        <w:t>Город:</w:t>
      </w:r>
      <w:r w:rsidRPr="00CB7EA4">
        <w:rPr>
          <w:rFonts w:ascii="Franklin Gothic Book" w:hAnsi="Franklin Gothic Book" w:cs="Arial"/>
          <w:sz w:val="24"/>
          <w:szCs w:val="24"/>
        </w:rPr>
        <w:t xml:space="preserve"> Нижний Новгород.</w:t>
      </w:r>
    </w:p>
    <w:p w14:paraId="412CFABA" w14:textId="77777777" w:rsidR="00433B7C" w:rsidRPr="00CB7EA4" w:rsidRDefault="00433B7C" w:rsidP="00433B7C">
      <w:pPr>
        <w:spacing w:after="120"/>
        <w:jc w:val="both"/>
        <w:rPr>
          <w:rFonts w:ascii="Franklin Gothic Book" w:hAnsi="Franklin Gothic Book" w:cs="Arial"/>
          <w:sz w:val="24"/>
          <w:szCs w:val="24"/>
        </w:rPr>
      </w:pPr>
      <w:r w:rsidRPr="00CB7EA4">
        <w:rPr>
          <w:rFonts w:ascii="Franklin Gothic Book" w:hAnsi="Franklin Gothic Book" w:cs="Arial"/>
          <w:sz w:val="24"/>
          <w:szCs w:val="24"/>
          <w:u w:val="single"/>
        </w:rPr>
        <w:t>ЦА:</w:t>
      </w:r>
      <w:r w:rsidRPr="00CB7EA4">
        <w:rPr>
          <w:rFonts w:ascii="Franklin Gothic Book" w:hAnsi="Franklin Gothic Book" w:cs="Arial"/>
          <w:sz w:val="24"/>
          <w:szCs w:val="24"/>
        </w:rPr>
        <w:t xml:space="preserve"> Военнослужащие.</w:t>
      </w:r>
    </w:p>
    <w:p w14:paraId="759B9659" w14:textId="77777777" w:rsidR="00433B7C" w:rsidRPr="00CB7EA4" w:rsidRDefault="00433B7C" w:rsidP="00433B7C">
      <w:pPr>
        <w:spacing w:after="120"/>
        <w:jc w:val="both"/>
        <w:rPr>
          <w:rFonts w:ascii="Franklin Gothic Book" w:hAnsi="Franklin Gothic Book" w:cs="Arial"/>
          <w:sz w:val="24"/>
          <w:szCs w:val="24"/>
        </w:rPr>
      </w:pPr>
    </w:p>
    <w:p w14:paraId="6CE3B9EF"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Если описать ваше общее впечатление от просмотра сериала, что бы вы сказали?</w:t>
      </w:r>
    </w:p>
    <w:p w14:paraId="7760EB5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Сериал хороший. Сюжет затягивает, даже после просмотра вчерашних пяти серий хотелось даже так дома посмотреть. В интернете начал просматривать, есть ли вообще в эфире где-то. </w:t>
      </w:r>
    </w:p>
    <w:p w14:paraId="5C31BA54"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Игорь, а вы что скажете?</w:t>
      </w:r>
    </w:p>
    <w:p w14:paraId="7AC6123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Тоже положительные эмоции оставил сериал. Посмотрел, как на одном дыхании. Сюжет, артисты – мне все понравилось.</w:t>
      </w:r>
    </w:p>
    <w:p w14:paraId="1BB69351"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Алексей.</w:t>
      </w:r>
    </w:p>
    <w:p w14:paraId="463E464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Алексей: </w:t>
      </w:r>
      <w:r w:rsidRPr="00CB7EA4">
        <w:rPr>
          <w:rFonts w:ascii="Franklin Gothic Book" w:eastAsia="Arial" w:hAnsi="Franklin Gothic Book" w:cs="Arial"/>
          <w:sz w:val="24"/>
          <w:szCs w:val="24"/>
        </w:rPr>
        <w:t xml:space="preserve">Сериал затягивает, хочется досмотреть до конца. Игра актеров весьма неплохая, тема затронута очень актуальная. И вообще взаимоотношения, всегда цепляет посмотреть, как складываются. Положительные эмоции. </w:t>
      </w:r>
    </w:p>
    <w:p w14:paraId="5E1B8A1B"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Сергей.</w:t>
      </w:r>
    </w:p>
    <w:p w14:paraId="618E05F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Сергей: </w:t>
      </w:r>
      <w:r w:rsidRPr="00CB7EA4">
        <w:rPr>
          <w:rFonts w:ascii="Franklin Gothic Book" w:eastAsia="Arial" w:hAnsi="Franklin Gothic Book" w:cs="Arial"/>
          <w:sz w:val="24"/>
          <w:szCs w:val="24"/>
        </w:rPr>
        <w:t>Сюжет понравился. Бессмысленный только, но…</w:t>
      </w:r>
    </w:p>
    <w:p w14:paraId="2088FFD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Как и вся жизнь.</w:t>
      </w:r>
    </w:p>
    <w:p w14:paraId="42CB029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Сергей: </w:t>
      </w:r>
      <w:r w:rsidRPr="00CB7EA4">
        <w:rPr>
          <w:rFonts w:ascii="Franklin Gothic Book" w:eastAsia="Arial" w:hAnsi="Franklin Gothic Book" w:cs="Arial"/>
          <w:sz w:val="24"/>
          <w:szCs w:val="24"/>
        </w:rPr>
        <w:t>Да. Посмотреть классно.</w:t>
      </w:r>
    </w:p>
    <w:p w14:paraId="01302D63"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То есть просто посмотреть.</w:t>
      </w:r>
    </w:p>
    <w:p w14:paraId="3049D51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Просто посмотреть.</w:t>
      </w:r>
    </w:p>
    <w:p w14:paraId="1B8131B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 принципе сюжет понравился. Каждую серию смотрел. Ждал продолжение следующей, какие там будут раскрываться события. В общем положительно.</w:t>
      </w:r>
    </w:p>
    <w:p w14:paraId="465E2F8F"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Максим, а у вас какое впечатление?</w:t>
      </w:r>
    </w:p>
    <w:p w14:paraId="265367D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Максим: </w:t>
      </w:r>
      <w:r w:rsidRPr="00CB7EA4">
        <w:rPr>
          <w:rFonts w:ascii="Franklin Gothic Book" w:eastAsia="Arial" w:hAnsi="Franklin Gothic Book" w:cs="Arial"/>
          <w:sz w:val="24"/>
          <w:szCs w:val="24"/>
        </w:rPr>
        <w:t>Под конец такое появилось. Понравилось.</w:t>
      </w:r>
    </w:p>
    <w:p w14:paraId="68C46273"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То есть что-то хорошее, не похожее на что-то предыдущее?</w:t>
      </w:r>
    </w:p>
    <w:p w14:paraId="5101B57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Да. Мне кажется, Все ждали. И хорошо, что сейчас получилось так снять. </w:t>
      </w:r>
    </w:p>
    <w:p w14:paraId="499B47FC"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Иван, а вы что скажете?</w:t>
      </w:r>
    </w:p>
    <w:p w14:paraId="6525596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Иван: </w:t>
      </w:r>
      <w:r w:rsidRPr="00CB7EA4">
        <w:rPr>
          <w:rFonts w:ascii="Franklin Gothic Book" w:eastAsia="Arial" w:hAnsi="Franklin Gothic Book" w:cs="Arial"/>
          <w:sz w:val="24"/>
          <w:szCs w:val="24"/>
        </w:rPr>
        <w:t xml:space="preserve">Впечатления хорошие. Снят хорошо. Игра актеров вполне реалистичная. В принципе все. </w:t>
      </w:r>
    </w:p>
    <w:p w14:paraId="64E38980"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Александр, у вас какое впечатление?</w:t>
      </w:r>
    </w:p>
    <w:p w14:paraId="081EDF7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Могу сказать - очень хорошее. Отлично. Что особо мне понравилось - весьма неожиданные повороты сценария. Это было интересно. То, что все сказали - присоединяюсь, фильм захватывает действительно. Я не особо любитель сериалов, но фильма так, чтобы посмотреть - не было за последнее время. Снят хорошо. И операторская работа мне очень понравилась. Музыкальное оформление понравилось. Может быть немного что-то где-то были гротески, но это естественное явление, но мне понравилось. И все ситуации, несмотря на все, они для армейской жизни все жизненные, включая даже и бандитов, и то, что там свадьба 23-го. Мы про СВО фильм смотрели. По тому было больше вопросов, чем по этому. Поэтому положительные эмоции, на одном дыхании. Мне понравились неожиданные повороты сценариев там, где я даже угадать не мог. Я ждал одного, получал другое.</w:t>
      </w:r>
    </w:p>
    <w:p w14:paraId="236FF4FC"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Рамиль, а вы что скажете?</w:t>
      </w:r>
    </w:p>
    <w:p w14:paraId="19161AB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Рамиль: </w:t>
      </w:r>
      <w:r w:rsidRPr="00CB7EA4">
        <w:rPr>
          <w:rFonts w:ascii="Franklin Gothic Book" w:eastAsia="Arial" w:hAnsi="Franklin Gothic Book" w:cs="Arial"/>
          <w:sz w:val="24"/>
          <w:szCs w:val="24"/>
        </w:rPr>
        <w:t>присоединяюсь ко всем участникам. Сериал тоже понравился. Легкий сериал, нисколько не напрягающий, о любви, о патриотизме даже. Интригующий. Каждая серия к интриге склоняется.</w:t>
      </w:r>
    </w:p>
    <w:p w14:paraId="000C0760"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Игорь, а вы что скажете?</w:t>
      </w:r>
    </w:p>
    <w:p w14:paraId="68838B0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 xml:space="preserve">Сумасшедший дом. Многим поведенческим моментам, даже большинству, дал бы оценку. Безумное поколение. Принимает безумные решения. Совершенно безумные поступки. Но где-то даже мудрость проскакивала жизненная. В целом сюжет захватывает, конечно. Захватило. </w:t>
      </w:r>
    </w:p>
    <w:p w14:paraId="197931E9"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Хорошо. Большинству из вас данный сериал действительно понравился. У вас положительное отношение после просмотра. Что понравилось? Давайте конкретно. Говорили по поводу операторской работы.</w:t>
      </w:r>
    </w:p>
    <w:p w14:paraId="597C78C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Операторской, и сценарист. Повороты необычные. Я по многим моментам могу посмотреть, потому что многие моменты. Тут просто собрано в одном сериале большинство офицерских судеб. И если посмотреть по кускам, то они все где-то у каждого присутствуют. Те, кто начал пораньше служить, жену бандюги в подъезде перестревали, свадьба была на отходной. То есть я уходил из части в часть, утром расписался, вечером у меня была отходная. Это все реальность. Вот этот вот офицер Бублик мне понравился чем? Ну типичнейший наш офицер, который не может спокойно на что-то отреагировать. Ему надо чисто подколоть. Стандартное офицерское. Я к этому долго в армии привыкал. К подкрылкам. И как от этого выходить. Типичная колоритная фигура. Мне он понравился. </w:t>
      </w:r>
    </w:p>
    <w:p w14:paraId="17317E66"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Что еще понравилось в сериале?</w:t>
      </w:r>
    </w:p>
    <w:p w14:paraId="60CAD35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Чувствуется, что консультанты были по сериалу. А тут по работе даже РУВД отметки, по работе части. Там очень много всего. Но для обычного обывателя гражданского может хорошо зайти. Видно, что кто-то все равно давал советы, как что показать, организовать.</w:t>
      </w:r>
    </w:p>
    <w:p w14:paraId="6019901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 основном новые все артисты, и играют профессионально.</w:t>
      </w:r>
    </w:p>
    <w:p w14:paraId="4FBA592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Да. Это тоже.</w:t>
      </w:r>
    </w:p>
    <w:p w14:paraId="3AFB75A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Да, я всего одного артиста там узнал. Бандита. </w:t>
      </w:r>
    </w:p>
    <w:p w14:paraId="5BDE4A6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Модератор: </w:t>
      </w:r>
      <w:r w:rsidRPr="00CB7EA4">
        <w:rPr>
          <w:rFonts w:ascii="Franklin Gothic Book" w:eastAsia="Arial" w:hAnsi="Franklin Gothic Book" w:cs="Arial"/>
          <w:sz w:val="24"/>
          <w:szCs w:val="24"/>
        </w:rPr>
        <w:t>Демьян?</w:t>
      </w:r>
    </w:p>
    <w:p w14:paraId="79D877F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Нет, из его банды. </w:t>
      </w:r>
    </w:p>
    <w:p w14:paraId="007EAA2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Игры сериал.</w:t>
      </w:r>
    </w:p>
    <w:p w14:paraId="1651696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Да. А остальных ни разу не видел. </w:t>
      </w:r>
    </w:p>
    <w:p w14:paraId="4C45CE8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Кержаков там у них самый авторитетный. </w:t>
      </w:r>
    </w:p>
    <w:p w14:paraId="2D1170F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Музыкальные вкладки шикарные. Многие треки хотел бы скачать, послушать их целиком. </w:t>
      </w:r>
    </w:p>
    <w:p w14:paraId="11279A63"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Что еще понравилось? Какие плюсы можете выделить?</w:t>
      </w:r>
    </w:p>
    <w:p w14:paraId="375A759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Мне понравилось, что преподается идея, что не все можно купить за деньги, даже за такие. Это, конечно, сомнительно, но сама идея неплохая была.</w:t>
      </w:r>
    </w:p>
    <w:p w14:paraId="245E39D0"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Что еще понравилось?</w:t>
      </w:r>
    </w:p>
    <w:p w14:paraId="4DDCA22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Мне понравилась игра главных персонажей.</w:t>
      </w:r>
    </w:p>
    <w:p w14:paraId="24447CF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Эмоциональная очень. </w:t>
      </w:r>
    </w:p>
    <w:p w14:paraId="727BEE2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Нет чувства, что они наигранно играют. Сопереживаешь на самом деле.</w:t>
      </w:r>
    </w:p>
    <w:p w14:paraId="176CD5E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Какая-то интрига держится. Мне вчера было интересно узнать, почему фильм называется ландыши. И под конец сезона раскрыли, почему. Интересный такой момент тоже. Развивающийся. </w:t>
      </w:r>
    </w:p>
    <w:p w14:paraId="45575A3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Актуальность вопроса. Сейчас этот вопрос не прорабатывается в кинематографе практически. Это то, что начинает оживать. Сложно отследить, как новому поколению объяснить, про долг, патриотизм, сериалом, конечно, сразу так не выйдет. Но то, что сама работа началась в этом направлении - это позитивный момент.</w:t>
      </w:r>
    </w:p>
    <w:p w14:paraId="432D7CA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Соглашусь. Приоритет - духовное, материальное. Есть у них нормальные семьи, не показывают их пьющими неизвестно где. Хороший коллектив, хорошие правила. Все это принимают и, наверное, еще споре между либералами и патриотами - это извечно. Видно, что сейчас значительный перевес в сторону патриотизма. </w:t>
      </w:r>
    </w:p>
    <w:p w14:paraId="4314BA43"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Что-то еще есть положительное, что можете выделить? Хорошо. Есть такое, что что-то не понравилось в этом сериале? Какие есть у вас негативные впечатления?</w:t>
      </w:r>
    </w:p>
    <w:p w14:paraId="0D3A65C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Ляпы есть, режиссерские, сценаристы. Надо поработать над этим.</w:t>
      </w:r>
    </w:p>
    <w:p w14:paraId="145F10B5"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что конкретно?</w:t>
      </w:r>
    </w:p>
    <w:p w14:paraId="1E10B6F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Я последнее время был в аэропортах. Кофе американо 40 рублей не стоит просто. Там чай – 5 рублей. В самом начале фильма. Там это все стоит в 10-20 раз дороже. Минимум 400 рублей американо стоит.</w:t>
      </w:r>
    </w:p>
    <w:p w14:paraId="0246DE1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Нолик забыли добавить.</w:t>
      </w:r>
    </w:p>
    <w:p w14:paraId="73C30E7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Они даже когда на соревнованиях участвовали, бегали с дочкой Бублика, она поднимается по лестнице, а в окне видно, что она на месте. Деревья зеленые, а по сюжету зима у них везде. И не понравилось, что там очень много музыкальных вставок.</w:t>
      </w:r>
    </w:p>
    <w:p w14:paraId="1D0DE91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Неожиданных.</w:t>
      </w:r>
    </w:p>
    <w:p w14:paraId="39B3A7E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Как мюзикл начинается.</w:t>
      </w:r>
    </w:p>
    <w:p w14:paraId="3C3D9B5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Мы смотрели 8 серий за два дня, поэтому вставок накопилось много. А если раз в день она показывается, то будет нормально. Причем они все хорошие. </w:t>
      </w:r>
    </w:p>
    <w:p w14:paraId="227C4E1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 одной серии по 1-3 музыкальные вставки. Это уже больше…</w:t>
      </w:r>
    </w:p>
    <w:p w14:paraId="15CB9B4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Первая самая неожиданная. Шел серьезный сериал, вдруг - раз!</w:t>
      </w:r>
    </w:p>
    <w:p w14:paraId="3F108FA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Мне сразу вначале фильма первые две минуты не понравилась сцена секса. Но если бы не было этого, фильма бы не было. В самолете.</w:t>
      </w:r>
    </w:p>
    <w:p w14:paraId="79635DC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Как-то вообще легко там все направо-налево покупается. Перебор с этим. Я понимаю, что коррупция там выше крыши, но это же вообще…В ЗАГСЕ легко купил, в полиции купил, везде бандиты все покупают. Совсем как-то…</w:t>
      </w:r>
    </w:p>
    <w:p w14:paraId="74121F1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Модератор: Какие эмоции и чувства у вас были во время просмотра? </w:t>
      </w:r>
    </w:p>
    <w:p w14:paraId="763EC5C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Там полная палитра чувств была. Какими-то сценами умиляешься, какими-то горишь, что-то раздражает, что-то выбешивает прям. </w:t>
      </w:r>
    </w:p>
    <w:p w14:paraId="61369E89"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То есть полный спектр, да?</w:t>
      </w:r>
    </w:p>
    <w:p w14:paraId="076CEAF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Широкий спектр, да.</w:t>
      </w:r>
    </w:p>
    <w:p w14:paraId="787F404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Очень широкий.</w:t>
      </w:r>
    </w:p>
    <w:p w14:paraId="44D2AEC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Подлость офицерская.</w:t>
      </w:r>
    </w:p>
    <w:p w14:paraId="6186E16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Удивление, неожиданность. </w:t>
      </w:r>
    </w:p>
    <w:p w14:paraId="0E82FF1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Как он вообще существует, мне непонятно. И морду бьют, и он продолжает работать, а в конце оказывается, что у него жена есть. Ко всем женам клеится. Или это ляп режиссерский, или не знаю, как понять.</w:t>
      </w:r>
    </w:p>
    <w:p w14:paraId="5281162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Там чрезмерно эти гротески.</w:t>
      </w:r>
    </w:p>
    <w:p w14:paraId="3D3BDF9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Да, с этим поработать. Неуместно. </w:t>
      </w:r>
    </w:p>
    <w:p w14:paraId="3CFD5C4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Она все эти эмоции выплескивает чуть выше планки, которая там положена. В фильме смотрится нормально.</w:t>
      </w:r>
    </w:p>
    <w:p w14:paraId="5EC9E10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Потом выяснилось, почему. Оказывается, у нее проблемы с психикой. </w:t>
      </w:r>
    </w:p>
    <w:p w14:paraId="01CA2C6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Там проблем с психикой практически не было. Они там написали, это не является расстройством.</w:t>
      </w:r>
    </w:p>
    <w:p w14:paraId="441605A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Вела она себя чрезмерно избаловано.</w:t>
      </w:r>
    </w:p>
    <w:p w14:paraId="1BE3547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Ну да, имея 4 миллиарда фунтов. Вот куда они делись? Где 4 миллиарда фунтов? </w:t>
      </w:r>
    </w:p>
    <w:p w14:paraId="7B2B9185"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Скажите, у всех такой большой спектр эмоций или кто-то больше к чему-то одному склонялся?</w:t>
      </w:r>
    </w:p>
    <w:p w14:paraId="517AA20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Спектр эмоций большой.</w:t>
      </w:r>
    </w:p>
    <w:p w14:paraId="68A723E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Это же искушение людей в плане фильмов, кинопросмотра. Есть люди такие искушенные. У меня есть два друга. Их бы ничего не тронуло здесь. Они столько фильмов смотрят. А когда ты смотришь раз в несколько месяцев, да, немного дрогнет. И может и не немножко даже.</w:t>
      </w:r>
    </w:p>
    <w:p w14:paraId="6F189587"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это хорошо, что такой большой спектр эмоций?</w:t>
      </w:r>
    </w:p>
    <w:p w14:paraId="1D2D429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Хорошо. Я с удовольствием посмотрел. Я не любитель вообще сериалов. Я смотрел с удовольствием. За исключением то, что был стул, а не диван. Единственное. И</w:t>
      </w:r>
    </w:p>
    <w:p w14:paraId="6C619ADC"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Как вообще менялось ваше отношение к сериалу? Может быть, где-то больше захватывал, может, где-то вы больше пострадали актерам, где-то их ненавидели? Как у вас менялось по ходу сериала отношение? Александр, что можете сказать?</w:t>
      </w:r>
    </w:p>
    <w:p w14:paraId="777EE69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В целом сериал снят достаточно…Каждая серия затягивает. Бывают моменты, где проседало.</w:t>
      </w:r>
    </w:p>
    <w:p w14:paraId="5A618560"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В каких моментах?</w:t>
      </w:r>
    </w:p>
    <w:p w14:paraId="6A468F3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 xml:space="preserve">Где-то в середине. </w:t>
      </w:r>
    </w:p>
    <w:p w14:paraId="2FF0F491"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что было в сцене?</w:t>
      </w:r>
    </w:p>
    <w:p w14:paraId="49E3325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Не могу вспомнить. Если бы вы вчера спросили, я бы вам сказал. А так в целом затягивает все.</w:t>
      </w:r>
    </w:p>
    <w:p w14:paraId="2C103C3B"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В целом затягивает, но в середине где-то…</w:t>
      </w:r>
    </w:p>
    <w:p w14:paraId="05E3757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Да. В середине.</w:t>
      </w:r>
    </w:p>
    <w:p w14:paraId="021EC58E"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Игорь, а вы что скажете?</w:t>
      </w:r>
    </w:p>
    <w:p w14:paraId="718D923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Мне понравился фильм полностью. Для меня много мюзикла. Больше на мюзикл похоже. Когда идет актерская роль, а она начинает там плясать и петь - не знаю…</w:t>
      </w:r>
    </w:p>
    <w:p w14:paraId="5F2EC8E1"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Алексей, у вас какое отношение?</w:t>
      </w:r>
    </w:p>
    <w:p w14:paraId="20DD578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Алексей: </w:t>
      </w:r>
      <w:r w:rsidRPr="00CB7EA4">
        <w:rPr>
          <w:rFonts w:ascii="Franklin Gothic Book" w:eastAsia="Arial" w:hAnsi="Franklin Gothic Book" w:cs="Arial"/>
          <w:sz w:val="24"/>
          <w:szCs w:val="24"/>
        </w:rPr>
        <w:t xml:space="preserve">Все отлично. Во 2-3 сериях оценки упали, не помню, из-за чего, но где-то там провальчик тоже, я помню, был. Немного огорчило, что показали двух боевых офицеров, которых ушатала одна бутылка водки. Да еще с закуской. Как же так дальше жить придется. </w:t>
      </w:r>
    </w:p>
    <w:p w14:paraId="667480B5"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Сергей, а вы что скажете?</w:t>
      </w:r>
    </w:p>
    <w:p w14:paraId="1E7A7A5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Сергей: </w:t>
      </w:r>
      <w:r w:rsidRPr="00CB7EA4">
        <w:rPr>
          <w:rFonts w:ascii="Franklin Gothic Book" w:eastAsia="Arial" w:hAnsi="Franklin Gothic Book" w:cs="Arial"/>
          <w:sz w:val="24"/>
          <w:szCs w:val="24"/>
        </w:rPr>
        <w:t>Мне не понравилось только там добавление компьютерной графики, где они там с матерью типа в космосе. Компьютерная графика 2010 года, наверное. Даже 2006. В конце дорисовано как-то. Очень дешево как-то это выглядит. Как вначале заставки ландыши тоже прорисованные. Они слишком яркие какие-то. Там все темно как-то, а эти ландыши прям яркие. Это надо как-то подделать.</w:t>
      </w:r>
    </w:p>
    <w:p w14:paraId="5BB44C99"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Дмитрий, что скажете?</w:t>
      </w:r>
    </w:p>
    <w:p w14:paraId="2EEB602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Дмитрий: </w:t>
      </w:r>
      <w:r w:rsidRPr="00CB7EA4">
        <w:rPr>
          <w:rFonts w:ascii="Franklin Gothic Book" w:eastAsia="Arial" w:hAnsi="Franklin Gothic Book" w:cs="Arial"/>
          <w:sz w:val="24"/>
          <w:szCs w:val="24"/>
        </w:rPr>
        <w:t>Сериал понравился. Единственное во второй серии был провал у меня. Потому что в первой они пели в баре. В стиле мюзикла. Во второй серии, когда они в ЗАГСе были, начали петь, было все серьезно, пели только в барах, а потом после ЗАГСа была музыкальная вставка, и я понял, что будут музыкальные вставки во всех сериях.</w:t>
      </w:r>
    </w:p>
    <w:p w14:paraId="16D37D99"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Это немного негативный момент, да?</w:t>
      </w:r>
    </w:p>
    <w:p w14:paraId="4A86257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Дмитрий: </w:t>
      </w:r>
      <w:r w:rsidRPr="00CB7EA4">
        <w:rPr>
          <w:rFonts w:ascii="Franklin Gothic Book" w:eastAsia="Arial" w:hAnsi="Franklin Gothic Book" w:cs="Arial"/>
          <w:sz w:val="24"/>
          <w:szCs w:val="24"/>
        </w:rPr>
        <w:t>Ну да. Неожиданность какая-то.</w:t>
      </w:r>
    </w:p>
    <w:p w14:paraId="1758C3CA"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Максим, а вы что можете сказать, по ходу сериала как у вас менялось отношение?</w:t>
      </w:r>
    </w:p>
    <w:p w14:paraId="435BE9A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Максим: </w:t>
      </w:r>
      <w:r w:rsidRPr="00CB7EA4">
        <w:rPr>
          <w:rFonts w:ascii="Franklin Gothic Book" w:eastAsia="Arial" w:hAnsi="Franklin Gothic Book" w:cs="Arial"/>
          <w:sz w:val="24"/>
          <w:szCs w:val="24"/>
        </w:rPr>
        <w:t>Логично, что вчера мы смотрели до СВО 5 серий, сегодня 3 серии - это уже поняли, что на СВО. Эмоции поменялось. Это для всех такой момент очень личный, можно сказать. А второй, наверное, 1 серия и половина второй серии было так противно смотреть. Ночные клубы. Люди просто прожигают свою жизнь. И когда выяснилось, что главный герой Леха - военнослужащий, вот в это время у меня поменялось отношение к этому фильму. Ну и дальше, наверное, тоже видно, что Леха такой несгибаемый, у него мощный стержень в его характере есть. Мне уже было достаточно второй серии, чтобы к этому фильму дальше позитивно только относиться. Какие бы там ляпы не было, это все было бы незначительно.</w:t>
      </w:r>
    </w:p>
    <w:p w14:paraId="381ED01B"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Иван, вы что скажете?</w:t>
      </w:r>
    </w:p>
    <w:p w14:paraId="1122770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Иван: </w:t>
      </w:r>
      <w:r w:rsidRPr="00CB7EA4">
        <w:rPr>
          <w:rFonts w:ascii="Franklin Gothic Book" w:eastAsia="Arial" w:hAnsi="Franklin Gothic Book" w:cs="Arial"/>
          <w:sz w:val="24"/>
          <w:szCs w:val="24"/>
        </w:rPr>
        <w:t>Отношение изменилось. Вначале для меня в каждой серии была интрига. Каждая серия заканчивалась неожиданно. Новая начиналась тоже неожиданно. И какие-то такие моменты, которые сложно было предугадать, что же будет дальше, они задевали и можно было что-то предположить. Но под конец, наверное, уже более-менее все было понятно, более линейно, и сюжет был более предсказуемый. Не понравились некоторые моменты. Например, то, что главная героиня за 1 день и шить научилась, и готовить, и роды приняла. Очень сложно было. Все думали. что она подает танк. Это было бы вообще нереально. И больше не понравился тот момент, что отчасти это мюзикл, отчасти сериал, отчасти больше сказка. Все намешали в одно. Вроде что-то достаточно хорошее получилось, но есть отсылки на разные жанры.</w:t>
      </w:r>
    </w:p>
    <w:p w14:paraId="723BF0A5"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Александр.</w:t>
      </w:r>
    </w:p>
    <w:p w14:paraId="008BEC3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Если здесь про деда мороза красивая вставка была, я думал, она с чем-то будет переплетаться, что еще подхватит кто-то там, а тут ее с курами, с поросятами. Ни к селу, ни к городу эта вставка, хотя очень красивая. И так красиво смотрелась. Но она не к сюжету. Мне понравилось. По основной сюжетной линии я бы сказал, когда он вышел в лейтенантской форме, У нас вопрос был один - в какой серии начнется СВО. Реально. А все сюжетные повороты, где она там главная героиня туда-сюда, все эти моменты с лейтенантом, я отметил сразу, что неожиданность поворотов мне очень понравилась, потому что я не люблю такое запрограммированное. Я был приятно удивлен этими моментами. По общему все понятно. Фильм давно такой ждали, это начинается возвращение к патриотизму. Может, патриотизму - громко сказано. Привитие любви к родине. Привитие любви к чувству долга и так далее. Это такой вот фильм, которых особо и не было. Все эти сериалы, которые идут по телевизору, там смотреть особо не о чем.</w:t>
      </w:r>
    </w:p>
    <w:p w14:paraId="12F2DB92"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Рамиль, что скажете? Как у вас менялось отношение к сериалу?</w:t>
      </w:r>
    </w:p>
    <w:p w14:paraId="09DE29B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Рамиль: </w:t>
      </w:r>
      <w:r w:rsidRPr="00CB7EA4">
        <w:rPr>
          <w:rFonts w:ascii="Franklin Gothic Book" w:eastAsia="Arial" w:hAnsi="Franklin Gothic Book" w:cs="Arial"/>
          <w:sz w:val="24"/>
          <w:szCs w:val="24"/>
        </w:rPr>
        <w:t xml:space="preserve">В целом все было ровно. Не понравились музыкальные вставки. Лишние были. Много их. Но они были нужны, наверное, но не так много. </w:t>
      </w:r>
    </w:p>
    <w:p w14:paraId="2AF3F165"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Отвлекали скорее от просмотра?</w:t>
      </w:r>
    </w:p>
    <w:p w14:paraId="6B80749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Рамиль: </w:t>
      </w:r>
      <w:r w:rsidRPr="00CB7EA4">
        <w:rPr>
          <w:rFonts w:ascii="Franklin Gothic Book" w:eastAsia="Arial" w:hAnsi="Franklin Gothic Book" w:cs="Arial"/>
          <w:sz w:val="24"/>
          <w:szCs w:val="24"/>
        </w:rPr>
        <w:t xml:space="preserve">Да. Можно так сказать. Компьютерная графика с космосом совершенно неуместна. Из отрицательных героев сделали в конце положительных - в этом поменялось отношение, что у людей проявились человеческие качества. </w:t>
      </w:r>
    </w:p>
    <w:p w14:paraId="3A058C3A"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Игорь, а вы что скажете?</w:t>
      </w:r>
    </w:p>
    <w:p w14:paraId="01E1545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 xml:space="preserve">Сериалу удалось зацепить внимание. В начале первой серии полу раздражительное ощущение. </w:t>
      </w:r>
    </w:p>
    <w:p w14:paraId="3C6CEA64"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из-за чего?</w:t>
      </w:r>
    </w:p>
    <w:p w14:paraId="3968C9E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Безалаберные люди, безбашенные, без царя в голове. Что за поколение такое? Потом постепенно начинаешь видеть в них что-то человеческое, проникаешься ими, начинаешь сопереживать. Все равно в целом зацепил. Да, там музыкальных сцен, наверное, слишком много. Не совсем в тему попали эти мюзиклы групповые. Отсыл ее к своим выступлениям, к прошлой жизни - это я все понял, что хотел режиссер этим передать. Воспоминания с мамой. Все это гармонично ложилось. Потому что из этого всего складываются детские травмы, которые потом привели к личностным ее характеристикам. Это понятно. Психология здесь существенную роль внесла. Интересно.</w:t>
      </w:r>
    </w:p>
    <w:p w14:paraId="0417AADF"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Хорошо. Если в двух словах попытаться охарактеризовать, в чем основная идея, суть этого сериала, как вы думаете, что автор хотел передать?</w:t>
      </w:r>
    </w:p>
    <w:p w14:paraId="1B02E6B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 двух словах?</w:t>
      </w:r>
    </w:p>
    <w:p w14:paraId="59598259"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 xml:space="preserve">Модератор: Можно в трех. Очень кратко. </w:t>
      </w:r>
    </w:p>
    <w:p w14:paraId="59EA6CF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Не все можно купить за деньги. </w:t>
      </w:r>
    </w:p>
    <w:p w14:paraId="116246E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Любовь меняет жизнь людей, самого человека.</w:t>
      </w:r>
    </w:p>
    <w:p w14:paraId="0245B36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sz w:val="24"/>
          <w:szCs w:val="24"/>
        </w:rPr>
        <w:t xml:space="preserve">(нрзб, 34:50). </w:t>
      </w:r>
    </w:p>
    <w:p w14:paraId="46FF45F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Что большие деньги не могут защитить. </w:t>
      </w:r>
    </w:p>
    <w:p w14:paraId="4A2BD14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Не сделают счастливым.</w:t>
      </w:r>
    </w:p>
    <w:p w14:paraId="0E08524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А есть незыблемые столпы какие-то - любовь к родине, это есть постоянное, вечное, на чем держится страна. Даже большие деньги могут завести не туда, и скорее всего заведут.</w:t>
      </w:r>
    </w:p>
    <w:p w14:paraId="7049648D"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Я правильно понимаю, что следить за сюжетом было интересно?</w:t>
      </w:r>
    </w:p>
    <w:p w14:paraId="4AA3719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Да.</w:t>
      </w:r>
    </w:p>
    <w:p w14:paraId="7B4A0EDD"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Что именно вызывало интерес?</w:t>
      </w:r>
    </w:p>
    <w:p w14:paraId="6329200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События.</w:t>
      </w:r>
    </w:p>
    <w:p w14:paraId="3BBEB48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Ожидаешь одного поворота событий, а происходит совсем другое. Когда она пришла в госпиталь к Алексею, этого мало кто ожидал.</w:t>
      </w:r>
    </w:p>
    <w:p w14:paraId="1E20DF9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Согласен. </w:t>
      </w:r>
    </w:p>
    <w:p w14:paraId="6E2F3677"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Много неожиданных моментов. Что еще можете сказать? Что интересно?</w:t>
      </w:r>
    </w:p>
    <w:p w14:paraId="2449686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Актриса красивая.</w:t>
      </w:r>
    </w:p>
    <w:p w14:paraId="2F37AE0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То, что сериал открыл молодых актеров и актрис, которые не популярные. Дорогу новым лицам. </w:t>
      </w:r>
    </w:p>
    <w:p w14:paraId="061B541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Причем они молодые и так профессионально играют.</w:t>
      </w:r>
    </w:p>
    <w:p w14:paraId="617626F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Да, хорошо. </w:t>
      </w:r>
    </w:p>
    <w:p w14:paraId="0CC18A1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Незаезженные лица, которые уже не хочется смотреть.</w:t>
      </w:r>
    </w:p>
    <w:p w14:paraId="77DAEB8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По поводу лиц тоже. Смотришь сейчас клипы или фильмы - губы накаченные, все одинаковые. Тут люди хотя бы живые. Обычные жены офицерские могут без макияжа быть. От этого не менее красивые. </w:t>
      </w:r>
    </w:p>
    <w:p w14:paraId="248A276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Все равно главная актриса в конце влюбляется в главного актера, И ей не нужны никакие деньги, а ей нужен он, она пытается его найти уже. Любовь и хорошие чувства выше всяких денег.</w:t>
      </w:r>
    </w:p>
    <w:p w14:paraId="63159AF7"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Что еще в плане сюжета было интересно?</w:t>
      </w:r>
    </w:p>
    <w:p w14:paraId="4EE6D0B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Когда выйдет волк, второй раз появится на экран, и что случится с 4 миллиардами.</w:t>
      </w:r>
    </w:p>
    <w:p w14:paraId="07E103C6"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Было ли что-то такое, что было не интересно по сюжету?</w:t>
      </w:r>
    </w:p>
    <w:p w14:paraId="5E5A84D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Там все вписывалось. Повороты следовали один за другим. Поворот бывает неожиданный. Ты ждешь одного от сюжета. Работа сценариста была хорошая такая. И я бы сказал, мне очень понравилась работа оператора. Очень. За исключением некоторых вот этих вставок непонятных, дед мороз. По поводу космоса - я просто не понял, как чего. У ребят такая же беда выскочила. А сюжет держал в напряжении все 8 серий. Может быть, где-то, когда они по Донбассу ездили, я как-то немного заскучал. Когда она в госпитале к нему, а это его водитель, тоже вывернулись они. Такие моменты. То есть оно держало в напряжении. Может, где-то больше, где-то меньше, где-то ожидание было одно, а получаешь несколько другое. Но в общем для фильма это нормально. </w:t>
      </w:r>
    </w:p>
    <w:p w14:paraId="51A80C7E"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В целом этот сериал целый, единый, или разделен на определенные фрагменты?</w:t>
      </w:r>
    </w:p>
    <w:p w14:paraId="36F4216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Единый. </w:t>
      </w:r>
    </w:p>
    <w:p w14:paraId="4EB342C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Больше единый, чем разделен.</w:t>
      </w:r>
    </w:p>
    <w:p w14:paraId="4E152FD2"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Это хорошо?</w:t>
      </w:r>
    </w:p>
    <w:p w14:paraId="1DD8643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Да.</w:t>
      </w:r>
    </w:p>
    <w:p w14:paraId="1189F637"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Чем?</w:t>
      </w:r>
    </w:p>
    <w:p w14:paraId="74B75A1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А тем, что у вас есть предложение на каждый следующий вечер. Вы ждете продолжения. Каждый предыдущий все равно цепляется от начала первого. Не так, как они идут некоторые сами по себе, а тут просто ждешь. </w:t>
      </w:r>
    </w:p>
    <w:p w14:paraId="39083AD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Если без связки, тогда это просто новелла получится.</w:t>
      </w:r>
    </w:p>
    <w:p w14:paraId="0BC50D3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Ну да.</w:t>
      </w:r>
    </w:p>
    <w:p w14:paraId="2198ADA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Обратил внимание на космос и на деда мороза. Считаю, что здесь органично. Здесь героиня цепляется детскими своими сказками, которые у нее остались, за тяжелую суровую реальность. Она тем самым вытаскивает себя из этого болота и ужаса. Потому что мужчина фактурный, актер, который сыграл, с бородой седой, отдельное впечатление произвел. Реальный мужчина такой русский прям. Как Илья Муромец. И тут у нее все время отсыл, когда она еще была в России, к ее детству. Через это режиссер цепляется за ее корни, потому что она большую жизнь прожила в Лондоне. там другие реалии. Причем обеспеченная, жизнь гламурная. Которая сделала ее такой, какой она была вначале. А через эти маленькие фрагменты она цепляется за детство. Я считаю, что это правильно сделано. </w:t>
      </w:r>
    </w:p>
    <w:p w14:paraId="794BB69D"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Что вам особенно показалось убедительным и правдоподобным в сериале? Какие моменты?</w:t>
      </w:r>
    </w:p>
    <w:p w14:paraId="68A98D0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Актеры, главные персонажи, они показали, как у них складывается любовь. Никакой наигранности не было. </w:t>
      </w:r>
    </w:p>
    <w:p w14:paraId="4B94709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Нет навязчивых сцен любви, как сейчас смотришь в фильмах, в сериалах. Без секса ни один фильм не обходится. Здесь показана любовь, притяжение, дружба.</w:t>
      </w:r>
    </w:p>
    <w:p w14:paraId="18B0B81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Только они с баней переборщили. Не совсем уместно. </w:t>
      </w:r>
    </w:p>
    <w:p w14:paraId="4E92EC4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Ну ладно, он холодный, замерзший. </w:t>
      </w:r>
    </w:p>
    <w:p w14:paraId="7580044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С ним-то понятно. </w:t>
      </w:r>
    </w:p>
    <w:p w14:paraId="4B324FB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Это жизненно, у молодого поколения сразу другие мысли будут вместо патриотизма. </w:t>
      </w:r>
    </w:p>
    <w:p w14:paraId="6428496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Модератор: Что вам особенно показалось убедительным и правдоподобным в сериале? Какие моменты?</w:t>
      </w:r>
    </w:p>
    <w:p w14:paraId="7894401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Переживая героев, чувства обиды, досады. Переживания реалистичные. </w:t>
      </w:r>
    </w:p>
    <w:p w14:paraId="6A6CA0F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Мотивы главных героев. Мотив Лехи был изначально - служба, то есть он учился, закончил танковое училище, лейтенант танковых войск. У этой девчонки мотив был просто прожигать свою жизнь - вино, курить, наркотики. Потом, когда у нее поменялся мотив в жизни, она стала другим жить немного. Ей это понравилось. Все реалистично. </w:t>
      </w:r>
    </w:p>
    <w:p w14:paraId="64688E2E"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Еще что?</w:t>
      </w:r>
    </w:p>
    <w:p w14:paraId="1A23621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Не так быстро убеждали, все встретили, защитил, повисла на нем, и все. То есть…</w:t>
      </w:r>
    </w:p>
    <w:p w14:paraId="5A77BF7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Тяжело она ломалась, долго. 8 серий она ломалась. </w:t>
      </w:r>
    </w:p>
    <w:p w14:paraId="3EF9E6C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Да. Нормально все, реалистично.</w:t>
      </w:r>
    </w:p>
    <w:p w14:paraId="1417BF0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Хороший пример молодежи, что любовь надо добиться, она очень ценна и дорога. Ее легко потерять, но она очень значима для человека. Для парней можно сказать, что есть женщины, которых надо добиться. И просто так ничего не достается. А если просто так легко достается, значит, наверное, не так ценно.</w:t>
      </w:r>
    </w:p>
    <w:p w14:paraId="6E095699"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что показалось при просмотре сериала неправдоподобным, некорректным?</w:t>
      </w:r>
    </w:p>
    <w:p w14:paraId="774C159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Кровь. </w:t>
      </w:r>
    </w:p>
    <w:p w14:paraId="3CE5B60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Малинового цвета кровь. </w:t>
      </w:r>
    </w:p>
    <w:p w14:paraId="5385C300"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Еще что?</w:t>
      </w:r>
    </w:p>
    <w:p w14:paraId="4D96AC4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Роды в машине тоже.</w:t>
      </w:r>
    </w:p>
    <w:p w14:paraId="285BA1A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Да, это перегиб был. Ножом приняла роды.</w:t>
      </w:r>
    </w:p>
    <w:p w14:paraId="5E55E55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Это просто перегиб.</w:t>
      </w:r>
    </w:p>
    <w:p w14:paraId="204C8B6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Я принимал роды в машине осенью. Пришлось. Поэтому крови там хватает. Поэтому в машине…</w:t>
      </w:r>
    </w:p>
    <w:p w14:paraId="338DDDB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Не в этом плане. Смогла ли она? Если там каких-то сотрудников ГИБДД где-то там встретил, еще кто-то, гламурная девочка приняла.</w:t>
      </w:r>
    </w:p>
    <w:p w14:paraId="647F9EC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Учитывая, что она посещала, училась работать с машинкой, то если брать за рубежом, у них этим вещам обучают всех полицейских, пожарных. Всех. Это как основа потом ши.</w:t>
      </w:r>
    </w:p>
    <w:p w14:paraId="0EFA33D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Но не гламурных фиф. </w:t>
      </w:r>
    </w:p>
    <w:p w14:paraId="2FA2D3B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Ну тут не знаю.</w:t>
      </w:r>
    </w:p>
    <w:p w14:paraId="14A1A1F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Это ляп, я считаю. Если бы женщина та оказалась, сестра деда мороза, еще можно было бы как-то понять. </w:t>
      </w:r>
    </w:p>
    <w:p w14:paraId="17CF9CA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Ну это кино.</w:t>
      </w:r>
    </w:p>
    <w:p w14:paraId="12B9B2A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Ну это понятно, но это нереалистично.</w:t>
      </w:r>
    </w:p>
    <w:p w14:paraId="79074712"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Концовка показалась немного…Признали его без вести пропавшим, а потом он выжил. Мы привыкли, что если без вести, то вряд ли он найдется. И было бы гораздо правдоподобнее, если он погиб, и вдруг рождается сын…Хотя бы есть ребенок, который по любви, она его уже любила. Это было бы более правдоподобно. А когда он вроде живой, немного неправдоподобно. </w:t>
      </w:r>
    </w:p>
    <w:p w14:paraId="273E634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 конце я не расслышал фразу. Он выжил?</w:t>
      </w:r>
    </w:p>
    <w:p w14:paraId="1F74018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Да. Их нашли. Но это мало правдоподобно.</w:t>
      </w:r>
    </w:p>
    <w:p w14:paraId="406A496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Это все может быть. Вопрос в том, что тут в один сериал роту офицерских судеб втиснули в одного лейтенанта, и в его супругу. Ничего такого там необычного с каждым разом не было, что это нереально. Оно реально. Но втиснуть в одну пару вот это все, мы смеялись, мы ждали, что еще на танке поедет. Хотя это все более-менее. Лично я просто смотрел, и где-то срабатывает стоп защита, я пропускаю это и смотрю. Фильм позволял эти ляпы отпустить в свободное плавание. Не замечать их. Есть ляпы, которые выбешивают. Здесь как-то…</w:t>
      </w:r>
    </w:p>
    <w:p w14:paraId="488E5C8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А еще не понравилось то, что те же ППС заезжают в воинскую часть вместе с гражданской машиной, и потом адвокат сам заезжает как к себе домой. Если кто жил в закрытой воинской части, их бы никто не пустил.</w:t>
      </w:r>
    </w:p>
    <w:p w14:paraId="18800FF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Да. Никогда не пустят. </w:t>
      </w:r>
    </w:p>
    <w:p w14:paraId="03F152A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И кому они воинское приветствие отдавали - непонятно.</w:t>
      </w:r>
    </w:p>
    <w:p w14:paraId="5BFD3F17"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Рамиль.</w:t>
      </w:r>
    </w:p>
    <w:p w14:paraId="1D6A2E7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Рамиль: </w:t>
      </w:r>
      <w:r w:rsidRPr="00CB7EA4">
        <w:rPr>
          <w:rFonts w:ascii="Franklin Gothic Book" w:eastAsia="Arial" w:hAnsi="Franklin Gothic Book" w:cs="Arial"/>
          <w:sz w:val="24"/>
          <w:szCs w:val="24"/>
        </w:rPr>
        <w:t>Я так понял, квартира выходила сразу на плац. Такого не было.</w:t>
      </w:r>
    </w:p>
    <w:p w14:paraId="0D84A42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Бывает. Выходит. </w:t>
      </w:r>
    </w:p>
    <w:p w14:paraId="3499623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А потом показывали, что она выходит из города воинского. Не так, как…И то, что она умела водить на механике. </w:t>
      </w:r>
    </w:p>
    <w:p w14:paraId="7B5A158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Там, видимо, снег прошел. Они снег с лобового стекла смахнули. А трактор как был, без снега, так и остался. </w:t>
      </w:r>
    </w:p>
    <w:p w14:paraId="49F98AD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И замерзли бы в четырке такой.</w:t>
      </w:r>
    </w:p>
    <w:p w14:paraId="054FC14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Работа полиции. Когда их остановили бандиты на дороге, но и просто стали в машине, еще назад пытались сдать. Это все сделали. Они даже не вышли, когда ФСБшники приехали. Видят, что ФСБ приехали - они вообще пропали куда-то.</w:t>
      </w:r>
    </w:p>
    <w:p w14:paraId="5FB7A27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Они же там за деньги.</w:t>
      </w:r>
    </w:p>
    <w:p w14:paraId="22E0232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Бублик услышал телефон в рабочем танке в кармане. И на Донбассе интернет ловит там у них прекрасно. </w:t>
      </w:r>
    </w:p>
    <w:p w14:paraId="0BB1F91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В закрытых частях, не знаю, там все с кнопочными телефонами ходят или нет. У них у всех кнопочные телефоны. </w:t>
      </w:r>
    </w:p>
    <w:p w14:paraId="45ADEAB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Мне кажется, у них не было на нормальный телефон денег. </w:t>
      </w:r>
    </w:p>
    <w:p w14:paraId="3C11E53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Да все ходят с телефонами. </w:t>
      </w:r>
    </w:p>
    <w:p w14:paraId="15924E90"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В целом порекомендовали бы к просмотру этот сериал?</w:t>
      </w:r>
    </w:p>
    <w:p w14:paraId="28DCA1E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Да.</w:t>
      </w:r>
    </w:p>
    <w:p w14:paraId="333C38F1"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По какой причине?</w:t>
      </w:r>
    </w:p>
    <w:p w14:paraId="2861527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Интересно.</w:t>
      </w:r>
    </w:p>
    <w:p w14:paraId="38A55BB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Я с удовольствием посмотрел и предложил бы посмотреть, получить удовольствие. Нет таких моментов, что какая-то серия хреновая. Я бы порекомендовал, как приятный сериал. А остальное уже каждый будет делать выводы сам, когда посмотрит. Он довольно правдоподобный. Довольно интересный. Где-то, может, что-то там лишнее, что-то какие-то…Ну берем так, что этот сериал, наверное, выпускался не чисто для военных, но и для гражданских. Для них это вообще они не заметят этих деталей. Для них главное сюжетная линия, поворот. </w:t>
      </w:r>
    </w:p>
    <w:p w14:paraId="3ABBABE8"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Какие основные темы поднимаются в этом сериале? Любовь, патриотизм называли. Еще.</w:t>
      </w:r>
    </w:p>
    <w:p w14:paraId="4CBEC0D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Порядочность, честность. </w:t>
      </w:r>
    </w:p>
    <w:p w14:paraId="4CF9D97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Чувство долга. </w:t>
      </w:r>
    </w:p>
    <w:p w14:paraId="28189BC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От ФСБ никто не уйдет. </w:t>
      </w:r>
    </w:p>
    <w:p w14:paraId="531BCF5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В конце концов. </w:t>
      </w:r>
    </w:p>
    <w:p w14:paraId="6CEE3E7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Семейные ценности.</w:t>
      </w:r>
    </w:p>
    <w:p w14:paraId="0ADEE00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Сплочение, наверное, жены, офицеры вместе. И когда они помогли Лехе, они приехали в машине, сплоченность. </w:t>
      </w:r>
    </w:p>
    <w:p w14:paraId="234537FF"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Еще какие-то темы? По каждой теме давайте пройдемся. Любовь. Почему вы выделяете эту тему?</w:t>
      </w:r>
    </w:p>
    <w:p w14:paraId="3182081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Она главная тема фильма. А потом уже вокруг нее к ней привязывается одно, второе, третье, четвертое. Она носитель основной. На ней кристаллизуется все. Это мое мнение. </w:t>
      </w:r>
    </w:p>
    <w:p w14:paraId="647DBEC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Она даже в названии есть.</w:t>
      </w:r>
    </w:p>
    <w:p w14:paraId="470E049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Здесь любовь Алексея к этой девушке отодвигает разум. Проще забыть эту сумасшедшую. А он благодаря любви вовлекается во все эти проблемы, передряги. </w:t>
      </w:r>
    </w:p>
    <w:p w14:paraId="7FD2ABDB"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Патриотизм. За счет чего вы выделили эту тему?</w:t>
      </w:r>
    </w:p>
    <w:p w14:paraId="5017E7B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Она органично вписывается. Когда она сидит в машине, и он пошел переодеваться. Все. Дальше ясно было, что начнет выплывать эта тема патриотизма.</w:t>
      </w:r>
    </w:p>
    <w:p w14:paraId="40206A4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То, что это гармонично идет. Любовь к женщине, к родине. Все это одно целое. </w:t>
      </w:r>
    </w:p>
    <w:p w14:paraId="369B3FF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Это военный фильм, офицеры. Там должна быть родиться патриотическая тема. Потому что нестыковка двух разных мировоззрений ведет к тому, что один из двух будет ломать свое мировоззрение. Было бы странно, если бы мировоззрение ломал лейтенант, который шел к этому всю жизнь.</w:t>
      </w:r>
    </w:p>
    <w:p w14:paraId="7CF132A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Модератор: Тема порядочности, честности. За счет чего вы выделили эту тему?</w:t>
      </w:r>
    </w:p>
    <w:p w14:paraId="4C3127A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Она прям бросается в глаза.</w:t>
      </w:r>
    </w:p>
    <w:p w14:paraId="14CB1C9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Офицерское собрание. Кажется, многие офицеры с этим столкнутся. </w:t>
      </w:r>
    </w:p>
    <w:p w14:paraId="4F14AE6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Подкупает этот бандит. Это к этому же идет. Адвокат порядочный. По адвокату понятно было, когда он начинал первый звонок, что он порядочный.</w:t>
      </w:r>
    </w:p>
    <w:p w14:paraId="6773DF0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И подруга, которая барабанщица, тоже по отношению к ней поступила…</w:t>
      </w:r>
    </w:p>
    <w:p w14:paraId="633F735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Какая она подруга? Она соперница.</w:t>
      </w:r>
    </w:p>
    <w:p w14:paraId="1439D1F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Потом подруга. Она тоже порядочно поступила. Не стала все сливать.</w:t>
      </w:r>
    </w:p>
    <w:p w14:paraId="0938AB07"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Чувство долга. За счет чего вы выделяете эту сцену?</w:t>
      </w:r>
    </w:p>
    <w:p w14:paraId="5E05EB2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Деньги не перегнули волю патриотичного Лехи.</w:t>
      </w:r>
    </w:p>
    <w:p w14:paraId="241B3F8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Когда она спросила, поедет ли он с ней в Англию, он сказал, что нет.</w:t>
      </w:r>
    </w:p>
    <w:p w14:paraId="44615B1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Миллион он не хотел от нее принимать очень долго. </w:t>
      </w:r>
    </w:p>
    <w:p w14:paraId="65F03F8B"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 xml:space="preserve">Модератор: Борьба добра и зла. </w:t>
      </w:r>
    </w:p>
    <w:p w14:paraId="4CC2AE8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На примере этих бандитов все сказано.</w:t>
      </w:r>
    </w:p>
    <w:p w14:paraId="63AF6F7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Наверное, зло только от опекуна прослеживается. Остальные плюшевые злодеи были.</w:t>
      </w:r>
    </w:p>
    <w:p w14:paraId="5C5478C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Полиция порадовала. Не продалась с самого начала. </w:t>
      </w:r>
    </w:p>
    <w:p w14:paraId="2FA9715C"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 xml:space="preserve">Модератор: Хорошо. Семейные ценности. </w:t>
      </w:r>
    </w:p>
    <w:p w14:paraId="126EA9D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Офицерские жены. </w:t>
      </w:r>
    </w:p>
    <w:p w14:paraId="3A75972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Тут оскар нужен за пропаганду семейных ценностей. Молодцы.</w:t>
      </w:r>
    </w:p>
    <w:p w14:paraId="4C33D5E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И так, как они ее воспитывают, помогают. Я бы на первое место это поставил. Мне понравился он.</w:t>
      </w:r>
    </w:p>
    <w:p w14:paraId="7BA1137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Буев, жена его - молодцы. </w:t>
      </w:r>
    </w:p>
    <w:p w14:paraId="6D74D0A9"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Насколько хорошо раскрыта тема войны в сериале?</w:t>
      </w:r>
    </w:p>
    <w:p w14:paraId="3575DD2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Мало раскрыта.</w:t>
      </w:r>
    </w:p>
    <w:p w14:paraId="05B2017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Вообще не раскрыта, по-моему.</w:t>
      </w:r>
    </w:p>
    <w:p w14:paraId="18EE824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Да. она почти не раскрыта. Может, даже это и хорошо.</w:t>
      </w:r>
    </w:p>
    <w:p w14:paraId="1108AE0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Много споров бы возникло.</w:t>
      </w:r>
    </w:p>
    <w:p w14:paraId="1509A414"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почему хорошо?</w:t>
      </w:r>
    </w:p>
    <w:p w14:paraId="2DE8631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А зачем? Где-то там он пропадает без вести. Скорее всего это либо убит, либо пленный. То, что они нашли там, это второй вариант. А так война-то там не нужна. По фильму она должна быть фоном. И грамотно сделано сценарий, что она осталась фоном. И они едут фактически по тыловым частям. Госпиталя, концерты. Это то, что они попадают под обстрел - ну это фильм. Это практически не война. Вот эти 2-3 разрыва снаряда - это не война. Война - это небольшой военный…</w:t>
      </w:r>
    </w:p>
    <w:p w14:paraId="472D47CF"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То есть, это хорошо, что тема войны не раскрыта?</w:t>
      </w:r>
    </w:p>
    <w:p w14:paraId="2F28B8B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Она здесь не затронута почти.</w:t>
      </w:r>
    </w:p>
    <w:p w14:paraId="484379F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Она и не должна затрагиваться.</w:t>
      </w:r>
    </w:p>
    <w:p w14:paraId="5FAA834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Мне кажется, если бы войны тут вообще не было, сюжет бы не поменялся. </w:t>
      </w:r>
    </w:p>
    <w:p w14:paraId="2B7BC58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Да. В аварию бы попал. Все равно в фильме должно было что-то случиться. А здесь все вылилось.</w:t>
      </w:r>
    </w:p>
    <w:p w14:paraId="46560B2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Тема войны сыграла свою роль триггера, что у нее щелкнуло в голове наконец-то, она поняла, что она любит его.</w:t>
      </w:r>
    </w:p>
    <w:p w14:paraId="6DF7F1EC"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Хорошо. Давайте поговорим о главных героях этого сериала. Алексей и Екатерина. Давайте охарактеризуем Алексея. Какой он для вас показался?</w:t>
      </w:r>
    </w:p>
    <w:p w14:paraId="5C08E17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Добрый, смелый, бесстрашный, честный.</w:t>
      </w:r>
    </w:p>
    <w:p w14:paraId="5BBF9B3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Прямолинейный.</w:t>
      </w:r>
    </w:p>
    <w:p w14:paraId="60B2F4F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Идейный.</w:t>
      </w:r>
    </w:p>
    <w:p w14:paraId="4C6C42A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Стандартный лейтенант.</w:t>
      </w:r>
    </w:p>
    <w:p w14:paraId="7044FC5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Уравновешенный. </w:t>
      </w:r>
    </w:p>
    <w:p w14:paraId="21919E5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Идет к своей цели. Сразу сказал: ты будешь моей женой.</w:t>
      </w:r>
    </w:p>
    <w:p w14:paraId="6A74A933"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Положительное отношение.</w:t>
      </w:r>
    </w:p>
    <w:p w14:paraId="188C06C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Конечно.</w:t>
      </w:r>
    </w:p>
    <w:p w14:paraId="4EEE01A6"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чем он запомнился вам больше всего?</w:t>
      </w:r>
    </w:p>
    <w:p w14:paraId="1BC21DF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Не идет как бык, а добивается своей любви, все поэтапно.</w:t>
      </w:r>
    </w:p>
    <w:p w14:paraId="01044C5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Разумно подходит. </w:t>
      </w:r>
    </w:p>
    <w:p w14:paraId="1CF1ADF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И терпеливо.</w:t>
      </w:r>
    </w:p>
    <w:p w14:paraId="7EAC19C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Достаточно изобретательно. Подготовленный человек. Цельный какой-то такой. </w:t>
      </w:r>
    </w:p>
    <w:p w14:paraId="2B65B0FD"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Еще чем он запомнился? Что можете сказать про него? Какой он?</w:t>
      </w:r>
    </w:p>
    <w:p w14:paraId="774392E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Что он мог отпор дать бандитов. Он знал, кто они такие. И он не гордился</w:t>
      </w:r>
      <w:r w:rsidRPr="00CB7EA4">
        <w:rPr>
          <w:rFonts w:ascii="Franklin Gothic Book" w:eastAsia="Arial" w:hAnsi="Franklin Gothic Book" w:cs="Arial"/>
          <w:sz w:val="24"/>
          <w:szCs w:val="24"/>
        </w:rPr>
        <w:tab/>
        <w:t xml:space="preserve"> этим, но мог защитить себя и свою девушку. Это тоже, как для офицера, положительно очень, что он не боится никого.</w:t>
      </w:r>
    </w:p>
    <w:p w14:paraId="76689710"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Какие основные чувства у вас вызвал Алексей, когда вы смотрели этот сериал? И почему?</w:t>
      </w:r>
    </w:p>
    <w:p w14:paraId="2578428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Уважение. По его поступкам, по его отношению к своей избраннице. Он ни на секунду не отступился от этой идеи, не сомневался.</w:t>
      </w:r>
    </w:p>
    <w:p w14:paraId="119C859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Гордость. Что у нас есть порядочные хорошие офицеры.</w:t>
      </w:r>
    </w:p>
    <w:p w14:paraId="3CBEB2B3"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Еще какие чувства вызывал?</w:t>
      </w:r>
    </w:p>
    <w:p w14:paraId="7ADA4E9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Гордость, уважение.</w:t>
      </w:r>
    </w:p>
    <w:p w14:paraId="2407228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Надежность.</w:t>
      </w:r>
    </w:p>
    <w:p w14:paraId="40C52735"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Надежность за счет чего?</w:t>
      </w:r>
    </w:p>
    <w:p w14:paraId="667DE7A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То, что она за ним, как за каменной стеной. </w:t>
      </w:r>
    </w:p>
    <w:p w14:paraId="072C015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Даже когда она могла утонуть, он спас ее.</w:t>
      </w:r>
    </w:p>
    <w:p w14:paraId="3E3CA8D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Модератор: В целом понятны или нет его поступки, его действия, мотивация? </w:t>
      </w:r>
    </w:p>
    <w:p w14:paraId="382552F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С ним максимально все понятно.</w:t>
      </w:r>
    </w:p>
    <w:p w14:paraId="0AEB821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Предсказуемый, как устав службы. Действует по уставу, по кодексу чести офицера. Нет отступления. Это образцовый офицер. Стандартный лейтенант. </w:t>
      </w:r>
    </w:p>
    <w:p w14:paraId="07E9F84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Стандарты другие сейчас. Во всех частях уже наркотики есть. Поэтому…</w:t>
      </w:r>
    </w:p>
    <w:p w14:paraId="35E6B2C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Потихоньку все равно вернется.</w:t>
      </w:r>
    </w:p>
    <w:p w14:paraId="6E656737"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какие-то его действия показались непонятными, нелогичными?</w:t>
      </w:r>
    </w:p>
    <w:p w14:paraId="43358A8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Нет. </w:t>
      </w:r>
    </w:p>
    <w:p w14:paraId="781096C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Когда он только приехал в гарнизон, такое ощущение, что училище на соседней улице находится. </w:t>
      </w:r>
    </w:p>
    <w:p w14:paraId="2F75A83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Когда он ее оставил в лесу, тоже не совсем понятно. Ну довези ее до деревни. Понял, что совершил ошибку. Поехал обратно. А дед мороз уже все. Примените Солдат сериал. Там был Кузьма Соколов. Положительный герой. Уважение было к нему. А у этого такой стержень. </w:t>
      </w:r>
    </w:p>
    <w:p w14:paraId="4FC3F28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Больше интеллектуал.</w:t>
      </w:r>
    </w:p>
    <w:p w14:paraId="2B3BA14C"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Что касается Екатерины, давайте ее опишем. Какая она вам показалось по сериалу?</w:t>
      </w:r>
    </w:p>
    <w:p w14:paraId="29A7B74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Живая. </w:t>
      </w:r>
    </w:p>
    <w:p w14:paraId="222FE4E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Мажористая такая девчонка.</w:t>
      </w:r>
    </w:p>
    <w:p w14:paraId="226C78C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Эгоцентрическая.</w:t>
      </w:r>
    </w:p>
    <w:p w14:paraId="36618F55"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Почему?</w:t>
      </w:r>
    </w:p>
    <w:p w14:paraId="57C4761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А потому что она жила в достатке, у нее отказа ни в чем не было, она привыкла так жить.</w:t>
      </w:r>
    </w:p>
    <w:p w14:paraId="26F30B6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Молодая, все кипит. Особенно мозг.</w:t>
      </w:r>
    </w:p>
    <w:p w14:paraId="550926F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Видно было, что проблема в воспитании, потому что ей никто не занимался. Поэтому она жила в роскоши.</w:t>
      </w:r>
    </w:p>
    <w:p w14:paraId="5B29971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Хочет пить - пьет. Не хочет - не пьет.</w:t>
      </w:r>
    </w:p>
    <w:p w14:paraId="65955B3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Многие ценности не привиты вообще.</w:t>
      </w:r>
    </w:p>
    <w:p w14:paraId="2DDA1ADD"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чем она запомнилась больше всего?</w:t>
      </w:r>
    </w:p>
    <w:p w14:paraId="234552C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Смелая она была. В любой кабинет без стука входит.</w:t>
      </w:r>
    </w:p>
    <w:p w14:paraId="358447A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Без тормозов.</w:t>
      </w:r>
    </w:p>
    <w:p w14:paraId="2EBD721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Больше глупость, чем смелость.</w:t>
      </w:r>
    </w:p>
    <w:p w14:paraId="34CF8EF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Шла вперед и все.</w:t>
      </w:r>
    </w:p>
    <w:p w14:paraId="19AC57B3"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Это хорошо?</w:t>
      </w:r>
    </w:p>
    <w:p w14:paraId="03AD29D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Это очень хорошо. </w:t>
      </w:r>
    </w:p>
    <w:p w14:paraId="252A352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Это плохо.</w:t>
      </w:r>
    </w:p>
    <w:p w14:paraId="5F47020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Если нет мозгов, то это плохо.</w:t>
      </w:r>
    </w:p>
    <w:p w14:paraId="422571A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Мозги у нее были, только повернуты не в ту сторону. </w:t>
      </w:r>
    </w:p>
    <w:p w14:paraId="3184F1F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Сочетание - слабоумие и отвага. </w:t>
      </w:r>
    </w:p>
    <w:p w14:paraId="5443B80B"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Еще чем она запомнилась?</w:t>
      </w:r>
    </w:p>
    <w:p w14:paraId="44F86EF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Сначала это был негативный герой, а потом стал позитивным. Как гадкий утенок. </w:t>
      </w:r>
    </w:p>
    <w:p w14:paraId="09C6B67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Менялась в течении сериала.</w:t>
      </w:r>
    </w:p>
    <w:p w14:paraId="2752521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Вульгарной она была немного. Это отталкивало. </w:t>
      </w:r>
    </w:p>
    <w:p w14:paraId="1C24F170"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Можете вспомнить сцену, где стало меняться отношение к ней?</w:t>
      </w:r>
    </w:p>
    <w:p w14:paraId="504F136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Когда уже в часть приехала в гарнизон. </w:t>
      </w:r>
    </w:p>
    <w:p w14:paraId="04A9303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Когда порядок там наводила в квартире. </w:t>
      </w:r>
    </w:p>
    <w:p w14:paraId="69AB6BDE"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Какие основные чувства у вас вызвала эта героиня?</w:t>
      </w:r>
    </w:p>
    <w:p w14:paraId="7056253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Красивая, сексуальная, хорошо поет. </w:t>
      </w:r>
    </w:p>
    <w:p w14:paraId="33DDF18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Мастер на все руки. </w:t>
      </w:r>
    </w:p>
    <w:p w14:paraId="6488171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Смелая девчонка, не робкого десятка. Даже когда она дала отпор таксисту, как будто на улице выросла.</w:t>
      </w:r>
    </w:p>
    <w:p w14:paraId="53E9E28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Офицер - с такой женщиной связаться, первые дни службы в части, тем более танкист, ты на полигон, а у тебя дома что творится, такие скандалы. Наверное, в реальности он бы застрелил уже. </w:t>
      </w:r>
    </w:p>
    <w:p w14:paraId="4EA36E51"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Еще что можете дополнить? Какие еще чувства у вас вызвала Екатерина при просмотре?</w:t>
      </w:r>
    </w:p>
    <w:p w14:paraId="6ECBF22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Не мерзнет никогда. </w:t>
      </w:r>
    </w:p>
    <w:p w14:paraId="21152B51"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Хорошо. Что вам показалось понятным в ее действиях? Какие основные поступки действительно показались непонятными?</w:t>
      </w:r>
    </w:p>
    <w:p w14:paraId="442B8CF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Все понятно.</w:t>
      </w:r>
    </w:p>
    <w:p w14:paraId="55CC48C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То, что спряталась, когда ей угрожать начали.</w:t>
      </w:r>
    </w:p>
    <w:p w14:paraId="1910109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Все понятно. Все обусловлено. Она умеет за себя постоять. Все вытекало логично. И постепенно-постепенно, то, что ей подвернулся лейтенант, и это все пошло, что она ему понравилась, и он решил за нее бороться, вот это переломило весь ход истории.</w:t>
      </w:r>
    </w:p>
    <w:p w14:paraId="18587F91"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Все согласны?</w:t>
      </w:r>
    </w:p>
    <w:p w14:paraId="16229EF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Если бы лейтенанта не было, вопрос еще очень большой, чем бы все это кончилось, и как бы мы рассматривали ее положительные черты дальше. Скорее всего их бы не было.</w:t>
      </w:r>
    </w:p>
    <w:p w14:paraId="49383F0B"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что показалось непонятным, нелогичным в ее действиях?</w:t>
      </w:r>
    </w:p>
    <w:p w14:paraId="0DD76B6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Очень адаптивная она, как-то легко ко всем изменениям в жизни подходит.</w:t>
      </w:r>
    </w:p>
    <w:p w14:paraId="1C3F2EA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На свадьбу она пришла, быстро подошла к жене, потом в ЗАГСЕ она быстро все сыграла. Так адаптивно. Хотя прожила в Лондоне. И тут она как будто всю жизнь тут живет. </w:t>
      </w:r>
    </w:p>
    <w:p w14:paraId="3EEE4C6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Это неправдоподобно на самом деле.</w:t>
      </w:r>
    </w:p>
    <w:p w14:paraId="56F710E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Если она с 8 лет жила в Лондоне, у нее должен быть все равно русский язык с акцентом.</w:t>
      </w:r>
    </w:p>
    <w:p w14:paraId="5F50017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С диким акцентом.</w:t>
      </w:r>
    </w:p>
    <w:p w14:paraId="1B55687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А у нее английский с акцентом. Странно. </w:t>
      </w:r>
    </w:p>
    <w:p w14:paraId="369520C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Все 8 серий она отказывала, а тут раз - вино пролили, пошла в туалет, пришла - никого нет, и тут она поняла. </w:t>
      </w:r>
    </w:p>
    <w:p w14:paraId="1216543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Ну тут классика жанра: что имеем - не храним, потерявши - плачем. </w:t>
      </w:r>
    </w:p>
    <w:p w14:paraId="7DA8D1F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Потому что перемкнуло именно в этот момент.</w:t>
      </w:r>
    </w:p>
    <w:p w14:paraId="508BB55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Наверное, это задумка автора.</w:t>
      </w:r>
    </w:p>
    <w:p w14:paraId="1AB9995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Так же и в жизни. </w:t>
      </w:r>
    </w:p>
    <w:p w14:paraId="5D3B5473"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 xml:space="preserve">Модератор: У нас два главных героя. Алексей и Екатерина. Кто вам более симпатичен, и за кем было интереснее наблюдать, и почему? Александр. И почему? </w:t>
      </w:r>
    </w:p>
    <w:p w14:paraId="4823971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 xml:space="preserve">За Алексеем. За счет его адекватности. </w:t>
      </w:r>
    </w:p>
    <w:p w14:paraId="18675878"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Игорь.</w:t>
      </w:r>
    </w:p>
    <w:p w14:paraId="4FB9BFA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 xml:space="preserve">Главная героиня. Живая, энергичная. Я много таких женщин видел в реальности. Потому что в основном женщины, которые в воинских частях, они как зомби. А эта пыталась выделиться. </w:t>
      </w:r>
    </w:p>
    <w:p w14:paraId="23FA04C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Она не привыкла жить по уставу.</w:t>
      </w:r>
    </w:p>
    <w:p w14:paraId="4996B02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Не такая как все.</w:t>
      </w:r>
    </w:p>
    <w:p w14:paraId="34F05176"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Алексей.</w:t>
      </w:r>
    </w:p>
    <w:p w14:paraId="0271E36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Алексей: </w:t>
      </w:r>
      <w:r w:rsidRPr="00CB7EA4">
        <w:rPr>
          <w:rFonts w:ascii="Franklin Gothic Book" w:eastAsia="Arial" w:hAnsi="Franklin Gothic Book" w:cs="Arial"/>
          <w:sz w:val="24"/>
          <w:szCs w:val="24"/>
        </w:rPr>
        <w:t xml:space="preserve">За главной героиней, потому что женщины логикой не живут. С Алексеем с первой серии было понятно, что он офицер. Его жизненный путь был ясен на ближайшие серии. А эти могло и натворить что угодно, когда угодно. Только за них переживаешь, потому что там полный бардак. </w:t>
      </w:r>
    </w:p>
    <w:p w14:paraId="662E91FB"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Хорошо. Сергей, вам за кем было интереснее наблюдать?</w:t>
      </w:r>
    </w:p>
    <w:p w14:paraId="23A32BA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Сергей: </w:t>
      </w:r>
      <w:r w:rsidRPr="00CB7EA4">
        <w:rPr>
          <w:rFonts w:ascii="Franklin Gothic Book" w:eastAsia="Arial" w:hAnsi="Franklin Gothic Book" w:cs="Arial"/>
          <w:sz w:val="24"/>
          <w:szCs w:val="24"/>
        </w:rPr>
        <w:t>За Екатериной. Потому что она отвязная. Превращение из мажора, ее русифицировали. Перепрошили ее на российский стандарт. За этим было интереснее смотреть.</w:t>
      </w:r>
    </w:p>
    <w:p w14:paraId="45CF15AA"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Дмитрий.</w:t>
      </w:r>
    </w:p>
    <w:p w14:paraId="347EECB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Дмитрий: </w:t>
      </w:r>
      <w:r w:rsidRPr="00CB7EA4">
        <w:rPr>
          <w:rFonts w:ascii="Franklin Gothic Book" w:eastAsia="Arial" w:hAnsi="Franklin Gothic Book" w:cs="Arial"/>
          <w:sz w:val="24"/>
          <w:szCs w:val="24"/>
        </w:rPr>
        <w:t>Соглашусь. За Екатериной было смотреть интересно на протяжении всего сериала.</w:t>
      </w:r>
    </w:p>
    <w:p w14:paraId="044C90D6"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Максим.</w:t>
      </w:r>
    </w:p>
    <w:p w14:paraId="085D1F7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Максим: </w:t>
      </w:r>
      <w:r w:rsidRPr="00CB7EA4">
        <w:rPr>
          <w:rFonts w:ascii="Franklin Gothic Book" w:eastAsia="Arial" w:hAnsi="Franklin Gothic Book" w:cs="Arial"/>
          <w:sz w:val="24"/>
          <w:szCs w:val="24"/>
        </w:rPr>
        <w:t xml:space="preserve">Соглашусь. У Алексея все было понятно. За Екатериной интереснее. Потому что трансформа ее как человека, у которого в голове были только одни деньги, перелеты, вино, и она стала другим человеком. Этот переход мне понравился. </w:t>
      </w:r>
    </w:p>
    <w:p w14:paraId="778DA54B"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Иван.</w:t>
      </w:r>
    </w:p>
    <w:p w14:paraId="100B38D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Иван: </w:t>
      </w:r>
      <w:r w:rsidRPr="00CB7EA4">
        <w:rPr>
          <w:rFonts w:ascii="Franklin Gothic Book" w:eastAsia="Arial" w:hAnsi="Franklin Gothic Book" w:cs="Arial"/>
          <w:sz w:val="24"/>
          <w:szCs w:val="24"/>
        </w:rPr>
        <w:t>За главной героиней, потому что у нее сюжетная линия побогаче. Ее трансформация происходит из гадкого утенка в красивого лебедя. Талант у нее рождается. Она начала играть в группе с женами офицеров, и ее начали по телевизору показывать. Интереснее здесь. Больше поворотов интересных. Развязка интересная.</w:t>
      </w:r>
    </w:p>
    <w:p w14:paraId="199151A0"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Александр.</w:t>
      </w:r>
    </w:p>
    <w:p w14:paraId="76F52AB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 xml:space="preserve">За главной героиней, потому что у меня основные подчиненные - это женщины. Я немного еще сравнивал. </w:t>
      </w:r>
    </w:p>
    <w:p w14:paraId="36745BD0"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Рамиль.</w:t>
      </w:r>
    </w:p>
    <w:p w14:paraId="28F3105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Рамиль: </w:t>
      </w:r>
      <w:r w:rsidRPr="00CB7EA4">
        <w:rPr>
          <w:rFonts w:ascii="Franklin Gothic Book" w:eastAsia="Arial" w:hAnsi="Franklin Gothic Book" w:cs="Arial"/>
          <w:sz w:val="24"/>
          <w:szCs w:val="24"/>
        </w:rPr>
        <w:t>За Катей было интереснее смотреть в сериале. Из-за того, что у нее происходит процесс трансформации. В корне. То, что было до и после стало.</w:t>
      </w:r>
    </w:p>
    <w:p w14:paraId="0FC74C14"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Игорь.</w:t>
      </w:r>
    </w:p>
    <w:p w14:paraId="6BBE46A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 xml:space="preserve">Я удивлен таким исходом голосования. Я ожидал, что большинство будет за Алексея. Я за Алексея, потому что он понятный. А вот такие люди, как Катя, мне очень непонятны. Это мина замедленного действия. </w:t>
      </w:r>
    </w:p>
    <w:p w14:paraId="7DA92EA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Я бы хотел добавить, что за Алексеем было не интересно наблюдать в плане того, что по нему все понятно, что его не будет колыхать влево-вправо. Это положительный момент для офицера. </w:t>
      </w:r>
    </w:p>
    <w:p w14:paraId="5E6FFA0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Было интересно, как он будет выпутываться из ситуаций, в которые он попадает. </w:t>
      </w:r>
    </w:p>
    <w:p w14:paraId="08D71F3B"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из второстепенных героев кто вам запомнился больше всего?</w:t>
      </w:r>
    </w:p>
    <w:p w14:paraId="3FD5E19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Бублик.</w:t>
      </w:r>
    </w:p>
    <w:p w14:paraId="0B3D334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И главный бандит. </w:t>
      </w:r>
    </w:p>
    <w:p w14:paraId="45E6070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Демьян. Почти до последних серий он мне понравился.</w:t>
      </w:r>
    </w:p>
    <w:p w14:paraId="24A9AE7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И Света официантка. </w:t>
      </w:r>
    </w:p>
    <w:p w14:paraId="1C976AF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Светлана - лучшая женская роль второго плана, потому что девчонка с характером. И если бы не ее личные обиды, как соперницы, она, может быть, и не пошла бы на сговор с бандитами. А так она достаточно изобретательная и тоже не робкого десятка.</w:t>
      </w:r>
    </w:p>
    <w:p w14:paraId="77EF6E1A"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Бублик. Чем запомнился?</w:t>
      </w:r>
    </w:p>
    <w:p w14:paraId="375FDC9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Улыбка у него такая радостная.</w:t>
      </w:r>
    </w:p>
    <w:p w14:paraId="739F9F4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Стрессоустойчивый.</w:t>
      </w:r>
    </w:p>
    <w:p w14:paraId="4DAEF0C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Армейский юмор, устойчивость во всех ситуациях.</w:t>
      </w:r>
    </w:p>
    <w:p w14:paraId="4B5848A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Семья у него. </w:t>
      </w:r>
    </w:p>
    <w:p w14:paraId="14E71AC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Дружеское отношение. </w:t>
      </w:r>
    </w:p>
    <w:p w14:paraId="00FA6F4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Добряк такой.</w:t>
      </w:r>
    </w:p>
    <w:p w14:paraId="228ABDDF"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Какие чувства он у вас вызвал?</w:t>
      </w:r>
    </w:p>
    <w:p w14:paraId="3FA2E2C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Положительные только.</w:t>
      </w:r>
    </w:p>
    <w:p w14:paraId="66E23482"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Почему?</w:t>
      </w:r>
    </w:p>
    <w:p w14:paraId="0F05435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Надежный, семейный.</w:t>
      </w:r>
    </w:p>
    <w:p w14:paraId="57F4E12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Он нам понятен. Как он будет поступать. Даже его приколы с вахтой - это все понятно. Вахты нет - он на вахте сидит.</w:t>
      </w:r>
    </w:p>
    <w:p w14:paraId="686D933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Открыт для друзей.</w:t>
      </w:r>
    </w:p>
    <w:p w14:paraId="4EB68CB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Психология военных.</w:t>
      </w:r>
    </w:p>
    <w:p w14:paraId="4C40FE2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Да. Он нам понятен сразу. И такие люди очень часто в военных коллективах есть. В основном плюс-минус военные несут вот такие на себе характеристики, черты характера, даже если их не было вначале, когда они приходят в армию.</w:t>
      </w:r>
    </w:p>
    <w:p w14:paraId="746213EC"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Всего его действия не вызывают у вас вопросов? Или что-то вызвало?</w:t>
      </w:r>
    </w:p>
    <w:p w14:paraId="71A34010"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Нет.</w:t>
      </w:r>
    </w:p>
    <w:p w14:paraId="1EDDA56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Нарушения, полгода он на полигон потащил.</w:t>
      </w:r>
    </w:p>
    <w:p w14:paraId="381FBA3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Ну это по-дружески. </w:t>
      </w:r>
    </w:p>
    <w:p w14:paraId="34386AC3"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Демьян. Чем запомнился данный персонаж?</w:t>
      </w:r>
    </w:p>
    <w:p w14:paraId="736481F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Какой-то он такой…</w:t>
      </w:r>
    </w:p>
    <w:p w14:paraId="71DA093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Недобандит такой.</w:t>
      </w:r>
    </w:p>
    <w:p w14:paraId="54A056D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Необычный.</w:t>
      </w:r>
    </w:p>
    <w:p w14:paraId="262FC06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Он вызывает симпатию.</w:t>
      </w:r>
    </w:p>
    <w:p w14:paraId="10F44061"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Изначально вы его как бандита воспринимаете?</w:t>
      </w:r>
    </w:p>
    <w:p w14:paraId="0556756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Да. Но все равно симпатичный бандит.</w:t>
      </w:r>
    </w:p>
    <w:p w14:paraId="60E196D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Доверчивый очень. Его все кинули, а он ничего не получил.</w:t>
      </w:r>
    </w:p>
    <w:p w14:paraId="49640A46"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Какие чувства он у вас вызвал?</w:t>
      </w:r>
    </w:p>
    <w:p w14:paraId="1DEAEF4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Отрицательные естественно. Достаточно отмороженный человек.</w:t>
      </w:r>
    </w:p>
    <w:p w14:paraId="58EB4EF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Сложные.</w:t>
      </w:r>
    </w:p>
    <w:p w14:paraId="5640319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Они менялись по ходу просмотра. И нам режиссер показал, что даже в этом отморозке есть что-то человеческое, настоящее. </w:t>
      </w:r>
    </w:p>
    <w:p w14:paraId="77BB56F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У него менялось все даже в зависимости от суммы. Когда в конце предлагал, его застопорило, потому что группа приезжает уже, он это знал. Он все-таки продажный такой человек. Я запомнил его фразу, так как он продажный, у него все меряется деньгами, он говорит: “у нас все покупается кроме Минобороны. Как туда можно зайти?” Значит, не все покупается. Он туда не может никак зайти.</w:t>
      </w:r>
    </w:p>
    <w:p w14:paraId="6904AEF4"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Какие действия, поступки показались вам понятными, логичными у Демьяна?</w:t>
      </w:r>
    </w:p>
    <w:p w14:paraId="73B8A37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Все логично. Кто платит, того и защищает.</w:t>
      </w:r>
    </w:p>
    <w:p w14:paraId="0D645B3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 конце как он перевоспитался. Я не верю, что он перевоспитался.</w:t>
      </w:r>
    </w:p>
    <w:p w14:paraId="5E0AE839"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другие, что скажете? Поверили?</w:t>
      </w:r>
    </w:p>
    <w:p w14:paraId="637BBDD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Или он в конце уже посчитал, что он лучше, что он свои 300 тысяч получит. </w:t>
      </w:r>
    </w:p>
    <w:p w14:paraId="1D2F4AA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Да, лучше хоть сколько на руках, чем журавль в небе. Все правильно.</w:t>
      </w:r>
    </w:p>
    <w:p w14:paraId="3A4FEF8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Он не терпит, когда ему отказывают. Он привык, что он всего добивается, все ему удается. Из любых ситуаций он выходит, и нет для него преград. А что повлияло на его изменения по отношению к Кате? Я так понял, он проникся к ней уважением, что она сильная, и не по зубам ему оказалась. Он зауважал ее за это. </w:t>
      </w:r>
    </w:p>
    <w:p w14:paraId="27A5592D"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 xml:space="preserve">Модератор: Может, еще что-то показалось нелогичным, непонятным в его действиях? Хорошо. Светлана чем запомнилась? </w:t>
      </w:r>
    </w:p>
    <w:p w14:paraId="0D5AD73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Она очень грамотно раскидывала ситуации, обрисовывала выходы из ситуации, находила из быстро.</w:t>
      </w:r>
    </w:p>
    <w:p w14:paraId="70FFE200"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Какое у вас к ней отношение? Как оно менялось?</w:t>
      </w:r>
    </w:p>
    <w:p w14:paraId="238E059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Вначале негативно.</w:t>
      </w:r>
    </w:p>
    <w:p w14:paraId="1A79922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У меня не поменялось. Как сначала оно было такое сдержанно-отрицательное, так и осталось до конца. Не верю я её, что она изменилась. </w:t>
      </w:r>
    </w:p>
    <w:p w14:paraId="44E7C3C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То, что она ненадежная. Положиться на нее можно, конечно, но не во всем. </w:t>
      </w:r>
    </w:p>
    <w:p w14:paraId="0A4E36D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Мне кажется, просто две девушки любят одного парня, и каждая пытается добиться своего, как может. Она так могла. Как она моет, так она и добивается.</w:t>
      </w:r>
    </w:p>
    <w:p w14:paraId="759B44A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Она человек хороший. Просто ее женская ревность и соперничество захлестнуло. </w:t>
      </w:r>
    </w:p>
    <w:p w14:paraId="60A687D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Модератор: </w:t>
      </w:r>
      <w:r w:rsidRPr="00CB7EA4">
        <w:rPr>
          <w:rFonts w:ascii="Franklin Gothic Book" w:eastAsia="Arial" w:hAnsi="Franklin Gothic Book" w:cs="Arial"/>
          <w:sz w:val="24"/>
          <w:szCs w:val="24"/>
        </w:rPr>
        <w:t>А к сестре?</w:t>
      </w:r>
    </w:p>
    <w:p w14:paraId="6FB76CE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Там не раскрыто.</w:t>
      </w:r>
    </w:p>
    <w:p w14:paraId="6ADA7DB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Не раскрыто, но это тоже факт.</w:t>
      </w:r>
    </w:p>
    <w:p w14:paraId="5B14AEC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 каждой семье могут быть трения, которые переросли потом в «необщение».</w:t>
      </w:r>
    </w:p>
    <w:p w14:paraId="43816959"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Насколько понятны ее действия?</w:t>
      </w:r>
    </w:p>
    <w:p w14:paraId="56B3547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Понятны.</w:t>
      </w:r>
    </w:p>
    <w:p w14:paraId="38BD6BD2"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Почему?</w:t>
      </w:r>
    </w:p>
    <w:p w14:paraId="55DE2F6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Она находится в логове Демьяна, выживает в этих реалиях. И любовь к парню ее держит. И она идет до конца. Во все тяжкие она ввязывается тоже из-за любви.</w:t>
      </w:r>
    </w:p>
    <w:p w14:paraId="47CD73A2"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sz w:val="24"/>
          <w:szCs w:val="24"/>
        </w:rPr>
        <w:t xml:space="preserve"> </w:t>
      </w:r>
      <w:r w:rsidRPr="00CB7EA4">
        <w:rPr>
          <w:rFonts w:ascii="Franklin Gothic Book" w:eastAsia="Arial" w:hAnsi="Franklin Gothic Book" w:cs="Arial"/>
          <w:b/>
          <w:sz w:val="24"/>
          <w:szCs w:val="24"/>
        </w:rPr>
        <w:t>Модератор: А что-то осталось непонятным в ее действиях?</w:t>
      </w:r>
    </w:p>
    <w:p w14:paraId="2FD9F94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Что с сестрой у них отношения, это не раскрыли. А так…</w:t>
      </w:r>
    </w:p>
    <w:p w14:paraId="583DC494"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Хотелось бы понять, что у них там произошло?</w:t>
      </w:r>
    </w:p>
    <w:p w14:paraId="54AB582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Чтобы глубину цинизма понять, что там за ситуация. Предала она или что? </w:t>
      </w:r>
    </w:p>
    <w:p w14:paraId="4C61A9B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Не очень хотелось понять, из-за чего.</w:t>
      </w:r>
    </w:p>
    <w:p w14:paraId="59B860E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Есть проблема, поругались.</w:t>
      </w:r>
    </w:p>
    <w:p w14:paraId="116ADAE2"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Хорошо. Уже несколько раз поднималась тема волка. Как вы поняли, что в этом сериале волк символизирует?</w:t>
      </w:r>
    </w:p>
    <w:p w14:paraId="4B5BDCD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Путь.</w:t>
      </w:r>
    </w:p>
    <w:p w14:paraId="1E338AD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Путь.</w:t>
      </w:r>
    </w:p>
    <w:p w14:paraId="3A62C53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Мы его ждали второй раз. Мы за ним следили.</w:t>
      </w:r>
    </w:p>
    <w:p w14:paraId="7A3541D2"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Почему ждали?</w:t>
      </w:r>
    </w:p>
    <w:p w14:paraId="682B09E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Бабушка сказала: если волк вернется, все будет хорошо. Вот мы и ждали, когда волк вернется второй раз. Так должно было случиться. Эта женщина же предсказала.</w:t>
      </w:r>
    </w:p>
    <w:p w14:paraId="5626C87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Я недавно ехал, по радио слушал Иван Царевич и Серый Волк. Интересная сказка. Вот этот волк ведет Ивана Царевича к своей невесте. Он обманул одного, второго, третьего, и на выходе он остался и с невестой, и с конем, и с приданым. И наверное, этот волк идет красной нитью вместе с дедом морозом. Такой подход к сказкам. Что русский человек шел правильной дорогой, и закончил ее правильно. Все у него оказалось красиво. </w:t>
      </w:r>
    </w:p>
    <w:p w14:paraId="28E655C1"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Еще что по поводу волка?</w:t>
      </w:r>
    </w:p>
    <w:p w14:paraId="277487A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Какая-то связь с другой реальностью. Иной смысл волка. Надо его по-другому рассматривать.</w:t>
      </w:r>
    </w:p>
    <w:p w14:paraId="3C84265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Модератор: В чем положительное восприятие?</w:t>
      </w:r>
    </w:p>
    <w:p w14:paraId="34C0E02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Что в дальнейшем все сложится хорошо, если волк вернется.</w:t>
      </w:r>
    </w:p>
    <w:p w14:paraId="6664299B"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Есть негативное отношение к волку?</w:t>
      </w:r>
    </w:p>
    <w:p w14:paraId="2B9D1FA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Нет. </w:t>
      </w:r>
    </w:p>
    <w:p w14:paraId="45D4760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Волк здесь ни при чем.</w:t>
      </w:r>
    </w:p>
    <w:p w14:paraId="02BFD58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Волк, если вы заметили, молится. Он дважды к храму идет. Первый раз во сне, а второй раз к этому же храму он приводит ее. </w:t>
      </w:r>
    </w:p>
    <w:p w14:paraId="146ED19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Алексей помог ему, и волк помогает Алексею. </w:t>
      </w:r>
    </w:p>
    <w:p w14:paraId="7A6A6C6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Модератор: Хорошо. По волку поняла. Что касается последних двух серий, 7 и 8, с какой точкой зрения вы все-таки больше согласны и почему? 1 - степень реализма сюжета одинакова на протяжении всего сериала. 2 - сюжет меняется от сказочного, мало реалистичного в первых сериях, до максимально реалистичного, отражающего события сегодняшнего дня в последних сериях сериала. Кто согласен больше с первым мнением? Поднимите руку. </w:t>
      </w:r>
    </w:p>
    <w:p w14:paraId="5FCCF21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Весь сериал реалистичный.</w:t>
      </w:r>
    </w:p>
    <w:p w14:paraId="547084B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Я.</w:t>
      </w:r>
    </w:p>
    <w:p w14:paraId="7BA0664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Я.</w:t>
      </w:r>
    </w:p>
    <w:p w14:paraId="5381818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Я.</w:t>
      </w:r>
    </w:p>
    <w:p w14:paraId="2A53AF27"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 кто не согласен? Кто за вторую точку зрения?</w:t>
      </w:r>
    </w:p>
    <w:p w14:paraId="6773361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Ближе ко второй.</w:t>
      </w:r>
    </w:p>
    <w:p w14:paraId="49EF2922"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Кто за вторую?</w:t>
      </w:r>
    </w:p>
    <w:p w14:paraId="7709E53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Я.</w:t>
      </w:r>
    </w:p>
    <w:p w14:paraId="51AACC4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Первая.</w:t>
      </w:r>
    </w:p>
    <w:p w14:paraId="206C08FA"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Кто выбрал первую, почему?</w:t>
      </w:r>
    </w:p>
    <w:p w14:paraId="6BA12D5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Ну а что? Бандиты бывают.</w:t>
      </w:r>
    </w:p>
    <w:p w14:paraId="2155709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Познакомился где-то там в баре с разборками и влюбился - реально. То, что он оказался лейтенантом, реально. Воинская часть - реально. То, что во время празднования, тут СВО начинается, а так тревога. </w:t>
      </w:r>
    </w:p>
    <w:p w14:paraId="65CD592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Бывает. </w:t>
      </w:r>
    </w:p>
    <w:p w14:paraId="11E1F02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То есть все более-менее там реально. Все по кусочкам - оно все реальное. Не так, что только две последние серии. Это мое мнение.</w:t>
      </w:r>
    </w:p>
    <w:p w14:paraId="23C6F0D8"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Еще почему первый вариант вы выбираете? Почему с ним именно согласны?</w:t>
      </w:r>
    </w:p>
    <w:p w14:paraId="22125EC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Не было чувства, что это сказка. Все реалистично. Просто это небольшой такой штрих. </w:t>
      </w:r>
    </w:p>
    <w:p w14:paraId="35CB60CC"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Игорь, почему первый?</w:t>
      </w:r>
    </w:p>
    <w:p w14:paraId="564D3DC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 xml:space="preserve">Единственное сомнение - как они вообще оказались в России? Что они тут делают? Непонятно. А так все ситуации, в которые они попадали, достаточно реалистичные. </w:t>
      </w:r>
    </w:p>
    <w:p w14:paraId="6C48336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Они объяснили - топлива не хватило.</w:t>
      </w:r>
    </w:p>
    <w:p w14:paraId="28E8685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Достаточно глубоко они залетели на территорию России.</w:t>
      </w:r>
    </w:p>
    <w:p w14:paraId="76F75905"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кто выбрал второй вариант, почему?</w:t>
      </w:r>
    </w:p>
    <w:p w14:paraId="0A1F145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Вначале мне показалось все реалистично, Все эти события, перепады, свадьба прожженного лейтенанта, когда он там узнал еще, что она английская подданная. По любому была дополнительная подготовка. И тут идет неожиданно красивая богатая девушка предлагает быстренько выскочить. А потом стало все стандартно и предсказуемо, потому что когда такой уровень стресса, жестокости как война, там ценности меняются, и все становится стандартно, понятно. Там больше играют чувство, долг, верность и прочие моменты.</w:t>
      </w:r>
    </w:p>
    <w:p w14:paraId="655C53CD"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Сергей, почему второй вариант выбрали?</w:t>
      </w:r>
    </w:p>
    <w:p w14:paraId="2207C58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Сергей: </w:t>
      </w:r>
      <w:r w:rsidRPr="00CB7EA4">
        <w:rPr>
          <w:rFonts w:ascii="Franklin Gothic Book" w:eastAsia="Arial" w:hAnsi="Franklin Gothic Book" w:cs="Arial"/>
          <w:sz w:val="24"/>
          <w:szCs w:val="24"/>
        </w:rPr>
        <w:t>Это как сравнить сериал Лесник, как он бегает за бандитами с автоматами. Как-то это все каламбурно. Понятно, что это все может быть, но в это очень мало верится. Как частые сериалы, что там есть главный герой, у него какая бы профессия не была, и он там тоже бегает с бандитами дерется. Не знаю…Мало в это верится. И в сказку, что богатый, ее встретил. Не знаю. Обычный русский сериал, когда там приезжают в деревню, там доярка, приезжает такой принц на белом Мерседесе, он ее увидел, полюбил. Как-то одно и то же.</w:t>
      </w:r>
    </w:p>
    <w:p w14:paraId="1F318EA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Модератор: Что касается жанра сериала, какой жанр с первой по шестую серию? </w:t>
      </w:r>
    </w:p>
    <w:p w14:paraId="4B3A88D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Мелодрама.</w:t>
      </w:r>
    </w:p>
    <w:p w14:paraId="1FA16B3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Да. </w:t>
      </w:r>
    </w:p>
    <w:p w14:paraId="0E9AEA2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Мюзикл. </w:t>
      </w:r>
    </w:p>
    <w:p w14:paraId="6815DDD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С элементами мюзикла. Как будто новогодний такой.</w:t>
      </w:r>
    </w:p>
    <w:p w14:paraId="29EB7A3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Елки.</w:t>
      </w:r>
    </w:p>
    <w:p w14:paraId="49BD2B6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Да. Типа такого.</w:t>
      </w:r>
    </w:p>
    <w:p w14:paraId="793820C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А почему не все серии? Они все такие. </w:t>
      </w:r>
    </w:p>
    <w:p w14:paraId="794E823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 8 серии СВО уже включилось.</w:t>
      </w:r>
    </w:p>
    <w:p w14:paraId="53E6E8B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Там драма больше.</w:t>
      </w:r>
    </w:p>
    <w:p w14:paraId="5C7AF292"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1-6 серия - мелодрама, и мюзикл. Почему вы выделяете жанр мелодрама?</w:t>
      </w:r>
    </w:p>
    <w:p w14:paraId="73B8C46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Любовь на первом плане. </w:t>
      </w:r>
    </w:p>
    <w:p w14:paraId="125446F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Страдает. Ей изменил парень, она плачет там, отца убили, плачет. Проблематика такая.</w:t>
      </w:r>
    </w:p>
    <w:p w14:paraId="46334294"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Кто еще дополнит? Почему мелодрама?</w:t>
      </w:r>
    </w:p>
    <w:p w14:paraId="378E013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Мелодрама с элементами комедии я бы сказал.</w:t>
      </w:r>
    </w:p>
    <w:p w14:paraId="5DD209A0"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Почему комедии?</w:t>
      </w:r>
    </w:p>
    <w:p w14:paraId="5DC82D1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Те ситуации, в которые они попадают, нелепые, смешные. Несерьезные. </w:t>
      </w:r>
    </w:p>
    <w:p w14:paraId="6377CA9D"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 xml:space="preserve">Модератор: А в целом как вы можете сказать, мелодрама - это хорошо? Вам интересно было смотреть как мелодраму? </w:t>
      </w:r>
    </w:p>
    <w:p w14:paraId="05A4C66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Интересно.</w:t>
      </w:r>
    </w:p>
    <w:p w14:paraId="1D5BF6F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Смотрелось интересно.</w:t>
      </w:r>
    </w:p>
    <w:p w14:paraId="6C1E5F9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Динамичная мелодрама такая. </w:t>
      </w:r>
    </w:p>
    <w:p w14:paraId="6446C38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Я бы не называл мелодрамой. Я бы назвал «сериал».</w:t>
      </w:r>
    </w:p>
    <w:p w14:paraId="09C711F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Однозначного определения трудно дать. Что хочешь…</w:t>
      </w:r>
    </w:p>
    <w:p w14:paraId="350A06D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Переплетение элементов кино.</w:t>
      </w:r>
    </w:p>
    <w:p w14:paraId="5CB5C145"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Если бы просто мелодрама не в рамках этого сериала, вам не интересно смотреть, правильно понимаю?</w:t>
      </w:r>
    </w:p>
    <w:p w14:paraId="43C4595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Да. </w:t>
      </w:r>
    </w:p>
    <w:p w14:paraId="5EA55B2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Второй канал любит такие мелодрамы унылые, плаксивые. А здесь динамично.</w:t>
      </w:r>
    </w:p>
    <w:p w14:paraId="08A7494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Для боевика не катит, потому что нет боевика здесь.</w:t>
      </w:r>
    </w:p>
    <w:p w14:paraId="14B3F02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Больше жизненно.</w:t>
      </w:r>
    </w:p>
    <w:p w14:paraId="5610F88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Для любви, для мелодрамы тоже не катит. Как ее охарактеризовать - не знаю. Я бы обозвал «динамичный хороший вечерний сериал». </w:t>
      </w:r>
    </w:p>
    <w:p w14:paraId="641C717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Динамичная приключенческая комедия. </w:t>
      </w:r>
    </w:p>
    <w:p w14:paraId="3239FB8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Комедия - это вопрос.</w:t>
      </w:r>
    </w:p>
    <w:p w14:paraId="757382A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Юмор…</w:t>
      </w:r>
    </w:p>
    <w:p w14:paraId="6B68DA6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Юмора хватает, да. </w:t>
      </w:r>
    </w:p>
    <w:p w14:paraId="308F53B2"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7-8 серии - это драма?</w:t>
      </w:r>
    </w:p>
    <w:p w14:paraId="058AA90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Да. </w:t>
      </w:r>
    </w:p>
    <w:p w14:paraId="3382874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Да.</w:t>
      </w:r>
    </w:p>
    <w:p w14:paraId="318D32B8"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 xml:space="preserve">Модератор: Почему? За счет чего? </w:t>
      </w:r>
    </w:p>
    <w:p w14:paraId="10DF9AF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Я бы не сказал. </w:t>
      </w:r>
    </w:p>
    <w:p w14:paraId="6D4861D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Очень много страданий у всех героев.</w:t>
      </w:r>
    </w:p>
    <w:p w14:paraId="0CDFA30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Драма должна получиться плачевной.</w:t>
      </w:r>
    </w:p>
    <w:p w14:paraId="7A7EC0B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Началось СВО.</w:t>
      </w:r>
    </w:p>
    <w:p w14:paraId="6BB4705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Начало, может, было драматическое, а дальше он переговаривается по рации, что он живой. Значит уже не драма. </w:t>
      </w:r>
    </w:p>
    <w:p w14:paraId="0446B29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Это драма, которая в конце дает маленькую надежду просто.</w:t>
      </w:r>
    </w:p>
    <w:p w14:paraId="273F185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Драма надежды не дает.</w:t>
      </w:r>
    </w:p>
    <w:p w14:paraId="3A966DC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Мы тут драму видим опосредованно. Она за кадром. Мы понимаем, что инвалиды, покалеченные судьбы, разруха. Мы чувствуем, что она есть. Она ощущается здесь.</w:t>
      </w:r>
    </w:p>
    <w:p w14:paraId="37FDEB1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Она есть, конечно. Драма в том, что она понимает, что она не сказала ему “да”, когда он был рядом с ней, и она начинает его искать. Понимая, что это не он, она его дальше ищет. Драматизм до самого конца. Мне кажется, драма может заканчиваться и так. </w:t>
      </w:r>
    </w:p>
    <w:p w14:paraId="232FD67A"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что касается поездки главной героини и ее подруг в зону СВО, насколько это реалистично?</w:t>
      </w:r>
    </w:p>
    <w:p w14:paraId="7D43BDF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Не совсем реалистично. Жена командира части, ребенок 18 лет, бросают детей бабушки и едут туда - это не является приоритетом. Приоритетом является тыл для офицеров, что они не подвергают свою жизнь риску, и у них цель - сражаться. </w:t>
      </w:r>
    </w:p>
    <w:p w14:paraId="2ADC918A"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То есть однозначно нереалистично?</w:t>
      </w:r>
    </w:p>
    <w:p w14:paraId="6AC8341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Не совсем. </w:t>
      </w:r>
    </w:p>
    <w:p w14:paraId="1D8287AF"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как вы относитесь к тому, что они поехали в зону СВО?</w:t>
      </w:r>
    </w:p>
    <w:p w14:paraId="339C02D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Это коллективное решение.</w:t>
      </w:r>
    </w:p>
    <w:p w14:paraId="0325C9C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Положительно. Сразу видно, жены офицеров. Мужья на СВО, и они делают то, что могут. </w:t>
      </w:r>
    </w:p>
    <w:p w14:paraId="5BBA7856"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Я правильно понимаю, что это скорее фантастика?</w:t>
      </w:r>
    </w:p>
    <w:p w14:paraId="1BA7590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Нет. У меня 7 месяцев назад моя подчиненная перед этим уволилась, сын попал на СВО, разведка, она пошла призвалась и поехала на СВО, потому что сын был ранен. Но это реальность. Она может быть. Это на глазах. Это реальность.</w:t>
      </w:r>
    </w:p>
    <w:p w14:paraId="7E10487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Реальность, наверное, все-таки в том, что жена и дочь командира, которые самые приоритетные цели будут…</w:t>
      </w:r>
    </w:p>
    <w:p w14:paraId="51B83FD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Высокие моральные командиры - это надо показать. </w:t>
      </w:r>
    </w:p>
    <w:p w14:paraId="2476E44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Многие жены офицеров всегда говорят: если вы на войну пойдете, то и мы тоже будем. Хоть медсестрами, хоть кем, но будем. У меня жена также говорит: если ты уйдешь на СВО, я также пойду. </w:t>
      </w:r>
    </w:p>
    <w:p w14:paraId="001FDC86"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То есть поездка девушек в зону боевых действий - это суровая реальность?</w:t>
      </w:r>
    </w:p>
    <w:p w14:paraId="615BAFA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Да. </w:t>
      </w:r>
    </w:p>
    <w:p w14:paraId="156EBBF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Конечно.</w:t>
      </w:r>
    </w:p>
    <w:p w14:paraId="542DC53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Это возможно. Потому что сколько ездят волонтерами.</w:t>
      </w:r>
    </w:p>
    <w:p w14:paraId="7AF41B6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Туда же артисты ездят. </w:t>
      </w:r>
    </w:p>
    <w:p w14:paraId="01CB6C3A"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Представьте, либо вы себя, либо своих супруг на месте главной героини, как вы считаете, поехала бы она действительно?</w:t>
      </w:r>
    </w:p>
    <w:p w14:paraId="740396A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У меня жена воевала. </w:t>
      </w:r>
    </w:p>
    <w:p w14:paraId="48B77D9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Я думаю, да.</w:t>
      </w:r>
    </w:p>
    <w:p w14:paraId="425A744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Возможно, да. </w:t>
      </w:r>
    </w:p>
    <w:p w14:paraId="232CBBB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Моя бы точно поехала. </w:t>
      </w:r>
    </w:p>
    <w:p w14:paraId="062B0E9E"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как вы к этому относитесь?</w:t>
      </w:r>
    </w:p>
    <w:p w14:paraId="3CDC656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Нормально. Мы русские, поэтому нормально. Во-вторых, есть моменты какие? Есть дома, с кем оставлять ребенка или нет?</w:t>
      </w:r>
    </w:p>
    <w:p w14:paraId="6E2B7F2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Ну да, здравый смысл.</w:t>
      </w:r>
    </w:p>
    <w:p w14:paraId="15BAE23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Когда была вторая Чеченская кампания, у меня ребенка еще не было, поэтому жена поехала. </w:t>
      </w:r>
    </w:p>
    <w:p w14:paraId="3D858EBB"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Хорошо. Вспомните 8 серию. Скажите, насколько она вам понравилась, или не понравилась?</w:t>
      </w:r>
    </w:p>
    <w:p w14:paraId="47C1769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Понравилась.</w:t>
      </w:r>
    </w:p>
    <w:p w14:paraId="63EF9D2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Мне кажется, будет продолжение у нее еще.</w:t>
      </w:r>
    </w:p>
    <w:p w14:paraId="7A6DC02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Я не думаю, что будет продолжение. Здесь поставлено многоточие с положительным исходом.</w:t>
      </w:r>
    </w:p>
    <w:p w14:paraId="5F70AAB2"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Почему понравилась?</w:t>
      </w:r>
    </w:p>
    <w:p w14:paraId="0051607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Понравилось то, что трансформация завершена этой девочки. Она стала тем, кем и не думала какое-то время, что будет. Вологда, Новгород для нее было что-то непонятное. Она поняла, что здесь люди другие. Ей понравилось быть такой. В этом завершение есть.</w:t>
      </w:r>
    </w:p>
    <w:p w14:paraId="4CEF252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Модератор: Александр.</w:t>
      </w:r>
    </w:p>
    <w:p w14:paraId="0D71142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Мне понравилась. Нестандартная концовка. Весьма нестандартный ход.</w:t>
      </w:r>
    </w:p>
    <w:p w14:paraId="461FBD64"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В плане?</w:t>
      </w:r>
    </w:p>
    <w:p w14:paraId="4AB1844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 xml:space="preserve">Когда она приходит, он весь в бинтах, это не он. И потом уже, что он находится. Весьма-весьма нестандартный ход. </w:t>
      </w:r>
    </w:p>
    <w:p w14:paraId="172BDD80"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Игорь.</w:t>
      </w:r>
    </w:p>
    <w:p w14:paraId="08DD453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Слишком ускорили ее, как будто на ускоренной перемотке.</w:t>
      </w:r>
    </w:p>
    <w:p w14:paraId="2BB49D3B"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Это плохо?</w:t>
      </w:r>
    </w:p>
    <w:p w14:paraId="4B00A2E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Не то, что скомкали, но можно было бы еще добавить серию, чтобы на чем-то больше сконцентрироваться. Путь они прошли небольшой. Сколько они там пробыли? День-два? Показать все, что происходит около линии фронта, как будто бы скомкали. Можно было побольше раскрыть.</w:t>
      </w:r>
    </w:p>
    <w:p w14:paraId="72760973"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Рамиль.</w:t>
      </w:r>
    </w:p>
    <w:p w14:paraId="35556DF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Рамиль: </w:t>
      </w:r>
      <w:r w:rsidRPr="00CB7EA4">
        <w:rPr>
          <w:rFonts w:ascii="Franklin Gothic Book" w:eastAsia="Arial" w:hAnsi="Franklin Gothic Book" w:cs="Arial"/>
          <w:sz w:val="24"/>
          <w:szCs w:val="24"/>
        </w:rPr>
        <w:t>В целом понравилась. Эта серия была уже в форме приключения определенного, поездки по госпиталям, локальные боевые действия были, что-то новое было в самом сериале. Понравилось тем, что все логически завершилось хорошо. А не так, как ожидали увидеть его в госпитале больного. То, что все хорошо закончилось.</w:t>
      </w:r>
    </w:p>
    <w:p w14:paraId="2967CFC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Встречи героев не хватило. Должна быть встреча. </w:t>
      </w:r>
    </w:p>
    <w:p w14:paraId="0E9AF098"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Иван, вам понравилась 8 серия?</w:t>
      </w:r>
    </w:p>
    <w:p w14:paraId="690CAEE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Иван: </w:t>
      </w:r>
      <w:r w:rsidRPr="00CB7EA4">
        <w:rPr>
          <w:rFonts w:ascii="Franklin Gothic Book" w:eastAsia="Arial" w:hAnsi="Franklin Gothic Book" w:cs="Arial"/>
          <w:sz w:val="24"/>
          <w:szCs w:val="24"/>
        </w:rPr>
        <w:t xml:space="preserve">Мне, наверное, меньше понравилась, чем остальные. Потому что если вначале интрига была, к 8 серии я уже догадывался, что в госпитале будет не он, а кто-то другой, что концовку оставят такой скомканной, скорее всего будет продолжение. И реализма к концу сериала все меньше и меньше становилось для меня. </w:t>
      </w:r>
    </w:p>
    <w:p w14:paraId="269E3918"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Дмитрий, что скажете вы?</w:t>
      </w:r>
    </w:p>
    <w:p w14:paraId="1F01268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Дмитрий: </w:t>
      </w:r>
      <w:r w:rsidRPr="00CB7EA4">
        <w:rPr>
          <w:rFonts w:ascii="Franklin Gothic Book" w:eastAsia="Arial" w:hAnsi="Franklin Gothic Book" w:cs="Arial"/>
          <w:sz w:val="24"/>
          <w:szCs w:val="24"/>
        </w:rPr>
        <w:t>Серия последняя понравилась. Единственные моменты, через поле, не понял, она ехала на автобусе. Концовка для меня была непредсказуемая тоже. Думал, что это Алексей. В целом понравилось.</w:t>
      </w:r>
    </w:p>
    <w:p w14:paraId="0A2F2C6F"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Сергей, а вы что скажете?</w:t>
      </w:r>
    </w:p>
    <w:p w14:paraId="4EC864A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Сергей: </w:t>
      </w:r>
      <w:r w:rsidRPr="00CB7EA4">
        <w:rPr>
          <w:rFonts w:ascii="Franklin Gothic Book" w:eastAsia="Arial" w:hAnsi="Franklin Gothic Book" w:cs="Arial"/>
          <w:sz w:val="24"/>
          <w:szCs w:val="24"/>
        </w:rPr>
        <w:t>Не знаю. Там все было понятно, что она едет на СВО. Это стандартный сюжет. И когда сказали, его нашли перемотанного без руки, она сразу подумала, что это не он. Стандартно.</w:t>
      </w:r>
    </w:p>
    <w:p w14:paraId="78CB568D"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Алексей, а вы что скажете</w:t>
      </w:r>
    </w:p>
    <w:p w14:paraId="2BC45C4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Алексей: </w:t>
      </w:r>
      <w:r w:rsidRPr="00CB7EA4">
        <w:rPr>
          <w:rFonts w:ascii="Franklin Gothic Book" w:eastAsia="Arial" w:hAnsi="Franklin Gothic Book" w:cs="Arial"/>
          <w:sz w:val="24"/>
          <w:szCs w:val="24"/>
        </w:rPr>
        <w:t>Немного очень скомкано. Сама идея большой трагедии 10-тилетней. Трагедия большого количества лет у людей, и она была настолько скомкана. В пол серии. Очень кучно и недоработана сама серия. Хотя идея правильная была. Очень красиво впихнули туда виды, людей, как они провожают все это, потому что там все грандиозно, трагично, а это все кукольно получилось очень.</w:t>
      </w:r>
    </w:p>
    <w:p w14:paraId="2714EFC7"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Игорь, а вы что скажете?</w:t>
      </w:r>
    </w:p>
    <w:p w14:paraId="693F72E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Мне понравилось именно тем, что не стали дальше разжевывать на несколько серий еще, а хотели в этой</w:t>
      </w:r>
      <w:r w:rsidRPr="00CB7EA4">
        <w:rPr>
          <w:rFonts w:ascii="Franklin Gothic Book" w:eastAsia="Arial" w:hAnsi="Franklin Gothic Book" w:cs="Arial"/>
          <w:sz w:val="24"/>
          <w:szCs w:val="24"/>
        </w:rPr>
        <w:tab/>
        <w:t xml:space="preserve"> серии сузить и показать ближе к финишу. Если бы растягивали, это еще несколько серий получилось бы.</w:t>
      </w:r>
    </w:p>
    <w:p w14:paraId="4228821B"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Александр.</w:t>
      </w:r>
    </w:p>
    <w:p w14:paraId="27140C6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В большей степени понравилась серия. Концовка не совсем предсказуемая. И оставляет мысль задумываться о том, как события дальше будут развиваться. Не понравился реализм, как это все происходило. События на полигоне. Это меня смутило.</w:t>
      </w:r>
    </w:p>
    <w:p w14:paraId="472C363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Как она пазиком управляла. Такая скорость была. </w:t>
      </w:r>
    </w:p>
    <w:p w14:paraId="0628A650"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Хорошо. Насколько в целом вам показался органичным переход от мирного времени к военному?</w:t>
      </w:r>
    </w:p>
    <w:p w14:paraId="608105B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Потому что военные части и тут другого события трудно придумать.</w:t>
      </w:r>
    </w:p>
    <w:p w14:paraId="50C5B96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Органично. </w:t>
      </w:r>
    </w:p>
    <w:p w14:paraId="4C65FEB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Все так и было примерно.</w:t>
      </w:r>
    </w:p>
    <w:p w14:paraId="7FEA17C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Никто не ожидал.</w:t>
      </w:r>
    </w:p>
    <w:p w14:paraId="529E66C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Модератор: Действительно это органично, или как-то неожиданно? </w:t>
      </w:r>
    </w:p>
    <w:p w14:paraId="21DA09D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Эффект неожиданности был у всех.</w:t>
      </w:r>
    </w:p>
    <w:p w14:paraId="44B8F26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До последнего никто не верил. Здесь в фильме переход плавный. Это нормально вполне.</w:t>
      </w:r>
    </w:p>
    <w:p w14:paraId="0638E73D"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Что касается продолжения сериала, готовы были бы его увидеть, и что хотелось узнать в дальнейшем? Александр.</w:t>
      </w:r>
    </w:p>
    <w:p w14:paraId="500BC60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Конечно, просмотрел бы.</w:t>
      </w:r>
    </w:p>
    <w:p w14:paraId="6EB81311"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что хотелось бы дальше?</w:t>
      </w:r>
    </w:p>
    <w:p w14:paraId="26C052F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Как будут события дальнейшие развиваться. Как у них будет судьба развиваться вместе.</w:t>
      </w:r>
    </w:p>
    <w:p w14:paraId="3B3A7A0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Волка еще покажут.</w:t>
      </w:r>
    </w:p>
    <w:p w14:paraId="4D69661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Волк свое уже сыграл.</w:t>
      </w:r>
    </w:p>
    <w:p w14:paraId="5F7F707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 xml:space="preserve">Да. Именно встречу, что после событий. Может, дети появятся. За весь фильм они даже не поцеловались. </w:t>
      </w:r>
    </w:p>
    <w:p w14:paraId="370AE18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Я за то, чтобы на этом остановиться. Хватит. Вторая часть всегда…Они всегда хуже, чем первые серии. Вот оно есть, удачно. Оставьте. Делайте что-то другое. Тем более, на вторую к этому сериалу как минимум нужен сценарий для начала. Из чего планировать? Писать по ходу делать, снимать абы что, абы куда, мы видим, чем это заканчивается. Здесь удачно. Я не думал вообще, что эти 8 серий будут удачные. Они захватывающие. Хороший получился продукт. Общее мнение на сегодня - фильм удался. Фильм хороший. Фильм заставляет о чем-то думать потом. Ну и думайте. Зачем вам узнавать, что там стало с этими 4-мя миллиардами? Надо, чтобы это было интересно. Я думаю, что это можно подвести таким образом. </w:t>
      </w:r>
    </w:p>
    <w:p w14:paraId="377A860E"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Рамиль, согласны с этим мнением?</w:t>
      </w:r>
    </w:p>
    <w:p w14:paraId="72759FA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Рамиль: </w:t>
      </w:r>
      <w:r w:rsidRPr="00CB7EA4">
        <w:rPr>
          <w:rFonts w:ascii="Franklin Gothic Book" w:eastAsia="Arial" w:hAnsi="Franklin Gothic Book" w:cs="Arial"/>
          <w:sz w:val="24"/>
          <w:szCs w:val="24"/>
        </w:rPr>
        <w:t xml:space="preserve">Да. Можно было бы закончить на этом. Встречу героев можно было бы просто визуально сделать. </w:t>
      </w:r>
    </w:p>
    <w:p w14:paraId="257A97F8"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Игорь.</w:t>
      </w:r>
    </w:p>
    <w:p w14:paraId="6B24D7E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 xml:space="preserve">Встречи не было. Это было бы логичное завершение. Если бы встреча была, была бы концовка, и можно было бы дальше не снимать. </w:t>
      </w:r>
    </w:p>
    <w:p w14:paraId="7F7B14A6"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Вы ждете продолжения?</w:t>
      </w:r>
    </w:p>
    <w:p w14:paraId="2FD427C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Скорее да.</w:t>
      </w:r>
    </w:p>
    <w:p w14:paraId="7907DB4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Мне кажется, есть продолжение у этого сериала, и второй сезон должны снять, по логике. И мне кажется, Демьян призывается в ряды армии. Когда первый парень, который ее бросил, получит гражданство России, станет военным. </w:t>
      </w:r>
    </w:p>
    <w:p w14:paraId="3D74440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Демьян как раз может. </w:t>
      </w:r>
    </w:p>
    <w:p w14:paraId="3061B51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В этом есть рациональное продолжение этой истории. </w:t>
      </w:r>
    </w:p>
    <w:p w14:paraId="2F6D7F0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Продолжение будет завязано тесно на СВО уже, потому что из него уже не вылезти. </w:t>
      </w:r>
    </w:p>
    <w:p w14:paraId="16AE646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Тут должен быть назидательный посыл миллиардеры - деньги должны вернуться в Россию и потратиться на восстановление городов. </w:t>
      </w:r>
    </w:p>
    <w:p w14:paraId="3B4E230D"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Иван, вы как считаете, продолжение сериала хотелось бы увидеть?</w:t>
      </w:r>
    </w:p>
    <w:p w14:paraId="3FA3719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Иван: </w:t>
      </w:r>
      <w:r w:rsidRPr="00CB7EA4">
        <w:rPr>
          <w:rFonts w:ascii="Franklin Gothic Book" w:eastAsia="Arial" w:hAnsi="Franklin Gothic Book" w:cs="Arial"/>
          <w:sz w:val="24"/>
          <w:szCs w:val="24"/>
        </w:rPr>
        <w:t>Наверное, уже нет. Зачем портить первый сезон? Тут не хватает встречи, первого поцелуя, спор у них был. Некоторые линии не раскрыты до конца. Про ту же Свету, почему они не поделили эти 110 тысяч. Что там с Демьяном. Снять-то можно что-то, но, наверное, уже испортят. В принципе все было сказано верно. В первом сезоне почти все было раскрыто.</w:t>
      </w:r>
    </w:p>
    <w:p w14:paraId="7C491C05"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Дмитрий.</w:t>
      </w:r>
    </w:p>
    <w:p w14:paraId="1BC4E32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Дмитрий: </w:t>
      </w:r>
      <w:r w:rsidRPr="00CB7EA4">
        <w:rPr>
          <w:rFonts w:ascii="Franklin Gothic Book" w:eastAsia="Arial" w:hAnsi="Franklin Gothic Book" w:cs="Arial"/>
          <w:sz w:val="24"/>
          <w:szCs w:val="24"/>
        </w:rPr>
        <w:t xml:space="preserve">Не хватило их встречи. Когда под конец были эти слова, я даже не расслышал и не понял ничего. Если встреча была бы, то да, уже точно жирная точка. </w:t>
      </w:r>
    </w:p>
    <w:p w14:paraId="6B4C1CD2"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Сергей.</w:t>
      </w:r>
    </w:p>
    <w:p w14:paraId="61FA9E9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Сергей: </w:t>
      </w:r>
      <w:r w:rsidRPr="00CB7EA4">
        <w:rPr>
          <w:rFonts w:ascii="Franklin Gothic Book" w:eastAsia="Arial" w:hAnsi="Franklin Gothic Book" w:cs="Arial"/>
          <w:sz w:val="24"/>
          <w:szCs w:val="24"/>
        </w:rPr>
        <w:t xml:space="preserve">Да. Он законченный и больше ничего не снимешь такого интересного. </w:t>
      </w:r>
    </w:p>
    <w:p w14:paraId="66A231A9"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Интересно было бы узнать, как сложится судьба некоторых героев? Если да, то кого?</w:t>
      </w:r>
    </w:p>
    <w:p w14:paraId="77580C7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Это должно быть очень талантливо снято, чтобы первую не испортить.</w:t>
      </w:r>
    </w:p>
    <w:p w14:paraId="07E2220C"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Не надо это трогать. Оставьте. </w:t>
      </w:r>
    </w:p>
    <w:p w14:paraId="0940D57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Елки сколько сняли? Последние получились удачные некоторые. </w:t>
      </w:r>
    </w:p>
    <w:p w14:paraId="174AFFE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Сколько я смотрел ремейков - не видел ни одного удачного. </w:t>
      </w:r>
    </w:p>
    <w:p w14:paraId="3348963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Хотелось бы узнать судьбу двух главных персонажей. Найдет она его? Жив ли он?</w:t>
      </w:r>
    </w:p>
    <w:p w14:paraId="02B8810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Уже понятно, что они встретятся. </w:t>
      </w:r>
    </w:p>
    <w:p w14:paraId="7B3A750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Я не слышал, что там в конце произошло.</w:t>
      </w:r>
    </w:p>
    <w:p w14:paraId="0CA79F8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Я тоже не слышал. </w:t>
      </w:r>
    </w:p>
    <w:p w14:paraId="15A0BC4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Лучше было бы все-таки показать встречу в церкви двух главных актеров и закончить на этом сериале. </w:t>
      </w:r>
    </w:p>
    <w:p w14:paraId="5263409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Ну можно встречу туда доснять. Тем более храм есть. </w:t>
      </w:r>
    </w:p>
    <w:p w14:paraId="44B1AA0F"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Хорошо. Что касается игры актеров, Александр, скажите, понравилась, нет, и почему?</w:t>
      </w:r>
    </w:p>
    <w:p w14:paraId="6ED5ED0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 xml:space="preserve">Игра актеров понравилась. Сыграно очень хорошо. Потому что с ними сопереживаешь, не видишь наигранных чувств даже их. </w:t>
      </w:r>
    </w:p>
    <w:p w14:paraId="1FF3B8E8"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Может, чья-то игра понравилась больше?</w:t>
      </w:r>
    </w:p>
    <w:p w14:paraId="6409642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 xml:space="preserve">Понятно, что в первую очередь смотришь на главных героев. Игра второго плана очень понравилась, Бублика, Светы. </w:t>
      </w:r>
    </w:p>
    <w:p w14:paraId="575373F8"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можете в негативном плане?</w:t>
      </w:r>
    </w:p>
    <w:p w14:paraId="3794E87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Таких нет. Мне только таксист…Совсем он как-то неестественно играл. А с остальными все нормально.</w:t>
      </w:r>
    </w:p>
    <w:p w14:paraId="66A6918A"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Игорь, вы что скажете?</w:t>
      </w:r>
    </w:p>
    <w:p w14:paraId="1F2A4E7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Полностью согласен с Александром. Не наигранно. Ты с ними вместе живешь и переживаешь.</w:t>
      </w:r>
    </w:p>
    <w:p w14:paraId="35105A29"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Алексей.</w:t>
      </w:r>
    </w:p>
    <w:p w14:paraId="4F5F9C3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Алексей: </w:t>
      </w:r>
      <w:r w:rsidRPr="00CB7EA4">
        <w:rPr>
          <w:rFonts w:ascii="Franklin Gothic Book" w:eastAsia="Arial" w:hAnsi="Franklin Gothic Book" w:cs="Arial"/>
          <w:sz w:val="24"/>
          <w:szCs w:val="24"/>
        </w:rPr>
        <w:t>Очень отлично была поставлена работа актеров даже пятых планов. Даже мелкая роль отыграна очень хорошо. Они все очень гармонично играли.</w:t>
      </w:r>
    </w:p>
    <w:p w14:paraId="21F85168"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Сергей.</w:t>
      </w:r>
    </w:p>
    <w:p w14:paraId="4E57C67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Сергей: </w:t>
      </w:r>
      <w:r w:rsidRPr="00CB7EA4">
        <w:rPr>
          <w:rFonts w:ascii="Franklin Gothic Book" w:eastAsia="Arial" w:hAnsi="Franklin Gothic Book" w:cs="Arial"/>
          <w:sz w:val="24"/>
          <w:szCs w:val="24"/>
        </w:rPr>
        <w:t xml:space="preserve">Полностью со всеми согласен. Все вполне хорошо играют. Раз не бросилось в глаза это, значит, все актеры хорошо играют. </w:t>
      </w:r>
    </w:p>
    <w:p w14:paraId="1864B7B7"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Дмитрий.</w:t>
      </w:r>
    </w:p>
    <w:p w14:paraId="6AE8B91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Дмитрий: </w:t>
      </w:r>
      <w:r w:rsidRPr="00CB7EA4">
        <w:rPr>
          <w:rFonts w:ascii="Franklin Gothic Book" w:eastAsia="Arial" w:hAnsi="Franklin Gothic Book" w:cs="Arial"/>
          <w:sz w:val="24"/>
          <w:szCs w:val="24"/>
        </w:rPr>
        <w:t xml:space="preserve">Мне все актеры понравились. Иногда бывает, смотришь фильм, сериал, кто-то нереалистично играет, а здесь все актеры играли хорошо. </w:t>
      </w:r>
    </w:p>
    <w:p w14:paraId="7D1106AF"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Игорь.</w:t>
      </w:r>
    </w:p>
    <w:p w14:paraId="113A604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Начало там слабенькое казалось в плане игры актеров.</w:t>
      </w:r>
    </w:p>
    <w:p w14:paraId="078C9BFA"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У кого?</w:t>
      </w:r>
    </w:p>
    <w:p w14:paraId="384875E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Даже у главных героев.</w:t>
      </w:r>
    </w:p>
    <w:p w14:paraId="4EE0D01A"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за счет чего?</w:t>
      </w:r>
    </w:p>
    <w:p w14:paraId="219C487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 xml:space="preserve">Сначала не особо видели их. Потом, когда мы начинали видеть их в разных ситуациях с разной палитрой эмоций, они вовлекли. </w:t>
      </w:r>
    </w:p>
    <w:p w14:paraId="0394E0F7"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Рамиль, а вы что скажете про игру актеров?</w:t>
      </w:r>
    </w:p>
    <w:p w14:paraId="01870E2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Рамиль: </w:t>
      </w:r>
      <w:r w:rsidRPr="00CB7EA4">
        <w:rPr>
          <w:rFonts w:ascii="Franklin Gothic Book" w:eastAsia="Arial" w:hAnsi="Franklin Gothic Book" w:cs="Arial"/>
          <w:sz w:val="24"/>
          <w:szCs w:val="24"/>
        </w:rPr>
        <w:t>Мне понравилось, как главные актеры играли. Живо, эмоционально, сопереживающе. Актеры из банды Демьяна - они какие-то тупые совершенно. Вроде в современное время, а они плохо сыграли, или им дали так сыграть. Не сам Демьян, а два его…</w:t>
      </w:r>
    </w:p>
    <w:p w14:paraId="35364D9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Они не раскрыты.</w:t>
      </w:r>
    </w:p>
    <w:p w14:paraId="7F4AD9B7"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Да, не раскрыты.</w:t>
      </w:r>
    </w:p>
    <w:p w14:paraId="758F3A9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То есть какие-то тупые они сами по себе.</w:t>
      </w:r>
    </w:p>
    <w:p w14:paraId="12C8049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Модератор: Поняла. </w:t>
      </w:r>
    </w:p>
    <w:p w14:paraId="1E648B7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Слишком тупые.</w:t>
      </w:r>
    </w:p>
    <w:p w14:paraId="12481F91"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Александр, а вы что скажете про игру актеров?</w:t>
      </w:r>
    </w:p>
    <w:p w14:paraId="73EFB96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 xml:space="preserve">Мне понравилось. </w:t>
      </w:r>
    </w:p>
    <w:p w14:paraId="4EA8289D"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Ничего негативного нет?</w:t>
      </w:r>
    </w:p>
    <w:p w14:paraId="242AEF7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 xml:space="preserve">Нет ничего. </w:t>
      </w:r>
    </w:p>
    <w:p w14:paraId="1E319FA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Дмитрий капитан выбивается как-то.</w:t>
      </w:r>
    </w:p>
    <w:p w14:paraId="70C72B2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Да ладно.</w:t>
      </w:r>
    </w:p>
    <w:p w14:paraId="23CE59D2"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Иван, а вы что скажете?</w:t>
      </w:r>
    </w:p>
    <w:p w14:paraId="3E58960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Иван: </w:t>
      </w:r>
      <w:r w:rsidRPr="00CB7EA4">
        <w:rPr>
          <w:rFonts w:ascii="Franklin Gothic Book" w:eastAsia="Arial" w:hAnsi="Franklin Gothic Book" w:cs="Arial"/>
          <w:sz w:val="24"/>
          <w:szCs w:val="24"/>
        </w:rPr>
        <w:t>Игра по нарвалась. Эмоции были живо переданы. Не понравился жених Кати изначальный. Его история вообще ни о чем была. Он себя вообще не проявлял. Непонятно, зачем он был, чем он занимался вообще. Непонятна его мораль внутренняя. То ли он плохой, то ли он хороший.</w:t>
      </w:r>
    </w:p>
    <w:p w14:paraId="67810C2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Максим: </w:t>
      </w:r>
      <w:r w:rsidRPr="00CB7EA4">
        <w:rPr>
          <w:rFonts w:ascii="Franklin Gothic Book" w:eastAsia="Arial" w:hAnsi="Franklin Gothic Book" w:cs="Arial"/>
          <w:sz w:val="24"/>
          <w:szCs w:val="24"/>
        </w:rPr>
        <w:t>Всем актерам верю.</w:t>
      </w:r>
    </w:p>
    <w:p w14:paraId="5CBBD3B6"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Почему?</w:t>
      </w:r>
    </w:p>
    <w:p w14:paraId="2CB5D90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Максим: </w:t>
      </w:r>
      <w:r w:rsidRPr="00CB7EA4">
        <w:rPr>
          <w:rFonts w:ascii="Franklin Gothic Book" w:eastAsia="Arial" w:hAnsi="Franklin Gothic Book" w:cs="Arial"/>
          <w:sz w:val="24"/>
          <w:szCs w:val="24"/>
        </w:rPr>
        <w:t>Органично все играли, даже не придраться. Естественно Все.</w:t>
      </w:r>
    </w:p>
    <w:p w14:paraId="57533782"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что касается музыки, насколько она вам понравилась? Может, в какие-то моменты она вам показалась лишней?</w:t>
      </w:r>
    </w:p>
    <w:p w14:paraId="2E8553E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Для меня много было музыки. В середине с этими полу модными сценариями. Люди там замирают, она там пляшет. Не надо такого. Перебор. Когда она на свадьбе 50 тысяч зарабатывала, там все пляшут. Перебор немного.</w:t>
      </w:r>
    </w:p>
    <w:p w14:paraId="4BF0074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Максим: </w:t>
      </w:r>
      <w:r w:rsidRPr="00CB7EA4">
        <w:rPr>
          <w:rFonts w:ascii="Franklin Gothic Book" w:eastAsia="Arial" w:hAnsi="Franklin Gothic Book" w:cs="Arial"/>
          <w:sz w:val="24"/>
          <w:szCs w:val="24"/>
        </w:rPr>
        <w:t xml:space="preserve">Музыка мне понравилась. Я тоже не очень люблю мюзиклы, но органично музыка смотрелась. Как будто идет такая линия сюжета, потом – раз, и все поют. Органично смотрится. </w:t>
      </w:r>
    </w:p>
    <w:p w14:paraId="52530FA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Новогодние каникулы.</w:t>
      </w:r>
    </w:p>
    <w:p w14:paraId="578C0E4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Да. Типа такого.</w:t>
      </w:r>
    </w:p>
    <w:p w14:paraId="330C6B6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Игорь: </w:t>
      </w:r>
      <w:r w:rsidRPr="00CB7EA4">
        <w:rPr>
          <w:rFonts w:ascii="Franklin Gothic Book" w:eastAsia="Arial" w:hAnsi="Franklin Gothic Book" w:cs="Arial"/>
          <w:sz w:val="24"/>
          <w:szCs w:val="24"/>
        </w:rPr>
        <w:t>Здесь треки уместны. Они молодежные. Акцент больше на молодежь. И саундтрек является продолжением их разговора незримого друг с другом. А мюзикла многовато, да, этих групповых сцен. Что-то из индийского фильма. Слишком переборщили.</w:t>
      </w:r>
    </w:p>
    <w:p w14:paraId="7E80E4F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Да-да. </w:t>
      </w:r>
    </w:p>
    <w:p w14:paraId="31DCF1C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Александр: </w:t>
      </w:r>
      <w:r w:rsidRPr="00CB7EA4">
        <w:rPr>
          <w:rFonts w:ascii="Franklin Gothic Book" w:eastAsia="Arial" w:hAnsi="Franklin Gothic Book" w:cs="Arial"/>
          <w:sz w:val="24"/>
          <w:szCs w:val="24"/>
        </w:rPr>
        <w:t>Согласен с Игорем, что как индийские фильмы стали. Некоторые сцены я бы прям убрал. В ЗАГСе 100% убрал бы. С дед морозом сцена тоже не уместна, когда он на санях пел. Не все убрать, но их очень много.</w:t>
      </w:r>
    </w:p>
    <w:p w14:paraId="043470E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Но песни интересные на самом деле. </w:t>
      </w:r>
    </w:p>
    <w:p w14:paraId="6ADB3EC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Они сделаны красиво там. Я слушал с удовольствием.</w:t>
      </w:r>
    </w:p>
    <w:p w14:paraId="78054138"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Все-таки танцы общие, мюзиклы - это лишнее для вас.</w:t>
      </w:r>
    </w:p>
    <w:p w14:paraId="7CA4003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Выбивается. </w:t>
      </w:r>
    </w:p>
    <w:p w14:paraId="3AA86BE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Именно танцы. Песни хорошие. Сделано тоже хорошо. </w:t>
      </w:r>
    </w:p>
    <w:p w14:paraId="6A418DB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Фильм «Лед» когда вышел, там тоже пели в этом фильме. А фильм вышел 8-10 лет назад. </w:t>
      </w:r>
    </w:p>
    <w:p w14:paraId="6FE6497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Там не было этих сцен, что там замирают.</w:t>
      </w:r>
    </w:p>
    <w:p w14:paraId="709C7B7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Танца с бандитами еще не хватило. И вот этот момент, когда она пела, и «ой, я вслух, что ли, пела?». </w:t>
      </w:r>
    </w:p>
    <w:p w14:paraId="3E38A6F2"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И справка есть.</w:t>
      </w:r>
    </w:p>
    <w:p w14:paraId="1E69665C"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Насколько вам понравилась операторская работа? Почему?</w:t>
      </w:r>
    </w:p>
    <w:p w14:paraId="4C88A61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Вообще хорошо.</w:t>
      </w:r>
    </w:p>
    <w:p w14:paraId="3158DC4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Очень хорошая.</w:t>
      </w:r>
    </w:p>
    <w:p w14:paraId="39078FC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Профессионально.</w:t>
      </w:r>
    </w:p>
    <w:p w14:paraId="72235BB2"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За счет чего?</w:t>
      </w:r>
    </w:p>
    <w:p w14:paraId="5181A16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Хорошо смотрится.</w:t>
      </w:r>
    </w:p>
    <w:p w14:paraId="751A531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Реалистично.</w:t>
      </w:r>
    </w:p>
    <w:p w14:paraId="0DF3B08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Нет излишнего. Снято только то, что нужно. Снято с достаточно ракурса. И даже монтаж не выбивается из этой колеи.</w:t>
      </w:r>
    </w:p>
    <w:p w14:paraId="58C7934A"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Профессиональная работа. </w:t>
      </w:r>
    </w:p>
    <w:p w14:paraId="7B6A67D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Живая полноценная картинка, цельная идея, картинка. </w:t>
      </w:r>
    </w:p>
    <w:p w14:paraId="3C1E2A13"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Я не ожидал, что такой сериал будет интересный. Именно вся работа. И актеров, и сценарий, и операторская.</w:t>
      </w:r>
    </w:p>
    <w:p w14:paraId="6C40F0B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Аналогично.</w:t>
      </w:r>
    </w:p>
    <w:p w14:paraId="125EB5A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Редко такое увидишь.</w:t>
      </w:r>
    </w:p>
    <w:p w14:paraId="566CA5F5"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r w:rsidRPr="00CB7EA4">
        <w:rPr>
          <w:rFonts w:ascii="Franklin Gothic Book" w:eastAsia="Arial" w:hAnsi="Franklin Gothic Book" w:cs="Arial"/>
          <w:b/>
          <w:sz w:val="24"/>
          <w:szCs w:val="24"/>
        </w:rPr>
        <w:t>Модератор: А есть что-то, что не понравилось в операторской работе?</w:t>
      </w:r>
    </w:p>
    <w:p w14:paraId="2127885D"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Там не за что цепляться. </w:t>
      </w:r>
    </w:p>
    <w:p w14:paraId="04A721E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Высасывать из пальца. </w:t>
      </w:r>
    </w:p>
    <w:p w14:paraId="1ACBF3F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Может, эксперты что-то найдут. </w:t>
      </w:r>
    </w:p>
    <w:p w14:paraId="1D5AC67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 xml:space="preserve">Мужчина: </w:t>
      </w:r>
      <w:r w:rsidRPr="00CB7EA4">
        <w:rPr>
          <w:rFonts w:ascii="Franklin Gothic Book" w:eastAsia="Arial" w:hAnsi="Franklin Gothic Book" w:cs="Arial"/>
          <w:sz w:val="24"/>
          <w:szCs w:val="24"/>
        </w:rPr>
        <w:t xml:space="preserve">По поводу трактора. </w:t>
      </w:r>
    </w:p>
    <w:p w14:paraId="3E7C692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r w:rsidRPr="00CB7EA4">
        <w:rPr>
          <w:rFonts w:ascii="Franklin Gothic Book" w:eastAsia="Arial" w:hAnsi="Franklin Gothic Book" w:cs="Arial"/>
          <w:b/>
          <w:sz w:val="24"/>
          <w:szCs w:val="24"/>
        </w:rPr>
        <w:t>Модератор: Спасибо, до свидания!</w:t>
      </w:r>
    </w:p>
    <w:p w14:paraId="45DA86D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p>
    <w:p w14:paraId="6B7383C6"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p>
    <w:p w14:paraId="4993406F"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p>
    <w:p w14:paraId="311BC5C1"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p>
    <w:p w14:paraId="00945B0B" w14:textId="77777777" w:rsidR="00433B7C" w:rsidRPr="00CB7EA4" w:rsidRDefault="00433B7C">
      <w:pPr>
        <w:spacing w:after="0" w:line="240" w:lineRule="auto"/>
        <w:rPr>
          <w:rFonts w:ascii="Franklin Gothic Book" w:hAnsi="Franklin Gothic Book" w:cs="Times New Roman"/>
          <w:b/>
          <w:smallCaps/>
          <w:color w:val="009999"/>
          <w:sz w:val="24"/>
          <w:szCs w:val="24"/>
        </w:rPr>
      </w:pPr>
      <w:r w:rsidRPr="00CB7EA4">
        <w:rPr>
          <w:rFonts w:ascii="Franklin Gothic Book" w:hAnsi="Franklin Gothic Book" w:cs="Times New Roman"/>
          <w:b/>
          <w:smallCaps/>
          <w:color w:val="009999"/>
          <w:sz w:val="24"/>
          <w:szCs w:val="24"/>
        </w:rPr>
        <w:br w:type="page"/>
      </w:r>
    </w:p>
    <w:p w14:paraId="117E5861" w14:textId="6AB3FB27" w:rsidR="00433B7C" w:rsidRPr="006E73D9" w:rsidRDefault="00433B7C" w:rsidP="006E73D9">
      <w:pPr>
        <w:pStyle w:val="1"/>
        <w:jc w:val="center"/>
        <w:rPr>
          <w:rFonts w:ascii="Franklin Gothic Book" w:hAnsi="Franklin Gothic Book"/>
          <w:b/>
          <w:color w:val="009999"/>
          <w:sz w:val="28"/>
          <w:szCs w:val="28"/>
        </w:rPr>
      </w:pPr>
      <w:bookmarkStart w:id="2" w:name="_Toc183447370"/>
      <w:r w:rsidRPr="006E73D9">
        <w:rPr>
          <w:rFonts w:ascii="Franklin Gothic Book" w:hAnsi="Franklin Gothic Book"/>
          <w:b/>
          <w:color w:val="009999"/>
          <w:sz w:val="28"/>
          <w:szCs w:val="28"/>
        </w:rPr>
        <w:t>Расшифровка 3</w:t>
      </w:r>
      <w:bookmarkEnd w:id="2"/>
    </w:p>
    <w:p w14:paraId="1B834AC8" w14:textId="77777777" w:rsidR="00433B7C" w:rsidRPr="00CB7EA4" w:rsidRDefault="00433B7C" w:rsidP="00433B7C">
      <w:pPr>
        <w:spacing w:after="120"/>
        <w:ind w:right="-285"/>
        <w:jc w:val="both"/>
        <w:rPr>
          <w:rFonts w:ascii="Franklin Gothic Book" w:hAnsi="Franklin Gothic Book" w:cs="Arial"/>
          <w:sz w:val="24"/>
          <w:szCs w:val="24"/>
        </w:rPr>
      </w:pPr>
      <w:r w:rsidRPr="00CB7EA4">
        <w:rPr>
          <w:rFonts w:ascii="Franklin Gothic Book" w:hAnsi="Franklin Gothic Book" w:cs="Arial"/>
          <w:sz w:val="24"/>
          <w:szCs w:val="24"/>
          <w:u w:val="single"/>
        </w:rPr>
        <w:t>Город:</w:t>
      </w:r>
      <w:r w:rsidRPr="00CB7EA4">
        <w:rPr>
          <w:rFonts w:ascii="Franklin Gothic Book" w:hAnsi="Franklin Gothic Book" w:cs="Arial"/>
          <w:sz w:val="24"/>
          <w:szCs w:val="24"/>
        </w:rPr>
        <w:t xml:space="preserve"> Пермь.</w:t>
      </w:r>
    </w:p>
    <w:p w14:paraId="10B9D305" w14:textId="77777777" w:rsidR="00433B7C" w:rsidRPr="00CB7EA4" w:rsidRDefault="00433B7C" w:rsidP="00433B7C">
      <w:pPr>
        <w:spacing w:after="120"/>
        <w:jc w:val="both"/>
        <w:rPr>
          <w:rFonts w:ascii="Franklin Gothic Book" w:hAnsi="Franklin Gothic Book" w:cs="Arial"/>
          <w:sz w:val="24"/>
          <w:szCs w:val="24"/>
        </w:rPr>
      </w:pPr>
      <w:r w:rsidRPr="00CB7EA4">
        <w:rPr>
          <w:rFonts w:ascii="Franklin Gothic Book" w:hAnsi="Franklin Gothic Book" w:cs="Arial"/>
          <w:sz w:val="24"/>
          <w:szCs w:val="24"/>
          <w:u w:val="single"/>
        </w:rPr>
        <w:t>ЦА:</w:t>
      </w:r>
      <w:r w:rsidRPr="00CB7EA4">
        <w:rPr>
          <w:rFonts w:ascii="Franklin Gothic Book" w:hAnsi="Franklin Gothic Book" w:cs="Arial"/>
          <w:sz w:val="24"/>
          <w:szCs w:val="24"/>
        </w:rPr>
        <w:t xml:space="preserve"> Женщины 16-40 лет, позитивно относятся к СВО.</w:t>
      </w:r>
    </w:p>
    <w:p w14:paraId="43E13185" w14:textId="77777777" w:rsidR="00433B7C" w:rsidRPr="00CB7EA4" w:rsidRDefault="00433B7C" w:rsidP="00433B7C">
      <w:pPr>
        <w:shd w:val="clear" w:color="auto" w:fill="FFFFFF"/>
        <w:tabs>
          <w:tab w:val="left" w:pos="0"/>
        </w:tabs>
        <w:jc w:val="center"/>
        <w:rPr>
          <w:rFonts w:ascii="Franklin Gothic Book" w:hAnsi="Franklin Gothic Book" w:cs="Arial"/>
          <w:b/>
          <w:sz w:val="24"/>
          <w:szCs w:val="24"/>
        </w:rPr>
      </w:pPr>
    </w:p>
    <w:p w14:paraId="313598D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Скажите, пожалуйста, самый первый вопрос: постарайтесь сформулировать вкратце ваше впечатление от просмотренного сериала. Буквально в нескольких словах. Кто готов пока кратко?</w:t>
      </w:r>
    </w:p>
    <w:p w14:paraId="7034CAD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положительно.</w:t>
      </w:r>
    </w:p>
    <w:p w14:paraId="345775E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Положительное, хорошо.</w:t>
      </w:r>
    </w:p>
    <w:p w14:paraId="1A53BF7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Сказка.</w:t>
      </w:r>
    </w:p>
    <w:p w14:paraId="19E5252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Сказка, хорошо.</w:t>
      </w:r>
    </w:p>
    <w:p w14:paraId="06D00D3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Положительно да, но тут скорее нереалистично. И зацепляет сюжет, динамичный. Но мало, почему было легко досмотреть до конца.</w:t>
      </w:r>
    </w:p>
    <w:p w14:paraId="7698811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Динамично, цепляет, но нереалистично.</w:t>
      </w:r>
    </w:p>
    <w:p w14:paraId="539E89A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и то, что много музыки.</w:t>
      </w:r>
    </w:p>
    <w:p w14:paraId="0413D49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 это хорошо?</w:t>
      </w:r>
    </w:p>
    <w:p w14:paraId="07CE6CA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Для меня да.</w:t>
      </w:r>
    </w:p>
    <w:p w14:paraId="152C3D4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И это как раз и привлекало?</w:t>
      </w:r>
    </w:p>
    <w:p w14:paraId="5D37C67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отчасти. То, что это удачно вплетено, на мой взгляд.</w:t>
      </w:r>
    </w:p>
    <w:p w14:paraId="3FC60F8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Ещё?</w:t>
      </w:r>
    </w:p>
    <w:p w14:paraId="2C4FC79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тоже понравилось. И если, я так понимаю, когда он выйдет, я лично ещё его пересмотрю. Мне понравилось очень. Но, единственное, по поводу музыки, мне да, тоже понравилось. Но местами для меня была она лишней. Но в целом понравилось. Да, нереалистично, но я считаю, что любой сериал, любой фильм, он всё равно подразумевает некую какую-то нереалистичную историю. Но в целом мне очень понравился, я пересмотрю его обязательно.</w:t>
      </w:r>
    </w:p>
    <w:p w14:paraId="0BA932F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Карина?</w:t>
      </w:r>
    </w:p>
    <w:p w14:paraId="751412C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Карина: </w:t>
      </w:r>
      <w:r w:rsidRPr="00CB7EA4">
        <w:rPr>
          <w:rFonts w:ascii="Franklin Gothic Book" w:hAnsi="Franklin Gothic Book"/>
          <w:sz w:val="24"/>
          <w:szCs w:val="24"/>
        </w:rPr>
        <w:t>Мне понравился. Интересный очень, хорошо актеры сыграли. Эмоции прямо передали все.</w:t>
      </w:r>
    </w:p>
    <w:p w14:paraId="1E21443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тоже понравилось, потому что сюжет, в принципе, сам был интересный. Конечно, нереалистично, но всё равно это не мешает продолжать смотреть. И я бы тоже смотрела, если бы он вышел.</w:t>
      </w:r>
    </w:p>
    <w:p w14:paraId="7D42EFC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Рина?</w:t>
      </w:r>
    </w:p>
    <w:p w14:paraId="0BF5CAE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Рина:</w:t>
      </w:r>
      <w:r w:rsidRPr="00CB7EA4">
        <w:rPr>
          <w:rFonts w:ascii="Franklin Gothic Book" w:hAnsi="Franklin Gothic Book"/>
          <w:sz w:val="24"/>
          <w:szCs w:val="24"/>
        </w:rPr>
        <w:t xml:space="preserve"> Мне в целом такое не очень нравится. Потому что персонажи не очень прописаны, как-то отталкивают многие своими поступками, хотя они должны привлекать. Но в целом на фон поставить домохозяйке, и нормально.</w:t>
      </w:r>
    </w:p>
    <w:p w14:paraId="6F752A6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да, вы и говорили, что вообще жанр мелодрамы для вас не близок.</w:t>
      </w:r>
    </w:p>
    <w:p w14:paraId="7CE967C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Рина:</w:t>
      </w:r>
      <w:r w:rsidRPr="00CB7EA4">
        <w:rPr>
          <w:rFonts w:ascii="Franklin Gothic Book" w:hAnsi="Franklin Gothic Book"/>
          <w:sz w:val="24"/>
          <w:szCs w:val="24"/>
        </w:rPr>
        <w:t xml:space="preserve"> Просто чтобы что-то на фоне играло.</w:t>
      </w:r>
    </w:p>
    <w:p w14:paraId="213ED83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Полина?</w:t>
      </w:r>
    </w:p>
    <w:p w14:paraId="02F8B1B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Полина: </w:t>
      </w:r>
      <w:r w:rsidRPr="00CB7EA4">
        <w:rPr>
          <w:rFonts w:ascii="Franklin Gothic Book" w:hAnsi="Franklin Gothic Book"/>
          <w:sz w:val="24"/>
          <w:szCs w:val="24"/>
        </w:rPr>
        <w:t>Мне понравилось, очень хорошо раскрыли некоторые темы. И так сюжет, правда, немного закручен.</w:t>
      </w:r>
    </w:p>
    <w:p w14:paraId="19C73C4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Излишне закручен?</w:t>
      </w:r>
    </w:p>
    <w:p w14:paraId="0B607ED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Полина: </w:t>
      </w:r>
      <w:r w:rsidRPr="00CB7EA4">
        <w:rPr>
          <w:rFonts w:ascii="Franklin Gothic Book" w:hAnsi="Franklin Gothic Book"/>
          <w:sz w:val="24"/>
          <w:szCs w:val="24"/>
        </w:rPr>
        <w:t>Нереалистично немножко.</w:t>
      </w:r>
    </w:p>
    <w:p w14:paraId="0FEE98B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Арина, а для вас?</w:t>
      </w:r>
    </w:p>
    <w:p w14:paraId="4F651DB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Арина:</w:t>
      </w:r>
      <w:r w:rsidRPr="00CB7EA4">
        <w:rPr>
          <w:rFonts w:ascii="Franklin Gothic Book" w:hAnsi="Franklin Gothic Book"/>
          <w:sz w:val="24"/>
          <w:szCs w:val="24"/>
        </w:rPr>
        <w:t xml:space="preserve"> Мне тоже понравилось в общем и целом. Это мило. Это было где-то даже весело. Имеется в виду, что там на некоторых моментах тоже, может быть, немножко нереалистично, но я даже засмеялась.</w:t>
      </w:r>
    </w:p>
    <w:p w14:paraId="7532A82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Татьяна:?</w:t>
      </w:r>
    </w:p>
    <w:p w14:paraId="336A183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Мне тоже понравилось. Но финал, конечно, скомканный. Вначале не зацепило, где-то с середины.</w:t>
      </w:r>
    </w:p>
    <w:p w14:paraId="082EEDD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Что там было такого?</w:t>
      </w:r>
    </w:p>
    <w:p w14:paraId="0B67030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Не знаю, сюжет, так закрутилось всё. Первые две серии даже не знаю, я бы после двух серий, возможно, если бы просто дома смотрела, может быть, не досмотрела бы. Такие сериалы мне тяжело смотреть. Я люблю такие, где-то два часа смотришь, и всё.</w:t>
      </w:r>
    </w:p>
    <w:p w14:paraId="09EB3C8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Было ли у кого-то ещё такое ощущение, бросить и не смотреть? Просто не то, что вы должны смотреть, поэтому смотрите, это понятно, как на работу. А какое-то ощущение, что если бы было можно.</w:t>
      </w:r>
    </w:p>
    <w:p w14:paraId="207D772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Нас, знаете, что привлекло? Мы же когда сюда шли, мы заполняли анкету. И раз мы заполняли с политической точки зрения, то мы понимали, что там что-то в конце будет связано с этим. И мой интерес держался только на фоне этого. Если бы я просто в домашних условиях посмотрела одну серию вот так, то меня, может, эта Катя зацепила бы своей этой какой-то харизматичностью, своей этой энергичностью. Может быть, я бы также фоном домохозяйки, готовя ужин, может быть бы включила. А так нет.</w:t>
      </w:r>
    </w:p>
    <w:p w14:paraId="0851264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Так бы нет, изначальная история.</w:t>
      </w:r>
    </w:p>
    <w:p w14:paraId="2C35549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на третей серии меня завлекла песенка, которую я сегодня ждала, а её не было сегодня. Может быть, из-за этой песенки я бы ещё посмотрела. А так нет.</w:t>
      </w:r>
    </w:p>
    <w:p w14:paraId="14FB21E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Хорошо, давайте чуть подробнее. Какие-то ещё переживания по ходу фильма, менялось ли ваше отношение к сериалу? Или с первой серии держалось?</w:t>
      </w:r>
    </w:p>
    <w:p w14:paraId="0150C78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 первой серии.</w:t>
      </w:r>
    </w:p>
    <w:p w14:paraId="1304593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С первой, хорошо. В общем, сюжет сам показался любопытным.</w:t>
      </w:r>
    </w:p>
    <w:p w14:paraId="28E0846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мне в принципе он понравился.</w:t>
      </w:r>
    </w:p>
    <w:p w14:paraId="48434EF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Сюжет сразу показался любопытным, но название не сочеталось. Из-за этого его смотреть не совсем хотелось дальше.</w:t>
      </w:r>
    </w:p>
    <w:p w14:paraId="593889F8"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w:t>
      </w:r>
      <w:r w:rsidRPr="00CB7EA4">
        <w:rPr>
          <w:rFonts w:ascii="Franklin Gothic Book" w:hAnsi="Franklin Gothic Book" w:cs="Arial"/>
          <w:b/>
          <w:bCs/>
          <w:kern w:val="36"/>
          <w:sz w:val="24"/>
          <w:szCs w:val="24"/>
        </w:rPr>
        <w:t>А что предполагали? Слово видите с первой сцены «Ландыши».</w:t>
      </w:r>
    </w:p>
    <w:p w14:paraId="6911CE6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Какой-то сериал у меня, который моя мама смотрит каждый день. Как бы я думала, что это что-то такое, посредственное.</w:t>
      </w:r>
    </w:p>
    <w:p w14:paraId="6B28210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само название?</w:t>
      </w:r>
    </w:p>
    <w:p w14:paraId="7D88F58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что несоотнесение той картинки, которую я видела с названием. Вот это, оно не совсем как бы меня мотивировало смотреть это всё дальше.</w:t>
      </w:r>
    </w:p>
    <w:p w14:paraId="0A40BF3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предполагали, что это скатится в какую-то банальщину и будет что-то?</w:t>
      </w:r>
    </w:p>
    <w:p w14:paraId="70F4AC9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Именно удерживала только динамичность сюжета. Для меня вот так.</w:t>
      </w:r>
    </w:p>
    <w:p w14:paraId="758D461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Дальше уже все эти заставки начинаются когда, они как бы соответствуют названию. Песня, если там где-то в куплете или в припеве задействовано это название. Тут идёт название фильма. А здесь его не было.</w:t>
      </w:r>
    </w:p>
    <w:p w14:paraId="47C6AD4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Только в шестой серии.</w:t>
      </w:r>
    </w:p>
    <w:p w14:paraId="2BF3782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Даже в том сюжете, когда сегодня появились эти ландыши, то название и сам фильм, я не знаю, что ландыши весенние цветы и вся основная как бы развязка фильма произошла весной, может, с этим как-то связано. А вот так как-то, мне кажется, какая-то несостыковочка.</w:t>
      </w:r>
    </w:p>
    <w:p w14:paraId="365562C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ещё название, оно отсылает, во-первых, к самым последним сериям, а должно как-то в первой серии уже фигурировать, чтобы оно запомнилось проще. И ещё группа, она тоже только в последних сериях начинает как-то влиять на это всё. А до этого я бы даже не подумала, что это будет основной веткой сюжета. Только в шестой серии, я думала, она выстрелит.</w:t>
      </w:r>
    </w:p>
    <w:p w14:paraId="04BC759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Интересно, как ещё восприняли название фильма? Было ли какое-то противоречие тут, что-то?</w:t>
      </w:r>
    </w:p>
    <w:p w14:paraId="4CF80C4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Тоже не понравилось, что ландыши. Как-то с первой серии вообще непонятно, при чём тут ландыши. Как это связано, для чего это.</w:t>
      </w:r>
    </w:p>
    <w:p w14:paraId="62FAF0C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это не интриговало, что надо посмотреть, где там всплывут ландыши?</w:t>
      </w:r>
    </w:p>
    <w:p w14:paraId="4FF2FF7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w:t>
      </w:r>
    </w:p>
    <w:p w14:paraId="383F72E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И слово такое, не интересное, в принципе.</w:t>
      </w:r>
    </w:p>
    <w:p w14:paraId="7527559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Слово не интересное?</w:t>
      </w:r>
    </w:p>
    <w:p w14:paraId="010A731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Нежное такое слово.</w:t>
      </w:r>
    </w:p>
    <w:p w14:paraId="08EF1ED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Там, где было написано «такая нежная любовь», для меня была ассоциация, что этот Лёха и Катя, они как такие, ещё такая у них любовь, она ещё первозданная такая какая-то, неокрепшая, что ли. И у меня ассоциация была именно что ландыши, как эти два человека. У меня вообще вот так. То есть, я не ждала там эти ландыши с первой серии.</w:t>
      </w:r>
    </w:p>
    <w:p w14:paraId="587EE8E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у меня ассоциация с ландышами, когда написано «такая нежная любовь», наверное, год назад я узнала, что оказывается, ландыши, ими можно отравиться. В них что-то такое содержится, что легко. И я думаю, у меня была ассоциация, что ими можно отравиться. Просто такая нежная любовь, может быть, я здесь какое-то, я не знаю, тоже не подходит название.</w:t>
      </w:r>
    </w:p>
    <w:p w14:paraId="17B9161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Тоже как-то настороженно?</w:t>
      </w:r>
    </w:p>
    <w:p w14:paraId="3290FC0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Слишком какое-то скучное, что ли. С таким сюжетом и ландыши. Ты не понимаешь, чего ждать дальше от этого всего происходящего на экране по названию.</w:t>
      </w:r>
    </w:p>
    <w:p w14:paraId="7F2218B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Да, Вера?</w:t>
      </w:r>
    </w:p>
    <w:p w14:paraId="5A1B4C2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Вера</w:t>
      </w:r>
      <w:r w:rsidRPr="00CB7EA4">
        <w:rPr>
          <w:rFonts w:ascii="Franklin Gothic Book" w:hAnsi="Franklin Gothic Book"/>
          <w:sz w:val="24"/>
          <w:szCs w:val="24"/>
        </w:rPr>
        <w:t>: Но вторая строчка, «такая нежная любовь», она как-то дополняет это название. Но к сюжету фильма это название не кажется подходящим.</w:t>
      </w:r>
    </w:p>
    <w:p w14:paraId="6445FB3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То подснежники, то ландыши.</w:t>
      </w:r>
    </w:p>
    <w:p w14:paraId="6BC4496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 давайте проголосуем. Кто считает, что название фильма вполне себе удачное? Может быть, не вау, но вполне приемлемое.</w:t>
      </w:r>
    </w:p>
    <w:p w14:paraId="644099A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Если у нас нет других вариантов, то как бы да.</w:t>
      </w:r>
    </w:p>
    <w:p w14:paraId="1D53A68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 мне «Подснежники» лучше было бы.</w:t>
      </w:r>
    </w:p>
    <w:p w14:paraId="2D27B95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подснежники как туда привязать?</w:t>
      </w:r>
    </w:p>
    <w:p w14:paraId="67FD4E7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Это же весенние цветы. Просто назвать «Подснежники». Но уже менять не будут, конечно.</w:t>
      </w:r>
    </w:p>
    <w:p w14:paraId="7BB6FBB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бы вообще назвала это, не знаю, «Повороты судьбы».</w:t>
      </w:r>
    </w:p>
    <w:p w14:paraId="35E4BF2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Я правильно понимаю, что никто не готов сказать, что это прям супер название, что оно подходит? А тогда кто считает, что это название, надо его менять? Что для проката это так, неудачно? Поднимите, пожалуйста, руки, я посчитаю. Семь.</w:t>
      </w:r>
    </w:p>
    <w:p w14:paraId="2386233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50 на 50, скорее нравится, чем не нравится.</w:t>
      </w:r>
    </w:p>
    <w:p w14:paraId="6C02E6D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Ландыши и ландыши.</w:t>
      </w:r>
    </w:p>
    <w:p w14:paraId="465E1CA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Может. Мы ещё не поняли суть. Может, сейчас пойдёт разговор и мы дойдем.</w:t>
      </w:r>
    </w:p>
    <w:p w14:paraId="237EBB3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Чудесно, давайте тогда про ещё какие-то вещи, которые, может быть, понравились или не понравились. Чуть подробнее, мы сказали, кому-то нравится, кому-то не очень нравится. За что?</w:t>
      </w:r>
    </w:p>
    <w:p w14:paraId="4FE1FB4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 самом начале у меня прям первое - начался фильм с иностранной песни. Я не знаю, почему у меня сейчас такое. Я не против как бы, песни хорошие бывают. Но вот эта первая заставка была, иностранная песня, она прям как-то покоробила. И эти всякие «мазафака», «харэ бухать», для меня прям был сленг. Да, там что-то такое бандитское хотели показать, и эту девочку хотели показать такую всю, это да. Но, блин, я не знаю, эти «баба с прицепом – можно не трахать», «баба должна знать своё место», реально как бы по мне оно слишком. Это пока что не нравится. Сцена с родами, мне вообще как-то она прям. Может, наверное, даже и не надо было, просто поехали и всё, и родили как бы. А эти некоторые какие-то они хотели сделать уточнения, они были лишними. И они выглядели глупо. Я не знаю, по мне оно как-то так. Потом убрать некоторые моменты сказки. У меня написано, например, самое последнее, что я себе отметила, это там в школе. Она уехала, на автобусе едет, тут же танки стреляют. А ей по фиг, едет. В танк залазит, там эти вываливаются пять человек из танка. Откуда, там вдвоем-то сидеть некуда, и они там вываливаются. Потом что из положительного? У меня, знаете, про музыку говорили? Музыка 50 на 50 тоже. Местами её было много. Вот прямо казалось, идёт какая-то сцена, и вот она не нужна там. Но те песенки, которые были, если в них вслушаться, они были со смыслом. Не то, что там Бузова что-то поет, Арбузова что-то. А вот прям здесь был смысл в песенках. Мне песни понравились. Потом они подсветили некоторые темы. Например, я уже тоже вчера здесь обсуждала, тему космоса. То есть, я не думаю, что они просто так эту «Землю в иллюминаторе» запустили, песню. Потом с годом семьи, как я, опять же, увидела, они показали эти веселые старты. Как бы семейное какое-то времяпровождение. Мне это понравилось. Потом много очень секса. Слов, выражений, каких-то таких моментов. Это какой-то уже чересчур прям перебор, похабщина какая-то. Порой прямо фу.</w:t>
      </w:r>
    </w:p>
    <w:p w14:paraId="2B72F1F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Давайте, я ещё скажу. Вы знаете, я весь сериал просто думала, на какой возраст рассчитан он. То есть, реально очень много этого сказочного. Мне иногда напоминало тоже индийский фильм «Зита и Гита». Эти танцы, тут встали, там встали, это постановочное. Это «Зита и Гита», это жизнь прямо, на этом построено. Допустим, Вера сказала, что космос понравился. А мне показалось, что это вообще нелепо, что они сюда поставили этот космос, эти танцы. Что-то там ещё такое было, тройка лошадей эта, где она там эту песню поет. Непонятно, то есть, если они рассчитывают, что это на молодой совсем возраст, не знаю, кто заканчивает школу и так далее, то убирайте тогда, допустим, эти эротические сцены. Сцена в бане, сцена в душе. Потому что когда идут эти сказочные включения, а потом эти эротические сцены, это вообще непонятно, на какой это возраст рассчитано. Я бы либо то убрала, либо это убрала. И я тоже согласна, что да, очень много отсылок к сексу. Причём, в какой-то грубой форме. Тогда уж надо было жанр менять.</w:t>
      </w:r>
    </w:p>
    <w:p w14:paraId="73B9A2F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Это как насилие даже, да?</w:t>
      </w:r>
    </w:p>
    <w:p w14:paraId="33AEB35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получается.</w:t>
      </w:r>
    </w:p>
    <w:p w14:paraId="50227B4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я думаю, нам девочки скажут, как они восприняли эти сцены.</w:t>
      </w:r>
    </w:p>
    <w:p w14:paraId="55DF290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Эти сцены, конечно, молодёжь, она как бы в 20 лет, они ещё больше, чем мы в 50, знают.</w:t>
      </w:r>
    </w:p>
    <w:p w14:paraId="6D34F4A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вообще, мне кажется, выключила бы его. Если бы мы дома начали смотреть, я бы, может быть, тоже либо как фон смотрела. А мне кажется, мужики бы сразу выключили и всё.</w:t>
      </w:r>
    </w:p>
    <w:p w14:paraId="2399F2E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Арина, вам как, вообще в целом, какие сцены показались лишними, какие удачные?</w:t>
      </w:r>
    </w:p>
    <w:p w14:paraId="64091C2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Арина</w:t>
      </w:r>
      <w:r w:rsidRPr="00CB7EA4">
        <w:rPr>
          <w:rFonts w:ascii="Franklin Gothic Book" w:hAnsi="Franklin Gothic Book"/>
          <w:sz w:val="24"/>
          <w:szCs w:val="24"/>
        </w:rPr>
        <w:t>: Я не поняла, когда она роды принимала, у неё почему-то вообще сзади платье было в розовой крови. Почему у неё такой какой-то цвет был, то ли розовый, то ли алый. Не алый, но какой-то розовый, такой какой-то неестественный. И почему вообще сзади там где-то, непонятно это было. Лучше бы это не показывали, вот эту сцену.</w:t>
      </w:r>
    </w:p>
    <w:p w14:paraId="4C8ADF6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 в целом по удачности соотношения музыкальных сцен, каких-то сцен эротических вот таких?</w:t>
      </w:r>
    </w:p>
    <w:p w14:paraId="06A8A82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Арина</w:t>
      </w:r>
      <w:r w:rsidRPr="00CB7EA4">
        <w:rPr>
          <w:rFonts w:ascii="Franklin Gothic Book" w:hAnsi="Franklin Gothic Book"/>
          <w:sz w:val="24"/>
          <w:szCs w:val="24"/>
        </w:rPr>
        <w:t>: Мне кажется, что для контраста, может, это и сделали. Что она вся такая была, там что-то пальцы свои тыкала, что типа, вот она такая приехала из Америки. А потом как бы поменялась всё равно. То есть, для меня прям так я посмотрела, мне понравилось. Такой сериальчик, там всегда есть какие-то несостыковки, не знаю. А так, чтобы жестко что-то меня не устраивало, этого нет.</w:t>
      </w:r>
    </w:p>
    <w:p w14:paraId="0F482CE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Рина?</w:t>
      </w:r>
    </w:p>
    <w:p w14:paraId="5EEE4A2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Рина</w:t>
      </w:r>
      <w:r w:rsidRPr="00CB7EA4">
        <w:rPr>
          <w:rFonts w:ascii="Franklin Gothic Book" w:hAnsi="Franklin Gothic Book"/>
          <w:sz w:val="24"/>
          <w:szCs w:val="24"/>
        </w:rPr>
        <w:t>: Во-первых, сленг, он вообще ни к месту. Потому что так никто не говорит. Если рассматривать, что она жила в Лондоне, в Британии, то там она уж точно не говорила бы те слова на английском, которые она говорила. Потому что мне кажется, так никто не говорит. Тот момент, когда она не поняла число какое-то, и ей сказали, это да. Потому что на других языках числа непонятны. Но при этом у неё идеальный русский, но ругательства и ещё что-то, она говорит на английском. Если бы она общалась на английском там, где жила, она бы на русском тоже по-другому общалась. И у неё проскакивали бы похожие выражения. Это условность, конечно, но тогда не надо впихивать столько сленга. И ещё касаемо сленга, так никто не говорит вообще. Это в сериалах такое постоянно, что очень странно подбираются выражения, нереалистично. Но тут это прямо очень в глаза бросается. И это очень часто было, особенно в первых сериях. А что ещё?</w:t>
      </w:r>
    </w:p>
    <w:p w14:paraId="769F2CD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Музыкальные эти.</w:t>
      </w:r>
    </w:p>
    <w:p w14:paraId="5387B47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Рина</w:t>
      </w:r>
      <w:r w:rsidRPr="00CB7EA4">
        <w:rPr>
          <w:rFonts w:ascii="Franklin Gothic Book" w:hAnsi="Franklin Gothic Book"/>
          <w:sz w:val="24"/>
          <w:szCs w:val="24"/>
        </w:rPr>
        <w:t>: Для меня эта музыка как будто бы, эти сцены с танцами постоянные и музыка – это такая задумка, мне кажется, вкусовщины. Я не очень мюзиклы люблю, но тут оно как будто не настолько много, чтобы уже тошнило от музыки. Но я бы всё равно поменьше сделала. А ещё космос, я вообще не поняла, к чему он. Какой космос, там эту тему потом никак не развивают. У неё потом вообще с матерью связано. То есть, она там идёт с матерью в скафандрах. Во-первых, это нейросетью нарисовано, и это очень видно. И очень это странно как-то. Зачем это впихнули, что этим хотели сказать? Космос никак не фигурирует потом. Сделали бы лучше там какое-то воспоминание с матерью. Что-то, что подходило бы. И либо нарисовали бы это как-то, либо актеры. Но нейросеть была совершенно лишняя.</w:t>
      </w:r>
    </w:p>
    <w:p w14:paraId="1823A91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Услышала, Полина?</w:t>
      </w:r>
    </w:p>
    <w:p w14:paraId="2B1A284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Полина: </w:t>
      </w:r>
      <w:r w:rsidRPr="00CB7EA4">
        <w:rPr>
          <w:rFonts w:ascii="Franklin Gothic Book" w:hAnsi="Franklin Gothic Book"/>
          <w:sz w:val="24"/>
          <w:szCs w:val="24"/>
        </w:rPr>
        <w:t>Касательно сексуального характера, мне показалось это грубо очень. И местами много очень было пошлятины такой.</w:t>
      </w:r>
    </w:p>
    <w:p w14:paraId="2588E91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Это сцены с Демьяном? Или какого плана?</w:t>
      </w:r>
    </w:p>
    <w:p w14:paraId="1063E0E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Полина: </w:t>
      </w:r>
      <w:r w:rsidRPr="00CB7EA4">
        <w:rPr>
          <w:rFonts w:ascii="Franklin Gothic Book" w:hAnsi="Franklin Gothic Book"/>
          <w:sz w:val="24"/>
          <w:szCs w:val="24"/>
        </w:rPr>
        <w:t>Да, с Демьяном вначале было. Допустим, когда даже Алексей намекал, что когда-то это всё равно будет. Тоже неприятно было слышать. И когда в баню они ходили, очень много показывали голых женщин.</w:t>
      </w:r>
    </w:p>
    <w:p w14:paraId="62B75F1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Тоже было непонятно, для чего?</w:t>
      </w:r>
    </w:p>
    <w:p w14:paraId="2FC90F5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Полина: </w:t>
      </w:r>
      <w:r w:rsidRPr="00CB7EA4">
        <w:rPr>
          <w:rFonts w:ascii="Franklin Gothic Book" w:hAnsi="Franklin Gothic Book"/>
          <w:sz w:val="24"/>
          <w:szCs w:val="24"/>
        </w:rPr>
        <w:t>Да, непонятно.</w:t>
      </w:r>
    </w:p>
    <w:p w14:paraId="4F5F3A3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Да, Татьяна?</w:t>
      </w:r>
    </w:p>
    <w:p w14:paraId="13499BF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По мне да, тоже много музыки было.</w:t>
      </w:r>
    </w:p>
    <w:p w14:paraId="09F00A0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Излишне много?</w:t>
      </w:r>
    </w:p>
    <w:p w14:paraId="58BC643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Да, как мюзикл действительно.</w:t>
      </w:r>
    </w:p>
    <w:p w14:paraId="4E5E418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 не идёт этому сериалу?</w:t>
      </w:r>
    </w:p>
    <w:p w14:paraId="1104382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Тема эта политическая, и эти танцы, песни. Как-то оно всё, не знаю, не вяжется, как по мне.</w:t>
      </w:r>
    </w:p>
    <w:p w14:paraId="69E9EEE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Виктория?</w:t>
      </w:r>
    </w:p>
    <w:p w14:paraId="4E7FE8F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Виктория</w:t>
      </w:r>
      <w:r w:rsidRPr="00CB7EA4">
        <w:rPr>
          <w:rFonts w:ascii="Franklin Gothic Book" w:hAnsi="Franklin Gothic Book"/>
          <w:sz w:val="24"/>
          <w:szCs w:val="24"/>
        </w:rPr>
        <w:t>: Насчёт сленга я согласна тоже. Было как-то, прям резало слух. Когда особенно вначале они там разговаривали так. Потом эротические сцены тоже как-то не особо понравилось. Прямо уже начинало как-то надоедать, хотелось отвернуться, я не знаю, не смотреть просто. Слишком много было. И сцена с космосом мне как-то тоже не особо понравилась. Как будто как-то не к месту она была там. И с танками – ничего не могу понять.</w:t>
      </w:r>
    </w:p>
    <w:p w14:paraId="1C1A2B8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в общем, терпимо было, с танками?</w:t>
      </w:r>
    </w:p>
    <w:p w14:paraId="33045F9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Виктория</w:t>
      </w:r>
      <w:r w:rsidRPr="00CB7EA4">
        <w:rPr>
          <w:rFonts w:ascii="Franklin Gothic Book" w:hAnsi="Franklin Gothic Book"/>
          <w:sz w:val="24"/>
          <w:szCs w:val="24"/>
        </w:rPr>
        <w:t>: Терпимо, да.</w:t>
      </w:r>
    </w:p>
    <w:p w14:paraId="49D3E84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Ирина?</w:t>
      </w:r>
    </w:p>
    <w:p w14:paraId="61824C5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Ирина</w:t>
      </w:r>
      <w:r w:rsidRPr="00CB7EA4">
        <w:rPr>
          <w:rFonts w:ascii="Franklin Gothic Book" w:hAnsi="Franklin Gothic Book"/>
          <w:sz w:val="24"/>
          <w:szCs w:val="24"/>
        </w:rPr>
        <w:t>: Я для себя отметила в 1 серии, я вообще отметила, что, когда Катя стояла за Лёшей и его друзьями у машины, когда он к ней обратился, он ей сказал, я хочу заметить, может быть, мне послышалось, конечно. Но он сказал: «Валя». Причем я записала себе, что её зовут Валя. И потом он в машине её спрашивает: как тебя зовут? А она говорит, что Катя. То есть, это, видимо, киноляп, или что это? Я не знаю, может, её как-то зовут, как актрису, также.</w:t>
      </w:r>
    </w:p>
    <w:p w14:paraId="5EB6DAE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актрису-то Ника зовут.</w:t>
      </w:r>
    </w:p>
    <w:p w14:paraId="27F8A61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Ирина</w:t>
      </w:r>
      <w:r w:rsidRPr="00CB7EA4">
        <w:rPr>
          <w:rFonts w:ascii="Franklin Gothic Book" w:hAnsi="Franklin Gothic Book"/>
          <w:sz w:val="24"/>
          <w:szCs w:val="24"/>
        </w:rPr>
        <w:t>: В общем, я не знаю, но он её назвал точно не Катя. Может быть, конечно, мне послышалось имя, в общем, надо тут пересмотреть. Мне что не понравилось – Кони с Конюхом - очень странно, что она так резко начала петь. Вот это вообще для меня не к месту.</w:t>
      </w:r>
    </w:p>
    <w:p w14:paraId="09086F7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Красивая сказка.</w:t>
      </w:r>
    </w:p>
    <w:p w14:paraId="23A9CB8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Ирина</w:t>
      </w:r>
      <w:r w:rsidRPr="00CB7EA4">
        <w:rPr>
          <w:rFonts w:ascii="Franklin Gothic Book" w:hAnsi="Franklin Gothic Book"/>
          <w:sz w:val="24"/>
          <w:szCs w:val="24"/>
        </w:rPr>
        <w:t>: Да, этого мужчину с гусями, то есть, тут вообще это лишнее. Конечно, я понимаю, может быть, я тоже не сторонник мюзиклов, поэтому мне показалось лишнее. Ещё что мне из танцев и музыки показалось лишнее – при приборке, я себе зафиксировала, музыка лишняя. И танцы в части, где она там стоит с мужчинами, там они её поднимают. В этой части как бы зачем? Непонятно то есть, где-то это вообще не состыкуется с фильмом абсолютно. И ещё по поводу того, что Лёха потребовал писать расписку. Типа, ты мне должна, тут пиши, я у тебя деньги занимал. Зачем он, я так и не поняла. Может быть, кто-то тут что-то понял, конечно. Про это расскажите, но я не поняла, зачем там это надо было. То есть, для меня это вообще как бы, я на него посмотрела больше как на отрицательного персонажа. Потому что он начал уже как-то давить всё время. Говорит: всё равно ты мне дашь, всё равно будет секс. И вот это, как бы ты мне должна, должна супружеский долг. И тут ещё пиши расписку. И я такая думаю: блин, ты же такой хороший был парень, что такое! Что ты, блин, всё это! То есть, для меня про расписку вообще непонятно, зачем они это всё сделали. И, может быть, в какой-то части, чтобы сохранить эту тайну их, что они в браке. Но всё равно зачем как бы, кому нужна эта расписка, непонятно вообще. Это всё, что я зафиксировала.</w:t>
      </w:r>
    </w:p>
    <w:p w14:paraId="43F2C27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Хорошо, Карина, какие-то ключевые моменты для вас здесь?</w:t>
      </w:r>
    </w:p>
    <w:p w14:paraId="531ABB0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Карина: </w:t>
      </w:r>
      <w:r w:rsidRPr="00CB7EA4">
        <w:rPr>
          <w:rFonts w:ascii="Franklin Gothic Book" w:hAnsi="Franklin Gothic Book"/>
          <w:sz w:val="24"/>
          <w:szCs w:val="24"/>
        </w:rPr>
        <w:t>Относительно мюзиклов я согласна, что здесь сцена с космосом и с этими дедами Морозами, это вообще как-то, во-первых, неуместно, а во-вторых, не знаю, странно. Не знаю, как выразить, в общем, неуместно, мне не понравилось. Насчёт сленга хотела сказать как бы: не знаю, у меня он вызывал только смешные эмоции. Даже если он неуместен, то это всё равно смешно. То, что это неуместно, а не прям что-то плохое. Я бы не сказала, не знаю. Каким-то персонажам даже более придает харизматичности, что ли. То есть, вырисовывается образ. Но сцена с женщинами в бане, тоже я не поняла, зачем. Это бред какой-то был. Вот, вроде, всё.</w:t>
      </w:r>
    </w:p>
    <w:p w14:paraId="4384C73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 эти музыкальные сцены, как-то их изменить? То есть, оставить музыкальный ряд, убрать эту тройку пресловутую, космос убрать? Или что, или вообще их убрать?</w:t>
      </w:r>
    </w:p>
    <w:p w14:paraId="57DA749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Карина: </w:t>
      </w:r>
      <w:r w:rsidRPr="00CB7EA4">
        <w:rPr>
          <w:rFonts w:ascii="Franklin Gothic Book" w:hAnsi="Franklin Gothic Book"/>
          <w:sz w:val="24"/>
          <w:szCs w:val="24"/>
        </w:rPr>
        <w:t>Я бы вообще их убрала. Просто без них как-то сюжет перевешивает.</w:t>
      </w:r>
    </w:p>
    <w:p w14:paraId="72B8DF1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поровнее было бы?</w:t>
      </w:r>
    </w:p>
    <w:p w14:paraId="39533B5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Карина: </w:t>
      </w:r>
      <w:r w:rsidRPr="00CB7EA4">
        <w:rPr>
          <w:rFonts w:ascii="Franklin Gothic Book" w:hAnsi="Franklin Gothic Book"/>
          <w:sz w:val="24"/>
          <w:szCs w:val="24"/>
        </w:rPr>
        <w:t>Да.</w:t>
      </w:r>
    </w:p>
    <w:p w14:paraId="4918454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Песни оставлять, менять визуальный ряд, такие спорные сцены? Самые у нас, получается, это тройка, баня, и это космос.</w:t>
      </w:r>
    </w:p>
    <w:p w14:paraId="4325C7D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бы все убрала.</w:t>
      </w:r>
    </w:p>
    <w:p w14:paraId="1B70A5A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они нам ничего не добавляют? Ни музыкального ряда, никаких эмоций не несут?</w:t>
      </w:r>
    </w:p>
    <w:p w14:paraId="4B8EC42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Они никакой информации не несут.</w:t>
      </w:r>
    </w:p>
    <w:p w14:paraId="3F076AD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Баню я бы, может, оставила. Мне кажется, что это показали, что это русская наша баня. Там вот эти все дела в душе.</w:t>
      </w:r>
    </w:p>
    <w:p w14:paraId="1A9A010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бы поменьше включила этих самых.</w:t>
      </w:r>
    </w:p>
    <w:p w14:paraId="21259A3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Подальше если бы показать сцену в бане.</w:t>
      </w:r>
    </w:p>
    <w:p w14:paraId="3A993C4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чтобы не с попы начиналось. А то они с попы, и поехали до головы крупным планом, и как там дело пошло. Просто так же можно женщин снимать, по грудь и всё.</w:t>
      </w:r>
    </w:p>
    <w:p w14:paraId="23AAD1B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это вообще бессмысленно было, эротические сцены. Они никакой особый смысл не несут. Никакого смысла в бане тоже, зачем это всё?</w:t>
      </w:r>
    </w:p>
    <w:p w14:paraId="6B3BB2A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гордость за русских женщин в вас не просыпалась?</w:t>
      </w:r>
    </w:p>
    <w:p w14:paraId="6C42208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Так зацепить нечем – хотя бы этим зацепить.</w:t>
      </w:r>
    </w:p>
    <w:p w14:paraId="3FE62C1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много какой-то бессмысленной эротики. Политика, тут же сказка, и всё это очень странно. Как будто всего накидали. И ещё что я хотела сказать, это очень много сексуализированного насилия над героиней. То до неё таксист домогается, то Демьян, то ещё кто-то. Все её хотят изнасиловать обязательно. Лёха, он вроде хороший, но он тоже её уламывает на секс. Просто это перегруз. То есть, один такой момент, ещё понятно. Допустим, в такси, и то можно было бы сделать, чтобы просто украсть что-то у неё хочет. А это лишнее, мне кажется.</w:t>
      </w:r>
    </w:p>
    <w:p w14:paraId="7C353FF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Кстати, я тоже заметила, что все чего-то хотят от Кати. Я себе зафиксировала в третьей серии – все что-то хотят. Она такая, капец, золотая, вот будто бы нет больше женщин. Есть только Катя, и нет больше никого. Надо что-то от Кати – то деньги, то секс, то замуж, то ещё чего-нибудь. Так мне тоже показалось, перебор.</w:t>
      </w:r>
    </w:p>
    <w:p w14:paraId="21E4FFD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мне это показалось ещё в начале – почему они показывали эту баню, русский дух, там по снегу они голые бегают. Они просто, наверное, вначале показывали, как будто эту обычную жизнь. Как бы жизнь шла-шла, также, в принципе, мы и живем ведь. А потом хоп, эта началась спецоперация. И им же надо было именно показать эту русскую культуру какую-то. Может, они её не очень умело показали. Но вот эта женская сплоченность или ещё что-то, у нас же это есть. Особенно в таких местах, где эти замкнутые, закрытые пространства, где они жили, военного городка. Поэтому оно, может быть, где-то и уместно, но в каком-то другом ракурсе, вот так. В бане же и в простынях можно было. Но веник в бане мне понравился.</w:t>
      </w:r>
    </w:p>
    <w:p w14:paraId="6937ABA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Хорошо, давайте, за что похвалить?</w:t>
      </w:r>
    </w:p>
    <w:p w14:paraId="17C109A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Кого?</w:t>
      </w:r>
    </w:p>
    <w:p w14:paraId="639AFE7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Сериал.</w:t>
      </w:r>
    </w:p>
    <w:p w14:paraId="4C1FFB2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мы его что, только что ругали, что ли?</w:t>
      </w:r>
    </w:p>
    <w:p w14:paraId="01F4148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Пока да – тут у нас нестыковки, тут у нас всё это не очень. Да, мы его сначала похвалили, потом поругали. Теперь предметно хвалим.</w:t>
      </w:r>
    </w:p>
    <w:p w14:paraId="0BC3C8A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бы похвалила за актерскую игру. Все актеры, в принципе, я не выделила ни одного, который бы там, капец, как плохо сыграл. Нет, все как бы нормально. Даже Кирилл, хотя он вообще ни о чём там. Но даже Кирилл, то есть, как бы, в принципе, все сыграли ровно то, что требовалось.</w:t>
      </w:r>
    </w:p>
    <w:p w14:paraId="70F540B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Органично своим ролям?</w:t>
      </w:r>
    </w:p>
    <w:p w14:paraId="0BC107C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07548E0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Ещё что понравилось?</w:t>
      </w:r>
    </w:p>
    <w:p w14:paraId="51DA4F0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Тоже актерская игра.</w:t>
      </w:r>
    </w:p>
    <w:p w14:paraId="3F15C1B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 что-то ещё нашли для себя?</w:t>
      </w:r>
    </w:p>
    <w:p w14:paraId="40B64A7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за актерскую игру поставила бы семь-восемь, максимум девять баллов. Десятку нет, мне показалось, некоторые прям были вялые такие. Какие-то недожёванные, не знаю. Даже сам Алексей в начале мне не показался, если он уже военный, то у него уже изначально какая-то там выправка или что. А он как-то так тоже немножко не размазнёй, но всё равно он показался немножко несобранным.</w:t>
      </w:r>
    </w:p>
    <w:p w14:paraId="2C53E37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Похвалить, я же хвалила, в год семьи веселый старт сделали.</w:t>
      </w:r>
    </w:p>
    <w:p w14:paraId="294B22F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бы похвалила за сюжет в целом. Природа, церкви, пейзажи.</w:t>
      </w:r>
    </w:p>
    <w:p w14:paraId="4288BDB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Эти намеки на нашу российскую культуру, они хороши?</w:t>
      </w:r>
    </w:p>
    <w:p w14:paraId="12E3BFF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Достойно, да.</w:t>
      </w:r>
    </w:p>
    <w:p w14:paraId="4649664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У них хозяйство – курочки, порося. Это же тоже опять показывает, чем живет Россия.</w:t>
      </w:r>
    </w:p>
    <w:p w14:paraId="08E5F7C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бы отметила, что хорошо раскрывают любовь к Родине, не навязывают. Прям очень хорошо.</w:t>
      </w:r>
    </w:p>
    <w:p w14:paraId="795E7CE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исподволь, но формируют ощущение, что такая тема есть?</w:t>
      </w:r>
    </w:p>
    <w:p w14:paraId="38EAA94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1D6D9A5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Из каких-то конкретных, не знаю, может быть, сцен или персонажей, как для вас раскручивался этот образ?</w:t>
      </w:r>
    </w:p>
    <w:p w14:paraId="10C7756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Она не уехала, по итогу осталась со своим мужем. И просто то, что показывают, как люди простые живут.</w:t>
      </w:r>
    </w:p>
    <w:p w14:paraId="4EF053F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Можно, я добавлю? Вы знаете, а мне понравились военные. Это «А я люблю военных, красивых, здоровенных». Мне когда они в форме визуально даже, что все там как на подбор, так скажем. Все в форме. И хорошо, наверное, что они показали, в принципе, быт военных. Чтобы не было каких-то иллюзий у кого-то. Что быть женой военного это как бы не КАМАЗ с пряниками. Там много испытаний и много каких-то не излишеств, а наоборот, ограничений.</w:t>
      </w:r>
    </w:p>
    <w:p w14:paraId="74D269F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мне ещё показалось, что они всё равно как бы ведь знают все проблемы России. Вот даже вода в кране закончилась, у меня прям это записано, что коммунальные проблемы это у нас всегда есть. Вот она мылась, и закончилась вода. Чем она ополаскивалась, я переживала, как она легла-то.</w:t>
      </w:r>
    </w:p>
    <w:p w14:paraId="473757B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Полотенцем, чем.</w:t>
      </w:r>
    </w:p>
    <w:p w14:paraId="312D93A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Вроде, как бы не так навязчиво, но хоп! Они сунули этот момент, и всё равно они показали правду, что бывает такое, вода заканчивается, кран падает, либо ещё что-то. И я ещё забыла сказать минус: у меня прям записано «песня со сцены, пьяный в хлам». Не помню, где это было, в какой серии. Видимо, после четвёртой, раз у меня тут большой лист. Там пел пацан пьяный в хлам. По-моему, Демьян пел со сцены. Блин, не надо этого так. Это я просто, чтобы не упустить уже. А ещё они сказали про армию, я где-то там записала. Большая мощь российской армии, там что-то было. Они прям сразу акцент сделали – большая мощь российской армии. Эту фразу я записала, но, опять же, не понравилось, что была эта фраза – «Россия великая страна». Что, почему, как?</w:t>
      </w:r>
    </w:p>
    <w:p w14:paraId="3C8624A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это когда опекун говорит там это.</w:t>
      </w:r>
    </w:p>
    <w:p w14:paraId="0139740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Как бы ни к чему, в принципе?</w:t>
      </w:r>
    </w:p>
    <w:p w14:paraId="142554C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Великая страна, и что это значит? К чему это всё вообще относится, к кому? К людям, к детям, к природе дикой, к существованию, к чему?</w:t>
      </w:r>
    </w:p>
    <w:p w14:paraId="773282D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 оценке внешней.</w:t>
      </w:r>
    </w:p>
    <w:p w14:paraId="67D2D6B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я не согласна.</w:t>
      </w:r>
    </w:p>
    <w:p w14:paraId="1E85550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Вспоминая восемь серий, изменение вашего отношения к сериалу было какое-то? То есть, вы сказали, что всё равно понравилось. А по ходу движения, Татьяна сказала, что первые две серии вообще думала: кошмар какой. А потом развивалось. У кого-то ещё, может быть, с хорошего на плохое или наоборот, с плохого на хорошее менялось?</w:t>
      </w:r>
    </w:p>
    <w:p w14:paraId="7C1C8A4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кажется, сначала всё-таки много политики. Потому что эту армию показывали. И я всё время ждала: в чем же нежная любовь? Где всё это?</w:t>
      </w:r>
    </w:p>
    <w:p w14:paraId="6DF15BE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В начале – в какой серии? У нас, мне кажется, там армия всплыла сильно позже.</w:t>
      </w:r>
    </w:p>
    <w:p w14:paraId="5F5F508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Здесь на второй уже, по-моему, было.</w:t>
      </w:r>
    </w:p>
    <w:p w14:paraId="66A06FD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Почему-то да, он в военного переоделся. И всё началось там, отражение этого быта. Где нежная любовь? И всё это появилось практически только уже в конце.</w:t>
      </w:r>
    </w:p>
    <w:p w14:paraId="33EFFC3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Ещё в течение сериала как-то менялось восприятие? Или вы уже как зашли, в общем, с первой серии, как посмотрели, ровно так?</w:t>
      </w:r>
    </w:p>
    <w:p w14:paraId="18AC047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Очень хороший анализ был, когда мы как раз после каждой серии ставили свои чувства. И на уровне таких проставлений ты начинаешь действительно анализировать, какие ты чувства испытываешь. Я хоть и ставила везде одно и то же, но как бы если у меня там было раздражение к Свете, что она за деньги пойдёт, подставит там не подругу, наверное. То есть, раздражение, в этой серии оно было к Свете. А в какой-то момент раздражение было к Демьяну, допустим. Восторг был, или не восторг, а что там, что этот Алексей такой прям. Всё-таки как бы там её взял в жены. Ему там по службе это идёт в минус, но он терпит. Забыла, какое там, гордость или что. Чувства-то у меня, в принципе, по всем анкетам, они не менялись, но эти чувства, они были к разным людям направлены. Как бы вот такое, я имею в виду, так менялось у меня.</w:t>
      </w:r>
    </w:p>
    <w:p w14:paraId="1A349A2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Давайте основную мысль сериала попытаемся сформулировать. Мысль основная, самая главная, что авторы хотели сказать произведением своим? Какую идею донести?</w:t>
      </w:r>
    </w:p>
    <w:p w14:paraId="6F09CDB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Наверное, семейные ценности. И что именно мощь российской армии. Что и защита, и как бы есть тыл у наших мужчин. То есть, тут всё как-то так.</w:t>
      </w:r>
    </w:p>
    <w:p w14:paraId="6625A44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Ещё какие варианты?</w:t>
      </w:r>
    </w:p>
    <w:p w14:paraId="4D1BCD4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Сплочение.</w:t>
      </w:r>
    </w:p>
    <w:p w14:paraId="3E9FBB7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Идея сплочения. Но основная, так посмотрели сериал, и какая?</w:t>
      </w:r>
    </w:p>
    <w:p w14:paraId="10E7C2C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Пошла политическая повесточка, это и есть посыл. То есть, быть военным круто. Помогать круто. Семейные ценности, и всё, собственно.</w:t>
      </w:r>
    </w:p>
    <w:p w14:paraId="26286AD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Ещё в чём?</w:t>
      </w:r>
    </w:p>
    <w:p w14:paraId="7797A16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кажется, больше отклонение к СВО. Что у солдат тоже есть семьи, дети. Что они все переживают, это хотели показать, в целом эту ситуацию.</w:t>
      </w:r>
    </w:p>
    <w:p w14:paraId="0F18E55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Татьяна?</w:t>
      </w:r>
    </w:p>
    <w:p w14:paraId="4921D45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Я согласна с этим, что почему жизнь не показать? Может, жизнь до эту, это событие, как это всё началось.</w:t>
      </w:r>
    </w:p>
    <w:p w14:paraId="31DC539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На мой взгляд, также смысл кроется в этой фразе про мощь российской армии. Почему-то эта фраза, она запомнилась. И также семейные ценности. И надежда, я считаю, ещё. Потому что после просмотра для меня лично в каждой серии была какая-то незаконченность. То есть, я надеялась, что будет всё хорошо, и даже в конце.</w:t>
      </w:r>
    </w:p>
    <w:p w14:paraId="6C7EB77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Надежда, отлично. Ольга, как бы вы могли описать в одной фразе?</w:t>
      </w:r>
    </w:p>
    <w:p w14:paraId="54514F9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Ольга</w:t>
      </w:r>
      <w:r w:rsidRPr="00CB7EA4">
        <w:rPr>
          <w:rFonts w:ascii="Franklin Gothic Book" w:hAnsi="Franklin Gothic Book"/>
          <w:sz w:val="24"/>
          <w:szCs w:val="24"/>
        </w:rPr>
        <w:t>: Первые шесть серий это любовь. А последние две серии – это патриотизм. Потому что, на самом деле, я вообще изначально думала, что будет какой-то военный фильм. Судя по первому, изначальному. А потом с какой-то серии стали там что-то говорить, что она говорит: у меня 1 марта день рождения. А 1 апреля 2022 года я вступлю в наследство, и в этом месте уже начинается первое, так скажем, подводка к тому, что будет дальше. Потом у них как-то очень резко закрутилось всё это. Военное, имеется в виду. Так что я думаю, наверное, любовь и патриотизм.</w:t>
      </w:r>
    </w:p>
    <w:p w14:paraId="4E67E56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Любовь и патриотизм. Арина, а для вас?</w:t>
      </w:r>
    </w:p>
    <w:p w14:paraId="02D91A3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Арина</w:t>
      </w:r>
      <w:r w:rsidRPr="00CB7EA4">
        <w:rPr>
          <w:rFonts w:ascii="Franklin Gothic Book" w:hAnsi="Franklin Gothic Book"/>
          <w:sz w:val="24"/>
          <w:szCs w:val="24"/>
        </w:rPr>
        <w:t>: Я, в принципе, согласна, что как бы да. Несколько, мне кажется, этих показателей. Что и любовь, потому что у него драма как бы. Всё равно всем нравится, а кому не нравится, смотрят всё равно. И думаю, что как бы да, патриотизм. Что не останешься один. То есть, как бы они там всем своим городком военным защищают. Я думаю, что один не останешься тоже. Мысль какая-то такая.</w:t>
      </w:r>
    </w:p>
    <w:p w14:paraId="5DD0138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Полина?</w:t>
      </w:r>
    </w:p>
    <w:p w14:paraId="128A614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Полина: </w:t>
      </w:r>
      <w:r w:rsidRPr="00CB7EA4">
        <w:rPr>
          <w:rFonts w:ascii="Franklin Gothic Book" w:hAnsi="Franklin Gothic Book"/>
          <w:sz w:val="24"/>
          <w:szCs w:val="24"/>
        </w:rPr>
        <w:t>Я согласна с тем, что сказали, что показывают жизнь СВОшников. Очень хорошо показали, то есть, как они до этого жили, и как сейчас живут.</w:t>
      </w:r>
    </w:p>
    <w:p w14:paraId="61C226C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Виктория?</w:t>
      </w:r>
    </w:p>
    <w:p w14:paraId="705749A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Виктория</w:t>
      </w:r>
      <w:r w:rsidRPr="00CB7EA4">
        <w:rPr>
          <w:rFonts w:ascii="Franklin Gothic Book" w:hAnsi="Franklin Gothic Book"/>
          <w:sz w:val="24"/>
          <w:szCs w:val="24"/>
        </w:rPr>
        <w:t>: Вообще мне кажется то, что ещё показывают, что надо как-то ценить моменты, которые ты проводишь с близкими людьми. Потому что она часто говорила, что она там маме не сказала какие-то слова, отцу. И это тоже как-то показывают, что надо всё равно быть ближе, рядом. Говорить сразу же всё, что в голову приходит. Потому что потом неизвестно, что будет. И может всё резко как-то перевернуться в один момент.</w:t>
      </w:r>
    </w:p>
    <w:p w14:paraId="5FB295C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я тоже добавлю, что как мне показалось, также одна из идей фильма – ценить настоящий момент. Такая философская мысль помимо прочего.</w:t>
      </w:r>
    </w:p>
    <w:p w14:paraId="612950B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Про то, что показалось правдоподобным и не очень. Про не очень мы сказали какие-то моменты. Но всё равно, может быть, ещё раз. Что показалось правдоподобным? Какая часть здесь сериала, в общем-то, ложится на наше представление, что так оно, наверное, и есть?</w:t>
      </w:r>
    </w:p>
    <w:p w14:paraId="0909FFE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Жизнь в гарнизоне, мне кажется, правдоподобная. Что там сначала несладко. Там квартира убитая, то есть, быт, скажем так. Российской не армии, а как сказать?</w:t>
      </w:r>
    </w:p>
    <w:p w14:paraId="5FAC0E9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военных.</w:t>
      </w:r>
    </w:p>
    <w:p w14:paraId="66B7F15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это правдоподобно.</w:t>
      </w:r>
    </w:p>
    <w:p w14:paraId="39B1C16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Что ещё?</w:t>
      </w:r>
    </w:p>
    <w:p w14:paraId="7355C53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Её отношения с Ольгой, по-моему, которая беременна. Они мне показались приятными. Такие они подружки, и этот Бублик тоже просто приятный, и действительно так может быть. А остальное, что она приехала из Лондона, говорит исключительно матом на английском. В шубе этой ходит постоянно, и она у неё не запачкивается.</w:t>
      </w:r>
    </w:p>
    <w:p w14:paraId="3C7ABFC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Машину обтирает постоянно ей.</w:t>
      </w:r>
    </w:p>
    <w:p w14:paraId="4C1CA43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То Демьян, это вообще смешно, сельский этот клуб. Можно было бы не такой маленький город.</w:t>
      </w:r>
    </w:p>
    <w:p w14:paraId="01D59BA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 клуб не похож вообще на клубы, или что здесь неправдоподобно?</w:t>
      </w:r>
    </w:p>
    <w:p w14:paraId="7AC1AAF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по клубам не хожу. Но сидит Демьян весь такой важный, владелец клуба. Заказывает по 200 литров пива каждый день. И это ему в убыток, конечно же, никак не идёт. 110 тысяч просто, чтобы Света выманила её из военной части – пожалуйста, без проблем. При этом он так деньгами разбрасывается. 110 тысяч это две зарплаты у нас. В Вологде, мне кажется, не сильно больше.</w:t>
      </w:r>
    </w:p>
    <w:p w14:paraId="72C98AC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Там ещё поменьше.</w:t>
      </w:r>
    </w:p>
    <w:p w14:paraId="38DD96D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Вот именно. И с клуба в селе, потому что не село, на самом деле. А нам показано, как село. С клуба столько, мне кажется, не заработать, учитывая, сколько он сам вносит тоже денег. Это очень неправдоподобно, что он такой весь бандит, странно очень.</w:t>
      </w:r>
    </w:p>
    <w:p w14:paraId="27F05F8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Ещё какие вещи показались неправдоподобными?</w:t>
      </w:r>
    </w:p>
    <w:p w14:paraId="4B8E1C2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процентов 70 фильма всё равно реалистичны.</w:t>
      </w:r>
    </w:p>
    <w:p w14:paraId="25DA068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Очень много в фильме решают деньги. Мне не понравилось, я считаю нереалистичным, в ЗАГСе. В ЗАГСе заплатили 50 тысяч, это уже как бы расписались, несмотря ни на какие эти. Мне не понравилось, что очень много тоже показано этих денежно-рыночных, выгодных каких-то отношений. Мне кажется, сейчас не такой момент, что всё решают деньги. Потом, когда говорят, что её все хотят. Я говорю, я вспоминаю, когда я жила в деревне, и приезжает кто-то на лето, новый мальчик какой-то или приходит в класс новый человек, его все хотят. С ним все хотят пообщаться, посидеть рядом, подержаться. Даже если он сам из себя вообще никакой. Это просто новое лицо приехало в их этот край. Как бы я считаю, это реалистично. Это выбешивает, потому что к нам такое отношение. Потом с таксистом это тоже, таксист увидел, такая цыца-брыца как бы, подпоил. А она девка-то не тупая, увидела сразу, крышка. Заметила, что крышка открыта, как бы это тоже реалистично. Реалистично это, когда русские такие женщины-жёны, как они там, этот их музыкальный коллектив. Ведь им же чем-то заниматься надо, общение какое-то надо. Что они поехали с концертами, это тоже реалистично. Как бы эта вся жизнь реалистично. Нереалистично, когда едет этот опекун, такой весь важнецкий, и в самолете его какой-то Демьянчик в маске непонятно в какой. И тот даже не шелохнется. Ведь ты позже приехал, ты просто Демьян как бы. То есть, если ты такой весь на пафосе, ты там хочется эти деньги, и ты так струхнул перед каким-то непонятно, перед чем, немножко нереалистичная картина. С волком нереалистичная картина.</w:t>
      </w:r>
    </w:p>
    <w:p w14:paraId="3838B85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 с волком что там?</w:t>
      </w:r>
    </w:p>
    <w:p w14:paraId="7304B8E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Когда он его освобождал, конечно, животные, они очень благодарные, может, он его и поблагодарил, и ушёл от сигнала. Но это, конечно, те волки, которые в зимнее время. А ещё, мы же это, кстати, обсуждали – наш российский автопром-то, вы посмотрите, лучше «Гелика» гоняет ладно бы, проталкивали наш автопром, но реально нигде ничего не тормозит.</w:t>
      </w:r>
    </w:p>
    <w:p w14:paraId="17361A7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не мерзнут они там в машине.</w:t>
      </w:r>
    </w:p>
    <w:p w14:paraId="11A2D31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Спят всю ночь, машину занесло, а они не замерзли. Вот это где-то что-то смешно. Но больше всё равно оно реалистично.</w:t>
      </w:r>
    </w:p>
    <w:p w14:paraId="2E894DE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Полина?</w:t>
      </w:r>
    </w:p>
    <w:p w14:paraId="647F9A3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Полина: </w:t>
      </w:r>
      <w:r w:rsidRPr="00CB7EA4">
        <w:rPr>
          <w:rFonts w:ascii="Franklin Gothic Book" w:hAnsi="Franklin Gothic Book"/>
          <w:sz w:val="24"/>
          <w:szCs w:val="24"/>
        </w:rPr>
        <w:t>Я ещё вспомнила, когда они в ЗАГСе расписывались, и просили расписать побыстрее – срочно, когда если только СВО. А СВО начинается уже позже. Вы заметили?</w:t>
      </w:r>
    </w:p>
    <w:p w14:paraId="0E4C52B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она там не СВО сказала, а она там просто говорила: если на какое-то дело пойдёт.</w:t>
      </w:r>
    </w:p>
    <w:p w14:paraId="210E712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Полина: </w:t>
      </w:r>
      <w:r w:rsidRPr="00CB7EA4">
        <w:rPr>
          <w:rFonts w:ascii="Franklin Gothic Book" w:hAnsi="Franklin Gothic Book"/>
          <w:sz w:val="24"/>
          <w:szCs w:val="24"/>
        </w:rPr>
        <w:t>А я так поняла, СВО.</w:t>
      </w:r>
    </w:p>
    <w:p w14:paraId="4216C45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там не СВО звучало.</w:t>
      </w:r>
    </w:p>
    <w:p w14:paraId="7E7851F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Там «война» звучало. «если на войну», она сказала.</w:t>
      </w:r>
    </w:p>
    <w:p w14:paraId="68EE632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Ещё хочу сказать, что очень странно было: ой, волк стоит. Надо взять и проверить, почему-то же он стоит.</w:t>
      </w:r>
    </w:p>
    <w:p w14:paraId="1C5F906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потому, что тот же самый волк. Он потому что в капкане.</w:t>
      </w:r>
    </w:p>
    <w:p w14:paraId="1932F40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какой нормальный человек пойдёт к волку потому, что он стоит.</w:t>
      </w:r>
    </w:p>
    <w:p w14:paraId="52C907D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вначале -то он пошел в туалет, и увидел его.</w:t>
      </w:r>
    </w:p>
    <w:p w14:paraId="053D8AC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пошел в туалет, увидел его. Потом обратно сел в машину, Катя заснула.</w:t>
      </w:r>
    </w:p>
    <w:p w14:paraId="2501FAC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её предупредил.</w:t>
      </w:r>
    </w:p>
    <w:p w14:paraId="57FEF2F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потом он что-то смотрит на волка: а что он стоит?</w:t>
      </w:r>
    </w:p>
    <w:p w14:paraId="6ABB066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Они уже поехали, а волк продолжал также стоять, и это смутило Алексея. Типа: а чего это он стоит? И он пошел.</w:t>
      </w:r>
    </w:p>
    <w:p w14:paraId="23F18B1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он парень военный. У него в крови заложено, что надо оказывать помощь, быть наблюдательным. Тут как бы, опять же, русский дух показывают, мне кажется. Это такие мелочные сцены, но они и характеризуют как бы.</w:t>
      </w:r>
    </w:p>
    <w:p w14:paraId="0472AE6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кажется, это не русский дух. Это же глупость, если человек пойдёт: ой, волк странно стоит, пойду помогу. Его потом он загрызет, и тебе уже помощь будут оказывать.</w:t>
      </w:r>
    </w:p>
    <w:p w14:paraId="3E9886B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если бы медведь в капкане был, да?</w:t>
      </w:r>
    </w:p>
    <w:p w14:paraId="7C75259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35312A5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думаю, тут больше характеристика Лёши показана. Что он такой, он может пойти.</w:t>
      </w:r>
    </w:p>
    <w:p w14:paraId="3A33175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показалось, что он очень тупой, извиняюсь.</w:t>
      </w:r>
    </w:p>
    <w:p w14:paraId="5512369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Карина, для вас реалистично, нереалистично?</w:t>
      </w:r>
    </w:p>
    <w:p w14:paraId="36C6547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Карина: </w:t>
      </w:r>
      <w:r w:rsidRPr="00CB7EA4">
        <w:rPr>
          <w:rFonts w:ascii="Franklin Gothic Book" w:hAnsi="Franklin Gothic Book"/>
          <w:sz w:val="24"/>
          <w:szCs w:val="24"/>
        </w:rPr>
        <w:t>Больше нереалистично всё, конечно. Реалистично показали меркантильность людей, которых много таких. Что можно в ЗАГСе заплатить, чтобы вас расписали. Это, на самом деле, так, и даже права так работают.</w:t>
      </w:r>
    </w:p>
    <w:p w14:paraId="71A2555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скажите, где?</w:t>
      </w:r>
    </w:p>
    <w:p w14:paraId="7BB169E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Карина: </w:t>
      </w:r>
      <w:r w:rsidRPr="00CB7EA4">
        <w:rPr>
          <w:rFonts w:ascii="Franklin Gothic Book" w:hAnsi="Franklin Gothic Book"/>
          <w:sz w:val="24"/>
          <w:szCs w:val="24"/>
        </w:rPr>
        <w:t>Всё решают деньги, это очень реалистично. Не знаю, больше нереалистичности, но из-за этого и интересно смотреть сериал. Потому что если бы всё делали так, как в жизни, это скучно.</w:t>
      </w:r>
    </w:p>
    <w:p w14:paraId="6037FD9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Было бы скучно. Виктория?</w:t>
      </w:r>
    </w:p>
    <w:p w14:paraId="5F0922E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Виктория</w:t>
      </w:r>
      <w:r w:rsidRPr="00CB7EA4">
        <w:rPr>
          <w:rFonts w:ascii="Franklin Gothic Book" w:hAnsi="Franklin Gothic Book"/>
          <w:sz w:val="24"/>
          <w:szCs w:val="24"/>
        </w:rPr>
        <w:t>: Я вообще не знаю, на самом деле. Как бы так больше всё равно нереалистичности. Но мне понравилось, как показали отношения Кати и Оли. То, что они были такими хорошими подругами. То есть, они как бы хорошо общались, и такое действительно есть. Быт ещё хорошо показали, это мне тоже понравилось. А в основном не знаю как-то.</w:t>
      </w:r>
    </w:p>
    <w:p w14:paraId="7C8D2B4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нереалистичность была какая-то запредельная, что уж прям вообще чего придумали-надумали? Или просто много реалистичных сцен, условных ситуаций, но напихали их так часто, что это становилось нереалистичным? Или всё-таки сами сцены какие-то такие, неправдоподобные совсем?</w:t>
      </w:r>
    </w:p>
    <w:p w14:paraId="4EC2D69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хотела сказать, что я была в Вологде не раз. И, в принципе, вот этот мост там, чтобы по льду, по реке зимой – на самом деле, у них это есть на реке зимой. Я бы добавила в этот фильм, если они хотят показать Россию, больше именно пейзажей. Добавить этого, тем более, зима. Эти ветки со снегом, такие пышные деревья. Ёлки и всё такое, что-то показать было бы надо, например, вот это. Это то, что положительно, плюс. А то, что не совсем реалистично, это рыбалка. Они сидят, значит, он там толкает это. Главное, получается, везде плотно идёт ловля с этого места. Ладно, он её отпихнул, тут же она взяла эту ветку. Понятно, что её подготовили уже, ничего она там не ломала. Да ещё такую толстую, это же надо было сломать. То, как она его вытягивала – здесь, мне кажется, уже не хватило этого актерского мастерства, что ли, или съёмки. Она даже ни одного этого, вы представляете, мужика тащить? А там ещё и вода.</w:t>
      </w:r>
    </w:p>
    <w:p w14:paraId="23AFC39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ни один мускул не дрогнул. Она даже не напряглась, в принципе. Ни одним мускулом на лице, нигде.</w:t>
      </w:r>
    </w:p>
    <w:p w14:paraId="28F0269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Это потому, что он своими силами там.</w:t>
      </w:r>
    </w:p>
    <w:p w14:paraId="20045BE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Так она если, его надо же держать. Попробуй мужика такого. Ладно, пусть она там, не знаю, килограмм 60. А он-то там все 90, например.</w:t>
      </w:r>
    </w:p>
    <w:p w14:paraId="62473F0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ещё с водой если.</w:t>
      </w:r>
    </w:p>
    <w:p w14:paraId="6248F42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ещё и с водой. Тем более, всё это намокло, и она так тащит его. Что-то нереалистично. И где эта речка вообще, если они на территории части? Она там у них, что ли?</w:t>
      </w:r>
    </w:p>
    <w:p w14:paraId="23CAB65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я ещё хочу по поводу льда добавить. Он военный, он же, по идее, должен знать, как выбираться из подо льда. Тем более, раз он знает, что надо лечь, отталкивается и всё это он знает, палку надо притащить – он знает. А как выбираться, он не знает. При этом он спокойно ходит по льду. Мне кажется, так же можно самому выбраться. Надо ногу закидывать на лед, а потом уже выбираться. А он так карабкается, это тоже странно.</w:t>
      </w:r>
    </w:p>
    <w:p w14:paraId="32C1CFF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зацепила момент, как в ЗАГСе, когда им нужно было деньги заработать, они пошли возвращать невесту за 50 тысяч рублей. То есть, сразу такие легкие деньги получили. Мне кажется, это не очень реалистично.</w:t>
      </w:r>
    </w:p>
    <w:p w14:paraId="5055197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я согласна.</w:t>
      </w:r>
    </w:p>
    <w:p w14:paraId="6BBDD98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Что за невеста пошла? Могли бы просто так.</w:t>
      </w:r>
    </w:p>
    <w:p w14:paraId="6D4F8D0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кто 50 тысяч за невесту? И тем более постороннюю, это тоже показалось нереалистично.</w:t>
      </w:r>
    </w:p>
    <w:p w14:paraId="1FE11B3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она же объяснила: ты на стол больше потратишь, если свадьба не состоится. Давай-ка 50 за стол.</w:t>
      </w:r>
    </w:p>
    <w:p w14:paraId="19DE855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Ещё какие-то комментарии по поводу неправдоподобности, некорректности?</w:t>
      </w:r>
    </w:p>
    <w:p w14:paraId="08AF465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Неправдоподобно, мне кажется, когда показывали на войне, что они там машины гоняли. Номера, они не черные были. Там же когда военные, у них черные номера. А там везде белые. И то, что одежда у них там прям вся, такие они модненькие ездят.</w:t>
      </w:r>
    </w:p>
    <w:p w14:paraId="4729126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 новья, с иголочки.</w:t>
      </w:r>
    </w:p>
    <w:p w14:paraId="0DB3BAC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Вот откуда они одежду раздобыли, если они в военном городке в этом самом?</w:t>
      </w:r>
    </w:p>
    <w:p w14:paraId="431066F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Вы имеете в виду, они это кто?</w:t>
      </w:r>
    </w:p>
    <w:p w14:paraId="6749E37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Группа «Ландыши», девушки одеты в курточках.</w:t>
      </w:r>
    </w:p>
    <w:p w14:paraId="18A7799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 косухах типа.</w:t>
      </w:r>
    </w:p>
    <w:p w14:paraId="6BF03BE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что выступали прямо на фоне, офигенную такую стену нашли красивую. Мне кажется, там всё уже раздолбанное.</w:t>
      </w:r>
    </w:p>
    <w:p w14:paraId="7A378AB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Они в самом начале ездили, значит, не всё раздолбано.</w:t>
      </w:r>
    </w:p>
    <w:p w14:paraId="3FD0D74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ещё скажите, зачем кадило? Зачем их вели с кадилом?</w:t>
      </w:r>
    </w:p>
    <w:p w14:paraId="49DEDDE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что они ещё выступали, нет как бы электричества у них, куда всё подцеплено?</w:t>
      </w:r>
    </w:p>
    <w:p w14:paraId="05F412C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На генераторе. Когда он взвел генератор, и с телефона они включили.</w:t>
      </w:r>
    </w:p>
    <w:p w14:paraId="7F82368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я ещё какую мысль поймала – они, опять же, эту рыбалку тоже же не зря показали. Эти какие-то, опять же, отдельные моменты, эти веселые старты, эта рыбалка, какие-то там такие репетиции. Они показывали, эти девушки, которые желали, верили, этой красивой и богатой жизни с другими совсем какими-то там принцами, с «Просекой», а не с каким-то красным этим вином. Они показывали, что эта русская рыбалка, ты посмотри. И у неё же реально открывались тогда глаза. Она тогда становилась ближе к тому же этому Лёшке. То есть, хотели, опять же, наверное, показать, что насколько широка природа наша или что, что влюбляет в себя. Или насколько у нас все такие открытые, дружелюбные и так далее. Там, на этих соревнованиях, то есть, тоже же не зря эти моменты впихнуты.</w:t>
      </w:r>
    </w:p>
    <w:p w14:paraId="41730D7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не понравилось, знаете, что? Когда они пели где, получается, на поле боя? Или где они там пели для своих с этими микрофонами? Блин, везде стрельба идёт, а вы ещё с микрофонами с этими, с колонками. Но это же всё громко. Понятно же, что их услышат, и могут как бы стрелять. Зачем это делать?</w:t>
      </w:r>
    </w:p>
    <w:p w14:paraId="75D89D6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что там телефоны.</w:t>
      </w:r>
    </w:p>
    <w:p w14:paraId="121BF02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я понимаю, можно петь, но можно же без микрофонов петь, можно же без колонок петь как-то. Чтобы как бы соответствовало обстановке. Безопасность, вот это мне было непонятно. И в конце, где она залезла в танк, там вообще это слишком нереалистично. Едет-едет на автобусе, тут везде стреляют. Она едет, ей ничего не странно, она вся такая. Блин, ребята, конечно, это может и быть. Но это совсем, мне показалось, нереалистично.</w:t>
      </w:r>
    </w:p>
    <w:p w14:paraId="54D80F4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Сцена последняя с автобусом?</w:t>
      </w:r>
    </w:p>
    <w:p w14:paraId="7FD0240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где она там в танк полезла. Ой, ребята, там кто-то есть? Блин, это слишком как-то. Не знаю, слишком небезопасно, слишком смело.</w:t>
      </w:r>
    </w:p>
    <w:p w14:paraId="6F0455E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Или эта толпа, вышедшая из танков. Там пять-шесть человек, как они там все поместились, я ничего не понимаю. Когда они заступали, опять же, в цепочке, как парни подбежали, бойцы-то, Накрыли их. Кто так накрывает-то? Кто их так учил?</w:t>
      </w:r>
    </w:p>
    <w:p w14:paraId="14603B8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Когда они приехали выступать в больницу, и там весь персонал вышел, конечно же.</w:t>
      </w:r>
    </w:p>
    <w:p w14:paraId="4AD8CEA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 надо за больными ходить.</w:t>
      </w:r>
    </w:p>
    <w:p w14:paraId="7A7D05B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делать нечего больше, кроме как песни слушать. И там он сколько, день точно лежал, может быть, больше.</w:t>
      </w:r>
    </w:p>
    <w:p w14:paraId="2950C23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он встал, да?</w:t>
      </w:r>
    </w:p>
    <w:p w14:paraId="1A37097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 встал сам. Он сначала руку подвинул, потом сам полностью встал. То, что у него ожоги 100% тела, это ничего страшного. Ему вообще не больно. То, что она руки на него складывает, нормальный врач бы не разрешил это.</w:t>
      </w:r>
    </w:p>
    <w:p w14:paraId="4C72625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Музыка лечит. Музыкой вылечила.</w:t>
      </w:r>
    </w:p>
    <w:p w14:paraId="5B3343C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Порекомендовали бы вы этот сериал своим друзьям, родственникам,</w:t>
      </w:r>
    </w:p>
    <w:p w14:paraId="58BAF3A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w:t>
      </w:r>
    </w:p>
    <w:p w14:paraId="1722B59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Маме бы.</w:t>
      </w:r>
    </w:p>
    <w:p w14:paraId="299C82B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Кто порекомендовал бы посмотреть? Давайте, за счёт чего порекомендовали бы?</w:t>
      </w:r>
    </w:p>
    <w:p w14:paraId="744ECCA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Просто посмотреть.</w:t>
      </w:r>
    </w:p>
    <w:p w14:paraId="0E0D919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Просто посмотреть да, конечно. Но тем не менее, сказали бы: да, мне понравился. Или что бы сказали, если бы рекомендовали?</w:t>
      </w:r>
    </w:p>
    <w:p w14:paraId="3996F17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Что там молодые актеры. И то, что отражено наше время. Реалии СВО.</w:t>
      </w:r>
    </w:p>
    <w:p w14:paraId="6EB986F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Отлично, ещё?</w:t>
      </w:r>
    </w:p>
    <w:p w14:paraId="5E7BA8C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бы сыну порекомендовала посмотреть, как должен себя вести мужчина, как Алексей. Всё равно для меня Алексей прям такой готовый тип мужчины. Я бы своему сыну, и показать тоже, как оно протекает в жизни. Что может всё случиться завтра, ты не знаешь. Вот ты сидел ел, не допел песню, и уже ты там.</w:t>
      </w:r>
    </w:p>
    <w:p w14:paraId="49073F5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Ещё что бы сказали, когда рекомендовали?</w:t>
      </w:r>
    </w:p>
    <w:p w14:paraId="36161DB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То, чтобы посмотреть, чтобы задуматься как-то. Чтобы к определённому выводу прийти. Потому что всё равно каждый ведь по-разному как-то понял весь сериал. И как конец раскрывается, что вот так. Потом, может быть, обсудить это всё вместе.</w:t>
      </w:r>
    </w:p>
    <w:p w14:paraId="097F9E6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Татьяна:?</w:t>
      </w:r>
    </w:p>
    <w:p w14:paraId="7FED690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Я бы порекомендовала посмотреть, да. Задуматься о том, что как бы ценить моменты, которые сейчас. Потому что потом человека может не стать. И вообще неизвестно, что-то в стране может произойти. Так скажем, знакомым? В реальности жить.</w:t>
      </w:r>
    </w:p>
    <w:p w14:paraId="51E2280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Отлично, Карина?</w:t>
      </w:r>
    </w:p>
    <w:p w14:paraId="6C2748B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Карина: </w:t>
      </w:r>
      <w:r w:rsidRPr="00CB7EA4">
        <w:rPr>
          <w:rFonts w:ascii="Franklin Gothic Book" w:hAnsi="Franklin Gothic Book"/>
          <w:sz w:val="24"/>
          <w:szCs w:val="24"/>
        </w:rPr>
        <w:t>Я бы ради эмоций, наверное, потому что если скажешь: посмотри сериал, задумайся. А он не задумается. Если человек сам близок к этому, к морали, то тогда да. А так из-за эмоций, чтобы что-то почувствовать. Там всё смешано, то грустно, то радостно, то гордость, то ещё что-нибудь. И так, если скучно стало, развлечься.</w:t>
      </w:r>
    </w:p>
    <w:p w14:paraId="3A1DBE6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спектр эмоций большой, и в этом плане это просто концентрация определённых эмоций. Арина?</w:t>
      </w:r>
    </w:p>
    <w:p w14:paraId="221EE73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Арина</w:t>
      </w:r>
      <w:r w:rsidRPr="00CB7EA4">
        <w:rPr>
          <w:rFonts w:ascii="Franklin Gothic Book" w:hAnsi="Franklin Gothic Book"/>
          <w:sz w:val="24"/>
          <w:szCs w:val="24"/>
        </w:rPr>
        <w:t>: Да, я согласна, что как бы есть, о чём задуматься. Посмотреть вообще, действительно, для справки даже. Что как бы показывается жизнь военных, как они живут. И посмеяться можно где-то. То есть, разные эмоции всё равно испытываешь. Наверное, как-то так я бы сказала.</w:t>
      </w:r>
    </w:p>
    <w:p w14:paraId="1698E26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Просто, видите, я посчитала – восемь серий по 45 минут, это шесть часов получается. Я бы вообще из этого сериала сделала один добротный фильм. Но на два с половиной часа где-то. Если шесть часов смотреть это со всеми заставками, со всеми повторами, то из этого уже час можно выкинуть. И остается пять часов. И из этих пяти часов два с половиной часа сделать на широких кинотеатрах экранный фильм. Тоже это всё пронести, но где-то убрать такие там сцены, где-то меньше песни, один куплетик и достаточно. И это бы, наверное, зацепило больше, чем сериал. Потому что сериал, он всё равно бывает чаще недосмотренный. Мне кажется, несколько серий посмотрели, потом забыли, потом интерес пропал. А вот ты фильм сидишь смотришь, и ты всё равно его от начала до конца посмотришь, и сохранится это впечатление.</w:t>
      </w:r>
    </w:p>
    <w:p w14:paraId="02315BF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тем не менее, вы сказали, что порекомендовали бы сыну?</w:t>
      </w:r>
    </w:p>
    <w:p w14:paraId="3AA1B31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в первую очередь я бы порекомендовала сыну. А так, например, молодому поколению, племянница у меня, я бы порекомендовала, наверное. Но, опять же, в первую очередь из-за песен. Как бы некоторые мне понравились. И из-за отношений, опять же. Как вообще в жизни эти отношения строятся, и где-то это может быть более, как сказать, хамкой. Не хамкой, а более такой, стервозной, что ли. То есть, я бы порекомендовала, но я бы не стала убеждать, что его действительно должны посмотреть.</w:t>
      </w:r>
    </w:p>
    <w:p w14:paraId="6860B1E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Понятно. Ольга, порекомендовали бы, и чем бы сопроводили свои рекомендации?</w:t>
      </w:r>
    </w:p>
    <w:p w14:paraId="6095EA5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Ольга</w:t>
      </w:r>
      <w:r w:rsidRPr="00CB7EA4">
        <w:rPr>
          <w:rFonts w:ascii="Franklin Gothic Book" w:hAnsi="Franklin Gothic Book"/>
          <w:sz w:val="24"/>
          <w:szCs w:val="24"/>
        </w:rPr>
        <w:t>: Я бы рекомендовала, знаете, бывает жизнь в таких состояниях, человек устал как лошадь. Или настроения вообще никакого нет. И я бы сказала: а посмотри первые шесть серий. Последние две на потом. Потому что если у человека криз, плохое настроение, и он все посмотрит, ни о чём не думая. Просто, так сказать, расслабить себя, то последние две серии его бы напрягли. То есть, я бы так сказала. Всё равно он для меня делится на две части, сериал. Такая более лайтовая, спокойная, сказочная любовная линия, и потом военные действия. Тем более, эти военные действия у нас ещё идут, актуальны.</w:t>
      </w:r>
    </w:p>
    <w:p w14:paraId="724D173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Полина, порекомендовали бы? И что бы сказали?</w:t>
      </w:r>
    </w:p>
    <w:p w14:paraId="1280E84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Полина: </w:t>
      </w:r>
      <w:r w:rsidRPr="00CB7EA4">
        <w:rPr>
          <w:rFonts w:ascii="Franklin Gothic Book" w:hAnsi="Franklin Gothic Book"/>
          <w:sz w:val="24"/>
          <w:szCs w:val="24"/>
        </w:rPr>
        <w:t>Просто даже если бы друзья спросили, что посмотреть, я бы им сказала: посмотри, там темы интересные для жизни.</w:t>
      </w:r>
    </w:p>
    <w:p w14:paraId="765CE94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Темы интересные – что бы имели в первую очередь в виду?</w:t>
      </w:r>
    </w:p>
    <w:p w14:paraId="656D322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Полина: </w:t>
      </w:r>
      <w:r w:rsidRPr="00CB7EA4">
        <w:rPr>
          <w:rFonts w:ascii="Franklin Gothic Book" w:hAnsi="Franklin Gothic Book"/>
          <w:sz w:val="24"/>
          <w:szCs w:val="24"/>
        </w:rPr>
        <w:t>Про любовь.</w:t>
      </w:r>
    </w:p>
    <w:p w14:paraId="292B31A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Отношения?</w:t>
      </w:r>
    </w:p>
    <w:p w14:paraId="791DBCA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Полина: </w:t>
      </w:r>
      <w:r w:rsidRPr="00CB7EA4">
        <w:rPr>
          <w:rFonts w:ascii="Franklin Gothic Book" w:hAnsi="Franklin Gothic Book"/>
          <w:sz w:val="24"/>
          <w:szCs w:val="24"/>
        </w:rPr>
        <w:t>Про ценности семейные, про СВО. Всё, короче, понятно.</w:t>
      </w:r>
    </w:p>
    <w:p w14:paraId="04DBF1D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тоже согласна, что порекомендовала так, если человек устал после работы. Посмотреть, отдохнуть, потому что первые серии где-то до шестой, они вообще не напрягают. И я когда смотрела, я думала: о, про любовь. Как классно, вообще даже не надо ничего задумываться, искать там какой-то суперсмысл. То есть, такой расслабляющий фильм. Мне как бы понравилось именно то, что тема любви раскрыта в фильме. Отношений этих, доброты, честности, какой-то такой отваги. То есть, в этой части я бы порекомендовала.</w:t>
      </w:r>
    </w:p>
    <w:p w14:paraId="04DAB45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Тоже вы так сказали, шесть серий прям про любовь.</w:t>
      </w:r>
    </w:p>
    <w:p w14:paraId="5544DCD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Про любовь, всё так хорошо.</w:t>
      </w:r>
    </w:p>
    <w:p w14:paraId="4DD84A1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Давайте всё-таки попытаемся оценить в целом сериал, все восемь серий. И ключевую тему назвать. Всё-таки мы уже много проговорили, всё-таки ключевая, что тут видите?</w:t>
      </w:r>
    </w:p>
    <w:p w14:paraId="7DA034F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кажется, там просто очень резкий переход. Первые шесть серий обычная мелодрама, ничего такого. Потом седьмая-восьмая это уже просто максимальное отсылание к военным действиям, к СВО. Но тут нельзя назвать ключевой темой СВО и это всё, потому что она появляется только под конец. Но и полностью назвать это обычной мелодрамой тоже нельзя. Потому что потом всё внимание только этому.</w:t>
      </w:r>
    </w:p>
    <w:p w14:paraId="061CE04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в любом случае это про отношения, про чувства - дружба, поддержка, любовь?</w:t>
      </w:r>
    </w:p>
    <w:p w14:paraId="1CD55AC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кажется, надо было как-то более плавный переход сделать, чтобы привычнее было. К этому всё шло, там так как-то.</w:t>
      </w:r>
    </w:p>
    <w:p w14:paraId="4007C98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 одной стороны, переход, он резкий. Но с другой если бы это всё тянули, это было бы скучно.</w:t>
      </w:r>
    </w:p>
    <w:p w14:paraId="05CBF07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Так это же война, как они? Через 365 дней будет война, так, что ли?</w:t>
      </w:r>
    </w:p>
    <w:p w14:paraId="7BD5526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но намеки-то ведь были. Он же ей говорит, помните, в участке. Эта драка, что командир-то пришёл за ним: почему ты покинул участок, если у них там какое положение? Какое-то у них там положение было, как оно называется? Боевое, то есть, это уже такой намек на то, что что-то будет.</w:t>
      </w:r>
    </w:p>
    <w:p w14:paraId="41C6602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для меня фильм показался незаконченным. И я не могу какую-то основную тему выделить. Всё равно для меня останется как бы любовь, отношения, это какое-то, не знаю. Конец да, они показали, что началось СВО или что. Но они же там не показали реальную жизнь СВОшников, как они там живут. Со всеми их там проблемами. Как бы прямо взять показать СВО, мне кажется, это не та цель была. Потому что её не раскрыли. Показали, что оно всё ещё идёт. Хорошо, покажите тогда продолжение фильма, покажите весь жесткач, что творится. А потом покажите, как они там все выжили, начали развиваться эти семьи. Рожать детей, если надо демографию повысить то есть, продолжите тогда сериал.</w:t>
      </w:r>
    </w:p>
    <w:p w14:paraId="726491C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Хорошо.</w:t>
      </w:r>
    </w:p>
    <w:p w14:paraId="173AAEE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Для меня ключевые темы любовь, преданность, патриотизм, надежда, опять же. И всё-таки да, незаконченный конец. Может быть, режиссеры сами ещё решают, что и как это всё.</w:t>
      </w:r>
    </w:p>
    <w:p w14:paraId="4153D12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надо снимать продолжение сериала, или нет?</w:t>
      </w:r>
    </w:p>
    <w:p w14:paraId="478C39E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бы сняла.</w:t>
      </w:r>
    </w:p>
    <w:p w14:paraId="6995761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бы тоже. Одну бы серию хотя бы.</w:t>
      </w:r>
    </w:p>
    <w:p w14:paraId="25DFDB7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Или новый сезон прям снимать?</w:t>
      </w:r>
    </w:p>
    <w:p w14:paraId="17F279C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Что вы имеете в виду под продолжением и под новым сезоном?</w:t>
      </w:r>
    </w:p>
    <w:p w14:paraId="4C35DD0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Это то же самое, можно сказать.</w:t>
      </w:r>
    </w:p>
    <w:p w14:paraId="496DD97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Это новые ещё шесть серий сезон?</w:t>
      </w:r>
    </w:p>
    <w:p w14:paraId="163CAEB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Сезон это у нас те же герои, и продолжение сюжетных линий.</w:t>
      </w:r>
    </w:p>
    <w:p w14:paraId="31070EA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просто продолжение это что?</w:t>
      </w:r>
    </w:p>
    <w:p w14:paraId="76C8E4C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Это оно и есть. Продолжение сериала.</w:t>
      </w:r>
    </w:p>
    <w:p w14:paraId="13FE235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это одна серия или несколько?</w:t>
      </w:r>
    </w:p>
    <w:p w14:paraId="179E106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У нас же сериалы развиваются по каким схемам? Либо это примерно тот же сюжет в новых обстоятельствах с новыми героями. Либо это те же герои, но развитие ситуации.</w:t>
      </w:r>
    </w:p>
    <w:p w14:paraId="25E9074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Те же герои, но развитие ситуации для меня.</w:t>
      </w:r>
    </w:p>
    <w:p w14:paraId="77CA0FC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В данном случае это те же герои, но развитие ситуации. Второй сезон нужен или не нужен? Поднимите руки, кто считает, что нужен?</w:t>
      </w:r>
    </w:p>
    <w:p w14:paraId="1DCC3A5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 смысле, развить ситуацию?</w:t>
      </w:r>
    </w:p>
    <w:p w14:paraId="3EE69E3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Да, продолжать тему любви, она у нас как-то проходит через это.</w:t>
      </w:r>
    </w:p>
    <w:p w14:paraId="3050FE9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Только с реальной как бы жизнью. А не так, чтобы опять всё заоблачно, что они там как бы автобусы спокойно гоняют по полю, спокойно появляются танки. То есть, как бы нет, вот этого уже не должно быть.</w:t>
      </w:r>
    </w:p>
    <w:p w14:paraId="2E44F4A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можно так спокойно просто в автобусе ехать.</w:t>
      </w:r>
    </w:p>
    <w:p w14:paraId="266A6AC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Там за каждый танк деньги платят, за них борются как эти, а тут просто танк остался в поле. Это смешно как бы.</w:t>
      </w:r>
    </w:p>
    <w:p w14:paraId="5B904D4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-то всё-таки хочу, раз год семьи, увидеть всё-таки, что она-то ему это всё донесла, наконец-то. Что она реально его любит, что у них всё хорошо. Что у них там семья такая полноценная, дети пошли, не знаю. Мне вот это хочется видеть.</w:t>
      </w:r>
    </w:p>
    <w:p w14:paraId="49F0B07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Это наши хотелки, я услышала, хорошо.</w:t>
      </w:r>
    </w:p>
    <w:p w14:paraId="31ADEC9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она в итоге там взяла его?</w:t>
      </w:r>
    </w:p>
    <w:p w14:paraId="785A3B4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Наверное, раз ей разрешили ехать.</w:t>
      </w:r>
    </w:p>
    <w:p w14:paraId="38A0747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Она там петь стала. Наверное, взяла.</w:t>
      </w:r>
    </w:p>
    <w:p w14:paraId="7EA0240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 насколько хорошо раскрыта тема войны в сериале? Пожалуйста, оцените по пятибалльной шкале, где 1 балл – совсем не раскрыта, а 5 баллов- раскрыта очень хорошо. Попрошу каждого поставить оценку. Виктория, давайте с вас начнём. Тема войны в сериале насколько хорошо раскрыта с вашей точки зрения?</w:t>
      </w:r>
    </w:p>
    <w:p w14:paraId="6093595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Виктория</w:t>
      </w:r>
      <w:r w:rsidRPr="00CB7EA4">
        <w:rPr>
          <w:rFonts w:ascii="Franklin Gothic Book" w:hAnsi="Franklin Gothic Book"/>
          <w:sz w:val="24"/>
          <w:szCs w:val="24"/>
        </w:rPr>
        <w:t>: 4, мне кажется.</w:t>
      </w:r>
    </w:p>
    <w:p w14:paraId="0FD64F9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Пятибалльная шкала, 4. Ирина?</w:t>
      </w:r>
    </w:p>
    <w:p w14:paraId="2BB7510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Ирина</w:t>
      </w:r>
      <w:r w:rsidRPr="00CB7EA4">
        <w:rPr>
          <w:rFonts w:ascii="Franklin Gothic Book" w:hAnsi="Franklin Gothic Book"/>
          <w:sz w:val="24"/>
          <w:szCs w:val="24"/>
        </w:rPr>
        <w:t>: 3.</w:t>
      </w:r>
    </w:p>
    <w:p w14:paraId="32AC743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4.</w:t>
      </w:r>
    </w:p>
    <w:p w14:paraId="1CF2AFA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3, 4. Рина?</w:t>
      </w:r>
    </w:p>
    <w:p w14:paraId="25488AE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Рина</w:t>
      </w:r>
      <w:r w:rsidRPr="00CB7EA4">
        <w:rPr>
          <w:rFonts w:ascii="Franklin Gothic Book" w:hAnsi="Franklin Gothic Book"/>
          <w:sz w:val="24"/>
          <w:szCs w:val="24"/>
        </w:rPr>
        <w:t>: На 3.</w:t>
      </w:r>
    </w:p>
    <w:p w14:paraId="6B06A55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На 3. Вера?</w:t>
      </w:r>
    </w:p>
    <w:p w14:paraId="79014B5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Вера</w:t>
      </w:r>
      <w:r w:rsidRPr="00CB7EA4">
        <w:rPr>
          <w:rFonts w:ascii="Franklin Gothic Book" w:hAnsi="Franklin Gothic Book"/>
          <w:sz w:val="24"/>
          <w:szCs w:val="24"/>
        </w:rPr>
        <w:t>: 2.</w:t>
      </w:r>
    </w:p>
    <w:p w14:paraId="41B397D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На 2. Ольга?</w:t>
      </w:r>
    </w:p>
    <w:p w14:paraId="21D4706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Ольга</w:t>
      </w:r>
      <w:r w:rsidRPr="00CB7EA4">
        <w:rPr>
          <w:rFonts w:ascii="Franklin Gothic Book" w:hAnsi="Franklin Gothic Book"/>
          <w:sz w:val="24"/>
          <w:szCs w:val="24"/>
        </w:rPr>
        <w:t>: 1.</w:t>
      </w:r>
    </w:p>
    <w:p w14:paraId="6DE9688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Арина?</w:t>
      </w:r>
    </w:p>
    <w:p w14:paraId="2E5BCA9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Арина</w:t>
      </w:r>
      <w:r w:rsidRPr="00CB7EA4">
        <w:rPr>
          <w:rFonts w:ascii="Franklin Gothic Book" w:hAnsi="Franklin Gothic Book"/>
          <w:sz w:val="24"/>
          <w:szCs w:val="24"/>
        </w:rPr>
        <w:t>: 4.</w:t>
      </w:r>
    </w:p>
    <w:p w14:paraId="12783B6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Карина?</w:t>
      </w:r>
    </w:p>
    <w:p w14:paraId="298BC6D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Карина: </w:t>
      </w:r>
      <w:r w:rsidRPr="00CB7EA4">
        <w:rPr>
          <w:rFonts w:ascii="Franklin Gothic Book" w:hAnsi="Franklin Gothic Book"/>
          <w:sz w:val="24"/>
          <w:szCs w:val="24"/>
        </w:rPr>
        <w:t>3.</w:t>
      </w:r>
    </w:p>
    <w:p w14:paraId="7259146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Татьяна:?</w:t>
      </w:r>
    </w:p>
    <w:p w14:paraId="5E719B5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3.</w:t>
      </w:r>
    </w:p>
    <w:p w14:paraId="47627C6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3, и Надежда?</w:t>
      </w:r>
    </w:p>
    <w:p w14:paraId="284C578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Надежда</w:t>
      </w:r>
      <w:r w:rsidRPr="00CB7EA4">
        <w:rPr>
          <w:rFonts w:ascii="Franklin Gothic Book" w:hAnsi="Franklin Gothic Book"/>
          <w:sz w:val="24"/>
          <w:szCs w:val="24"/>
        </w:rPr>
        <w:t>: 3.</w:t>
      </w:r>
    </w:p>
    <w:p w14:paraId="13C6F8D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Тройка. Те, кто поставили четверки, что здесь вам кажется достаточным про войну?</w:t>
      </w:r>
    </w:p>
    <w:p w14:paraId="534604C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просто кажется, что достаточно для такого сериала. То есть, это же, как сказать, плюс-минус легко смотреть, что будет. Там же на фоне или ещё что-то. Мне кажется, для этого сериала достаточно.</w:t>
      </w:r>
    </w:p>
    <w:p w14:paraId="403360D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Его как-то не перегружает особо сильно.</w:t>
      </w:r>
    </w:p>
    <w:p w14:paraId="0E16608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Чтобы это всё-таки не становилось такой основной темой?</w:t>
      </w:r>
    </w:p>
    <w:p w14:paraId="0B813D9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Там даже показали госпиталь, что они без рук, без ног. А куда ещё, если это взять? То есть, вряд ли, когда ты готовишь и на фоне смотришь на расчленёнки эти.</w:t>
      </w:r>
    </w:p>
    <w:p w14:paraId="7825501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Поняла. Сказали, что прям единица. Почему такая прям оценка низкая, совсем нет темы войны?</w:t>
      </w:r>
    </w:p>
    <w:p w14:paraId="4A7EEBC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кажется, там вообще для меня она не раскрыта, эта тема. Есть же именно военные фильмы, где всё это показывается. И там тоже эти военные фильмы, допустим, распространение только тема войны идёт. Там и параллельные линии идут, той же самой и любви и так далее. Здесь оно на самом деле не раскрыто. Либо это они показали нереалистично. Оно, понимаете, допустим, у меня пара слез выкатилась где-то там. Но это только потому, что ты понимаешь, что на самом деле творится. Оно же сейчас творится. То, как это показано в сериале, оно показано плохо.</w:t>
      </w:r>
    </w:p>
    <w:p w14:paraId="0227442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надо жестче?</w:t>
      </w:r>
    </w:p>
    <w:p w14:paraId="376D408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Нереалистично, может быть, оно и надо жестче, но не надо до таких сказочных делать сюжетов.</w:t>
      </w:r>
    </w:p>
    <w:p w14:paraId="7550C6F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С войной связанных?</w:t>
      </w:r>
    </w:p>
    <w:p w14:paraId="36EDFFB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Съёмка, да. Кто их там, на самом деле, пропустил. Вот пять человек, они едут в автобусе. На ПАЗике, ПАЗик чистый, без охраны, без всего. И на всех постах их пропустили, ага, все их ждут такие, да? Тут же эти сцены, на самом деле, в поле эти танки, госпиталь этот. Опять же, всех, конечно же, там пустили, да? Эта гуманитарная помощь – кто так из машины передает это в автобус?</w:t>
      </w:r>
    </w:p>
    <w:p w14:paraId="637817C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Гуманитарная помощь, она всегда сопровождается.</w:t>
      </w:r>
    </w:p>
    <w:p w14:paraId="1134F04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Во-первых, сопровождается, а во-вторых, вы подгоните тогда автобус-то ближе к машине.</w:t>
      </w:r>
    </w:p>
    <w:p w14:paraId="36F2BC7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Через лужу ещё.</w:t>
      </w:r>
    </w:p>
    <w:p w14:paraId="193517E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ещё и через лужу, конечно. Лужу, главное, нашли. Это настолько нереалистично, что как бы сказка сказкой.</w:t>
      </w:r>
    </w:p>
    <w:p w14:paraId="24E3616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я двойку поставила. Смотрите: для понимания, что это же было ещё как бы начало этой военной операции, и ещё, может, все не понимали её серьёзность, продолжительность и так далее. Они как бы ещё там налегке как будто бы. Но вот реально даже в самом начале этой операции никто бы не пропустил этот автобус. Там в одно место бы пропустил, но когда они там уже начали петлять, ездить, это как бы совсем. То, что там заправки не было, мне кажется, вначале этого вообще как бы не было. Как-то, скорее, другая жизнь была. Потом реально он увидел, там раздают гуманитарку. То есть, их там что-то обстреляли. Допустим, ты живешь, тебя кто-то обстрелял, тебе явно не до песен. Какой бы у тебя там ни был, тебе явно не до песен. Ты жилье единственное потерял, ты вообще не знаешь, что происходит. И ты тут встал, рот открыл, и песни слушаешь. Как бы не то. Понятно, тут таких всех наших военных показали, что у них всё полное, обмундирование, вот это всё. Да блин, не было этого! У меня просто бывший муж там, и я знаю, что это такое, как это происходит. Поэтому это с красивой точки показали. Начало, типа, показали, но это двойка.</w:t>
      </w:r>
    </w:p>
    <w:p w14:paraId="421D37E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ещё такой момент, когда она сказала, эта Катя, что про девочку, надо сказать, что мама погибла. А кто она такая, чтобы это решать? Она что, психолог, чтобы это говорить. Пусть она мать потеряла, но все дети разные, и все люди разные. И это не ей решать. Что она подошла и так сказала, причем вообще в лоб.</w:t>
      </w:r>
    </w:p>
    <w:p w14:paraId="75F6D10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Кто она такая, она не представилась, ничего.</w:t>
      </w:r>
    </w:p>
    <w:p w14:paraId="18BD6B7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ещё нужно знать, какие слова подобрать. А она: мама не придет.</w:t>
      </w:r>
    </w:p>
    <w:p w14:paraId="35D03BA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тоже показалось это лишним.</w:t>
      </w:r>
    </w:p>
    <w:p w14:paraId="108D287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Катю вообще сделали очень такой самоуверенной. Потому что невесту за 50 тысяч она смогла уговорить. У неё у самой как такового такого опыта-то нет. Но она, типа, я такая, я найду, это да. Потом в этой же армии, где они там жили, в городке, как она вольно врывается в кабинеты главнокомандующего, или кто он там. Это такого не может быть.</w:t>
      </w:r>
    </w:p>
    <w:p w14:paraId="1256634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Потому что расстреляли бы её.</w:t>
      </w:r>
    </w:p>
    <w:p w14:paraId="172B72E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Её сделали очень самоуверенной такой. Но в то же время её потом показали, когда эта операция началась, когда она по Лёше там сохла, очень чувственной. Там весь спектр чувств она смогла показать. Но эта какая-то тоже стервозность, уверенность в своих действиях, э то вообще.</w:t>
      </w:r>
    </w:p>
    <w:p w14:paraId="78E41F7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 правоте своих действий.</w:t>
      </w:r>
    </w:p>
    <w:p w14:paraId="6299369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2ACFDE4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Давайте про Катю подробнее. Тогда, в принципе, насколько целостным получился персонаж? Понятны ли его характер, поступки, мотивация? Или есть какие-то противоречия в ней?</w:t>
      </w:r>
    </w:p>
    <w:p w14:paraId="038E1B3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кажется, что показали специально этот контраст. Что где-то она даже бесит кого-то каким-то своим сленгом, ещё что-то. Что вот она из Лондона такая приехала, пожила, и начала как бы этой русской тематикой нашей как своей тоже пропитываться. И как бы изменилась. Мне кажется, что, может, это хотели показать.</w:t>
      </w:r>
    </w:p>
    <w:p w14:paraId="7DB6B7E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была удачно показана, или неудачно? То есть, тут насколько верится в то, что это было?</w:t>
      </w:r>
    </w:p>
    <w:p w14:paraId="65BA68E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реалистично.</w:t>
      </w:r>
    </w:p>
    <w:p w14:paraId="3B57E23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 это может быть в жизни такой сюжет реальным?</w:t>
      </w:r>
    </w:p>
    <w:p w14:paraId="358DAEC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Может.</w:t>
      </w:r>
    </w:p>
    <w:p w14:paraId="1776992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Татьяна:?</w:t>
      </w:r>
    </w:p>
    <w:p w14:paraId="3BDE41F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Может выйти замуж, да.</w:t>
      </w:r>
    </w:p>
    <w:p w14:paraId="5896521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она же, как сказать? Она не всю жизнь в Англии была. Русские же есть везде. Сколько она там лет, а на Родине раскрылась.</w:t>
      </w:r>
    </w:p>
    <w:p w14:paraId="19D710C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Насколько это правдоподобно было?</w:t>
      </w:r>
    </w:p>
    <w:p w14:paraId="6AAB310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Это как раз новые её черты жизни в Англии. Что она такая резкая, дерзкая. Как сказать, жизнь не видела. Потому что были деньги, всё могла позволить. И тут вот суровая реальность, столкнулась.</w:t>
      </w:r>
    </w:p>
    <w:p w14:paraId="4485B79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вообще не вызывает прям такого, что всё это то так, то этак? Вообще девка какая-то, в голове чёрти что?</w:t>
      </w:r>
    </w:p>
    <w:p w14:paraId="58E1A72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w:t>
      </w:r>
    </w:p>
    <w:p w14:paraId="63D54D1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Достаточно последовательна она в своих действиях?</w:t>
      </w:r>
    </w:p>
    <w:p w14:paraId="08FB5CB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 ней произошли изменения.</w:t>
      </w:r>
    </w:p>
    <w:p w14:paraId="2E20F83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вообще она по жизни очень ранимый ребёнок с детства, получается. Если у неё какая-то трагедия в семье. И она просто выживала. Это как раз идти на сцену и чего-то там добиваться, это же реально характер. Она вначале показывала эту боевую, что она ничего не боится. А в конце-то она оказалась просто девочкой. Не знаю, мне кажется, здесь её хорошо показали, прям все её особенности.</w:t>
      </w:r>
    </w:p>
    <w:p w14:paraId="41DFACC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Не было таких моментов, в которых ты думаешь: как этот человек, он так делает, какая-то ерунда. По Кате такого не было?</w:t>
      </w:r>
    </w:p>
    <w:p w14:paraId="3CF5053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Полюбила же она ещё впервые. Это тоже как бы, наверное, раскрылась.</w:t>
      </w:r>
    </w:p>
    <w:p w14:paraId="1ED7146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то, что она в конце Демьяна простила. Это как-то странно было очень.</w:t>
      </w:r>
    </w:p>
    <w:p w14:paraId="3C35CCE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Не ложится на её характер?</w:t>
      </w:r>
    </w:p>
    <w:p w14:paraId="77031AA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В принципе, в этой ситуации не ложится. Он её гонял, столько угрожал ей. Он ей противен был, он её там облапал за гаражами. А потом: ой, всё, ты не променял меня на деньги – ладно, давай обнимемся. Из-за того, что он ей в любви признался.</w:t>
      </w:r>
    </w:p>
    <w:p w14:paraId="4D21625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так он же её защищал.</w:t>
      </w:r>
    </w:p>
    <w:p w14:paraId="14C7558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Так она же понимает, что он, получается, спас её и её деньги.</w:t>
      </w:r>
    </w:p>
    <w:p w14:paraId="3E295B1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Что он хороший был.</w:t>
      </w:r>
    </w:p>
    <w:p w14:paraId="5399220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Она больше боялась своего опекуна, чем Демьяна.</w:t>
      </w:r>
    </w:p>
    <w:p w14:paraId="34BC479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По-разному там можно это. Но есть сомнение в таком поступке героини. В его правдоподобности такой.</w:t>
      </w:r>
    </w:p>
    <w:p w14:paraId="3613DAF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 её спас тоже из-за корыстных целей, из-за того, что она ему понравилась.</w:t>
      </w:r>
    </w:p>
    <w:p w14:paraId="32C38DB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Так он же не сказал ей: главное, не плати мне, я отказываюсь от денег. Она же ему и обещала сколько, 333 тысячи.</w:t>
      </w:r>
    </w:p>
    <w:p w14:paraId="1320A5D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Хорошо, тогда Алексей, главный герой наш. В двух-трёх словах что про него можете сказать? Какой он?</w:t>
      </w:r>
    </w:p>
    <w:p w14:paraId="6686BBF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Могли бы покрасивее найти.</w:t>
      </w:r>
    </w:p>
    <w:p w14:paraId="59E6AA0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Как бы визуально не очень?</w:t>
      </w:r>
    </w:p>
    <w:p w14:paraId="0116D06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Смотришь на него, и как-то вяжется с тем, что он офицер.</w:t>
      </w:r>
    </w:p>
    <w:p w14:paraId="6346AA4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мне тоже.</w:t>
      </w:r>
    </w:p>
    <w:p w14:paraId="290061D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Это типичная внешность для офицера.</w:t>
      </w:r>
    </w:p>
    <w:p w14:paraId="0EB5F21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На мой взгляд, удачно подобрали актера. Как-то с именем он ассоциируется с этим. Положительный герой для меня. Только то, что перебрали с тем, что он Кати добивался вначале.</w:t>
      </w:r>
    </w:p>
    <w:p w14:paraId="7515EBD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мне кажется, он просто над ней насмехался. Как бы не было бы такого, что он бы там её домогаться стал реально.</w:t>
      </w:r>
    </w:p>
    <w:p w14:paraId="6504B45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Скорее всего. Но это чересчур всё равно.</w:t>
      </w:r>
    </w:p>
    <w:p w14:paraId="0087AB4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Просто он с неё спесь хотел сбить, мне так кажется.</w:t>
      </w:r>
    </w:p>
    <w:p w14:paraId="6FC185D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 том числе и с распиской?</w:t>
      </w:r>
    </w:p>
    <w:p w14:paraId="6E37C5B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Расписка это вообще была шутка. Потому что она же тоже всё переводила на деньги. Опять же, как я увидела. Она всё переводила на деньги, и поэтому он уже: раз у нас с тобой мы не муж и жена, раз ты мне там свой долг не хочешь исполнять, то хорошо. Давай тогда перейдем на рыночные отношения. Как бы мне кажется, он ей просто подыгрывал прям этим.</w:t>
      </w:r>
    </w:p>
    <w:p w14:paraId="6CAA0A8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если так охарактеризовать Алексея, не знаю, как добрый, хороший, умный – то какие бы эпитеты ему подошли?</w:t>
      </w:r>
    </w:p>
    <w:p w14:paraId="5262A44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Терпеливый.</w:t>
      </w:r>
    </w:p>
    <w:p w14:paraId="2D45EDE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Терпеливый.</w:t>
      </w:r>
    </w:p>
    <w:p w14:paraId="6EC5494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Честный.</w:t>
      </w:r>
    </w:p>
    <w:p w14:paraId="219A159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Добрый.</w:t>
      </w:r>
    </w:p>
    <w:p w14:paraId="2F3C37F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Талантливый, воспитанный.</w:t>
      </w:r>
    </w:p>
    <w:p w14:paraId="343C22A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Как я описала, пример мужчины. Не мужик, мужчина прям, не знаю.</w:t>
      </w:r>
    </w:p>
    <w:p w14:paraId="020B0AD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Следует правилам всем. То есть, такой прям правильный.</w:t>
      </w:r>
    </w:p>
    <w:p w14:paraId="7CAA775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Защитник.</w:t>
      </w:r>
    </w:p>
    <w:p w14:paraId="32B25EF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если он взял на себя обузу – всё, он уже от неё как бы не отказывается. Он в ущерб себе как бы её тянет.</w:t>
      </w:r>
    </w:p>
    <w:p w14:paraId="7FF2FAD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Хозяйственный, прибрал свою комнату ведь.</w:t>
      </w:r>
    </w:p>
    <w:p w14:paraId="278D9EF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Патриотичный, то, что он отказался уезжать из-за семьи.</w:t>
      </w:r>
    </w:p>
    <w:p w14:paraId="7F1723D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бы сказала, что не идеальный. Но он оставляет, так сказать, всё равно вызывает эмоции. Положительные, отрицательные, но он не оставляет тебя совсем без эмоций.</w:t>
      </w:r>
    </w:p>
    <w:p w14:paraId="35C6FA5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с какими чувствами, в общем-то, про Алексея? Вера сказала, что прям пример мужчины. А ещё у кого какие эмоции как герой Алексей вызывал?</w:t>
      </w:r>
    </w:p>
    <w:p w14:paraId="2D7E088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Такой, забавненький просто. Если бы я с ним в реальной жизни общалась, то смешной просто.</w:t>
      </w:r>
    </w:p>
    <w:p w14:paraId="5719529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Приторможенный как будто немножко местами.</w:t>
      </w:r>
    </w:p>
    <w:p w14:paraId="018181B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может быть. Такой, обижается прям на Катю, что она ему что-то не так выставила. Хотя она это в шутку сказала. Тоже на такое обижаться, это как будто раз он на это обижается, то значит, не очень уверен в себе. Тоже такой смешной.</w:t>
      </w:r>
    </w:p>
    <w:p w14:paraId="605AC2D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 поймал её волну. Этого её какого-то хайпа, реально он поймал её волну, как она себя ведет. То есть, и он тоже. Ему по фиг было, что он там перед другом. Она ему сказала, что у него там всё тухло, как бы это. Он просто её задеть – как говорят, один-ноль, один-один. Кто там выигрывает, так задеть. То есть, он просто был на её волне как бы.</w:t>
      </w:r>
    </w:p>
    <w:p w14:paraId="14F19F2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Прикольный пацан, дайте мне, пожалуйста, такого молодого. Молодого и озорного.</w:t>
      </w:r>
    </w:p>
    <w:p w14:paraId="14727EF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Что-то ещё можете добавить про чувства к Алексею? Какие чувства он вызывает?</w:t>
      </w:r>
    </w:p>
    <w:p w14:paraId="077CC81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Азартный, решительный, я бы так сказала.</w:t>
      </w:r>
    </w:p>
    <w:p w14:paraId="5915848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 каждый в первые пять минут предложит тебе такси взять.</w:t>
      </w:r>
    </w:p>
    <w:p w14:paraId="29893AC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Уверенный, смелый, с этим Демьяном сразился как бы. И, опять же, автопром. Это правильно, покупать машину отечественную - пожалуйста, куплю.</w:t>
      </w:r>
    </w:p>
    <w:p w14:paraId="109FDB8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Были ли какие-то сюжеты, Рина коснулась одного момента, которые показались не соответствующими образу героя?</w:t>
      </w:r>
    </w:p>
    <w:p w14:paraId="5FB6771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 принуждает к супружескому долгу. Потом убирать, готовить, типа, обязанности, как заведено.</w:t>
      </w:r>
    </w:p>
    <w:p w14:paraId="76041A3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Это не ложится в его образ?</w:t>
      </w:r>
    </w:p>
    <w:p w14:paraId="166E1D1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Немножко да, зажестили.</w:t>
      </w:r>
    </w:p>
    <w:p w14:paraId="195F2A9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такой весь положительный.</w:t>
      </w:r>
    </w:p>
    <w:p w14:paraId="72F29D6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И вдруг заявление такое?</w:t>
      </w:r>
    </w:p>
    <w:p w14:paraId="608D667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2BA19CC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же так хотела обсудить этот момент, а сейчас вспомнила. В тюрьме, в камере он же её прочувствовал. Он ведь мог воспользоваться своим желанием, как хочешь. Даже она уже там психанула, вот насколько он её реально чувствовал, что он не задал ей этот вопрос. Что она раскрылась перед ним. Вот тогда я думаю: блин, понимает! А то ведь мужики, им по 10 раз скажи, и они не поймут. А тут он прямо как бы прочувствовал всё это, и спросил у неё. У меня тогда прям на него ещё плюс пять баллов, да.</w:t>
      </w:r>
    </w:p>
    <w:p w14:paraId="72096B0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И всё-таки были ли какие-то такие нюансы сюжетных линий, где он был не очень? Ещё, может быть, как Татьяна, Рина сказали?</w:t>
      </w:r>
    </w:p>
    <w:p w14:paraId="6E5C678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На свадьбе, когда у них там в 20.50 сбор - блин, на минутку мог бы пойти, в туалет заглянуть. И там сказать: любимая, целую, обнимаю и побежал. Нет, блин, взяли все, свалили как-то. И этот беременную свою там тоже оставил. Это такая вообще мелочь как бы, потому что он же так к ней трепетно относился, а потом просто бросил.</w:t>
      </w:r>
    </w:p>
    <w:p w14:paraId="69FC7A7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кажется, наоборот, хотели показать, что как бы боевой офицер. Надо – всё, там даже минутки нет. Подружка тоже замужем за офицером, так постоянно сборы. На две недели, потом на день приехал, опять на неделю. Хотели показать, что жизнь с офицером, она такая.</w:t>
      </w:r>
    </w:p>
    <w:p w14:paraId="15F3DC2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Давайте, я тоже заступлюсь за него. От того, что супружеский долг, убирать, готовить и это всё. А после ведь не показали здесь, они же быстро поженились, а офицерские же, в принципе, так. Изначально же как – выходят замуж не сразу же за офицеров. А за каких-нибудь рядовых. И потом уже с ними вместе растут и в карьере и так далее. То есть, в военных семьях оно же так же и положено. Что муж служит, он постоянно, в основном-то офицерские жены и не видят своих мужей-офицеров. Потому что они постоянно где-то на сборах. Они там то в нарядах, то ещё что-нибудь, на каких-нибудь сутках. Они появляются домой буквально поночевать. Как только детей умудряются делать. Да, иногда. И ведь подразумевается, что мужчина, военный, он на работе. Он службу несет, а женщина, она быт, дети. Это всё её. То есть, это у них как само собой разумеется.</w:t>
      </w:r>
    </w:p>
    <w:p w14:paraId="4751E71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тут у него требования, они соответствуют фактически существующему распределению ролей в семьях военных.</w:t>
      </w:r>
    </w:p>
    <w:p w14:paraId="2C1A264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Поэтому как бы быть женой военного, это ведь вообще, в принципе, если говорить, то это да, супружеский долг. Ты это должна, там обед, ужин и так далее. И чтобы дом был чистым.</w:t>
      </w:r>
    </w:p>
    <w:p w14:paraId="023C61D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я просто вспомнила Димку-ловеласа. Это ведь реально жизнь, она есть. И они, опять же, этот момент показали. Что какие офицеры, не офицеры, а ловеласы, они везде есть. Вроде бы, ему ненужный как бы объект, персонаж. Но жизнь, она такая, вот в фильме тоже показали. Как бы мне нравится, что они такими вкраплениями прям показали.</w:t>
      </w:r>
    </w:p>
    <w:p w14:paraId="6182575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для военных же что самое главное? Приказы. Ведь даже очень часто бывает про военных, что они не то, что как бы дураки, глупые. Нет, они не глупые, но они исполняют эти приказы. Ему сказано так, и они делают так. Они не будут понимать каких-то личных намеков, полунамеков, вот такого. Скажи конкретно.</w:t>
      </w:r>
    </w:p>
    <w:p w14:paraId="605D5D1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Кто симпатичен больше, Алексей или Катя?</w:t>
      </w:r>
    </w:p>
    <w:p w14:paraId="78C99DA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Они разные.</w:t>
      </w:r>
    </w:p>
    <w:p w14:paraId="69B1655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За кем наблюдать интереснее было?</w:t>
      </w:r>
    </w:p>
    <w:p w14:paraId="5589561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Катя.</w:t>
      </w:r>
    </w:p>
    <w:p w14:paraId="10B916B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Почему Катя?</w:t>
      </w:r>
    </w:p>
    <w:p w14:paraId="27A81F5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Она приятнее.</w:t>
      </w:r>
    </w:p>
    <w:p w14:paraId="77C7891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У неё больше, не знаю, какой-то харизмы, самоуверенности. Она как-то, угадай, что дальше выкинет.</w:t>
      </w:r>
    </w:p>
    <w:p w14:paraId="3CE46AC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Более активная?</w:t>
      </w:r>
    </w:p>
    <w:p w14:paraId="21E0A87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Потому что когда Алексея стало меньше, сцен с ним было, как-то не хватало. Хотелось их вместе как-то. Он уехал, и видео ей присылал. То есть, он как бы где-то был, но казался ей ещё везде, лицо его. И как-то хотелось, чтобы уже вернули как-то его. Чтобы видеть их вместе.</w:t>
      </w:r>
    </w:p>
    <w:p w14:paraId="42AB86B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она эпатажная, вспыльчивая. У неё очень импульсивные поступки.</w:t>
      </w:r>
    </w:p>
    <w:p w14:paraId="495CF2A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Ориентирована держала в напряжении?</w:t>
      </w:r>
    </w:p>
    <w:p w14:paraId="0DD4C88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она держала в напряжении. Что ещё она там сможет сделать. Как-то так дополняла его образ.</w:t>
      </w:r>
    </w:p>
    <w:p w14:paraId="371DCC2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она ключевая фигура?</w:t>
      </w:r>
    </w:p>
    <w:p w14:paraId="0D2E616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она и сама по себе, мне кажется, ярче, чем он.</w:t>
      </w:r>
    </w:p>
    <w:p w14:paraId="475B160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Они друг друга дополняют, в принципе. Он смягчает, а она как бы такая, импульсивная и дерзкая.</w:t>
      </w:r>
    </w:p>
    <w:p w14:paraId="0C68656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Виктория, для вас кто-то симпатичнее из Кати и Алексея, как главных героев?</w:t>
      </w:r>
    </w:p>
    <w:p w14:paraId="1C06107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Виктория</w:t>
      </w:r>
      <w:r w:rsidRPr="00CB7EA4">
        <w:rPr>
          <w:rFonts w:ascii="Franklin Gothic Book" w:hAnsi="Franklin Gothic Book"/>
          <w:sz w:val="24"/>
          <w:szCs w:val="24"/>
        </w:rPr>
        <w:t>: Они как-то вдвоем мне нравятся. Но Катя, у неё постоянно что-то такое происходит, постоянно она что-то делает. И как-то интересно за ней наблюдать.</w:t>
      </w:r>
    </w:p>
    <w:p w14:paraId="2FB31B2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Шило в попе.</w:t>
      </w:r>
    </w:p>
    <w:p w14:paraId="052539D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Шило в попе. Второстепенные персонажи?</w:t>
      </w:r>
    </w:p>
    <w:p w14:paraId="0028364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Бублик запомнился больше.</w:t>
      </w:r>
    </w:p>
    <w:p w14:paraId="21B65D5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понравился он. Я даже записала.</w:t>
      </w:r>
    </w:p>
    <w:p w14:paraId="6C26B00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 прикольный.</w:t>
      </w:r>
    </w:p>
    <w:p w14:paraId="233B452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жена Бублика.</w:t>
      </w:r>
    </w:p>
    <w:p w14:paraId="33D979F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 чем они так зацепили?</w:t>
      </w:r>
    </w:p>
    <w:p w14:paraId="3929799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нравится, что он какой-то позитивный.</w:t>
      </w:r>
    </w:p>
    <w:p w14:paraId="072A3C7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Позитивный, юморной.</w:t>
      </w:r>
    </w:p>
    <w:p w14:paraId="7A5DA9C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Что они учат их как бы.</w:t>
      </w:r>
    </w:p>
    <w:p w14:paraId="7647BC6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Считают себя более опытными. То есть, как бы помогают им там освоиться. Не так, что приехали и там общаются постоянно, помогают.</w:t>
      </w:r>
    </w:p>
    <w:p w14:paraId="39142F7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понятные характеры как-то?</w:t>
      </w:r>
    </w:p>
    <w:p w14:paraId="566D8C9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43B69A8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Конечно.</w:t>
      </w:r>
    </w:p>
    <w:p w14:paraId="4F53E11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я ещё Свету написала.</w:t>
      </w:r>
    </w:p>
    <w:p w14:paraId="5FEE652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Сейчас поговорим.</w:t>
      </w:r>
    </w:p>
    <w:p w14:paraId="57AC4FE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Они, Бублик с Ольгой приятные. Тоже они реалистично показаны. Мне из всех больше всего они нравятся.</w:t>
      </w:r>
    </w:p>
    <w:p w14:paraId="08833C7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Согласны, поддержите?</w:t>
      </w:r>
    </w:p>
    <w:p w14:paraId="2DB3ADB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тоже.</w:t>
      </w:r>
    </w:p>
    <w:p w14:paraId="611C5BC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ещё Борис. Тоже всегда позитивный, всегда у него всё хорошо. Он шутит, как-то, мне кажется, сглаживает это напряжение. И то, что семейные ценности отразили, тоже ценно, на мой взгляд. Запоминаются Бублик и Ольга.</w:t>
      </w:r>
    </w:p>
    <w:p w14:paraId="17FA161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Ещё какие второстепенные?</w:t>
      </w:r>
    </w:p>
    <w:p w14:paraId="702E7C0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Света.</w:t>
      </w:r>
    </w:p>
    <w:p w14:paraId="4258BBD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Света- вот от неё то раздражение, то чего только не испытывала.</w:t>
      </w:r>
    </w:p>
    <w:p w14:paraId="612AC97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Она такая, тоже много эмоций.</w:t>
      </w:r>
    </w:p>
    <w:p w14:paraId="4180F54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но в конце ладно, она как бы это. Но, опять же, это всё за деньги. Понятно, у неё тоже, видимо, там свои какие-то обстоятельства жизненные. Но ладно, в конце одумалась хотя бы.</w:t>
      </w:r>
    </w:p>
    <w:p w14:paraId="0B4EDDC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Света кому ещё запомнилась?</w:t>
      </w:r>
    </w:p>
    <w:p w14:paraId="6B9F7A4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Здрасте, что, никто?</w:t>
      </w:r>
    </w:p>
    <w:p w14:paraId="6022E53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Запомнилась, но не отметили?</w:t>
      </w:r>
    </w:p>
    <w:p w14:paraId="35C0265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запомнилась, но мне она не понравилась.</w:t>
      </w:r>
    </w:p>
    <w:p w14:paraId="278C2D7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пусть отрицательный персонаж.</w:t>
      </w:r>
    </w:p>
    <w:p w14:paraId="47B87E0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как бы всё равно, несмотря на то, что она там перед всеми извинялась ходила, у меня о ней мнение не поменялось. Всё равно она для меня отрицательный персонаж.</w:t>
      </w:r>
    </w:p>
    <w:p w14:paraId="0BC89A6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Пусть, но запомнилась, или нет?</w:t>
      </w:r>
    </w:p>
    <w:p w14:paraId="29D9426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запомнилась.</w:t>
      </w:r>
    </w:p>
    <w:p w14:paraId="0ED55E7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Запомнилась. И Демьян запомнился.</w:t>
      </w:r>
    </w:p>
    <w:p w14:paraId="2A957DB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Насколько она гармонична в своих поступках? Насколько понятная Света?</w:t>
      </w:r>
    </w:p>
    <w:p w14:paraId="44043C0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 очень было понятно, за что она отдавала деньги. То есть, там был такой момент, она сказала: это тоже мои деньги. Но это никак не раскрыли. То есть, Ольга её простила, и всё.</w:t>
      </w:r>
    </w:p>
    <w:p w14:paraId="717ED57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может, она была и неправа, да?</w:t>
      </w:r>
    </w:p>
    <w:p w14:paraId="29D1288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нам не удалось создать своё мнение о ситуации, которая разруливалась. Недостаточно было информации. В принципе, какие чувства к ней? Скорее отрицательные, положительные?</w:t>
      </w:r>
    </w:p>
    <w:p w14:paraId="580C904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Отрицательные.</w:t>
      </w:r>
    </w:p>
    <w:p w14:paraId="7508717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Отрицательные?</w:t>
      </w:r>
    </w:p>
    <w:p w14:paraId="5FF716B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Только отрицательные.</w:t>
      </w:r>
    </w:p>
    <w:p w14:paraId="252E3A0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Скорее отрицательные.</w:t>
      </w:r>
    </w:p>
    <w:p w14:paraId="7974DB1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Она изначально доверия вообще не вызывает.</w:t>
      </w:r>
    </w:p>
    <w:p w14:paraId="1305ABD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мне наоборот, она вначале понравилась, когда она официантка. То есть, она с этой компанией Демьяновской водится, там то да сё. Они её лапают, а она как бы знает себе цену. То есть, она не подпускает, это мне в ней понравилось.</w:t>
      </w:r>
    </w:p>
    <w:p w14:paraId="5B9E30A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 знаю, мне она нравится. Но сволочь такая.</w:t>
      </w:r>
    </w:p>
    <w:p w14:paraId="5EBD061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Запомнилась, но сволочь.</w:t>
      </w:r>
    </w:p>
    <w:p w14:paraId="149FFD5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58C5FF8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даже написала – стервозная. Но справедливая.</w:t>
      </w:r>
    </w:p>
    <w:p w14:paraId="3EE844C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можно её понять, раз она в него влюбилась. Всё равно там пирожки, Лёха-Лёха. Может, и можно понять, почему.</w:t>
      </w:r>
    </w:p>
    <w:p w14:paraId="6FA3F16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Если бы на такого парня, я бы тоже не знаю, как бы себя вела. Может, и можно её понять.</w:t>
      </w:r>
    </w:p>
    <w:p w14:paraId="7F716F4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если что, я даже запомнила у стюардессы жопу, как она убегала. А вы говорите, Свету не запомнить.</w:t>
      </w:r>
    </w:p>
    <w:p w14:paraId="3DC62BA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в принципе, она тоже достаточно органично влилась?</w:t>
      </w:r>
    </w:p>
    <w:p w14:paraId="7685055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682C02B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Хорошо, Демьян?</w:t>
      </w:r>
    </w:p>
    <w:p w14:paraId="7B706A2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Хороший парень.</w:t>
      </w:r>
    </w:p>
    <w:p w14:paraId="22A59EA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Лошок.</w:t>
      </w:r>
    </w:p>
    <w:p w14:paraId="46C36A8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Запомнился или нет?</w:t>
      </w:r>
    </w:p>
    <w:p w14:paraId="51DA369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Хорошо очень сыграл, прям тошнило иногда от него.</w:t>
      </w:r>
    </w:p>
    <w:p w14:paraId="3B6D73F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Можно, я скажу? Мне он запомнился тем, что сначала вообще отрицательные чувства к нему были. Когда думаешь: блин, он вообще придурок придурком. Что это вообще такое. А потом в конце, когда он признался, что я за тобой гонялся не потому, что деньги, не деньги. А вот запала ты мне в душу. То есть, он показал уже себя с такой как бы ранимой стороны. Что чувства тоже у него есть. Что он может тоже и защитить и всё. И как бы раскрылся так. В принципе, положительные как бы ощущения остались от него. Несмотря на то, что вначале как бы вообще меня он прям бесил. Я думаю: блин, вообще жесть какая-то.</w:t>
      </w:r>
    </w:p>
    <w:p w14:paraId="710658D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это признание, оно для него в каком-то смысле органично? Вообще способны люди такого склада на такие вещи, или вызывает скорее иронию?</w:t>
      </w:r>
    </w:p>
    <w:p w14:paraId="1B8A297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думаю, что да.</w:t>
      </w:r>
    </w:p>
    <w:p w14:paraId="1E655E2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Способны.</w:t>
      </w:r>
    </w:p>
    <w:p w14:paraId="31D8A55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Способны, это самое реальное. Тут как бы нет ничего.</w:t>
      </w:r>
    </w:p>
    <w:p w14:paraId="5F4B47B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вообще не понравился он, отвращение только вызывает. Но то, что он признался, конечно, он способен на это. Но я не понимаю, зачем она его простила, это очень странно.</w:t>
      </w:r>
    </w:p>
    <w:p w14:paraId="660B9DF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Да, вы об этом уже говорили.</w:t>
      </w:r>
    </w:p>
    <w:p w14:paraId="66B7B5B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Демьян ещё?</w:t>
      </w:r>
    </w:p>
    <w:p w14:paraId="30C3150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Лейкопластырь долго носил.</w:t>
      </w:r>
    </w:p>
    <w:p w14:paraId="470AAEC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там такая рана на ноге.</w:t>
      </w:r>
    </w:p>
    <w:p w14:paraId="7FE0883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Заживает, понимаешь?</w:t>
      </w:r>
    </w:p>
    <w:p w14:paraId="63D7C54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что, лейкопластырь как бы.</w:t>
      </w:r>
    </w:p>
    <w:p w14:paraId="67B93B3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Слушайте, показали как бы, знаете, типа бандит, но лошок.</w:t>
      </w:r>
    </w:p>
    <w:p w14:paraId="4822A7A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деревенский. Он деревенский бандит.</w:t>
      </w:r>
    </w:p>
    <w:p w14:paraId="7487256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все ему подчиняются.</w:t>
      </w:r>
    </w:p>
    <w:p w14:paraId="7FB3024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Потому что он верит тому, кто больше даст?</w:t>
      </w:r>
    </w:p>
    <w:p w14:paraId="116AAB5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Как бы действительно, я тебе дам столько. А другой перебивает цену – ладно, я тогда с тобой. И здесь потом показали его благородство, что он всё-таки Катю-то не дал в обиду. А ещё я ждала, что его покажут на СВО. Я думаю, как обстоит дело, что и заключенных туда, и всё прочее. А потом если бы ещё бандюганов туда.</w:t>
      </w:r>
    </w:p>
    <w:p w14:paraId="443D05B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Надо продолжение снять.</w:t>
      </w:r>
    </w:p>
    <w:p w14:paraId="7410619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это неорганично было, бандит. Перекупать его, в смысле, метаться?</w:t>
      </w:r>
    </w:p>
    <w:p w14:paraId="337DD01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Как бандита его показали плохо, я так считаю. Реально, если он бандит, то он какой-то дурачок. Бандит-дурачок, такой какой-то.</w:t>
      </w:r>
    </w:p>
    <w:p w14:paraId="7CA4557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непонятно, на чём держится его власть вообще.</w:t>
      </w:r>
    </w:p>
    <w:p w14:paraId="476FE45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Вообще непонятно. С его такой логикой непонятной.</w:t>
      </w:r>
    </w:p>
    <w:p w14:paraId="2A98A2B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Карина, для вас Демьян насколько правдоподобен, насколько реалистичен?</w:t>
      </w:r>
    </w:p>
    <w:p w14:paraId="3CA74C0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Карина: </w:t>
      </w:r>
      <w:r w:rsidRPr="00CB7EA4">
        <w:rPr>
          <w:rFonts w:ascii="Franklin Gothic Book" w:hAnsi="Franklin Gothic Book"/>
          <w:sz w:val="24"/>
          <w:szCs w:val="24"/>
        </w:rPr>
        <w:t>Он такой, противоречивый чувачок. Он в конце ей там в чувствах признался, но было непонятно, с кем он там её изнасиловать хотел. Потом говорил там, что по кругу её пустит. Это бред какой-то, неуместно его признание вообще. Но поступил он круто. Мне понравился его поступок.</w:t>
      </w:r>
    </w:p>
    <w:p w14:paraId="791B901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Неожиданно?</w:t>
      </w:r>
    </w:p>
    <w:p w14:paraId="31729D8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приятно.</w:t>
      </w:r>
    </w:p>
    <w:p w14:paraId="1511936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 же сказал, что она его зацепила, а не то, что он её любит.</w:t>
      </w:r>
    </w:p>
    <w:p w14:paraId="5E5127C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Что в душу запала.</w:t>
      </w:r>
    </w:p>
    <w:p w14:paraId="6A6F775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 же не сказал, что он её любит.</w:t>
      </w:r>
    </w:p>
    <w:p w14:paraId="51436A4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зацепила это как? Подкатывает, а для мужика же тоже, когда ему отказывают в чём-то. Для него это как цель, он как охотник становится. Вот она его зацепила. А не то, что он в неё влюбился по уши.</w:t>
      </w:r>
    </w:p>
    <w:p w14:paraId="2251F04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может быть, он своим не хотел признаться в этом. Поэтому он так говорил, что он по кругу её пустит. Там как бы пыль в глаза пустить, а как бы цель другая.</w:t>
      </w:r>
    </w:p>
    <w:p w14:paraId="3C7C9C2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Либо это какая-то ненормальная любовь, что он хотел её изнасиловать.</w:t>
      </w:r>
    </w:p>
    <w:p w14:paraId="137E75E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Ещё какие-то образы запомнились, герои?</w:t>
      </w:r>
    </w:p>
    <w:p w14:paraId="757D150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Мамай прикольный.</w:t>
      </w:r>
    </w:p>
    <w:p w14:paraId="5A9D652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Мамай?</w:t>
      </w:r>
    </w:p>
    <w:p w14:paraId="633F0D8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Почему только Мамай? Это же кличка, скорее всего, а не имя.</w:t>
      </w:r>
    </w:p>
    <w:p w14:paraId="04F76F0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236C329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Адвокат у неё.</w:t>
      </w:r>
    </w:p>
    <w:p w14:paraId="08DDC82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Адвокат, что про него можете сказать?</w:t>
      </w:r>
    </w:p>
    <w:p w14:paraId="3F53B52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 вообще тупой.</w:t>
      </w:r>
    </w:p>
    <w:p w14:paraId="0959ECE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 хватает времени с ней, проводит побольше бы.</w:t>
      </w:r>
    </w:p>
    <w:p w14:paraId="59E2B2F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 чем он симпатичен?</w:t>
      </w:r>
    </w:p>
    <w:p w14:paraId="68F94F8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То, что он справедливый, помог ей, нравственный. Тоже ещё не раскрыта тема с отцом Кирилла, с этим всем. То есть, он появляется там раз в две серии на две минуты. Угрожает ей и всё. Как-то побольше бы этого. И в конце он тоже просто, ФСБ откуда-то взялись, его повязали и всё. Откуда они вообще узнали?</w:t>
      </w:r>
    </w:p>
    <w:p w14:paraId="3F6DC48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Так сказали, что посадят его.</w:t>
      </w:r>
    </w:p>
    <w:p w14:paraId="7119C6A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Это понятно, но всё равно.</w:t>
      </w:r>
    </w:p>
    <w:p w14:paraId="04E81EA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Адвокат, он же друг отца её. И друг его тоже не предал, получается.</w:t>
      </w:r>
    </w:p>
    <w:p w14:paraId="57EC1ED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доказательства-то же есть.</w:t>
      </w:r>
    </w:p>
    <w:p w14:paraId="18671C5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ещё понравилось, я записала, они его очень хорошо из-за вида взяли. Даже внешне он отталкивает. Они его прямо классно, чтобы именно показать его как отрицательного героя. Они это так даже внешне хорошо сделали.</w:t>
      </w:r>
    </w:p>
    <w:p w14:paraId="46B6ABA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он внешне такой неприятный?</w:t>
      </w:r>
    </w:p>
    <w:p w14:paraId="68E3865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 внешне неприятный, отталкивает. Вот эти усики такие непонятные.</w:t>
      </w:r>
    </w:p>
    <w:p w14:paraId="7BA5E10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Худой очень.</w:t>
      </w:r>
    </w:p>
    <w:p w14:paraId="25B64AB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Тупой Кирюша.</w:t>
      </w:r>
    </w:p>
    <w:p w14:paraId="5D5E314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тупой, да, ни о чём.</w:t>
      </w:r>
    </w:p>
    <w:p w14:paraId="0194DA2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 будь его в кадре, ничего бы не изменилось.</w:t>
      </w:r>
    </w:p>
    <w:p w14:paraId="46825CA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Подождите, он ни о чём как актер? Или это какой-то герой получился невнятный?</w:t>
      </w:r>
    </w:p>
    <w:p w14:paraId="1228E23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герой, и сам как актер.</w:t>
      </w:r>
    </w:p>
    <w:p w14:paraId="457A0BE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Иван был ярче.</w:t>
      </w:r>
    </w:p>
    <w:p w14:paraId="7626724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Ярче?</w:t>
      </w:r>
    </w:p>
    <w:p w14:paraId="3BFC03B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хотели показать, что и такие есть. Просто таких много, что сам ничего не может. В общем-то, понятно, что он там делает.</w:t>
      </w:r>
    </w:p>
    <w:p w14:paraId="4E26396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понятно, но без него ничего не поменяется. Там начало надо будет только изменить.</w:t>
      </w:r>
    </w:p>
    <w:p w14:paraId="2B74DC5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Полина, для вас Кирилл?</w:t>
      </w:r>
    </w:p>
    <w:p w14:paraId="3D34D63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Полина: </w:t>
      </w:r>
      <w:r w:rsidRPr="00CB7EA4">
        <w:rPr>
          <w:rFonts w:ascii="Franklin Gothic Book" w:hAnsi="Franklin Gothic Book"/>
          <w:sz w:val="24"/>
          <w:szCs w:val="24"/>
        </w:rPr>
        <w:t>Кирилл ни о чём вообще персонаж мне не понравился.</w:t>
      </w:r>
    </w:p>
    <w:p w14:paraId="2F0B883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И не запомнился, я так понимаю? Так ничем себя не проявил?</w:t>
      </w:r>
    </w:p>
    <w:p w14:paraId="6875D70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Полина: </w:t>
      </w:r>
      <w:r w:rsidRPr="00CB7EA4">
        <w:rPr>
          <w:rFonts w:ascii="Franklin Gothic Book" w:hAnsi="Franklin Gothic Book"/>
          <w:sz w:val="24"/>
          <w:szCs w:val="24"/>
        </w:rPr>
        <w:t>Да.</w:t>
      </w:r>
    </w:p>
    <w:p w14:paraId="0BC7566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Хорошо, образы военных. Может быть, такой собирательный. Вам здесь как – запомнились, не запомнились? Кроме Мамая был ведь кто-то?</w:t>
      </w:r>
    </w:p>
    <w:p w14:paraId="794B6B7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Конечно, когда «Катюшу»-то пёрли. Выправка, ходят, вышагивают все в форме.</w:t>
      </w:r>
    </w:p>
    <w:p w14:paraId="5D6776B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Военные такие, всем нравятся.</w:t>
      </w:r>
    </w:p>
    <w:p w14:paraId="654268A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Кто главный, у которого эта Ланская-то жена была? Кто он там был, главный, видимо?</w:t>
      </w:r>
    </w:p>
    <w:p w14:paraId="3FB5B98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Полковник.</w:t>
      </w:r>
    </w:p>
    <w:p w14:paraId="399AD78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Чётко – в 20.50 в субботу. Без лишних слов встал, пример показал, ушёл. Всё, как бы такой, понятно, что это всё служба.</w:t>
      </w:r>
    </w:p>
    <w:p w14:paraId="044BBA2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Какие-то ещё яркие эпизоды были с военными, которые запомнились?</w:t>
      </w:r>
    </w:p>
    <w:p w14:paraId="6830342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мне понравилось, когда она просила защиты. Катя просила защиты на КПП, когда она там пряталась. И вот они её защитили перед кем там? Кто там за ней гнался, бандиты или кто, я не знаю. То есть, защита эта прямо мне понравилась.</w:t>
      </w:r>
    </w:p>
    <w:p w14:paraId="1C4E279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Ещё какие-то эпизоды?</w:t>
      </w:r>
    </w:p>
    <w:p w14:paraId="7D51C11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когда в тюрьме это, что вначале её делают обвиняемой. А потом она пересказала по-другому, тогда всё меняется. И тут же её отпускают, какое-то такое. Но это полицейские. Это я просто вспомнила, опять же, в этот момент показывают, что у нас в России так и есть.</w:t>
      </w:r>
    </w:p>
    <w:p w14:paraId="446A800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Что-то ещё про военных?</w:t>
      </w:r>
    </w:p>
    <w:p w14:paraId="44BD739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Они добрые и хорошие все.</w:t>
      </w:r>
    </w:p>
    <w:p w14:paraId="3309324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Добрые и хорошие.</w:t>
      </w:r>
    </w:p>
    <w:p w14:paraId="02DB1C1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Дружные, отношения товарищеские. Как между собой, так и к женщинам. Вообще даже не к своим, а к чужим, как бы все защищают, помогают.</w:t>
      </w:r>
    </w:p>
    <w:p w14:paraId="2AD0BA8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Даже на рождение все сразу стали деньги скидывать, не обговаривая, не обсуждая, сколько. Все там сразу это.</w:t>
      </w:r>
    </w:p>
    <w:p w14:paraId="24918F2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 принципе, мне кажется, всё время показывается русский менталитет. Что в основном это доброе общество, как бы все друг за друга переживают, помогают. Как оно и есть, в принципе.</w:t>
      </w:r>
    </w:p>
    <w:p w14:paraId="7F2E03D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вы заметили великую силу женсовета? Женсовет всё же был.</w:t>
      </w:r>
    </w:p>
    <w:p w14:paraId="23572BA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и мне он нравился.</w:t>
      </w:r>
    </w:p>
    <w:p w14:paraId="62333F0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 противоречий в поведении военных?</w:t>
      </w:r>
    </w:p>
    <w:p w14:paraId="6305A55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 было, мне кажется.</w:t>
      </w:r>
    </w:p>
    <w:p w14:paraId="6AA4E47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Прям цельные.</w:t>
      </w:r>
    </w:p>
    <w:p w14:paraId="52DE0F6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 моменте было, когда её впускали к этим главным, и никто не вставал у неё на пути. Или этот Дима, который ловелас, тоже приняли решение, что такой тоже должен быть. И потом, когда ещё начали говорить «и мою жену».</w:t>
      </w:r>
    </w:p>
    <w:p w14:paraId="2C0208F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главное, после этого они его простили и оставили.</w:t>
      </w:r>
    </w:p>
    <w:p w14:paraId="651F7D3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опять же, тут же сразу показали нарушение – вот тебе общая порка. Этот тоже момент важен. Что не всё так просто там у них.</w:t>
      </w:r>
    </w:p>
    <w:p w14:paraId="0413A6B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Осуждение коллектива, оно тут? Либо служи как надо.</w:t>
      </w:r>
    </w:p>
    <w:p w14:paraId="00F0488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опять же, этот Дима, ведь он же под свою ответственность отпустил его в тюрьму. Тут тоже как бы ему Катя ни нравилась, или как бы она ему там не поддавала под одно место, он же всё равно отпустил его. Но у них другая там семья, другое отношение. В смысле, общая большая семья, мужики то ценят, всё классно. У нас такого нет, к сожалению.</w:t>
      </w:r>
    </w:p>
    <w:p w14:paraId="1D1B086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Хорошо, давайте последние две серии, седьмая и восьмая. С точки зрения влияния на сюжет сериала. Я прочитаю утверждение, а вы, пожалуйста, проголосуйте, кто согласен, а кто не согласен. Утверждение: степень реализма сюжета одинакова на протяжении всего сериала. Есть ли кто-то, кто согласен с этим?</w:t>
      </w:r>
    </w:p>
    <w:p w14:paraId="311F564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w:t>
      </w:r>
    </w:p>
    <w:p w14:paraId="1A3EB45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От серии к серии она менялась.</w:t>
      </w:r>
    </w:p>
    <w:p w14:paraId="7299EA3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Никого нет, кто бы согласился. Все не согласны с этим. Давайте поясняйте, почему? Мы уже говорили об этом, можно обобщить.</w:t>
      </w:r>
    </w:p>
    <w:p w14:paraId="15BB892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Так в каждой серии было. Либо этого много, нереалистичного, либо где-то, по-моему, была хотя бы одна серия, где мне показалось, что всё как и должно быть. Не помню, какая. А так в каждой серии это в разной серии нереалистичность содержалась. Поэтому не в балансе.</w:t>
      </w:r>
    </w:p>
    <w:p w14:paraId="56886EF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Не в балансе. И в конце, в последних сериях скорее больше этой нереалистичности?</w:t>
      </w:r>
    </w:p>
    <w:p w14:paraId="4B15A12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17D3D0C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если мы первую оценивали, как сказку.</w:t>
      </w:r>
    </w:p>
    <w:p w14:paraId="33FC141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в последней ужас какой-то был.</w:t>
      </w:r>
    </w:p>
    <w:p w14:paraId="689B94F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Последняя стала совсем какой-то. И я понимаю так, что касается в основном сцен, когда она несется на автобусе с коллективом куда-то по полям и весям.</w:t>
      </w:r>
    </w:p>
    <w:p w14:paraId="33AF978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Это самый конец, да.</w:t>
      </w:r>
    </w:p>
    <w:p w14:paraId="7256272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Ещё одно утверждение: сюжет меняется от сказочного, малореалистичного в первых сериях до максимально реалистичного, отражающего события сегодняшнего дня в последних сериях сериала. Кто с этим согласен?</w:t>
      </w:r>
    </w:p>
    <w:p w14:paraId="6E28298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нет.</w:t>
      </w:r>
    </w:p>
    <w:p w14:paraId="15CEFD2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не согласна тоже.</w:t>
      </w:r>
    </w:p>
    <w:p w14:paraId="40D1E56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Не согласны тоже. Но давайте ещё раз проговорим, раз уж у нас такая задача стоит. С чем вы тут не согласны?</w:t>
      </w:r>
    </w:p>
    <w:p w14:paraId="4F59A6E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Как-то они обесценили тогда, получается, первые серии, где показана любовь, какое-то это. А всё реалистичное это вторая часть. Нет, это неправильно, это не так.</w:t>
      </w:r>
    </w:p>
    <w:p w14:paraId="3D64147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в первых сериях тоже было при всей сказочной атмосфере много того, что могло быть в реальности? Правильно я понимаю, или всё-таки нет?</w:t>
      </w:r>
    </w:p>
    <w:p w14:paraId="4372672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16EB62E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в первых сериях реальности много было. Несмотря на эти включения песенные и танцевальные. Так всё, в общем, плюс-минус, возможно.</w:t>
      </w:r>
    </w:p>
    <w:p w14:paraId="5F3D68A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Хорошо, жанр сериала с первой по шестую серию, как бы вы охарактеризовали?</w:t>
      </w:r>
    </w:p>
    <w:p w14:paraId="51E4550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Мелодрама.</w:t>
      </w:r>
    </w:p>
    <w:p w14:paraId="3F9F24F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Любовная мелодрама.</w:t>
      </w:r>
    </w:p>
    <w:p w14:paraId="575A0AB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 элементами боевика.</w:t>
      </w:r>
    </w:p>
    <w:p w14:paraId="345B144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Выходной сериал. Это бывает по выходным, эти фильмы любовные. Вот это такое, оно.</w:t>
      </w:r>
    </w:p>
    <w:p w14:paraId="2524FDC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 каким признакам поняли?</w:t>
      </w:r>
    </w:p>
    <w:p w14:paraId="1728479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Потому, что там всё про любовь. И никакого намека на СВО. И всё так хорошо.</w:t>
      </w:r>
    </w:p>
    <w:p w14:paraId="7F4EF0D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Песни-пляски и вот это всё?</w:t>
      </w:r>
    </w:p>
    <w:p w14:paraId="127BA1B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2BF8738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 седьмая и восьмая серия, жанр как бы оценили?</w:t>
      </w:r>
    </w:p>
    <w:p w14:paraId="7575C24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Замуж быстро бы.</w:t>
      </w:r>
    </w:p>
    <w:p w14:paraId="41AB511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Мелодрама с сюжетами драмы.</w:t>
      </w:r>
    </w:p>
    <w:p w14:paraId="6452F92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Тоже мелодрама.</w:t>
      </w:r>
    </w:p>
    <w:p w14:paraId="5E2E566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Мелодрама, только с большей драмой.</w:t>
      </w:r>
    </w:p>
    <w:p w14:paraId="32B51DC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С преувеличением доли драмы?</w:t>
      </w:r>
    </w:p>
    <w:p w14:paraId="694376B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Меньше мело, больше драмы.</w:t>
      </w:r>
    </w:p>
    <w:p w14:paraId="5C2F13A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 тут что нам намекает на то, что мелодраматического стало меньше?</w:t>
      </w:r>
    </w:p>
    <w:p w14:paraId="1511526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Меньше этих стало каких-то песен. С её стороны меньше позитива этого стало. От неё, как бы она больше стала трагической какой-то этой. Не знаю, страдалицей. Больше страданий стало.</w:t>
      </w:r>
    </w:p>
    <w:p w14:paraId="5492C20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эмоционально ушли в какую-то негативную историю?</w:t>
      </w:r>
    </w:p>
    <w:p w14:paraId="1D2AA8D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Но зато она стала теплее, потому что у неё эти страдания, они раскрыли её чувства.</w:t>
      </w:r>
    </w:p>
    <w:p w14:paraId="089C043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Она же влюбилась. Она уже понимать стала, что любит.</w:t>
      </w:r>
    </w:p>
    <w:p w14:paraId="645A901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Карина, боевик, сказали? Что, примету боевика какую вы увидели?</w:t>
      </w:r>
    </w:p>
    <w:p w14:paraId="0156A19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Карина: </w:t>
      </w:r>
      <w:r w:rsidRPr="00CB7EA4">
        <w:rPr>
          <w:rFonts w:ascii="Franklin Gothic Book" w:hAnsi="Franklin Gothic Book"/>
          <w:sz w:val="24"/>
          <w:szCs w:val="24"/>
        </w:rPr>
        <w:t>СВО появилось, там бомбы падали. Всё это военное.</w:t>
      </w:r>
    </w:p>
    <w:p w14:paraId="7381F28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Бои всякие.</w:t>
      </w:r>
    </w:p>
    <w:p w14:paraId="5B41E24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Карина: </w:t>
      </w:r>
      <w:r w:rsidRPr="00CB7EA4">
        <w:rPr>
          <w:rFonts w:ascii="Franklin Gothic Book" w:hAnsi="Franklin Gothic Book"/>
          <w:sz w:val="24"/>
          <w:szCs w:val="24"/>
        </w:rPr>
        <w:t>Люди раненые, госпиталь. Что-то такое из военного. Может, я неправильно выразилась, боевики это где стреляют. Хотя тут всё-таки были моменты тоже, где бомбы падали, обстрел.</w:t>
      </w:r>
    </w:p>
    <w:p w14:paraId="0991F2C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Виктория, вы что-нибудь как-нибудь добавите? Было ли у вас ощущение смены жанра?</w:t>
      </w:r>
    </w:p>
    <w:p w14:paraId="3F1C100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Виктория</w:t>
      </w:r>
      <w:r w:rsidRPr="00CB7EA4">
        <w:rPr>
          <w:rFonts w:ascii="Franklin Gothic Book" w:hAnsi="Franklin Gothic Book"/>
          <w:sz w:val="24"/>
          <w:szCs w:val="24"/>
        </w:rPr>
        <w:t>: Нет, так и осталось, наверное.</w:t>
      </w:r>
    </w:p>
    <w:p w14:paraId="32A0359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Просто немножечко другой антураж? Перенесено в военное время?</w:t>
      </w:r>
    </w:p>
    <w:p w14:paraId="473583A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Виктория</w:t>
      </w:r>
      <w:r w:rsidRPr="00CB7EA4">
        <w:rPr>
          <w:rFonts w:ascii="Franklin Gothic Book" w:hAnsi="Franklin Gothic Book"/>
          <w:sz w:val="24"/>
          <w:szCs w:val="24"/>
        </w:rPr>
        <w:t>: Да.</w:t>
      </w:r>
    </w:p>
    <w:p w14:paraId="6B09742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Только трагизма добавилось.</w:t>
      </w:r>
    </w:p>
    <w:p w14:paraId="64BA53C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бы не сказала, что песен меньше. Просто характер песен стал вдруг другим. Одна она звучала в первых шести сериях, допустим, и как она потом звучала, эта «Ландыши», что там? Какая-то песня-то про эту вторую весну? Там что-то со словами, что мы все поняли, что уже, типа, год прошел. И там поет, что вторая весна. Я считаю, что просто характер песен поменялся частично.</w:t>
      </w:r>
    </w:p>
    <w:p w14:paraId="5B2E236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настроение тоже перешло в какое-то более тревожное?</w:t>
      </w:r>
    </w:p>
    <w:p w14:paraId="14114C9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 более боевое, да.</w:t>
      </w:r>
    </w:p>
    <w:p w14:paraId="76B4D1D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Поездка героини и её подруг в зону СВО. Вопрос про реалистично, нереалистично. Я так понимаю, что все уже пришли к выводу, что как-то слишком?</w:t>
      </w:r>
    </w:p>
    <w:p w14:paraId="11E3F94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Слишком нереалистично.</w:t>
      </w:r>
    </w:p>
    <w:p w14:paraId="71DF0B8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Это всё легко как-то.</w:t>
      </w:r>
    </w:p>
    <w:p w14:paraId="14C9579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Давайте тогда перечислим ещё раз, что вызывает ощущение нереалистичности?</w:t>
      </w:r>
    </w:p>
    <w:p w14:paraId="0B31FBE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Костюмы.</w:t>
      </w:r>
    </w:p>
    <w:p w14:paraId="179A4BD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Костюмы, что они очень чистые.</w:t>
      </w:r>
    </w:p>
    <w:p w14:paraId="155BB53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То, что ни касок, ни бронежилетов, они прям в гражданском.</w:t>
      </w:r>
    </w:p>
    <w:p w14:paraId="7A44F25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военной формы.</w:t>
      </w:r>
    </w:p>
    <w:p w14:paraId="42113C1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Вот она захотела ему сказать «я тебя люблю» - ой, давай свернем с дороги. И все поехали.</w:t>
      </w:r>
    </w:p>
    <w:p w14:paraId="2A3ADB0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Опасно, здесь везде обстрелы, то да сё. А мы час потратим. То есть, за жизнь свою, за себя они там не переживают.</w:t>
      </w:r>
    </w:p>
    <w:p w14:paraId="2EF2715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Как бы то, что очень отважные. Это всё-таки нереалистично.</w:t>
      </w:r>
    </w:p>
    <w:p w14:paraId="25F3EF5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Из-за этого нереалистично?</w:t>
      </w:r>
    </w:p>
    <w:p w14:paraId="1A321F1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мне кажется, всё равно подумаешь.</w:t>
      </w:r>
    </w:p>
    <w:p w14:paraId="0FE0B06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Тем более, она всех бросила, поехала на автобусе.</w:t>
      </w:r>
    </w:p>
    <w:p w14:paraId="39DCCFA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Нам сейчас предложили бы куда-то – я не думаю, что все такие: да, конечно! То есть, очень даже без раздумий почти. Одна только там думала, потому что у неё дочка маленькая с ними. А все остальные безрассудно.</w:t>
      </w:r>
    </w:p>
    <w:p w14:paraId="6716871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Безрассудство, ещё? Танк на поле нереалистичен, потому что непонятно, что это.</w:t>
      </w:r>
    </w:p>
    <w:p w14:paraId="6649664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поездка одна на автобусе в эту зону тоже нереалистично.</w:t>
      </w:r>
    </w:p>
    <w:p w14:paraId="28E4B0D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На самом деле, удрала, там каталась где-то на этой запаске. Как будто она всю жизнь в Великобритании на любой машине ездила. На что ни сядет- везде ездить может. С пол-оборота машины заводятся. Вы попробуйте, прикиньте, с утра бедные водители мучаются - ей по фигу. Она там две секунды, и уже газу дает.</w:t>
      </w:r>
    </w:p>
    <w:p w14:paraId="6861112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через 25 минут они её уже на поле нашли. Уже в танке каком-то были, потом хоп!</w:t>
      </w:r>
    </w:p>
    <w:p w14:paraId="6EDBF85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Если для меня шесть серий реалистично 70, а 30 нереалистично, то последние две серии наоборот. 30 - реалистично, а 70 нереалистично.</w:t>
      </w:r>
    </w:p>
    <w:p w14:paraId="07D2B5B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Ещё какие такие нестыковки, создающие впечатление нереалистичности этой сюжетной?</w:t>
      </w:r>
    </w:p>
    <w:p w14:paraId="3990EE7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запомнилось, из чего едят гороховый суп. Мне кажется, явно они бы ели какой-то сухпай. И миски алюминиевые, как-то в наше время, я думаю, из таких военные не едят. Как-то мне нереалистично это показалось.</w:t>
      </w:r>
    </w:p>
    <w:p w14:paraId="081A0B2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Ещё, может быть, какие-то нюансы?</w:t>
      </w:r>
    </w:p>
    <w:p w14:paraId="6A2B880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Что они там ели суп. Подходит к ним какой-то мужик: я вас узнал, вы «Ландыши». И дочка у него с планшетом.</w:t>
      </w:r>
    </w:p>
    <w:p w14:paraId="230F383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У военных в этой части.</w:t>
      </w:r>
    </w:p>
    <w:p w14:paraId="19ED23A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а они в какой-то пещере в потёмках, и у неё планшетик. Всё нормально, электричество есть. Она его на всякую фигню тратит.</w:t>
      </w:r>
    </w:p>
    <w:p w14:paraId="397D669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это кого там дочка вообще? Откуда там дети-то?</w:t>
      </w:r>
    </w:p>
    <w:p w14:paraId="1AD51C5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их еле туда пустили, а дочку нормально.</w:t>
      </w:r>
    </w:p>
    <w:p w14:paraId="7CAD615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Может, ещё какие-то видели нюансы?</w:t>
      </w:r>
    </w:p>
    <w:p w14:paraId="227C2CB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Прикольно было, понятно, что связь мобильная всем нужна, когда этот генератор включили. Тысяча тройников, и все только телефоны включают. Блин, мне кажется, в такой ситуации первое, я не знаю, на что-то другое электричество нужно, на какие-то нужды. Электричество, если его, в принципе, не было, я не знаю, кипяток вскипятить, чай там или ещё что-то. А тут хоп, сразу же телефоны все включают.</w:t>
      </w:r>
    </w:p>
    <w:p w14:paraId="10CCF1F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Вообще поездка девушек в зону боевых действий, в принципе, могла произойти и по настоящему?</w:t>
      </w:r>
    </w:p>
    <w:p w14:paraId="216AE65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w:t>
      </w:r>
    </w:p>
    <w:p w14:paraId="1D12B8F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Могла, ездят же артисты, поют же.</w:t>
      </w:r>
    </w:p>
    <w:p w14:paraId="724EF27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Чичерина вон поет. Она постоянно выступает для военных.</w:t>
      </w:r>
    </w:p>
    <w:p w14:paraId="59B96A9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Как это тогда могло бы выглядеть, если показать реалистично? На что надо было сделать акцент, что бы создало впечатление, что это правда?</w:t>
      </w:r>
    </w:p>
    <w:p w14:paraId="393A2FB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 любом случае это должна быть, наверное, какая-то бронированная машина. Как бы не просто ПАЗик.</w:t>
      </w:r>
    </w:p>
    <w:p w14:paraId="08446C2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не раскрашенная ландышами.</w:t>
      </w:r>
    </w:p>
    <w:p w14:paraId="43F6A9C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ПАЗик, который привлекает внимание своими ландышами, допустим. И точно если бы я приехала там выступать, я бы уже ковры там не выстилала.</w:t>
      </w:r>
    </w:p>
    <w:p w14:paraId="68DC104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сколько видела выступления наших артистов, это всё как-то поскромнее. Там все сидят, если имеется в виду конкретно по частям, в лесочке сидят. Он там сидит, там как лобное место, он там стоит поет. Нет этой там аппаратуры и так далее.</w:t>
      </w:r>
    </w:p>
    <w:p w14:paraId="5D6A787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Без микрофона и этой всей аппаратуры.</w:t>
      </w:r>
    </w:p>
    <w:p w14:paraId="589B8DC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Ещё как изобразить эту реалистично поездку можно было бы?</w:t>
      </w:r>
    </w:p>
    <w:p w14:paraId="629AAF0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с другой стороны, они поехали петь, они также могли с собой взять гуманитарку, что-то такое. Но они же едут туда, их любимые люди там уже. Сколько-то там дней тусят, возьмите выпечку, пирожки. Не знаю, но мне почему-то так кажется, что я бы с пустыми руками не поехала.</w:t>
      </w:r>
    </w:p>
    <w:p w14:paraId="6339B86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это очень странно, что они приехали, и там сказал кто-то: ой, у нас всего час, давайте скорее доставайте и пойте. Мне кажется, лучше бы вместо того, чтобы петь, они провели бы это время с близкими. Как-то пообщались бы с ними.</w:t>
      </w:r>
    </w:p>
    <w:p w14:paraId="3863E98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Там же не у всех жены, кому там проводить?</w:t>
      </w:r>
    </w:p>
    <w:p w14:paraId="6C0212D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Жены, которые приехали, с теми проводить.</w:t>
      </w:r>
    </w:p>
    <w:p w14:paraId="269AA50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Это показалось не очень правдиво. Ещё, может быть, какие-то моменты?</w:t>
      </w:r>
    </w:p>
    <w:p w14:paraId="15BA5B1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Сами песни, наверное, были бы про войну, мне кажется. А не про ландыши.</w:t>
      </w:r>
    </w:p>
    <w:p w14:paraId="2945F8E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Они ещё к этому времени не успели сочинить. Сейчас вторым рейдом поедут.</w:t>
      </w:r>
    </w:p>
    <w:p w14:paraId="7C6B2E9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Просто я слышала ту же Чичерину, она там про войну поет. Но явно не про ландыши.</w:t>
      </w:r>
    </w:p>
    <w:p w14:paraId="36E7C4F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может, наоборот, не надо?</w:t>
      </w:r>
    </w:p>
    <w:p w14:paraId="747C8E8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тоже думаю, что наоборот.</w:t>
      </w:r>
    </w:p>
    <w:p w14:paraId="697587F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Может, смысл в том и был, чтобы отвлечь, надежду дать какую-нибудь, настроение пытаться поднять, если это возможно. А то война у них там и так под носом. А им ещё про войну петь. Мне так кажется.</w:t>
      </w:r>
    </w:p>
    <w:p w14:paraId="5CEF144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думаю, что нужно было петь в укрытии где-то изначально. А не на поле боя с этими микрофонами.</w:t>
      </w:r>
    </w:p>
    <w:p w14:paraId="5AE9F56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коврами.</w:t>
      </w:r>
    </w:p>
    <w:p w14:paraId="5C787C2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коврами, и колонками огромными. Привлекая внимание, чтобы прилетела какая-нибудь штука.</w:t>
      </w:r>
    </w:p>
    <w:p w14:paraId="1540018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ещё в лагере она ходила как какой- оборвыш, когда в этих штанах, такая.</w:t>
      </w:r>
    </w:p>
    <w:p w14:paraId="53870FE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здесь косуха.</w:t>
      </w:r>
    </w:p>
    <w:p w14:paraId="7F78E5E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Возьми, если ты едешь в такое место, тебе наоборот, надо быть менее заметным, допустим. А они там реально в этих белых, Ланская, она же вообще в белой дубленке.</w:t>
      </w:r>
    </w:p>
    <w:p w14:paraId="5C19C85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всегда свеженькие, всегда с прическами, я это тоже отметила бы, что всегда у них фреш такой в зоне боевых действий.</w:t>
      </w:r>
    </w:p>
    <w:p w14:paraId="64273BD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ладно, перед концертиком можно. А тут они в автобусе заблудились, переночевали, встали, и всё равно они при марафете.</w:t>
      </w:r>
    </w:p>
    <w:p w14:paraId="5030AF6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Катя сильно лохматая.</w:t>
      </w:r>
    </w:p>
    <w:p w14:paraId="76C6EB7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 каждой из вас вопрос: вообще будь вы на месте героини, поехали бы в зону СВО?</w:t>
      </w:r>
    </w:p>
    <w:p w14:paraId="48454D7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Ой, я недавно уволилась с работы, и говорила: поеду волонтёром туда. То хоть где-то пригожусь. Я бы поехала.</w:t>
      </w:r>
    </w:p>
    <w:p w14:paraId="25BA930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именно на месте главной героини. То есть, условно говоря, там любимый человек.</w:t>
      </w:r>
    </w:p>
    <w:p w14:paraId="01A7F6A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бы тоже поехала, да.</w:t>
      </w:r>
    </w:p>
    <w:p w14:paraId="23ADF62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Полина?</w:t>
      </w:r>
    </w:p>
    <w:p w14:paraId="63C80FD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Полина: </w:t>
      </w:r>
      <w:r w:rsidRPr="00CB7EA4">
        <w:rPr>
          <w:rFonts w:ascii="Franklin Gothic Book" w:hAnsi="Franklin Gothic Book"/>
          <w:sz w:val="24"/>
          <w:szCs w:val="24"/>
        </w:rPr>
        <w:t>Да, поехала бы. Если там любимый человек, тем более.</w:t>
      </w:r>
    </w:p>
    <w:p w14:paraId="0D14141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Вряд ли.</w:t>
      </w:r>
    </w:p>
    <w:p w14:paraId="56529C7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Ольга?</w:t>
      </w:r>
    </w:p>
    <w:p w14:paraId="3A48E48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Ольга</w:t>
      </w:r>
      <w:r w:rsidRPr="00CB7EA4">
        <w:rPr>
          <w:rFonts w:ascii="Franklin Gothic Book" w:hAnsi="Franklin Gothic Book"/>
          <w:sz w:val="24"/>
          <w:szCs w:val="24"/>
        </w:rPr>
        <w:t>: Нет.</w:t>
      </w:r>
    </w:p>
    <w:p w14:paraId="19741FC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Не поехали бы. Арина?</w:t>
      </w:r>
    </w:p>
    <w:p w14:paraId="16F4F8F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Арина</w:t>
      </w:r>
      <w:r w:rsidRPr="00CB7EA4">
        <w:rPr>
          <w:rFonts w:ascii="Franklin Gothic Book" w:hAnsi="Franklin Gothic Book"/>
          <w:sz w:val="24"/>
          <w:szCs w:val="24"/>
        </w:rPr>
        <w:t>: Не знаю. Сложный вопрос.</w:t>
      </w:r>
    </w:p>
    <w:p w14:paraId="4F00722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бы съездила, но не за любимым человеком.</w:t>
      </w:r>
    </w:p>
    <w:p w14:paraId="5F28FCA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Надо было бы – поехала, но его я бы видеть там не хотела, да?</w:t>
      </w:r>
    </w:p>
    <w:p w14:paraId="427106A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не ради него. Что вот прям любовь, не могу, и поеду к нему посмотреть. А просто волонтёром, не знаю, или как-то помочь просто. Но не ради любви.</w:t>
      </w:r>
    </w:p>
    <w:p w14:paraId="051A18A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Татьяна?</w:t>
      </w:r>
    </w:p>
    <w:p w14:paraId="5530978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Нет, не поехала бы.</w:t>
      </w:r>
    </w:p>
    <w:p w14:paraId="4432269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бы тоже не поехала.</w:t>
      </w:r>
    </w:p>
    <w:p w14:paraId="52FEE45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я нет, наверное.</w:t>
      </w:r>
    </w:p>
    <w:p w14:paraId="178BB38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Давайте тогда я ещё раз сакцентирую, что будь вы на месте главной героини. То есть, всё-таки это правда у вас чувства, а там зона СВО.</w:t>
      </w:r>
    </w:p>
    <w:p w14:paraId="65722F0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Тот же самый сюжет, то есть, у меня то же самое?</w:t>
      </w:r>
    </w:p>
    <w:p w14:paraId="6883379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Да. И вот так, он уехал, вы не сказали ему «люблю». И решили, что это недопустимо, жить с этим дальше. А почему не поехали бы те, кто не поехал бы? Могли бы вы пояснить, почему нет?</w:t>
      </w:r>
    </w:p>
    <w:p w14:paraId="0CF7CAF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Страшно как-никак.</w:t>
      </w:r>
    </w:p>
    <w:p w14:paraId="1931061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Представьте: изначально она не знала, где он. Что он без вести пропал. Для этого ведь не обязательно ехать именно туда. И что она? Приехала она туда – где она его будет искать? Она бы так, ты туда заполз, сюда заполз, у нас же это тоже очень развито, что здесь не доложили, там не передали бумаги, ещё что-то. То есть, там может быть даже организация каких-то ответов от командования, от руководства, ты быстрее его найдешь, нежели ты поедешь туда. Где нет ни связи, где приехала, хорошо. Это здесь показали это так нереалистично, что вот они там катаются, и все живы и здоровы. А может быть, она бы только шаг сделала, и пуля в лоб и всё. И нет её. А если бы, допустим, были дети – она бы что, бросила детей и поехала? Как бы в данном случае у женщины другая задача. Вырастить и воспитывать детей.</w:t>
      </w:r>
    </w:p>
    <w:p w14:paraId="08C2B2D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одна же с ребёнком поехала.</w:t>
      </w:r>
    </w:p>
    <w:p w14:paraId="305299F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Такой взрослый ребёнок, 8-10-летний, вот так.</w:t>
      </w:r>
    </w:p>
    <w:p w14:paraId="6BE9B91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Спонтанное решение у неё очень, на эмоциях. Действительно, надо было подождать официальных ответов от разных ведомств спокойно. Не рубить с плеча, так скажем.</w:t>
      </w:r>
    </w:p>
    <w:p w14:paraId="006E030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Неизвестность.</w:t>
      </w:r>
    </w:p>
    <w:p w14:paraId="177686B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Она с мамой и с ребёнком всё ждала. Всю жизнь она чего-то ждала. Может, сейчас, мне кажется хотя если скажет, что ладно, не буду больше ждать.</w:t>
      </w:r>
    </w:p>
    <w:p w14:paraId="391A372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опасно это же всё равно. Я бы не поехала на месте героини потому что бы понимала, что я там очередное пушечное мясо.</w:t>
      </w:r>
    </w:p>
    <w:p w14:paraId="3DC1B18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вот и всё. Смысл, что ты туда едешь.</w:t>
      </w:r>
    </w:p>
    <w:p w14:paraId="4AC3B98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Слушайте, она же такая богатая женщина, так скажем, в наследство же она всё равно, получается, вступила.</w:t>
      </w:r>
    </w:p>
    <w:p w14:paraId="51B0EF5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Конечно.,</w:t>
      </w:r>
    </w:p>
    <w:p w14:paraId="0BDBD10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тоже был бы вопрос, отказалась она от своих миллиардов?</w:t>
      </w:r>
    </w:p>
    <w:p w14:paraId="0AEDBD6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Она бы могла вообще столько всего организовать. И она бы могла больше добиться успехов, нежели поехала она туда. Та же гуманитарка, та же там, не знаю, какая-то помощь. Забыла, там коптеры или ещё что-нибудь такое.</w:t>
      </w:r>
    </w:p>
    <w:p w14:paraId="5D87C81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Кто сказал, что поехали бы – почему?</w:t>
      </w:r>
    </w:p>
    <w:p w14:paraId="3D13487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Она же очень эмоциональная была, да? И как говорят, обожжешься на молоке – дуешь на воду. Допустим, она не сказала вовремя какие-то нужные слова родителям. И тут она уже понимает, что это же снова дальше с этим жить. Я тоже эмоциональный человек такой, и я понимаю, что мне лучше бы там быть. Пусть поближе, конкретно я не знаю местонахождения, но чем здесь сидеть – как бы мне лучше, что я там буду. И потом, когда я туда приеду, я пойму, что я там ещё не нашла, я начну приносить пользу другим людям. И ты как бы потом же живешь с этим. А потом с этого добра добро возвращается, и он где-то там появится. Не знаю, мне кажется, это больше на эмоциональном уровне решение.</w:t>
      </w:r>
    </w:p>
    <w:p w14:paraId="27CF9C4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бы хоть просто ради интереса поехала.</w:t>
      </w:r>
    </w:p>
    <w:p w14:paraId="62AA24B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бы тоже поехала. Да, я согласна с девочками, что лично я бы поехала потому, что когда любишь человека, хочется быть рядом с ним. И если есть такая возможность, а мы понимаем, что в фильме была такая возможность, пусть это будет гуманитарная помощь, или пусть это будут какие-то концерты, или ещё что-то. В условиях того сюжета, который был нам продемонстрирован о том, что она не знала, где. То есть, она узнала уже в процессе этой поездки, куда можно поехать, где его найти. Не знаю, мне кажется, может тоже то, что я эмоциональный человек, но я бы всё равно нашла бы. И как-то побеспокоилась бы.</w:t>
      </w:r>
    </w:p>
    <w:p w14:paraId="344FFFD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Восьмая серия скорее понравилась или нет?</w:t>
      </w:r>
    </w:p>
    <w:p w14:paraId="7C168FC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w:t>
      </w:r>
    </w:p>
    <w:p w14:paraId="0896B9B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На ней были танки на поле?</w:t>
      </w:r>
    </w:p>
    <w:p w14:paraId="19601F4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Это они уже поехали туда, получается.</w:t>
      </w:r>
    </w:p>
    <w:p w14:paraId="179C2F8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Это прям тревожное очень ощущение, когда финал, непонятно.</w:t>
      </w:r>
    </w:p>
    <w:p w14:paraId="5DD6F30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Впихнули всё.</w:t>
      </w:r>
    </w:p>
    <w:p w14:paraId="1A362FD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Впихнули всё, тревожно.</w:t>
      </w:r>
    </w:p>
    <w:p w14:paraId="2BD6B60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тема не раскрыта как бы. И в конце вообще непонятно, что там. Как-то так всё обрезали. И хочется продолжения очень.</w:t>
      </w:r>
    </w:p>
    <w:p w14:paraId="67112F3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Карина, восьмая серия понравилась, не понравилась?</w:t>
      </w:r>
    </w:p>
    <w:p w14:paraId="194D053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Карина: </w:t>
      </w:r>
      <w:r w:rsidRPr="00CB7EA4">
        <w:rPr>
          <w:rFonts w:ascii="Franklin Gothic Book" w:hAnsi="Franklin Gothic Book"/>
          <w:sz w:val="24"/>
          <w:szCs w:val="24"/>
        </w:rPr>
        <w:t>Понравилась, но не хватает, даже когда серия закончилась - а продолжение? То есть, ничего не понятно. Там на второй серии оборвали и всё, никакого продолжения.</w:t>
      </w:r>
    </w:p>
    <w:p w14:paraId="3ACD8CE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Ещё какие-то есть дополнения по восьмой серии? Какие-то другие эмоции испытывали?</w:t>
      </w:r>
    </w:p>
    <w:p w14:paraId="7AA290A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Хорошие?</w:t>
      </w:r>
    </w:p>
    <w:p w14:paraId="4993DBE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В принципе, восьмая серия. Всем не хватило какой-то точки?</w:t>
      </w:r>
    </w:p>
    <w:p w14:paraId="48686F0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Всем не хватило.</w:t>
      </w:r>
    </w:p>
    <w:p w14:paraId="69795E2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 знаю, может, так там и задумано было, с одной стороны. Понимайте как хотите.</w:t>
      </w:r>
    </w:p>
    <w:p w14:paraId="701CDCF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Возьмите и додумайте.</w:t>
      </w:r>
    </w:p>
    <w:p w14:paraId="1E5707A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Хотела спросить, знаете, о чём? Об образе волка.</w:t>
      </w:r>
    </w:p>
    <w:p w14:paraId="0BCCF2B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Это, наверное, всё-таки была собака, да?</w:t>
      </w:r>
    </w:p>
    <w:p w14:paraId="50887C5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точно это был волк?</w:t>
      </w:r>
    </w:p>
    <w:p w14:paraId="1F18283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Похож на собаку, да, очень.</w:t>
      </w:r>
    </w:p>
    <w:p w14:paraId="7CCADE4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Собака, играющая волка.</w:t>
      </w:r>
    </w:p>
    <w:p w14:paraId="0DBE3B0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Хорошая игра.</w:t>
      </w:r>
    </w:p>
    <w:p w14:paraId="55EAA73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Актерская игра да, хорошее перевоплощение.</w:t>
      </w:r>
    </w:p>
    <w:p w14:paraId="261F0ED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Сделано как-то так, что он уходит в туалет. Заходит обратно: волк стоит, пойду проверю. А если бы он вышел в туалет, смотрит – волк. Такой, испугался, а потом волк начал скулить, и он присмотрелся, что волк в капкане – надо спасти. Тогда бы это было логично. А в остальном мне понравилось, это ненавязчиво. Это такой знак интересный. Он потом привел Катю, волк, до церкви. Мне понравилось, в принципе.</w:t>
      </w:r>
    </w:p>
    <w:p w14:paraId="1088A6E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 как вам вообще, что пытались донести этими?</w:t>
      </w:r>
    </w:p>
    <w:p w14:paraId="65785F4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зачем он её туда довел?</w:t>
      </w:r>
    </w:p>
    <w:p w14:paraId="55EC4C2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этот момент, он в чём?</w:t>
      </w:r>
    </w:p>
    <w:p w14:paraId="6532962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Вот я и не поняла.</w:t>
      </w:r>
    </w:p>
    <w:p w14:paraId="60B797D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кто там с кем говорил?</w:t>
      </w:r>
    </w:p>
    <w:p w14:paraId="7E499B2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Лёха говорил с Борисом. И он спрашивал, как они там. То есть, он жив.</w:t>
      </w:r>
    </w:p>
    <w:p w14:paraId="68D204E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Лёха сказал: скажите Кате, что я её люблю? Да, правильно?</w:t>
      </w:r>
    </w:p>
    <w:p w14:paraId="5C12F4B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что-то такое было.</w:t>
      </w:r>
    </w:p>
    <w:p w14:paraId="5E4433A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Придется пересмотреть.</w:t>
      </w:r>
    </w:p>
    <w:p w14:paraId="797D851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я тоже не поняла, кто кому что говорит. И в итоге Лёха там жив.</w:t>
      </w:r>
    </w:p>
    <w:p w14:paraId="5F66FEB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Давайте позывные, там что-то такое.</w:t>
      </w:r>
    </w:p>
    <w:p w14:paraId="0D46CA5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вообще думала, что она его сейчас в сугробе найдёт.</w:t>
      </w:r>
    </w:p>
    <w:p w14:paraId="6FCE0C6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тоже казалось, что где-то она его найдёт.</w:t>
      </w:r>
    </w:p>
    <w:p w14:paraId="4EBDC0B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Непонятной оказалась история с конечными кадрами, где какой-то разговор, непонятно?</w:t>
      </w:r>
    </w:p>
    <w:p w14:paraId="6097712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Если бы была возможность, мне кажется, я бы пересмотрела эту часть.</w:t>
      </w:r>
    </w:p>
    <w:p w14:paraId="2CDD510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Потому что акцент сделали на церковь, на эту красоту. И уже этот звуковой ряд мы не оценили. Я вообще реально его не услышала.</w:t>
      </w:r>
    </w:p>
    <w:p w14:paraId="417AE55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Мы не можем сейчас ничего сказать.</w:t>
      </w:r>
    </w:p>
    <w:p w14:paraId="22BD2C5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думаю, что с волком они и раньше закрутили это. Получается, она сказала: ты же видела волка? Да, видела. Если ты пойдешь по правильному пути, то волк тебя выведет. Это как бы истина в твоей жизни. Волк выводит её к истине её жизни. То есть, волк выводит её уже к мужу своему.</w:t>
      </w:r>
    </w:p>
    <w:p w14:paraId="4E5B21D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Как вам образ волка сам его образ насколько вам зашёл, не зашёл?</w:t>
      </w:r>
    </w:p>
    <w:p w14:paraId="192DB78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непонятно, что хотели им сказать.</w:t>
      </w:r>
    </w:p>
    <w:p w14:paraId="09E5A28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всё понятно.</w:t>
      </w:r>
    </w:p>
    <w:p w14:paraId="49983C7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Она сказала, что вот тебе будет волк, когда ты будешь на правильном пути. И я думаю: а где волк? То есть, я его ждала прямо.</w:t>
      </w:r>
    </w:p>
    <w:p w14:paraId="7054F9B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ещё мне понравилось, что там сначала волк, а потом они поехали, и она встретила этого мужчину с гусями. Там его сестра гадалка. Потом она опять его встретила, и волк этот тоже. То есть, всё, цепочка повествования единая. Это всё интересно так.</w:t>
      </w:r>
    </w:p>
    <w:p w14:paraId="06FC18A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Какие-то плюшки, добавочки, которые создают отсылочки?</w:t>
      </w:r>
    </w:p>
    <w:p w14:paraId="104A833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Отсылочки, да.</w:t>
      </w:r>
    </w:p>
    <w:p w14:paraId="159929A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Надежда, просто непонятен волк?</w:t>
      </w:r>
    </w:p>
    <w:p w14:paraId="2FDECBF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Надежда</w:t>
      </w:r>
      <w:r w:rsidRPr="00CB7EA4">
        <w:rPr>
          <w:rFonts w:ascii="Franklin Gothic Book" w:hAnsi="Franklin Gothic Book"/>
          <w:sz w:val="24"/>
          <w:szCs w:val="24"/>
        </w:rPr>
        <w:t>: Цепь понятна этих событий, что как бы в связке. Но что это символизирует, волк.</w:t>
      </w:r>
    </w:p>
    <w:p w14:paraId="1144CC8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она же сказала, что встретишь волка – будешь счастлива. Там так и было прямо, раз встретила волка, значит, на правильном пути.</w:t>
      </w:r>
    </w:p>
    <w:p w14:paraId="1768320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Надежда понимает вопрос всё-таки так, что волк это что?</w:t>
      </w:r>
    </w:p>
    <w:p w14:paraId="135463E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Надежда</w:t>
      </w:r>
      <w:r w:rsidRPr="00CB7EA4">
        <w:rPr>
          <w:rFonts w:ascii="Franklin Gothic Book" w:hAnsi="Franklin Gothic Book"/>
          <w:sz w:val="24"/>
          <w:szCs w:val="24"/>
        </w:rPr>
        <w:t>: Символ чего? Да, это непонятно.</w:t>
      </w:r>
    </w:p>
    <w:p w14:paraId="278A611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Ну просто волк.</w:t>
      </w:r>
    </w:p>
    <w:p w14:paraId="02BAF7E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Ну просто персонаж если к нему отнестись, как к персонажу, он действительно вполне нормальный. А если символ чего-то, тогда непонятно, символ чего. А переход от мирного времени к военному для вас в последней серии как-то влияет на отношение к восьмой именно серии? От мирного к военному ехали дамы, и уехали на войну.</w:t>
      </w:r>
    </w:p>
    <w:p w14:paraId="59C56F9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Вроде, понятно, что это всё равно как-то всё происходит. Резко, времени подготовиться нет, если такие события происходят. Как бы всё понятно, на мой взгляд. Что нужно решение, либо да, едем. Либо нет, не едем.</w:t>
      </w:r>
    </w:p>
    <w:p w14:paraId="0657252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Насколько органичен переход от мирного времени к военному, и как это влияет на отношение к последней серии?</w:t>
      </w:r>
    </w:p>
    <w:p w14:paraId="5838976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кажется, всё органично, всё нормально.</w:t>
      </w:r>
    </w:p>
    <w:p w14:paraId="0E15A65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там всё нормально.</w:t>
      </w:r>
    </w:p>
    <w:p w14:paraId="6F9AE92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Вы, в общем, ждали уже?</w:t>
      </w:r>
    </w:p>
    <w:p w14:paraId="24EED0E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78D060F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То есть, логично всё.</w:t>
      </w:r>
    </w:p>
    <w:p w14:paraId="6D24CF0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Оно резко, но логично.</w:t>
      </w:r>
    </w:p>
    <w:p w14:paraId="38271D9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вообще ждала ещё раньше. Я сидела, себе всё записывала-записывала. И седьмая серия – наконец-то начали говорить про СВО.</w:t>
      </w:r>
    </w:p>
    <w:p w14:paraId="4FA68F1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к восьмой серии мы подошли подготовленными уже. Про продолжение сериала ещё раз давайте проголосуем. Кто хотел бы увидеть это продолжение? Ольга нет, у нас как было, так и осталось.</w:t>
      </w:r>
    </w:p>
    <w:p w14:paraId="43CCDE9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Ольга</w:t>
      </w:r>
      <w:r w:rsidRPr="00CB7EA4">
        <w:rPr>
          <w:rFonts w:ascii="Franklin Gothic Book" w:hAnsi="Franklin Gothic Book"/>
          <w:sz w:val="24"/>
          <w:szCs w:val="24"/>
        </w:rPr>
        <w:t>: По-моему, хватит уже.</w:t>
      </w:r>
    </w:p>
    <w:p w14:paraId="25833FC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И что было бы наиболее интересно узнать в этом самом продолжении?</w:t>
      </w:r>
    </w:p>
    <w:p w14:paraId="3731E29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уже говорила.</w:t>
      </w:r>
    </w:p>
    <w:p w14:paraId="0FCDE6D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как с наследством это всё развернулось.</w:t>
      </w:r>
    </w:p>
    <w:p w14:paraId="691E6E5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и они остались в России, или уехали в Лондон.</w:t>
      </w:r>
    </w:p>
    <w:p w14:paraId="4F7D144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Жив ли Лёха, что случилось там.</w:t>
      </w:r>
    </w:p>
    <w:p w14:paraId="0C805CA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Вероятно, остались. Раз она его полюбила, а он служит Родине. Явно останутся.</w:t>
      </w:r>
    </w:p>
    <w:p w14:paraId="336F89F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Как они будут развиваться, как пара, получается, эти взаимоотношения.</w:t>
      </w:r>
    </w:p>
    <w:p w14:paraId="590BFED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Сделают ли ремонт.</w:t>
      </w:r>
    </w:p>
    <w:p w14:paraId="3C3CC74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Женится ли Демьян на этой Оксанке.</w:t>
      </w:r>
    </w:p>
    <w:p w14:paraId="02B6306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А такие были мысли?</w:t>
      </w:r>
    </w:p>
    <w:p w14:paraId="226BED6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он же там тоже что-то.</w:t>
      </w:r>
    </w:p>
    <w:p w14:paraId="217F90A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лапал-то он другую.</w:t>
      </w:r>
    </w:p>
    <w:p w14:paraId="35DCB69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он всех лапал.</w:t>
      </w:r>
    </w:p>
    <w:p w14:paraId="6F55EF4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О чём снимать вообще? Что там ещё?</w:t>
      </w:r>
    </w:p>
    <w:p w14:paraId="4ECAA0D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Что там куча детей у них стало.</w:t>
      </w:r>
    </w:p>
    <w:p w14:paraId="4E89046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вообще что это СВО закончилось. Надо как-то снять, показать. И что несмотря на все эти сложности.</w:t>
      </w:r>
    </w:p>
    <w:p w14:paraId="797A313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На все наши победы.</w:t>
      </w:r>
    </w:p>
    <w:p w14:paraId="5FBEF05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Как бы они все включаются в мирную жизнь. И всё это продолжается, никак не влияет. Если там у кого-то погиб муж, допустим, что они в этой своей семье как-то поддерживают кого-то. Жену чью-то там, допустим.</w:t>
      </w:r>
    </w:p>
    <w:p w14:paraId="3B17CA1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они переходят в такую рутину. А где завязка тогда? Говорили о том, что тут снимать про обычных людей, в общем. Мы и так всё знаем. А где здесь изюминка на торте, ради чего смотреть-то продолжение?</w:t>
      </w:r>
    </w:p>
    <w:p w14:paraId="1AB1D2C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Поэтому не надо снимать.</w:t>
      </w:r>
    </w:p>
    <w:p w14:paraId="32F06CD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а я хочу увидеть именно, как в фильме показали бы военные действия, и её конец. Мне больше про это интересно.</w:t>
      </w:r>
    </w:p>
    <w:p w14:paraId="4C8B7B2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это не тот фильм, когда нам это покажут, я так понимаю.</w:t>
      </w:r>
    </w:p>
    <w:p w14:paraId="1E011A6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Взаимоотношения и наследство меня интересуют.</w:t>
      </w:r>
    </w:p>
    <w:p w14:paraId="2B5DDB7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Новый сезон это много. Одна-две серии. Всё равно на чем-то должна быть завязка.</w:t>
      </w:r>
    </w:p>
    <w:p w14:paraId="4AB886F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Нет, Оля когда рассказывала, почему она бы не поехала на СВО, она говорила: можно было бы там развить какую-то помощь.</w:t>
      </w:r>
    </w:p>
    <w:p w14:paraId="241DC64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Сейчас просто хорошие актеры, посмотреть на их игру ещё раз. Посмотреть можно просто, если про сезон говорить.</w:t>
      </w:r>
    </w:p>
    <w:p w14:paraId="254CA63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по идее, если мы поняли из песни, что они ездят уже второй год, то они уже реально могли и машину поменять, и косухи поменять. И всё-таки начать возить какую-нибудь там помощь.</w:t>
      </w:r>
    </w:p>
    <w:p w14:paraId="0891D26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Какая-то переориентация небольшая, смещение акцентов.</w:t>
      </w:r>
    </w:p>
    <w:p w14:paraId="5D411F9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Совмещать полезное с приятным.</w:t>
      </w:r>
    </w:p>
    <w:p w14:paraId="2664E45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Полезное с приятным.</w:t>
      </w:r>
    </w:p>
    <w:p w14:paraId="07983E8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Песнями сыт не будешь.</w:t>
      </w:r>
    </w:p>
    <w:p w14:paraId="76A2F2D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Там точно же один год прошел?</w:t>
      </w:r>
    </w:p>
    <w:p w14:paraId="644A23D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Нет, не точно. Там то, что мы не встретим с тобой вторую весну. Там не было такого, что как бы уже одна она.</w:t>
      </w:r>
    </w:p>
    <w:p w14:paraId="0B4E39A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кажется, это про романтические отношения, а не про время. И там какую-то нарезочку, мне кажется, сделали бы, если бы время прошло. То есть, как они ездят там.</w:t>
      </w:r>
    </w:p>
    <w:p w14:paraId="5305FB1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у меня тоже не сложилось, что там прям год прошел.</w:t>
      </w:r>
    </w:p>
    <w:p w14:paraId="277E187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кажется, сделали бы как обычно, типа «год спустя». Как там пишут обычно.</w:t>
      </w:r>
    </w:p>
    <w:p w14:paraId="2B7C694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дали какую-то музыку эту. Там более четкий посыл, о том, что год прошел. Или какую-то нарезку, как они там летом, зимой. Там ничего такого не было.</w:t>
      </w:r>
    </w:p>
    <w:p w14:paraId="5EE0053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Всё равно же не снимут второй сезон. Пока этот не закончится, не снимут. Чего снимать-то? Им надо конкретно, вот этот закончится, допустим, не знаю, через год, через два, ладно. Они через пять лет могут этот второй сезон снять. И то, этот первый сезон уже не актуален будет.</w:t>
      </w:r>
    </w:p>
    <w:p w14:paraId="5335C85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не обязательно же снимать про окончание СВО. Это сказала Вера, что она хотела бы так. А можно же какую-то другую идею заложить.</w:t>
      </w:r>
    </w:p>
    <w:p w14:paraId="5153302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это должно быть совершенно другое. А если это будет в таком же духе, то у них он не зайдёт вообще никому.</w:t>
      </w:r>
    </w:p>
    <w:p w14:paraId="7F6C439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любовь на фоне войны, это не очень?</w:t>
      </w:r>
    </w:p>
    <w:p w14:paraId="776A648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Кстати, я посмотрела, что символизирует волк. Свобода, самостоятельность, бесстрашие, чистота, высокая нравственность, преданность чистой любви.</w:t>
      </w:r>
    </w:p>
    <w:p w14:paraId="47A06DE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Если специально не знаешь, то в общем не поймешь.</w:t>
      </w:r>
    </w:p>
    <w:p w14:paraId="70A6354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Может быть, из-за этого они выбрали волка.</w:t>
      </w:r>
    </w:p>
    <w:p w14:paraId="3356BB4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Заключительный вопрос: операторская работа как вам?</w:t>
      </w:r>
    </w:p>
    <w:p w14:paraId="215AC47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как самую высокую её оценила.</w:t>
      </w:r>
    </w:p>
    <w:p w14:paraId="3230F6B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Качество хорошее, интересные кадры. То есть, там был момент, где камера падает, и потом показывают, что это бревно упало. Вот это не очень понятно было, как-то странно. Но в целом очень красиво, мне нравится всё.</w:t>
      </w:r>
    </w:p>
    <w:p w14:paraId="1B763F6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У кого-то ещё были какие-то наблюдения? Приближения, удаления?</w:t>
      </w:r>
    </w:p>
    <w:p w14:paraId="226BE3C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Там окно упало, и переход такой, что показано, что это дерево упало.</w:t>
      </w:r>
    </w:p>
    <w:p w14:paraId="200D54E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Тоже отметили для себя?</w:t>
      </w:r>
    </w:p>
    <w:p w14:paraId="3A8004E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Ещё в целом композиция красивая. То есть, дома какие-то снимают, побольше природы бы, кто-то говорил. Но в целом всё красиво, композиция сама кадра.</w:t>
      </w:r>
    </w:p>
    <w:p w14:paraId="5C49E97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есть, смотрелось легко, не возникало ощущения, что слишком?</w:t>
      </w:r>
    </w:p>
    <w:p w14:paraId="1A8E4D4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мне не очень понравилась эта песня, которая была на заставке. Они как-то так смонтировали звук и сами кадры, что по губам не читалось. Что не попадали губы в слова песни.</w:t>
      </w:r>
    </w:p>
    <w:p w14:paraId="603673F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кстати, заставка не очень.</w:t>
      </w:r>
    </w:p>
    <w:p w14:paraId="240C34F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Прямо это очень бросалось в глаза.</w:t>
      </w:r>
    </w:p>
    <w:p w14:paraId="03586D8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ещё она не подходит. То есть, я думала, что в конце она на свадьбе в зале будет в этом платье петь, предполагала. Но эта заставка, она просто из ниоткуда взялась. То есть, она не пела ни в каком зале.</w:t>
      </w:r>
    </w:p>
    <w:p w14:paraId="726DA0D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Длинное это тёмно-розовое какое-то платье.</w:t>
      </w:r>
    </w:p>
    <w:p w14:paraId="72BF392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это она начинала знакомиться, наверное, и она в нём пела.</w:t>
      </w:r>
    </w:p>
    <w:p w14:paraId="2D01900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тоже заставка не понравилась. Неуместная, очень длинная.</w:t>
      </w:r>
    </w:p>
    <w:p w14:paraId="2FFF08D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На конкурсе там видео в интернете, где она в розовом парике.</w:t>
      </w:r>
    </w:p>
    <w:p w14:paraId="66026DE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я думала, что это там идёт представление. Там сначала она пела на английском, по-моему. И потом их показывают, что они на самолете летят. И я думала, это она с выступления летит вообще.</w:t>
      </w:r>
    </w:p>
    <w:p w14:paraId="063F1C4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То, что она повторяется, и в начале она была понятна, а потом она?</w:t>
      </w:r>
    </w:p>
    <w:p w14:paraId="3E2D603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ещё вначале, когда предыдущие серии, обычно в сериалах показывают полностью сюжет предыдущих серий, не только последней, и которые там персонажи будут фигурировать. Чтобы примерно понимать, если давно смотрела или вообще не смотрела. А тут иногда не очень понятные нарезки. Там, где она котлеты жарит, можно было показать, что я тебе тут покушать принесла. А там просто: ой, куда ты так кидаешь. И это, по-моему, лишняя вода.</w:t>
      </w:r>
    </w:p>
    <w:p w14:paraId="6DD1A25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там показывают, что она не умеет готовить, что она только учится всё это делать ради него.</w:t>
      </w:r>
    </w:p>
    <w:p w14:paraId="1E4E5E9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cs="Arial"/>
          <w:b/>
          <w:bCs/>
          <w:kern w:val="36"/>
          <w:sz w:val="24"/>
          <w:szCs w:val="24"/>
        </w:rPr>
        <w:t>Но кому-то показалось, что не всё понятно. Что же, вы большие молодцы. Спасибо вам огромное за этот труд, мы закончили.</w:t>
      </w:r>
      <w:r w:rsidRPr="00CB7EA4">
        <w:rPr>
          <w:rFonts w:ascii="Franklin Gothic Book" w:hAnsi="Franklin Gothic Book"/>
          <w:sz w:val="24"/>
          <w:szCs w:val="24"/>
        </w:rPr>
        <w:t xml:space="preserve"> </w:t>
      </w:r>
    </w:p>
    <w:p w14:paraId="37113DDB"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p>
    <w:p w14:paraId="2B7ED260"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p>
    <w:p w14:paraId="3B598238"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p>
    <w:p w14:paraId="73E573E9"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p>
    <w:p w14:paraId="449C9C1E" w14:textId="77777777" w:rsidR="00433B7C" w:rsidRPr="00CB7EA4" w:rsidRDefault="00433B7C" w:rsidP="00433B7C">
      <w:pPr>
        <w:spacing w:after="120"/>
        <w:ind w:right="-285" w:firstLine="567"/>
        <w:jc w:val="both"/>
        <w:rPr>
          <w:rFonts w:ascii="Franklin Gothic Book" w:eastAsia="Arial" w:hAnsi="Franklin Gothic Book" w:cs="Arial"/>
          <w:b/>
          <w:sz w:val="24"/>
          <w:szCs w:val="24"/>
        </w:rPr>
      </w:pPr>
    </w:p>
    <w:p w14:paraId="60966555" w14:textId="77777777" w:rsidR="00433B7C" w:rsidRPr="00CB7EA4" w:rsidRDefault="00433B7C">
      <w:pPr>
        <w:spacing w:after="0" w:line="240" w:lineRule="auto"/>
        <w:rPr>
          <w:rFonts w:ascii="Franklin Gothic Book" w:hAnsi="Franklin Gothic Book" w:cs="Times New Roman"/>
          <w:b/>
          <w:smallCaps/>
          <w:color w:val="009999"/>
          <w:sz w:val="24"/>
          <w:szCs w:val="24"/>
        </w:rPr>
      </w:pPr>
      <w:r w:rsidRPr="00CB7EA4">
        <w:rPr>
          <w:rFonts w:ascii="Franklin Gothic Book" w:hAnsi="Franklin Gothic Book" w:cs="Times New Roman"/>
          <w:b/>
          <w:smallCaps/>
          <w:color w:val="009999"/>
          <w:sz w:val="24"/>
          <w:szCs w:val="24"/>
        </w:rPr>
        <w:br w:type="page"/>
      </w:r>
    </w:p>
    <w:p w14:paraId="09296499" w14:textId="5104E9D0" w:rsidR="00433B7C" w:rsidRPr="006E73D9" w:rsidRDefault="00433B7C" w:rsidP="006E73D9">
      <w:pPr>
        <w:pStyle w:val="1"/>
        <w:jc w:val="center"/>
        <w:rPr>
          <w:rFonts w:ascii="Franklin Gothic Book" w:hAnsi="Franklin Gothic Book"/>
          <w:b/>
          <w:color w:val="009999"/>
          <w:sz w:val="28"/>
          <w:szCs w:val="28"/>
        </w:rPr>
      </w:pPr>
      <w:bookmarkStart w:id="3" w:name="_Toc183447371"/>
      <w:r w:rsidRPr="006E73D9">
        <w:rPr>
          <w:rFonts w:ascii="Franklin Gothic Book" w:hAnsi="Franklin Gothic Book"/>
          <w:b/>
          <w:color w:val="009999"/>
          <w:sz w:val="28"/>
          <w:szCs w:val="28"/>
        </w:rPr>
        <w:t>Расшифровка 4</w:t>
      </w:r>
      <w:bookmarkEnd w:id="3"/>
    </w:p>
    <w:p w14:paraId="471E0915"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p>
    <w:p w14:paraId="2DE0EE31" w14:textId="77777777" w:rsidR="00433B7C" w:rsidRPr="00CB7EA4" w:rsidRDefault="00433B7C" w:rsidP="00433B7C">
      <w:pPr>
        <w:spacing w:after="120"/>
        <w:ind w:right="-285"/>
        <w:jc w:val="both"/>
        <w:rPr>
          <w:rFonts w:ascii="Franklin Gothic Book" w:hAnsi="Franklin Gothic Book" w:cs="Arial"/>
          <w:sz w:val="24"/>
          <w:szCs w:val="24"/>
        </w:rPr>
      </w:pPr>
      <w:r w:rsidRPr="00CB7EA4">
        <w:rPr>
          <w:rFonts w:ascii="Franklin Gothic Book" w:hAnsi="Franklin Gothic Book" w:cs="Arial"/>
          <w:sz w:val="24"/>
          <w:szCs w:val="24"/>
          <w:u w:val="single"/>
        </w:rPr>
        <w:t>Город:</w:t>
      </w:r>
      <w:r w:rsidRPr="00CB7EA4">
        <w:rPr>
          <w:rFonts w:ascii="Franklin Gothic Book" w:hAnsi="Franklin Gothic Book" w:cs="Arial"/>
          <w:sz w:val="24"/>
          <w:szCs w:val="24"/>
        </w:rPr>
        <w:t xml:space="preserve"> Санкт-Петербург.</w:t>
      </w:r>
    </w:p>
    <w:p w14:paraId="176E37A0" w14:textId="77777777" w:rsidR="00433B7C" w:rsidRPr="00CB7EA4" w:rsidRDefault="00433B7C" w:rsidP="00433B7C">
      <w:pPr>
        <w:spacing w:after="120"/>
        <w:jc w:val="both"/>
        <w:rPr>
          <w:rFonts w:ascii="Franklin Gothic Book" w:hAnsi="Franklin Gothic Book" w:cs="Arial"/>
          <w:sz w:val="24"/>
          <w:szCs w:val="24"/>
        </w:rPr>
      </w:pPr>
      <w:r w:rsidRPr="00CB7EA4">
        <w:rPr>
          <w:rFonts w:ascii="Franklin Gothic Book" w:hAnsi="Franklin Gothic Book" w:cs="Arial"/>
          <w:sz w:val="24"/>
          <w:szCs w:val="24"/>
          <w:u w:val="single"/>
        </w:rPr>
        <w:t>ЦА:</w:t>
      </w:r>
      <w:r w:rsidRPr="00CB7EA4">
        <w:rPr>
          <w:rFonts w:ascii="Franklin Gothic Book" w:hAnsi="Franklin Gothic Book" w:cs="Arial"/>
          <w:sz w:val="24"/>
          <w:szCs w:val="24"/>
        </w:rPr>
        <w:t xml:space="preserve"> Женщины 16-40 лет, нейтрально или негативно относятся к СВО.</w:t>
      </w:r>
    </w:p>
    <w:p w14:paraId="7A58ACDE" w14:textId="77777777" w:rsidR="00433B7C" w:rsidRPr="00CB7EA4" w:rsidRDefault="00433B7C" w:rsidP="00433B7C">
      <w:pPr>
        <w:spacing w:after="120"/>
        <w:ind w:firstLine="567"/>
        <w:jc w:val="both"/>
        <w:rPr>
          <w:rFonts w:ascii="Franklin Gothic Book" w:hAnsi="Franklin Gothic Book" w:cs="Arial"/>
          <w:b/>
          <w:sz w:val="24"/>
          <w:szCs w:val="24"/>
        </w:rPr>
      </w:pPr>
      <w:bookmarkStart w:id="4" w:name="_Hlk158095177"/>
    </w:p>
    <w:bookmarkEnd w:id="4"/>
    <w:p w14:paraId="36ECC63F"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 xml:space="preserve">Модератор: Если попытаться описать ваши впечатления от просмотренного сериала буквально одним предложением, двумя-тремя словами, как бы вы его выразили? Вопрос каждому, буду спрашивать каждого, поэтому кто первый готов отвечать? </w:t>
      </w:r>
    </w:p>
    <w:p w14:paraId="347E33A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Может быть, также по очереди?</w:t>
      </w:r>
    </w:p>
    <w:p w14:paraId="688F9209"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Можно с любого вообще начинать. Давайте, Юля, а потом по кругу.</w:t>
      </w:r>
    </w:p>
    <w:p w14:paraId="66E2485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Одним, двумя предложениями?</w:t>
      </w:r>
    </w:p>
    <w:p w14:paraId="11FE5973"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 xml:space="preserve">Модератор: Одним. </w:t>
      </w:r>
    </w:p>
    <w:p w14:paraId="65BA3F7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Ой, грустно очень. Я не люблю открытый финал, но здесь очевидно, что скорее всего Катя умерла, наверно. Потому что там в маршрутке сказали, что нашли группу «Ландыши», а Катя она побежала к монастырю. То есть она убежала как бы из этой маршрутки.</w:t>
      </w:r>
    </w:p>
    <w:p w14:paraId="35214B9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А я, наоборот, поняла.</w:t>
      </w:r>
    </w:p>
    <w:p w14:paraId="595CA7E8"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Понятно. Ну давайте Настя.</w:t>
      </w:r>
    </w:p>
    <w:p w14:paraId="52A24BE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Неоднозначное впечатление. В начале мне казалось, что это добрая такая сказка, лёгкая, даже может быть ни о чём будет, в конце уже очень такой серьёзный, добрый. Мне кажется, что финал, наоборот, как раз таки положительный. В конце уже такой вот серьёзный фильм о серьёзных вещах.</w:t>
      </w:r>
    </w:p>
    <w:p w14:paraId="37465726"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Спасибо. Мария?</w:t>
      </w:r>
    </w:p>
    <w:p w14:paraId="208A272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Мне этот сериал понравился. В общем такой сериал, после которого ещё там несколько дней, не знаю неделю будешь обдумывать там какие-то детали. То есть по любому оставляет какое-то впечатление, а не то, что посмотрел и забыл. Конечно, вот я не до конца поняла концовку. То есть как-то концовка для меня не раскрыта.</w:t>
      </w:r>
    </w:p>
    <w:p w14:paraId="6F0D78B5"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Спасибо. Лиза?</w:t>
      </w:r>
    </w:p>
    <w:p w14:paraId="72DC9AA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Фильм тяжёлый оказался. То есть первая половина мне показалось, первые пару серий, тройка, наверное, ни о чём, как обычно, там провинциальные города, как обычная жизнь в России, а конец оказался, конечно, тяжёлым. С точки зрения там войны и с точки зрения любви, и с точки, ну в общем по всем параметрам там что-то тяжело, плакать хотелось, но я держалась.</w:t>
      </w:r>
    </w:p>
    <w:p w14:paraId="1426163F"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Спасибо.</w:t>
      </w:r>
    </w:p>
    <w:p w14:paraId="1430221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Ну у меня неоднозначное впечатление сложилось об этом сериале. Не скажу, что мне понравилось, там все вперемешку, всё примешалось, персонажи довольно картонные, не вызывал у меня никаких эмоций. Поэтому, наверное, не могу оценить его хорошей оценкой.</w:t>
      </w:r>
    </w:p>
    <w:p w14:paraId="15979BFA"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Спасибо. Ксюша?</w:t>
      </w:r>
    </w:p>
    <w:p w14:paraId="7447895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У меня тоже такое неоднозначное впечатление. Местами где-то было ну как-то не приятненько, что ли. Местами даже чувствовалось такое чувство счастье за них, наверно. Ну финал какой-то все-таки странный был. С одной стороны намекающий на продолжение. С другой стороны, если так подумать, то это и конец, не скажешь, что такой счастливый, ну какой есть.</w:t>
      </w:r>
    </w:p>
    <w:p w14:paraId="776C4E9A"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 xml:space="preserve">Модератор: Елизавета? </w:t>
      </w:r>
    </w:p>
    <w:p w14:paraId="11106A2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Мне было не очень интересно смотреть. Сначала было прям совсем плохо, потом ну в середине были какие-то моменты такие, вот когда меня очень трогала и я прям верила. Финал мне, наоборот, он открытый, ну мне он в целом понравился. То есть как бы я тоже думаю, что скорее всего главная героиня погибла. Ну это такой довольно реалистичный финал и ну в целом у меня он не вызывает негатива.</w:t>
      </w:r>
    </w:p>
    <w:p w14:paraId="3DC5058D"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Спасибо. Наталья?</w:t>
      </w:r>
    </w:p>
    <w:p w14:paraId="4A72D29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Скажу так, что начало и конец как бы вообще не сопоставимы были, потому что вообще ожидалось одно, а конец тут вот как раз с сегодняшних серий пошёл очень неоднозначно, такое развитие, как бы немного ожидалось в другом русле. Но он однозначно эмоциональный, какие-то эмоции он там вызывал в процессе просмотра, но для меня он на один раз. Один раз посмотреть.</w:t>
      </w:r>
    </w:p>
    <w:p w14:paraId="3205683C"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Спасибо. Диана?</w:t>
      </w:r>
    </w:p>
    <w:p w14:paraId="147C91E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Мне например очень понравился лично. Он точно душевный такой.</w:t>
      </w:r>
    </w:p>
    <w:p w14:paraId="09F6F98F"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Давайте тогда мы с вами попробуем всё-таки определить, кому, что в этом сериале понравилось, а потом поговорим, что не понравилось. Давайте начнём с положительного. Вот какие моменты, может быть, кто-то даже себе зафиксировал или запомнил, то есть какие моменты вам прямо понравились в этом фильме или в целом может быть во всём сериале, что понравилось? Давайте, кто готов?</w:t>
      </w:r>
    </w:p>
    <w:p w14:paraId="62D088D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Мне кажется, что единственный человек, который хорошо поработал над этим сериалом, это был звукорежиссёр. Очень хорошая музыка, очень приятная и прям хорошо так вставлена, поэтому вот плюс прям весомый. Больше ничего.</w:t>
      </w:r>
    </w:p>
    <w:p w14:paraId="751F5CA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Реалистично очень показана жизнь опять же в глубинке, реалистично показана в гарнизоне жизнь. Это прям как там на самом деле, там свет, вот воду отключат, это всё очень детально.</w:t>
      </w:r>
    </w:p>
    <w:p w14:paraId="4F33433F"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Вы когда-нибудь жили в гарнизоне?</w:t>
      </w:r>
    </w:p>
    <w:p w14:paraId="7CA79F0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Да. Я и смотрела, думаю боже мой, это же про моё детство прямо и воду отключали, и всё как положено, и там топили. То есть вот это вот они соблюли, то есть нюансы есть, вот реалистично достаточно.</w:t>
      </w:r>
    </w:p>
    <w:p w14:paraId="458CB2E6"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Мария, что вам понравилось в этом фильме?</w:t>
      </w:r>
    </w:p>
    <w:p w14:paraId="41B7F60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Мне понравились музыкальные вставки. В принципе как вот развивались отношения, так сказать, между молодым человеком из глубинки и девушкой как бы из другого общества.</w:t>
      </w:r>
    </w:p>
    <w:p w14:paraId="49652CA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Мне понравилось очень музыкальное оформление и в большинстве случаев мне очень нравилась картинка. То есть, как это снято. Работа оператора.</w:t>
      </w:r>
    </w:p>
    <w:p w14:paraId="496FB80C"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Чем она вам понравилась?</w:t>
      </w:r>
    </w:p>
    <w:p w14:paraId="5DF47DF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Довольно яркая, легко воспринимается и как бы очень чётко передаёт настроение, которое хочет передать режиссёр.</w:t>
      </w:r>
    </w:p>
    <w:p w14:paraId="07919C97"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Спасибо. Юль?</w:t>
      </w:r>
    </w:p>
    <w:p w14:paraId="78310C3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Юлия: </w:t>
      </w:r>
      <w:r w:rsidRPr="00CB7EA4">
        <w:rPr>
          <w:rFonts w:ascii="Franklin Gothic Book" w:hAnsi="Franklin Gothic Book" w:cs="Arial"/>
          <w:bCs/>
          <w:sz w:val="24"/>
          <w:szCs w:val="24"/>
        </w:rPr>
        <w:t>Я для себя выбрала саундтрек. То есть в конце самая последняя песня «О какая нежная любовь» меня очень сильно затронула. Когда я слышала её, вот прям вот мы в середине её слышали и в конце, и воспринимается она по-другому. И когда он её пел то, что он ей посвятил песню вот на день рождения, тоже меня очень сильно зацепило. Мне понравился личный рост у героев. То есть Демьян — это просто быдло, это было очень сильно показано, вот его компашка. Света, по-моему, чёрненькая официантка, она очень сильно поменялась. В конце видно было, что они все сожалеют о своих ошибках, с помощью так сказать Кати Демьян улучшился. Мне очень сильно понравился конец, вот эта надежда в глазах Кати, ну потрясающая игра актёров. То есть ну чувствовалась боль, ну там прям было видно, как она надеялась, что это Лёша там в больнице и как она в каждом солдате видела Лёшу. К сожалению, я считаю, что они погибли. Потому что вот то, что волк там был, монастырь, она за ним пошла, он её привёл туда волк.</w:t>
      </w:r>
    </w:p>
    <w:p w14:paraId="0CAF99FE"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Спасибо. Диана?</w:t>
      </w:r>
    </w:p>
    <w:p w14:paraId="47B3554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Хорошо. Мне понравилось больше военная тематика. Мне как-то вот как главный персонаж себя вёл достойно, как настоящий военный и у меня прям потом внутри такая гордость, что в нашем мире, ну хочется видеть, что есть такие мужчины, которые не боятся идти на толпу, защищая свою любящую женщину и страну соответственно тоже до последнего. Меня это тронуло.</w:t>
      </w:r>
    </w:p>
    <w:p w14:paraId="45DC555F"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Спасибо. Наталья?</w:t>
      </w:r>
    </w:p>
    <w:p w14:paraId="30C3F4A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Ну фильм дарит надежду то, что несмотря на то, что сейчас происходит СВО и всё сопутствующее то, что жизнь продолжается, дети рождаются, армия защищает нас, как бы гордость, надежда за свою страну, за наших военных, что молодые ребята там как бы по первому зову встают и идут, и воюют. Как бы такое положительное настроение, что несмотря на всю жизнь продолжается.</w:t>
      </w:r>
    </w:p>
    <w:p w14:paraId="688D8E05"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Спасибо. Елизавета?</w:t>
      </w:r>
    </w:p>
    <w:p w14:paraId="198E507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Мне очень понравилась визуальная часть. Как-то вот очень красиво снято и вот сам город, там Вологда и зима, потому что зиму же можно как бы показать не очень красивой, она не всегда красивая, тут всё такое вот прям ну приятно в общем смотреть. Понравились какие-то моменты вот в середине сериала с семейным счастьем героев, вот с жизнью в гарнизоне есть какой-то вот такой, вот ну семейную, не только, когда два персонажа, но вот которые друзья. Ещё понравился момент уже в конце фильма, где Кате нужно было выбрать ехать ли в госпиталь к Лёхе и вести гуманитарную помощь. Потому что я согласна, что Катя — это человек, который любит в первую очередь себя, и вот наконец-то не просто вот так вот что-то само получилось и героев ставят перед каким-то выбором, каким-то сложным и момент был правда хороший, там и актёры хорошо сыграли, и в общем вот это ну правда хороший момент.</w:t>
      </w:r>
    </w:p>
    <w:p w14:paraId="03B21910"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Спасибо большое. Ксюша?</w:t>
      </w:r>
    </w:p>
    <w:p w14:paraId="62782BE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Мне понравилась атмосфера в целом этого сериала, получается и как природу показали, как вот эту вот всю жизнь. Потому что гарнизон, так скажем, такая маленькая своя страна, там другие порядки, потому что все-таки военные там. Как хорошо показали, вот это прям вообще мне понравилось.</w:t>
      </w:r>
    </w:p>
    <w:p w14:paraId="3738A2B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Мне ещё понравился момент, когда вот, собственно, там они отмечают День Защитника Отечества и свадьба начинается, там объявляют тревогу и как они узнают все об СВО. Это тоже было очень ну так реалистично, мне кажется, и без пафоса так просто по-человечески со стороны там жены офицера, со стороны женщины, которая там она переживает за своего мужа, можно было посмотреть.</w:t>
      </w:r>
    </w:p>
    <w:p w14:paraId="12C64A7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Ещё очень сильно показано как, так скажем, свои за своих борются. Была сцена, когда должны были как раз таки Катю забрать, а все жёны офицеров и вот за ней, так скажем, горой стояли и защищали до последнего, чтобы её не забрали. В итоге она сама ушла.</w:t>
      </w:r>
    </w:p>
    <w:p w14:paraId="5C23EC8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Мне ещё кажется, что женсовет — это отдельный герой. Они хорошо сыграли, как они друг за друга горой, как одна смс-ка и все пришли, прибежали. </w:t>
      </w:r>
    </w:p>
    <w:p w14:paraId="6936F34D"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То есть вы поверили в это, что так на самом деле?</w:t>
      </w:r>
    </w:p>
    <w:p w14:paraId="7C20CA8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Да. Ну и нам показали с их стороны, как началась война. </w:t>
      </w:r>
    </w:p>
    <w:p w14:paraId="1105A888"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У меня ещё есть место на листочке, что понравилось вам в этом фильме, я его не буду далеко убирать, потому что вдруг вы ещё что-то вспомните и мы дополним. Давайте тогда, что не понравилось в этом сериале, какие-то моменты, может быть, какие-то идеи? Давайте, Юля.</w:t>
      </w:r>
    </w:p>
    <w:p w14:paraId="211F320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Для меня, мне кажется, что там слишком откровенным было иногда, когда её трогали Катю. Мне кажется не надо было слишком много делать там, где она голая в бане. Но это отдельный видимо день был, просто они радовались, были счастливы, но мне кажется поменьше. Ну там не было откровенных сцен, но мне просто не понравилось, что оголяли, хотели как-то оголить её Катю. Всё вроде.</w:t>
      </w:r>
    </w:p>
    <w:p w14:paraId="44CE774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Диана: </w:t>
      </w:r>
      <w:r w:rsidRPr="00CB7EA4">
        <w:rPr>
          <w:rFonts w:ascii="Franklin Gothic Book" w:hAnsi="Franklin Gothic Book" w:cs="Arial"/>
          <w:bCs/>
          <w:sz w:val="24"/>
          <w:szCs w:val="24"/>
        </w:rPr>
        <w:t>А мне не понравились музыкальные темы на первые, которые включали там для примера. Не то, что где она поёт, а там, где вот представляли, что вот она там в этой в розовой маске, где она где-то там в Америке выступает, где она с военными там кружит, её в этом пальто и как бы её вот эти вставки, они отвлекали меня сразу от фильма. Я считаю, что это не очень.</w:t>
      </w:r>
    </w:p>
    <w:p w14:paraId="3FC3B97D"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Не очень что?</w:t>
      </w:r>
    </w:p>
    <w:p w14:paraId="52AFB53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Не очень понравилось вот эти вставки музыкальные, танцы, они как бы уводят мне кажется от фильма вообще какой-то. Ну я понимаю, что они хотят показать, как она там в Америке или как её там в армии это кружит, но я понимаю, что в армии такого там нет. Кружить ее там никто не может и не будет да, там она устроила танцы и опять это музыкальное выступление. Я считаю, что это ни к чему.</w:t>
      </w:r>
    </w:p>
    <w:p w14:paraId="39C70F43"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Да, Юлия, хотите дополнить?</w:t>
      </w:r>
    </w:p>
    <w:p w14:paraId="24A15DD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Юлия: </w:t>
      </w:r>
      <w:r w:rsidRPr="00CB7EA4">
        <w:rPr>
          <w:rFonts w:ascii="Franklin Gothic Book" w:hAnsi="Franklin Gothic Book" w:cs="Arial"/>
          <w:bCs/>
          <w:sz w:val="24"/>
          <w:szCs w:val="24"/>
        </w:rPr>
        <w:t>Да. Я почитала в интернете у режиссёра была главная задача — это мелодрама музыкальная. То есть у нас, ну там обязательно были музыкальные вставки, но они слегка отвлекали. Потому что вот мне запомнился момент там, где Лёха и Катя поссорились и тут Катя начинает петь, и вообще всё уходит со своего плана. Мне очень было интересно, когда она заступилась за Лёху, дала пощёчину капитану. Что капитану сделали? Мне кажется за то, что он у него была попытка изнасилования Кати, ну должны были что-то сделать, но нас слегка отвлекли вот этой паузой. Мне до конца фильма было интересно, что с ним случилось, почему с ним ничего не сделали.</w:t>
      </w:r>
    </w:p>
    <w:p w14:paraId="5D9A25D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Просто армия, потому что там можно договориться.</w:t>
      </w:r>
    </w:p>
    <w:p w14:paraId="7DABC642"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Наталья, что вам не понравилось?</w:t>
      </w:r>
    </w:p>
    <w:p w14:paraId="41E1C18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Я как утром ещё раз повторю, что музыкальное сопровождение ни как она поёт, ни как ещё там кто-то поёт, ни одна песня не понравилась, то есть полностью все саундтреки прям вообще там минус сто.</w:t>
      </w:r>
    </w:p>
    <w:p w14:paraId="0CCADD2C"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Что не понравилось?</w:t>
      </w:r>
    </w:p>
    <w:p w14:paraId="5D93952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Наталья: </w:t>
      </w:r>
      <w:r w:rsidRPr="00CB7EA4">
        <w:rPr>
          <w:rFonts w:ascii="Franklin Gothic Book" w:hAnsi="Franklin Gothic Book" w:cs="Arial"/>
          <w:bCs/>
          <w:sz w:val="24"/>
          <w:szCs w:val="24"/>
        </w:rPr>
        <w:t>Некрасиво, не цепляет, не звучит, ну голоса особого там нет, не хочется слушать вообще. Правильно вот тоже девочки говорят, отвлекает, как-то хочется переключить. Если бы он шёл бы в процессе там по телевизору, например, я вот переключала бы, наверное, вообще в эти моменты, пока там идёт музыкальная пауза. Ещё, наверное, какие-то моменты есть нереалистично, но, что там так прям по зову тут с телефонного разговора там чуть ли не пол гарнизона приехали, и за не него заступились из-за бандита. Ну что-то как-то не очень в это верится, конечно, честно говоря. Наверное, пока два таких момента, что немного преувеличены. Точно не музыка.</w:t>
      </w:r>
    </w:p>
    <w:p w14:paraId="01CD2361"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Спасибо. Елизавета, что вам не понравилось?</w:t>
      </w:r>
    </w:p>
    <w:p w14:paraId="35D2F48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Мне тоже не понравились почти все вот эти вставки а-ля мюзикл. Потому что они были как-то вот именно в сцену как-то очень ну не лаконично вставлены. Как бы их можно было как-то по-другому сделать, не так как сейчас. Как-то снято так странно, что вот ну да, ну не хочется в общем смотреть, как-то вообще не логично. Там были хорошие моменты, где вот Лёха в конце песню пел, вот это как-то было так адекватно там, где они с этим женсоветом пели песню на 23-е февраля, ну в целом они вот были как-то не знаю не к месту. То есть я думаю…</w:t>
      </w:r>
    </w:p>
    <w:p w14:paraId="78FC23BB"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Вы можете вспомнить самые такие несуразные, не к месту вставленные музыкальные.</w:t>
      </w:r>
    </w:p>
    <w:p w14:paraId="7BF3A65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Вот это вот «Звенит январская вьюга», где она там что-то одну её оставил и тут приезжает на санях дед Мороз. </w:t>
      </w:r>
    </w:p>
    <w:p w14:paraId="4D41E0C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Соглашусь тоже. Где в армии её крутят там эти армейцы.</w:t>
      </w:r>
    </w:p>
    <w:p w14:paraId="7359058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Да. В ЗАГСе. Кстати, в ЗАГСе, которая была первая, когда они жениться пришли. Что-то там вот тоже было смотрим, потому что что-то не то. А потом, когда, наоборот, когда она уже пришла разводиться, вот это, кстати, мне как-то больше понравилось. Как-то они тоже в ЗАГСе там лаконичнее это включили. Ещё не понравился. Про ляпы тут можно говорить?</w:t>
      </w:r>
    </w:p>
    <w:p w14:paraId="39365168"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Да. Можно, конечно.</w:t>
      </w:r>
    </w:p>
    <w:p w14:paraId="73DDC75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Мне всё время в глаза бросалось, что у них там вообще суровая зима, и когда они показывают передовую, там зелёные деревья, то есть там явное лето. То есть я один раз заметила и потом постоянно на это обращала внимание.</w:t>
      </w:r>
    </w:p>
    <w:p w14:paraId="1E35362A"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 xml:space="preserve">Модератор: Я прям отдельно страничку под ляпы завела. Может ещё кто-то вспомнит. </w:t>
      </w:r>
    </w:p>
    <w:p w14:paraId="7A6BAFE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Елизавета: </w:t>
      </w:r>
      <w:r w:rsidRPr="00CB7EA4">
        <w:rPr>
          <w:rFonts w:ascii="Franklin Gothic Book" w:hAnsi="Franklin Gothic Book" w:cs="Arial"/>
          <w:bCs/>
          <w:sz w:val="24"/>
          <w:szCs w:val="24"/>
        </w:rPr>
        <w:t xml:space="preserve">Ещё, почему в начале у неё, когда получается она пограничный контроль проходила, там она всё с этой визой, виза, виза есть. У неё же два паспорта. </w:t>
      </w:r>
    </w:p>
    <w:p w14:paraId="104888D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Да. Она забыла о своём гражданстве? Я тоже не поняла или надо было просто женщину эту с бровями показать колоритную? </w:t>
      </w:r>
    </w:p>
    <w:p w14:paraId="49B74CA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Нет. Там же был потом момент, когда она ему показывает, она сама удивилась, что у неё второй паспорт.</w:t>
      </w:r>
    </w:p>
    <w:p w14:paraId="18041EE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Кто ей в сумку клал, где эти документы.</w:t>
      </w:r>
    </w:p>
    <w:p w14:paraId="71231A6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Ну да, вот это всё.</w:t>
      </w:r>
    </w:p>
    <w:p w14:paraId="6AB9A78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И как она получила паспорт, если она с восьми лет за границей жила?</w:t>
      </w:r>
    </w:p>
    <w:p w14:paraId="6F5BECE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Юлия: </w:t>
      </w:r>
      <w:r w:rsidRPr="00CB7EA4">
        <w:rPr>
          <w:rFonts w:ascii="Franklin Gothic Book" w:hAnsi="Franklin Gothic Book" w:cs="Arial"/>
          <w:bCs/>
          <w:sz w:val="24"/>
          <w:szCs w:val="24"/>
        </w:rPr>
        <w:t xml:space="preserve">Она говорила вначале, что я приезжала для вступления в наследство. </w:t>
      </w:r>
    </w:p>
    <w:p w14:paraId="349B7EF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Мне со спиной не понравился этот Бублик, я его не запомнила, как его зовут, Боря, наверное. Он там прям несколько раз так говорит, у меня спину прихватило, спину прихватило, замените меня. Это прям мне вообще запомнилось, прям он несколько раз прям сказал. Ладно бы это как мимолётно, а он вот у меня спину, спину, вот у меня спину и тут же с дочкой играет, подкидывает её.</w:t>
      </w:r>
    </w:p>
    <w:p w14:paraId="4C62435C"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Ещё ляпы есть? Ну ладно, про то, что не понравились?</w:t>
      </w:r>
    </w:p>
    <w:p w14:paraId="70BF0FC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Не всё.</w:t>
      </w:r>
    </w:p>
    <w:p w14:paraId="6CCCA8E5"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Не всё. Давайте, Елизавета, что не понравилось?</w:t>
      </w:r>
    </w:p>
    <w:p w14:paraId="0278392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Для меня было много моментов как бы, в которые я не верила. Где они в конце на танке всем этим женсоветом приезжают, ну изначально, мне кажется, вот как-то переборщили своей типа провинциальностью, что там что-то какие-то прям у них такие лютые 90-е. Ещё как бы, если главные персонажи нормально одеты, потом я смотрю вот этот клуб, а что они все на двухтысячные выглядят.</w:t>
      </w:r>
    </w:p>
    <w:p w14:paraId="5936410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Анастасия: </w:t>
      </w:r>
      <w:r w:rsidRPr="00CB7EA4">
        <w:rPr>
          <w:rFonts w:ascii="Franklin Gothic Book" w:hAnsi="Franklin Gothic Book" w:cs="Arial"/>
          <w:bCs/>
          <w:sz w:val="24"/>
          <w:szCs w:val="24"/>
        </w:rPr>
        <w:t>Может так и выглядят, мы же не знаем.</w:t>
      </w:r>
    </w:p>
    <w:p w14:paraId="116A511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Почему? Я, например, ну я у меня мама из маленького города, я туда каждое лето ездила. Это ещё 10 лет назад, там никто не одевался так. Короче нет, мне в это не верилось, они как-то не знаю, перебарщивать вот с этим всем, что там они прям всех так держат эта банда. Как-то в отношении главных героев мне тоже сначала, вот вообще, что они обсуждают. То есть они действительно поженились просто по расчёту. У них такие моменты есть, они вот прям думаешь, блин, знакомы не знаю два дня, вы в своём уме. Потому что обычно какие-то короче такие проблемы, вот не с логики вот этой не вытекают, не ведут себя так люди, которые познакомились там пару дней назад, ещё просто фиктивно поженились. То есть они могут, конечно, пошутить, но как-то на полном серьёзе, думаешь, ну какой-то бред. Я в принципе не верю, что такие вот серьёзные могут быть чувства у людей, когда они знают друг друга полмесяца, и когда они ещё не знаю из этих полмесяца, наверное, полторы недели друг друга там ненавидели, ну там были такие отношения. Мне вот это вот совсем не верилось.</w:t>
      </w:r>
    </w:p>
    <w:p w14:paraId="36B4AC4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Он в неё с первого взгляда влюбился, а она в него нет.</w:t>
      </w:r>
    </w:p>
    <w:p w14:paraId="4C41F4F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Короче для меня это совсем нереалистично.</w:t>
      </w:r>
    </w:p>
    <w:p w14:paraId="1960558B"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Понятно. Хорошо. Ксюша, что вам не понравилось?</w:t>
      </w:r>
    </w:p>
    <w:p w14:paraId="1FBE81D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Синхронные танцы во время музыкального сопровождения. Я последнее время, когда смотрю разные сериалы и фильмы, замечаю то, что все режиссеры всегда почему-то пихают вот эти вот синхронные танцы во время музыкального сопровождения, во время диалога даже было такое. Это максимально странно звучит и выглядит. Мы же в обычной жизни, когда разговариваем не танцуем, особенно синхронно.</w:t>
      </w:r>
    </w:p>
    <w:p w14:paraId="6A883F31"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Понятно. Давайте, Ксения, вы, что вам не понравилось?</w:t>
      </w:r>
    </w:p>
    <w:p w14:paraId="07ED211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Мне, конечно, много чего не понравилось. Но вот самое такое откровенное, что прям вообще очень не понравилось, я прям вчера ехала в метро и думала, что меня вот так сильно оттолкнуло. Я поняла, что мне не понравились все персонажи просто. Они все какие-то отрицательные. Казалось бы, вот это вот Лёша, он должен быть положительным персонажем, он должен быть добрым, он такой военный, как бы должно быть отношение такого доброго военного. Но его высказывание про женщин и вообще, ну это просто, я не знаю, и то, что он её бросил там на обочине, это тоже очень странно, даже если несмотря на то, что он вернулся, этот поступок какой-то просто дикий. Вот ну это как минимум. Во-вторых, логика персонажей я вообще не понимаю, что ими движет, вообще не понимаю. Все влюбляются в главную героиню, там соответственно чем она их так сильно привлекает. Она такая да, она красивая, но как бы сразу соглашаются жениться на ней и прям преследовать ей. Но мне кажется, что это какая-то ерунда, это просто бред. Наверное, это главное такое.</w:t>
      </w:r>
    </w:p>
    <w:p w14:paraId="2F1AD3C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Мне не понравилось. Ну вот сейчас последняя серия, мне не понравилась, совсем нереалистичная война, но это даже не то, что она не реалистичная, ну это как-то смешно. БМП угнать, автобус, она оставила своих девчонок, уехала, они остановили БМП, поехали за ней. То есть это совсем. И при этом военные действия, её бомбят, она останавливается, куда-то бежит. Ты понимаешь, что это как бы при всей той обстановке и серьёзности сейчас происходящего, показывают войну. То есть надо было бы, наверное, меньше её показывать детально именно войну. Потому что они не смогут её показать. Но фильм не про войну в принципе, а про любовь и там кто-то за кем-то бежит и опять же исправление. То есть были персонажи другие, как бы серия за серией они исправляются, как будто становятся лучше все, кроме Алексея. Потому что он и так был молодец. Правда, хотя оставлял девушку свою зимой на трассе. Вот не понравилось совсем. То есть я бы убрала это, потому что это совсем не то и вообще ни к месту. Я думаю, что сериал смотрели бы девушки, а вот это всё, это даже пугает, ну как бы не зачем, но не для мужчин этот фильм, по-моему.</w:t>
      </w:r>
    </w:p>
    <w:p w14:paraId="333B7F7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Поэтому мужчин нет, девочек собрали только. Я даже об этом подумала.</w:t>
      </w:r>
    </w:p>
    <w:p w14:paraId="0C96C47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А девушкам это всё не сильно интересно только реально, как они в танке сидят и он говорит, что ты меня ревнуешь или нет, и там раз, и снаряд вылетает. Но это, честно говоря, ну не очень.</w:t>
      </w:r>
    </w:p>
    <w:p w14:paraId="0EFBCBD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Она прям орала, он её вывел на эмоции.</w:t>
      </w:r>
    </w:p>
    <w:p w14:paraId="6CC7E34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Вот с возрастом так хочется спокойнее, просто хочется спокойствия.</w:t>
      </w:r>
    </w:p>
    <w:p w14:paraId="4B67E5E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Поэтому, наверное, просто разные поколения.</w:t>
      </w:r>
    </w:p>
    <w:p w14:paraId="6BEB9C2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Мне в 20 лет хотелось эмоций, сейчас мне хочется как-то полегче, чтобы вот не было, тем более вместе со снарядом.</w:t>
      </w:r>
    </w:p>
    <w:p w14:paraId="48D301E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Мария: </w:t>
      </w:r>
      <w:r w:rsidRPr="00CB7EA4">
        <w:rPr>
          <w:rFonts w:ascii="Franklin Gothic Book" w:hAnsi="Franklin Gothic Book" w:cs="Arial"/>
          <w:bCs/>
          <w:sz w:val="24"/>
          <w:szCs w:val="24"/>
        </w:rPr>
        <w:t>Меня как-то все-таки концовка непонятна. То есть мне как будто бы, я ожидала какого-то другого финала. То есть я даже не поняла, что в итоге произошло. Как-то вот для меня эта тема не раскрыта осталась. Соглашусь тут с другими, что вот насчёт того, что музыкальные вставки иногда как будто бы были не к месту. Иногда как будто были такие моменты, что хочется уже узнать, что там дальше будет, а тут музыкальная вставка, которая отвлекает. Там в некоторых местах была. Насчёт того, где автобус да, что ехал, танки, вот как-то да, это не реалистичные немножко моменты были. Наверное, вот эти моменты.</w:t>
      </w:r>
    </w:p>
    <w:p w14:paraId="61FBC9B6"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 xml:space="preserve">Модератор: Анастасия? </w:t>
      </w:r>
    </w:p>
    <w:p w14:paraId="1376351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Мне не понравилась заставка вступительная, потому что, если в первой серии мы видим её поющую не на русском языке и это вроде как настраивает нас на одну волну, потом со второй серии дальше уже всё это идёт на русском языке, она в этом вечернем платье, плюс ландыш. Я полфильма пыталась разгадать, почему ландыш и потом на самом деле ландыш очень был притянут за уши, как мне показалось.</w:t>
      </w:r>
    </w:p>
    <w:p w14:paraId="38DEA0D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Мне тоже. В конце.</w:t>
      </w:r>
    </w:p>
    <w:p w14:paraId="4FCE60B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Мне даже вот это название их группы ещё более, менее, но в общем, почему ландыш вопрос мучил долго.</w:t>
      </w:r>
    </w:p>
    <w:p w14:paraId="3B61B7FB"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Мы про ландыш, где узнаем, что ей нравится?</w:t>
      </w:r>
    </w:p>
    <w:p w14:paraId="2EDBEE0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Уже сегодня только узнали.</w:t>
      </w:r>
    </w:p>
    <w:p w14:paraId="464848B5"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Посмотрели шесть серий и про ландыши не было ни слова?</w:t>
      </w:r>
    </w:p>
    <w:p w14:paraId="5E1A156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Да, да. Больше половины.</w:t>
      </w:r>
    </w:p>
    <w:p w14:paraId="29B30AF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Не было.</w:t>
      </w:r>
    </w:p>
    <w:p w14:paraId="54B8B90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Анастасия: </w:t>
      </w:r>
      <w:r w:rsidRPr="00CB7EA4">
        <w:rPr>
          <w:rFonts w:ascii="Franklin Gothic Book" w:hAnsi="Franklin Gothic Book" w:cs="Arial"/>
          <w:bCs/>
          <w:sz w:val="24"/>
          <w:szCs w:val="24"/>
        </w:rPr>
        <w:t>Поэтому это сочетание её вечернего платья, ландыши, ну как-то вот очень непонятно.</w:t>
      </w:r>
    </w:p>
    <w:p w14:paraId="4D9F928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Мне кажется, про семью ещё не рассказали совсем про её.</w:t>
      </w:r>
    </w:p>
    <w:p w14:paraId="7DC4C2A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А про его? Где мама? Про Лёшу, где родители?</w:t>
      </w:r>
    </w:p>
    <w:p w14:paraId="006C14F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Его и детства ни одного фрагмента.</w:t>
      </w:r>
    </w:p>
    <w:p w14:paraId="4D6D76F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Я про это говорю, что персонажи, они вообще не раскрыты. </w:t>
      </w:r>
    </w:p>
    <w:p w14:paraId="7B7A9C4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Может ещё серию надо было потратить, чтоб рассказать о них?</w:t>
      </w:r>
    </w:p>
    <w:p w14:paraId="29CA495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Про Лёху я запомнила только, что вот у него дед был танкистом и он захотел тоже. Всё.</w:t>
      </w:r>
    </w:p>
    <w:p w14:paraId="506BE6F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Может родители погибли.</w:t>
      </w:r>
    </w:p>
    <w:p w14:paraId="56888E8F"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Дед был танкистом. И он сказал, что ещё?</w:t>
      </w:r>
    </w:p>
    <w:p w14:paraId="4FD1F55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Что я должен быть таким же.</w:t>
      </w:r>
    </w:p>
    <w:p w14:paraId="44BCF772"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И он воевал. Да? Или не было такого?</w:t>
      </w:r>
    </w:p>
    <w:p w14:paraId="206DB42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Да, да.</w:t>
      </w:r>
    </w:p>
    <w:p w14:paraId="2BA4C03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А, да.</w:t>
      </w:r>
    </w:p>
    <w:p w14:paraId="6A6ED07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Что-то, может быть, да.</w:t>
      </w:r>
    </w:p>
    <w:p w14:paraId="3840B1A3"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Я, кстати, со вчерашнего дня про это думала. То есть Лёха, вот он лейтенант, он закончил училище, ему 23 года. То есть извините, его дед. Хорошо. Получается, его отцу, ну лет там 55, значит, деду пусть плюс 25. То есть деду 80 было, где он воевал то?</w:t>
      </w:r>
    </w:p>
    <w:p w14:paraId="24EB817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Сын полка может.</w:t>
      </w:r>
    </w:p>
    <w:p w14:paraId="79D2CED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Ксюша: </w:t>
      </w:r>
      <w:r w:rsidRPr="00CB7EA4">
        <w:rPr>
          <w:rFonts w:ascii="Franklin Gothic Book" w:hAnsi="Franklin Gothic Book" w:cs="Arial"/>
          <w:bCs/>
          <w:sz w:val="24"/>
          <w:szCs w:val="24"/>
        </w:rPr>
        <w:t xml:space="preserve">Я не знаю, мне что-то не запомнилось, что он воевал. </w:t>
      </w:r>
    </w:p>
    <w:p w14:paraId="27558CF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То, что дед военный да, а что он воевал тоже не помню.</w:t>
      </w:r>
    </w:p>
    <w:p w14:paraId="180E5DAA"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Ну ладно. Может это я что-то уже придумала.</w:t>
      </w:r>
    </w:p>
    <w:p w14:paraId="7A2C0C7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Я тоже про ландыши соглашусь и даже вот я тоже полфильма думала, причём тут ландыши. Даже, когда мы узнаём, что это её любимый цветок, это такой вот должен быть символ их любви, но как-то и потом они группу называют так. Ну как-то вот всё равно инородным телом немножко смотрится название.</w:t>
      </w:r>
    </w:p>
    <w:p w14:paraId="06E7E71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Я ещё про диагноз ничего не поняла. Как вообще опекун, какое право он имеет называть её недееспособной. </w:t>
      </w:r>
    </w:p>
    <w:p w14:paraId="0998079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Мария: </w:t>
      </w:r>
      <w:r w:rsidRPr="00CB7EA4">
        <w:rPr>
          <w:rFonts w:ascii="Franklin Gothic Book" w:hAnsi="Franklin Gothic Book" w:cs="Arial"/>
          <w:bCs/>
          <w:sz w:val="24"/>
          <w:szCs w:val="24"/>
        </w:rPr>
        <w:t>Заплатил в суд, взятку дал и он признал.</w:t>
      </w:r>
    </w:p>
    <w:p w14:paraId="2867D6D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На протяжении фильма говорят о том, что деньги делают всё. Но по идее в конце получается Демьян отказался и деньги ни к чему не привели. Кстати, мне очень интересно, она в итоге заплатила Демьяну. Вот то, что они постоянно стерлинги, фунты именно вот эту валюту надо было.</w:t>
      </w:r>
    </w:p>
    <w:p w14:paraId="32AAC02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Концовка не закончена.</w:t>
      </w:r>
    </w:p>
    <w:p w14:paraId="5B9AE9F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Елизавета: </w:t>
      </w:r>
      <w:r w:rsidRPr="00CB7EA4">
        <w:rPr>
          <w:rFonts w:ascii="Franklin Gothic Book" w:hAnsi="Franklin Gothic Book" w:cs="Arial"/>
          <w:bCs/>
          <w:sz w:val="24"/>
          <w:szCs w:val="24"/>
        </w:rPr>
        <w:t>Мне не понравилось вот ещё то, что они иногда слова на английском говорили, это было тоже вот как-то ну неестественно.</w:t>
      </w:r>
    </w:p>
    <w:p w14:paraId="610E995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А то, что она знает русский, слова такие вот, то есть она много вот чисто по-русски говорит, а слов-паразитов, который в принципе не надо. То есть они не очень, они понятно, что они добавлены, чтобы усилить, что она всё-таки русская. Но я не думаю, что в её обществе в Британии общаются вот так. При том, что она не имеет акцента вообще никакого, она чисто по-русски говорит.</w:t>
      </w:r>
    </w:p>
    <w:p w14:paraId="081DC56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Вот адвокат и опекун они хорошо разговаривают на английском, а у неё прям вот это ни к чему было.</w:t>
      </w:r>
    </w:p>
    <w:p w14:paraId="792A9A4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Ну да, и Кирилл. Вообще ничего.</w:t>
      </w:r>
    </w:p>
    <w:p w14:paraId="726D161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Про Кирилла вообще ничего про него не рассказали. У тебя невеста, а ты со стюардессой. И ещё, когда она пьяна. Вообще начало такое странное.</w:t>
      </w:r>
    </w:p>
    <w:p w14:paraId="5DF5661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Самое интересно, что стало как раз таки с Кириллом. Его оставили? А что он, куда, как дальше в общем не показали.</w:t>
      </w:r>
    </w:p>
    <w:p w14:paraId="2A5981CE"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Давайте так. Вообще какие основные эмоции, чувства вызвал фильм?</w:t>
      </w:r>
    </w:p>
    <w:p w14:paraId="46D5775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Слёзы.</w:t>
      </w:r>
    </w:p>
    <w:p w14:paraId="064FB3E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Очень трогательно было.</w:t>
      </w:r>
    </w:p>
    <w:p w14:paraId="3AB544F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Ну это в сегодняшних сериях.</w:t>
      </w:r>
    </w:p>
    <w:p w14:paraId="57246DD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Анастасия: </w:t>
      </w:r>
      <w:r w:rsidRPr="00CB7EA4">
        <w:rPr>
          <w:rFonts w:ascii="Franklin Gothic Book" w:hAnsi="Franklin Gothic Book" w:cs="Arial"/>
          <w:bCs/>
          <w:sz w:val="24"/>
          <w:szCs w:val="24"/>
        </w:rPr>
        <w:t>Да.</w:t>
      </w:r>
    </w:p>
    <w:p w14:paraId="2B97637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В начале были какие-то смешанные чувства, какое-то непонимания, что происходит. </w:t>
      </w:r>
    </w:p>
    <w:p w14:paraId="69D0B90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Сегодня даже три серии было очень трогательно.</w:t>
      </w:r>
    </w:p>
    <w:p w14:paraId="07583797"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А начало какое было?</w:t>
      </w:r>
    </w:p>
    <w:p w14:paraId="5E5945B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У меня было такое безразличие вперемешку с раздражением.</w:t>
      </w:r>
    </w:p>
    <w:p w14:paraId="21D5521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Она классно таксисту дала, ну отомстила, это было хорошо. </w:t>
      </w:r>
    </w:p>
    <w:p w14:paraId="0FBBA59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Безразличие. Ну так смотришь как бы, ну ничего. </w:t>
      </w:r>
    </w:p>
    <w:p w14:paraId="2CCD164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Я тоже согласна. Как бы ну вроде хотелось бы досмотреть, ну так.</w:t>
      </w:r>
    </w:p>
    <w:p w14:paraId="52DD96D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У меня вчера, наоборот, вообще вот как бы вот не хотелось, сегодня вот как-то в середине стало интересно, чем там дело кончится.</w:t>
      </w:r>
    </w:p>
    <w:p w14:paraId="19F15EAD"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Ещё у кого какие эмоции? Вчера мы смотрели, какие эмоции?</w:t>
      </w:r>
    </w:p>
    <w:p w14:paraId="5BC9C3C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Лиза: </w:t>
      </w:r>
      <w:r w:rsidRPr="00CB7EA4">
        <w:rPr>
          <w:rFonts w:ascii="Franklin Gothic Book" w:hAnsi="Franklin Gothic Book" w:cs="Arial"/>
          <w:bCs/>
          <w:sz w:val="24"/>
          <w:szCs w:val="24"/>
        </w:rPr>
        <w:t>У меня тоже, наверное, безразличие, вообще скучно очень было.</w:t>
      </w:r>
    </w:p>
    <w:p w14:paraId="6668743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Диана: </w:t>
      </w:r>
      <w:r w:rsidRPr="00CB7EA4">
        <w:rPr>
          <w:rFonts w:ascii="Franklin Gothic Book" w:hAnsi="Franklin Gothic Book" w:cs="Arial"/>
          <w:bCs/>
          <w:sz w:val="24"/>
          <w:szCs w:val="24"/>
        </w:rPr>
        <w:t>Мне всё понравилось с самого начала до самого конца. Только конец не очень понятен. А ток всё понравилось. Добрый.</w:t>
      </w:r>
    </w:p>
    <w:p w14:paraId="503F7AC2"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А эмоции при этом какие, Диана?</w:t>
      </w:r>
    </w:p>
    <w:p w14:paraId="2E554C5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Мне кажется, я больше всех тут ревела. Я страшно эмоциональная натура и для меня вот это все вот эти чувства. Будто сама всё проходила.</w:t>
      </w:r>
    </w:p>
    <w:p w14:paraId="195E02E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Вчера была такая лёгкость, то есть всё так воспринималось, сказка, мюзикл, легко, а сегодня уже, конечно, эмоции, пошли эмоции. То есть трогательно, до слёз аж пробирало.</w:t>
      </w:r>
    </w:p>
    <w:p w14:paraId="46A2A107"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Согласны или у кого-то другие?</w:t>
      </w:r>
    </w:p>
    <w:p w14:paraId="6808511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Нет, я вот удивлялась, что можно так буквально за 12 часов пройти контроль и выбежать из самолёта, пройти контроль, подбежать к таксисту, таксист в лесу, угнать машину, потом что с ней случилось. Отправиться на заправку, потом в клуб, в клубе ещё два парня туда-сюда чуть не изнасиловали, раз, два, три, прошло часа четыре, что за девушка такая? То есть это очень стремительно, то есть ну очень стремительно. Я удивлялась больше тому, какая она. Это неужели есть люди, которые такие приключения себе сразу находят за буквально. </w:t>
      </w:r>
    </w:p>
    <w:p w14:paraId="221C17D5"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Двигаемся дальше. Скажите, пожалуйста, вот вы озвучили немножко о том, что восприятие сериала у вас менялось от серии к сериям. Отношение к героям менялось ли? Можно, наверное, взять каких-то основных героев и проследить, как менялось к ним отношение? Давайте сначала определим, кто у нас основные герои. То есть, собственно говоря, сама Катя. Ваше отношение. Лёха. Кто у нас там? Демьян.</w:t>
      </w:r>
    </w:p>
    <w:p w14:paraId="2ACB018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Юлия: </w:t>
      </w:r>
      <w:r w:rsidRPr="00CB7EA4">
        <w:rPr>
          <w:rFonts w:ascii="Franklin Gothic Book" w:hAnsi="Franklin Gothic Book" w:cs="Arial"/>
          <w:bCs/>
          <w:sz w:val="24"/>
          <w:szCs w:val="24"/>
        </w:rPr>
        <w:t>Света.</w:t>
      </w:r>
    </w:p>
    <w:p w14:paraId="49054B0A"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Света.</w:t>
      </w:r>
    </w:p>
    <w:p w14:paraId="6B1C99A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Ну всё.</w:t>
      </w:r>
    </w:p>
    <w:p w14:paraId="4340298F"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Сейчас, если по ходу всплывёт кто-нибудь. Значит вот прям по-честному поднимите руку, у кого на протяжении фильма отношение к Кате менялось? В первой серии вы так относились к ней, а к последней по-другому? Раз, два, три. У остальных не менялось, да? Ага. Давайте так, вот у кого поменялось отношение к Кате, как?</w:t>
      </w:r>
    </w:p>
    <w:p w14:paraId="0F87374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Мне прямо в первой серии она показалась такая не знаю какая-то дерзкая, высокомерная, что там для неё деньги очень важны. А потом как бы показалось, что очень такая ну добрая девушка, не знаю, отзывчивая. Всегда всем готовы на помощь прийти. То есть такое положительное потом уже впечатление о ней. В принципе, что любовь для неё важнее денег.</w:t>
      </w:r>
    </w:p>
    <w:p w14:paraId="516080F3"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Ксюша, у вас так же или по-другому?</w:t>
      </w:r>
    </w:p>
    <w:p w14:paraId="7E3FC22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Да.</w:t>
      </w:r>
    </w:p>
    <w:p w14:paraId="6F08C7EE"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Юля, у вас также?</w:t>
      </w:r>
    </w:p>
    <w:p w14:paraId="3EEAED4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Вообще она меня в начале очень сильно бесила, её причёска была ужасная, когда зализанные волосы, а потом она пробор показала, ну не очень была причёска в самолёте. Понравился жест то, что она там палец показала. В общем она изменилась, это заметно. </w:t>
      </w:r>
    </w:p>
    <w:p w14:paraId="559D5AFD"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 xml:space="preserve">Модератор: У остальных отношение к ней не поменялось. Почему? </w:t>
      </w:r>
    </w:p>
    <w:p w14:paraId="10B87D7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Для меня сразу стало понятно, когда всё-таки она Кирилла бросила после его поступка. То есть сразу было понятно, что Катя не просто за деньги с ним, а что у девочки есть какие-то чувства, есть мысли, ей наплевать на деньги. Хотя мы потом понимаем, что у неё самой много денег, но несмотря на это и её вот эта жёсткость и колкость, вот для меня сразу считывались, что просто девочек с какой-то травмой. Поэтому она как ёжик, когда к ней вроде как хорошо относятся, она выпускает свои колючки. Поэтому мне просто было интересно за ней наблюдать, что же будет, кто же её раскроет и как же она раскроется и покажет свои чувства, себя.</w:t>
      </w:r>
    </w:p>
    <w:p w14:paraId="10B22B1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Наталья: </w:t>
      </w:r>
      <w:r w:rsidRPr="00CB7EA4">
        <w:rPr>
          <w:rFonts w:ascii="Franklin Gothic Book" w:hAnsi="Franklin Gothic Book" w:cs="Arial"/>
          <w:bCs/>
          <w:sz w:val="24"/>
          <w:szCs w:val="24"/>
        </w:rPr>
        <w:t>Ну это было ожидаемо, конечно, это ожидаемо, я полностью соглашусь. Что её просто Лёша раскрыла, по сути, как бы любовь её поменяла.</w:t>
      </w:r>
    </w:p>
    <w:p w14:paraId="1E2C5B5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Елизавета: </w:t>
      </w:r>
      <w:r w:rsidRPr="00CB7EA4">
        <w:rPr>
          <w:rFonts w:ascii="Franklin Gothic Book" w:hAnsi="Franklin Gothic Book" w:cs="Arial"/>
          <w:bCs/>
          <w:sz w:val="24"/>
          <w:szCs w:val="24"/>
        </w:rPr>
        <w:t>Может она такая была, в смысле она просто травмирована, как была травмирована, так и осталась травмированной, столько травм. Нам её показали, она скорее всего такая была просто, если такие люди рядом с ней, она и ведёт себя соответствующим образом. А тут русские обычные все фильмы.</w:t>
      </w:r>
    </w:p>
    <w:p w14:paraId="26B9CD3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У неё ментальное здоровье ещё хуже стало, мне кажется. Там вообще, там такие качели.</w:t>
      </w:r>
    </w:p>
    <w:p w14:paraId="4103577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Может она и не выжила как раз таки. Ну они и были видимо, потому что маму. То есть у неё это сидело же внутри, она же нам про это сказала, когда она говорила, что я маме пока не сказала и папе тоже. Получается, что это у неё и внутри это было просто так ужасно, она жила такую обычную свою богатую жизнь лондонскую, в которой эмоции показывать не нужно. Вот мы красивые, богатые и живём дальше, а тут оказывается приехала в Россию, тут все раскрывают друг друга на эмоции.</w:t>
      </w:r>
    </w:p>
    <w:p w14:paraId="383EE31E"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Лёха. К нему отношение менялось на протяжении фильма или оно как стабильно возникло в начале, так и до?</w:t>
      </w:r>
    </w:p>
    <w:p w14:paraId="5F9BD7E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Диана: </w:t>
      </w:r>
      <w:r w:rsidRPr="00CB7EA4">
        <w:rPr>
          <w:rFonts w:ascii="Franklin Gothic Book" w:hAnsi="Franklin Gothic Book" w:cs="Arial"/>
          <w:bCs/>
          <w:sz w:val="24"/>
          <w:szCs w:val="24"/>
        </w:rPr>
        <w:t>Оно как-то с самого начала так шло стабильно, он такой парень открытый и добрый. То есть с самого начала до последнего, мне кажется, положительные к нему эмоции. Несмотря на то, что он там на трассе бросил ее, я считаю, что он ее довёл и правильно. Он приехал за ней.</w:t>
      </w:r>
    </w:p>
    <w:p w14:paraId="78B6A93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Я тоже считаю, что здесь ничего такого нет, я по себе знаю. Если что в следующий раз себя так не ведёшь. Здесь даже плюс то, что вот он так себя повёл. Он слишком зефирный, приторный был, а тут немного хоть мужика показал. Это с возрастом понимаешь.</w:t>
      </w:r>
    </w:p>
    <w:p w14:paraId="1287475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Я была очень удивлена. Мне вначале казалось, что он гопота какая-то, а потом казалось, что он военный, это хороший такой ход был. Неизвестно, что с его друзьями стало, интересно в общем узнать. </w:t>
      </w:r>
    </w:p>
    <w:p w14:paraId="6AC9188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Мария: </w:t>
      </w:r>
      <w:r w:rsidRPr="00CB7EA4">
        <w:rPr>
          <w:rFonts w:ascii="Franklin Gothic Book" w:hAnsi="Franklin Gothic Book" w:cs="Arial"/>
          <w:bCs/>
          <w:sz w:val="24"/>
          <w:szCs w:val="24"/>
        </w:rPr>
        <w:t xml:space="preserve">Я сначала не поняла, что они через сетку перелезали. Я думаю, это тюрьма что ли. </w:t>
      </w:r>
    </w:p>
    <w:p w14:paraId="3FBF65F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Там же был этот герб, там просто колючая проволока и ассоциация с тюрьмой.</w:t>
      </w:r>
    </w:p>
    <w:p w14:paraId="2CB763B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Анастасия: </w:t>
      </w:r>
      <w:r w:rsidRPr="00CB7EA4">
        <w:rPr>
          <w:rFonts w:ascii="Franklin Gothic Book" w:hAnsi="Franklin Gothic Book" w:cs="Arial"/>
          <w:bCs/>
          <w:sz w:val="24"/>
          <w:szCs w:val="24"/>
        </w:rPr>
        <w:t>Ещё вышки стоят, мне кажется, там такого ничего не было.</w:t>
      </w:r>
    </w:p>
    <w:p w14:paraId="127912B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У меня, кстати, сначала к нему было такое вот никакое отношение, он такой какой-то пресный, его никак не раскрывают и как-то весь сюжет вокруг Кати вертелся, он такой просто ей помогает. Такой знаете, как приставка небольшая. В конце я вот поверила в его чувства. Меня действительно тронул момент, когда он ей кулон подарил, потому что это правда такой поступок, он же знает, что для неё это очень важно. То есть в середине у меня там было скорее негативное отношение, в какие-то моменты, потому что он иногда бывает буйным и меня возмутило не то, что он её на трассе высадил, а то, что он сказал ей, что как бы ну да, сейчас я же твой муж, я вот сейчас вообще прям здесь как бы это. </w:t>
      </w:r>
    </w:p>
    <w:p w14:paraId="49CEAE0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Это он шутил.</w:t>
      </w:r>
    </w:p>
    <w:p w14:paraId="18F7E07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Елизавета: </w:t>
      </w:r>
      <w:r w:rsidRPr="00CB7EA4">
        <w:rPr>
          <w:rFonts w:ascii="Franklin Gothic Book" w:hAnsi="Franklin Gothic Book" w:cs="Arial"/>
          <w:bCs/>
          <w:sz w:val="24"/>
          <w:szCs w:val="24"/>
        </w:rPr>
        <w:t>Она как бы подумала, что такое с ним. В общем какие-то вот были такие моменты негативные, но скорее в конце он стал более интересным, раскрылся как персонаж, поэтому как-то к нему изменилось отношение.</w:t>
      </w:r>
    </w:p>
    <w:p w14:paraId="786B3AD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Я ещё ляп вспомнила, когда он вышел из машины и начал тянуть время. Он при этом ничего не сказал Кате. Он позвонил капитану своему, прошло сколько секунд 30. Как капитан так быстро приехал и понял, где находится Лёха и Катя?</w:t>
      </w:r>
    </w:p>
    <w:p w14:paraId="44BCABA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Они же ехали в это время разговаривали по телефону с капитаном и вполне вероятно, когда она в слух сказала, это Демьян едет, то есть вот и потом была музыкальная заставка. Это же всё равно, это же всё-таки фильм, нам же не показывают по секундам.</w:t>
      </w:r>
    </w:p>
    <w:p w14:paraId="15133C4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Я это тоже сказала, что я сомневаюсь, что он так прямо быстро, оперативно из части, из гарнизона прям так приехал на выручку.</w:t>
      </w:r>
    </w:p>
    <w:p w14:paraId="1DFD4D1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Это же можно даже сказкой назвать. Нам же не обязательно вот прям реальное событие показывали, они же это всё романтизировали немножко. </w:t>
      </w:r>
    </w:p>
    <w:p w14:paraId="1983FDA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Просто там было очень много военных действий, мне кажется. </w:t>
      </w:r>
    </w:p>
    <w:p w14:paraId="77A7626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Я думаю, что цель была именно вот эти все события немножечко в другом ключе нам показать, приукрасить да, чтобы мы это посмотрели, как сказку.</w:t>
      </w:r>
    </w:p>
    <w:p w14:paraId="6B7829F1"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Демьян.</w:t>
      </w:r>
    </w:p>
    <w:p w14:paraId="7BEDF8D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Хороший такой, нормальный.</w:t>
      </w:r>
    </w:p>
    <w:p w14:paraId="737108E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Сначала был бандит, потом стал нет. Мне знаете кого напомнил этот Демьян и в Гарри Поттере есть этот блондин Драко Малфой. Вот этих его друзей, вот прям один в один как будто с Гарри Поттера срезали, ещё был блондин. И такое же выражение лица. То есть один единственный там умный и всем заправляет, эти двое такие соглашаются. Как персонажи чисто с Гарри Поттера.</w:t>
      </w:r>
    </w:p>
    <w:p w14:paraId="527079C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У меня ощущение, что он не поменялся к остальным женщинам. То есть он поменялся именно к Кате, он так разговаривал про них, что они такие не цензурные вообще девушки, вообще как девушку облили, это вообще, что было. Там, где шампанским её в лицо. Это очень ужасно. Унижение. И она ещё лезла обратно к этому пацану.</w:t>
      </w:r>
    </w:p>
    <w:p w14:paraId="3FFD007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Неуважительное отношение к женщинам какое-то.</w:t>
      </w:r>
    </w:p>
    <w:p w14:paraId="6806C28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Поэтому мне кажется он только к Кате изменился, но я надеюсь, он начал меняться, но не до рассказал.</w:t>
      </w:r>
    </w:p>
    <w:p w14:paraId="66614F7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Может они хотели показать вот это. Что есть такие неуважительные относящиеся, но потом это всё исправляется. Она же зацепила его.</w:t>
      </w:r>
    </w:p>
    <w:p w14:paraId="3E33732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Мне про Демьяна понравился этот момент, что он такой весь такой брутальный, такой вообще прям быдло, гопник. Он же там типа такой, не главный певец был. Даже, когда объявляли, у них этот конкурс караоке. Его объявляют что-то как лауреат наших конкурсов и он действительно хорошо пел. Потом даже в середине сериала, когда Катя уже получается вышла замуж, был в момент, где показывают клуб и он такой сидит, поёт какую-то грустную песню там что-то «ушла, оставив туман в моей душе». То есть это была забавная такая смешная, вот как его быдловатость, мне даже стало жалко, что не стали развивать. То есть это было забавно. Но я тоже не верю, что он прям действительно изменился и стал прям другим человеком.</w:t>
      </w:r>
    </w:p>
    <w:p w14:paraId="56D6A6D1"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Отношение к Свете как-то поменялось на протяжении сериала?</w:t>
      </w:r>
    </w:p>
    <w:p w14:paraId="03CA8A7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У меня да. Мне сначала казалось, что она такая действительно, ну такая вот самый адекватный персонаж, грубо говоря, ну один из самых адекватных. Такая вот простая нормальная девушка, такая работает, ну как бы любит парня, он не отвечает ей взаимностью. Потом оказалось, что вот она там и как бы серьёзно Катю подставить хотела. То есть там ну там возможно Катя бы жизнью своей рискнула из-за этого, там могла пострадать, она вот так вот с ней поступила. Для меня это было неожиданно. </w:t>
      </w:r>
    </w:p>
    <w:p w14:paraId="0C2F290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Она же в принципе по итогу никак не подставила её.</w:t>
      </w:r>
    </w:p>
    <w:p w14:paraId="0846196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Елизавета: </w:t>
      </w:r>
      <w:r w:rsidRPr="00CB7EA4">
        <w:rPr>
          <w:rFonts w:ascii="Franklin Gothic Book" w:hAnsi="Franklin Gothic Book" w:cs="Arial"/>
          <w:bCs/>
          <w:sz w:val="24"/>
          <w:szCs w:val="24"/>
        </w:rPr>
        <w:t>Потом как бы она стала на путь истины, на хороший путь. Для меня было сюрпризом то, что она вот так вот может предать человека.</w:t>
      </w:r>
    </w:p>
    <w:p w14:paraId="044899A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Мне кажется, что Света просто не разобралась в себе. Потому что были моменты, что она, во-первых, хотела подставить. Потом, когда они подружились, мне очень понравился момент, когда Катя села в машину к опекуну, и вот Света про неё сказала, даже не попрощалась, в общем как всегда, люди не меняются. То есть она так грубо к ней относилась и мне кажется вот последние её искренние извинения, они были искренне, но не знаю, я бы не простила, наверное. Хотя она мне ничего не сделала. Но как кулон тогда Света отдала Лёхе.</w:t>
      </w:r>
    </w:p>
    <w:p w14:paraId="703B2EF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Я так поняла, Лёха выкупил, наверное, как-то там не знаю тоже.</w:t>
      </w:r>
    </w:p>
    <w:p w14:paraId="2986E79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Юлия: </w:t>
      </w:r>
      <w:r w:rsidRPr="00CB7EA4">
        <w:rPr>
          <w:rFonts w:ascii="Franklin Gothic Book" w:hAnsi="Franklin Gothic Book" w:cs="Arial"/>
          <w:bCs/>
          <w:sz w:val="24"/>
          <w:szCs w:val="24"/>
        </w:rPr>
        <w:t xml:space="preserve">Непонятно, странный момент. Она могла подставить свою сестру, это то же было не рассказано, как она именно подставила и то, что вот видимо простила сестра её. </w:t>
      </w:r>
    </w:p>
    <w:p w14:paraId="376F8EE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Ещё вот хорошо то, что на самом деле с кулоном она её не обманула. У меня такие мысли были, что она его в ломбарды отнесет. Потому что он не 20000, не 25000 стоит. Она действительно сохранила, передала потом.</w:t>
      </w:r>
    </w:p>
    <w:p w14:paraId="4DCA2835"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Если попробовать сформулировать основную мысль сериала, то как вам кажется, что хотели авторы этого сериалы сказать нам?</w:t>
      </w:r>
    </w:p>
    <w:p w14:paraId="5F754F7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Что жизнь идёт и продолжается несмотря на все военные действия. В принципе я уже выше говорила, что жизнь идёт своим чередом, что всё идёт так, как должно быть.</w:t>
      </w:r>
    </w:p>
    <w:p w14:paraId="32779799"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Военные действия в последних двух сериях.</w:t>
      </w:r>
    </w:p>
    <w:p w14:paraId="30FFA7F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Ну да, так мы же по общему сериалу то говорим. Ну что это и показано, что даже несмотря на то, что что происходит. Как бы тут рождение ребёнка, что жизнь дальше идёт, не останавливается, что люди влюбляются, женятся, детей рожают.</w:t>
      </w:r>
    </w:p>
    <w:p w14:paraId="5ADB9156"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Ещё каки идеи?</w:t>
      </w:r>
    </w:p>
    <w:p w14:paraId="34636B9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Я думаю, что автор хотел показать значимость семьи, как раз это приурочено к Году семьи и вот я думаю, что такая была задумка, показать, что дети — это счастье и в таком роде всё.</w:t>
      </w:r>
    </w:p>
    <w:p w14:paraId="6522F6B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Мне кажется, хотели нам показать, что деньги не самое главное в этой жизни, что вот эти все основные ценности семья, дружба, взаимопомощь вот они важнее и они побеждают, и могут изменить человек. </w:t>
      </w:r>
    </w:p>
    <w:p w14:paraId="095F9E2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Мне нравится теория об упущенном времени и шансах. Потому что она в начале так ненавидела Лёху, не хотела вообще выходить за него замуж, а потом она осознала, что она любит его. У него было много попыток к ней как либо приблизиться, но всё-таки она потеряла как бы какие-либо попытки найти его, шанс найти. То есть не надо быть такой, наверное, злой и на иголках быть, с колючками к людям относиться.</w:t>
      </w:r>
    </w:p>
    <w:p w14:paraId="3443FA1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О силе духа женщин, наверное, как вот что жёны декабристов были, сейчас вот жёны офицеров, что насколько сильные есть женщины, готовы идти за своими мужьями и поддерживать.</w:t>
      </w:r>
    </w:p>
    <w:p w14:paraId="2EDD303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То, что любовь способна изменить человека к лучшему.</w:t>
      </w:r>
    </w:p>
    <w:p w14:paraId="768FD092"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Есть ещё какие-то мысли?</w:t>
      </w:r>
    </w:p>
    <w:p w14:paraId="0641776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Что любовь с первого взгляда существует и хочется в это верить. </w:t>
      </w:r>
    </w:p>
    <w:p w14:paraId="188DDEA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Что неважно какое там образование и сколько у тебя денег, и они говорят об этом, что мне не нужны твои деньги, мне нужна только ты, искренняя чистая любовь.</w:t>
      </w:r>
    </w:p>
    <w:p w14:paraId="15A40776"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Скажите, пожалуйста, ну тут есть вопрос интересно или неинтересно всё же было следить за сюжетом, но мы ответили на это. Не будем повторяться. Что в этом сериале вам показалось самым убедительным? Тоже уже кое-что называли, но, если кто-то ещё что-то готов добавить, я готова выслушать. Вообще какие моменты? Когда мы смотрим и верим, что да, так вполне возможно.</w:t>
      </w:r>
    </w:p>
    <w:p w14:paraId="50BEFC5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У меня самое убедительное, как их вызвали на учение, что они встали прям все и поехали без объяснений, без там ожидания своих жён из туалетных комнат и так далее. То есть вот это, наверное, действительно так, что военные люди, что по первому приказу.</w:t>
      </w:r>
    </w:p>
    <w:p w14:paraId="49E300C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Да, как говорила, когда их жёны, как они узнали и как об этом Кате сказали, ну когда момент, они перед телевизором стоят, вот такая реакция.</w:t>
      </w:r>
    </w:p>
    <w:p w14:paraId="24A1991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Мне кажется, что ещё очень убедительно было, когда раздавали гуманитарную помощь, они выступали. Действительно такое бывает, такое проводят. Это было как будто бы реально.</w:t>
      </w:r>
    </w:p>
    <w:p w14:paraId="667B46D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Ещё убедительно было, что она видела во всех солдатах Лёху, вот это прям было видно.</w:t>
      </w:r>
    </w:p>
    <w:p w14:paraId="225ABD5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Рождения ребёнка для меня было достаточно убедительно то, что они там делают и вот, и всё, воды отошли и ты хочешь, не хочешь, там уже родишь в машине и не в машине. Тоже было очень трогательно.</w:t>
      </w:r>
    </w:p>
    <w:p w14:paraId="0E1E94C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Мне было убедительно в принципе вот их жизнь там. Ну вот как живут вот военные семьи, то есть я думаю, что действительно так.</w:t>
      </w:r>
    </w:p>
    <w:p w14:paraId="463DD4B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Момент, когда она девочке рассказывала о смерти матери. То есть это было очень трогательно, убедительно, потому что она сама прошла через. </w:t>
      </w:r>
    </w:p>
    <w:p w14:paraId="4D16E63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Слёзы хотели идти, я старалась на это не смотреть. Вот эти слёзы девочки, потрясающая игра была.</w:t>
      </w:r>
    </w:p>
    <w:p w14:paraId="028BD056"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А что было таким знаете некорректным, неправдоподобным?</w:t>
      </w:r>
    </w:p>
    <w:p w14:paraId="48C437B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Мне кажется, мы уже сказали это всё.</w:t>
      </w:r>
    </w:p>
    <w:p w14:paraId="2A9AB52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Как военные быстро приехали, автобус там.</w:t>
      </w:r>
    </w:p>
    <w:p w14:paraId="0C24C78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Военные действия сами, то есть вот этот автобус с бомбёжками. То, как она из самолёта, начиная с того, как она с самолёта выходит, такая бежит по полю и сразу к этой тёте. </w:t>
      </w:r>
    </w:p>
    <w:p w14:paraId="7A07538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Мне ещё не понравилось в самом начале, когда он волка освобождал из капкана. Я видела много видео, как животных вот освобождают из таких капканов. Они там в таком не адеквате, что их там прижимали за шею, там специальную штуку, чтоб как-то отцепить. А он такой тихо, тихо, тихо и всё получилось.</w:t>
      </w:r>
    </w:p>
    <w:p w14:paraId="061BE81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Я тоже думала, что он до последнего снимет куртку свою хотя бы попытается её накрыть, чтобы он её не прокусил, закрыть там прижать и потом уже выпустить, а тут такая собачка умная.</w:t>
      </w:r>
    </w:p>
    <w:p w14:paraId="77A46F6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Поведение Демьяна тоже, мне вот на самом деле показалось, что вот эти трое бандитов как-то играли нереалистично. Либо нелепый спортивный костюм во всех сериях с этим странным названием, эта золотая цепь его. Как-то мне казалось, что вот Катя с Лёшей, как более, менее реалистично играли, а вот эти трое, вот эти какие-то как будто нереалистичные бандиты. Мне хотелось чего-то такого посерьёзней. Не много вот этого бла-бла-бла, а больше…</w:t>
      </w:r>
    </w:p>
    <w:p w14:paraId="7A53D96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Они там в наручники мужика заковали возле берёзы, ну это да, это очень мило было, никто даже не побоялся. Милые бандиты, ничего плохого они не могут сделать, да?</w:t>
      </w:r>
    </w:p>
    <w:p w14:paraId="7DC91E3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В самом начале, получается, он Катю спасает, им продавщица говорит, вот как доехать, сверните на грунтовку, там зима какая-то вообще, они там где-то далеко. В Ленобласти у меня знакомые загород не могут домой проехать, а там на грунтовую дорогу зимой на такой низкой машине. Я думаю, они там застрянут и на утро они не могут выехать, я думаю, блин, конечно, вы не выедете. Пришлось машину толкать. Я не верю, что человек, который там живёт, поедет, ну там не знаю там, конечно, была очень чистая грунтовая дорога, но как-то так обычно не бывает.</w:t>
      </w:r>
    </w:p>
    <w:p w14:paraId="2798E1F3"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 xml:space="preserve">Модератор: Хорошо. Если ещё, что-то вспомните, то скажете. Поднимите по-честному руку, кто посоветовал бы своим друзьям, подругам посмотреть этот сериал? </w:t>
      </w:r>
    </w:p>
    <w:p w14:paraId="2F20E32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Только если один раз.</w:t>
      </w:r>
    </w:p>
    <w:p w14:paraId="1BB6E14E"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Один раз, ладно так прям. Минус два. Семь человек бы посоветовали. А почему, по какой причине? Что бы вы им сказали? Вот увидели в программе или там сказали. А знаете, как там анонсы бывают, мы показываем сериал «Ландыши», и вы бы сказали, ой, слушай посмотри.</w:t>
      </w:r>
    </w:p>
    <w:p w14:paraId="51EE1F2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Посмотри, не пожалеешь.</w:t>
      </w:r>
    </w:p>
    <w:p w14:paraId="372E601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Фильм на злобу дня. Актуальный.</w:t>
      </w:r>
    </w:p>
    <w:p w14:paraId="0928C69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Чтобы понять, как живут в гарнизоне люди, семьи. В принципе оно так хорошо показывает.</w:t>
      </w:r>
    </w:p>
    <w:p w14:paraId="7C577B3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Вообще про любовь. Хочешь поплакать, про любовь фильм посмотреть, поплачешь, посмотришь про любовь. Если там не закрывая глаза на военные действия.</w:t>
      </w:r>
    </w:p>
    <w:p w14:paraId="431E466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Мария: </w:t>
      </w:r>
      <w:r w:rsidRPr="00CB7EA4">
        <w:rPr>
          <w:rFonts w:ascii="Franklin Gothic Book" w:hAnsi="Franklin Gothic Book" w:cs="Arial"/>
          <w:bCs/>
          <w:sz w:val="24"/>
          <w:szCs w:val="24"/>
        </w:rPr>
        <w:t>Трогательный фильм, заставляет задуматься.</w:t>
      </w:r>
    </w:p>
    <w:p w14:paraId="7B7F55B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Наталья: </w:t>
      </w:r>
      <w:r w:rsidRPr="00CB7EA4">
        <w:rPr>
          <w:rFonts w:ascii="Franklin Gothic Book" w:hAnsi="Franklin Gothic Book" w:cs="Arial"/>
          <w:bCs/>
          <w:sz w:val="24"/>
          <w:szCs w:val="24"/>
        </w:rPr>
        <w:t>Фильм выходного дня, отвлечься, посмотреть.</w:t>
      </w:r>
    </w:p>
    <w:p w14:paraId="5F07990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Длинный какой-то. </w:t>
      </w:r>
    </w:p>
    <w:p w14:paraId="41869C0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Там есть некоторые моменты просто, которые надо убрать, заменить какими-то другими, тогда бы интересно было.</w:t>
      </w:r>
    </w:p>
    <w:p w14:paraId="641D77E3"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Как вам кажется, какая всё-таки основная эта тема в этом сериале?</w:t>
      </w:r>
    </w:p>
    <w:p w14:paraId="598D1F2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Любовь.</w:t>
      </w:r>
    </w:p>
    <w:p w14:paraId="15F0CCE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Любовь соглашусь.</w:t>
      </w:r>
    </w:p>
    <w:p w14:paraId="51F24496"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Прям однозначно?</w:t>
      </w:r>
    </w:p>
    <w:p w14:paraId="563E19F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Да.</w:t>
      </w:r>
    </w:p>
    <w:p w14:paraId="2775F82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Да.</w:t>
      </w:r>
    </w:p>
    <w:p w14:paraId="73BE0CEA"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Давайте так. Вот у нас есть пятибалльная шкала от одного до пяти. Вопрос такой. Вот по этой пятибалльной шкале оцените, пожалуйста, насколько раскрыта тема войны. Один совсем не раскрыта и пять раскрыта хорошо. По очереди давайте. Ксюша?</w:t>
      </w:r>
    </w:p>
    <w:p w14:paraId="5D026CE9" w14:textId="77777777" w:rsidR="00433B7C" w:rsidRPr="00CB7EA4" w:rsidRDefault="00433B7C" w:rsidP="00433B7C">
      <w:pPr>
        <w:spacing w:after="120"/>
        <w:ind w:firstLine="567"/>
        <w:jc w:val="both"/>
        <w:rPr>
          <w:rFonts w:ascii="Franklin Gothic Book" w:hAnsi="Franklin Gothic Book" w:cs="Arial"/>
          <w:bCs/>
          <w:sz w:val="24"/>
          <w:szCs w:val="24"/>
        </w:rPr>
      </w:pPr>
      <w:bookmarkStart w:id="5" w:name="_Hlk180514409"/>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Три.</w:t>
      </w:r>
    </w:p>
    <w:p w14:paraId="411902E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Четыре.</w:t>
      </w:r>
    </w:p>
    <w:p w14:paraId="7790629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Два.</w:t>
      </w:r>
    </w:p>
    <w:p w14:paraId="7922B6B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Три.</w:t>
      </w:r>
    </w:p>
    <w:p w14:paraId="43C9249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Три.</w:t>
      </w:r>
    </w:p>
    <w:p w14:paraId="168D63B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Три, наверно.</w:t>
      </w:r>
    </w:p>
    <w:p w14:paraId="49361E9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Диана: </w:t>
      </w:r>
      <w:r w:rsidRPr="00CB7EA4">
        <w:rPr>
          <w:rFonts w:ascii="Franklin Gothic Book" w:hAnsi="Franklin Gothic Book" w:cs="Arial"/>
          <w:bCs/>
          <w:sz w:val="24"/>
          <w:szCs w:val="24"/>
        </w:rPr>
        <w:t>Три.</w:t>
      </w:r>
    </w:p>
    <w:p w14:paraId="3C3F936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Три.</w:t>
      </w:r>
    </w:p>
    <w:p w14:paraId="6E0640B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Два.</w:t>
      </w:r>
    </w:p>
    <w:bookmarkEnd w:id="5"/>
    <w:p w14:paraId="00EC8638"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Практически единогласно. Почему не удалось, почему вы не поверили в эту войну и почему вам кажется, что эта тема не раскрыта?</w:t>
      </w:r>
    </w:p>
    <w:p w14:paraId="0CE5C39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Потому что начало вот вечером, в тот момент, когда они празднуют, и утро начало СВО показано очень реалистично. Дальше нет совсем. Ну вот не так это всё, мне кажется. </w:t>
      </w:r>
    </w:p>
    <w:p w14:paraId="658C9ED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Мы не знаем, как на самом деле, в это время, как там всё происходит.</w:t>
      </w:r>
    </w:p>
    <w:p w14:paraId="5EB68B8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Ну люди вот, приходящие оттуда же рассказывают, но это не так, как там.</w:t>
      </w:r>
    </w:p>
    <w:p w14:paraId="1C13FEC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Нам лишь показали с одной стороны, со стороны народа, а вот никаких самих действий там, где нападения, какая-нибудь бойня. Любая бойня, она бы уже чуть-чуть дала бы отголосок, что происходит война, а так, прыгание на танки, это не очень война.</w:t>
      </w:r>
    </w:p>
    <w:p w14:paraId="4622FE3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Мария: </w:t>
      </w:r>
      <w:r w:rsidRPr="00CB7EA4">
        <w:rPr>
          <w:rFonts w:ascii="Franklin Gothic Book" w:hAnsi="Franklin Gothic Book" w:cs="Arial"/>
          <w:bCs/>
          <w:sz w:val="24"/>
          <w:szCs w:val="24"/>
        </w:rPr>
        <w:t>Может показали бы вот как раз ту сцену, где вот Алексей там вытаскивал из горящего танка человека. Какие-то воспоминания.</w:t>
      </w:r>
    </w:p>
    <w:p w14:paraId="477FC54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Да, кстати.</w:t>
      </w:r>
    </w:p>
    <w:p w14:paraId="0BC0C05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Да. В дыму. То есть пожар там.</w:t>
      </w:r>
    </w:p>
    <w:p w14:paraId="7CA07BC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А то он уехал на поезде и исчез, где, что.</w:t>
      </w:r>
    </w:p>
    <w:p w14:paraId="33B8C8B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Я ждала, чтобы был подписан год, какой был. Например, идёт это начало, там середина.</w:t>
      </w:r>
    </w:p>
    <w:p w14:paraId="52F935C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Сказали 2022 год.</w:t>
      </w:r>
    </w:p>
    <w:p w14:paraId="3D91D61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Они возле ЗАГСа стояли, там было февраль 2022 года.</w:t>
      </w:r>
    </w:p>
    <w:p w14:paraId="1ECED0F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И в тексте звучал этот 2022 год.</w:t>
      </w:r>
    </w:p>
    <w:p w14:paraId="7F32D4A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Началась специальная военная операция.</w:t>
      </w:r>
    </w:p>
    <w:p w14:paraId="5C1473AA"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Смотрите, то есть нам не хватило просто реальных боевых действий, чтобы мы поверили, или чего?</w:t>
      </w:r>
    </w:p>
    <w:p w14:paraId="17A623B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Может быть, они не нужны, наоборот, если бы их убрать, если такие они нереалистичные.</w:t>
      </w:r>
    </w:p>
    <w:p w14:paraId="5BB5E17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Нет. Если есть задача раскрыть войну, то да.</w:t>
      </w:r>
    </w:p>
    <w:p w14:paraId="6B97DAA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Надо поменьше любви тогда ну в самом начале.</w:t>
      </w:r>
    </w:p>
    <w:p w14:paraId="3BAC815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Мне кажется, авторы не хотели просто раскрывать тему войны, поэтому и показали её вот так вот без жестокости особо.</w:t>
      </w:r>
    </w:p>
    <w:p w14:paraId="63EA37C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Юлия: </w:t>
      </w:r>
      <w:r w:rsidRPr="00CB7EA4">
        <w:rPr>
          <w:rFonts w:ascii="Franklin Gothic Book" w:hAnsi="Franklin Gothic Book" w:cs="Arial"/>
          <w:bCs/>
          <w:sz w:val="24"/>
          <w:szCs w:val="24"/>
        </w:rPr>
        <w:t>Может главная мысль о том, что режиссёрам надо было показать, как война началась, то есть вот до момента, как они в магазине вот узнали, что началась война, им надо было сделать, слепить картину.</w:t>
      </w:r>
    </w:p>
    <w:p w14:paraId="2B6A92F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И как жёны себя вот введут, вот их сплочённость в это время этих военных действий. Может со стороны мирных людей.</w:t>
      </w:r>
    </w:p>
    <w:p w14:paraId="329557D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Может быть, не нужна.</w:t>
      </w:r>
    </w:p>
    <w:p w14:paraId="26569BF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На первом плане здесь были чувства, эмоции. Поэтому здесь да, здесь и не нужна была, как таковая, как бы каких-то кровавых.</w:t>
      </w:r>
    </w:p>
    <w:p w14:paraId="63AAC8B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Если бы я не увидела 2022 год, я подумала бы, что 2024 год, наши дни.</w:t>
      </w:r>
    </w:p>
    <w:p w14:paraId="29E3213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Я думала, что это вообще самое начало. Я вообще это не увидела. Потому что я сидела и ждала какой же это год, сейчас или начало. По мне как будто это вообще было начало.</w:t>
      </w:r>
    </w:p>
    <w:p w14:paraId="097D59A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Ксения: </w:t>
      </w:r>
      <w:r w:rsidRPr="00CB7EA4">
        <w:rPr>
          <w:rFonts w:ascii="Franklin Gothic Book" w:hAnsi="Franklin Gothic Book" w:cs="Arial"/>
          <w:bCs/>
          <w:sz w:val="24"/>
          <w:szCs w:val="24"/>
        </w:rPr>
        <w:t>Мне тоже показалось, что начало.</w:t>
      </w:r>
    </w:p>
    <w:p w14:paraId="28E5110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Нам показали ровно день, когда это началось.</w:t>
      </w:r>
    </w:p>
    <w:p w14:paraId="76CAACE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В загсе они стояли за неделю, то ли 17-е, то ли 15-е там было, вот там был плакат. Он крутил кольца, он струну раскрутил и скрутил кольца, и они сзади, у них был плакат что-то то ли 17-е, то ли 15.02.2022 год и какой-то праздник там.</w:t>
      </w:r>
    </w:p>
    <w:p w14:paraId="5857193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Я не понимала момент действия до того, как по телевизору они начали смотреть.</w:t>
      </w:r>
    </w:p>
    <w:p w14:paraId="206E448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Может крупнее надо было.</w:t>
      </w:r>
    </w:p>
    <w:p w14:paraId="414856D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Да, да. Делают прямо заставку такой-то месяц, такой-то год.</w:t>
      </w:r>
    </w:p>
    <w:p w14:paraId="0F3982B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На самом деле, я так быстро поняла и поняла, что, к чему это ведётся, потому что, во-первых, она не раз акцентировала, что 1-го марта у меня день рождения, год я не раз заметила 2022. Я сразу просчитала, что значит ну плюс военные, что значит вот это начало где-то февраля и вот 23-го, так сказать, что это вот нам будут показывать именно начало этих действий.</w:t>
      </w:r>
    </w:p>
    <w:p w14:paraId="2C57F721"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Мы о главном герое уже начали говорить, и вы мне там говорили, что вызывает какие там чувства у вас там открытый, добрый, зефирно-приторный, если бы не его всё же странные поступки. Как вам кажется, вообще, что это за человек, если охарактеризовать его именно как человека?</w:t>
      </w:r>
    </w:p>
    <w:p w14:paraId="45B0684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Лиза: </w:t>
      </w:r>
      <w:r w:rsidRPr="00CB7EA4">
        <w:rPr>
          <w:rFonts w:ascii="Franklin Gothic Book" w:hAnsi="Franklin Gothic Book" w:cs="Arial"/>
          <w:bCs/>
          <w:sz w:val="24"/>
          <w:szCs w:val="24"/>
        </w:rPr>
        <w:t>Защитник.</w:t>
      </w:r>
    </w:p>
    <w:p w14:paraId="1B9C7974"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То есть он защитник, у него такая роль защитника.</w:t>
      </w:r>
    </w:p>
    <w:p w14:paraId="5CEC29E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Наталья: </w:t>
      </w:r>
      <w:r w:rsidRPr="00CB7EA4">
        <w:rPr>
          <w:rFonts w:ascii="Franklin Gothic Book" w:hAnsi="Franklin Gothic Book" w:cs="Arial"/>
          <w:bCs/>
          <w:sz w:val="24"/>
          <w:szCs w:val="24"/>
        </w:rPr>
        <w:t>Ответственный, держит слово.</w:t>
      </w:r>
    </w:p>
    <w:p w14:paraId="6B11AB0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Анастасия: </w:t>
      </w:r>
      <w:r w:rsidRPr="00CB7EA4">
        <w:rPr>
          <w:rFonts w:ascii="Franklin Gothic Book" w:hAnsi="Franklin Gothic Book" w:cs="Arial"/>
          <w:bCs/>
          <w:sz w:val="24"/>
          <w:szCs w:val="24"/>
        </w:rPr>
        <w:t>Надёжный. Непоколебимый. Потому что несмотря на все качели Кати да, он всё равно держал себя спокойно, у него была цель, он хотел её завоевать, и он планомерно не отступал от своей цели.</w:t>
      </w:r>
    </w:p>
    <w:p w14:paraId="1FDA6F3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Мне кажется, он уверенный в себе мужчина. Ну вот он уверен в том, что он сказал, ты меня полюбишь, ты полюбишь меня и всё, и как бы уверен в том, что он говорит и слово держит.</w:t>
      </w:r>
    </w:p>
    <w:p w14:paraId="19E9D58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Я его улыбки почти не видела. </w:t>
      </w:r>
    </w:p>
    <w:p w14:paraId="3AB113C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Улыбался немножко.</w:t>
      </w:r>
    </w:p>
    <w:p w14:paraId="36517A10"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Скажите, пожалуйста, вообще какие чувства вот у вас Алексей вызывал?</w:t>
      </w:r>
    </w:p>
    <w:p w14:paraId="6EC4827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Добрый, хороший парень настоящий, положительный. Такой голубоглазый, светленький. </w:t>
      </w:r>
    </w:p>
    <w:p w14:paraId="03CCFF99"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Ну честно признайтесь. Кто-то видел себя рядом с ним?</w:t>
      </w:r>
    </w:p>
    <w:p w14:paraId="6A763C4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Нет.</w:t>
      </w:r>
    </w:p>
    <w:p w14:paraId="54F2D29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Нет.</w:t>
      </w:r>
    </w:p>
    <w:p w14:paraId="02850B0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Нет.</w:t>
      </w:r>
    </w:p>
    <w:p w14:paraId="4504B2CE"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 xml:space="preserve">Модератор: Почему? Такой положительный герой. </w:t>
      </w:r>
    </w:p>
    <w:p w14:paraId="604C699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Мне кажется выходить замуж за военного, это риск. Начнётся война, но и заберут.</w:t>
      </w:r>
    </w:p>
    <w:p w14:paraId="6E7AE39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А если ты влюбишься, тебе уже будет неважно военный, не военный, танкист или тракторист.</w:t>
      </w:r>
    </w:p>
    <w:p w14:paraId="7B7B45F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Просто есть вероятность, что ты потеряешь его рано. </w:t>
      </w:r>
    </w:p>
    <w:p w14:paraId="4337201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Война когда-то закончится же, вот это всё не будет вечно.</w:t>
      </w:r>
    </w:p>
    <w:p w14:paraId="34D60D3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Модератор: Нет, ну это какой-то совершенно меркантильный подход к отношениям. Скажите, пожалуйста, вот поступки, которые совершает Алексей по ходу. Давайте такие, может быть, самые яркие поступки выделим, по которым он характеризуется. Вот как образ его вырисовывается, какие его самые яркие поступки и как вы к этим поступкам относитесь, правильно он действует в этой ситуации или неправильно, одобряете вы такой поступок или не одобряете?</w:t>
      </w:r>
    </w:p>
    <w:p w14:paraId="12C58CB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Можно я скажу, с самого начала он вот в клубе не побоялся там этого Демьяна, его вот этой вот группировки, не знаю, хотя его все боятся, весь город, а он не побоялся там как-то я не знаю сразиться с ним из-за Кати.</w:t>
      </w:r>
    </w:p>
    <w:p w14:paraId="3FB3EF85"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То есть, это поступок какой?</w:t>
      </w:r>
    </w:p>
    <w:p w14:paraId="74F88D2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Положительный.</w:t>
      </w:r>
    </w:p>
    <w:p w14:paraId="7E4B976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Он капитана ударил. То есть он полез на мужчину старше себя по званию, а это запрещено вообще.</w:t>
      </w:r>
    </w:p>
    <w:p w14:paraId="34FB8DC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И знает, к чему это может привести.</w:t>
      </w:r>
    </w:p>
    <w:p w14:paraId="317BCD6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Он лишь просто сказал, что таких как она много и вот в тот момент ему прилетело.</w:t>
      </w:r>
    </w:p>
    <w:p w14:paraId="75840A1C"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То есть он, как мужчина, поступил правильно?</w:t>
      </w:r>
    </w:p>
    <w:p w14:paraId="6584D39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Да.</w:t>
      </w:r>
    </w:p>
    <w:p w14:paraId="33B779E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Да. </w:t>
      </w:r>
    </w:p>
    <w:p w14:paraId="20CCE93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Он мог промолчать, сказать нет, я просто не согласен с тобой, а он не позволил обижать Катю.</w:t>
      </w:r>
    </w:p>
    <w:p w14:paraId="701BA95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Он как раз к ней, когда вот её забрали, посадили, ограничить её свободу и он взял и сделал так, что попал к ней.</w:t>
      </w:r>
    </w:p>
    <w:p w14:paraId="703C379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Он не побоялся последствий. То есть вообще запрещено выходить из гарнизона в такие операции. А он пришёл на свой страх и риск.</w:t>
      </w:r>
    </w:p>
    <w:p w14:paraId="512D4C55"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Вы считаете эта ситуация реалистична вообще?</w:t>
      </w:r>
    </w:p>
    <w:p w14:paraId="51D646C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Да.</w:t>
      </w:r>
    </w:p>
    <w:p w14:paraId="2466EBD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Да, почему нет. Уходят, покидают место службы да. Почему нет?</w:t>
      </w:r>
    </w:p>
    <w:p w14:paraId="1B73120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Его в отдельную камеру должны были посадить.</w:t>
      </w:r>
    </w:p>
    <w:p w14:paraId="2887EF8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Ну это же кино.</w:t>
      </w:r>
    </w:p>
    <w:p w14:paraId="01FD35D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Ксения: </w:t>
      </w:r>
      <w:r w:rsidRPr="00CB7EA4">
        <w:rPr>
          <w:rFonts w:ascii="Franklin Gothic Book" w:hAnsi="Franklin Gothic Book" w:cs="Arial"/>
          <w:bCs/>
          <w:sz w:val="24"/>
          <w:szCs w:val="24"/>
        </w:rPr>
        <w:t>Ещё, когда они с Катей ругаются, поссорились, он взял ужин ей, организовал. Могла быть ситуация быть другая. Прав он мог быть. Он организовал этот ужин, чтоб помириться.</w:t>
      </w:r>
    </w:p>
    <w:p w14:paraId="6A06144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Ну, конечно, меня смущает, что он так быстро приехал с гарнизона, промежутки времени, мне кажется, от города вот этот гарнизон очень далеко должен находиться, почти в лесу. Они так перемещаются на этой машине очень быстро. Мне кажется, ну, а пробка любая, ни одной машины не было на встречке.</w:t>
      </w:r>
    </w:p>
    <w:p w14:paraId="0644A59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А там они же гарнизон, он не в городе, он за пределами города.</w:t>
      </w:r>
    </w:p>
    <w:p w14:paraId="12923CE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Мне кажется там дольше ехать 40-50 километров.</w:t>
      </w:r>
    </w:p>
    <w:p w14:paraId="0F36F44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Мне понравилось, что он умеет признавать свои ошибки и он такой, ну там был момент, когда они только приехали, он всё Катю просил уберись, там приготовь, а в итоге он всё сам дела. То есть он как-то я не знаю инициативу какую-то может проявить, а ни просто сидеть, ждать пока вот что-то там с неба просто само упадёт. То есть как будто это просто в жизни.</w:t>
      </w:r>
    </w:p>
    <w:p w14:paraId="4A45645D"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Ну вот все его поступки вы можете как-то объяснить, оправдать, понять, что он делает или всё-таки нам показывали какие-то поступки с нашей точки зрения необъяснимы, которые мы не принимаем?</w:t>
      </w:r>
    </w:p>
    <w:p w14:paraId="63281C3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Я единственное, что не поняла вот, что он вечером там с этой Светой сидел песни пел, когда вот его ждала Катя. То есть потом было понятно, что он может кулон там у неё что-то как-то, ну а песню чего он пел там. Ну вот это что-то я не поняла.</w:t>
      </w:r>
    </w:p>
    <w:p w14:paraId="14CEB74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Перед этим они как раз таки с Катей разговаривали, она сказала, что мы в любом случае с тобой останемся друзьями, он сказал хорошо, и он видимо после этого принял решение, что он раз он соглашается, что он просто друг и после этого показывают, где он сидит уже видимо смиренно и, может быть, принимает какие-то моменты, что он соглашается. И тут встречаются с Катей просто как друзья.</w:t>
      </w:r>
    </w:p>
    <w:p w14:paraId="59591393"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Это вообще нормально для человека, который поставил себе цель и идёт к этой цели?</w:t>
      </w:r>
    </w:p>
    <w:p w14:paraId="4950DBD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Да. Он тоже мужчина, он же тоже человек, он тоже может сомневаться, он тоже может отступаться, как бы я не вижу в этом ничего страшного. Его всё время пинают, пинают, пинают естественно он себя любит, но внутри то у него тоже мужское самолюбие затапчивается, и он уже даже с ней соглашается, что типа давай поцелуй, во время кухни, давай останемся друзьями, он говорит хорошо и всё, соглашается. То есть, ну тем не менее это не значит, что он бросает и отступается, он просто пытается поддерживать связь с другими девчонками. Он с ними не в кровати лежал, он просто встретился в кафе, неважно в доме творчестве и просто спел песенку. </w:t>
      </w:r>
    </w:p>
    <w:p w14:paraId="3E0FE25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Беседа тоже как Катя про него шутит при друге, но как тоже так можно про эти сперматозоиды. Типа он, наверное, обиделся по-настоящему.</w:t>
      </w:r>
    </w:p>
    <w:p w14:paraId="0269EAE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Он назвал её дурой после этого, ну он же извинялся.</w:t>
      </w:r>
    </w:p>
    <w:p w14:paraId="3465A9F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Как бы дурой назвать женщину и мужику пошутить про его это всё, мне кажется, ему обиднее было, чем ей. Тяжело это переносят мужчины.</w:t>
      </w:r>
    </w:p>
    <w:p w14:paraId="3B3525FF"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То есть вы в принципе все поступки Алексея понимается.</w:t>
      </w:r>
    </w:p>
    <w:p w14:paraId="00FF6EE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Ксюша: </w:t>
      </w:r>
      <w:r w:rsidRPr="00CB7EA4">
        <w:rPr>
          <w:rFonts w:ascii="Franklin Gothic Book" w:hAnsi="Franklin Gothic Book" w:cs="Arial"/>
          <w:bCs/>
          <w:sz w:val="24"/>
          <w:szCs w:val="24"/>
        </w:rPr>
        <w:t>Она его доводила, она же постоянно его провоцировала, конечно. Другой бы сразу бы…</w:t>
      </w:r>
    </w:p>
    <w:p w14:paraId="624E171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У меня немного вот 50 на 50. Я вот сижу думала, думаю говорить про это, не говорить то, что он с ней в Лондон всё-таки отказался ехать. Но здесь опять-таки, наверное, надо сделать скидку на то, что человек военный, они же там у себя на своей волне. Возможно, его это тормозило. А так уж, если как он себе цель поставил её добиться, так он сказал, что ты будешь моей женой, можно было бы поехать в Англию за ней.</w:t>
      </w:r>
    </w:p>
    <w:p w14:paraId="68D7B2C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Тогда вопрос. Там был момент, что вот они поссорились, она предлагает ему быть друзьями, потом она зовёт его в Лондон. А что они там будут делать, если они друзья, зачем ему туда с ней лететь?</w:t>
      </w:r>
    </w:p>
    <w:p w14:paraId="35F26C2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Нет. Она понимала его ответ. Она дала понять, что мы не можем быть вместе, ведь ты же со мной в Лондон не поедешь и он да, я не поеду, она говорит, а я здесь не останусь.</w:t>
      </w:r>
    </w:p>
    <w:p w14:paraId="302C4201"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Были ли какие-то моменты в образе Алексея, что авторы фильма недостаточно раскрыли, что осталось непонятным, за кадром и, собственно говоря, хотелось бы узнать?</w:t>
      </w:r>
    </w:p>
    <w:p w14:paraId="2CECE36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Семья его.</w:t>
      </w:r>
    </w:p>
    <w:p w14:paraId="16DD95E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Ксюша: </w:t>
      </w:r>
      <w:r w:rsidRPr="00CB7EA4">
        <w:rPr>
          <w:rFonts w:ascii="Franklin Gothic Book" w:hAnsi="Franklin Gothic Book" w:cs="Arial"/>
          <w:bCs/>
          <w:sz w:val="24"/>
          <w:szCs w:val="24"/>
        </w:rPr>
        <w:t>Детство.</w:t>
      </w:r>
    </w:p>
    <w:p w14:paraId="4DCBA4F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Это у обоих главных героях.</w:t>
      </w:r>
    </w:p>
    <w:p w14:paraId="188380FA"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Ну у неё хоть кто-то в результате говорят, а про него вообще.</w:t>
      </w:r>
    </w:p>
    <w:p w14:paraId="07F7BEF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Что уехал как бы на СВО и всё, потом о нём вообще ничего не было до конца фильма, что там, как там.</w:t>
      </w:r>
    </w:p>
    <w:p w14:paraId="4666539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Показали бы его хотя бы забинтованного. Но они очень хорошо показали момент, когда вот она подумала, что это Лёша и сказали, что у него отрезанные пальцы на руках, я так думаю, он же музыкант, для него кисти это всё. Вот, если бы это реально был Лёша, и как он увидел, осматривался, мне это так страшно показалось, что они конечности свои теряют. Он всегда хотел быть музыкантом, а тут потерял кисть.</w:t>
      </w:r>
    </w:p>
    <w:p w14:paraId="5EA1885E"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Ещё, что помимо детства и вот этого момента, как он уехал на СВО и сразу пропал?</w:t>
      </w:r>
    </w:p>
    <w:p w14:paraId="75F9670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Лиза: </w:t>
      </w:r>
      <w:r w:rsidRPr="00CB7EA4">
        <w:rPr>
          <w:rFonts w:ascii="Franklin Gothic Book" w:hAnsi="Franklin Gothic Book" w:cs="Arial"/>
          <w:bCs/>
          <w:sz w:val="24"/>
          <w:szCs w:val="24"/>
        </w:rPr>
        <w:t>Хотелось бы просто в принципе вот как-то про него побольше узнать. Мне, честно, такого ощущения я не могу сказать интересный персонаж или неинтересно. Кроме там все-таки положительных качеств, типа там надёжный, добивается своей цели, вот как-то его просто по-человечески каких-то больше его каких-то интересов показать. Помимо того, что на гитаре играет. Самбо занимался. Но как-то хочется ещё чего-то.</w:t>
      </w:r>
    </w:p>
    <w:p w14:paraId="7BF31C9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Об отношения со Светой прям буквально ещё сколько они там были вместе, как познакомились, из-за чего расстались. Там совсем вскользь.</w:t>
      </w:r>
    </w:p>
    <w:p w14:paraId="389C8F9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Они не встречались, по-моему, это она его любила. </w:t>
      </w:r>
    </w:p>
    <w:p w14:paraId="693E743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Не, он же ей сказал, типа расстались и расстались, типа не получилось, что-то такое проскользнуло там, что что-то там какие-то были у них отношения, прям совсем мимолётные видимо. Что-то было ну прям вот немножечко.</w:t>
      </w:r>
    </w:p>
    <w:p w14:paraId="1BFE522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Почему именно этот бар тоже?</w:t>
      </w:r>
    </w:p>
    <w:p w14:paraId="06A37885"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Скажите, пожалуйста, а вот Катя, она какие всё-таки чувства больше всего вызывает? Она какая Катя?</w:t>
      </w:r>
    </w:p>
    <w:p w14:paraId="4853369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Взбалмошная. </w:t>
      </w:r>
    </w:p>
    <w:p w14:paraId="3B6157F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С травмой.</w:t>
      </w:r>
    </w:p>
    <w:p w14:paraId="207902F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Девушка с характером, только холерик немножко, немножко очень сильно.</w:t>
      </w:r>
    </w:p>
    <w:p w14:paraId="5D737BD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Травмированная. У неё то одно настроение, то другое. </w:t>
      </w:r>
    </w:p>
    <w:p w14:paraId="3262FD90"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Ну вот, а она какие чувства вызывает, скорее положительные, скорее отрицательные?</w:t>
      </w:r>
    </w:p>
    <w:p w14:paraId="1AA64CF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Сочувствия. Жаль её.</w:t>
      </w:r>
    </w:p>
    <w:p w14:paraId="78E3566D"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Почему сочувствие, за что её жаль? Что Лёху потеряла или что погибла в конце?</w:t>
      </w:r>
    </w:p>
    <w:p w14:paraId="4477845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Что родителей потеряла.</w:t>
      </w:r>
    </w:p>
    <w:p w14:paraId="381DCBD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Так она погибает всё-таки в конце?</w:t>
      </w:r>
    </w:p>
    <w:p w14:paraId="6A229C39"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 xml:space="preserve">Модератор: Я не знаю. Это Юля предположила, я её поддерживаю. </w:t>
      </w:r>
    </w:p>
    <w:p w14:paraId="4CD026B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Мне жаль, потому что у неё надежда вот эта встретит Лёшу всегда до конца жизни теперь будет, если она выжила.</w:t>
      </w:r>
    </w:p>
    <w:p w14:paraId="686A764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Я говорила, что она выжила, просто она убила серого волка, как эта гадалка сказала, значит Лёха жив. Там же говорят, что Лёха Булке говорит или кому, он там говорит, я скоро вернусь, я вернусь и она этот знак увидела этого волка и пошла за ним.</w:t>
      </w:r>
    </w:p>
    <w:p w14:paraId="5747566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Мне кажется, что Лёша вообще в монастыре. Потому что гадалка сказала, если волка увидишь, значит всё хорошо. Она встречает его, и волк идёт в монастырь, в монастыре видимо Лёша.</w:t>
      </w:r>
    </w:p>
    <w:p w14:paraId="66CBAA5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Я тоже почему-то так подумала.</w:t>
      </w:r>
    </w:p>
    <w:p w14:paraId="2E532A3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Просто что-то в конце говорили, вот я не совсем поняла, вот что там.</w:t>
      </w:r>
    </w:p>
    <w:p w14:paraId="478772E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Они говорили, что в поле нашли маршрутку ландыши. Там не сказали Катя там есть или нет.</w:t>
      </w:r>
    </w:p>
    <w:p w14:paraId="325093A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Анастасия: </w:t>
      </w:r>
      <w:r w:rsidRPr="00CB7EA4">
        <w:rPr>
          <w:rFonts w:ascii="Franklin Gothic Book" w:hAnsi="Franklin Gothic Book" w:cs="Arial"/>
          <w:bCs/>
          <w:sz w:val="24"/>
          <w:szCs w:val="24"/>
        </w:rPr>
        <w:t xml:space="preserve">Там же не сказали, что их нашли убитыми или ещё что-то. Она же Катя пошла за волком, тогда волк её повёл к монастырю. </w:t>
      </w:r>
    </w:p>
    <w:p w14:paraId="583CAE2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Если волк просто увёл куда-то, и она там умерла.</w:t>
      </w:r>
    </w:p>
    <w:p w14:paraId="2AF100A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Это можно уже фантазировать.</w:t>
      </w:r>
    </w:p>
    <w:p w14:paraId="7AB1F5C1"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 xml:space="preserve">Модератор: Да. Мы сейчас свой сценарий напишем. </w:t>
      </w:r>
    </w:p>
    <w:p w14:paraId="182DE21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Ей же сказали, что если пойдёшь по правильному пути, то всё будет хорошо и, по идее, она пошла по правильному пути.</w:t>
      </w:r>
    </w:p>
    <w:p w14:paraId="3346E19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Путь исправления да, вот же он.</w:t>
      </w:r>
    </w:p>
    <w:p w14:paraId="414882B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Получается, когда делал кольца Лёха, он же делал их из струны. Потом он играл на этой гитаре как раз таки в загсе, а как он мог играть, если там струн нет.</w:t>
      </w:r>
    </w:p>
    <w:p w14:paraId="15CC91A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Так можно играть без одной струны.</w:t>
      </w:r>
    </w:p>
    <w:p w14:paraId="63FCC3A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Тогда звук был бы чуть другой. Еще, когда получается Катя Демьяна била ладонью или кулаком, она ему шрам сделала кольцом. </w:t>
      </w:r>
    </w:p>
    <w:p w14:paraId="72EBC86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Там глубокий шрам.</w:t>
      </w:r>
    </w:p>
    <w:p w14:paraId="5A73B0E4"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Короче говоря, какие чувства. Сочувствие, потому что вот такая вот у неё надежда встретить Лёху. Ещё какие чувства она вызывает? Кто-нибудь хотел бы быть похож на эту Катю?</w:t>
      </w:r>
    </w:p>
    <w:p w14:paraId="235611B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Нет.</w:t>
      </w:r>
    </w:p>
    <w:p w14:paraId="37F3639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Нет.</w:t>
      </w:r>
    </w:p>
    <w:p w14:paraId="0F4163B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Нет.</w:t>
      </w:r>
    </w:p>
    <w:p w14:paraId="5A9B299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У неё тяжёлая жизнь.</w:t>
      </w:r>
    </w:p>
    <w:p w14:paraId="0D98467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Нет.</w:t>
      </w:r>
    </w:p>
    <w:p w14:paraId="25D47304"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Почему нет?</w:t>
      </w:r>
    </w:p>
    <w:p w14:paraId="624D18D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Получается все близкие у нее, родители погибли, а вот те, кого там она тоже считала своими близкими, они были там чисто, чтоб содрать денег с неё.</w:t>
      </w:r>
    </w:p>
    <w:p w14:paraId="42C01A9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Это скорее не её история, а её внутренние качества.</w:t>
      </w:r>
    </w:p>
    <w:p w14:paraId="5EC9358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Но она не знаю, но она не теряется в сложных ситуациях, это, конечно, плюс. Этого всем, мне кажется, не хватает.</w:t>
      </w:r>
    </w:p>
    <w:p w14:paraId="68173CA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Видно, что она тоже ранимая. То есть Лёша сначала убрал квартиру, она потом тоже убралась. </w:t>
      </w:r>
    </w:p>
    <w:p w14:paraId="5E7DDC5B"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Скажите, пожалуйста, то, как себя ведёт Катя, вот эти все её поступки, характер, они понятны, вот вы находите этому объяснение или всё-таки где-то авторам сериала не удалось раскрыть до конца, остались какие-то непонятные вещи?</w:t>
      </w:r>
    </w:p>
    <w:p w14:paraId="1D7B702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Да не, ничего богатая девочка в принципе ожидаемо, душевные детские травмы, брошенный ребёнок.</w:t>
      </w:r>
    </w:p>
    <w:p w14:paraId="238AE4A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Лиза: </w:t>
      </w:r>
      <w:r w:rsidRPr="00CB7EA4">
        <w:rPr>
          <w:rFonts w:ascii="Franklin Gothic Book" w:hAnsi="Franklin Gothic Book" w:cs="Arial"/>
          <w:bCs/>
          <w:sz w:val="24"/>
          <w:szCs w:val="24"/>
        </w:rPr>
        <w:t>Да, ожидаемо.</w:t>
      </w:r>
    </w:p>
    <w:p w14:paraId="2273D6D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Такие люди в реальности есть.</w:t>
      </w:r>
    </w:p>
    <w:p w14:paraId="51065BC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Ведёт себя, как хочет.</w:t>
      </w:r>
    </w:p>
    <w:p w14:paraId="7BFB174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У неё это как защита.</w:t>
      </w:r>
    </w:p>
    <w:p w14:paraId="6AB853D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Ксения: </w:t>
      </w:r>
      <w:r w:rsidRPr="00CB7EA4">
        <w:rPr>
          <w:rFonts w:ascii="Franklin Gothic Book" w:hAnsi="Franklin Gothic Book" w:cs="Arial"/>
          <w:bCs/>
          <w:sz w:val="24"/>
          <w:szCs w:val="24"/>
        </w:rPr>
        <w:t>Я соглашусь тоже.</w:t>
      </w:r>
    </w:p>
    <w:p w14:paraId="3C75F5C4"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Всё? Скажите, кто из главных героев Алексей или Катя больше всего вам симпатичен? Буду каждого сейчас спрашивать. Кто готов, кому кто больше понравился, кто Алексей или Катя?</w:t>
      </w:r>
    </w:p>
    <w:p w14:paraId="146227B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Анастасия: </w:t>
      </w:r>
      <w:r w:rsidRPr="00CB7EA4">
        <w:rPr>
          <w:rFonts w:ascii="Franklin Gothic Book" w:hAnsi="Franklin Gothic Book" w:cs="Arial"/>
          <w:bCs/>
          <w:sz w:val="24"/>
          <w:szCs w:val="24"/>
        </w:rPr>
        <w:t>Мне, наверное, больше симпатичен Алексей. Потому что у него более понятные качества и чувства. Катерина, она, то есть я просто наблюдала за её развитием, и она не вызвала у меня ни положительных, ни отрицательных, вот очень ровное чувство.</w:t>
      </w:r>
    </w:p>
    <w:p w14:paraId="1499495B"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Спасибо. Юль?</w:t>
      </w:r>
    </w:p>
    <w:p w14:paraId="579FE74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Юлия: </w:t>
      </w:r>
      <w:r w:rsidRPr="00CB7EA4">
        <w:rPr>
          <w:rFonts w:ascii="Franklin Gothic Book" w:hAnsi="Franklin Gothic Book" w:cs="Arial"/>
          <w:bCs/>
          <w:sz w:val="24"/>
          <w:szCs w:val="24"/>
        </w:rPr>
        <w:t>У меня скорее к Кате. Мне понравилось, как она себя вела в ситуациях. Ну вот её конец. За Алексеем я наблюдала просто, он ничего не вызывал.</w:t>
      </w:r>
    </w:p>
    <w:p w14:paraId="2C793424"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Наоборот, интересно. Диана?</w:t>
      </w:r>
    </w:p>
    <w:p w14:paraId="40D2014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Мне понравился Алексей. Я прям наблюдала даже за его эмоциями. Хотя у него такой, как мужчина сдержанный, тем не менее вот эта лёгкая улыбка, которая появлялась, потом эта ямочка у него. То есть не знаю, мне он очень понравился и так, как он себя вел, как он всё преподносил. Не знаю, мне кажется, так должны вести себя мужчины, достойно. А Катя, как взбалмошная девчонка, то есть естественно начинает в силу своего возраста и вела себя так легкомысленно, но тем не менее за ней тоже было интересно наблюдать. Хотя она тоже интересно раскрылась и эмоции свои очень искренне подавала.</w:t>
      </w:r>
    </w:p>
    <w:p w14:paraId="5387BD1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Мне Катя. Она мне более близка по характеру, я такой же холерик, как она. Алексей слишком для меня, как я уже говорила, зефирный приторный такой, вот чересчур хороший.</w:t>
      </w:r>
    </w:p>
    <w:p w14:paraId="196EBD7B"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Спасибо. Елизавета, кто вам больше понравился, кто вам больше симпатичен?</w:t>
      </w:r>
    </w:p>
    <w:p w14:paraId="4867D72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За Катей было интереснее наблюдать. Потому что она в принципе такой двигатель этого сериала и она больше меняется, как-то с ней больше событий происходит. Не знаю больше раскрывает её персонаж, просто вокруг неё сюжет крутится, ты больше её понимаешь. Потому что тебе её показывают.</w:t>
      </w:r>
    </w:p>
    <w:p w14:paraId="52B5A0E0"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Ксюша, кто Алексей, Катя?</w:t>
      </w:r>
    </w:p>
    <w:p w14:paraId="1CE9839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Думаю Алексей. Получается он добрый, отзывчивый. В случае чего может получается, скажем, спину подставить. Поэтому скорее всего так положительное отношение к нему.</w:t>
      </w:r>
    </w:p>
    <w:p w14:paraId="45695BD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Мне нравится, наверное, больше Катя. Но просто она такой персонаж, мне нравятся такие яркие личности. Если можно так назвать. Лёша он просто, например, никакой, плохо его очень раскрыли, я не понимаю его, поэтому Катя.</w:t>
      </w:r>
    </w:p>
    <w:p w14:paraId="75F5453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Мне Алексей больше нравится. Потому что характер у него мужской, держит слово, это важно, не все мужики такие, в смысле не именно такие. То есть мне некоторые его качества очень симпатичные вот характера. Вообще он в принципе симпатичный. Актёра подобрали такого, вот глаза большие, такой светленький. Катя мне тоже в принципе нравится, но она, но её поведение как раз мне вообще не близко, но я думаю, что это от неё и не зависело. У неё обстоятельства и плюс её воспитывали так, то есть она жила без родителей среди волков, грубо говоря, вот как привыкла, так и жила. Алексей больше.</w:t>
      </w:r>
    </w:p>
    <w:p w14:paraId="5D6CF6F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Мне больше Катя понравилась. Мне было интересно наблюдать в течение сериала, как она раскрывается, её трансформация. За ней было интересно наблюдать.</w:t>
      </w:r>
    </w:p>
    <w:p w14:paraId="384C481D"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Вообще просто потрясающе интересно. Смотрите, Алексей, Катя, Алексей, Катя, Катя, Алексей, Катя, Алексей, Катя. Интересно как все так разложилось. Хорошо. У нас там ещё были второстепенные персонажи, мы немножко с вами поговорили про Демьяна. У нас там Демьян и иже с ним да, вот с Гарри Поттера. Ещё там были какие-то персонажи, кто запомнился и, собственно говоря, почему и какова роль этого персонажа в сериале, как вы увидели?</w:t>
      </w:r>
    </w:p>
    <w:p w14:paraId="6177523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Мне Бублик заправился приколист такой, весёлый, хоть шутки у него, конечно, тоже иногда странные, приводящая к таким последствиям, как с гауптвахтой. Такой яркий персонаж, он запоминается. Положительный, он такой балагур, шутник, друг.</w:t>
      </w:r>
    </w:p>
    <w:p w14:paraId="399994A5"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Кто ещё?</w:t>
      </w:r>
    </w:p>
    <w:p w14:paraId="53E84C2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Адвокат тоже он запомнился именно, наверное, вот этим вот финальным вот своим качеством, что он всё-таки остался верен своему другу покойному и втихаря собрал компромат, и всё-таки помог Кате. </w:t>
      </w:r>
    </w:p>
    <w:p w14:paraId="11BED960"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Это какой персонаж? Положительный?</w:t>
      </w:r>
    </w:p>
    <w:p w14:paraId="61A603D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Анастасия: </w:t>
      </w:r>
      <w:r w:rsidRPr="00CB7EA4">
        <w:rPr>
          <w:rFonts w:ascii="Franklin Gothic Book" w:hAnsi="Franklin Gothic Book" w:cs="Arial"/>
          <w:bCs/>
          <w:sz w:val="24"/>
          <w:szCs w:val="24"/>
        </w:rPr>
        <w:t>Положительный.</w:t>
      </w:r>
    </w:p>
    <w:p w14:paraId="38EEA31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Мне в принципе вот эта семья понравилась вот ту, которая Бублик, Пирожено.</w:t>
      </w:r>
    </w:p>
    <w:p w14:paraId="35F30AC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Анастасия: </w:t>
      </w:r>
      <w:r w:rsidRPr="00CB7EA4">
        <w:rPr>
          <w:rFonts w:ascii="Franklin Gothic Book" w:hAnsi="Franklin Gothic Book" w:cs="Arial"/>
          <w:bCs/>
          <w:sz w:val="24"/>
          <w:szCs w:val="24"/>
        </w:rPr>
        <w:t>Я, кстати, его жену не помню. Беременная.</w:t>
      </w:r>
    </w:p>
    <w:p w14:paraId="47F196A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Да. Но как зовут.</w:t>
      </w:r>
    </w:p>
    <w:p w14:paraId="1A2DC2D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Они такие радужные персонажи, они, мне кажется, такие вот как-то действовали успокаивающе всегда на главных персонажей.</w:t>
      </w:r>
    </w:p>
    <w:p w14:paraId="689865B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Я в казарме ни одного отрицательного не увидела кроме капитана. То есть там все хорошо относились к Кате и Лёше, и командиры.</w:t>
      </w:r>
    </w:p>
    <w:p w14:paraId="3983968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Ещё жених Кати, который первый. </w:t>
      </w:r>
    </w:p>
    <w:p w14:paraId="083323A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Ну да, он не рыба, не мясо.</w:t>
      </w:r>
    </w:p>
    <w:p w14:paraId="2CEB3FEB"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То есть, это скорее положительные или отрицательные персонаж?</w:t>
      </w:r>
    </w:p>
    <w:p w14:paraId="57FFDF1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Скорее отрицательный.</w:t>
      </w:r>
    </w:p>
    <w:p w14:paraId="0E1DF1C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Ксюша: </w:t>
      </w:r>
      <w:r w:rsidRPr="00CB7EA4">
        <w:rPr>
          <w:rFonts w:ascii="Franklin Gothic Book" w:hAnsi="Franklin Gothic Book" w:cs="Arial"/>
          <w:bCs/>
          <w:sz w:val="24"/>
          <w:szCs w:val="24"/>
        </w:rPr>
        <w:t>Отрицательный.</w:t>
      </w:r>
    </w:p>
    <w:p w14:paraId="2DD0841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Да.</w:t>
      </w:r>
    </w:p>
    <w:p w14:paraId="3368D77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Своего мнение не имеет, деньгами решает, постоять за себя не может.</w:t>
      </w:r>
    </w:p>
    <w:p w14:paraId="581F2ABA"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Ещё, кто у нас там был?</w:t>
      </w:r>
    </w:p>
    <w:p w14:paraId="3EB6FF6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Всё, особо никого не запомнила.</w:t>
      </w:r>
    </w:p>
    <w:p w14:paraId="0D7015F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Жена полковника. Ну такой положительный персонаж.</w:t>
      </w:r>
    </w:p>
    <w:p w14:paraId="2007638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И сам командир части, кстати, довольно положительный и не совсем реалистичный, потому что естественно в жизни бы, наверное, поступки Кати, когда она вваливалось к нему в кабинет были бы совсем другими, а тут всё немножечко романтизировано.</w:t>
      </w:r>
    </w:p>
    <w:p w14:paraId="5681C76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Юлия: </w:t>
      </w:r>
      <w:r w:rsidRPr="00CB7EA4">
        <w:rPr>
          <w:rFonts w:ascii="Franklin Gothic Book" w:hAnsi="Franklin Gothic Book" w:cs="Arial"/>
          <w:bCs/>
          <w:sz w:val="24"/>
          <w:szCs w:val="24"/>
        </w:rPr>
        <w:t xml:space="preserve">Что ничего не сделали за это. </w:t>
      </w:r>
    </w:p>
    <w:p w14:paraId="4BCB64F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Партнёр отца.</w:t>
      </w:r>
    </w:p>
    <w:p w14:paraId="54EDAB4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Я так понимаю, что родители умерли, когда она маленькая была и он усыновил несовершеннолетнего ребёнка. Они как родственники стали. Родители сами могли бы сказать, чтоб забрали Катю, они друзья были с отцом её. </w:t>
      </w:r>
    </w:p>
    <w:p w14:paraId="3CCFADB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Почему тогда он разорился, а фонд тогда, что это за фонд, что он делал.</w:t>
      </w:r>
    </w:p>
    <w:p w14:paraId="064700F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Отца видимо вот, он главный держатель акций, как правило, бывает, а этот был его зам, что-то типа этого, наверное.</w:t>
      </w:r>
    </w:p>
    <w:p w14:paraId="6CFC0CBE"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Ну вот тут непонятно.</w:t>
      </w:r>
    </w:p>
    <w:p w14:paraId="1C81C42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Мне кажется, не обязательно в это углубляться.</w:t>
      </w:r>
    </w:p>
    <w:p w14:paraId="394E814E"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Давайте сейчас, слушайте, там ещё знаете, кто был, вот этот вот водитель, Мамай, потом таксист вот этот был. Кстати, когда этот таксист драку снял, я подсмотрела за вами, вам это не понравилось. Кто-то даже там что-то сказал, что он негодяй, я прям записала себе это. Вот это, что за персонаж?</w:t>
      </w:r>
    </w:p>
    <w:p w14:paraId="13C35A3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Плохой.</w:t>
      </w:r>
    </w:p>
    <w:p w14:paraId="4868B16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Он отрицательный, конечно, он хотел её изнасиловать и ограбить. </w:t>
      </w:r>
    </w:p>
    <w:p w14:paraId="736A391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Скользкий.</w:t>
      </w:r>
    </w:p>
    <w:p w14:paraId="4D1E346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Все же не могут быть хорошими. Это было бы неинтересно. Какой-то должен был человек быть, который всем жить мешает.</w:t>
      </w:r>
    </w:p>
    <w:p w14:paraId="1ACD1AA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Он такой же вот исподтишка, в Маугли, как собачка противная бегает. </w:t>
      </w:r>
    </w:p>
    <w:p w14:paraId="49852EB9"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Таксист, потом дедушка мороз вот этот. Который с поросятами там.</w:t>
      </w:r>
    </w:p>
    <w:p w14:paraId="155E3AD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Он добрый человек.</w:t>
      </w:r>
    </w:p>
    <w:p w14:paraId="5B02FB9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Положительный.</w:t>
      </w:r>
    </w:p>
    <w:p w14:paraId="1C7B2C12"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Его зачем нам показали, как вам кажется, он два раза там возникает?</w:t>
      </w:r>
    </w:p>
    <w:p w14:paraId="3C56824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Он такой вот реально такой, как знаете, дедушка волшебник, приходит в нужный момент, когда главная героиня, ей нужна помощь и такой проводник.</w:t>
      </w:r>
    </w:p>
    <w:p w14:paraId="5DD1ED6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Да.</w:t>
      </w:r>
    </w:p>
    <w:p w14:paraId="598CBCE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Сначала, чтобы с сестрой свести с этой гадалкой, она как бы тоже ключевую роль сыграла. Она один раз появилась, но зато нам она раскрыла, как, что, к чему.</w:t>
      </w:r>
    </w:p>
    <w:p w14:paraId="07374D1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Ксения: </w:t>
      </w:r>
      <w:r w:rsidRPr="00CB7EA4">
        <w:rPr>
          <w:rFonts w:ascii="Franklin Gothic Book" w:hAnsi="Franklin Gothic Book" w:cs="Arial"/>
          <w:bCs/>
          <w:sz w:val="24"/>
          <w:szCs w:val="24"/>
        </w:rPr>
        <w:t>И мы немножко конец знаем.</w:t>
      </w:r>
    </w:p>
    <w:p w14:paraId="6F9487FF"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 xml:space="preserve">Модератор: Слушайте, действительно, а зачем эта гадалка вообще нужна? </w:t>
      </w:r>
    </w:p>
    <w:p w14:paraId="3032476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Так ей помогло в конце фильма, как она вспомнила, что ей гадалка сказала, ты встретишь волка и вот тебе волк как бы покажет путь. </w:t>
      </w:r>
    </w:p>
    <w:p w14:paraId="13E95D4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Я вообще думала, что волк её к Лёше приведёт там, где он валяется.</w:t>
      </w:r>
    </w:p>
    <w:p w14:paraId="7AAC757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Я думала, что они домой едут и она его там увидела, я сначала так поняла.</w:t>
      </w:r>
    </w:p>
    <w:p w14:paraId="452315B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Это как символ, мне кажется. Это не факт, что это тот же волк и просто символ. Может это вообще её сон.</w:t>
      </w:r>
    </w:p>
    <w:p w14:paraId="6E0421CE"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Скажите, пожалуйста, вот вы сказали, что волк - это символ. Вообще зачем ввели вот этот странный образ волка? Почему странный. Потому что его очень странно Лёха спас, вот вы мне рассказывали эту ситуацию, и вот у нас значит появляется волк в Донецке.</w:t>
      </w:r>
    </w:p>
    <w:p w14:paraId="2F91DB5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В благодарность тому, что спасли этого волка, волк теперь как бы им помогает дорогу освещать.</w:t>
      </w:r>
    </w:p>
    <w:p w14:paraId="09995E9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Случаются в жизни у каждого какие-то чудеса, правильно, когда что-то происходит из ряда выходящего, я думаю, что в каждой в жизни у человека происходит такое, что он говорит, ну не может быть такого, а вот происходит. </w:t>
      </w:r>
    </w:p>
    <w:p w14:paraId="5BCFB97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Мне кажется, первый раз мы через волка увидели именно вот эту силу и смелость Алексея. Потому что до этого он был немножечко да, приторным таким в ресторане, весь такой влюбился, сразу женись на мне, а тут он вроде как показал свою смелость, что он не бросит даже несмотря на то, что от волка может исходить большая опасность, но он всё равно пошёл. И потом, наверное, этот волк больше, как вот такая сила какая-то, и в то же время сила положительная, добрая. Наверное, так.</w:t>
      </w:r>
    </w:p>
    <w:p w14:paraId="4B0A59C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И Катя с этого момента начала раскрываться, всё-таки она начала за него бояться, тоже другими глазами на Алексея посмотрела. </w:t>
      </w:r>
    </w:p>
    <w:p w14:paraId="672206F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Ксения: </w:t>
      </w:r>
      <w:r w:rsidRPr="00CB7EA4">
        <w:rPr>
          <w:rFonts w:ascii="Franklin Gothic Book" w:hAnsi="Franklin Gothic Book" w:cs="Arial"/>
          <w:bCs/>
          <w:sz w:val="24"/>
          <w:szCs w:val="24"/>
        </w:rPr>
        <w:t>Волк как такой, наверное, символ одежды. Я помню, когда она пошла за волком, там же началась картинка такая, анимация нейросетью. Когда она выходит к храму, вы не заметили, что это нейросеть нарисовала. Мне кажется, что это очевидно, что намёк на то, что это всё в её голове и как будто бы она пошла, это всё она видит, видение, ну нереально что-то.</w:t>
      </w:r>
    </w:p>
    <w:p w14:paraId="1F7156D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Значит, может у неё в голове что-то всё-таки было. И вот эти все музыкальные вставки, это лишь в ее голове. </w:t>
      </w:r>
    </w:p>
    <w:p w14:paraId="5A1D69A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Может это намёк на то, что это её какие-то мечты. Биполярное расстройство.</w:t>
      </w:r>
    </w:p>
    <w:p w14:paraId="356ABC3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Да нет, конечно, вряд ли.</w:t>
      </w:r>
    </w:p>
    <w:p w14:paraId="5AC3DC61"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Понятно. То есть, это получается вот этот храм, как символ какой-то надежды. Что-то не буквальное, а вербальное, скажем. Хорошо. Давайте тогда так. Мы уже одна часть вопросов ответили, но всё-таки мы должны попробовать их обсудить. Значит смотрите, вы сразу заметили да, что часть</w:t>
      </w:r>
      <w:r w:rsidRPr="00CB7EA4">
        <w:rPr>
          <w:rFonts w:ascii="Franklin Gothic Book" w:hAnsi="Franklin Gothic Book" w:cs="Arial"/>
          <w:bCs/>
          <w:sz w:val="24"/>
          <w:szCs w:val="24"/>
        </w:rPr>
        <w:t xml:space="preserve"> </w:t>
      </w:r>
      <w:r w:rsidRPr="00CB7EA4">
        <w:rPr>
          <w:rFonts w:ascii="Franklin Gothic Book" w:hAnsi="Franklin Gothic Book" w:cs="Arial"/>
          <w:b/>
          <w:sz w:val="24"/>
          <w:szCs w:val="24"/>
        </w:rPr>
        <w:t>серий, это такая музыкальная мелодрама да, кто-то у меня такое дал определение. Музыкальная мелодрама. А две последних серии или даже, наверное, три, не знаю как это три или две, они прям вот отличаются</w:t>
      </w:r>
      <w:r w:rsidRPr="00CB7EA4">
        <w:rPr>
          <w:rFonts w:ascii="Franklin Gothic Book" w:hAnsi="Franklin Gothic Book" w:cs="Arial"/>
          <w:bCs/>
          <w:sz w:val="24"/>
          <w:szCs w:val="24"/>
        </w:rPr>
        <w:t xml:space="preserve"> </w:t>
      </w:r>
      <w:r w:rsidRPr="00CB7EA4">
        <w:rPr>
          <w:rFonts w:ascii="Franklin Gothic Book" w:hAnsi="Franklin Gothic Book" w:cs="Arial"/>
          <w:b/>
          <w:sz w:val="24"/>
          <w:szCs w:val="24"/>
        </w:rPr>
        <w:t>да, было такое?</w:t>
      </w:r>
    </w:p>
    <w:p w14:paraId="26EA50E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Лиза: </w:t>
      </w:r>
      <w:r w:rsidRPr="00CB7EA4">
        <w:rPr>
          <w:rFonts w:ascii="Franklin Gothic Book" w:hAnsi="Franklin Gothic Book" w:cs="Arial"/>
          <w:bCs/>
          <w:sz w:val="24"/>
          <w:szCs w:val="24"/>
        </w:rPr>
        <w:t>Да.</w:t>
      </w:r>
    </w:p>
    <w:p w14:paraId="062D80D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Да.</w:t>
      </w:r>
    </w:p>
    <w:p w14:paraId="1AB454F5"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Есть некое отличие. Смотрите, то есть скорее всего. Ну вот у меня здесь так, мы должны проголосовать. Степень реализма сюжета одинаково на протяжении всего сериала.</w:t>
      </w:r>
    </w:p>
    <w:p w14:paraId="132BEBD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Нет.</w:t>
      </w:r>
    </w:p>
    <w:p w14:paraId="17041AE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Нет.</w:t>
      </w:r>
    </w:p>
    <w:p w14:paraId="1388204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Вообще нет.</w:t>
      </w:r>
    </w:p>
    <w:p w14:paraId="684B04E7"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Вообще нет. Значит степень реализма сюжета одинаково на протяжении всего сериала. То есть от первой до последней серии мы говорили реально.</w:t>
      </w:r>
    </w:p>
    <w:p w14:paraId="21080C3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Ну с самолёта начиная, уже всё не так пошло.</w:t>
      </w:r>
    </w:p>
    <w:p w14:paraId="4CC8EB2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Не реалистично.</w:t>
      </w:r>
    </w:p>
    <w:p w14:paraId="52F1FCD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И не ожидаемо от серии к серии.</w:t>
      </w:r>
    </w:p>
    <w:p w14:paraId="287E0E30"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Сюжет меняется от сказочного мало реалистичного в первых сериях до максимально реалистичного, отражающего события сегодняшнего дня в последних сериях сериала.</w:t>
      </w:r>
    </w:p>
    <w:p w14:paraId="06F31CD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Нет.</w:t>
      </w:r>
    </w:p>
    <w:p w14:paraId="37A6DA1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Тоже нет.</w:t>
      </w:r>
    </w:p>
    <w:p w14:paraId="1709B11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Немного да.</w:t>
      </w:r>
    </w:p>
    <w:p w14:paraId="69DADE0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Немножко. Сказочность была, а потом и там скорее не полное отражение, а частичное.</w:t>
      </w:r>
    </w:p>
    <w:p w14:paraId="0C8467E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Ну да как бы.</w:t>
      </w:r>
    </w:p>
    <w:p w14:paraId="4E927C4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До максимально нет.</w:t>
      </w:r>
    </w:p>
    <w:p w14:paraId="64B5AF1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Частично.</w:t>
      </w:r>
    </w:p>
    <w:p w14:paraId="2909F6C5"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То есть частично реалистично в последних сериях. Первая часть была всё-таки наполнена какими-то сказочными событиями, но приятными, мы смотрели с удовольствием, я наблюдала за вами, то последние серии всё-таки они…</w:t>
      </w:r>
    </w:p>
    <w:p w14:paraId="7E4CA40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Более серьёзные.</w:t>
      </w:r>
    </w:p>
    <w:p w14:paraId="5D3C9C4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Реалистичные частично.</w:t>
      </w:r>
    </w:p>
    <w:p w14:paraId="7944D2AB"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Частично реалистичные, не максимально. Что не хватило до максимума?</w:t>
      </w:r>
    </w:p>
    <w:p w14:paraId="6052D9C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Вот же мы обсуждали войну. </w:t>
      </w:r>
    </w:p>
    <w:p w14:paraId="6579008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Они предали всё конечная серия, всё про войну.</w:t>
      </w:r>
    </w:p>
    <w:p w14:paraId="6E1724F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Концовка не понравилась то, что непонятно, что это, как вообще. Ну как бы мы сами себе сейчас, конечно, додумали.</w:t>
      </w:r>
    </w:p>
    <w:p w14:paraId="08F13E3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Что в реальности их бы так быстро не пустили туда автобусом, там всё-таки больше, наверное, КПП. То есть не попала бы она на автобусе прямо под бомбёжку, но она бы умерла.</w:t>
      </w:r>
    </w:p>
    <w:p w14:paraId="29EBB56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После бомбёжки и с ума можно было сойти, а она нормальная. Или с какой-нибудь ну контузией.</w:t>
      </w:r>
    </w:p>
    <w:p w14:paraId="529AA42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Там в конце показывали украинский танк. Был жёлто-синий флаг раскраска на нём. И там было показано, что она прыгала на нём, она искала выживших людей, к ней её приехали, я не очень поняла. То есть там видимо было сражение и это было на украинской земле. Ничего не понятно.</w:t>
      </w:r>
    </w:p>
    <w:p w14:paraId="119767EC"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Смотрите, вот первую часть мы определили, как музыкальную мелодраму. А как бы именно мы назвали вот две последних серии? Это какой жанр, как вам кажется, если вы сильны в жанрах, то как вам кажется?</w:t>
      </w:r>
    </w:p>
    <w:p w14:paraId="787A8BB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Явно что-то военное уже начинается. Я бы сказала драма.</w:t>
      </w:r>
    </w:p>
    <w:p w14:paraId="104EFA8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Военная драма.</w:t>
      </w:r>
    </w:p>
    <w:p w14:paraId="40ED90B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Военная драма.</w:t>
      </w:r>
    </w:p>
    <w:p w14:paraId="74D5927F"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 xml:space="preserve">Модератор: Военная драма. Ну военная понятно, потому что там всё-таки у нас показаны военные действия. </w:t>
      </w:r>
    </w:p>
    <w:p w14:paraId="4062000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Может, если было бы побольше ужаса, то и ужасы можно было бы добавить. Драма, но она есть, и она присутствует, конечно, по всем сериям.</w:t>
      </w:r>
    </w:p>
    <w:p w14:paraId="0AA904E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Военные бесконечно показаны, вот эта вся бомбёжка.</w:t>
      </w:r>
    </w:p>
    <w:p w14:paraId="112E20B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Драма там о потере матери девочки. То есть сама Катя не понимает, то есть потеряла она его, или не потеряла.</w:t>
      </w:r>
    </w:p>
    <w:p w14:paraId="31AA87B7"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Если говорить о сюжете с поездкой героини и её подруг в зону СВО и о том, как показана реальность спецоперации. Как вам кажется, реальная или не реальная?</w:t>
      </w:r>
    </w:p>
    <w:p w14:paraId="762552E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Спецоперации не реальна, а вот то, что сейчас, я так понимаю, до сих пор ездят ансамбли, они выступают в госпиталях.</w:t>
      </w:r>
    </w:p>
    <w:p w14:paraId="10E9E5C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Лиза: </w:t>
      </w:r>
      <w:r w:rsidRPr="00CB7EA4">
        <w:rPr>
          <w:rFonts w:ascii="Franklin Gothic Book" w:hAnsi="Franklin Gothic Book" w:cs="Arial"/>
          <w:bCs/>
          <w:sz w:val="24"/>
          <w:szCs w:val="24"/>
        </w:rPr>
        <w:t xml:space="preserve">Ну городах, где гуманитарную помощь, это очень реально, а сами военные действия, нет вообще. </w:t>
      </w:r>
    </w:p>
    <w:p w14:paraId="781FA00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И что они прям туда в самую гущу военных действий смогли попасть да, вот это нереально.</w:t>
      </w:r>
    </w:p>
    <w:p w14:paraId="704B565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Но они бы для солдат пели, но это реально.</w:t>
      </w:r>
    </w:p>
    <w:p w14:paraId="153BC56F"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 xml:space="preserve">Модератор: То есть выступление - это реально, а сама операция нет. </w:t>
      </w:r>
    </w:p>
    <w:p w14:paraId="311202F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Мне кажется, там блокпосты какие-нибудь стоят, дроны летают смотрят на это всё.</w:t>
      </w:r>
    </w:p>
    <w:p w14:paraId="1B08E78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А что за дрон вообще был, когда опекуна, это камера какая-то была. Дрон летал в небе. Это к чему было? Что они снимали? </w:t>
      </w:r>
    </w:p>
    <w:p w14:paraId="3FA6A3B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Может это просто тоже ляп какой-то.</w:t>
      </w:r>
    </w:p>
    <w:p w14:paraId="76E3B1D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Если это было связано что-то с военной, тогда надо было беспилотники показывать.</w:t>
      </w:r>
    </w:p>
    <w:p w14:paraId="182A89C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Мне кажется, с ФСБ как-то это было связано. </w:t>
      </w:r>
    </w:p>
    <w:p w14:paraId="32F571B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Они хотели вычислить, где они находятся, наверное.</w:t>
      </w:r>
    </w:p>
    <w:p w14:paraId="0D173C37"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Слушайте, у меня такой вопрос. Поездка девушек в зону боевых действий, это фантастика или суровая правда жизни? То есть это то, что могло бы произойти по-настоящему?</w:t>
      </w:r>
    </w:p>
    <w:p w14:paraId="4F6DC43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Могло бы.</w:t>
      </w:r>
    </w:p>
    <w:p w14:paraId="410CB78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Да, да. </w:t>
      </w:r>
    </w:p>
    <w:p w14:paraId="1FE9E8E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Мне непонятно, зачем они взяли девочку, дочку вот этой женщины. Мне кажется, её бы мать не пустила в реальности.</w:t>
      </w:r>
    </w:p>
    <w:p w14:paraId="6B98892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Да. И она бы сама не поехала. Они все соглашались с Катей, с её идеями, а маму в итоге, ну инициаторшу, она там самая главная, по идее, никто не ставил её ни во что. Она не хотела отпускать дочь, это же война, куда. </w:t>
      </w:r>
    </w:p>
    <w:p w14:paraId="55D1C56D"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Помните, она говорит, что если бы моя дочка поехала, я бы гордилась ей.</w:t>
      </w:r>
    </w:p>
    <w:p w14:paraId="6B8FCBF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Да. Переживала, но гордилась.</w:t>
      </w:r>
    </w:p>
    <w:p w14:paraId="0691067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Я не думаю, что она бы отпустила её в девять лет. То есть если бы Юле там на тот момент тоже было бы 18, потому что вот это подразумевалось, не в девять лет.</w:t>
      </w:r>
    </w:p>
    <w:p w14:paraId="04B107F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Я бы не отпустила бы свою дочку.</w:t>
      </w:r>
    </w:p>
    <w:p w14:paraId="168BBD0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Аня говорила о том, что она будет знать, что дочка как бы поехала туда для солдат.</w:t>
      </w:r>
    </w:p>
    <w:p w14:paraId="09DF08F7"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Ладно. Мы на этом так сосредоточились долго. Скажите, пожалуйста, провокационный вопрос девочки. Будь вы на месте главной героини, поехали бы в зону СВО со своим любимым?</w:t>
      </w:r>
    </w:p>
    <w:p w14:paraId="4C679C4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Я да.</w:t>
      </w:r>
    </w:p>
    <w:p w14:paraId="3DE36AF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Если бы у меня были такие отношения, если у меня были бы такие чувства.</w:t>
      </w:r>
    </w:p>
    <w:p w14:paraId="588B8CC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Просто надо быть в той ситуации. Я бы туда не поехала, но я же не в ситуации, когда у меня там муж мой вон там, я не знаю, что бы я сделала.</w:t>
      </w:r>
    </w:p>
    <w:p w14:paraId="7CA387B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Если бы у меня муж мой был там, я бы поехала бы с этой войной. Я люблю мужа, а как не поехать, это же твой человек.</w:t>
      </w:r>
    </w:p>
    <w:p w14:paraId="289ACC94"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Если говорить о финальной восьмой серии, вот о самой последней серии. Сейчас вопрос будет каждой. Понравилась она вам или нет? Соответственно, что конкретно понравилось или что конкретно не понравилось? Ксюша, начнём с вас. Вот самая последняя серия.</w:t>
      </w:r>
    </w:p>
    <w:p w14:paraId="55A713B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Ксюша: </w:t>
      </w:r>
      <w:r w:rsidRPr="00CB7EA4">
        <w:rPr>
          <w:rFonts w:ascii="Franklin Gothic Book" w:hAnsi="Franklin Gothic Book" w:cs="Arial"/>
          <w:bCs/>
          <w:sz w:val="24"/>
          <w:szCs w:val="24"/>
        </w:rPr>
        <w:t xml:space="preserve">Если честно, после седьмой серии вот так показалось, что тут слишком много должно быть сюжета на другую последнюю восьмую. Есть же те вопросы, которые не сильно раскрылись как раз таки. Например, что стало с Кириллом, получила ли главная героиня наследство все-таки и как бы вот финал такой открытый тоже. Не нравится вообще открытый финал, если честно. В целом мне как раз таки понравилось, как показано выступления, помощь людям, которые сейчас, таких не очень в хороших, благоприятных условиях. </w:t>
      </w:r>
    </w:p>
    <w:p w14:paraId="05AC5E6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Мне понравилось, как показали ну гуманитарную помощь, вот я уже говорила об этом. Не понравилось, ну вообще как бы все военные действия там ни к чему, вот это все было очень скомкано получилось. Сначала была такая мелодрама. Нет, я понимала, что что-то было связанное с войной по любому. Во второй серии, когда выяснилось, что служат в армии, то сразу стало понятно, что что-то будет с войной. Показали они это плохо, очень скомкано, ничего не раскрыто. Поэтому, может быть, нужно было добавить ещё серии три, вот тогда бы это всё раскрылось.</w:t>
      </w:r>
    </w:p>
    <w:p w14:paraId="40AE3FC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Эмоционально было всё хорошо, мне понравилось эмоционально её вот эти вот как с девочкой, которую мама потеряла. И вообще про то, как показывали крупные планы, что верилось мне, мне верилось, что прям она любит, влюблена, готова на всё. То есть даже поехать туда, где её могут убить. Опять же про войну не понравилось вообще, про то, как они там угоняют эти машины.</w:t>
      </w:r>
    </w:p>
    <w:p w14:paraId="77D09AA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Мне понравилось вот то, что она поехала за своим мужем. Ну вот, как они выступали ансамблем. Гуманитарная помощь. Ну вот не понравились соглашусь тоже вот военные действия, как показали, но вот концовка для меня вот ну как-то не раскрыта все-таки.</w:t>
      </w:r>
    </w:p>
    <w:p w14:paraId="18C9630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Мне понравилось, потому что эмоционально, то есть как бы как раз перед последней серией, вот этот был подъём эмоциональный, он дошёл до конца. Единственное, что финал, мне нравятся открытые финалы, то есть тот факт, что ты потом ещё думаешь, рассуждаешь, а как это было, но немножечко всё равно непонятного было момента. Потому что, например, если ты там не до конца вслушивался в этот разговор, то ты вообще не поймёшь, в чём как бы конец. То есть немножечко более понятного финала хочется.</w:t>
      </w:r>
    </w:p>
    <w:p w14:paraId="00E8576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После седьмой серии, когда я поняла, что одна серия осталась, я лично не рассчитывала на счастливый финал и я никак не могла понять, как за 45 минут можно достичь хорошего финала. Но я ненавижу открытые концовки, вот вообще не переношу. Потому что там много себе надумываешь. По поводу хорошего. Гениальная актрисы, правда, она хорошо сыграла, как у неё был выбор между гуманитарной помощью, как она орала не на водителя, не на своих подруг, а ушла в поле и начала там просто кричать. Мне немного было недостаточно поддержки от её друзей, потому что всё-таки они про своих мужей всё знают, она же ничего не знает и как бы там, где она в больнице, у неё истерика началась. Ну будто недостаточно было поддержки для неё, ей морально там вообще очень тяжело было. </w:t>
      </w:r>
    </w:p>
    <w:p w14:paraId="6C6E318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Мне все понравилось. Только концовка вот меня убила, сломала, я ничего не поняла. Я только могу догадываться, что там происходит и как. Хочется ещё серию смотреть, смотреть продолжение либо поменять концовку, чтобы показали нам Лёшу и их встречу. Мне прям хочется.</w:t>
      </w:r>
    </w:p>
    <w:p w14:paraId="5A6E245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В целом они неплохо подытожили. Ну да, хочется всё-таки ясности, потому что мы опять сидим додумываем. Но я точно не вижу там плохого конца, я думаю, что всё-таки он в монастыре там какой-нибудь контуженный лежит. Серии три точно для меня было бы многовато, просто как вот говорят, что ещё продолжение, ещё бы одну хотелось бы посмотреть, одной вот чуть-чуть вот что-то не доигралось. Опять-таки эти вопросы к квадрокоптеру, к чему он был. То есть одну точно, ещё чуть-чуть не хватает.</w:t>
      </w:r>
    </w:p>
    <w:p w14:paraId="4E73FF9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У меня такие смешанные чувства. Понравились переживание Кати, потому что да, вот момент гуманитарная помощь, как она в поле кричала, всё. Правда ей сочувствуешь, когда она поняла, что это не Лёша. Ну очень жалко её и похоже на правду, это меня очень тронуло. Финал в целом, нормальное отношение в целом. Не понравилось, как уже говорили, вот эта вот нереалистичность войны и мне с этим женским ансамблем как-то не верилось, что это всё так вот просто в первые дни войны буквально. Когда они ехали там уже травка зеленая была, но все равно, мне кажется, было немного не до песен и как-то у них всё так вот легко. Это же не какие-то прям артисты, то есть это всё как-то слишком просто и мне показалось, эти военные действия, когда их так изображают легко, это как-то очень обесценивает что ли. Как бы люди гибнут, а это как-то показывают, как будто бы это всё так просто. </w:t>
      </w:r>
    </w:p>
    <w:p w14:paraId="5320CDE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Мужчина, который раздавал гуманитарную помощь показан с точки зрения, что вот многие скептически относятся ко всем этим ансамблям, развлекухам, а на самом деле нам показано, что это надо людям, это надо военным и это очень важно.</w:t>
      </w:r>
    </w:p>
    <w:p w14:paraId="2C87B11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Я просто, наоборот, думала, что они скажут мы тебе поможем и такие помогут, и как бы помогут и так, и буквально там помогут, поддержат людей, а они просто петь стали.</w:t>
      </w:r>
    </w:p>
    <w:p w14:paraId="6CA0C21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Лагерь показан, что одни, вот там за еду и за гуманитарку, а другие за народное творчество топят как бы.</w:t>
      </w:r>
    </w:p>
    <w:p w14:paraId="6E42382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Ещё про финал да, я только сейчас тоже, кстати, услышала, что действительно видимо мы заканчиваем фактически весной, фильм заканчивается да, что здесь можно было бы как раз таки в финале очень хорошо вот эти ландыши, подвести итог и тогда бы нам стало понятно, почему ландыши. И как бы тут было бы немножечко логично.</w:t>
      </w:r>
    </w:p>
    <w:p w14:paraId="7D70331C"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Ну вот, если по пятибалльной шкале оценивать восьмую серию, то как бы вы оценили?</w:t>
      </w:r>
    </w:p>
    <w:p w14:paraId="5465B36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Четыре.</w:t>
      </w:r>
    </w:p>
    <w:p w14:paraId="5C9F73F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Четыре.</w:t>
      </w:r>
    </w:p>
    <w:p w14:paraId="6C30C1D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Четыре.</w:t>
      </w:r>
    </w:p>
    <w:p w14:paraId="258A342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Четыре.</w:t>
      </w:r>
    </w:p>
    <w:p w14:paraId="41FF48D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Четыре.</w:t>
      </w:r>
    </w:p>
    <w:p w14:paraId="7999E19A"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Четыре.</w:t>
      </w:r>
    </w:p>
    <w:p w14:paraId="1F70C31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Два.</w:t>
      </w:r>
    </w:p>
    <w:p w14:paraId="43F808D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Три.</w:t>
      </w:r>
    </w:p>
    <w:p w14:paraId="1D78EE2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Три. </w:t>
      </w:r>
    </w:p>
    <w:p w14:paraId="4354851D"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Чуть-чуть она оказалась сильнее да, чем сериал в целом, когда мы его оценивали. Я так поняла, что кто-то из вас хотел бы всё-таки увидеть продолжение сериала или ещё сколько-то серий. Давайте просто поднимите руки, чтобы я видела, кто хотел бы продолжения. Шесть человек хотели бы продолжения.</w:t>
      </w:r>
    </w:p>
    <w:p w14:paraId="1C837F8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Я бы просто хотела более логичного завершения бы, наверное, а не продолжения.</w:t>
      </w:r>
    </w:p>
    <w:p w14:paraId="7BC13224"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Что бы вы хотели узнать в конце?</w:t>
      </w:r>
    </w:p>
    <w:p w14:paraId="3DAD7AD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Что в итоге там?</w:t>
      </w:r>
    </w:p>
    <w:p w14:paraId="434DD249"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Может он жив или нет.</w:t>
      </w:r>
    </w:p>
    <w:p w14:paraId="1B8907F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Я бы поцелуй хотела смачный.</w:t>
      </w:r>
    </w:p>
    <w:p w14:paraId="7304946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Они впервые встретились и ни разу не поцеловались, про другое мы молчим.</w:t>
      </w:r>
    </w:p>
    <w:p w14:paraId="11BF352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Хотелось бы признания.</w:t>
      </w:r>
    </w:p>
    <w:p w14:paraId="6F66CFF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Она же бойцу призналась.</w:t>
      </w:r>
    </w:p>
    <w:p w14:paraId="564421E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Мне было бы интересно. Кто бы остался с кем. Он поехал бы в Лондон или она с ним бы остался бы, или он всё-таки в Лондон поехал.</w:t>
      </w:r>
    </w:p>
    <w:p w14:paraId="0ED63EC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Мне кажется, они подвели к тому, что осталась она. После всех вот этих, она ни за что не бросит.</w:t>
      </w:r>
    </w:p>
    <w:p w14:paraId="4C32AB7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Как я поняла, она же фамилию поменяла, и ей же говорил адвокат, что если ты останешься, будешь замужем, то ты не получишь наследство. </w:t>
      </w:r>
    </w:p>
    <w:p w14:paraId="4EE99C6C"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Понятно, чтобы они встретились, чтобы он остался жив и они поцеловались наконец-то, хотя бы в девятой серии в ландышах.</w:t>
      </w:r>
    </w:p>
    <w:p w14:paraId="7322B60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Может кто-нибудь беременный оказался. Там же много развития событий. </w:t>
      </w:r>
    </w:p>
    <w:p w14:paraId="15AEC9E5"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Как я поняла, что герои понравились и всё-таки хотелось бы на них ещё посмотреть.</w:t>
      </w:r>
    </w:p>
    <w:p w14:paraId="6D84207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Да.</w:t>
      </w:r>
    </w:p>
    <w:p w14:paraId="00DD8F7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Да.</w:t>
      </w:r>
    </w:p>
    <w:p w14:paraId="4ED6220C"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Диана:</w:t>
      </w:r>
      <w:r w:rsidRPr="00CB7EA4">
        <w:rPr>
          <w:rFonts w:ascii="Franklin Gothic Book" w:hAnsi="Franklin Gothic Book" w:cs="Arial"/>
          <w:bCs/>
          <w:sz w:val="24"/>
          <w:szCs w:val="24"/>
        </w:rPr>
        <w:t xml:space="preserve"> Да.</w:t>
      </w:r>
    </w:p>
    <w:p w14:paraId="07E50154"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Давайте тут у нас осталось буквально несколько вопросов. Давайте поговорим про игру актёров. Кто запомнился, кто хорошо справился со своей работой, скажем так, а кто не очень и не был правдоподобным, не поверили.</w:t>
      </w:r>
    </w:p>
    <w:p w14:paraId="77709FB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Мне кажется положительно и отрицательно все хорошо сыграли. Но единственное, в ком я не уверена, это вот братство Демьяна и вот друзья. Мне кажется, они, наоборот, не доиграли, ни одной реплики от них не было слышно.</w:t>
      </w:r>
    </w:p>
    <w:p w14:paraId="36AC5C7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Мария:</w:t>
      </w:r>
      <w:r w:rsidRPr="00CB7EA4">
        <w:rPr>
          <w:rFonts w:ascii="Franklin Gothic Book" w:hAnsi="Franklin Gothic Book" w:cs="Arial"/>
          <w:bCs/>
          <w:sz w:val="24"/>
          <w:szCs w:val="24"/>
        </w:rPr>
        <w:t xml:space="preserve"> Я тут тоже соглашусь, что в принципе все главные герои хорошо сыграли. Ну вот её жених, который вот первый, он тоже непонятно, не раскрылся, непонятно вообще ничего.</w:t>
      </w:r>
    </w:p>
    <w:p w14:paraId="0D6510F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Значит он должен был быть каким-то вот сыночком и прям, который отца боится.</w:t>
      </w:r>
    </w:p>
    <w:p w14:paraId="79496AC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Я почему-то думала, что он в конце соответственно со Светой сойдется.</w:t>
      </w:r>
    </w:p>
    <w:p w14:paraId="1091A52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Я думала Демьян с ней сойдётся. Может со Светой любовную линию, с кем-то.</w:t>
      </w:r>
    </w:p>
    <w:p w14:paraId="3E7A0C8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Мария: </w:t>
      </w:r>
      <w:r w:rsidRPr="00CB7EA4">
        <w:rPr>
          <w:rFonts w:ascii="Franklin Gothic Book" w:hAnsi="Franklin Gothic Book" w:cs="Arial"/>
          <w:bCs/>
          <w:sz w:val="24"/>
          <w:szCs w:val="24"/>
        </w:rPr>
        <w:t>Он там остался, может как-то и продолжили бы, что он там дошёл.</w:t>
      </w:r>
    </w:p>
    <w:p w14:paraId="6B3E9F4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Мне кажется, хороший был бы финал, если бы нам рассказали хоть что-то, вот как бы у них всё закончилось. Даже вот неважно, что Лёша и Катя встретится или нет, вот про остальных бы узнать хотя бы, Бублик там вернулся.</w:t>
      </w:r>
    </w:p>
    <w:p w14:paraId="5C72697F"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Катя хорошо сыграла, ну артистка. У неё в больнице, я вот просто представила, как она в больнице вот с этими для капельниц палки, две стойки, она их кидает туда, сюда. Это ж насколько надо в роль войти, вот за секунду, ну я не знаю как они там готовятся, нет, она же как эмоционально рыдала, плакала без звука притом. Там музыка же какая-то шла, она показывала слёзы. Не все артисты просто плачут натурально, она хорошо и крупные планы всё её, такие эмоции и вообще она девушка красивая.</w:t>
      </w:r>
    </w:p>
    <w:p w14:paraId="2C46183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Мне понравилась смена эмоций, когда она по глазам, пациент, боец открыл глаза и она поняла, что это не Лёша. То есть она вспомнила его глаза на свадьбе, а у того вообще голубые что ли были, у Лёши коричневые. В общем она поняла, что это не он и вот она прям вот этот ужас был показан.</w:t>
      </w:r>
    </w:p>
    <w:p w14:paraId="181B98C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Ей верится.</w:t>
      </w:r>
    </w:p>
    <w:p w14:paraId="75BFBC03"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То есть Катя хорошо играла, верится ей.</w:t>
      </w:r>
    </w:p>
    <w:p w14:paraId="579CBD1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Мне понравились ну все, мне кажется, все очень логично в своём образе, так сказать, показали то, что хотел показать режиссёр, ну сценарист, то есть довольно логично было.</w:t>
      </w:r>
    </w:p>
    <w:p w14:paraId="331015D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Мамай неплохо сыграл завскладом, такой дядечка, ну реально прям завскладом.</w:t>
      </w:r>
    </w:p>
    <w:p w14:paraId="0B21DEAD"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Вот его грусть была, когда он сказал, что он не женат, никогда не был из-за того, что он на войне как бы сказать женился.</w:t>
      </w:r>
    </w:p>
    <w:p w14:paraId="2D684DF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И женщина эта была, которая опять же повторюсь, которая со штампом супер просто с бровями вообще. Эпизодическая роль, но она знает, когда за границу приезжаешь, эти некоторые женщины пограничницы сидят, вот тоже у них такое выражение лица. Устали от работы, наверно, своей, вот у них такие лица.</w:t>
      </w:r>
    </w:p>
    <w:p w14:paraId="1583E2A3"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Всё, да. Всех обсудили. В принципе играли все хорошо. Кстати, вот я не буду рассказывать, но я слышала, что его игра не очень. А вот вам, как она показалась?</w:t>
      </w:r>
    </w:p>
    <w:p w14:paraId="7F9A3BE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Ксения: </w:t>
      </w:r>
      <w:r w:rsidRPr="00CB7EA4">
        <w:rPr>
          <w:rFonts w:ascii="Franklin Gothic Book" w:hAnsi="Franklin Gothic Book" w:cs="Arial"/>
          <w:bCs/>
          <w:sz w:val="24"/>
          <w:szCs w:val="24"/>
        </w:rPr>
        <w:t>Мне не понравилась.</w:t>
      </w:r>
    </w:p>
    <w:p w14:paraId="5AF867E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Ксюша:</w:t>
      </w:r>
      <w:r w:rsidRPr="00CB7EA4">
        <w:rPr>
          <w:rFonts w:ascii="Franklin Gothic Book" w:hAnsi="Franklin Gothic Book" w:cs="Arial"/>
          <w:bCs/>
          <w:sz w:val="24"/>
          <w:szCs w:val="24"/>
        </w:rPr>
        <w:t xml:space="preserve"> Просто мне непонятно, как он должен, может быть, ему так сказали, вот он такой должен быть. Может быть, у него такой просто персонаж, ну такой вот замкнутый немного, сдержанный.</w:t>
      </w:r>
    </w:p>
    <w:p w14:paraId="06B6ED40"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Замкнутый немного. Он же военный. Хотя по роже заехал.</w:t>
      </w:r>
    </w:p>
    <w:p w14:paraId="32B86C0B"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Чем вам не понравилась, Ксюша, его игра?</w:t>
      </w:r>
    </w:p>
    <w:p w14:paraId="6815B9E3"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 xml:space="preserve">Ксюша: </w:t>
      </w:r>
      <w:r w:rsidRPr="00CB7EA4">
        <w:rPr>
          <w:rFonts w:ascii="Franklin Gothic Book" w:hAnsi="Franklin Gothic Book" w:cs="Arial"/>
          <w:bCs/>
          <w:sz w:val="24"/>
          <w:szCs w:val="24"/>
        </w:rPr>
        <w:t xml:space="preserve">Не знаю, какой-то он без эмоциональный. Ну вот не рыба, не мясо, не знаю, ну такие впечатления остались от него. Мне запомнился с ним один момент, когда вот это вот в танке, когда он говорит Катя, что типа ты ревнуешь и улыбается. У него была такая вот улыбочка, очень много вот выражает, вот выразил одной улыбкой. Почему-то в остальные моменты как-то вот этого не было. </w:t>
      </w:r>
    </w:p>
    <w:p w14:paraId="248915C7"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Тёплых моментов между ними почти не было, потому что то она там говорила, что они не будут парой, то он.</w:t>
      </w:r>
    </w:p>
    <w:p w14:paraId="3A1544BE"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Хорошо. Двигаемся дальше. Так, про музыку вы говорили в принципе, ну я так поняла, что мнения как-то разделились, кому-то музыка понравилась, кому-то не очень. Не будем повторяться. Знаете ещё, что операторская работа. Мне тоже так, что кто-то говорил про это в самом начале. Понравилась операторская работа, красиво зима показана.</w:t>
      </w:r>
    </w:p>
    <w:p w14:paraId="5CFAF182"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Очень хорошо.</w:t>
      </w:r>
    </w:p>
    <w:p w14:paraId="220FE2D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Да.</w:t>
      </w:r>
    </w:p>
    <w:p w14:paraId="567D368E"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Природа. Все согласны с этим или кто-то в операторской работе заметил что-то неудачное?</w:t>
      </w:r>
    </w:p>
    <w:p w14:paraId="1CA2BC21"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Ксения:</w:t>
      </w:r>
      <w:r w:rsidRPr="00CB7EA4">
        <w:rPr>
          <w:rFonts w:ascii="Franklin Gothic Book" w:hAnsi="Franklin Gothic Book" w:cs="Arial"/>
          <w:bCs/>
          <w:sz w:val="24"/>
          <w:szCs w:val="24"/>
        </w:rPr>
        <w:t xml:space="preserve"> Согласна.</w:t>
      </w:r>
    </w:p>
    <w:p w14:paraId="2A180FF6"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Елизавета:</w:t>
      </w:r>
      <w:r w:rsidRPr="00CB7EA4">
        <w:rPr>
          <w:rFonts w:ascii="Franklin Gothic Book" w:hAnsi="Franklin Gothic Book" w:cs="Arial"/>
          <w:bCs/>
          <w:sz w:val="24"/>
          <w:szCs w:val="24"/>
        </w:rPr>
        <w:t xml:space="preserve"> Я согласна. Удачно.</w:t>
      </w:r>
    </w:p>
    <w:p w14:paraId="78291F43"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То есть, согласны, всё уместно. Хорошо. Девочки, тогда я задала все вопросы. Про ляп, который вы не заметили, а я заметила. Помните свадьбу. На ней было белое платье и чёрные ботинки, а помните кадры, когда они уже ночью возвращались из загса? Они впереди вошли.</w:t>
      </w:r>
    </w:p>
    <w:p w14:paraId="5CA157CE"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Да, а что это вообще за кадр был?</w:t>
      </w:r>
    </w:p>
    <w:p w14:paraId="34B26D74"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Наталья:</w:t>
      </w:r>
      <w:r w:rsidRPr="00CB7EA4">
        <w:rPr>
          <w:rFonts w:ascii="Franklin Gothic Book" w:hAnsi="Franklin Gothic Book" w:cs="Arial"/>
          <w:bCs/>
          <w:sz w:val="24"/>
          <w:szCs w:val="24"/>
        </w:rPr>
        <w:t xml:space="preserve"> Это воспоминание.</w:t>
      </w:r>
    </w:p>
    <w:p w14:paraId="3C1DB908"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Это было сделано, как воспоминания. На самом деле, это воспоминание было и там на ней были белые сапожки.</w:t>
      </w:r>
    </w:p>
    <w:p w14:paraId="5B504318"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Анастасия:</w:t>
      </w:r>
      <w:r w:rsidRPr="00CB7EA4">
        <w:rPr>
          <w:rFonts w:ascii="Franklin Gothic Book" w:hAnsi="Franklin Gothic Book" w:cs="Arial"/>
          <w:bCs/>
          <w:sz w:val="24"/>
          <w:szCs w:val="24"/>
        </w:rPr>
        <w:t xml:space="preserve"> А мне казалось, что это просто кадр её просто какой-то фантазии, что он якобы её вносит, что это вообще не имеет отношения.</w:t>
      </w:r>
    </w:p>
    <w:p w14:paraId="312ACBB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Она в тот момент вспоминала о нём и все моменты.</w:t>
      </w:r>
    </w:p>
    <w:p w14:paraId="51D6A0DF"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Да. Она вспоминала о нём и вспомнила.</w:t>
      </w:r>
    </w:p>
    <w:p w14:paraId="31E65FFB"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Юлия:</w:t>
      </w:r>
      <w:r w:rsidRPr="00CB7EA4">
        <w:rPr>
          <w:rFonts w:ascii="Franklin Gothic Book" w:hAnsi="Franklin Gothic Book" w:cs="Arial"/>
          <w:bCs/>
          <w:sz w:val="24"/>
          <w:szCs w:val="24"/>
        </w:rPr>
        <w:t xml:space="preserve"> Но этого не было. Потому что всё началось с того, что с поцелуя. Поцелуя на свадьбе не было. А в мечтах был и вот с этого всё началось, как бы она хотела.</w:t>
      </w:r>
    </w:p>
    <w:p w14:paraId="6DFCF945" w14:textId="77777777" w:rsidR="00433B7C" w:rsidRPr="00CB7EA4" w:rsidRDefault="00433B7C" w:rsidP="00433B7C">
      <w:pPr>
        <w:spacing w:after="120"/>
        <w:ind w:firstLine="567"/>
        <w:jc w:val="both"/>
        <w:rPr>
          <w:rFonts w:ascii="Franklin Gothic Book" w:hAnsi="Franklin Gothic Book" w:cs="Arial"/>
          <w:bCs/>
          <w:sz w:val="24"/>
          <w:szCs w:val="24"/>
        </w:rPr>
      </w:pPr>
      <w:r w:rsidRPr="00CB7EA4">
        <w:rPr>
          <w:rFonts w:ascii="Franklin Gothic Book" w:hAnsi="Franklin Gothic Book" w:cs="Arial"/>
          <w:b/>
          <w:sz w:val="24"/>
          <w:szCs w:val="24"/>
        </w:rPr>
        <w:t>Лиза:</w:t>
      </w:r>
      <w:r w:rsidRPr="00CB7EA4">
        <w:rPr>
          <w:rFonts w:ascii="Franklin Gothic Book" w:hAnsi="Franklin Gothic Book" w:cs="Arial"/>
          <w:bCs/>
          <w:sz w:val="24"/>
          <w:szCs w:val="24"/>
        </w:rPr>
        <w:t xml:space="preserve"> Может, это не ляп?</w:t>
      </w:r>
    </w:p>
    <w:p w14:paraId="1CF3CB26" w14:textId="77777777" w:rsidR="00433B7C" w:rsidRPr="00CB7EA4" w:rsidRDefault="00433B7C" w:rsidP="00433B7C">
      <w:pPr>
        <w:spacing w:after="120"/>
        <w:ind w:firstLine="567"/>
        <w:jc w:val="both"/>
        <w:rPr>
          <w:rFonts w:ascii="Franklin Gothic Book" w:hAnsi="Franklin Gothic Book" w:cs="Arial"/>
          <w:b/>
          <w:sz w:val="24"/>
          <w:szCs w:val="24"/>
        </w:rPr>
      </w:pPr>
      <w:r w:rsidRPr="00CB7EA4">
        <w:rPr>
          <w:rFonts w:ascii="Franklin Gothic Book" w:hAnsi="Franklin Gothic Book" w:cs="Arial"/>
          <w:b/>
          <w:sz w:val="24"/>
          <w:szCs w:val="24"/>
        </w:rPr>
        <w:t>Модератор: Может не ляп, может это мечта, ну непонятно. Я вот почему-то обратила на это внимание, ну это не важно. Девочки, спасибо вам огромное. Вы большие молодцы, вытерпели все мои издевательства, все мои каверзные и не каверзные вопросы. Я вас отпускаю. Любви вам такой, другой, любой, счастья, всего хорошего, вам здоровья.</w:t>
      </w:r>
    </w:p>
    <w:p w14:paraId="4FC526AD" w14:textId="77777777" w:rsidR="00433B7C" w:rsidRPr="00CB7EA4" w:rsidRDefault="00433B7C" w:rsidP="00433B7C">
      <w:pPr>
        <w:spacing w:after="120"/>
        <w:ind w:firstLine="567"/>
        <w:jc w:val="both"/>
        <w:rPr>
          <w:rFonts w:ascii="Franklin Gothic Book" w:hAnsi="Franklin Gothic Book" w:cs="Arial"/>
          <w:b/>
          <w:sz w:val="24"/>
          <w:szCs w:val="24"/>
        </w:rPr>
      </w:pPr>
    </w:p>
    <w:p w14:paraId="664F50D4"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p>
    <w:p w14:paraId="0BDCCBEE" w14:textId="77777777" w:rsidR="00433B7C" w:rsidRPr="00CB7EA4" w:rsidRDefault="00433B7C" w:rsidP="00433B7C">
      <w:pPr>
        <w:spacing w:after="120"/>
        <w:ind w:right="-285" w:firstLine="567"/>
        <w:jc w:val="both"/>
        <w:rPr>
          <w:rFonts w:ascii="Franklin Gothic Book" w:eastAsia="Arial" w:hAnsi="Franklin Gothic Book" w:cs="Arial"/>
          <w:sz w:val="24"/>
          <w:szCs w:val="24"/>
        </w:rPr>
      </w:pPr>
    </w:p>
    <w:p w14:paraId="39407EFD" w14:textId="6E6085CE" w:rsidR="00433B7C" w:rsidRPr="006E73D9" w:rsidRDefault="00433B7C" w:rsidP="006E73D9">
      <w:pPr>
        <w:pStyle w:val="1"/>
        <w:jc w:val="center"/>
        <w:rPr>
          <w:rFonts w:ascii="Franklin Gothic Book" w:hAnsi="Franklin Gothic Book"/>
          <w:b/>
          <w:color w:val="009999"/>
          <w:sz w:val="28"/>
          <w:szCs w:val="28"/>
        </w:rPr>
      </w:pPr>
      <w:r w:rsidRPr="00CB7EA4">
        <w:rPr>
          <w:rFonts w:ascii="Franklin Gothic Book" w:hAnsi="Franklin Gothic Book"/>
          <w:sz w:val="24"/>
          <w:szCs w:val="24"/>
        </w:rPr>
        <w:br w:type="page"/>
      </w:r>
      <w:bookmarkStart w:id="6" w:name="_Toc183447372"/>
      <w:r w:rsidRPr="006E73D9">
        <w:rPr>
          <w:rFonts w:ascii="Franklin Gothic Book" w:hAnsi="Franklin Gothic Book"/>
          <w:b/>
          <w:color w:val="009999"/>
          <w:sz w:val="28"/>
          <w:szCs w:val="28"/>
        </w:rPr>
        <w:t>Расшифровка 5</w:t>
      </w:r>
      <w:bookmarkEnd w:id="6"/>
    </w:p>
    <w:p w14:paraId="305BBB66" w14:textId="77777777" w:rsidR="00433B7C" w:rsidRPr="00CB7EA4" w:rsidRDefault="00433B7C" w:rsidP="00433B7C">
      <w:pPr>
        <w:spacing w:after="120"/>
        <w:jc w:val="both"/>
        <w:rPr>
          <w:rFonts w:ascii="Franklin Gothic Book" w:hAnsi="Franklin Gothic Book" w:cs="Arial"/>
          <w:sz w:val="24"/>
          <w:szCs w:val="24"/>
        </w:rPr>
      </w:pPr>
      <w:r w:rsidRPr="00CB7EA4">
        <w:rPr>
          <w:rFonts w:ascii="Franklin Gothic Book" w:hAnsi="Franklin Gothic Book" w:cs="Arial"/>
          <w:sz w:val="24"/>
          <w:szCs w:val="24"/>
          <w:u w:val="single"/>
        </w:rPr>
        <w:t>Город:</w:t>
      </w:r>
      <w:r w:rsidRPr="00CB7EA4">
        <w:rPr>
          <w:rFonts w:ascii="Franklin Gothic Book" w:hAnsi="Franklin Gothic Book" w:cs="Arial"/>
          <w:sz w:val="24"/>
          <w:szCs w:val="24"/>
        </w:rPr>
        <w:t xml:space="preserve"> Екатеринбург</w:t>
      </w:r>
    </w:p>
    <w:p w14:paraId="53C83B0F" w14:textId="77777777" w:rsidR="00433B7C" w:rsidRPr="00CB7EA4" w:rsidRDefault="00433B7C" w:rsidP="00433B7C">
      <w:pPr>
        <w:spacing w:after="120"/>
        <w:jc w:val="both"/>
        <w:rPr>
          <w:rFonts w:ascii="Franklin Gothic Book" w:hAnsi="Franklin Gothic Book" w:cs="Arial"/>
          <w:sz w:val="24"/>
          <w:szCs w:val="24"/>
        </w:rPr>
      </w:pPr>
      <w:bookmarkStart w:id="7" w:name="_GoBack"/>
      <w:bookmarkEnd w:id="7"/>
      <w:r w:rsidRPr="00CB7EA4">
        <w:rPr>
          <w:rFonts w:ascii="Franklin Gothic Book" w:hAnsi="Franklin Gothic Book" w:cs="Arial"/>
          <w:sz w:val="24"/>
          <w:szCs w:val="24"/>
          <w:u w:val="single"/>
        </w:rPr>
        <w:t>ЦА:</w:t>
      </w:r>
      <w:r w:rsidRPr="00CB7EA4">
        <w:rPr>
          <w:rFonts w:ascii="Franklin Gothic Book" w:hAnsi="Franklin Gothic Book" w:cs="Arial"/>
          <w:sz w:val="24"/>
          <w:szCs w:val="24"/>
        </w:rPr>
        <w:t xml:space="preserve"> Жены участников СВО.</w:t>
      </w:r>
    </w:p>
    <w:p w14:paraId="438E8331" w14:textId="77777777" w:rsidR="00433B7C" w:rsidRPr="00CB7EA4" w:rsidRDefault="00433B7C" w:rsidP="00433B7C">
      <w:pPr>
        <w:spacing w:after="120"/>
        <w:ind w:firstLine="567"/>
        <w:jc w:val="both"/>
        <w:rPr>
          <w:rFonts w:ascii="Franklin Gothic Book" w:hAnsi="Franklin Gothic Book"/>
          <w:b/>
          <w:sz w:val="24"/>
          <w:szCs w:val="24"/>
        </w:rPr>
      </w:pPr>
    </w:p>
    <w:p w14:paraId="4D4BD959"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 xml:space="preserve">Если попытаться описать ваши впечатления от просмотренного сериала, как бы вы это впечатление выразили. Одним, двумя словами. Не подробно, один, двумя словами, впечатление о сериале, и почему вы так сказали. Давайте, с вас начнем Дарья и потом все выскажутся. </w:t>
      </w:r>
    </w:p>
    <w:p w14:paraId="71DE106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Ну, немножко сумбурно вышло.</w:t>
      </w:r>
    </w:p>
    <w:p w14:paraId="6F28674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То есть сумбурный какой-то сериал, вам показалось, не однородный</w:t>
      </w:r>
      <w:r w:rsidRPr="00CB7EA4">
        <w:rPr>
          <w:rFonts w:ascii="Franklin Gothic Book" w:hAnsi="Franklin Gothic Book"/>
          <w:sz w:val="24"/>
          <w:szCs w:val="24"/>
        </w:rPr>
        <w:t>.</w:t>
      </w:r>
    </w:p>
    <w:p w14:paraId="7C0E240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Да, как американская горка немножко.</w:t>
      </w:r>
    </w:p>
    <w:p w14:paraId="4588B3F3"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Ага. То есть, сюжет.</w:t>
      </w:r>
    </w:p>
    <w:p w14:paraId="286C4CE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Вначале тягуче, а потом тут рвануло.</w:t>
      </w:r>
    </w:p>
    <w:p w14:paraId="5DCF8C7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Спасибо. Альбина, у вас какие впечатления о сериале сложились?</w:t>
      </w:r>
    </w:p>
    <w:p w14:paraId="7E4C9AC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Альбина: </w:t>
      </w:r>
      <w:r w:rsidRPr="00CB7EA4">
        <w:rPr>
          <w:rFonts w:ascii="Franklin Gothic Book" w:hAnsi="Franklin Gothic Book"/>
          <w:sz w:val="24"/>
          <w:szCs w:val="24"/>
        </w:rPr>
        <w:t>Так, впечатление сейчас основывается на последних сериях.</w:t>
      </w:r>
    </w:p>
    <w:p w14:paraId="5BDBA80D"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В целом.</w:t>
      </w:r>
    </w:p>
    <w:p w14:paraId="14CAE50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Альбина: </w:t>
      </w:r>
      <w:r w:rsidRPr="00CB7EA4">
        <w:rPr>
          <w:rFonts w:ascii="Franklin Gothic Book" w:hAnsi="Franklin Gothic Book"/>
          <w:sz w:val="24"/>
          <w:szCs w:val="24"/>
        </w:rPr>
        <w:t>Очень тревожно получилось. То есть, весь фильм я такая, вау, классно, что будет в следующей серии. А последние серии, хотелось на паузу ставить каждые минуту 5. Пойти подышать, потом уже продолжить смотреть.</w:t>
      </w:r>
    </w:p>
    <w:p w14:paraId="46C1CD8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Альбина: </w:t>
      </w:r>
      <w:r w:rsidRPr="00CB7EA4">
        <w:rPr>
          <w:rFonts w:ascii="Franklin Gothic Book" w:hAnsi="Franklin Gothic Book"/>
          <w:sz w:val="24"/>
          <w:szCs w:val="24"/>
        </w:rPr>
        <w:t>Очень такая напряженная серия получилась.</w:t>
      </w:r>
    </w:p>
    <w:p w14:paraId="13F6C1E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Спасибо. Пожалуйста, дальше Вера.</w:t>
      </w:r>
    </w:p>
    <w:p w14:paraId="7C78CF0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Вера: </w:t>
      </w:r>
      <w:r w:rsidRPr="00CB7EA4">
        <w:rPr>
          <w:rFonts w:ascii="Franklin Gothic Book" w:hAnsi="Franklin Gothic Book"/>
          <w:sz w:val="24"/>
          <w:szCs w:val="24"/>
        </w:rPr>
        <w:t>Мое мнение, что сильно жизненно.</w:t>
      </w:r>
    </w:p>
    <w:p w14:paraId="41AADD7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Спасибо. Светлана</w:t>
      </w:r>
    </w:p>
    <w:p w14:paraId="52FDFDC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Светлана: </w:t>
      </w:r>
      <w:r w:rsidRPr="00CB7EA4">
        <w:rPr>
          <w:rFonts w:ascii="Franklin Gothic Book" w:hAnsi="Franklin Gothic Book"/>
          <w:sz w:val="24"/>
          <w:szCs w:val="24"/>
        </w:rPr>
        <w:t xml:space="preserve">Для меня, у меня всего очень много. Я сама человек эмоциональный, поэтому он взывает надежду и гордость. Для меня на протяжении всего фильма, патриотизм слышу. </w:t>
      </w:r>
    </w:p>
    <w:p w14:paraId="74FECC28"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Спасибо. Пожалуйста, Анна.</w:t>
      </w:r>
    </w:p>
    <w:p w14:paraId="6DEB123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 xml:space="preserve">Положительное впечатление произвел сериал. Я поддержу Светлану, у меня тоже возникали очень часто по патриотические чувства. И чувства гордости. </w:t>
      </w:r>
    </w:p>
    <w:p w14:paraId="6E25BEC9"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Спасибо.</w:t>
      </w:r>
    </w:p>
    <w:p w14:paraId="39150EE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У меня ощущение винегрета осталось. Потому что получилось очень много идей, которые хотелось передать, очень много технических способов, чтобы их передать, очень много каких-то эффектов попробованы. И так и этак, и получилось, какой-то вот такой странноватый микс немножко.</w:t>
      </w:r>
    </w:p>
    <w:p w14:paraId="77E933FD" w14:textId="77777777" w:rsidR="00433B7C" w:rsidRPr="00CB7EA4" w:rsidRDefault="00433B7C" w:rsidP="00433B7C">
      <w:pPr>
        <w:tabs>
          <w:tab w:val="right" w:pos="9355"/>
        </w:tabs>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Спасибо. Гульсина, пожалуйста.</w:t>
      </w:r>
      <w:r w:rsidRPr="00CB7EA4">
        <w:rPr>
          <w:rFonts w:ascii="Franklin Gothic Book" w:hAnsi="Franklin Gothic Book"/>
          <w:b/>
          <w:sz w:val="24"/>
          <w:szCs w:val="24"/>
        </w:rPr>
        <w:tab/>
      </w:r>
    </w:p>
    <w:p w14:paraId="487C781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У меня не менее понятно только вот эта вот девочка. Нет, как героиня все нормально, но, то, что какая-то девушка прожила хорошую жизнь, тут попала в России и в такой передрягу, вот, это нестыковка. В целом, положительные эмоции. А, скажешь, что так не бывает.</w:t>
      </w:r>
    </w:p>
    <w:p w14:paraId="6A178B2D"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Вам кажется, что так не бывает?</w:t>
      </w:r>
    </w:p>
    <w:p w14:paraId="24433D7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Нет, не то чтобы так не бывает. Нет, не бывает так. Потому что они думают, что человек, привыкшей к хорошей жизни, а она вдруг все бросила и побежала. И тем более война, это война.</w:t>
      </w:r>
    </w:p>
    <w:p w14:paraId="429A3C06"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 xml:space="preserve">Хорошо, это мы позже обсудим, в том числе правдоподобие и не правдоподобие. </w:t>
      </w:r>
    </w:p>
    <w:p w14:paraId="31FD8FB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Ну а так, получается, смотрите, первая часть, там бегала, скакала, это как бы одно. А вторая часть, когда уже скажем, к нашей жизни, прошло, это другое. И как будто из двух частей, то все состоит.</w:t>
      </w:r>
    </w:p>
    <w:p w14:paraId="677E472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Как будто два разных фильма</w:t>
      </w:r>
      <w:r w:rsidRPr="00CB7EA4">
        <w:rPr>
          <w:rFonts w:ascii="Franklin Gothic Book" w:hAnsi="Franklin Gothic Book"/>
          <w:sz w:val="24"/>
          <w:szCs w:val="24"/>
        </w:rPr>
        <w:t>.</w:t>
      </w:r>
    </w:p>
    <w:p w14:paraId="727C727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Ну, не то, что два разных фильма, ну как-то, да, вот какая-то разница вот эта идет.</w:t>
      </w:r>
    </w:p>
    <w:p w14:paraId="2B3F39A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Потому что персонаж меняется не постепенно, а резко, как будто бы из-за этого.</w:t>
      </w:r>
    </w:p>
    <w:p w14:paraId="3392DAF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Спасибо. Татьяна.</w:t>
      </w:r>
    </w:p>
    <w:p w14:paraId="23E5EFE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Я присоединюсь к мнению Дарьи. Потому что очень много каких-то вопросов осталось не раскрытых. Перескакивание с темы на тему и вроде серьезный вопрос поднят. Времени выделено минуту - две и сразу же подключили какой-то сильный, тоже эмоциональные сцены.</w:t>
      </w:r>
    </w:p>
    <w:p w14:paraId="4731F631"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Спасибо.</w:t>
      </w:r>
    </w:p>
    <w:p w14:paraId="62BE9E4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 xml:space="preserve">И вы не успели переварить, а уже следующее. </w:t>
      </w:r>
    </w:p>
    <w:p w14:paraId="45C9DF0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Спасибо. Вот как бы общее мнение вы сказали, общее впечатление. А сейчас вот более конкретно, вот если говорить в целом о сериале, скорее понравился, и скорее не понравился. И вот что понравилось, что не понравилось. То есть иногда же, как бы общее впечатление, а потом что понравилось, что не понравилось. Пока давайте проголосуем, вот общее впечатление. Вот кому сериал скорее понравился? Хорошо, а кому скорее не понравился? Ясно. Хорошо. Что понравилось, что не понравилось. Начнем с вас, Дарья. И обязательно всех предоставлю слово. Вот что понравилось, что не понравилось.</w:t>
      </w:r>
    </w:p>
    <w:p w14:paraId="6C7E115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Эмоциональные моменты, конечно, они какие-то там цепляют, которые есть, как-то, где начинаешь переживать, что-то вот как-то вот оно есть. Ну, патриотизм не патриотизм, оно взыграется в человеке. Ну, то есть я, как считаю, если у тебя есть этот патриотизм, ты, смотря сериал, будешь патриотизм, думать какой-то у тебя классный российский дух. Ну, это мое мнение, да. Мне не нужен для этого фильм, чтобы это использовать.</w:t>
      </w:r>
    </w:p>
    <w:p w14:paraId="3B6B4158"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Хорошо, что не понравилось.</w:t>
      </w:r>
    </w:p>
    <w:p w14:paraId="1CB69C9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Не понравилось сумбур, не понравилось, что половина просто сериала, это я вообще не поняла, что это был просто, как будто бы я смотрю, это «понять простить» с Рен-ТВ или ТВ3, куда-то мне только в камеру осталось вот так посмотреть. Ни игры актеров, ни сюжета какого-то. Все вот что-то тянется, что-то перескакивается. У меня может быть это предвзятое, конечно, такое. Но вот как-то я сколько пересматривала фильмов, сериалов. Для меня, допустим, есть такая штука, когда вот эти скачки какие-то непонятные. И когда включают, кто-то называют это пошлостью, допустим, туже самую обнаженку, куда-то не к месту. Это равно как расписаться - фильм говно. Ну, как бы, оно там, где не нужно. Но где-то вот там, где сцена, там, где, вот они их вместе уложили спать, и вот она там его руку там к себе, это одно дело. А, допустим, показывают всю целиком баню, и мне, зачем это, я вообще в это время ела, мне чужая писька не интереса. Я могу свою посмотреть в зеркале.</w:t>
      </w:r>
    </w:p>
    <w:p w14:paraId="24A33676"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Ну, понятно. То есть, как бы, не с тыковки какие-то в сюжете</w:t>
      </w:r>
      <w:r w:rsidRPr="00CB7EA4">
        <w:rPr>
          <w:rFonts w:ascii="Franklin Gothic Book" w:hAnsi="Franklin Gothic Book"/>
          <w:sz w:val="24"/>
          <w:szCs w:val="24"/>
        </w:rPr>
        <w:t xml:space="preserve">. </w:t>
      </w:r>
      <w:r w:rsidRPr="00CB7EA4">
        <w:rPr>
          <w:rFonts w:ascii="Franklin Gothic Book" w:hAnsi="Franklin Gothic Book"/>
          <w:b/>
          <w:sz w:val="24"/>
          <w:szCs w:val="24"/>
        </w:rPr>
        <w:t>Да, с такими эротическими сценами.</w:t>
      </w:r>
    </w:p>
    <w:p w14:paraId="246D174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Да, и вообще в целом, мы как-то задевали вчера, что вот это могло быть семейным прямо сериалом. А как в детях воспитывать? Я хочу показать ребенку, да, вот у меня до 14, у кого-то сыновья, вот, например, да, а я, вот, не зачем, чтобы ребенок.</w:t>
      </w:r>
    </w:p>
    <w:p w14:paraId="08229A12"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Но из-за таких сцен уже не сможете.</w:t>
      </w:r>
    </w:p>
    <w:p w14:paraId="327D5C8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Да, а потому что, если что надо, у меня половое воспитание, оно присутствует, как бы своего ребенка, но вот тут по другим совершенно вещам.</w:t>
      </w:r>
    </w:p>
    <w:p w14:paraId="0E52DB5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Понятно, хорошо, еще что-то есть, что не понравилось.</w:t>
      </w:r>
    </w:p>
    <w:p w14:paraId="1BB66D7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Ну, понятно, почему тоже обсуждали, почему именно вот такая вот эта фифа, американская или какая-то английская. Не суть, короче, вот это вот фифа, я не понимаю, почему именно фифа, почему нельзя было такую же гламурную взять. Мне не понравилось, как ее изображали. Почему она в этой дурацкой шубе из чебурашки розовой. Ну, не носят они такие, не будут они такое. Вот взять хоть бы «Реальных Пацанов», там показывают, ну, там видно вот эти все гламурные штучки, они прям видно. Здесь не видно, здесь уже, ну, как-то вульгарно.</w:t>
      </w:r>
    </w:p>
    <w:p w14:paraId="4091DFD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А если она из Европы приехала, там же не носят натуральная меха.</w:t>
      </w:r>
    </w:p>
    <w:p w14:paraId="3745401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Они носят под натуральное, все равно, у меня был опыт общения,</w:t>
      </w:r>
    </w:p>
    <w:p w14:paraId="76B90F1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 xml:space="preserve">Ладно, в это не углубляемся. Про моду сейчас не будем спорить. Идея понятна. </w:t>
      </w:r>
    </w:p>
    <w:p w14:paraId="3484E9E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И то, что склейка. Слишком резко она поменялась. Из такой вот в такую.</w:t>
      </w:r>
    </w:p>
    <w:p w14:paraId="6A0E2931"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Спасибо, Дарья большое, предоставим слово другим. Альбина, что понравилось и что не понравилось.</w:t>
      </w:r>
    </w:p>
    <w:p w14:paraId="3C4F3AA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Альбина: </w:t>
      </w:r>
      <w:r w:rsidRPr="00CB7EA4">
        <w:rPr>
          <w:rFonts w:ascii="Franklin Gothic Book" w:hAnsi="Franklin Gothic Book"/>
          <w:sz w:val="24"/>
          <w:szCs w:val="24"/>
        </w:rPr>
        <w:t>Мне как будто бы все наоборот. Мне понравилась динамика, но опять же она иногда была слегка чрезмерной. Но опять же, из-за того, что я зумер, для меня, ну, вполне нормально смотрелось. Обычно я сериала не могу смотреть, я сейчас уже параллельно играю, а тут я смотрела, и не было ощущения, что-то мне хочется встать, побегать, что-то сделать. Вот, по поводу героини главной. Ника ее зовут, вроде бы. Ну и именно как актриса. Ну, мне очень она понравилась именно типаж ее. Мне понравилась, как она поет, видно, что это ее голос. И мне понравилась, как она отыгрывает. Но каждый раз там даже какие-то типа, «а, что?». И они были такие, правдоподобные, ну, хороша, вот меня каждый раз.</w:t>
      </w:r>
    </w:p>
    <w:p w14:paraId="468B050B"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Спасибо, что-то было, что не понравилось?</w:t>
      </w:r>
      <w:r w:rsidRPr="00CB7EA4">
        <w:rPr>
          <w:rFonts w:ascii="Franklin Gothic Book" w:hAnsi="Franklin Gothic Book"/>
          <w:sz w:val="24"/>
          <w:szCs w:val="24"/>
        </w:rPr>
        <w:t xml:space="preserve"> </w:t>
      </w:r>
      <w:r w:rsidRPr="00CB7EA4">
        <w:rPr>
          <w:rFonts w:ascii="Franklin Gothic Book" w:hAnsi="Franklin Gothic Book"/>
          <w:b/>
          <w:sz w:val="24"/>
          <w:szCs w:val="24"/>
        </w:rPr>
        <w:t>Ну, если не было, то значит, не надо, другие, скажут. Спасибо, пожалуйста, Вера.</w:t>
      </w:r>
    </w:p>
    <w:p w14:paraId="5E4D5D0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Вера: </w:t>
      </w:r>
      <w:r w:rsidRPr="00CB7EA4">
        <w:rPr>
          <w:rFonts w:ascii="Franklin Gothic Book" w:hAnsi="Franklin Gothic Book"/>
          <w:sz w:val="24"/>
          <w:szCs w:val="24"/>
        </w:rPr>
        <w:t xml:space="preserve">Мне понравилось в фильме все, от начала и до конца. Мне хотелось вчера здесь посмотреть, не отрываясь ни на что. То есть, нет момента, который был бы негативный. </w:t>
      </w:r>
    </w:p>
    <w:p w14:paraId="58F77E5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 Ну, ну, что именно понравилось?</w:t>
      </w:r>
    </w:p>
    <w:p w14:paraId="29B66F1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Вера: </w:t>
      </w:r>
      <w:r w:rsidRPr="00CB7EA4">
        <w:rPr>
          <w:rFonts w:ascii="Franklin Gothic Book" w:hAnsi="Franklin Gothic Book"/>
          <w:sz w:val="24"/>
          <w:szCs w:val="24"/>
        </w:rPr>
        <w:t>Все понравилось. С первым моментом, вот как девочки, говорят, что это нереально. Для меня это все реально. То есть, у меня были жизненные ситуации, и, то есть, это все доступно, и все реально.</w:t>
      </w:r>
    </w:p>
    <w:p w14:paraId="56D010D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Ага, хорошо, спасибо. Светлана, что понравилось, может быть, что-то не понравилось.</w:t>
      </w:r>
    </w:p>
    <w:p w14:paraId="0722888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Светлана: </w:t>
      </w:r>
      <w:r w:rsidRPr="00CB7EA4">
        <w:rPr>
          <w:rFonts w:ascii="Franklin Gothic Book" w:hAnsi="Franklin Gothic Book"/>
          <w:sz w:val="24"/>
          <w:szCs w:val="24"/>
        </w:rPr>
        <w:t xml:space="preserve">Есть несколько моментов, которые я бы, допустим, заменила, но видно, что там где-то недоделки, где-то недочеты. Но я про них даже не хочу говорить, что я могу сказать, что сто процентов, мне очень понравилось. Игра актеров допустим. Сюжет, сюжетная линия, все. Игра актеров, подбор актеров. Мне все нравится. Абсолютно, то есть. Если для кого-то важно, что правдоподобно, не правдоподобно, допустим, там какие-то моменты, кому-то не нравилось, что из-за допустим, песни, какие-то, допустим, включаются танцы, все, кажется, не жизненно, но для меня я понимаю, что я смотрю кино. И я понимаю, какую мысль, хотят донести до меня. Вот, мне это кажется, я так это воспринимаю. Мне прям все зашло, все прекрасно. Детям своим я покажу, даже с этими сценами, потому что, младшему у меня 16 сыну. Дочери 18. И сцены да, где-то в чем-то я с вами согласна, было слегка немного не понятно. Но с другой стороны я понимаю, что хотел донести режиссер, немного отвлечь. Будь я в этом месте, может быть так же сделала, не знаю. Я не знаю, как буду размышлять, поэтому ставлю 10, для меня прям все зашло. </w:t>
      </w:r>
    </w:p>
    <w:p w14:paraId="52DD8CD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Спасибо большое. Анна, пожалуйста, что понравилось, и что может быть не понравилось?</w:t>
      </w:r>
    </w:p>
    <w:p w14:paraId="1872265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 xml:space="preserve">Понравился сериал, вообще, отличный. И я тоже смотрела с точки зрения просто кино и сериала. В то же время, понимаю, что, действительно, это все реально. На самом деле, может быть, так, жизни случится, даже про начало самое. </w:t>
      </w:r>
    </w:p>
    <w:p w14:paraId="6E34F36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То есть реалистично показалось вам?</w:t>
      </w:r>
    </w:p>
    <w:p w14:paraId="006B7C0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 xml:space="preserve">Да, а что такого, собственно, да, действительно, так бывает, с этим согласным, тоже, по жизненным ситуациям. Понравилось, как актеров подобрали, игра девушки, парня этого лейтенанта. Молодцы ребята. Отлично справились со своими ролями. Вчера на самом деле мы обсуждали вопрос, можно ли показать детям. У меня сыну 16, конкретно по нему. </w:t>
      </w:r>
    </w:p>
    <w:p w14:paraId="36830ED0"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Немножко предвосхищаю, это будет позже. Давайте по поводу, показать детям, скажем, попозже, сейчас пока просто, что нравится, что не нравится.</w:t>
      </w:r>
    </w:p>
    <w:p w14:paraId="5CDC005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Не понравились, да, тоже сцена в бане, например, там девочки, выскакивали снежком побаловаться. В целом, вообще, отличные. Для взрослых самое то, а детям, там что-то.</w:t>
      </w:r>
    </w:p>
    <w:p w14:paraId="7F066A3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 xml:space="preserve">Закрывать. Спасибо. Дарья, что не понравилось, раз у вас это преобладающе и может быть что-то и понравилось. </w:t>
      </w:r>
    </w:p>
    <w:p w14:paraId="3426956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В целом да, у меня преобладающее не понравилось, потому что да. Мне не нравится карикатурность бандитов. Пропаганда власти. Эти парни имеют власть над полицией. Мы продолжаем, это вот, это как бы сказать, производить.</w:t>
      </w:r>
    </w:p>
    <w:p w14:paraId="473F6CC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Мусолим тему 90-х.</w:t>
      </w:r>
    </w:p>
    <w:p w14:paraId="673C397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Понятно, что Вологда не самый прогрессивный город, но в целом это очень карикатурно. С ними девушки сидят, но очень карикатурные. И при этом, в какой-то момент обсуждаем тему домогательств к женщинам, и она там тоже непонятно проходит. Была какая-то идея, но ее замяли. Но я отмечу, что мне понравилось, как работали с костюмом у девочки, когда она переодевалась в военторге. Потому что это было, похоже, кроме свитера, что она могла бы сама сделать, подвязать что-то. Но со свитером было не удачно. Видно, что это готовая одежда, двойная, да, она порезала. Этот момент я оценила. Ей не просто выдали эту одежду. Хотя в конце у меня возник вопрос, откуда у него появилась другая одежда. </w:t>
      </w:r>
    </w:p>
    <w:p w14:paraId="0C75BF7C"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Гульсина что понравилось и что не понравилось?</w:t>
      </w:r>
    </w:p>
    <w:p w14:paraId="1C3FBA7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Мне понравился в целом весь сериал. Мне не понравилась, что вот это вот, все же начало, в которой ну вот, вообще просто, что героиня якобы из заграницы какая-то и вдруг она такая патриотичная. Опять же, нам в фильме показывает тот момент, что у нее папа военный. Вот, и тут у меня опять вопрос, почему папа военный, а траст заграницей, он что ли деньги спер туда или что, как это возникает, то есть у меня вопрос. То есть дочь воровайки вернулась в Россию и стала патриоткой, вот это вот у меня как бы такое, как бы нестыковочки.</w:t>
      </w:r>
    </w:p>
    <w:p w14:paraId="53E00B9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А понравилось то, вот именно что, потому что вы говорили, понравились мне?</w:t>
      </w:r>
      <w:r w:rsidRPr="00CB7EA4">
        <w:rPr>
          <w:rFonts w:ascii="Franklin Gothic Book" w:hAnsi="Franklin Gothic Book"/>
          <w:sz w:val="24"/>
          <w:szCs w:val="24"/>
        </w:rPr>
        <w:t xml:space="preserve"> </w:t>
      </w:r>
    </w:p>
    <w:p w14:paraId="552A775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Понравились все актеры, даже гротескность бандитов, которые показаны. Мне нравится, потому что, ну в фильме более такой смотрится за счет этого лайтового, потому что на самом деле в жизни у нас вот этого, знаете, взятки, братки вот эти они никуда не делились, они пришли делить власть, да. Они у нас тоже сейчас хорошо заправляют, они уже скажем, в другой одежде ходят, и поэтому это смотрится. Немножко, ну для меня это было проще, потому что, если вы их представили как-то по-другому, ну, наверное, патриотизм, здесь бы не прошел тогда.</w:t>
      </w:r>
    </w:p>
    <w:p w14:paraId="59309D9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То есть не так обостренно было бы.</w:t>
      </w:r>
      <w:r w:rsidRPr="00CB7EA4">
        <w:rPr>
          <w:rFonts w:ascii="Franklin Gothic Book" w:hAnsi="Franklin Gothic Book"/>
          <w:sz w:val="24"/>
          <w:szCs w:val="24"/>
        </w:rPr>
        <w:t xml:space="preserve"> </w:t>
      </w:r>
    </w:p>
    <w:p w14:paraId="3919AB8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 xml:space="preserve">Ну, тогда было бы противостояние такое, что типа у нас одна часть людей воюет за страну, и за того брата, и за того, как скажем. </w:t>
      </w:r>
    </w:p>
    <w:p w14:paraId="28D62A7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За того парня.</w:t>
      </w:r>
      <w:r w:rsidRPr="00CB7EA4">
        <w:rPr>
          <w:rFonts w:ascii="Franklin Gothic Book" w:hAnsi="Franklin Gothic Book"/>
          <w:sz w:val="24"/>
          <w:szCs w:val="24"/>
        </w:rPr>
        <w:t xml:space="preserve"> </w:t>
      </w:r>
    </w:p>
    <w:p w14:paraId="3B27071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Да, за того парня, а тут как бы показали, что есть, да, у нас хорошие люди, которые за страну болеют душой. И бандиты остались, короче, они не делились, они есть и существуют.</w:t>
      </w:r>
    </w:p>
    <w:p w14:paraId="63470518"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Спасибо, Гульсина. Татьяна, что понравилось, и может быть что-то мне понравилось?</w:t>
      </w:r>
    </w:p>
    <w:p w14:paraId="369B557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Мне понравился подбор актеров, и не понравилось, мне что некоторые вопросы были не раскрыты.</w:t>
      </w:r>
    </w:p>
    <w:p w14:paraId="002A97B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Спасибо. Какие эмоции, чувства возникали, когда смотрели сериал, и вот почему, то есть вот какие эмоции были, и почем. Татьяна давайте, продолжим с вами.</w:t>
      </w:r>
      <w:r w:rsidRPr="00CB7EA4">
        <w:rPr>
          <w:rFonts w:ascii="Franklin Gothic Book" w:hAnsi="Franklin Gothic Book"/>
          <w:sz w:val="24"/>
          <w:szCs w:val="24"/>
        </w:rPr>
        <w:t xml:space="preserve"> </w:t>
      </w:r>
    </w:p>
    <w:p w14:paraId="7D0B070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 xml:space="preserve">Я кратко хочу прийти в конце. Какие чувства возникают. Ну, у меня, так как есть жизненный опыт, при просмотре сериала, возвращалась к нему. К своему жизненному опыту, сравнивала со своими ситуациями и ситуациями сериала. </w:t>
      </w:r>
    </w:p>
    <w:p w14:paraId="2B1925DB"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Как эту эмоции можете назвать? Ностальгия может быть. </w:t>
      </w:r>
    </w:p>
    <w:p w14:paraId="7ECE1F1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ностальгия. Наверное, ностальгия. Некоторые сцены вызывали тревожность. Доверие, то, что главный герой, понимаешь, что такого парня можно встретить в реальной жизни.</w:t>
      </w:r>
    </w:p>
    <w:p w14:paraId="448BC21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 Спасибо, Гульсина, у вас какие эмоции вызвал сериал, и вот почему такие эмоции возникали?</w:t>
      </w:r>
    </w:p>
    <w:p w14:paraId="40A10B2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Ну, у меня тоже была тревожность, когда сцены, например, именно, что ребят забрали, да, вот они уехали, такая новость, ну это тоже с моим личным связано. У меня брат погиб в Сирии. Давненько, 7 лет прошло. В целом, как скажем, наверное, надежда какая-то у меня есть. Что есть такие парни, что, ну они реально есть, скажем, у меня, великовозрастный сын. Он на подобие вот этого главного герой. Я тут сейчас со стороны как мама, наверное, смотрела.</w:t>
      </w:r>
    </w:p>
    <w:p w14:paraId="7D3680A1"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Спасибо. Дарья, я у вас к эмоции вызвал фильм и почему?</w:t>
      </w:r>
    </w:p>
    <w:p w14:paraId="2EF1A50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Ну, тоже тревожность, потому что ты все время ждешь какой-то подвох. И вот он с какой-то момент случается, и потом нет какой-то перспективы на позитивное разрешение. То есть нет того, что кто-то, в принципе, уверен в завтрашнем дне, поэтому, наверное, это вот общие впечатление, которые осталось. Потому что даже когда героиня, с ней что-то происходит и с ней все время что-то дальше, еще происходит. Не можешь как бы, успокоиться, немножечко выдохнуть, она все время куда-то влипает. Тревожность, это вот такая общая эмоция. </w:t>
      </w:r>
    </w:p>
    <w:p w14:paraId="0755308D"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Не расслабишься. Спасибо. Анна? Пожалуйста, эмоции, и вот что эти эмоции вызвало?</w:t>
      </w:r>
    </w:p>
    <w:p w14:paraId="6A34426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 xml:space="preserve">Волнение, конечно же, да. </w:t>
      </w:r>
    </w:p>
    <w:p w14:paraId="71E33CB5"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Почему волнение? За кого волновались?</w:t>
      </w:r>
    </w:p>
    <w:p w14:paraId="359CD1C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 xml:space="preserve">За главных героев, потому что у них всякие ситуации проблемные возникали. Чувство радости, гордости, уверенности в том, что, опять же, результат, то есть, как они преодолели, все как они выкрутились из сложной ситуации. Чувство радости. Как назвать чувство, когда у них любовь, а мы это со стороны смотрим. </w:t>
      </w:r>
    </w:p>
    <w:p w14:paraId="5C29B4F5"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Умиление может быть. </w:t>
      </w:r>
    </w:p>
    <w:p w14:paraId="4710152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 xml:space="preserve">Умиление. Да. </w:t>
      </w:r>
    </w:p>
    <w:p w14:paraId="4F07BC6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Чувство трогательности.</w:t>
      </w:r>
    </w:p>
    <w:p w14:paraId="76D3895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 xml:space="preserve">Трогательности. </w:t>
      </w:r>
    </w:p>
    <w:p w14:paraId="2C48CB3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Модератор: Спасибо. Светлана, эмоции какие и почему. </w:t>
      </w:r>
    </w:p>
    <w:p w14:paraId="7FA8B32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Светлана: </w:t>
      </w:r>
      <w:r w:rsidRPr="00CB7EA4">
        <w:rPr>
          <w:rFonts w:ascii="Franklin Gothic Book" w:hAnsi="Franklin Gothic Book"/>
          <w:sz w:val="24"/>
          <w:szCs w:val="24"/>
        </w:rPr>
        <w:t xml:space="preserve">Поскольку я вообще человек эмоциональный. Я вся в эмоциях, у меня спектр эмоций. Я говорю сразу, что мне очень нравится гордость. В первую очередь гордость, что у нас есть такие парни, я каждый день с этим сталкиваюсь. Просто прям кричать, что есть такие парни. И что и девчонки меняются, и люди говорят, люди не меняются, люди меняются. И за Демьяна у меня, я тоже в этой теме. Герой, который бандит. </w:t>
      </w:r>
    </w:p>
    <w:p w14:paraId="05EDC58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Модератор: Бандит. </w:t>
      </w:r>
    </w:p>
    <w:p w14:paraId="0DBF5DF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Светлана: </w:t>
      </w:r>
      <w:r w:rsidRPr="00CB7EA4">
        <w:rPr>
          <w:rFonts w:ascii="Franklin Gothic Book" w:hAnsi="Franklin Gothic Book"/>
          <w:sz w:val="24"/>
          <w:szCs w:val="24"/>
        </w:rPr>
        <w:t>Такой поступок совершил, все равно переломил себя. Это тоже для меня как бы в таком моменте чувства гордости, чувства надежды. Для меня это как бы с этой точки зрения, что все в этой жизни только положительным концом.</w:t>
      </w:r>
    </w:p>
    <w:p w14:paraId="01841CE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 Спасибо, Вера, пожалуйста.</w:t>
      </w:r>
    </w:p>
    <w:p w14:paraId="44568E4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Вера: </w:t>
      </w:r>
      <w:r w:rsidRPr="00CB7EA4">
        <w:rPr>
          <w:rFonts w:ascii="Franklin Gothic Book" w:hAnsi="Franklin Gothic Book"/>
          <w:sz w:val="24"/>
          <w:szCs w:val="24"/>
        </w:rPr>
        <w:t>Первое, что вызывает, это гордость за офицеров, солдат. Второе это вот вера в светлое будущее, в завтрашнем дне. Тревога присутствует, но она присутствует именно в каких-то моментах. Ты переживаешь за героев. А так была уверена, что все закончится хорошо.</w:t>
      </w:r>
    </w:p>
    <w:p w14:paraId="479D465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 Спасибо. Альбина, пожалуйста.</w:t>
      </w:r>
    </w:p>
    <w:p w14:paraId="77A1136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Альбина: </w:t>
      </w:r>
      <w:r w:rsidRPr="00CB7EA4">
        <w:rPr>
          <w:rFonts w:ascii="Franklin Gothic Book" w:hAnsi="Franklin Gothic Book"/>
          <w:sz w:val="24"/>
          <w:szCs w:val="24"/>
        </w:rPr>
        <w:t>Я сейчас реветь не буду. В общем, у меня муж погиб полгода назад. Я себя очень сильно ассоциирую с этим фильмом. И поэтому для меня вот эти вот там гордость и так далее. Ну, практически не присутствовали. Я просто смотрела на их историю, и старалась не реветь в процессе. Но прям потрясающе, я не такая.</w:t>
      </w:r>
    </w:p>
    <w:p w14:paraId="7973654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 Я знаю, то есть у вас сопереживание и переживание просто ожили свои эмоции.</w:t>
      </w:r>
      <w:r w:rsidRPr="00CB7EA4">
        <w:rPr>
          <w:rFonts w:ascii="Franklin Gothic Book" w:hAnsi="Franklin Gothic Book"/>
          <w:sz w:val="24"/>
          <w:szCs w:val="24"/>
        </w:rPr>
        <w:t xml:space="preserve"> </w:t>
      </w:r>
      <w:r w:rsidRPr="00CB7EA4">
        <w:rPr>
          <w:rFonts w:ascii="Franklin Gothic Book" w:hAnsi="Franklin Gothic Book"/>
          <w:b/>
          <w:sz w:val="24"/>
          <w:szCs w:val="24"/>
        </w:rPr>
        <w:t>Спасибо, что поделились. Дарья, пожалуйста, какие у вас эмоции?</w:t>
      </w:r>
    </w:p>
    <w:p w14:paraId="5B00906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У меня тревога перманентно была. Вначале было раздражение, когда вот эта тягомотина, вот эта непонятная. Что-то это. С безразличием. Хочется проспать, что ли. А потом, когда он пошло разворачивается, все вот это, когда Леха появился. Когда в часть уже приехали. Вот там уже пошли сразу же тревога, и она все по нарастающей. Действительно, тут это и переживание за вот эту героиню. Когда у тебя вечно. Когда что-то уже успокоишься, во все вот это суешься. Вот, все-то на тебя все сваливается, вот этот момент. Это схоже с этим состоянием, когда вот сейчас, кажется, ну дальше то уже хуже быть не может, а оно еще что-то свалится в жизни. Вот это вот, не одно, так другое. И к этой тревоге примешивается еще страх. То есть, страх за будущее, страх за близких, страх где-то за себя. Просто перманентное состояние страха.</w:t>
      </w:r>
    </w:p>
    <w:p w14:paraId="3FAFDFBC"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Спасибо, Дарья. Хорошо, вот вы, прям начали говорить, на следующий вопрос отвечать. Вот, вспомните, пожалуйста, по ходу просмотра сериала. У вас менялось отношения к сериалу, происходящему в нем, героях, в ситуациях. И если вот менялось, просто вспомните, в какой момент это происходило, что влияла на отношение?</w:t>
      </w:r>
      <w:r w:rsidRPr="00CB7EA4">
        <w:rPr>
          <w:rFonts w:ascii="Franklin Gothic Book" w:hAnsi="Franklin Gothic Book"/>
          <w:sz w:val="24"/>
          <w:szCs w:val="24"/>
        </w:rPr>
        <w:t xml:space="preserve"> </w:t>
      </w:r>
      <w:r w:rsidRPr="00CB7EA4">
        <w:rPr>
          <w:rFonts w:ascii="Franklin Gothic Book" w:hAnsi="Franklin Gothic Book"/>
          <w:b/>
          <w:sz w:val="24"/>
          <w:szCs w:val="24"/>
        </w:rPr>
        <w:t>В какую сторону менялось, в лучшую или худшую. Попытайтесь вспомнить, какие переломные моменты, вот когда у вас менялось и почему, либо не менялось.</w:t>
      </w:r>
      <w:r w:rsidRPr="00CB7EA4">
        <w:rPr>
          <w:rFonts w:ascii="Franklin Gothic Book" w:hAnsi="Franklin Gothic Book"/>
          <w:sz w:val="24"/>
          <w:szCs w:val="24"/>
        </w:rPr>
        <w:t xml:space="preserve"> </w:t>
      </w:r>
      <w:r w:rsidRPr="00CB7EA4">
        <w:rPr>
          <w:rFonts w:ascii="Franklin Gothic Book" w:hAnsi="Franklin Gothic Book"/>
          <w:b/>
          <w:sz w:val="24"/>
          <w:szCs w:val="24"/>
        </w:rPr>
        <w:t>Ну, вот, Дарья, давайте с вами продолжим, потому что я понял, что у вас отношение менялось. Вот эти точки попробуйте, обозначить, когда именно.</w:t>
      </w:r>
    </w:p>
    <w:p w14:paraId="59270AD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Именно к сериалу самому?</w:t>
      </w:r>
    </w:p>
    <w:p w14:paraId="49D8726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Да, к сериалу, и происходящему в нем, героям может быть к ситуациям.</w:t>
      </w:r>
      <w:r w:rsidRPr="00CB7EA4">
        <w:rPr>
          <w:rFonts w:ascii="Franklin Gothic Book" w:hAnsi="Franklin Gothic Book"/>
          <w:sz w:val="24"/>
          <w:szCs w:val="24"/>
        </w:rPr>
        <w:t xml:space="preserve"> </w:t>
      </w:r>
    </w:p>
    <w:p w14:paraId="0FAA13D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Ну вот, с 4 серии пошло, поехало. Где-то в 4-й появилась проблески. Уже где-то чего-то. Сейчас бы еще вспомнить в какой серии. Если бы мы смотрели серии подряд. </w:t>
      </w:r>
    </w:p>
    <w:p w14:paraId="0AC7F5F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 Вначале было скучно, да, получается?</w:t>
      </w:r>
    </w:p>
    <w:p w14:paraId="343332C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Да, первые 3 серии я вообще сидела и думала, когда уже все закончится просто. Я сидела и периодически поглядывала, я пыталась, честно я пыталась вникнуть в суть. Я пыталась запоминать персонажей, я пыталась проникнуться хоть к кому-нибудь. Ну, у меня единственное, что получилось, проникнуться к бедному таймеру, там наверх, в уголочке телевизора. Он бедный все отсчитывал. Ну, там бедный все считало. Вот это было единственное, к чему я прониклась. Но с 4-й серии пошло. Там, как-то я заметила, что стало уходить, как Дарья сказала в карикатурность, стало проглядываться что-то более реалистично. И пошли вот какие-то уже. Начали хотя бы пытаться раскрывать уже персонажей, то есть не просто картинка, это хороший. Ультра хороший парень, Леха. Это ультра плохой Демьян, то есть вот это начал вообще уходить куда-то. Это ультра не путевая какая-то гламурная писька, там я не знаю, просите, пожалуйста, это начал уходить, и слава богу. Вот, с 4-й и все дальше по нарастающей.</w:t>
      </w:r>
    </w:p>
    <w:p w14:paraId="2B2F2142"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То есть интересно нарастал?</w:t>
      </w:r>
    </w:p>
    <w:p w14:paraId="4A1BA03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Да. </w:t>
      </w:r>
    </w:p>
    <w:p w14:paraId="20DE438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Альбина у вас как-то менялась отношение к сериалу, героям? И в какие моменты, если менялась?</w:t>
      </w:r>
    </w:p>
    <w:p w14:paraId="09D0B0C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Альбина: </w:t>
      </w:r>
      <w:r w:rsidRPr="00CB7EA4">
        <w:rPr>
          <w:rFonts w:ascii="Franklin Gothic Book" w:hAnsi="Franklin Gothic Book"/>
          <w:sz w:val="24"/>
          <w:szCs w:val="24"/>
        </w:rPr>
        <w:t>Мне просто всё одинаково нравилось. Но были вот несколько точек, они там не так, что кардинально поменяли, но на какое-то время я призадумалась о персонажах. Например, когда Леша, они только из загса едут, он такой. Что сегодня вечером. А она, попробуй только ко мне прикоснуться. А он начал настаивать, ещё ее выкинул на трассе. Прям мерзкое ощущение сложилось. Потом спустя пару серий, он как бы компенсировал другими своими действиями, и опять в нейтралитет я вышла.</w:t>
      </w:r>
    </w:p>
    <w:p w14:paraId="261AF1B4"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sz w:val="24"/>
          <w:szCs w:val="24"/>
        </w:rPr>
        <w:t>Спасибо, неоднозначный персонаж. Пообсуждаем еще его. Вера, у вас как-то менялось отношение к сериалу, персонажам? К ситуациям?</w:t>
      </w:r>
    </w:p>
    <w:p w14:paraId="72B7425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Вера: </w:t>
      </w:r>
      <w:r w:rsidRPr="00CB7EA4">
        <w:rPr>
          <w:rFonts w:ascii="Franklin Gothic Book" w:hAnsi="Franklin Gothic Book"/>
          <w:sz w:val="24"/>
          <w:szCs w:val="24"/>
        </w:rPr>
        <w:t>В отличие девочек не менялась и ни отношения к персонажам, ни к самому сериалу. То, что там был счетчик, я даже не заметила, честно говоря.</w:t>
      </w:r>
    </w:p>
    <w:p w14:paraId="7B789CB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Модератор: Я тоже его не видела. </w:t>
      </w:r>
    </w:p>
    <w:p w14:paraId="5D209FE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Вера: </w:t>
      </w:r>
      <w:r w:rsidRPr="00CB7EA4">
        <w:rPr>
          <w:rFonts w:ascii="Franklin Gothic Book" w:hAnsi="Franklin Gothic Book"/>
          <w:sz w:val="24"/>
          <w:szCs w:val="24"/>
        </w:rPr>
        <w:t>Мне кажется, я как с первой секунду погрузилась.</w:t>
      </w:r>
    </w:p>
    <w:p w14:paraId="47A313C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 Хорошо, не менялась. А у вас Светлана, менялась, не менялось?</w:t>
      </w:r>
    </w:p>
    <w:p w14:paraId="563B396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Светлана: </w:t>
      </w:r>
      <w:r w:rsidRPr="00CB7EA4">
        <w:rPr>
          <w:rFonts w:ascii="Franklin Gothic Book" w:hAnsi="Franklin Gothic Book"/>
          <w:sz w:val="24"/>
          <w:szCs w:val="24"/>
        </w:rPr>
        <w:t xml:space="preserve">Нет, я настолько человек эмоциональный. Если я влюбилась, то я с первого взгляда влюбилась. И в актеров. Я увидела знакомые лица. Девчонки обсуждали, что все новые лица в актерах. Я может быть где-то, но я как бы увидела знакомые лица. Этих актеров я видела в других ролях. Я увидела игру актеров, я была влюблена. Сюжетная линия прям мое. Все, я там уже живу. Пришла домой и еще бы серию, думаю, да, когда же она уже снова мне уже досмотреть. Я уже написала 33 продолжения, все это внутри себя. Совпало славу богу во всем, как бы мне в протяжении менялась однозначно. Есть какие-то еще раз, повторяюсь, что есть какие-то недочеты, переиграли, как Дарья говорит. Бандиты, комично где-то. Девчонки их там комично там что-то. Но в жизни я, поверьте мне, сталкивать с ними часто, мне как бы, и девчонок таких, я как бы вижу, они некоторые до сих пор остались в этом, в 90-х. И именно так себя и ведут. У меня не было таких этих. </w:t>
      </w:r>
    </w:p>
    <w:p w14:paraId="3915D20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 Спасибо, Анна, пожалуйста, менялось или не менялось отношение к сериалу?</w:t>
      </w:r>
      <w:r w:rsidRPr="00CB7EA4">
        <w:rPr>
          <w:rFonts w:ascii="Franklin Gothic Book" w:hAnsi="Franklin Gothic Book"/>
          <w:sz w:val="24"/>
          <w:szCs w:val="24"/>
        </w:rPr>
        <w:t xml:space="preserve"> </w:t>
      </w:r>
      <w:r w:rsidRPr="00CB7EA4">
        <w:rPr>
          <w:rFonts w:ascii="Franklin Gothic Book" w:hAnsi="Franklin Gothic Book"/>
          <w:b/>
          <w:sz w:val="24"/>
          <w:szCs w:val="24"/>
        </w:rPr>
        <w:t>Если менялась того, в какие моменты, когда что-то.</w:t>
      </w:r>
    </w:p>
    <w:p w14:paraId="152807F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Мнение поменялось, скорее, может быть, не к сериалу, а к герою, после какой-то серии, это может быть к третьей. Когда уже начали, по сути, раскрывать, роль каждого актера. Ну, я, опять же, и Екатерины, и Алексея, насколько они самоотверженны и так ответственно относились друг другу. Ну, это, конечно, поражает, людям не хватает этого в данное время. Тут у меня поменялась отношение и к ним, собственно, ну и получается, к сериалу в целом.</w:t>
      </w:r>
    </w:p>
    <w:p w14:paraId="3BC5DD34"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То есть, улучшилось, получается.</w:t>
      </w:r>
    </w:p>
    <w:p w14:paraId="30C3EB4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Да.</w:t>
      </w:r>
    </w:p>
    <w:p w14:paraId="672514D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Модератор: Спасибо. Дарья, у вас менялось как-то отношение? </w:t>
      </w:r>
    </w:p>
    <w:p w14:paraId="149E9D4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Да, у меня первые пять серий, честно говоря, было скучно. А сегодня, в связи с просто большой частотой каких-то событий именно в сжатом количество времени, вот здесь было интересно. То есть, я бы вообще убрала первые пять серий. Вот так вот. Мне было уже интересно, досмотреть, чем закончится.</w:t>
      </w:r>
    </w:p>
    <w:p w14:paraId="2405A19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 Спасибо. Гульсина, менялось отношение или не менялось?</w:t>
      </w:r>
    </w:p>
    <w:p w14:paraId="0713DE3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Ну, да, у меня первая серия вызвала такое раздражение. Типа фифа какая-то тут приперлась, типа шастают тут. Потом со второй серии начала смотреть, более заинтересовано. Ну и в целом. В целом, к лучшему изменилось.</w:t>
      </w:r>
    </w:p>
    <w:p w14:paraId="203FBF3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 За счет чего к лучшему изменения?</w:t>
      </w:r>
    </w:p>
    <w:p w14:paraId="48976A6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 xml:space="preserve">Ну, за счет того, что тут, я считаю, что персонажи, главный герой, да, выбраны такие, у них характеры, показаны очень хорошо. </w:t>
      </w:r>
    </w:p>
    <w:p w14:paraId="73DA184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 В развитии.</w:t>
      </w:r>
    </w:p>
    <w:p w14:paraId="10E26FB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Да, ну и не только в развитии. Это понятно, что в развитии просто если у человека нет таких вот качеств в натуре вообще, то их и не будет. То есть, их более может глубже их раскрыли, я бы сказала. Потому что поступки, как она даже вот эта фифа себя вела, она никого там особо не унижала, она сама не дура. У нее хороший такой характер, то есть, если она поставила цель, она добивается, она, как бы, генерирует идеи. Например, им надо было 50 тысячи уже как-то найти. Она увидела возможность, что-то там развила, и эти деньги как заработала, чтобы им там.</w:t>
      </w:r>
    </w:p>
    <w:p w14:paraId="59E41572"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То есть, у вас к ней отношение тоже менялось.</w:t>
      </w:r>
    </w:p>
    <w:p w14:paraId="1E17941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Ну да, с начала.</w:t>
      </w:r>
    </w:p>
    <w:p w14:paraId="099878B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Модератор: Сначала негативное, а потом вы ее немного за уважали. </w:t>
      </w:r>
    </w:p>
    <w:p w14:paraId="395AE55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Ну да, я зауважала, то что, скажем, при всех ее, скажем, деньгах. Она показала, что, собственно, она умеет их зарабатывать.</w:t>
      </w:r>
    </w:p>
    <w:p w14:paraId="6F1CCF35"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большое, про персонажей еще поговорим. Татьяна, пожалуйста. Менялось ли отношение к сериалу или не менялось? </w:t>
      </w:r>
    </w:p>
    <w:p w14:paraId="3F46229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 xml:space="preserve">Менялось отношение, я так вспоминаю со второй серии. Первая серия мне более-менее понравилась. А со второй я поняла, какая-то скукотень и дичь. А потом у меня опять поменялось отношение. Заинтересовал меня сериал. </w:t>
      </w:r>
    </w:p>
    <w:p w14:paraId="00A99190"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ясно. Скукотень и дичь, – это вот что именно? </w:t>
      </w:r>
    </w:p>
    <w:p w14:paraId="0441F63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 xml:space="preserve">сейчас не припомню. </w:t>
      </w:r>
    </w:p>
    <w:p w14:paraId="718F5899"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сейчас не припомните, ну что-то всё-таки не понравилось? </w:t>
      </w:r>
    </w:p>
    <w:p w14:paraId="2346C8E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 xml:space="preserve">да, какая-то просто дичь пошла. Может что-то нереальное, что-то вот эти девяностые показали. </w:t>
      </w:r>
    </w:p>
    <w:p w14:paraId="6D95D593"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понятно. Скажите пожалуйста в чем основная мысль этого сериала, основная идея? Как вы считаете, что хотели сказать авторы произведения? Какую идею хотели донести до зрителя? Только просто в одной фразе выразите, не очень подробно. Идея сериала в одной фразе, Дарье, пожалуйста? </w:t>
      </w:r>
    </w:p>
    <w:p w14:paraId="282F672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можно пропущу? У меня вообще идей нет. </w:t>
      </w:r>
    </w:p>
    <w:p w14:paraId="3D963670"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давайте Анна? </w:t>
      </w:r>
    </w:p>
    <w:p w14:paraId="46B341A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друг за друга, брат за брата, – за основу взята.</w:t>
      </w:r>
    </w:p>
    <w:p w14:paraId="65EA6AC6"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Дарья, как вы думаете, какая идея за основу взята? Что хотели авторы сказать, донести? </w:t>
      </w:r>
    </w:p>
    <w:p w14:paraId="6D0F163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я бы взяла цитату героиня, которая сказала, что она только с русскими офицером узнала, что такое настоящая оргазм. Мне кажется, что это максимально плотно охватывает все сферы. </w:t>
      </w:r>
    </w:p>
    <w:p w14:paraId="76D4A946"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а Гульсина, как вам кажется, какая идея, что хотели автор сказать? </w:t>
      </w:r>
    </w:p>
    <w:p w14:paraId="576EEC8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 xml:space="preserve">авторы хотели показать, как сейчас приходится жить семьи, которые воюют, скажем так. Не вот это вот, да. Может быть и девочка взята такая ла – ла – ла, что меня там это всё не касается, вообще из другой страны, а тут хоп и здесь, в России, а здесь другая реальность. И у нас в стране тоже идёт такая другая реальность: чьи семьи не задействованы в сво, вообще живут параллельной жизнью. Поэтому здесь именно показывается реальная жизнь людей, которые задействованы в этом непосредственно. </w:t>
      </w:r>
    </w:p>
    <w:p w14:paraId="5574A187"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Гульсина, Татьяна, как вам кажется, какую идею хотели авторы донести до зрителя? </w:t>
      </w:r>
    </w:p>
    <w:p w14:paraId="7665918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 xml:space="preserve">я думаю, что если есть нравственные стержни в человеке, то он есть и его ничем не убрать, никакими большими деньгами, никакими преступными делами, он всё равно проявится. </w:t>
      </w:r>
    </w:p>
    <w:p w14:paraId="318BFD6C"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Светлана. </w:t>
      </w:r>
    </w:p>
    <w:p w14:paraId="6285DFF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Светлана: </w:t>
      </w:r>
      <w:r w:rsidRPr="00CB7EA4">
        <w:rPr>
          <w:rFonts w:ascii="Franklin Gothic Book" w:hAnsi="Franklin Gothic Book"/>
          <w:sz w:val="24"/>
          <w:szCs w:val="24"/>
        </w:rPr>
        <w:t xml:space="preserve">я соглашусь в этот раз с Дарьей. Просто на самом деле так. Немножко добавлю, что берет гордость за то, что мы русские, одним словом русские. Что девушка тоже русская, что она где-то пожила, но всё равно русская душа у неё осталось. И то что остается, для меня осталось. Я допустим на себя прикидываю, в возрасте 18 лет, я посмотрела прям в таком восторге была, когда увидела, что этот мальчик остается, который титулованный, мажорчик остается в лесу, стоит один, а я бы такая гордая была на месте героини вместе с ним. С гордостью за русских. </w:t>
      </w:r>
    </w:p>
    <w:p w14:paraId="44ECF3DF"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Вера? </w:t>
      </w:r>
    </w:p>
    <w:p w14:paraId="51548B4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Вера: </w:t>
      </w:r>
      <w:r w:rsidRPr="00CB7EA4">
        <w:rPr>
          <w:rFonts w:ascii="Franklin Gothic Book" w:hAnsi="Franklin Gothic Book"/>
          <w:sz w:val="24"/>
          <w:szCs w:val="24"/>
        </w:rPr>
        <w:t xml:space="preserve">патриотизм и единство. </w:t>
      </w:r>
    </w:p>
    <w:p w14:paraId="336EFCE7"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Алина? </w:t>
      </w:r>
    </w:p>
    <w:p w14:paraId="43E8FDE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Алина: </w:t>
      </w:r>
      <w:r w:rsidRPr="00CB7EA4">
        <w:rPr>
          <w:rFonts w:ascii="Franklin Gothic Book" w:hAnsi="Franklin Gothic Book"/>
          <w:sz w:val="24"/>
          <w:szCs w:val="24"/>
        </w:rPr>
        <w:t xml:space="preserve">я с Гульсиной согласна по поводу семьи с военными. </w:t>
      </w:r>
    </w:p>
    <w:p w14:paraId="5C61C53C"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Дарья? </w:t>
      </w:r>
    </w:p>
    <w:p w14:paraId="2DD876B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Сумбурно очень. </w:t>
      </w:r>
    </w:p>
    <w:p w14:paraId="644F6E92"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то есть у них не было идеи? </w:t>
      </w:r>
    </w:p>
    <w:p w14:paraId="5651CF4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в девяностых они застряли на протяжении всего фильма и то что военные – это и дух, и сила и так далее, и то что русские, мы русские – с нами бог, мы русские – это стержень, это характер. То есть много всего: и то что один любит, а другой подтянется, как эта героиня сказала, что для брака достаточно, чтобы любил один, а вторая тоже подтянется. То есть много всего. </w:t>
      </w:r>
    </w:p>
    <w:p w14:paraId="1B8A84E8"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В целом-то интересно было следить за сюжетом? Всем интересно было? Всем было интересно. Хорошо. Почему интересно было? </w:t>
      </w:r>
    </w:p>
    <w:p w14:paraId="2C197A2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динамика. </w:t>
      </w:r>
    </w:p>
    <w:p w14:paraId="686FAA51"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динамика, хорошо, ещё? </w:t>
      </w:r>
    </w:p>
    <w:p w14:paraId="1EE5CD3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было интересно как она выберется из всего этого, полюбит ли она. </w:t>
      </w:r>
    </w:p>
    <w:p w14:paraId="70FE0D51"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актёры. </w:t>
      </w:r>
    </w:p>
    <w:p w14:paraId="5D51DCE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игра актёров, музыкальная сопровождение интересные, современные. Хорошо, если молодёжь будет это смотреть, в 18-20 лет такие фильмы надо показывать, пусть смотрят.</w:t>
      </w:r>
    </w:p>
    <w:p w14:paraId="28955DB8"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 Модератор: спасибо, что ещё интересным показалось? Что-то ещё было? Или вот это основное? Хорошо. Тогда скажите пожалуйста, было что-то такое, что показалось вам убедительным и правдоподобным? Вот что и почему? Начинали уже об этом поговорить, вот, по-моему, вы Гульсина говорили, ещё кто-то, вот Светлана, по-моему, что таких вот людей встречали. И ещё что-то вот или просто как-то развейте все. Просто так не буду спрашивать. Кому что показалось правдоподобно в сериале. </w:t>
      </w:r>
    </w:p>
    <w:p w14:paraId="05392BB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правдоподобным показалось, что мы уже зацепились за эту тему, что там бандитов играли, в волю моей жизненных ситуаций, моей профессии, я общаюсь с разными людьми и таких людей, как допустим в этой ситуации, она просто комично выглядит со стороны, но, когда ты в ней присутствуешь, когда ты уже видел это в жизни, они реально так и выглядят комично. </w:t>
      </w:r>
    </w:p>
    <w:p w14:paraId="7D4EFD71"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это вот вы сейчас про. </w:t>
      </w:r>
    </w:p>
    <w:p w14:paraId="5A5DE2D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про бандитов, про их девушек. Они так и выглядят, действительно. Иногда смотришь на них сейчас, в наших реалиях, вот как мы сейчас здесь живём, что сейчас происходит рядом, они действительно, как там были, так сейчас и идут, оделись только по-другому немножко. </w:t>
      </w:r>
    </w:p>
    <w:p w14:paraId="5ED3550C"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кому ещё что показалось правдоподобным? Анна, пожалуйста. </w:t>
      </w:r>
    </w:p>
    <w:p w14:paraId="6C72A77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 xml:space="preserve">для меня подобным, я бы хотела тогда отметить такой момент, момент первой любви, когда парень действительно подошел и для себя решил, что да, действительно это тот человек, с которым я хочу жизнь свою дальше связать. На самом деле так бывает. </w:t>
      </w:r>
    </w:p>
    <w:p w14:paraId="0590697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извините, я прям так влезу, действительно, у меня так и было, и первым мужем, подошел, так и сказал, женюсь, и всё. Для меня это самое реальное. Вот моя и всё. </w:t>
      </w:r>
    </w:p>
    <w:p w14:paraId="102AA1DF"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И ещё что показалось правдоподобный, реалистичным? </w:t>
      </w:r>
    </w:p>
    <w:p w14:paraId="4E909ED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сцены города, сцены в гарнизоне квартир. </w:t>
      </w:r>
    </w:p>
    <w:p w14:paraId="1D2B3644"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то есть так вот антураж соответствует? </w:t>
      </w:r>
    </w:p>
    <w:p w14:paraId="1DCD881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я не была, но в военном общежитии была, похожа. </w:t>
      </w:r>
    </w:p>
    <w:p w14:paraId="70EB062A"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Ещё что-то показалось реалистичным, правда подобным? </w:t>
      </w:r>
    </w:p>
    <w:p w14:paraId="0358665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для меня от начала и до конца все правдоподобно. У меня были ситуации, я знаю и бандитов, действительно которые прям бандиты и знаю людей, которые жили заграницей, это не те, которые убежали из-за сво, они просто вернулись, состоятельные люди, но жизни их повернула вот так вот. То есть для меня всё от начала до конца всё реально. </w:t>
      </w:r>
    </w:p>
    <w:p w14:paraId="715B7684"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Что ещё дополнить хотите по правдоподобию? Что показалось неправдоподобным, нереалистичным, некорректным и почему? Кто что может сказать? </w:t>
      </w:r>
    </w:p>
    <w:p w14:paraId="5CDE8E6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про эти трастовые фонды, мне кажется, что это просто красивые слова, именно таких может быть денег у военного бывшего, мне кажется, что просто не может быть. </w:t>
      </w:r>
    </w:p>
    <w:p w14:paraId="6109E75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если он не спер. </w:t>
      </w:r>
    </w:p>
    <w:p w14:paraId="53FD2AA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очень состоятельные люди, ну чтобы там столько миллионов фунтов стерлингов, миллиардов даже. </w:t>
      </w:r>
    </w:p>
    <w:p w14:paraId="325B3DE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миллиардерша, то есть у меня возникает вопрос, чем там папа занимался? Что это за категория военных? А потом отошел от военного. </w:t>
      </w:r>
    </w:p>
    <w:p w14:paraId="7161FDC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насколько мой опыт жизненный показывает, те, кто служил и у кого бабки такие большие оказались, они просто хорошо разворовали армию. Цифры просто очень большие, нереальные. </w:t>
      </w:r>
    </w:p>
    <w:p w14:paraId="5751FD6E"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то есть непонятно происхождение богатства. Как-то не реалистично? </w:t>
      </w:r>
    </w:p>
    <w:p w14:paraId="7F74571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да, как-то странно получается, что у папаши генерала дочка патриотка выросла. У меня не складывается, у меня все военные, я знаю, что у нас в армии идёт воровство, у нас и сейчас в новостях это все говорится и показывается, что все это есть. Как у нас военные погибали, когда у нас должно было быть хорошее наступление, на них сошло, людей поубивали, у нас там такая волна трупов пошла. Вот и получается, что достаточно неплохо было, вот это красные линии идёт, чем папаша занимался. Вроде бы он и военный, его показали, что-дочка-то не просто друг, а есть откуда корням расти. </w:t>
      </w:r>
    </w:p>
    <w:p w14:paraId="2D3D663F"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то есть появился обратный эффект? </w:t>
      </w:r>
    </w:p>
    <w:p w14:paraId="2788398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вопрос да, если папа военный, откуда бабки? Значит на воровал. </w:t>
      </w:r>
    </w:p>
    <w:p w14:paraId="3014DF0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там в фильме говорится, что он девочку увёз, когда ей было девять лет и что он был ещё достаточно молодым, значит он военным-то был, наверное, нерусским, а там уже двигался. </w:t>
      </w:r>
    </w:p>
    <w:p w14:paraId="2BBD766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показано же, что он форме о нашей сидел и он не молодой, синяя была. </w:t>
      </w:r>
    </w:p>
    <w:p w14:paraId="1E73F2E2"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то есть не состыковки, понятно. Ещё что-то было показавшиеся неправдоподобным, нереалистичным. Повторяться не надо, то есть то что вот уже сказали, что такая девушка ФИФА и так далее. Это уже сказали. Давайте ещё что-то, что ещё не говорили. </w:t>
      </w:r>
    </w:p>
    <w:p w14:paraId="61399B0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50 000 взятка для Воланда, это слишком большая взятка. </w:t>
      </w:r>
    </w:p>
    <w:p w14:paraId="79FDF81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да нет, по сравнению с теперешними деньгами. Нет – нет – нет. </w:t>
      </w:r>
    </w:p>
    <w:p w14:paraId="1F24922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дело в том, что у меня сын уехал в Псков и там тоже всё за взятки. Там нет таких взяток. За регистрацию. </w:t>
      </w:r>
    </w:p>
    <w:p w14:paraId="5907DAB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до запросто. Они там по-разному. </w:t>
      </w:r>
    </w:p>
    <w:p w14:paraId="1D5EF56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25, другие там цены. </w:t>
      </w:r>
    </w:p>
    <w:p w14:paraId="5EF83B9D"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понятно, взятки неправдоподобные, ещё что неправдоподобна? </w:t>
      </w:r>
    </w:p>
    <w:p w14:paraId="7413EAC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меня напряг один только момент, когда музыкальная ставка была, что-то там про космос, уже всё отрисовано и к чему она была, я не поняла. </w:t>
      </w:r>
    </w:p>
    <w:p w14:paraId="3B22879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Она маму вспоминала. Это было повествование, как она с мамой там была, в тот момент. </w:t>
      </w:r>
    </w:p>
    <w:p w14:paraId="36B9A293"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ещё что-то было не реалистичным. </w:t>
      </w:r>
    </w:p>
    <w:p w14:paraId="0A9EA3A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мне комдив не понравился, он был слишком не похож на того, кто руководит большим количеством людей, поэтому и бардак у него везде. </w:t>
      </w:r>
    </w:p>
    <w:p w14:paraId="02F893F0"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ясно, ещё что-то было нереалистичным. </w:t>
      </w:r>
    </w:p>
    <w:p w14:paraId="15500AF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мне не понравился парень, не сыграл он злодея, харизматичный персонаж такой получился. </w:t>
      </w:r>
    </w:p>
    <w:p w14:paraId="3AC2A3F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мне кажется, что его таким и хотели показать. Я так и поняла, что его таким и хотели показать. </w:t>
      </w:r>
    </w:p>
    <w:p w14:paraId="5818341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ну уж совсем какой-то Додик, либо он плохо играет, либо он слишком хорошо играет Додика. </w:t>
      </w:r>
    </w:p>
    <w:p w14:paraId="3392FA2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Обычно такие Додики такие вещи и совершают. </w:t>
      </w:r>
    </w:p>
    <w:p w14:paraId="28943D15"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не сошлись во мнениях, ясно. Ещё что-то было нереалистичные? </w:t>
      </w:r>
    </w:p>
    <w:p w14:paraId="59F812F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наверное, можно было бы отметить тот момент нереалистичным с волком. </w:t>
      </w:r>
    </w:p>
    <w:p w14:paraId="1CFC5A6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это художественный образ уже. Собака была в общем-то. </w:t>
      </w:r>
    </w:p>
    <w:p w14:paraId="1824347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но волк какой-то не волк был совсем. </w:t>
      </w:r>
    </w:p>
    <w:p w14:paraId="3FFDDBC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девушка привезла волчонка домой, думала, что это собачка. </w:t>
      </w:r>
    </w:p>
    <w:p w14:paraId="08E42DC5"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Хорошо. Тогда, лично вы порекомендовали бы этот сериал своим друзьям, родственникам, знакомым или нет? И если да, или нет, то почему? То есть порекомендовали бы и почему? Дарья, пожалуйста. </w:t>
      </w:r>
    </w:p>
    <w:p w14:paraId="34BC89F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я бы не стала, потому что никому ничего не рекомендую, у каждых своих вкусов. Кому надо, тому все придёт само. </w:t>
      </w:r>
    </w:p>
    <w:p w14:paraId="40050FA3"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Лина? </w:t>
      </w:r>
    </w:p>
    <w:p w14:paraId="1D35AA5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я бы порекомендовала, но только с той помета кой, что пореветь придётся. И человек будет сам решать, готов он к этому или нет. </w:t>
      </w:r>
    </w:p>
    <w:p w14:paraId="2ED3D7EB"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а почему порекомендовали бы? </w:t>
      </w:r>
    </w:p>
    <w:p w14:paraId="100F1AD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все моё окружение соответственно было со мной в эти моменты, и они это видели, они видели меня и так далее. То есть они также бы прочувствовали, ассоциировали бы. </w:t>
      </w:r>
    </w:p>
    <w:p w14:paraId="2E85034B"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большое. Вера, порекомендовали бы? </w:t>
      </w:r>
    </w:p>
    <w:p w14:paraId="3FDC2AA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однозначно бы порекомендовала, потому что давно не было фильмов, которые каким-то образом задевали бы патриотизм. </w:t>
      </w:r>
    </w:p>
    <w:p w14:paraId="7C5C999C"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Светлана? </w:t>
      </w:r>
    </w:p>
    <w:p w14:paraId="077DF32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Светлана: </w:t>
      </w:r>
      <w:r w:rsidRPr="00CB7EA4">
        <w:rPr>
          <w:rFonts w:ascii="Franklin Gothic Book" w:hAnsi="Franklin Gothic Book"/>
          <w:sz w:val="24"/>
          <w:szCs w:val="24"/>
        </w:rPr>
        <w:t xml:space="preserve">безусловно, я уже жду, не дождусь, когда он выйдет, я бы села с детьми посмотрела. У меня старший сын тоже неоднозначно ко всему относится, я бы с ним поспорила, даже дебаты бы с ним поставила. И всем друзья мы знакомы, всем бы порекомендовала. </w:t>
      </w:r>
    </w:p>
    <w:p w14:paraId="05E6E8C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план уже созрел всех собрать и вместе смотреть. Кинотеатр открывать. </w:t>
      </w:r>
    </w:p>
    <w:p w14:paraId="067CF58F"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Анна, порекомендовали бы или нет? </w:t>
      </w:r>
    </w:p>
    <w:p w14:paraId="02E52B9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 xml:space="preserve">конечно бы порекомендовала. </w:t>
      </w:r>
    </w:p>
    <w:p w14:paraId="2CC5317E"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почему? </w:t>
      </w:r>
    </w:p>
    <w:p w14:paraId="2408841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 xml:space="preserve">у меня подруга есть и часто меня спрашивает, когда у неё появляется свободное время, полдня в воскресенье, чтобы мне посмотреть. Ей бы я точно сказала, вот давай ландыши посмотреть, отдохнёшь, и порешь, и порадуешься, все эмоции испытаешь. </w:t>
      </w:r>
    </w:p>
    <w:p w14:paraId="75C15F77"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Дарья? Порекомендовали бы или нет? </w:t>
      </w:r>
    </w:p>
    <w:p w14:paraId="1678600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я бы нет, потому что не моя возрастная категория и в моем окружении люди есть постарше, поэтому нам не очень интересно смотреть такое. </w:t>
      </w:r>
    </w:p>
    <w:p w14:paraId="2307BEF0"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то есть более молодёжная? </w:t>
      </w:r>
    </w:p>
    <w:p w14:paraId="7B34B5F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да, для людей помладше. </w:t>
      </w:r>
    </w:p>
    <w:p w14:paraId="3036524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можно я скажу тоже, потому что я смотрю на Дашу, для меня, в моем видении, я вижу старшего сына, они настолько продвинутые, они умные, они продвинутые, я горжусь что у нас такое поколение, я прям хотела бы, чтоб меня заставили посмотреть. </w:t>
      </w:r>
    </w:p>
    <w:p w14:paraId="2EFE22AA"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спасибо. Гульсина, по рекомендовали бы или нет и почему? </w:t>
      </w:r>
    </w:p>
    <w:p w14:paraId="66849D2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я бы порекомендовал опять же для того, чтобы люди задумались о том, как живут другие люди, у тех, кто погиб уже либо сейчас на сво находятся, чтобы в стране такой общий дух был, не было такого разделения, которое сейчас все равно присутствует. Поэтому я считаю, что такое фильм нужен, хотя он в таком интересном ключе снят, но он должен быть. Может быть, именно за счёт этого люди начнут смотреть, скажут, это что за ерунда, какая-то ФИФА к нам пришла, скачет, не вранье. В целом девочка интересная. Я говорю, что у меня были какие-то не стыковки, но девочка цепляет, ничего не скажу. Она очень такая интересная и музыка хорошая. </w:t>
      </w:r>
    </w:p>
    <w:p w14:paraId="088F1494"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Татьяна? </w:t>
      </w:r>
    </w:p>
    <w:p w14:paraId="741538F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 xml:space="preserve">я бы порекомендовала фильм тем людям, которые соскучились по дружбе, по отношениям, по взаимовыручке человеческой. </w:t>
      </w:r>
    </w:p>
    <w:p w14:paraId="6D368B2E"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Хорошо. А вот какие темы поднимаются в этом сериале? Вот мы говорили про основную идею, а сейчас какие темы вообще здесь звучат какая тема являются основной? Вот сначала просто темы накидаем. Пожалуйста, Анна? </w:t>
      </w:r>
    </w:p>
    <w:p w14:paraId="608659D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 xml:space="preserve">дружба, любовь, отношения, взаимопонимания, поддержка. </w:t>
      </w:r>
    </w:p>
    <w:p w14:paraId="1D32AB1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ответственность перед собой, перед супругой, перед друзьями, перед родиной. </w:t>
      </w:r>
    </w:p>
    <w:p w14:paraId="3BDA341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целеустремлённость. </w:t>
      </w:r>
    </w:p>
    <w:p w14:paraId="3D0E6DE4"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ещё. Дарья, какие темы? </w:t>
      </w:r>
    </w:p>
    <w:p w14:paraId="6D9A9B7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семейные ценности, социализированные России, в том числе, в той же армии ну и все остальные перечислены. </w:t>
      </w:r>
    </w:p>
    <w:p w14:paraId="5F4C1E8B"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Гульсина? </w:t>
      </w:r>
    </w:p>
    <w:p w14:paraId="063C986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 xml:space="preserve">все, что уже озвучили. В основном, я считаю, что это дружба, человеческие отношения, умение дружить, приходить на выручку друг другу и семейные ценности, конечно. </w:t>
      </w:r>
    </w:p>
    <w:p w14:paraId="5DAEB1EE"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Татьяна? </w:t>
      </w:r>
    </w:p>
    <w:p w14:paraId="11ECD87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 xml:space="preserve">все тоже самое, не буду повторяться. </w:t>
      </w:r>
    </w:p>
    <w:p w14:paraId="463A3C3B"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то есть дружба, патриотизм, семейные ценности. </w:t>
      </w:r>
    </w:p>
    <w:p w14:paraId="432570D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харассмент. </w:t>
      </w:r>
    </w:p>
    <w:p w14:paraId="0E668D93"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ах да, насилие. Хорошо, спасибо. И ещё какие-то темы не назвали. </w:t>
      </w:r>
    </w:p>
    <w:p w14:paraId="0F51ECF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тут их как бы много. Если углубляться, но основная идея про человеческие ценности, про отношения взаимные, семейные отношения, межличностные, тут очень много всего. </w:t>
      </w:r>
    </w:p>
    <w:p w14:paraId="54FD5C4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противопоставление объективизации женщины и отношения к ней, как к человеку. Вот это тоже было. Вот когда Демьян и Лёха в одном помещении, это одна ситуация, а когда одни-два разных взгляда, там другая ситуация. </w:t>
      </w:r>
    </w:p>
    <w:p w14:paraId="16CB179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да, вот это мне тоже в этой серии понравилось, что в обществе сейчас, как никогда, наверное, вот это царит, потому что одна часть считает женщин вообще не за людей уже, когда она идёт. А другие, так скажем, всё-таки женщина. </w:t>
      </w:r>
    </w:p>
    <w:p w14:paraId="0854F45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даже по музыкальному сопровождению, песни подобрали они, поют разные одного исполнителя. То есть у одного лирическая, то есть Демьян поет скинь мне фоточки на WhatsApp, то есть одного исполнителя песни, но он сам разный и тут они подобрали разные. </w:t>
      </w:r>
    </w:p>
    <w:p w14:paraId="3E2E8A71"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Сейчас давайте поставим оценки по пятибалльной шкале тому, как, насколько раскрыта тема войны в сериале, а потом обсудим оценки. То есть один – совсем не раскрыта и пять – очень хорошо раскрыта. Именно тема войны. Сначала просто цифру мне скажите, а потом уже обсудим. Дарья? </w:t>
      </w:r>
    </w:p>
    <w:p w14:paraId="1A81ECE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пусть будет, 3,5 нельзя? </w:t>
      </w:r>
    </w:p>
    <w:p w14:paraId="056A9B03"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нет. </w:t>
      </w:r>
    </w:p>
    <w:p w14:paraId="65C978E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четыре тогда пусть будет, я не знаю, с начесом. </w:t>
      </w:r>
    </w:p>
    <w:p w14:paraId="7D316786"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Алина? </w:t>
      </w:r>
    </w:p>
    <w:p w14:paraId="6B5D85C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Алина: </w:t>
      </w:r>
      <w:r w:rsidRPr="00CB7EA4">
        <w:rPr>
          <w:rFonts w:ascii="Franklin Gothic Book" w:hAnsi="Franklin Gothic Book"/>
          <w:sz w:val="24"/>
          <w:szCs w:val="24"/>
        </w:rPr>
        <w:t xml:space="preserve">пять. </w:t>
      </w:r>
    </w:p>
    <w:p w14:paraId="7DE2E8B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пять. </w:t>
      </w:r>
    </w:p>
    <w:p w14:paraId="05063C8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пять. </w:t>
      </w:r>
    </w:p>
    <w:p w14:paraId="5B4BBEC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пять. </w:t>
      </w:r>
    </w:p>
    <w:p w14:paraId="03E2048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я бы три поставила. Только в последней серии, в предпоследней все началось, особо-то не раскрыта ничего. </w:t>
      </w:r>
    </w:p>
    <w:p w14:paraId="10D45FAD"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Дарья? </w:t>
      </w:r>
    </w:p>
    <w:p w14:paraId="3E671EE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тоже троечку, присоединюсь к вышесказанному. </w:t>
      </w:r>
    </w:p>
    <w:p w14:paraId="15196075"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Гульсина? </w:t>
      </w:r>
    </w:p>
    <w:p w14:paraId="0996287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 xml:space="preserve">я бы пять поставила. </w:t>
      </w:r>
    </w:p>
    <w:p w14:paraId="609C4842"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Татьяна? </w:t>
      </w:r>
    </w:p>
    <w:p w14:paraId="668CE7B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 xml:space="preserve">четыре. </w:t>
      </w:r>
    </w:p>
    <w:p w14:paraId="46A1315D"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четыре. Значит вот те, кто тройки поставил, потому что поздно все это началось? </w:t>
      </w:r>
    </w:p>
    <w:p w14:paraId="30EFA23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как бы только начало же захватили, то есть все началось и девочки поехали выступать. </w:t>
      </w:r>
    </w:p>
    <w:p w14:paraId="742FD5C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и там довольно скомкано всё. То есть все показано, показаны техника, и всё равно это просто уже финал. </w:t>
      </w:r>
    </w:p>
    <w:p w14:paraId="6A280D8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то есть вот она рыдает, то есть они едут, на фоне дождь, они в автобусе. </w:t>
      </w:r>
    </w:p>
    <w:p w14:paraId="1D9CBC2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если бы это было из первой серии, познакомились они на войне и события бы какие-то шли, тогда была бы полная картина. </w:t>
      </w:r>
    </w:p>
    <w:p w14:paraId="20EB0D8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или вот они познакомились, вот свадьба и вот здесь их по тревоге всех собирают, вот это место классное, оно было сильное. Потому что они встали и ушли, нет такого ощущения, что кто-то готовился к этому заранее. А дальше просто фоном прошло. </w:t>
      </w:r>
    </w:p>
    <w:p w14:paraId="747269A0"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хорошо. А вот те, кто пятёрки поставил, почему? Что говорит о том, что хорошо раскрыта тема войны сериале? </w:t>
      </w:r>
    </w:p>
    <w:p w14:paraId="644B15C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хоть в самом конце это все показали, но там была динамика и там было столько эмоций, что я уже сидела и не знала, у меня уже рука закончилась слёзы вытирать. Там каждая секунда с чем-то ассоциируется, все было. </w:t>
      </w:r>
    </w:p>
    <w:p w14:paraId="2F909B9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по капельке все затронули и в целом все показали, все разбитые. </w:t>
      </w:r>
    </w:p>
    <w:p w14:paraId="59AEA1B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по капельки, ничего себе по капельке, для меня это вот-вот очень все раскрыто. Для меня, один кадр с этим танком разбитым, я сразу представляю картину, как мы в мечети, и наш мальчик лежит, у него кровь бежит с этого гроба, мне достаточно. Их формы достаточно. Про войну. </w:t>
      </w:r>
    </w:p>
    <w:p w14:paraId="1B7EAE7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то есть были хорошие триггеры, если внутри у тебя никакие воспоминания не стоят, то ты не поймёшь, что это такое. </w:t>
      </w:r>
    </w:p>
    <w:p w14:paraId="65F8D66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да, ещё знаете, у меня было впечатление такое, когда он оделся, встал перед ней в костюме. </w:t>
      </w:r>
    </w:p>
    <w:p w14:paraId="164674A8"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ясно, спасибо. Хорошо, давайте тогда поговорим про платного героя сериала, Алексей, Лёша, Лёха. Как бы вы его охарактеризовали в двух трёх словах: какой он, что за человек, чем больше всего запомнился, Дарья? </w:t>
      </w:r>
    </w:p>
    <w:p w14:paraId="27F603D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Это тот самый парень, который не является правильным, в нём это и цепляет. Прямо сильно правильно не является, он совершает ошибки, он психует, но он очень уверено двигается и уверен в своих решениях. Он увидел, он решил, он подошел, он сказал, он идёт к своей цели. Да, ошибаясь, да шаг вперёд и два назад, периодически. Но потом он сделал четыре шага вперёд. То есть вот это вот прямо вот его сама отверженность, его умение любить. Он принял эту женщину со всеми её вот этими вот. Всё, чтобы ему не говорили, он не знает верить или не верить, в то что она психически больна, но он готов. Он взял ответственность, как там и говорили, что офицер несёт ответственность за себя, за жену, за мать, за родину. Он это полностью делает. Целиком. </w:t>
      </w:r>
    </w:p>
    <w:p w14:paraId="23FDE210"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Альбина пожалуйста, про Алексея что скажете? </w:t>
      </w:r>
    </w:p>
    <w:p w14:paraId="5DD657E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Альбина: </w:t>
      </w:r>
      <w:r w:rsidRPr="00CB7EA4">
        <w:rPr>
          <w:rFonts w:ascii="Franklin Gothic Book" w:hAnsi="Franklin Gothic Book"/>
          <w:sz w:val="24"/>
          <w:szCs w:val="24"/>
        </w:rPr>
        <w:t xml:space="preserve">абсолютно согласна, нечего добавить. </w:t>
      </w:r>
    </w:p>
    <w:p w14:paraId="02F81051"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Вера? </w:t>
      </w:r>
    </w:p>
    <w:p w14:paraId="0196B88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Вера: </w:t>
      </w:r>
      <w:r w:rsidRPr="00CB7EA4">
        <w:rPr>
          <w:rFonts w:ascii="Franklin Gothic Book" w:hAnsi="Franklin Gothic Book"/>
          <w:sz w:val="24"/>
          <w:szCs w:val="24"/>
        </w:rPr>
        <w:t xml:space="preserve">я скажу кратко, что как герой нашего времени, для молодёжи это пример для подражания. </w:t>
      </w:r>
    </w:p>
    <w:p w14:paraId="0E313F34"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Светлана? </w:t>
      </w:r>
    </w:p>
    <w:p w14:paraId="12526E8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Светлана: </w:t>
      </w:r>
      <w:r w:rsidRPr="00CB7EA4">
        <w:rPr>
          <w:rFonts w:ascii="Franklin Gothic Book" w:hAnsi="Franklin Gothic Book"/>
          <w:sz w:val="24"/>
          <w:szCs w:val="24"/>
        </w:rPr>
        <w:t xml:space="preserve">я полностью согласна совсем, что сказано. Ещё, что он действительно парень с нашего двора, живу рядом такие же пацаны, сталкиваешься, гордость, что ты его видишь на экране, с подъезда у меня пацан вышел, сосед, вот он, вот он молодец какой, вот он здесь уже. Гордость распирает, что у нас такие пацаны есть на самом деле. </w:t>
      </w:r>
    </w:p>
    <w:p w14:paraId="7F67D491"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Анна? </w:t>
      </w:r>
    </w:p>
    <w:p w14:paraId="4D52BDA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 xml:space="preserve">уверенный в себе, симпатичный, самостоятельный, – плюс ко всему что сказали. </w:t>
      </w:r>
    </w:p>
    <w:p w14:paraId="7A42D987"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Дарья? </w:t>
      </w:r>
    </w:p>
    <w:p w14:paraId="71A007C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плюсом ко всему упертость у него, ответственность – это понятно. Ещё хочу ответить отметить визуал, действительно хорошо подобрали, создается впечатление, что это действительно не какой-то гламурный актёр современный, а прям нормальный парень. </w:t>
      </w:r>
    </w:p>
    <w:p w14:paraId="23574153"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Гульсина? </w:t>
      </w:r>
    </w:p>
    <w:p w14:paraId="6571D38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 xml:space="preserve">а можно вопрос ещё раз повторить, какой был вопрос? </w:t>
      </w:r>
    </w:p>
    <w:p w14:paraId="5ACC1192"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главный герой сериала Алексеев, как бы вы его охарактеризовали в двух трёх словах? Какой он, чем запомнился, может быть? </w:t>
      </w:r>
    </w:p>
    <w:p w14:paraId="61CAE4B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 xml:space="preserve">он как близкий какой-то воспринимается, не рисуется, таким ответственным, патриотичным парнем, который, например, как у нас у знакомых мальчики ушли на сво, сказав, что кроме нас некому защищать. </w:t>
      </w:r>
    </w:p>
    <w:p w14:paraId="3FB5B9D8"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Татьяна? </w:t>
      </w:r>
    </w:p>
    <w:p w14:paraId="39A75A2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 xml:space="preserve">я присоединяюсь. </w:t>
      </w:r>
    </w:p>
    <w:p w14:paraId="6439627A"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Чувства какие Алексей вызывает? В основном, симпатии? Все ему симпатизирует? Симпатичный персонаж? </w:t>
      </w:r>
    </w:p>
    <w:p w14:paraId="0883CEE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да, это то самое, когда в целом симпатизируешь, но в моменте это ты не идеализируешь его, моменты, где он косячит….. то есть вот это вот. </w:t>
      </w:r>
    </w:p>
    <w:p w14:paraId="43A4E23C"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понятно. Альбина, вы, по-моему, говорили, что неоднозначные отношения было, что оно менялось у вас. </w:t>
      </w:r>
    </w:p>
    <w:p w14:paraId="2787F6B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Альбина: </w:t>
      </w:r>
      <w:r w:rsidRPr="00CB7EA4">
        <w:rPr>
          <w:rFonts w:ascii="Franklin Gothic Book" w:hAnsi="Franklin Gothic Book"/>
          <w:sz w:val="24"/>
          <w:szCs w:val="24"/>
        </w:rPr>
        <w:t xml:space="preserve">вот как раз по этой причине, то есть он в принципе хороший, но, когда косячил. Я бы тоже пошла пешком вдоль этой трассы из вредности, я бы пошла, пускай потом ищет. Мне очень понятно эмоции девушки и мне очень понятно её отношения к нему. И вот я сидела, пока она его не простила, я тоже сидела и не прощала его. Я тоже не простила. </w:t>
      </w:r>
    </w:p>
    <w:p w14:paraId="26114318"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спасибо большое. Скажите пожалуйста, вам скорее понятны или непонятно характер, поступки, мотивация Алексея? Кому понятны поступки Алексея, кажется понятным в его поведении, поднимите руки, пожалуйста. Всем понятно. То есть понятный образ, понятно, логично действует, нет каких-то таких вот моментов, что было бы непонятно зачем и почему. А было ли что-то такое, что непонятно, не прояснено авторами сериала в этом образе, вот что-то недообъяснили, что-то было? Да, Анна, пожалуйста.</w:t>
      </w:r>
    </w:p>
    <w:p w14:paraId="7F47BD6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 xml:space="preserve">в общем-то хотела одно слово добавить про персонажа. Хотелось бы сказать, настоящий. Что не прояснено? Вот много-много мы узнали информации из прошлой жизни Кати, мальчикам, но ничего не знаем о жизни Алексея. Только то что учился в училище перед этим. </w:t>
      </w:r>
    </w:p>
    <w:p w14:paraId="7E3A999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и у него был дедушка. Родители были военные. </w:t>
      </w:r>
    </w:p>
    <w:p w14:paraId="29225ED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у него проблемы были с полицией, при этом он на хорошем счету военном. </w:t>
      </w:r>
    </w:p>
    <w:p w14:paraId="269E229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смотря какие проблемы, может быть он насиловал младенцев, мы откуда знаем-то. Или может быть он котят убивал. </w:t>
      </w:r>
    </w:p>
    <w:p w14:paraId="1BA2FB8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но это не дай бог. </w:t>
      </w:r>
    </w:p>
    <w:p w14:paraId="5698A57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те, кто котят убивают, они так себя не ведут. </w:t>
      </w:r>
    </w:p>
    <w:p w14:paraId="390F9E6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это понятно, но у меня в детстве был такой знакомый, который мучал зверей. Это знаете, такой типаж. </w:t>
      </w:r>
    </w:p>
    <w:p w14:paraId="273C40F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у меня есть знакомый, он слава Богу жив, кстати танкист, капитан, и вот он попал в армию, у него папа был военный и он. Как раз у него были до армии проблемы с законом, девяностые и всё такое. Он попал в армию, хотя не хотел идти в армию, но стало офицером, исправился. </w:t>
      </w:r>
    </w:p>
    <w:p w14:paraId="4D950704"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Ладно, это немножко другое. В смысле, всё хорошо, просто двигаемся дальше, возвращаемся к вопросу сейчас. То есть вопрос был: что непонятно, не прояснено авторами сериала в образе Алексея? Пожалуйста, Альбина. </w:t>
      </w:r>
    </w:p>
    <w:p w14:paraId="693B02A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Альбина: </w:t>
      </w:r>
      <w:r w:rsidRPr="00CB7EA4">
        <w:rPr>
          <w:rFonts w:ascii="Franklin Gothic Book" w:hAnsi="Franklin Gothic Book"/>
          <w:sz w:val="24"/>
          <w:szCs w:val="24"/>
        </w:rPr>
        <w:t xml:space="preserve">все говорят про опыт жизненный. Мне он там и не нужен был. Те аспекты, которые сейчас влияют на ситуацию, они были объяснены, а зачем вот этот вот огромный непонятный хоровод. </w:t>
      </w:r>
    </w:p>
    <w:p w14:paraId="17E10D6B"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а было ли что-то, что непонятным осталось в образе Алексея? У кого-то что-то ещё было, что ещё не сказали? Что все в принципе понятно. Да, Анна, пожалуйста. </w:t>
      </w:r>
    </w:p>
    <w:p w14:paraId="2FCC926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 xml:space="preserve">непонятно, откуда у него в начале сериала было 100 000 на машину. </w:t>
      </w:r>
    </w:p>
    <w:p w14:paraId="5619F6D3"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ну да, если он учится, где он деньги-то заработал. </w:t>
      </w:r>
    </w:p>
    <w:p w14:paraId="3D1EE25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мне наоборот все понятно, потом возможно, потому что это опять же отсылка к моей молодости, к мужу, когда мы были молодые. Нужны были деньги, конечно он работал, пахал, везде крутился, ровно на попе не сидел. Поэтому мне как-то понятно, что крутится парень, зарабатывает. </w:t>
      </w:r>
    </w:p>
    <w:p w14:paraId="64DD9D03"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ещё что-то непонятное? </w:t>
      </w:r>
    </w:p>
    <w:p w14:paraId="24DD568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подождите, он же в армии служил, им же зарплату платят. </w:t>
      </w:r>
    </w:p>
    <w:p w14:paraId="5A4D5C19"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всё, закончили, непонятные моменты ещё какие-то остались? Нету. Двигаемся дальше. Когда говорим про Катю, главную героиню сериала, как можете её охарактеризовать в двух – трёх словах: какая она, что за человек, чем запомнилось? Татьяна. </w:t>
      </w:r>
    </w:p>
    <w:p w14:paraId="64D309D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 xml:space="preserve">плавно. </w:t>
      </w:r>
    </w:p>
    <w:p w14:paraId="0F2E5AE0"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Гульсина? </w:t>
      </w:r>
    </w:p>
    <w:p w14:paraId="0060F2F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 xml:space="preserve">ну что сказать, она была такая ФИФА, а потом она показала, что у неё собственно есть такая хватка, она умеет ставить, она знает свои цели и умеет их добиваться, причём делает это достаточно, скажем так не идёт по головам, ничего такого, но возможности, которые, скажем, рядом оказываются, она все использует себе на пользу и мне такие люди всегда нравятся. Потому что, она не сидит не плачет и не говорит: давай Лёша что-нибудь придумывай. Хотя она ему там же в этой серии говорила. То есть такая девочка активная, не сидит и не ждёт, когда ей блюдечке принесут. </w:t>
      </w:r>
    </w:p>
    <w:p w14:paraId="22556198"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Дарья что можете про Катю сказать, какая она? </w:t>
      </w:r>
    </w:p>
    <w:p w14:paraId="408DCDB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она без компромиссная и творческая, мне нравится в ней это. Она действительно креативная. </w:t>
      </w:r>
    </w:p>
    <w:p w14:paraId="1B1A21B4"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Анна, что можете сказать про Катю? Чем запомнилось? </w:t>
      </w:r>
    </w:p>
    <w:p w14:paraId="548BB4A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 xml:space="preserve">симпатичная, красивая, хорошую подобрали девочку. Я думаю, что те, кто сейчас будет смотреть, девочки молодые, в принципе во много-много могут брать с неё пример и в поведении, и умение себя подать. Умная, образованная, находчивая, из любой ситуации самостоятельно может найти выход, не пропадёт нигде. </w:t>
      </w:r>
    </w:p>
    <w:p w14:paraId="0E9E68B3"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Светлана? </w:t>
      </w:r>
    </w:p>
    <w:p w14:paraId="6E23626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Светлана: </w:t>
      </w:r>
      <w:r w:rsidRPr="00CB7EA4">
        <w:rPr>
          <w:rFonts w:ascii="Franklin Gothic Book" w:hAnsi="Franklin Gothic Book"/>
          <w:sz w:val="24"/>
          <w:szCs w:val="24"/>
        </w:rPr>
        <w:t xml:space="preserve">для меня прежде всего она девочка с раненной душой, вся вот эта вот выпускная, вся вот эта вот: её яркий образ, просто она прячет свою раненую душу, у неё не проработанные жизненные ситуации, которые она как раз прорабатывает с главным героем, поэтому она в целом создает впечатление креативное, положительное, опасное. </w:t>
      </w:r>
    </w:p>
    <w:p w14:paraId="5E841A22"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Вера, что можете сказать прокачку? </w:t>
      </w:r>
    </w:p>
    <w:p w14:paraId="0CEB741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Вера: </w:t>
      </w:r>
      <w:r w:rsidRPr="00CB7EA4">
        <w:rPr>
          <w:rFonts w:ascii="Franklin Gothic Book" w:hAnsi="Franklin Gothic Book"/>
          <w:sz w:val="24"/>
          <w:szCs w:val="24"/>
        </w:rPr>
        <w:t xml:space="preserve">современная молодая девчонка, которая сумела переоценить свои ценности. </w:t>
      </w:r>
    </w:p>
    <w:p w14:paraId="3FD0E20E"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Альбина. </w:t>
      </w:r>
    </w:p>
    <w:p w14:paraId="4B7D152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Альбина: </w:t>
      </w:r>
      <w:r w:rsidRPr="00CB7EA4">
        <w:rPr>
          <w:rFonts w:ascii="Franklin Gothic Book" w:hAnsi="Franklin Gothic Book"/>
          <w:sz w:val="24"/>
          <w:szCs w:val="24"/>
        </w:rPr>
        <w:t xml:space="preserve">вот не назвали единственную, что она с характером. В ней вот это вот сучность она все равно есть, но она не такая, что перекрывает абсолютно всё. </w:t>
      </w:r>
    </w:p>
    <w:p w14:paraId="18A1E38C"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Дарья? </w:t>
      </w:r>
    </w:p>
    <w:p w14:paraId="15A32BE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во-первых, она умная, то есть, понятно, что она имею возможности денежные, она пошила, поучаствовала в конкурсах, поснимала тут это, ту, другое, не сидела на месте, не просто пробухивала деньги. Потом пробухивала. Это да, это раненая душа, это много травм. То есть она ранимая, она честная, она искренняя, она закрывается этой бронь, но внутри это абсолютная искренность, но при этом сила, потому что кого-то это сломает, а её это просто, сделала ей броню и то, что раскрылась в ней, это просто она умеет любить всё-таки. А не просто какая-то избалованная, как это пудель Кучерявая, я же забыла, как его зовут. </w:t>
      </w:r>
    </w:p>
    <w:p w14:paraId="2FD91A8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я тоже не запомнила как-то. </w:t>
      </w:r>
    </w:p>
    <w:p w14:paraId="36DBC1C7"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Кирилл. </w:t>
      </w:r>
    </w:p>
    <w:p w14:paraId="27A5B82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ну короче блохастый этот. </w:t>
      </w:r>
    </w:p>
    <w:p w14:paraId="1B956C62"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ясно, спасибо. Дополните что-то? </w:t>
      </w:r>
    </w:p>
    <w:p w14:paraId="4E6BAD6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нет. </w:t>
      </w:r>
    </w:p>
    <w:p w14:paraId="13E79B3D"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какие чувства вызывает Катя? Нравится или не нравится? </w:t>
      </w:r>
    </w:p>
    <w:p w14:paraId="373B38B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нравится. </w:t>
      </w:r>
    </w:p>
    <w:p w14:paraId="75FACDB7"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положительные больше. </w:t>
      </w:r>
    </w:p>
    <w:p w14:paraId="31B2E98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теплоты, воспринимается как доченька моя. </w:t>
      </w:r>
    </w:p>
    <w:p w14:paraId="37B4D5C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где вот эти кадры были, где она проживает как бы детство, воспоминания, ещё девочку так хорошо подобрали, уже обсуждали, вот в эти моменты, хочется подойти и обнять, у неё самой потерь было больше, чем приобретений, я её понимаю. </w:t>
      </w:r>
    </w:p>
    <w:p w14:paraId="2F7AEE7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и та сцена, где она с детьми снимается, с дочкой, где они завоевывали этот самовар, где она сама говорит другой девочке про гибель матери. </w:t>
      </w:r>
    </w:p>
    <w:p w14:paraId="1A1A3E2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всё хорошо, открытый её эмоции, эмоционально она реагирует, она сама становится ребёнком, играет. </w:t>
      </w:r>
    </w:p>
    <w:p w14:paraId="7BCEC3C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и она женщина. </w:t>
      </w:r>
    </w:p>
    <w:p w14:paraId="463A1EFC"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Ещё что-то можете про Катю сказать. Вот чувства назвали, которые она вызывает, тогда, понятно или непонятно характер, поступки, мотивации Кати. Кому понятны? Понятны и её поступки в целом? Так, большинству понятны. Хорошо. Кому непонятно? </w:t>
      </w:r>
    </w:p>
    <w:p w14:paraId="3EC3741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мне, например, непонятно была сцена: Альбина говорит, что он вроде там что-то намекал, мальчик доехал, Лёша. Но он больше шутил как-то, ёрничал над ней, а она начала что-то там ругать, возбухать, возмущаться, развела скандал на ровном месте из-за чего оказалось на улице и ещё за неё Лёша это переживала. Тут конечно мне непонятно было. </w:t>
      </w:r>
    </w:p>
    <w:p w14:paraId="6B49D904"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а что понятно в ней, что делает её понятной? То есть логично себя ведёт или что? </w:t>
      </w:r>
    </w:p>
    <w:p w14:paraId="0B176AE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да нет, просто как женщина себя ведёт, наверное. Искренне. </w:t>
      </w:r>
    </w:p>
    <w:p w14:paraId="1C6D3B3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понятно её жизнь, откуда что про истекает, плюс её характер показан в ней сразу же и это все накладывается. И даже там, где осуждаешь её, где тебе кажется, что что за фигню ты творишь, женщина, утихомирься, – всё равно ты понимаешь откуда. Не понимаешь суть поступка, зачем она это делает, но ты понимаешь, откуда он. То есть как-то так вот. </w:t>
      </w:r>
    </w:p>
    <w:p w14:paraId="2586A81F"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А было ли что-то такое, что вам непонятно, не прояснено автором и сериала, в поступках Кати, в образе её. Что-то было такое что непонятно? Вообще ничего не было? То есть все понятно. </w:t>
      </w:r>
    </w:p>
    <w:p w14:paraId="39EC64A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как женщина женщину я её понимаю всё-таки. </w:t>
      </w:r>
    </w:p>
    <w:p w14:paraId="3CDD7D9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каждый на себя перетягивает просто, мне кажется. </w:t>
      </w:r>
    </w:p>
    <w:p w14:paraId="18288C9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какие-то её поступки, я порой думаю, я думаю, я начинаю вспоминать свою семейную жизнь, ой блин, бедный мой муж, сколько он в свое время перенёс. </w:t>
      </w:r>
    </w:p>
    <w:p w14:paraId="66A611D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да, логики нет, со стороны кажется,: эй женщины, ты дура? А потом понимаешь: ой, ДАК это же я. То есть есть вот эти моменты. </w:t>
      </w:r>
    </w:p>
    <w:p w14:paraId="0C071331"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то есть как-то правдоподобно описывает её? Хорошо. Ладно. Тогда скажите пожалуйста, кто из главных героев: Катя или Алексей вам больше всего симпатичен? За кем было более интересно наблюдать и почему? Спрошу каждого, но вы говорите, кто ближе, кто симпатичнее и почему. Дарья? </w:t>
      </w:r>
    </w:p>
    <w:p w14:paraId="0677E71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это тандем, они растут в нём, по отдельности не тот ни другой не раскрыт. </w:t>
      </w:r>
    </w:p>
    <w:p w14:paraId="40EA12BC"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то есть за ними вместе интереснее наблюдать? </w:t>
      </w:r>
    </w:p>
    <w:p w14:paraId="6EDD8FE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да, а вместе они растут друг от друга и это интересно. </w:t>
      </w:r>
    </w:p>
    <w:p w14:paraId="44E6C0C6"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Альбина? </w:t>
      </w:r>
    </w:p>
    <w:p w14:paraId="637E51C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Альбина: </w:t>
      </w:r>
      <w:r w:rsidRPr="00CB7EA4">
        <w:rPr>
          <w:rFonts w:ascii="Franklin Gothic Book" w:hAnsi="Franklin Gothic Book"/>
          <w:sz w:val="24"/>
          <w:szCs w:val="24"/>
        </w:rPr>
        <w:t xml:space="preserve">мне Катя более интересно, уже перечислили все её черты характера, и я её прям понимаю, потому что у меня ровно то же самое. </w:t>
      </w:r>
    </w:p>
    <w:p w14:paraId="0013538D"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Вера, кто вам интереснее, симпатичнее? </w:t>
      </w:r>
    </w:p>
    <w:p w14:paraId="0078F40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Вера: </w:t>
      </w:r>
      <w:r w:rsidRPr="00CB7EA4">
        <w:rPr>
          <w:rFonts w:ascii="Franklin Gothic Book" w:hAnsi="Franklin Gothic Book"/>
          <w:sz w:val="24"/>
          <w:szCs w:val="24"/>
        </w:rPr>
        <w:t xml:space="preserve">одинаково. </w:t>
      </w:r>
    </w:p>
    <w:p w14:paraId="3B37A0E4"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одинаково, почему одинаково? </w:t>
      </w:r>
    </w:p>
    <w:p w14:paraId="6024303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Вера: </w:t>
      </w:r>
      <w:r w:rsidRPr="00CB7EA4">
        <w:rPr>
          <w:rFonts w:ascii="Franklin Gothic Book" w:hAnsi="Franklin Gothic Book"/>
          <w:sz w:val="24"/>
          <w:szCs w:val="24"/>
        </w:rPr>
        <w:t xml:space="preserve">потому что они друг друга дополняют. </w:t>
      </w:r>
    </w:p>
    <w:p w14:paraId="675AE421"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Светлана? </w:t>
      </w:r>
    </w:p>
    <w:p w14:paraId="24EEB5A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Светлана: </w:t>
      </w:r>
      <w:r w:rsidRPr="00CB7EA4">
        <w:rPr>
          <w:rFonts w:ascii="Franklin Gothic Book" w:hAnsi="Franklin Gothic Book"/>
          <w:sz w:val="24"/>
          <w:szCs w:val="24"/>
        </w:rPr>
        <w:t xml:space="preserve">я могла бы сказать, что Катерина, конечно, больше симпатично, но они мне оба интересны, они растут друг за другом, прямо как единое целое, подобрали так. Чуть-чуть может быть Катя интересненько. </w:t>
      </w:r>
    </w:p>
    <w:p w14:paraId="74BAD40D"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спасибо, Анна, кто ближе симпатичнее? </w:t>
      </w:r>
    </w:p>
    <w:p w14:paraId="3E65EC8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 xml:space="preserve">тоже не знаю, оба актёра наравне интересные и симпатичны, потому что прямолинейные, и Катя говорит всё, что думает, и Алексей, в принципе, тоже. </w:t>
      </w:r>
    </w:p>
    <w:p w14:paraId="672F25BE"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Дарья? </w:t>
      </w:r>
    </w:p>
    <w:p w14:paraId="16C7E72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 xml:space="preserve">я тоже за тандем, потому что по отдельности это два обычных человека и между ними нет какой-то объединяющей ситуации. А так они в тандеме действительно растут. </w:t>
      </w:r>
    </w:p>
    <w:p w14:paraId="0DFBAA0C"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спасибо, Гульсина? </w:t>
      </w:r>
    </w:p>
    <w:p w14:paraId="0AB750E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Гульсина: </w:t>
      </w:r>
      <w:r w:rsidRPr="00CB7EA4">
        <w:rPr>
          <w:rFonts w:ascii="Franklin Gothic Book" w:hAnsi="Franklin Gothic Book"/>
          <w:sz w:val="24"/>
          <w:szCs w:val="24"/>
        </w:rPr>
        <w:t xml:space="preserve">также да тандем. Но чуть-чуть наверно больше мне Алексей всё-таки нравится, но тут уже, так скажем, я как мама сына, потому что он не ФИФА. </w:t>
      </w:r>
    </w:p>
    <w:p w14:paraId="35A7466C"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все понятно, спасибо, Татьяна? </w:t>
      </w:r>
    </w:p>
    <w:p w14:paraId="6D455FE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 xml:space="preserve">мне за Катей было интереснее наблюдать потому что это всё-таки было подано, как существо с другой планеты, которая прилетела в Россию и как у неё будет развиваться её путь. </w:t>
      </w:r>
    </w:p>
    <w:p w14:paraId="197DAD8A"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то есть её нестандартные ситуации стало интересно наблюдать за человеком? Хорошо. Понятно спасибо. Тогда вот такой вопрос: поговорим о второстепенных персонажах, как положительных, так и отрицательных: кто вам запомнился больше всего? Сейчас сначала составим список, кто вам запомнил больше всего, а потом пообсуждаем. Кто кого запомнил из второстепенных персонажей? </w:t>
      </w:r>
    </w:p>
    <w:p w14:paraId="057741A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а адвокат. </w:t>
      </w:r>
    </w:p>
    <w:p w14:paraId="4B1E7830"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адвокат, ещё кто? </w:t>
      </w:r>
    </w:p>
    <w:p w14:paraId="6AF59F1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вот этот, который домогался-то её всё. </w:t>
      </w:r>
    </w:p>
    <w:p w14:paraId="6BE4B3B4"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Дмитрий? Офицер Дмитрий. Ещё кто кого запомнил? </w:t>
      </w:r>
    </w:p>
    <w:p w14:paraId="3FCF00E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Демьян, Света чёрненькая официантка, Мамай, бублик с семьей. </w:t>
      </w:r>
    </w:p>
    <w:p w14:paraId="0362187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Мамай ещё этот мне актёр очень нравится, где, когда он снимается, мне всегда приятно смотреть на него. </w:t>
      </w:r>
    </w:p>
    <w:p w14:paraId="6550C3A6"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кто понравился? </w:t>
      </w:r>
    </w:p>
    <w:p w14:paraId="666EA94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Мамай. </w:t>
      </w:r>
    </w:p>
    <w:p w14:paraId="3E60A079"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ещё кто понравился? </w:t>
      </w:r>
    </w:p>
    <w:p w14:paraId="1BF904B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опекун и Кирилл, соседская девочка. </w:t>
      </w:r>
    </w:p>
    <w:p w14:paraId="3B36DA9D"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мы это сейчас всё обсуждать будем, поэтому говорим кто именно запомнился, а не то что вспомните кто там был. То есть у нас сейчас именно кто запомнился, зацепил. </w:t>
      </w:r>
    </w:p>
    <w:p w14:paraId="426D95B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мне запомнилось пара вот этот бородатый мужчина с животными и сестра его ведьма, мистическая такая. </w:t>
      </w:r>
    </w:p>
    <w:p w14:paraId="0115A82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а волка можно записать? </w:t>
      </w:r>
    </w:p>
    <w:p w14:paraId="36DFF698"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можно всех записать. Хорошо, сейчас будем тогда их всех обсуждать. Ну вот персонаж адвоката, начнём с него. Чем запомнился? Какие чувства вызывают? </w:t>
      </w:r>
    </w:p>
    <w:p w14:paraId="490401A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хитрый жук, его сразу и не поймёшь за кого он. Интуитивно чувствуешь, что он должен защищать девчонку, точнее понимаешь, что скорее всего по сюжетной линии, но ты не можешь просчитать его действия, хитрый жук, падла такая. </w:t>
      </w:r>
    </w:p>
    <w:p w14:paraId="39C15B0F"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чувства какие вызывает адвокат? </w:t>
      </w:r>
    </w:p>
    <w:p w14:paraId="49CF290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у меня было к нему доверие почему-то. </w:t>
      </w:r>
    </w:p>
    <w:p w14:paraId="2B662F4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что он ценит дружбу, с отцом девочки дружил и он принёс это через всю жизнь. Когда не стало отца, он был рядом. </w:t>
      </w:r>
    </w:p>
    <w:p w14:paraId="0A2FF3E3"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то есть положительные чувства вызывает? </w:t>
      </w:r>
    </w:p>
    <w:p w14:paraId="6CABF71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да, когда все выяснилось, то уважение прям. </w:t>
      </w:r>
    </w:p>
    <w:p w14:paraId="1C3262CE"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А вам понятны или непонятны были характер адвоката, поступки, мотивации? </w:t>
      </w:r>
    </w:p>
    <w:p w14:paraId="540536A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у меня было двойственное отношение к нему. </w:t>
      </w:r>
    </w:p>
    <w:p w14:paraId="670E78E3"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двойственное отношение. А почему? </w:t>
      </w:r>
    </w:p>
    <w:p w14:paraId="31407C9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непонятно, почему он сделал звонок в доме, когда он звонил ей, чтобы предупредить. Это было в доме её врага и в большом помещении, там было много дверей, когда это был ещё и не срочный звонок. </w:t>
      </w:r>
    </w:p>
    <w:p w14:paraId="11F8D526"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то есть нелогичное поведение. </w:t>
      </w:r>
    </w:p>
    <w:p w14:paraId="1215C4E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можно было и на улице его сделать. В этот момент бываю ощущение, что может быть он специально хочет подставить её как-то перед полицией, ещё что-то. </w:t>
      </w:r>
    </w:p>
    <w:p w14:paraId="6830CC27"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ну в целом образ понятен? Характер, поступки? </w:t>
      </w:r>
    </w:p>
    <w:p w14:paraId="3314F16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понятно. </w:t>
      </w:r>
    </w:p>
    <w:p w14:paraId="457CB75B"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а есть что-то, что непонятно, не прояснено авторами сериала в этом образе, что-то, что не раскрывает этого адвоката? </w:t>
      </w:r>
    </w:p>
    <w:p w14:paraId="5C9302D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нет, всего достаточно. </w:t>
      </w:r>
    </w:p>
    <w:p w14:paraId="0EE0B159"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достаточно, только этот момент со звонком. </w:t>
      </w:r>
    </w:p>
    <w:p w14:paraId="5D00627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а мне тоже, знаете, наоборот логично, почему у меня доверие осталось от данного фильма, даже когда он сидел, я подумала, как так-то? Ну ты же должен был что-то придумать, какой-то план Ц, чтобы девочку спасти, деньги, так скажем. Я ждала, где и в чем он дальше проявится. Поэтому для меня сцена была в том, что он не стал медлить, то есть был такой момент, прямая опасения за девочкой, порыв, что именно сейчас нужно было сделать этот звонок, он же знал, что за ней уже бегают, что каждая минута дорога, цены на для девочки и её спасение. То есть он даже подставляет в этот момент, что могут и его раскрыть, услышать и он вскрывает это всё. </w:t>
      </w:r>
    </w:p>
    <w:p w14:paraId="72CF80B2"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Спасибо. Переходим тогда к другому персонажу: офицер Дима, Дмитрий. Чем запомнился этот персонаж? </w:t>
      </w:r>
    </w:p>
    <w:p w14:paraId="1D890F5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домогался всех женщин в гарнизоне. </w:t>
      </w:r>
    </w:p>
    <w:p w14:paraId="2E1E855A"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эмоции, чувства какие вызывал? </w:t>
      </w:r>
    </w:p>
    <w:p w14:paraId="63EE942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неприятные, это было смешно, но когда с этим сталкиваешься в жизни. Вообще-то брезгливость, потому что это вообще в принципе не по-человечески, тем более не по офицерским, вообще его за это линчевать надо. </w:t>
      </w:r>
    </w:p>
    <w:p w14:paraId="52B585F0"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характер понятен? Характер, поступки, мотивации? </w:t>
      </w:r>
    </w:p>
    <w:p w14:paraId="18E01AC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в семье не без урода. </w:t>
      </w:r>
    </w:p>
    <w:p w14:paraId="686F64C2"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раскрыто, то есть нормально всё. Было что-то, что непонятно в этом образе, не прояснил автор сериала? </w:t>
      </w:r>
    </w:p>
    <w:p w14:paraId="14794FF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нет, нормально всё, с этим как раз все понятно. </w:t>
      </w:r>
    </w:p>
    <w:p w14:paraId="0CFDFA12"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Персонаж более такой значимый: Демьян. Чем запомнился этот персонаж? </w:t>
      </w:r>
    </w:p>
    <w:p w14:paraId="066F4CA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он мне напоминает хулигана из школы мои, из моего детства, я в детстве деревни жила, он вырос, потом старше меня был, и всех там замучила, и он был какой-то сопливый, как этот Демьян, также хотелось ему по морде дать. </w:t>
      </w:r>
    </w:p>
    <w:p w14:paraId="76DB3F8F"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ещё кому чаем запомнился? </w:t>
      </w:r>
    </w:p>
    <w:p w14:paraId="54223BF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хорошо, что он переобулся сразу, личностный рост произошёл всё-таки. </w:t>
      </w:r>
    </w:p>
    <w:p w14:paraId="40629B70"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Вера, вы что-то начали говорить. </w:t>
      </w:r>
    </w:p>
    <w:p w14:paraId="21F2007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Вера: </w:t>
      </w:r>
      <w:r w:rsidRPr="00CB7EA4">
        <w:rPr>
          <w:rFonts w:ascii="Franklin Gothic Book" w:hAnsi="Franklin Gothic Book"/>
          <w:sz w:val="24"/>
          <w:szCs w:val="24"/>
        </w:rPr>
        <w:t>мне запомнился тем, что у него было бандитское прошлое, какие-то моменты, всплески человечности.</w:t>
      </w:r>
    </w:p>
    <w:p w14:paraId="5C079FFA"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то есть неоднозначный персонаж?</w:t>
      </w:r>
    </w:p>
    <w:p w14:paraId="2B912B1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да, но всё-таки показано, что он своих не бросает, добрый в душе. </w:t>
      </w:r>
    </w:p>
    <w:p w14:paraId="7B2FC39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вот это так-то не стыкуется: человека выводит в лес куда-то, приковал наручниками и надо же, тут вдруг деньги для него не так важны. Это уже конечно немножко неправдоподобно. </w:t>
      </w:r>
    </w:p>
    <w:p w14:paraId="726F395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ну на эмоциях же это тоже бывает. </w:t>
      </w:r>
    </w:p>
    <w:p w14:paraId="2FF7B58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что у бандитов на эмоциях бывают? </w:t>
      </w:r>
    </w:p>
    <w:p w14:paraId="4CFB6CF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конечно, все же люди, у бандитов тоже бывают, они тоже эмоциональные. </w:t>
      </w:r>
    </w:p>
    <w:p w14:paraId="6490C5D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понимаете, есть ли уже пошли на зверство люди, звереют. </w:t>
      </w:r>
    </w:p>
    <w:p w14:paraId="21023E65"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Давайте не будем сейчас спорить, у нас с немножко другая цель. Это все очень интересно, но мы ни к чему не придём. </w:t>
      </w:r>
    </w:p>
    <w:p w14:paraId="6E205D2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необычная концовка с Демьяном. </w:t>
      </w:r>
    </w:p>
    <w:p w14:paraId="6AA20D9C"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чувства какие вызывают Демьян? </w:t>
      </w:r>
    </w:p>
    <w:p w14:paraId="65F10A4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у меня в целом положительно, мне интересно смотреть. Я в целом люблю отрицательные героев. Я люблю актёров, которые позволяют себе играть отрицательные героев, которые могут себе позволить, которые не боятся, вот это вызывает уважение. И смотреть на него было приятно, потому что он не переигрывал, видно что человек, он не то чтобы старался, а как будто злился, как будто бы он сам такой, на самом деле. У нас есть такие герои, которые, к сожалению, актёры, которые одной волей заключили себя в рамки. </w:t>
      </w:r>
    </w:p>
    <w:p w14:paraId="6B2492F2"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понятны поступки, характер данного персонажа? Демьяна? Всем понятно. Или кому-то что-то было непонятно какие-то моменты, может не реалистичные, не прояснено что-то? Что-то нужно было там докрутить? </w:t>
      </w:r>
    </w:p>
    <w:p w14:paraId="7526347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все понятно, он же в конце сказал, ты мне в душу запала, я тут тоже не знал как тебя умыкнуть, поэтому все понятно. А можно ещё и по-другому. В конце он ещё и рыцаря оказался. Английскому этому, как сказать, дал отказ. </w:t>
      </w:r>
    </w:p>
    <w:p w14:paraId="55B892E0"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Света, официантка Светлана. Какие, чем запомнилось она? </w:t>
      </w:r>
    </w:p>
    <w:p w14:paraId="24E771C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скажем, тоже персонаж отрицательный, но в конце концов она тоже поменялась, весь фильм за добро. </w:t>
      </w:r>
    </w:p>
    <w:p w14:paraId="5E04569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нет, она не была сразу плохая, девочки даже помогала сбежать. </w:t>
      </w:r>
    </w:p>
    <w:p w14:paraId="677B291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сначала она у сестры деньги. </w:t>
      </w:r>
    </w:p>
    <w:p w14:paraId="7AE4145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это мы потом узнали, а сначала она всё равно этой девочке помогала. </w:t>
      </w:r>
    </w:p>
    <w:p w14:paraId="1AED6EA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за деньги и помогала сбежать. </w:t>
      </w:r>
    </w:p>
    <w:p w14:paraId="21B9D74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нет, она у неё вот эту цепочку. Эти же когда начали драться, а как сказала: что ты сидишь, давай беги. </w:t>
      </w:r>
    </w:p>
    <w:p w14:paraId="7185836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так у неё ещё лично интерес был, она же Лёху любила, ей на фиг это швабра нужна гламурная, оно пошла отсюда, не буду ругаться матом. У неё была ревность, и она хотела, она не девочки хотела помочь, а убрать соперницу. </w:t>
      </w:r>
    </w:p>
    <w:p w14:paraId="2A0E1B59"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Какие чувства персонаж вызывает Светланы? </w:t>
      </w:r>
    </w:p>
    <w:p w14:paraId="7A3BE99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иногда, как назойливая муха, она меня подбешивает, хотелось протереть экран, чтобы её не стало. </w:t>
      </w:r>
    </w:p>
    <w:p w14:paraId="677D31E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она как раз уравновешивала это.</w:t>
      </w:r>
    </w:p>
    <w:p w14:paraId="48F0420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она тоже здесь нужна, все на своем месте. </w:t>
      </w:r>
    </w:p>
    <w:p w14:paraId="44231CC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всегда есть такой персонаж в окружении, лучшая подруга, которая из благородных побуждений помогает героини, все время на рядышком вроде, но тут же она свои интересы преследуют. </w:t>
      </w:r>
    </w:p>
    <w:p w14:paraId="1214DF22"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хорошо, мы обсуждаем пока не игру актёра, а именно персонаж. Про актёров сейчас будет. Про актёров тоже поговорим, пока про персонажа. Вот персонаж понятный или непонятный, характер, мотивация. Понятно. Хорошо. Есть что-то, что не прояснено авторами сериала. </w:t>
      </w:r>
    </w:p>
    <w:p w14:paraId="45C0DC1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нет такого. </w:t>
      </w:r>
    </w:p>
    <w:p w14:paraId="12C835CD"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все понятно. Образ раскрыт. Хорошо. Бублик, персонаж бублик, что можете сказать, чем запомнился данный персонаж? </w:t>
      </w:r>
    </w:p>
    <w:p w14:paraId="25C4ABF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весёлый парень, обаятельный, добрый. Мне он очень понравился, что добавил мягкости, какой-то одомашненности, вообще их семья, надо сказать, не один бублик. Мне захотелось вот туда прямо к ним. На кухню, ней с беременной посидеть, чтобы бублик подходил, настойки попить. </w:t>
      </w:r>
    </w:p>
    <w:p w14:paraId="050659A2"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Чувства, эмоции, которые вызывает Бублик и семья?</w:t>
      </w:r>
    </w:p>
    <w:p w14:paraId="5FA95E1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sz w:val="24"/>
          <w:szCs w:val="24"/>
        </w:rPr>
        <w:t>Все: Положительные</w:t>
      </w:r>
    </w:p>
    <w:p w14:paraId="7F8B61B5"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Хорошо. Понятны характер, поступки, мотивации персонажа?</w:t>
      </w:r>
    </w:p>
    <w:p w14:paraId="2130564A" w14:textId="77777777" w:rsidR="00433B7C" w:rsidRPr="00CB7EA4" w:rsidRDefault="00433B7C" w:rsidP="00433B7C">
      <w:pPr>
        <w:spacing w:after="120"/>
        <w:ind w:firstLine="567"/>
        <w:jc w:val="both"/>
        <w:rPr>
          <w:rFonts w:ascii="Franklin Gothic Book" w:hAnsi="Franklin Gothic Book"/>
          <w:bCs/>
          <w:sz w:val="24"/>
          <w:szCs w:val="24"/>
        </w:rPr>
      </w:pPr>
      <w:r w:rsidRPr="00CB7EA4">
        <w:rPr>
          <w:rFonts w:ascii="Franklin Gothic Book" w:hAnsi="Franklin Gothic Book"/>
          <w:bCs/>
          <w:sz w:val="24"/>
          <w:szCs w:val="24"/>
        </w:rPr>
        <w:t>Все: Понятный</w:t>
      </w:r>
    </w:p>
    <w:p w14:paraId="566B205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Это такой друг, который есть если не у каждого, то у большинства. С придурковатыми шутками, приколами. Как с гауптвахтой. Такое есть у каждого. Придурковаты, но надежный, свой.</w:t>
      </w:r>
    </w:p>
    <w:p w14:paraId="66C459B5"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Было что-то, что не раскрыто? Не прояснено? Нет? Хорошо, персонаж Мамай. Что можете сказать, чем запомнился?</w:t>
      </w:r>
    </w:p>
    <w:p w14:paraId="15B2662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Теплый. Родной дядька, у которого не сложилось своей семьи. У него была мечта вот звездочки, которые он вышки не получил. Но! При всем при этом он стал семьей вот этим всем ребятам. Он обрел другую семью. Да, не свою. Но вот это все его семья. Он искренне их любит и они его тоже. Это чувствуется. </w:t>
      </w:r>
    </w:p>
    <w:p w14:paraId="7804864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Крестная фея</w:t>
      </w:r>
    </w:p>
    <w:p w14:paraId="60A05BE2"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Чувства какие вызывает он? </w:t>
      </w:r>
    </w:p>
    <w:p w14:paraId="02F1E45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Положительные. Это как к бабушке прийти на пирожки с пюрешкой. Что уютное такое.</w:t>
      </w:r>
    </w:p>
    <w:p w14:paraId="14D0AA88"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Хорошо. Понятны характер, поступки, мотивации?</w:t>
      </w:r>
    </w:p>
    <w:p w14:paraId="242AD23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19D04CCC"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Понятны. Ну, уже прямо Вы рассказали про них все. Было что-то , что не прояснено авторами? Не раскрыто в этом образе?</w:t>
      </w:r>
    </w:p>
    <w:p w14:paraId="671EF16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 Такого нет.</w:t>
      </w:r>
    </w:p>
    <w:p w14:paraId="291F8DE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Все раскрыто.</w:t>
      </w:r>
      <w:r w:rsidRPr="00CB7EA4">
        <w:rPr>
          <w:rFonts w:ascii="Franklin Gothic Book" w:hAnsi="Franklin Gothic Book"/>
          <w:sz w:val="24"/>
          <w:szCs w:val="24"/>
        </w:rPr>
        <w:t xml:space="preserve"> </w:t>
      </w:r>
    </w:p>
    <w:p w14:paraId="3A92B09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Чуть-чуть, но этого достаточно.</w:t>
      </w:r>
    </w:p>
    <w:p w14:paraId="288CEE5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Хорошо. Значит, отрицательный персонаж… Ну, я так понимаю. Может нет. Опекун. Отец этого Кирилла. Чем запомнился данный персонаж?</w:t>
      </w:r>
    </w:p>
    <w:p w14:paraId="419F570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Тем, что он додик. </w:t>
      </w:r>
    </w:p>
    <w:p w14:paraId="18DA1A2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Полностью согласна. (смех)</w:t>
      </w:r>
    </w:p>
    <w:p w14:paraId="0229507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 xml:space="preserve">Он настолько вот противный, что он как будто бы он единственный из кино. Все из жизни, а он… </w:t>
      </w:r>
    </w:p>
    <w:p w14:paraId="06017F7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Таракана напоминает.</w:t>
      </w:r>
    </w:p>
    <w:p w14:paraId="02849B1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Там еще, когда он по телефону говорил, кадр приблизили, он губы вот так сделал… Так губы сжал и вот эти усы, и я такая : фууу… Он настолько был отвратительный, что это было настолько хорошо в данной ситуации..</w:t>
      </w:r>
    </w:p>
    <w:p w14:paraId="343F2A39"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Хорошо. Чувства – сказали. У всех какое-то отвращение, неприятие.</w:t>
      </w:r>
    </w:p>
    <w:p w14:paraId="7643ABF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Брезгливость прямо вот эта.</w:t>
      </w:r>
    </w:p>
    <w:p w14:paraId="1D293C3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Понятны или не понятны характер, поступки, мотивация данного персонажа?</w:t>
      </w:r>
    </w:p>
    <w:p w14:paraId="51F6B0E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Понятны.</w:t>
      </w:r>
    </w:p>
    <w:p w14:paraId="7FEDD2AD"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Понятны. Ну, говорили, по-моему, Вы, что непонятно откуда у него вот это все взялось, или кто это говорил, что…</w:t>
      </w:r>
    </w:p>
    <w:p w14:paraId="61B8369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по поводу … про отца говорила.</w:t>
      </w:r>
    </w:p>
    <w:p w14:paraId="7313803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Его друг то есть. Друг опекуна, отец этой Кати. Да? Которого этот опекун-то убил, заказал. Вот – у отца не понятно откуда. А друзья, мало ли откуда эти друзья, как они это сделали. Это вообще уже… </w:t>
      </w:r>
    </w:p>
    <w:p w14:paraId="4E2BC39B"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Нет, говорили про опекуна тоже, что он какой-то такой таракан и откуда у него такие деньги.</w:t>
      </w:r>
    </w:p>
    <w:p w14:paraId="7FFBFF8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тут уже хрен с ним.</w:t>
      </w:r>
    </w:p>
    <w:p w14:paraId="0186BF4E"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Ясно. Ладно, хорошо. То есть, образ, в принципе, раскрыт?</w:t>
      </w:r>
    </w:p>
    <w:p w14:paraId="2965BE1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3F3B7A3D"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Было что-то, что не понятно в этом образе, не раскрыто?</w:t>
      </w:r>
    </w:p>
    <w:p w14:paraId="67CD465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w:t>
      </w:r>
    </w:p>
    <w:p w14:paraId="4911825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Не было. Хорошо. Его сын Кирилл, чем запомнился данный персонаж?</w:t>
      </w:r>
    </w:p>
    <w:p w14:paraId="3FC1A5D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Прямо никакой.</w:t>
      </w:r>
    </w:p>
    <w:p w14:paraId="0304BE7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Никчемный, никчемный максимально во всем, вот… Ну, правильно ты сказала, она оказывала… Какой оказывала? Блин? Блох стряхивать от него.</w:t>
      </w:r>
    </w:p>
    <w:p w14:paraId="680CABE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Как она вообще на него посмотрела?</w:t>
      </w:r>
    </w:p>
    <w:p w14:paraId="492ADB3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Вообще не знаю.</w:t>
      </w:r>
    </w:p>
    <w:p w14:paraId="0C289CD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Ну, лучше не было видимо никого. А этот рядом. Своя семья все время. В одном доме видимо живут.</w:t>
      </w:r>
    </w:p>
    <w:p w14:paraId="0D16492A"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Чувства какие вызывал этот персонаж?</w:t>
      </w:r>
    </w:p>
    <w:p w14:paraId="2B018E4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Отрицательные.</w:t>
      </w:r>
    </w:p>
    <w:p w14:paraId="75BCE2BB"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Отрицательные.</w:t>
      </w:r>
    </w:p>
    <w:p w14:paraId="6A531A1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Подташнивает.</w:t>
      </w:r>
    </w:p>
    <w:p w14:paraId="111BDB0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У меня - недоумение. Недоумение.</w:t>
      </w:r>
    </w:p>
    <w:p w14:paraId="74ADDDF3"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Недоумение. А недоумение в чем?</w:t>
      </w:r>
    </w:p>
    <w:p w14:paraId="4D28A7A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Избалованный мальчишка.</w:t>
      </w:r>
    </w:p>
    <w:p w14:paraId="2BB41BD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 том, что он еще во-первых себе позволяет себя так вести. Вот он рядом.. Обычно как бы, ну вот немножко, ну вот чуть-чуть как-то… Я думаю, где я все, в голове копаюсь, где какое-то чуть-чуть недоверие? Вот тут, что он должен прямо вот эту Катю обихаживать. Она уснула, вроде как пьяная, вот он значит с этой стюардессой… Немножко тут такое недоумение выскакивает . Он прямо, ну видно по нему, что он … Как вы говорите про папу – додик, сын-то еще больше додик. Вот-вот-вот, а он себе еще что-то позволил, смотри-ка че.</w:t>
      </w:r>
    </w:p>
    <w:p w14:paraId="379DCC9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он еще и орать потом на нее начал. Да как нужна ты, на-на-на… То есть…</w:t>
      </w:r>
    </w:p>
    <w:p w14:paraId="3BBEBED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Хорошо. Понятны, непонятны характер, поступки, мотивация вот этого персонажа Кирилла? Ну, вот Вы сказали, что вот этот непонятный. Не логичное поведение кажется, что такая с ним девушка, а он тут еще что-то…</w:t>
      </w:r>
      <w:r w:rsidRPr="00CB7EA4">
        <w:rPr>
          <w:rFonts w:ascii="Franklin Gothic Book" w:hAnsi="Franklin Gothic Book"/>
          <w:sz w:val="24"/>
          <w:szCs w:val="24"/>
        </w:rPr>
        <w:t xml:space="preserve"> </w:t>
      </w:r>
    </w:p>
    <w:p w14:paraId="1FACB70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нет, по нему понятно, что он с деньгами. Он привык, что… Скажем, что с ним какие-то люди. Ну, девочки видимо все равно прыгали к нему в постель, потому что он с деньгами.</w:t>
      </w:r>
    </w:p>
    <w:p w14:paraId="3FF5FE0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он понимал, что это фиктивный брак и что она ему ничего, ни это… Он же сразу к ней высказывал пренебрежение, в отличии от Лехи, который с принятием, этот сразу же – да, что-ты бухаешь? Да те-те-теее. Вот это вот все.</w:t>
      </w:r>
    </w:p>
    <w:p w14:paraId="5B1F29C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Как папина сыночка.</w:t>
      </w:r>
    </w:p>
    <w:p w14:paraId="5591E1CC"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Хорошо. Что-то непонятное, непроясненное было в этом образе?</w:t>
      </w:r>
    </w:p>
    <w:p w14:paraId="589045A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Нет.</w:t>
      </w:r>
    </w:p>
    <w:p w14:paraId="31CCB26B"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Не было. Хорошо. А еще называли - бородатый мужчина с женой, которые ехали …</w:t>
      </w:r>
    </w:p>
    <w:p w14:paraId="14E586C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 сестрой. Сестра его.</w:t>
      </w:r>
    </w:p>
    <w:p w14:paraId="4470DE01"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А, с сестрой, с сестрой то есть. Что-то я себе с женой написала. Что про этого персонажа можете сказать? Но это как бы я не знаю, насколько тут…</w:t>
      </w:r>
    </w:p>
    <w:p w14:paraId="3901B86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Предвестник чего-то хорошего, как бы чего-то главного. Как бы, сейчас будет здесь главный какой-то поворот. Тут он появился, с этими гусями-курями, мы узнали там про волка, да и вот пошло-поехало. И потом, да…</w:t>
      </w:r>
    </w:p>
    <w:p w14:paraId="120C6B2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Совсем неожиданно появился.</w:t>
      </w:r>
    </w:p>
    <w:p w14:paraId="0176F32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вот да. И во привез этот бензин, и вот это все короче, и вот как раз там пошла вот эта завязка, что это поехала там этот ссс… Взяла, взяла в долг автобус, чтоб поехать через поле, вот. То есть это вот, он предвестник этого всего.</w:t>
      </w:r>
    </w:p>
    <w:p w14:paraId="4B5A3BE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Ну, не только предвестник, а больше, знаете как показывают в жизни на самом деле бывает так вот. Где-то кого-то встретил, потом думаешь уже забыл, случайная встреча, какие-то годы проходят, а ты его встречаешь, этого человека и реально …</w:t>
      </w:r>
    </w:p>
    <w:p w14:paraId="5FB859D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ты его узнаешь. Вы помните друг друга.</w:t>
      </w:r>
    </w:p>
    <w:p w14:paraId="3E5A90E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….когда эти люди мне помогали или например , я у них в жизни на пути как-то появлялась , что… мы такие: ой, да мы же друг друга знаем-не знаем.</w:t>
      </w:r>
    </w:p>
    <w:p w14:paraId="3374B51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Ну, то есть , случайности не случайны.</w:t>
      </w:r>
    </w:p>
    <w:p w14:paraId="1F53494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592E3B0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были какие-то моменты ключевые, когда вроде мелочь, вот он бензин там помог, да, еще что-то. А это показывает, что столько все-таки хороших людей рядом, и мы даже не представляем, где в какой момент можем их встретить.</w:t>
      </w:r>
    </w:p>
    <w:p w14:paraId="5D9B2B0C"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Хорошо. Персонаж понятен этот?</w:t>
      </w:r>
    </w:p>
    <w:p w14:paraId="24CF4B5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3F8A3C98"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Такого ничего нет, что не понятно, не раскрыто? Ну, там у него и не очень-то большая роль, скажем так. Хорошо, значит, про волка говорили. Как вы восприняли образ волка в сериале, что он представляет, символизирует, как вам кажется?</w:t>
      </w:r>
    </w:p>
    <w:p w14:paraId="354373F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Волк, вообще, существо такое, как скажем … свободный. Свободный. То есть их ни в цирке не дрессируют, нигде, да. Они там и на воле -то, ой, в неволе сложно их содержать, скажем вот так. То есть , они очень свободолюбивые такие..</w:t>
      </w:r>
    </w:p>
    <w:p w14:paraId="77C41E3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ассоциируются с мистикой. Воют на луну, вот это вот.</w:t>
      </w:r>
    </w:p>
    <w:p w14:paraId="39C84E9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Ну, у меня нет такого, прямо с мистикой. А они очень серьезные, скажем так, могут быть такими противниками, да.</w:t>
      </w:r>
    </w:p>
    <w:p w14:paraId="547BE79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Что в сериале он символизирует?</w:t>
      </w:r>
    </w:p>
    <w:p w14:paraId="3071A6C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Что он символизирует? Силу какую-то, мощь.</w:t>
      </w:r>
    </w:p>
    <w:p w14:paraId="1317652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Вообще, мне кажется, что он изначально был в капкане. Это как бы каждый из этих персонажей был по-своему в капкане. И Леха был в своем капкане, чего-нибудь там. Про Катю вообще молчу, она в капкане всех своих травм и всего прочего. И вот как раз-таки, Леха тут освобождает, и она-то Лехе помогает, начинается их тандем вот этот вот, когда она бибикнула. Вот и потом этот же волк, вот он уже как бы связан с этим Лехой, то есть как-то вот это все взаимосвязано, как будто вот как отражение персонажей, их раскрытие души , освобождение, воссоединение опять -таки. Волк ее тараканит в церковь эту.</w:t>
      </w:r>
    </w:p>
    <w:p w14:paraId="03913D2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Мне кажется эта сцена еще показывает именно Алексея таким, достаточно бесстрашным . Он просто говорит не уехал, ну стоит волк и стоит, уехал. То есть, он задумался, у него значит такая чуткая добрая душа, он любит животных, природу, они для него важны. То есть не смотря на то, что волк мог на него как-то напасть , его как-то поранить, но тем не менее он идет ему помогать.</w:t>
      </w:r>
    </w:p>
    <w:p w14:paraId="75E2BCE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Помогать, раскрыть характер.</w:t>
      </w:r>
    </w:p>
    <w:p w14:paraId="1676DB2B"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То есть, положительный у всех восприятие волка?</w:t>
      </w:r>
    </w:p>
    <w:p w14:paraId="68C2B8E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113BEC7B"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Или у кого-то есть что-то отрицательное?</w:t>
      </w:r>
    </w:p>
    <w:p w14:paraId="42EBE28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Этот волк собакой был. Меня вот это все время…</w:t>
      </w:r>
    </w:p>
    <w:p w14:paraId="6E5D551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Ну, вот это да.</w:t>
      </w:r>
    </w:p>
    <w:p w14:paraId="0D953DBA"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Что это не волк?</w:t>
      </w:r>
    </w:p>
    <w:p w14:paraId="316DC63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5B5AD87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русские сериалы не смотрю.</w:t>
      </w:r>
    </w:p>
    <w:p w14:paraId="472E4F6D"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Подождите, сейчас Альбина договорит.</w:t>
      </w:r>
    </w:p>
    <w:p w14:paraId="56A9E36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Альбина: </w:t>
      </w:r>
      <w:r w:rsidRPr="00CB7EA4">
        <w:rPr>
          <w:rFonts w:ascii="Franklin Gothic Book" w:hAnsi="Franklin Gothic Book"/>
          <w:sz w:val="24"/>
          <w:szCs w:val="24"/>
        </w:rPr>
        <w:t xml:space="preserve">Я российские сериалы не смотрела 300 лет из-за вот этого вот – да я люблю тебя, да она не может любить меня. Вот эта вот наигранность. Здесь я так удивилась, что было все хорошо. Но, вот эта собака. </w:t>
      </w:r>
    </w:p>
    <w:p w14:paraId="4E8612AD"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Вместо волка.</w:t>
      </w:r>
    </w:p>
    <w:p w14:paraId="0887676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Должна быть ложка дёгтя.</w:t>
      </w:r>
    </w:p>
    <w:p w14:paraId="4D963A6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Достаточно хорошо он выглядит для волка. </w:t>
      </w:r>
    </w:p>
    <w:p w14:paraId="174C2BEF"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 xml:space="preserve">Так, Анна, Вы что-то говорили? </w:t>
      </w:r>
    </w:p>
    <w:p w14:paraId="603E3C7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Абсолютно не похож на волка.</w:t>
      </w:r>
    </w:p>
    <w:p w14:paraId="4EA2E731"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Модератор: Не похож?</w:t>
      </w:r>
    </w:p>
    <w:p w14:paraId="5A8C189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У меня вот собака и много других собак среди знакомых. Можно подобрать породу, прямо есть похожие сильно.</w:t>
      </w:r>
    </w:p>
    <w:p w14:paraId="4B98583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Сделать компьютерную графику.</w:t>
      </w:r>
    </w:p>
    <w:p w14:paraId="2E7DC78C"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То есть, образ волка не убедительный? Хорошо, понятно. Но сам персонаж положительный, но животные не правильно подобраны.</w:t>
      </w:r>
    </w:p>
    <w:p w14:paraId="2A5CFFD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Именно внешний вид.</w:t>
      </w:r>
    </w:p>
    <w:p w14:paraId="4CD03EA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Есть смесь волка с собакой. Вот такие.</w:t>
      </w:r>
    </w:p>
    <w:p w14:paraId="6C00CBE2"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xml:space="preserve">: Хорошо. Еще хотела спросить, образы военных , вот собирательные образы военных. Чем они запомнились, то есть вот военные в целом, чем запомнились образы военных? </w:t>
      </w:r>
    </w:p>
    <w:p w14:paraId="759A8BE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Защита.</w:t>
      </w:r>
    </w:p>
    <w:p w14:paraId="44F6A916"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То есть, как защита какая-то. Положительные чувства вызывают, вот в сериале военные?</w:t>
      </w:r>
    </w:p>
    <w:p w14:paraId="45C18E6E" w14:textId="77777777" w:rsidR="00433B7C" w:rsidRPr="00CB7EA4" w:rsidRDefault="00433B7C" w:rsidP="00433B7C">
      <w:pPr>
        <w:spacing w:after="120"/>
        <w:ind w:firstLine="567"/>
        <w:jc w:val="both"/>
        <w:rPr>
          <w:rFonts w:ascii="Franklin Gothic Book" w:hAnsi="Franklin Gothic Book"/>
          <w:bCs/>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bCs/>
          <w:sz w:val="24"/>
          <w:szCs w:val="24"/>
        </w:rPr>
        <w:t>Да.</w:t>
      </w:r>
    </w:p>
    <w:p w14:paraId="2D81D8D8"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Что вот заставляет к ним относиться положительно?</w:t>
      </w:r>
    </w:p>
    <w:p w14:paraId="6968A9D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Взаимовыручка.</w:t>
      </w:r>
    </w:p>
    <w:p w14:paraId="6F49637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То, что они спасают от бандитов.</w:t>
      </w:r>
    </w:p>
    <w:p w14:paraId="6D7ABB4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Сплоченность.</w:t>
      </w:r>
    </w:p>
    <w:p w14:paraId="187073C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Дружба.</w:t>
      </w:r>
    </w:p>
    <w:p w14:paraId="2D168E68"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Взаимовыручка, хорошо.</w:t>
      </w:r>
    </w:p>
    <w:p w14:paraId="556201F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Меня все больше другое цепляет. Там были и мелкие нарезки кадров, как там дядька, полностью по форме, с плюшкой бежит. Там ребенок сидит, он катает ребенка. Семейные именно сцены. Что вот этот вот серьезный дядька, который такой без чувств, без всего на службе, на самом деле чувствительный ранимый человек.</w:t>
      </w:r>
    </w:p>
    <w:p w14:paraId="2BF19CC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 и что за формой, она обезличивает же, форма-то, она ведь для этого создана, в том числе. Есть все равно душа, человечность, вот это все. Вот это очень хороший момент. Не забывать, что за этими формами, за всеми касками и автоматами, бронежилетами, скрываются люди, живые.</w:t>
      </w:r>
    </w:p>
    <w:p w14:paraId="6F181512"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Хорошо. Образы раскрыты военных нормально как бы они показаны? Нет каких-то там нестыковок, чего-то?</w:t>
      </w:r>
    </w:p>
    <w:p w14:paraId="09ED35C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Командир дивизии мне не понравился.</w:t>
      </w:r>
    </w:p>
    <w:p w14:paraId="6C34A580"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Командир. Да, ну, про командира уже говорили Вы. Хорошо. Тогда, значит еще бандиты. Вот бандиты, персонажи бандиты, вот тоже как собирательный образ. Бандиты, чем запомнились?</w:t>
      </w:r>
    </w:p>
    <w:p w14:paraId="3ABDFEA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по началу думала, с самой первой серии, что это местные. Типа зазнавшиеся , якобы рок-звезды. То есть, я сначала такое подумала. Этот, там, который с красными-то волосиками, вот. Ну, короче они какие-то такие вот. Ну, типа местная рок-стар такая вот группа. А потом уже я только поняла, что бандиты.</w:t>
      </w:r>
    </w:p>
    <w:p w14:paraId="25DF673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Они так выглядят на самом деле, я просто сталкивалась недавно вот с таким вот моментом, что они комично выглядят на самом деле. Они потерялись то есть. Они глупенькие. У них деньги есть, они не знают куда себя, как там уже себя украсить, чего куда … У кого кольцо в носу, у кого какие -то пирсинги, чего только нет. Эти татуированные. То есть, тюремные начинают переделывать в какие-то там драконы, то есть там смотришь, диву даешься.</w:t>
      </w:r>
    </w:p>
    <w:p w14:paraId="0688AB2A"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Хорошо. Какие чувств у вас вызывают бандиты вот эти, в сериале именно?</w:t>
      </w:r>
    </w:p>
    <w:p w14:paraId="441B247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Сначала они вызывали у меня такое, как скажем, ну раздражение. Не люблю таких. А потом, когда они такие исправились, вроде как и не плохие ребята.</w:t>
      </w:r>
    </w:p>
    <w:p w14:paraId="60533B5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У меня положительные. Все сыграли хорошо.</w:t>
      </w:r>
    </w:p>
    <w:p w14:paraId="7417EBA4"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Нет, не про сыграли, а именно вот про образы. Отношение к этим бандитам.</w:t>
      </w:r>
    </w:p>
    <w:p w14:paraId="54B7E28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Сам персонаж.</w:t>
      </w:r>
    </w:p>
    <w:p w14:paraId="2D79F08B"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 xml:space="preserve">Не к актерам, а к персонажам. </w:t>
      </w:r>
    </w:p>
    <w:p w14:paraId="3A0DD16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Сам персонаж, вот у меня вызывал именно, что страх. Если б я была на месте Кати, это очень страшно. Они не предсказуемые люди, вот именно такие как раз. Он не знает, чего он хочет. Вот он, я ее полюбил вроде. Вот он как же говорил, я тебя…</w:t>
      </w:r>
    </w:p>
    <w:p w14:paraId="3F26114A"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Это Вы про Демьяна говорите? А я в целом про остальных бандитов.</w:t>
      </w:r>
    </w:p>
    <w:p w14:paraId="32720D5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Они так же. Непредсказуемые. Они непредсказуемые, готовые купиться. Вот им предложили больше, они готовы и Демьяна смогут.</w:t>
      </w:r>
    </w:p>
    <w:p w14:paraId="5C75903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Кто дал и все. Они могли еще и сами свою…</w:t>
      </w:r>
    </w:p>
    <w:p w14:paraId="2529E213"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Понятны мотивы, там, поступков, характер бандитов? То есть они достоверно, нормально показаны?</w:t>
      </w:r>
    </w:p>
    <w:p w14:paraId="52D2BBCF" w14:textId="77777777" w:rsidR="00433B7C" w:rsidRPr="00CB7EA4" w:rsidRDefault="00433B7C" w:rsidP="00433B7C">
      <w:pPr>
        <w:spacing w:after="120"/>
        <w:ind w:firstLine="567"/>
        <w:jc w:val="both"/>
        <w:rPr>
          <w:rFonts w:ascii="Franklin Gothic Book" w:hAnsi="Franklin Gothic Book"/>
          <w:sz w:val="24"/>
          <w:szCs w:val="24"/>
        </w:rPr>
      </w:pPr>
      <w:bookmarkStart w:id="8" w:name="_Hlk163417094"/>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Да-да-да.</w:t>
      </w:r>
    </w:p>
    <w:p w14:paraId="797BC3EB"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Нет каких-то нестыковок, которые надо исправить? Все нормально, все похоже? Хорошо. Тогда поговорим о последних двух сериях. Седьмая и восьмая, вот то, что сегодня было. Шестую не берем. Седьмую и восьмую. Вот, с какой точкой зрения на сюжет сериала вы согласны? Я сейчас вам зачитаю две точки зрения. Мы проголосуем, какая. Одну надо будет выбрать. И пообсуждаем. Первая точка зрения: степень реализма сюжета одинакова на протяжении всего сериала. Это в целом про сериал. Вторая точка зрения: сюжет меняется от сказочного, мало реалистичного в первых сериях, до максимально реалистичного, отражающего события сегодняшнего дня в последних сериях сериала. Кто за первую точку зрения? Что реализм одинаков на протяжении всего сериала. (голосование) Кто за вторую точку зрения, что сюжет меняется? (голосование) Кто-то не проголосовал.</w:t>
      </w:r>
    </w:p>
    <w:p w14:paraId="1C1818C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Потому, что оно скачет. Оно не то, что прямо от первых серий к последним именно вот на увеличение идет, оно в целом есть в каждом есть что-то, что прямо смотришь – сказка и брехня, и тут же что-то ау, а вот это правда. То есть оно прямо вот на протяжении всего сериала, в каждой серии ты можешь найти и то, и другое.</w:t>
      </w:r>
    </w:p>
    <w:p w14:paraId="637ADD8F"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Хорошо. Тогда, почему вот Вам кажется, что … Вот, большинству кажется, что реалистичность сюжета одинакова на протяжении всего сериала? Говорили про это? Не будем. Хорошо. Тогда, как бы вы охарактеризовали жанр сюжета с первой по шестую серии? Жанр. Именно жанр. И почему? Первая по шестую, без седьмой , восьмой.</w:t>
      </w:r>
    </w:p>
    <w:p w14:paraId="7B92A64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Какие жанры бывают?</w:t>
      </w:r>
    </w:p>
    <w:p w14:paraId="440261F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Мелодрама.</w:t>
      </w:r>
    </w:p>
    <w:p w14:paraId="2A74142C"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Мелодрама. Согласны, что мелодрама? Гульсина, согласны, что мелодрама? А Вам, как показалось, Татьяна? </w:t>
      </w:r>
    </w:p>
    <w:p w14:paraId="4236A99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Татьяна: </w:t>
      </w:r>
      <w:r w:rsidRPr="00CB7EA4">
        <w:rPr>
          <w:rFonts w:ascii="Franklin Gothic Book" w:hAnsi="Franklin Gothic Book"/>
          <w:sz w:val="24"/>
          <w:szCs w:val="24"/>
        </w:rPr>
        <w:t>Я запуталась в жанрах. Я не помню. Я их просто не очень…</w:t>
      </w:r>
    </w:p>
    <w:p w14:paraId="4615A66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bookmarkEnd w:id="8"/>
      <w:r w:rsidRPr="00CB7EA4">
        <w:rPr>
          <w:rFonts w:ascii="Franklin Gothic Book" w:hAnsi="Franklin Gothic Book"/>
          <w:sz w:val="24"/>
          <w:szCs w:val="24"/>
        </w:rPr>
        <w:t>Есть ужастик, вот это я знаю.</w:t>
      </w:r>
    </w:p>
    <w:p w14:paraId="479DAA5D" w14:textId="77777777" w:rsidR="00433B7C" w:rsidRPr="00CB7EA4" w:rsidRDefault="00433B7C" w:rsidP="00433B7C">
      <w:pPr>
        <w:spacing w:after="120"/>
        <w:ind w:firstLine="567"/>
        <w:jc w:val="both"/>
        <w:rPr>
          <w:rFonts w:ascii="Franklin Gothic Book" w:hAnsi="Franklin Gothic Book"/>
          <w:b/>
          <w:bCs/>
          <w:sz w:val="24"/>
          <w:szCs w:val="24"/>
        </w:rPr>
      </w:pPr>
      <w:bookmarkStart w:id="9" w:name="_Hlk163418810"/>
      <w:r w:rsidRPr="00CB7EA4">
        <w:rPr>
          <w:rFonts w:ascii="Franklin Gothic Book" w:hAnsi="Franklin Gothic Book"/>
          <w:b/>
          <w:sz w:val="24"/>
          <w:szCs w:val="24"/>
        </w:rPr>
        <w:t>Модератор</w:t>
      </w:r>
      <w:r w:rsidRPr="00CB7EA4">
        <w:rPr>
          <w:rFonts w:ascii="Franklin Gothic Book" w:hAnsi="Franklin Gothic Book"/>
          <w:b/>
          <w:bCs/>
          <w:sz w:val="24"/>
          <w:szCs w:val="24"/>
        </w:rPr>
        <w:t>: Комедия, музыкальный фильм, трагикомедия.</w:t>
      </w:r>
    </w:p>
    <w:p w14:paraId="069D8FAD" w14:textId="77777777" w:rsidR="00433B7C" w:rsidRPr="00CB7EA4" w:rsidRDefault="00433B7C" w:rsidP="00433B7C">
      <w:pPr>
        <w:spacing w:after="120"/>
        <w:ind w:firstLine="567"/>
        <w:jc w:val="both"/>
        <w:rPr>
          <w:rFonts w:ascii="Franklin Gothic Book" w:hAnsi="Franklin Gothic Book"/>
          <w:sz w:val="24"/>
          <w:szCs w:val="24"/>
        </w:rPr>
      </w:pPr>
      <w:bookmarkStart w:id="10" w:name="_Hlk174576910"/>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Музыкальная мелодрама.</w:t>
      </w:r>
    </w:p>
    <w:p w14:paraId="659D83D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Музыкальная мелодрама. Анна, как Вам показалось?</w:t>
      </w:r>
    </w:p>
    <w:p w14:paraId="66D6A39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Анна: </w:t>
      </w:r>
      <w:r w:rsidRPr="00CB7EA4">
        <w:rPr>
          <w:rFonts w:ascii="Franklin Gothic Book" w:hAnsi="Franklin Gothic Book"/>
          <w:sz w:val="24"/>
          <w:szCs w:val="24"/>
        </w:rPr>
        <w:t>Ну, я первая и сказала, что мелодрама.</w:t>
      </w:r>
    </w:p>
    <w:p w14:paraId="534EE0AC"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Мелодрама. Светлана?</w:t>
      </w:r>
    </w:p>
    <w:p w14:paraId="140E1A4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Светлана: </w:t>
      </w:r>
      <w:r w:rsidRPr="00CB7EA4">
        <w:rPr>
          <w:rFonts w:ascii="Franklin Gothic Book" w:hAnsi="Franklin Gothic Book"/>
          <w:sz w:val="24"/>
          <w:szCs w:val="24"/>
        </w:rPr>
        <w:t>Я тоже склоняюсь больше к мелодраме, конечно. Но хотелось бы какое-то другое название предложить. Мелодрама для нас уже больше как обзывательно звучит. Мылодрама, там что-то такое.</w:t>
      </w:r>
    </w:p>
    <w:p w14:paraId="7C11D51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С эффектами мюзикла.</w:t>
      </w:r>
    </w:p>
    <w:p w14:paraId="5328333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Светлана: </w:t>
      </w:r>
      <w:r w:rsidRPr="00CB7EA4">
        <w:rPr>
          <w:rFonts w:ascii="Franklin Gothic Book" w:hAnsi="Franklin Gothic Book"/>
          <w:sz w:val="24"/>
          <w:szCs w:val="24"/>
        </w:rPr>
        <w:t>Да, мелодрама с эффектами мюзикла.</w:t>
      </w:r>
    </w:p>
    <w:p w14:paraId="48417B74"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bookmarkEnd w:id="9"/>
      <w:bookmarkEnd w:id="10"/>
      <w:r w:rsidRPr="00CB7EA4">
        <w:rPr>
          <w:rFonts w:ascii="Franklin Gothic Book" w:hAnsi="Franklin Gothic Book"/>
          <w:b/>
          <w:bCs/>
          <w:sz w:val="24"/>
          <w:szCs w:val="24"/>
        </w:rPr>
        <w:t xml:space="preserve">Вера, согласны, что… </w:t>
      </w:r>
    </w:p>
    <w:p w14:paraId="1329ED0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Вера: </w:t>
      </w:r>
      <w:r w:rsidRPr="00CB7EA4">
        <w:rPr>
          <w:rFonts w:ascii="Franklin Gothic Book" w:hAnsi="Franklin Gothic Book"/>
          <w:sz w:val="24"/>
          <w:szCs w:val="24"/>
        </w:rPr>
        <w:t>Согласна, только с точки зрения того, чтоб к другому не отнести.</w:t>
      </w:r>
    </w:p>
    <w:p w14:paraId="4A760D5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Светлана: </w:t>
      </w:r>
      <w:r w:rsidRPr="00CB7EA4">
        <w:rPr>
          <w:rFonts w:ascii="Franklin Gothic Book" w:hAnsi="Franklin Gothic Book"/>
          <w:sz w:val="24"/>
          <w:szCs w:val="24"/>
        </w:rPr>
        <w:t>Да, вот я тоже так хотела сказать.</w:t>
      </w:r>
    </w:p>
    <w:p w14:paraId="2DEB85FF"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Альбина, согласны?</w:t>
      </w:r>
    </w:p>
    <w:p w14:paraId="3F805FF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Альбина: </w:t>
      </w:r>
      <w:r w:rsidRPr="00CB7EA4">
        <w:rPr>
          <w:rFonts w:ascii="Franklin Gothic Book" w:hAnsi="Franklin Gothic Book"/>
          <w:sz w:val="24"/>
          <w:szCs w:val="24"/>
        </w:rPr>
        <w:t>Да.</w:t>
      </w:r>
    </w:p>
    <w:p w14:paraId="3AEED994" w14:textId="77777777" w:rsidR="00433B7C" w:rsidRPr="00CB7EA4" w:rsidRDefault="00433B7C" w:rsidP="00433B7C">
      <w:pPr>
        <w:spacing w:after="120"/>
        <w:ind w:firstLine="567"/>
        <w:jc w:val="both"/>
        <w:rPr>
          <w:rFonts w:ascii="Franklin Gothic Book" w:hAnsi="Franklin Gothic Book"/>
          <w:b/>
          <w:sz w:val="24"/>
          <w:szCs w:val="24"/>
        </w:rPr>
      </w:pPr>
      <w:bookmarkStart w:id="11" w:name="_Hlk174577512"/>
      <w:r w:rsidRPr="00CB7EA4">
        <w:rPr>
          <w:rFonts w:ascii="Franklin Gothic Book" w:hAnsi="Franklin Gothic Book"/>
          <w:b/>
          <w:sz w:val="24"/>
          <w:szCs w:val="24"/>
        </w:rPr>
        <w:t>Модератор: Дарья?</w:t>
      </w:r>
    </w:p>
    <w:p w14:paraId="781DE1D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Дарья: </w:t>
      </w:r>
      <w:r w:rsidRPr="00CB7EA4">
        <w:rPr>
          <w:rFonts w:ascii="Franklin Gothic Book" w:hAnsi="Franklin Gothic Book"/>
          <w:sz w:val="24"/>
          <w:szCs w:val="24"/>
        </w:rPr>
        <w:t>Видимо, да. Кроме ужастика ничего не знаю особо.</w:t>
      </w:r>
    </w:p>
    <w:p w14:paraId="2D6E2EEE"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Что заставляет отнести это к мелодраме?</w:t>
      </w:r>
    </w:p>
    <w:p w14:paraId="770B25E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Потому что эмоций много вот таких лиричных.</w:t>
      </w:r>
    </w:p>
    <w:p w14:paraId="01BA90D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Любовная линия вот эта вся.</w:t>
      </w:r>
    </w:p>
    <w:p w14:paraId="6D52AA3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bookmarkEnd w:id="11"/>
      <w:r w:rsidRPr="00CB7EA4">
        <w:rPr>
          <w:rFonts w:ascii="Franklin Gothic Book" w:hAnsi="Franklin Gothic Book"/>
          <w:sz w:val="24"/>
          <w:szCs w:val="24"/>
        </w:rPr>
        <w:t>Военным фильмом не назовешь. Детективом не назовешь, нет таких, ну там чуть-чуть где-то. В основном тут…</w:t>
      </w:r>
    </w:p>
    <w:p w14:paraId="17590FB3" w14:textId="77777777" w:rsidR="00433B7C" w:rsidRPr="00CB7EA4" w:rsidRDefault="00433B7C" w:rsidP="00433B7C">
      <w:pPr>
        <w:spacing w:after="120"/>
        <w:ind w:firstLine="567"/>
        <w:jc w:val="both"/>
        <w:rPr>
          <w:rFonts w:ascii="Franklin Gothic Book" w:hAnsi="Franklin Gothic Book"/>
          <w:sz w:val="24"/>
          <w:szCs w:val="24"/>
        </w:rPr>
      </w:pPr>
      <w:bookmarkStart w:id="12" w:name="_Hlk174578087"/>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Про жизнь.</w:t>
      </w:r>
    </w:p>
    <w:p w14:paraId="4EBBF90E"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То есть, про жизнь, про героев. Про их личные отношения. Про личные отношения героев больше.</w:t>
      </w:r>
    </w:p>
    <w:p w14:paraId="1C4E5C5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053834D2"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Хорошо, понятно. А седьмая, восьмая серия к какому жанру можно отнести и почему вы так думаете?</w:t>
      </w:r>
    </w:p>
    <w:p w14:paraId="584F01E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Экшн.</w:t>
      </w:r>
    </w:p>
    <w:p w14:paraId="6A08DBCC"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Экшн. Почему экшн?</w:t>
      </w:r>
    </w:p>
    <w:p w14:paraId="70E51BF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Ну на войну попали, взрывы. Очень быстрый… Ну, может они думали десять серий снять?</w:t>
      </w:r>
    </w:p>
    <w:p w14:paraId="206FB4E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Это про каждый фильм так кажется.</w:t>
      </w:r>
    </w:p>
    <w:p w14:paraId="787C6685"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bookmarkEnd w:id="12"/>
      <w:r w:rsidRPr="00CB7EA4">
        <w:rPr>
          <w:rFonts w:ascii="Franklin Gothic Book" w:hAnsi="Franklin Gothic Book"/>
          <w:b/>
          <w:bCs/>
          <w:sz w:val="24"/>
          <w:szCs w:val="24"/>
        </w:rPr>
        <w:t>Ясно. У кого еще какие предположения? Какой жанр?</w:t>
      </w:r>
    </w:p>
    <w:p w14:paraId="577603A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бы таким же оставила – мелодрама. Потому что там же есть нотка, по глазам понимаешь, что это не он.</w:t>
      </w:r>
    </w:p>
    <w:p w14:paraId="65765FDA" w14:textId="77777777" w:rsidR="00433B7C" w:rsidRPr="00CB7EA4" w:rsidRDefault="00433B7C" w:rsidP="00433B7C">
      <w:pPr>
        <w:spacing w:after="120"/>
        <w:ind w:firstLine="567"/>
        <w:jc w:val="both"/>
        <w:rPr>
          <w:rFonts w:ascii="Franklin Gothic Book" w:hAnsi="Franklin Gothic Book"/>
          <w:sz w:val="24"/>
          <w:szCs w:val="24"/>
        </w:rPr>
      </w:pPr>
      <w:bookmarkStart w:id="13" w:name="_Hlk174578763"/>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Да-да-да.</w:t>
      </w:r>
    </w:p>
    <w:p w14:paraId="09480DA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бы тоже оставила – мелодраму.</w:t>
      </w:r>
    </w:p>
    <w:p w14:paraId="2C40A93E"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Тоже мелодрама?</w:t>
      </w:r>
    </w:p>
    <w:p w14:paraId="47A986B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Просто более динамичная.</w:t>
      </w:r>
    </w:p>
    <w:p w14:paraId="4DA2EAF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Там была мелодрама с эффектами мюзикла, а тут мелодрама с эффектами экшна начинается.</w:t>
      </w:r>
    </w:p>
    <w:p w14:paraId="7E1D95B7"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То есть, все равно мелодрама?</w:t>
      </w:r>
    </w:p>
    <w:p w14:paraId="50059B5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Но вот с этими же взрывами со всеми и что много-много по-напихали всякого-всякого. Это у них все танцы-потанцульки были, индийский фильм в загсе, треснуть хотелось.</w:t>
      </w:r>
    </w:p>
    <w:p w14:paraId="02246CC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мне понравилось.</w:t>
      </w:r>
    </w:p>
    <w:p w14:paraId="4A6E263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че она? Откуда они все танец знают?</w:t>
      </w:r>
    </w:p>
    <w:p w14:paraId="7EBE26D0" w14:textId="77777777" w:rsidR="00433B7C" w:rsidRPr="00CB7EA4" w:rsidRDefault="00433B7C" w:rsidP="00433B7C">
      <w:pPr>
        <w:spacing w:after="120"/>
        <w:ind w:firstLine="567"/>
        <w:jc w:val="both"/>
        <w:rPr>
          <w:rFonts w:ascii="Franklin Gothic Book" w:hAnsi="Franklin Gothic Book"/>
          <w:b/>
          <w:sz w:val="24"/>
          <w:szCs w:val="24"/>
        </w:rPr>
      </w:pPr>
      <w:r w:rsidRPr="00CB7EA4">
        <w:rPr>
          <w:rFonts w:ascii="Franklin Gothic Book" w:hAnsi="Franklin Gothic Book"/>
          <w:b/>
          <w:sz w:val="24"/>
          <w:szCs w:val="24"/>
        </w:rPr>
        <w:t xml:space="preserve">Модератор: </w:t>
      </w:r>
      <w:bookmarkEnd w:id="13"/>
      <w:r w:rsidRPr="00CB7EA4">
        <w:rPr>
          <w:rFonts w:ascii="Franklin Gothic Book" w:hAnsi="Franklin Gothic Book"/>
          <w:b/>
          <w:sz w:val="24"/>
          <w:szCs w:val="24"/>
        </w:rPr>
        <w:t>Хорошо, давайте сейчас про это не говорим. Скажите, пожалуйста, то есть вот, мелодрама. Все равно личные события отражаются что ли?</w:t>
      </w:r>
    </w:p>
    <w:p w14:paraId="5FE3E7E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Ну, да. А что? Она же там его бегает, ищет.</w:t>
      </w:r>
    </w:p>
    <w:p w14:paraId="454584BB"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То есть, приоритет, все равно личная жизнь? Хорошо. Тогда если говорить о сюжете, с поездкой героини , со своими подругами, как они поехали в зону СВО, о том, как показаны реалии спецоперации? Как вы считаете, в сериале это показано реалистично или нет? Вот, кто считает, что реалистично, поднимите руки? (голосование) Кто считает, что не реалистично? Хорошо. В чем реалистичность? Почему реалистично?</w:t>
      </w:r>
    </w:p>
    <w:p w14:paraId="1701C9A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Раздача гуманитарной помощи. Люди плачут. Разрушенные дома. Брошенные машины.</w:t>
      </w:r>
    </w:p>
    <w:p w14:paraId="3AA21610"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b/>
          <w:bCs/>
          <w:sz w:val="24"/>
          <w:szCs w:val="24"/>
        </w:rPr>
        <w:t>: То есть, приметы какие-то, да?</w:t>
      </w:r>
    </w:p>
    <w:p w14:paraId="77352A1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Да-да-да.</w:t>
      </w:r>
    </w:p>
    <w:p w14:paraId="4D9CC31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Мы ж там сами не были, мы не знаем, но вот когда рассказывают что-то , картинка рисуется вот такая, как сейчас по телевизору была.</w:t>
      </w:r>
    </w:p>
    <w:p w14:paraId="11F54A9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Я много смотрела всяких, когда СВО началось, на ютубе, кто именно там проживает, они выкладывают. То есть, в принципе это так и есть. Похоже. Ну, я конечно не беру то, когда там обстрел, она едет на автобусе... Все равно реалистично.</w:t>
      </w:r>
    </w:p>
    <w:p w14:paraId="0A3C02D0"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Хорошо. А в чем не реалистичность этой части сериала?</w:t>
      </w:r>
    </w:p>
    <w:p w14:paraId="3B44AB9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Вот как раз сцена на автобусе, где она едет, взрывы, все то есть. Потом, все забыли про людей в танке. Про экипаж в танке. Вот это вот, о котором …</w:t>
      </w:r>
    </w:p>
    <w:p w14:paraId="5478C63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Да.</w:t>
      </w:r>
    </w:p>
    <w:p w14:paraId="3859AC9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Она на нем скачет, там обстрелы.</w:t>
      </w:r>
    </w:p>
    <w:p w14:paraId="633FBB14" w14:textId="77777777" w:rsidR="00433B7C" w:rsidRPr="00CB7EA4" w:rsidRDefault="00433B7C" w:rsidP="00433B7C">
      <w:pPr>
        <w:spacing w:after="120"/>
        <w:ind w:firstLine="567"/>
        <w:jc w:val="both"/>
        <w:rPr>
          <w:rFonts w:ascii="Franklin Gothic Book" w:hAnsi="Franklin Gothic Book"/>
          <w:sz w:val="24"/>
          <w:szCs w:val="24"/>
        </w:rPr>
      </w:pPr>
      <w:bookmarkStart w:id="14" w:name="_Hlk174582029"/>
      <w:r w:rsidRPr="00CB7EA4">
        <w:rPr>
          <w:rFonts w:ascii="Franklin Gothic Book" w:hAnsi="Franklin Gothic Book"/>
          <w:b/>
          <w:sz w:val="24"/>
          <w:szCs w:val="24"/>
        </w:rPr>
        <w:t xml:space="preserve">Женщина: </w:t>
      </w:r>
      <w:r w:rsidRPr="00CB7EA4">
        <w:rPr>
          <w:rFonts w:ascii="Franklin Gothic Book" w:hAnsi="Franklin Gothic Book"/>
          <w:sz w:val="24"/>
          <w:szCs w:val="24"/>
        </w:rPr>
        <w:t>А куда обстрелы делись? Она скачет. То есть, только что стреляли.</w:t>
      </w:r>
    </w:p>
    <w:p w14:paraId="1EF8E96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И к опушке приезжают.</w:t>
      </w:r>
    </w:p>
    <w:p w14:paraId="4E1DCC0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Танк-то там уже скорее всего стоял.</w:t>
      </w:r>
    </w:p>
    <w:p w14:paraId="682A408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Ну, танк стоял, ее до последнего обстреливали, она залезает на танк, вот тебе мишень, долби её.</w:t>
      </w:r>
    </w:p>
    <w:p w14:paraId="37FA562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Это же ведь в годы Войны, тоже ведь стояли женщины, которые должны были стоять. Но это же не та ситуация с ней. Тем более им сейчас от дронов…</w:t>
      </w:r>
    </w:p>
    <w:p w14:paraId="19C81194"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Тогда дронов не было.</w:t>
      </w:r>
    </w:p>
    <w:p w14:paraId="2B57147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bookmarkEnd w:id="14"/>
      <w:r w:rsidRPr="00CB7EA4">
        <w:rPr>
          <w:rFonts w:ascii="Franklin Gothic Book" w:hAnsi="Franklin Gothic Book"/>
          <w:sz w:val="24"/>
          <w:szCs w:val="24"/>
        </w:rPr>
        <w:t>Так да.</w:t>
      </w:r>
    </w:p>
    <w:p w14:paraId="46B8C776" w14:textId="77777777" w:rsidR="00433B7C" w:rsidRPr="00CB7EA4" w:rsidRDefault="00433B7C" w:rsidP="00433B7C">
      <w:pPr>
        <w:spacing w:after="120"/>
        <w:ind w:firstLine="567"/>
        <w:jc w:val="both"/>
        <w:rPr>
          <w:rFonts w:ascii="Franklin Gothic Book" w:hAnsi="Franklin Gothic Book"/>
          <w:bCs/>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В Великую -то Отечественную.</w:t>
      </w:r>
    </w:p>
    <w:p w14:paraId="39C8D67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Ну, тут уже… Гуманитарку, а тут один человек.</w:t>
      </w:r>
    </w:p>
    <w:p w14:paraId="68D8F3A3"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В чем еще не реалистичность, кроме этого сюжета? Пожалуйста, Татьяна.</w:t>
      </w:r>
    </w:p>
    <w:p w14:paraId="6607B4F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Татьяна: </w:t>
      </w:r>
      <w:r w:rsidRPr="00CB7EA4">
        <w:rPr>
          <w:rFonts w:ascii="Franklin Gothic Book" w:hAnsi="Franklin Gothic Book"/>
          <w:sz w:val="24"/>
          <w:szCs w:val="24"/>
        </w:rPr>
        <w:t>Слишком чисто. Это зона черноземья. Там грязища. Они все…</w:t>
      </w:r>
    </w:p>
    <w:p w14:paraId="50B55DA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Где чистые белые джинсы?</w:t>
      </w:r>
    </w:p>
    <w:p w14:paraId="58D6191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Татьяна: </w:t>
      </w:r>
      <w:r w:rsidRPr="00CB7EA4">
        <w:rPr>
          <w:rFonts w:ascii="Franklin Gothic Book" w:hAnsi="Franklin Gothic Book"/>
          <w:sz w:val="24"/>
          <w:szCs w:val="24"/>
        </w:rPr>
        <w:t>Да. Женщины в этом автобусе…</w:t>
      </w:r>
    </w:p>
    <w:p w14:paraId="288E8B1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Нет, подождите. Если это был бы момент, когда земля, ну вот весна или осень, то да….</w:t>
      </w:r>
    </w:p>
    <w:p w14:paraId="7F7B8AA2"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Все, давайте не будем спорить по поводу грязи. Человек сказал свое мнение, все. Хорошо. Еще в чем нереалистичность? Все сказали про нереалистичность?</w:t>
      </w:r>
    </w:p>
    <w:p w14:paraId="4182646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Татьяна: </w:t>
      </w:r>
      <w:r w:rsidRPr="00CB7EA4">
        <w:rPr>
          <w:rFonts w:ascii="Franklin Gothic Book" w:hAnsi="Franklin Gothic Book"/>
          <w:sz w:val="24"/>
          <w:szCs w:val="24"/>
        </w:rPr>
        <w:t>Техника чистая.</w:t>
      </w:r>
    </w:p>
    <w:p w14:paraId="4252D7DA"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Техника, ну, понятно, да. Все к этому же. Еще какие-то элементы нереалистичности есть? Нету. Хорошо. Тогда, вообще, поездка девушек в зону боевых действий, это фантастика или это суровая правда жизни? То есть, то, что могло произойти по- настоящему. Правда. Почему правда?</w:t>
      </w:r>
    </w:p>
    <w:p w14:paraId="7F2F998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Ездят.</w:t>
      </w:r>
    </w:p>
    <w:p w14:paraId="6021363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Ездят. Начиная от звезд и...</w:t>
      </w:r>
    </w:p>
    <w:p w14:paraId="7528DC8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В свое время… Там, в Чечню, некоторые … своих детей там доставали, такие истории там… Тут, вполне себе.</w:t>
      </w:r>
    </w:p>
    <w:p w14:paraId="3BA10202"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тогда вопрос такой, если бы на месте главной героини сериала оказались бы Вы, Вы бы поехали в зону СВО?</w:t>
      </w:r>
    </w:p>
    <w:p w14:paraId="2AD6CDF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Конечно.</w:t>
      </w:r>
    </w:p>
    <w:p w14:paraId="0DA90C6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w:t>
      </w:r>
    </w:p>
    <w:p w14:paraId="294E56D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Бесспорно.</w:t>
      </w:r>
    </w:p>
    <w:p w14:paraId="3D663426"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Все бы поехали?</w:t>
      </w:r>
    </w:p>
    <w:p w14:paraId="14EB589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Бесспорно.</w:t>
      </w:r>
    </w:p>
    <w:p w14:paraId="23B1867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w:t>
      </w:r>
    </w:p>
    <w:p w14:paraId="6C7FA019"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Поехали бы?</w:t>
      </w:r>
    </w:p>
    <w:p w14:paraId="772DD35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А не раздумывая.</w:t>
      </w:r>
    </w:p>
    <w:p w14:paraId="3412B9C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Конечно.</w:t>
      </w:r>
    </w:p>
    <w:p w14:paraId="4D6CFDA6"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Почему поехали бы?</w:t>
      </w:r>
    </w:p>
    <w:p w14:paraId="694BAFA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Ну, за мужем. Это тем более там не понятно, где еще. Я бы еще на месте, когда они только уехали, я бы уже начала организовывать все. Они бы еще не доехали, я бы уже что-нибудь… С женой генерала бы уже б договорилась.</w:t>
      </w:r>
    </w:p>
    <w:p w14:paraId="179E9E85"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Все согласны с этим?</w:t>
      </w:r>
    </w:p>
    <w:p w14:paraId="3B3409A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 да.</w:t>
      </w:r>
    </w:p>
    <w:p w14:paraId="5663A52F"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о восьмой серии поговорим. Понравилась или не понравилась? Кому скорее понравилась восьмая серия, поднимите руки , пожалуйста? (голосование)</w:t>
      </w:r>
    </w:p>
    <w:p w14:paraId="47C4E18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Это последняя?</w:t>
      </w:r>
    </w:p>
    <w:p w14:paraId="670CCFA2"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Последняя. Самая последняя серия. Кому понравилась? Кому не понравилась она?</w:t>
      </w:r>
    </w:p>
    <w:p w14:paraId="718660A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Тут, я не понимаю, как это оценить. То есть, понравилась – положительные эмоции вызвала или понравилась – да, такое реально бывает?</w:t>
      </w:r>
    </w:p>
    <w:p w14:paraId="4B36C899"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w:t>
      </w:r>
      <w:r w:rsidRPr="00CB7EA4">
        <w:rPr>
          <w:rFonts w:ascii="Franklin Gothic Book" w:hAnsi="Franklin Gothic Book"/>
          <w:sz w:val="24"/>
          <w:szCs w:val="24"/>
        </w:rPr>
        <w:t xml:space="preserve"> </w:t>
      </w:r>
      <w:r w:rsidRPr="00CB7EA4">
        <w:rPr>
          <w:rFonts w:ascii="Franklin Gothic Book" w:hAnsi="Franklin Gothic Book"/>
          <w:b/>
          <w:bCs/>
          <w:sz w:val="24"/>
          <w:szCs w:val="24"/>
        </w:rPr>
        <w:t>В целом серия. Сейчас реалистичность пока не оцениваем, просто ощущения, впечатления от серии от восьмой. Понравилась она или не понравилась.</w:t>
      </w:r>
    </w:p>
    <w:p w14:paraId="0FBA7F0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Ну, тогда да.</w:t>
      </w:r>
    </w:p>
    <w:p w14:paraId="00A73903"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Давайте тогда, почему понравилась? Те, кто говорят – понравилась? В чем понравилась? Что понравилось в этой серии?</w:t>
      </w:r>
    </w:p>
    <w:p w14:paraId="2A42CDE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Постановка хорошая.</w:t>
      </w:r>
    </w:p>
    <w:p w14:paraId="5FE2F2E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Вселяет надежду.</w:t>
      </w:r>
    </w:p>
    <w:p w14:paraId="208CC22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 вселяет надежду и то, что все-таки храм, вот для меня тоже это было бы важный момент , поп идет в храм, это очень красиво. Красивые моменты такие, природа, жизнь уже стала на спокойный лад, она идет по полюшку такому, такая красивая, все уже осознавшая, изменившаяся.</w:t>
      </w:r>
    </w:p>
    <w:p w14:paraId="530004B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Исправившаяся.</w:t>
      </w:r>
    </w:p>
    <w:p w14:paraId="42C1B81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Дает надежду, положительные эмоции.</w:t>
      </w:r>
    </w:p>
    <w:p w14:paraId="1CBF7158"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Что не понравилось в восьмой серии, те кому не понравилось? Почему не понравилась она, что не так?</w:t>
      </w:r>
    </w:p>
    <w:p w14:paraId="776BF88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Мне как раз вот эта мистика не понравилась. То, что волк этот появился. Ну, ладно если б он появился, для меня было бы логично, если б она вышла , не знаю, вещь этого Леши бы нашла, еще что-то…</w:t>
      </w:r>
    </w:p>
    <w:p w14:paraId="042A891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Что не волк ведет, а как тогда он в этом был капкане и все.</w:t>
      </w:r>
    </w:p>
    <w:p w14:paraId="6EDB2CB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Но даже, если он ей померещился , что она куда-то прибежала, что-то такое бы например, что показало бы, что она там , не знаю, что бы она могла там найти? Ну, не знаю. Для меня вот эта концовка волк, вот это, еще что-то…</w:t>
      </w:r>
    </w:p>
    <w:p w14:paraId="694F937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 хоть его бы нашла. Мне бы хотя бы вот теперь точно, можем хотя бы понадеяться.</w:t>
      </w:r>
    </w:p>
    <w:p w14:paraId="2CD9298D"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Вам тоже мистика не понравилась?</w:t>
      </w:r>
    </w:p>
    <w:p w14:paraId="221BE09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Ее обыграли слишком топорно. Чересчур топорно. Прямо вот я, вот это вот, любят вот у нас испортить все хорошее , тем что впихнут обязательно сиськи и какую-нибудь парашу. Вот здесь вот параша – это мистика.</w:t>
      </w:r>
    </w:p>
    <w:p w14:paraId="2283B69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Может волк мог бы ее привести, не знаю, к лугу какому-нибудь, а где- нибудь была бы надпись от этого Леши, я бы это поняла…</w:t>
      </w:r>
    </w:p>
    <w:p w14:paraId="32002EA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 это там, я не знаю, в том же самом храме его, этого Лешу держат в плане того, что там подлечивают. Он приполз туда больной, допустим. Было бы хотя бы понятно.</w:t>
      </w:r>
    </w:p>
    <w:p w14:paraId="4C0B4D5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Она увидела храм и кадр с Бубликом, что его нашли. И все.</w:t>
      </w:r>
    </w:p>
    <w:p w14:paraId="68A28F57"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И что храм? Ну может это было раньше. А сейчас его там отпевают. Я откуда знаю?</w:t>
      </w:r>
    </w:p>
    <w:p w14:paraId="3F61F82A"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Не спорим, не спорим.</w:t>
      </w:r>
    </w:p>
    <w:p w14:paraId="2C7A2AE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Эта мистика как раз в том, что она идет через лес. Лес – это всегда переход идет в другую жизнь. И храм тоже, что его отпевают.</w:t>
      </w:r>
    </w:p>
    <w:p w14:paraId="65CC392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Может она умерла тогда?</w:t>
      </w:r>
    </w:p>
    <w:p w14:paraId="66BA771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Дак вот. Не понятно, они про жизнь или про смерть в этом моменте говорят?</w:t>
      </w:r>
    </w:p>
    <w:p w14:paraId="1A76D3D2"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Что еще не понравилось в восьмой серии? Альбина, Вы сказали, что у Вас неоднозначное отношение. Что Вам не понравилось?</w:t>
      </w:r>
    </w:p>
    <w:p w14:paraId="5BA8D07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Альбина: </w:t>
      </w:r>
      <w:r w:rsidRPr="00CB7EA4">
        <w:rPr>
          <w:rFonts w:ascii="Franklin Gothic Book" w:hAnsi="Franklin Gothic Book"/>
          <w:sz w:val="24"/>
          <w:szCs w:val="24"/>
        </w:rPr>
        <w:t>Для меня формулировка «понравилось» -значит, вот классно, еще бы посмотреть. Нет, я бы это второй раз смотреть бы не стала.</w:t>
      </w:r>
    </w:p>
    <w:p w14:paraId="76515EE2"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То есть, она эмоционально тяжелая? Понятно. Еще что-то есть, что не понравилось?</w:t>
      </w:r>
    </w:p>
    <w:p w14:paraId="2AB1EA2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Мне не понравилось вот этот, сцена вот этого бойца, который в коме лежит. Ну, он бы не встал. Это не реально.</w:t>
      </w:r>
    </w:p>
    <w:p w14:paraId="0670C34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Он так еще упал-то так это … Спасибо, что не аааххх…</w:t>
      </w:r>
    </w:p>
    <w:p w14:paraId="2F00E80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Невозможно это встать с ожогами. Просто я встречалась, знаю…</w:t>
      </w:r>
    </w:p>
    <w:p w14:paraId="50D1BE24"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а вот насколько органичен переход от мирного времени к военному? Органично вот этот переход или как-то резко?</w:t>
      </w:r>
    </w:p>
    <w:p w14:paraId="1978390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 В целом, да.</w:t>
      </w:r>
    </w:p>
    <w:p w14:paraId="342FB19B"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Органично.</w:t>
      </w:r>
    </w:p>
    <w:p w14:paraId="24BD63C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Органично в том плане что оно и было резко. Вот мы засыпали в нормальном, просыпаемся в этом состоянии.</w:t>
      </w:r>
    </w:p>
    <w:p w14:paraId="10A95BF4"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То есть , это соответствует реальности? Согласны, что органично?</w:t>
      </w:r>
    </w:p>
    <w:p w14:paraId="4C395BE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w:t>
      </w:r>
    </w:p>
    <w:p w14:paraId="4F86C870"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А как-то это влияет на отношение к последней серии? Вот то что от мирного времени к военному переход? Или в принципе отношение к серии это не связано?</w:t>
      </w:r>
    </w:p>
    <w:p w14:paraId="00C45AA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А это как раз показывает, что от военного оно к мирному переходит. В конце концов.</w:t>
      </w:r>
    </w:p>
    <w:p w14:paraId="07D5F2EA"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Вселяет надежду. Хорошо. Вопрос ко всем. Хотели бы увидеть продолжение этого сериала? Вот, давайте проголосуем. Кто хотел бы увидеть продолжение сериала? То есть, второй сезон посмотреть. (голосование)</w:t>
      </w:r>
    </w:p>
    <w:p w14:paraId="35D4AA5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Может быть одну0две серии и все.</w:t>
      </w:r>
    </w:p>
    <w:p w14:paraId="3A988F55"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Кто не хотел бы увидеть продолжение? (голосование) Остальные где?</w:t>
      </w:r>
    </w:p>
    <w:p w14:paraId="09BF947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Я воздержусь.</w:t>
      </w:r>
    </w:p>
    <w:p w14:paraId="15AE3706"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Нет.</w:t>
      </w:r>
    </w:p>
    <w:p w14:paraId="5781ACB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Если совсем будет делать нечего…</w:t>
      </w:r>
    </w:p>
    <w:p w14:paraId="24CB793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У меня вот двоякое чувство. Фильм был интересный, захватывающий, мне было приятно его смотреть, но вот продолжение, мне кажется это размоет все. Вот здесь вот, концовка и все. У тебя вот надежда на какую-то светлую жизнь.</w:t>
      </w:r>
    </w:p>
    <w:p w14:paraId="2CF513AF"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То есть целостный уже.</w:t>
      </w:r>
    </w:p>
    <w:p w14:paraId="5100F3F8"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w:t>
      </w:r>
    </w:p>
    <w:p w14:paraId="2C9C514E"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Он целостный уже, не надо ничего как бы уже рассказывать. Хорошо. А тогда..</w:t>
      </w:r>
    </w:p>
    <w:p w14:paraId="03E7D98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Тогда он превратится уже в мылодраму.</w:t>
      </w:r>
    </w:p>
    <w:p w14:paraId="708FFE3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Одну-две серии буквально. Может быть его завершить как-то. Потому что для меня вот этот волк…</w:t>
      </w:r>
    </w:p>
    <w:p w14:paraId="5F190B80"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Давайте не хором, не хором. Сейчас вот Гульсина, а потом остальные. Да, пожалуйста.</w:t>
      </w:r>
    </w:p>
    <w:p w14:paraId="5EDB274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Гульсина: </w:t>
      </w:r>
      <w:r w:rsidRPr="00CB7EA4">
        <w:rPr>
          <w:rFonts w:ascii="Franklin Gothic Book" w:hAnsi="Franklin Gothic Book"/>
          <w:sz w:val="24"/>
          <w:szCs w:val="24"/>
        </w:rPr>
        <w:t>Я говорю, а мне бы наоборот, может быть одну-две серии, тогда после этого волка с церковью. Чтобы уже однозначно что-то было. Ну, потому что для меня … Все-таки мы же смотрим кинокартину так, да? То есть для меня важен сейчас , особенно в текущей ситуации, хеппи-энд. А мне не хватило здесь.</w:t>
      </w:r>
    </w:p>
    <w:p w14:paraId="187DEF3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Четкая, конкретная концовка с положительным окрасом.</w:t>
      </w:r>
    </w:p>
    <w:p w14:paraId="324DC09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 xml:space="preserve">Да. </w:t>
      </w:r>
    </w:p>
    <w:p w14:paraId="6BE2CEA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Хрен с ним как-то не нужен, еще что-то. Ну, да, чуть-чуть, чтобы она все-таки с ним встретилась. Ну и пускай там обнимутся, поцелуются. Она покажет, что я там фамилию поменяла. Ну, как-то вот так вот.</w:t>
      </w:r>
    </w:p>
    <w:p w14:paraId="771FB0E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sz w:val="24"/>
          <w:szCs w:val="24"/>
        </w:rPr>
        <w:t xml:space="preserve">Женщина: </w:t>
      </w:r>
      <w:r w:rsidRPr="00CB7EA4">
        <w:rPr>
          <w:rFonts w:ascii="Franklin Gothic Book" w:hAnsi="Franklin Gothic Book"/>
          <w:sz w:val="24"/>
          <w:szCs w:val="24"/>
        </w:rPr>
        <w:t xml:space="preserve">То есть, не нужен второй сезон. Нужно завершение вот этого. </w:t>
      </w:r>
    </w:p>
    <w:p w14:paraId="15D2FAC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Модератор:</w:t>
      </w:r>
      <w:r w:rsidRPr="00CB7EA4">
        <w:rPr>
          <w:rFonts w:ascii="Franklin Gothic Book" w:hAnsi="Franklin Gothic Book"/>
          <w:sz w:val="24"/>
          <w:szCs w:val="24"/>
        </w:rPr>
        <w:t xml:space="preserve"> То есть завершить какие-то линии сюжетные. Не целый сезон снимать, а немножечко вот.</w:t>
      </w:r>
    </w:p>
    <w:p w14:paraId="59EB117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 Нужно просто концовку, а не второй сезон.</w:t>
      </w:r>
    </w:p>
    <w:p w14:paraId="2A0AAB8C"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Другая концовка. То есть более однозначная, понятная. Хорошо, понятен запрос. Те, кто считает, что вот нужна, хотели бы увидеть продолжение, то же самое у вас? Или вот кто-то прямо хочет вот полный?</w:t>
      </w:r>
    </w:p>
    <w:p w14:paraId="7663EA1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Нет. Можно, вот если бы я уже дальше, я совсем уже в дебри, я уже придумала. Я уже придумала там другое, там можно и героини. Там уже новый фильм, там уже можно прожить не именно эту ситуацию, любовь героев. Там может дети у них пошли, что-то там вот уже с таким моментом. И плюс то, что их, ну у нее жизнь такая интересная у главной героини, кладезь всяких приключений то есть..</w:t>
      </w:r>
    </w:p>
    <w:p w14:paraId="7218FC40"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То есть просто интересный персонаж, интересно что будет с ней дальше?</w:t>
      </w:r>
    </w:p>
    <w:p w14:paraId="4392199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Что дальше с не? Я бы вот хотела, я действительно прямо проживаю прямо с ней, с этим персонажем жизнь. Мне интересно, что с ним потом получается.</w:t>
      </w:r>
    </w:p>
    <w:p w14:paraId="56EB7BF5"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 xml:space="preserve">Модератор: Хорошо. Еще почему хотелось бы или то, что перед этим говорили? Те, кто хотел бы продолжение. </w:t>
      </w:r>
    </w:p>
    <w:p w14:paraId="22FF4D4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Я бы прямо еще сезон посмотрела. В две серии потому что не уложиться там. Непонятно, что с наследством, что с деньгами. Где они будут жить? Будут ли они вместе жить? Он живой, окей. Но у него руки , ноги на месте? Нет. Тот же вопрос. И вот, надо еще сезон, чтобы все вопросы закрыть.</w:t>
      </w:r>
    </w:p>
    <w:p w14:paraId="37439BF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Мне не надо что-то говорить.</w:t>
      </w:r>
    </w:p>
    <w:p w14:paraId="37C42FE6"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Давайте не спорить, сейчас до Вас дойдет. Пока, кто хотел бы посмотреть еще продолжение. Еще какие-то есть комментарии от тех, кто хотел бы посмотреть продолжение? Почему хотелось бы?</w:t>
      </w:r>
    </w:p>
    <w:p w14:paraId="7C6E4F1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Ну, вот хотелось бы правда, посмотреть реально, что с Катей произойдет? Что у них действительно вот как говорим, что там с наследством – мне вот не особо важно вот это. Что осталось с их любовью? Что останется? Как, когда у них появятся эти деньги, как они будут себя вести? Все равно человеческие качества как раскроются? Может быть он там все, у нее она вот на эмоциях любила-любила, а потом раз, опять у нее что-то.</w:t>
      </w:r>
    </w:p>
    <w:p w14:paraId="2EDDED18"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Те, кому не хотелось бы продолжение смотреть. Почему не хотелось бы? Вот, Вера, Вы сказали что потому что целостный уже, как бы все завершилось. Согласны? Вот те, кто не хотел бы по этой причине?</w:t>
      </w:r>
    </w:p>
    <w:p w14:paraId="12DD786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w:t>
      </w:r>
    </w:p>
    <w:p w14:paraId="555FDFBA"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Не хотелось бы поэтому. Уже все сказано.</w:t>
      </w:r>
    </w:p>
    <w:p w14:paraId="5A16CF2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Не то, что фильм не интересный. Просто да. Оно здесь уже закрыто все, а дальше оно превратится в мылодраму.</w:t>
      </w:r>
    </w:p>
    <w:p w14:paraId="3815797C"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Понятно. Хорошо. Согласны?</w:t>
      </w:r>
    </w:p>
    <w:p w14:paraId="2AE268F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w:t>
      </w:r>
    </w:p>
    <w:p w14:paraId="4AE24458"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Тогда вот еще какой вопрос. Уже в принципе это звучало, но хочу спросить все равно, чтобы было понятно. Вам было бы интересно узнать о том, как сложится судьба героев в дальнейшем? Вот, кому было бы интересно, поднимите руки? (голосование) Узнать что с ними будет. Кому не интересно? Хорошо. Почему интересно?</w:t>
      </w:r>
    </w:p>
    <w:p w14:paraId="6564B1A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Ну, я уже говорила. Мне недостаточно Этот волк какой-то, мистика. Не мое.</w:t>
      </w:r>
    </w:p>
    <w:p w14:paraId="6300D4D2"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То есть, не все сюжетные линии завершены.</w:t>
      </w:r>
    </w:p>
    <w:p w14:paraId="31F1651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w:t>
      </w:r>
    </w:p>
    <w:p w14:paraId="14C0E7CC"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Уже сказали про это, да, обсудили. Почему не интересно? Кому не интересно узнать что…?</w:t>
      </w:r>
    </w:p>
    <w:p w14:paraId="478943E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Слишком далеко заглядывать не надо. Вот она его нашла и там живого, мертвого, не знаю какого, вот нашла, все понятно, до свидания. Все. Что там дальше? Дети, внуки, правнуки, три собаки, двадцать два кота – мне не важно.</w:t>
      </w:r>
    </w:p>
    <w:p w14:paraId="77FF5ACB"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Не интересно, потому что уже все понятно.</w:t>
      </w:r>
    </w:p>
    <w:p w14:paraId="1A4B287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w:t>
      </w:r>
    </w:p>
    <w:p w14:paraId="505B32EB"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Согласны? Вот те, кому не интересно?</w:t>
      </w:r>
    </w:p>
    <w:p w14:paraId="55BD403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w:t>
      </w:r>
    </w:p>
    <w:p w14:paraId="5855EF9F"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Вера, то же самое?</w:t>
      </w:r>
    </w:p>
    <w:p w14:paraId="73D69EF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Вера: </w:t>
      </w:r>
      <w:r w:rsidRPr="00CB7EA4">
        <w:rPr>
          <w:rFonts w:ascii="Franklin Gothic Book" w:hAnsi="Franklin Gothic Book"/>
          <w:sz w:val="24"/>
          <w:szCs w:val="24"/>
        </w:rPr>
        <w:t>У меня вот, я говорю, мне вот…Вроде целостный фильм, да. То есть, длиннее не надо. Но принципе интересно , чем закончится. Но не до детей и внуков.</w:t>
      </w:r>
    </w:p>
    <w:p w14:paraId="0B9C913E"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Значит, осталось у нас еще буквально несколько вопросов. Понравилась или не понравилась игра актеров?</w:t>
      </w:r>
    </w:p>
    <w:p w14:paraId="107CBD9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Понравилась.</w:t>
      </w:r>
    </w:p>
    <w:p w14:paraId="1C81D09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Понравилась.</w:t>
      </w:r>
    </w:p>
    <w:p w14:paraId="3B2C64C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Пятьдесят на пятьдесят.</w:t>
      </w:r>
    </w:p>
    <w:p w14:paraId="312244E3"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Пятьдесят на пятьдесят.</w:t>
      </w:r>
    </w:p>
    <w:p w14:paraId="0AB98D36"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Где-то было так, что норм. Начинаешь сопереживать. А где-то прям вот…буэээ…</w:t>
      </w:r>
    </w:p>
    <w:p w14:paraId="0B6B14CE"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Но, в основном, в целом скорее больше понравилась?</w:t>
      </w:r>
    </w:p>
    <w:p w14:paraId="2609E18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w:t>
      </w:r>
    </w:p>
    <w:p w14:paraId="641EB955"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Понравилась. Но есть какие-то актеры, которые не очень?</w:t>
      </w:r>
    </w:p>
    <w:p w14:paraId="09B8ED4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У меня один только.</w:t>
      </w:r>
    </w:p>
    <w:p w14:paraId="1673E995"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Ага. Хорошо. Так, Дарья, Вам не понравилась, да? Ну, давайте тогда проголосуем, кому скорее понравилась? Чтобы было понятно. (голосование) Ну, да, все понятно. Что понравилось? Что в игре актеров понравилось? Почему понравилась?</w:t>
      </w:r>
    </w:p>
    <w:p w14:paraId="77D4A75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Настоящие.</w:t>
      </w:r>
    </w:p>
    <w:p w14:paraId="3425510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Жизненные. Все очень реалистично.</w:t>
      </w:r>
    </w:p>
    <w:p w14:paraId="16A28D3B"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Реалистично.</w:t>
      </w:r>
    </w:p>
    <w:p w14:paraId="7510C46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Реалистично. Ну, естественно играют. Нет такого, что когда, например, того же Безрукова везде видишь, да, и думаешь, Господи, опять этот Безруков, уже к его персонажу никак ничего не влечет, не понимаешь…</w:t>
      </w:r>
    </w:p>
    <w:p w14:paraId="1F4CB26A"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Никаких эмоций не вызывает.</w:t>
      </w:r>
    </w:p>
    <w:p w14:paraId="5C65492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Да. Да, видишь, что ну потому, что играется. А тут все-таки интересно.</w:t>
      </w:r>
    </w:p>
    <w:p w14:paraId="34B3287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 xml:space="preserve">Живая кровь. </w:t>
      </w:r>
    </w:p>
    <w:p w14:paraId="58234C6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И живая кровь, но и сама главная героиня очень все естественно играет. Не было такого, что переигрывает, да. И главный герой также. В целом все понравилось.</w:t>
      </w:r>
    </w:p>
    <w:p w14:paraId="5D369442"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Дарья, не понравилось что? Чтобы эти моменты зафиксировать. Дарья, вот что не понравилось в игре актеров?</w:t>
      </w:r>
    </w:p>
    <w:p w14:paraId="11E2927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Дарья: </w:t>
      </w:r>
      <w:r w:rsidRPr="00CB7EA4">
        <w:rPr>
          <w:rFonts w:ascii="Franklin Gothic Book" w:hAnsi="Franklin Gothic Book"/>
          <w:sz w:val="24"/>
          <w:szCs w:val="24"/>
        </w:rPr>
        <w:t>Ну, вот для меня они местами прям переигрывают. Прям очень сильно, очень гипертрофированно. Я люблю более тонкую игру, которая на взглядах, на каких-то небольших движениях, на чем -то таком более психологическом.</w:t>
      </w:r>
    </w:p>
    <w:p w14:paraId="3C1923E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Микромимика, энергетика какая-то. Вот ты чувствуешь настроение, как в жизни. У нас никто же не делает Вот Тааак. Нет, может делают, но ты думаешь – больной.</w:t>
      </w:r>
    </w:p>
    <w:p w14:paraId="2B829AB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Харизма, она в другом. Она непосредственно в действии, которые ты демонстрируешь.</w:t>
      </w:r>
    </w:p>
    <w:p w14:paraId="4C7599B2"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То есть, прямолинейно слишком?</w:t>
      </w:r>
    </w:p>
    <w:p w14:paraId="5696253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Ну, да. Но это наверное вопрос к режиссеру, какую задачу он ставил перед артистами. Потому что к ним, наверное, нет вопросов, потому что они сыграли то , что просили.</w:t>
      </w:r>
    </w:p>
    <w:p w14:paraId="591FA4B9"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 xml:space="preserve">Модератор: Хорошо. Еще тогда про музыку поговорим. Понравилась или не понравилась музыка в сериале? Вот, музыка тоже тут звучала. Кто-то даже там говорил, что пытались найти эти песни. Кто-то нашел, кто-то не нашел. Значит вот, кому понравилась музыка? Кому понравилась, поднимите руки. (голосование) </w:t>
      </w:r>
    </w:p>
    <w:p w14:paraId="2DFF27F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Другой вариант такой еще.</w:t>
      </w:r>
    </w:p>
    <w:p w14:paraId="30AC477B"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Ясно. Хорошо. Что в музыке понравилось?</w:t>
      </w:r>
    </w:p>
    <w:p w14:paraId="5C3F07F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Я их не слышала, этих исполнителей до этого сериала, как бы. Тут и песни эти знакомые были. Ну, не девушки, потому что правда. Юрия Николаенко песни я знаю наизусть все как бы. Потому что, ну, сталкиваюсь часто. Поэтому мне, конечно, мне это зашло совсем. Вот, я только от себя, лично свое мнение говорю.</w:t>
      </w:r>
    </w:p>
    <w:p w14:paraId="79222144"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Еще кто-то хочет дополнить, что понравилось в музыке? Почему понравилось?</w:t>
      </w:r>
    </w:p>
    <w:p w14:paraId="2D631BE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У меня не знакомые песни, но очень понравились.</w:t>
      </w:r>
    </w:p>
    <w:p w14:paraId="4E330E1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Очень современные, веселые. Прям так в тему подобранные их отношения..</w:t>
      </w:r>
    </w:p>
    <w:p w14:paraId="17AF7A25"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Альбина, согласны? Нет?</w:t>
      </w:r>
    </w:p>
    <w:p w14:paraId="41ED9A5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Альбина: </w:t>
      </w:r>
      <w:r w:rsidRPr="00CB7EA4">
        <w:rPr>
          <w:rFonts w:ascii="Franklin Gothic Book" w:hAnsi="Franklin Gothic Book"/>
          <w:sz w:val="24"/>
          <w:szCs w:val="24"/>
        </w:rPr>
        <w:t>Я свое мнение скажу.</w:t>
      </w:r>
    </w:p>
    <w:p w14:paraId="534788BF"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Говорите, свое мнение. Понравилось, не понравилось музыка?</w:t>
      </w:r>
    </w:p>
    <w:p w14:paraId="7A55F29B"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Альбина: </w:t>
      </w:r>
      <w:r w:rsidRPr="00CB7EA4">
        <w:rPr>
          <w:rFonts w:ascii="Franklin Gothic Book" w:hAnsi="Franklin Gothic Book"/>
          <w:sz w:val="24"/>
          <w:szCs w:val="24"/>
        </w:rPr>
        <w:t>Мне не нравятся старые песни абсолютно. Но мне нравится, когда их перепевают на современные мотивы и здесь оно было. Я такая – что-то в этом есть. Что-то новое, помимо Скриптонита, моего любимого.</w:t>
      </w:r>
    </w:p>
    <w:p w14:paraId="4E4921BD"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 xml:space="preserve">Модератор: Вера, Вам как музыка? </w:t>
      </w:r>
    </w:p>
    <w:p w14:paraId="66A02C3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Вера: </w:t>
      </w:r>
      <w:r w:rsidRPr="00CB7EA4">
        <w:rPr>
          <w:rFonts w:ascii="Franklin Gothic Book" w:hAnsi="Franklin Gothic Book"/>
          <w:sz w:val="24"/>
          <w:szCs w:val="24"/>
        </w:rPr>
        <w:t>Мне зашло.</w:t>
      </w:r>
    </w:p>
    <w:p w14:paraId="29CC6085"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Зашло.</w:t>
      </w:r>
    </w:p>
    <w:p w14:paraId="209F867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Вера: </w:t>
      </w:r>
      <w:r w:rsidRPr="00CB7EA4">
        <w:rPr>
          <w:rFonts w:ascii="Franklin Gothic Book" w:hAnsi="Franklin Gothic Book"/>
          <w:sz w:val="24"/>
          <w:szCs w:val="24"/>
        </w:rPr>
        <w:t>Давайте послушаем Дашу.</w:t>
      </w:r>
    </w:p>
    <w:p w14:paraId="22F55267"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Что не понравилось, Дарья? Почему музыка не понравилась?</w:t>
      </w:r>
    </w:p>
    <w:p w14:paraId="3866F97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Дарья: </w:t>
      </w:r>
      <w:r w:rsidRPr="00CB7EA4">
        <w:rPr>
          <w:rFonts w:ascii="Franklin Gothic Book" w:hAnsi="Franklin Gothic Book"/>
          <w:sz w:val="24"/>
          <w:szCs w:val="24"/>
        </w:rPr>
        <w:t xml:space="preserve">Я не люблю мюзиклы. Мне не нравится музыкальная вставка. Они для меня неуместны. Я понимаю, про землю в иллюминаторе, но для меня недостаточно она раскрывает героиню. То есть, ее можно раскрыть как-то еще. И вот мне эти вот индийские танцы, вот это вот, оно для меня там не уместно. </w:t>
      </w:r>
    </w:p>
    <w:p w14:paraId="617DC923"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То есть, это какие-то вставки искусственные.</w:t>
      </w:r>
    </w:p>
    <w:p w14:paraId="319A1B4F"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Дарья: </w:t>
      </w:r>
      <w:r w:rsidRPr="00CB7EA4">
        <w:rPr>
          <w:rFonts w:ascii="Franklin Gothic Book" w:hAnsi="Franklin Gothic Book"/>
          <w:sz w:val="24"/>
          <w:szCs w:val="24"/>
        </w:rPr>
        <w:t>Ну, там как будто у этого был типа один режиссер, который ведет сюжетную линию и второй, который делает эффекты, и третий, который отвечает за анимацию и вот они вот…</w:t>
      </w:r>
    </w:p>
    <w:p w14:paraId="00166624"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Простоквашино, письмо когда пишут…</w:t>
      </w:r>
    </w:p>
    <w:p w14:paraId="76592EA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Дарья: </w:t>
      </w:r>
      <w:r w:rsidRPr="00CB7EA4">
        <w:rPr>
          <w:rFonts w:ascii="Franklin Gothic Book" w:hAnsi="Franklin Gothic Book"/>
          <w:sz w:val="24"/>
          <w:szCs w:val="24"/>
        </w:rPr>
        <w:t>Да.</w:t>
      </w:r>
    </w:p>
    <w:p w14:paraId="565F594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Вот это точно так же.</w:t>
      </w:r>
    </w:p>
    <w:p w14:paraId="22F1625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А мне наоборот это понравилось, потому что мне вот эти вот все сорта, знаете, экшн, когда дыш-дыш-дыш, непонятно, что происходит, думаю, уже до такой степени вы мне надоели. А здесь, всего подобавляли, все что я люблю… Да, и картинки красивые, и музыка интересная тем более.</w:t>
      </w:r>
    </w:p>
    <w:p w14:paraId="2156AA7B"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То есть, не так однообразно смотреть?</w:t>
      </w:r>
    </w:p>
    <w:p w14:paraId="14D6E25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Неоднообразно и интересно из-за этого.</w:t>
      </w:r>
    </w:p>
    <w:p w14:paraId="12B6CDAC"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Спасибо. Дарья, Вам что не понравилось?</w:t>
      </w:r>
    </w:p>
    <w:p w14:paraId="09FD08B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Дарья: </w:t>
      </w:r>
      <w:r w:rsidRPr="00CB7EA4">
        <w:rPr>
          <w:rFonts w:ascii="Franklin Gothic Book" w:hAnsi="Franklin Gothic Book"/>
          <w:sz w:val="24"/>
          <w:szCs w:val="24"/>
        </w:rPr>
        <w:t>Для меня реально они местами неуместны. То есть вот допустим, Тим Бертен. Вот он, по нему там какие-то мюзиклы, это одно. Есть прям мюзиклы, это мюзиклы, это все понятно, ты знаешь, на что идешь. А когда ты смотришь, вникаешь, а потом включаются реально индийские танцы, хочется пнуть под пятую точку и сказать – валите. Это ЗАГС. Поженились, расписались, вали.</w:t>
      </w:r>
    </w:p>
    <w:p w14:paraId="4B433389"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Нет, а Морозко еще где вот она…</w:t>
      </w:r>
    </w:p>
    <w:p w14:paraId="6C1CE25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Дарья: </w:t>
      </w:r>
      <w:r w:rsidRPr="00CB7EA4">
        <w:rPr>
          <w:rFonts w:ascii="Franklin Gothic Book" w:hAnsi="Franklin Gothic Book"/>
          <w:sz w:val="24"/>
          <w:szCs w:val="24"/>
        </w:rPr>
        <w:t>А, да. И она в этом еще, в санях, в голом виде практически скачет. Да ты бы уже окоченела бы, ты у себя в Лондоне снега не видела.</w:t>
      </w:r>
    </w:p>
    <w:p w14:paraId="2B23053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Она же себе представляла. Она шла, мерзла и представляла. Не знаю, мне все понравилось.</w:t>
      </w:r>
    </w:p>
    <w:p w14:paraId="798B9CB0"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Понятно.</w:t>
      </w:r>
    </w:p>
    <w:p w14:paraId="7C07155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Женщина: </w:t>
      </w:r>
      <w:r w:rsidRPr="00CB7EA4">
        <w:rPr>
          <w:rFonts w:ascii="Franklin Gothic Book" w:hAnsi="Franklin Gothic Book"/>
          <w:sz w:val="24"/>
          <w:szCs w:val="24"/>
        </w:rPr>
        <w:t>Нам уже показывали, что она идет, закутанная.</w:t>
      </w:r>
    </w:p>
    <w:p w14:paraId="36CB22FE"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 xml:space="preserve">Модератор: Все, мы не спорим. Говорим только по теме. А то мы сегодня не уйдем. Еще один вопрос остался. Понравилось или… Вот это вообще мы не обсуждали. Понравилось или не понравилось операторская работа и почему? Так, понравилось, Дарья, операторская работа? </w:t>
      </w:r>
    </w:p>
    <w:p w14:paraId="2A0A4982"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Дарья: </w:t>
      </w:r>
      <w:r w:rsidRPr="00CB7EA4">
        <w:rPr>
          <w:rFonts w:ascii="Franklin Gothic Book" w:hAnsi="Franklin Gothic Book"/>
          <w:sz w:val="24"/>
          <w:szCs w:val="24"/>
        </w:rPr>
        <w:t>Ну вот, тоже как-то сомнительно, но окэй типа. Для российского фильма, ну как бы не сказать, что говнище, но все-таки скажу.</w:t>
      </w:r>
    </w:p>
    <w:p w14:paraId="67B2D4E5"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 xml:space="preserve">Модератор: Не понравилось. Что не понравилось? </w:t>
      </w:r>
    </w:p>
    <w:p w14:paraId="529E38C5"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Дарья: </w:t>
      </w:r>
      <w:r w:rsidRPr="00CB7EA4">
        <w:rPr>
          <w:rFonts w:ascii="Franklin Gothic Book" w:hAnsi="Franklin Gothic Book"/>
          <w:sz w:val="24"/>
          <w:szCs w:val="24"/>
        </w:rPr>
        <w:t>Ну, не знаю. Российский, просто российский сериал, все.</w:t>
      </w:r>
    </w:p>
    <w:p w14:paraId="1AF4C6C5"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Не интересно?</w:t>
      </w:r>
    </w:p>
    <w:p w14:paraId="3B7A27F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Дарья: </w:t>
      </w:r>
      <w:r w:rsidRPr="00CB7EA4">
        <w:rPr>
          <w:rFonts w:ascii="Franklin Gothic Book" w:hAnsi="Franklin Gothic Book"/>
          <w:sz w:val="24"/>
          <w:szCs w:val="24"/>
        </w:rPr>
        <w:t>Этим все сказано. То есть, если вы хотите сделать плохо, обращайтесь вон туда.</w:t>
      </w:r>
    </w:p>
    <w:p w14:paraId="585B211D"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Не качественно?</w:t>
      </w:r>
    </w:p>
    <w:p w14:paraId="3B124A33" w14:textId="77777777" w:rsidR="00433B7C" w:rsidRPr="00CB7EA4" w:rsidRDefault="00433B7C" w:rsidP="00433B7C">
      <w:pPr>
        <w:spacing w:after="120"/>
        <w:ind w:firstLine="567"/>
        <w:jc w:val="both"/>
        <w:rPr>
          <w:rFonts w:ascii="Franklin Gothic Book" w:hAnsi="Franklin Gothic Book"/>
          <w:bCs/>
          <w:sz w:val="24"/>
          <w:szCs w:val="24"/>
        </w:rPr>
      </w:pPr>
      <w:r w:rsidRPr="00CB7EA4">
        <w:rPr>
          <w:rFonts w:ascii="Franklin Gothic Book" w:hAnsi="Franklin Gothic Book"/>
          <w:b/>
          <w:bCs/>
          <w:sz w:val="24"/>
          <w:szCs w:val="24"/>
        </w:rPr>
        <w:t xml:space="preserve">Дарья: </w:t>
      </w:r>
      <w:r w:rsidRPr="00CB7EA4">
        <w:rPr>
          <w:rFonts w:ascii="Franklin Gothic Book" w:hAnsi="Franklin Gothic Book"/>
          <w:bCs/>
          <w:sz w:val="24"/>
          <w:szCs w:val="24"/>
        </w:rPr>
        <w:t>Да.</w:t>
      </w:r>
    </w:p>
    <w:p w14:paraId="47B5593F"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Альбина, Вам как операторская работа?</w:t>
      </w:r>
    </w:p>
    <w:p w14:paraId="132DB41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Альбина: </w:t>
      </w:r>
      <w:r w:rsidRPr="00CB7EA4">
        <w:rPr>
          <w:rFonts w:ascii="Franklin Gothic Book" w:hAnsi="Franklin Gothic Book"/>
          <w:sz w:val="24"/>
          <w:szCs w:val="24"/>
        </w:rPr>
        <w:t>У меня нет такого, что вау, как классно, но оно хорошее, нормальное. Если ты на нее не обращаешь внимание, то все в порядке.</w:t>
      </w:r>
    </w:p>
    <w:p w14:paraId="5B635110"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Все нормально. Вера, Вам как операторская работа?</w:t>
      </w:r>
    </w:p>
    <w:p w14:paraId="0C29CA2D"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Вера: </w:t>
      </w:r>
      <w:r w:rsidRPr="00CB7EA4">
        <w:rPr>
          <w:rFonts w:ascii="Franklin Gothic Book" w:hAnsi="Franklin Gothic Book"/>
          <w:sz w:val="24"/>
          <w:szCs w:val="24"/>
        </w:rPr>
        <w:t>Мне фильм понравился в целом, значит операторская тоже работа.</w:t>
      </w:r>
    </w:p>
    <w:p w14:paraId="3A3DE163"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То есть, как то особо не обратили внимание? Светлана?</w:t>
      </w:r>
    </w:p>
    <w:p w14:paraId="72FC5FE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Светлана: </w:t>
      </w:r>
      <w:r w:rsidRPr="00CB7EA4">
        <w:rPr>
          <w:rFonts w:ascii="Franklin Gothic Book" w:hAnsi="Franklin Gothic Book"/>
          <w:sz w:val="24"/>
          <w:szCs w:val="24"/>
        </w:rPr>
        <w:t>Я могу сказать так, что я в целом смотрю фильм, то есть операторская работа есть-нет, я уже об этом изначально начинала говорить, что много недочетов, которые.. Актерские, девчонки, в целом фильм нравится, я на все закрыла глаза, операторская работа – прекрасно, пусть будет так. В принципе весь фильм, все.</w:t>
      </w:r>
    </w:p>
    <w:p w14:paraId="56F882C0"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 xml:space="preserve">Модератор: Спасибо. Хорошо. Анна, Вам как операторская работа? </w:t>
      </w:r>
    </w:p>
    <w:p w14:paraId="16BCEB93"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Анна: </w:t>
      </w:r>
      <w:r w:rsidRPr="00CB7EA4">
        <w:rPr>
          <w:rFonts w:ascii="Franklin Gothic Book" w:hAnsi="Franklin Gothic Book"/>
          <w:sz w:val="24"/>
          <w:szCs w:val="24"/>
        </w:rPr>
        <w:t>Я тоже не обращала на это кстати внимание. Абсолютно.</w:t>
      </w:r>
    </w:p>
    <w:p w14:paraId="68A6287D"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То есть того, что раздражало – не было?</w:t>
      </w:r>
    </w:p>
    <w:p w14:paraId="496C2531"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Анна: </w:t>
      </w:r>
      <w:r w:rsidRPr="00CB7EA4">
        <w:rPr>
          <w:rFonts w:ascii="Franklin Gothic Book" w:hAnsi="Franklin Gothic Book"/>
          <w:sz w:val="24"/>
          <w:szCs w:val="24"/>
        </w:rPr>
        <w:t>Ну, про баню я говорила, наверное не стоило.</w:t>
      </w:r>
    </w:p>
    <w:p w14:paraId="54DBA436"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Ну, это не операторская, наверное, работа, больше режиссерская. Пожалуйста, Дарья.</w:t>
      </w:r>
    </w:p>
    <w:p w14:paraId="09379C8A"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Дарья: </w:t>
      </w:r>
      <w:r w:rsidRPr="00CB7EA4">
        <w:rPr>
          <w:rFonts w:ascii="Franklin Gothic Book" w:hAnsi="Franklin Gothic Book"/>
          <w:sz w:val="24"/>
          <w:szCs w:val="24"/>
        </w:rPr>
        <w:t>Мне не понравилась, потому что ощущение, что там над этим тоже несколько операторов работало разных. Потому что там есть крупные очень планы, какой-то предмет, то есть она сделана классно, но совершенно не вяжется с тем, что мы смотрим более простые какие-то вещи, потом какие-то планы, то есть как бы эффекты хорошо вроде сняли. Вроде стрельбы, но тоже есть какие-то вот моменты. Вот эта виньетка ужасная, которая все восемь серий сначала черная, потом белая, потом главная. Что это блин? Мы в 24 году живем, ну капец.</w:t>
      </w:r>
    </w:p>
    <w:p w14:paraId="357D0358"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спасибо. Гульсина, Вам как операторская работа?</w:t>
      </w:r>
    </w:p>
    <w:p w14:paraId="17F61D10"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Гульсина: </w:t>
      </w:r>
      <w:r w:rsidRPr="00CB7EA4">
        <w:rPr>
          <w:rFonts w:ascii="Franklin Gothic Book" w:hAnsi="Franklin Gothic Book"/>
          <w:sz w:val="24"/>
          <w:szCs w:val="24"/>
        </w:rPr>
        <w:t>Да , я скажу, нормально, очень даже хорошо. И чтобы спрашивать вообще операторскую работу, мне кажется людям нужно с этим работать, чтобы это оценивать. Поэтому, я думаю, обывателей об этом спрашивать? Ну, ладно, я ролики , например делаю.</w:t>
      </w:r>
    </w:p>
    <w:p w14:paraId="57C5BD56"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Ну, может что-то зацепило?</w:t>
      </w:r>
    </w:p>
    <w:p w14:paraId="57FD73D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Гульсина: </w:t>
      </w:r>
      <w:r w:rsidRPr="00CB7EA4">
        <w:rPr>
          <w:rFonts w:ascii="Franklin Gothic Book" w:hAnsi="Franklin Gothic Book"/>
          <w:sz w:val="24"/>
          <w:szCs w:val="24"/>
        </w:rPr>
        <w:t>Я какие-то ролики монтирую, люблю фотографировать и для меня , в принципе, фильм очень на высоком уровне снят. Я не заметила никакой сумбурности. Если, допустим, там у них танцы и вот эти вот крупные кадры, и вот эта вот подача, она очень органична.</w:t>
      </w:r>
    </w:p>
    <w:p w14:paraId="3152ED82"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Спасибо. Татьяна?</w:t>
      </w:r>
    </w:p>
    <w:p w14:paraId="556E503E"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Татьяна: </w:t>
      </w:r>
      <w:r w:rsidRPr="00CB7EA4">
        <w:rPr>
          <w:rFonts w:ascii="Franklin Gothic Book" w:hAnsi="Franklin Gothic Book"/>
          <w:sz w:val="24"/>
          <w:szCs w:val="24"/>
        </w:rPr>
        <w:t>Я не разбираюсь.</w:t>
      </w:r>
    </w:p>
    <w:p w14:paraId="04094753"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 xml:space="preserve">Модератор: Не обратили внимания? </w:t>
      </w:r>
    </w:p>
    <w:p w14:paraId="7301E4BC" w14:textId="77777777" w:rsidR="00433B7C" w:rsidRPr="00CB7EA4" w:rsidRDefault="00433B7C" w:rsidP="00433B7C">
      <w:pPr>
        <w:spacing w:after="120"/>
        <w:ind w:firstLine="567"/>
        <w:jc w:val="both"/>
        <w:rPr>
          <w:rFonts w:ascii="Franklin Gothic Book" w:hAnsi="Franklin Gothic Book"/>
          <w:sz w:val="24"/>
          <w:szCs w:val="24"/>
        </w:rPr>
      </w:pPr>
      <w:r w:rsidRPr="00CB7EA4">
        <w:rPr>
          <w:rFonts w:ascii="Franklin Gothic Book" w:hAnsi="Franklin Gothic Book"/>
          <w:b/>
          <w:bCs/>
          <w:sz w:val="24"/>
          <w:szCs w:val="24"/>
        </w:rPr>
        <w:t xml:space="preserve">Татьяна: </w:t>
      </w:r>
      <w:r w:rsidRPr="00CB7EA4">
        <w:rPr>
          <w:rFonts w:ascii="Franklin Gothic Book" w:hAnsi="Franklin Gothic Book"/>
          <w:sz w:val="24"/>
          <w:szCs w:val="24"/>
        </w:rPr>
        <w:t>Да, я не обратила внимания.</w:t>
      </w:r>
    </w:p>
    <w:p w14:paraId="2AB0F93C" w14:textId="77777777" w:rsidR="00433B7C" w:rsidRPr="00CB7EA4" w:rsidRDefault="00433B7C" w:rsidP="00433B7C">
      <w:pPr>
        <w:spacing w:after="120"/>
        <w:ind w:firstLine="567"/>
        <w:jc w:val="both"/>
        <w:rPr>
          <w:rFonts w:ascii="Franklin Gothic Book" w:hAnsi="Franklin Gothic Book"/>
          <w:b/>
          <w:bCs/>
          <w:sz w:val="24"/>
          <w:szCs w:val="24"/>
        </w:rPr>
      </w:pPr>
      <w:r w:rsidRPr="00CB7EA4">
        <w:rPr>
          <w:rFonts w:ascii="Franklin Gothic Book" w:hAnsi="Franklin Gothic Book"/>
          <w:b/>
          <w:bCs/>
          <w:sz w:val="24"/>
          <w:szCs w:val="24"/>
        </w:rPr>
        <w:t>Модератор: Хорошо. Ну, все. Всем большое спасибо.</w:t>
      </w:r>
    </w:p>
    <w:p w14:paraId="62562CDD" w14:textId="77777777" w:rsidR="00433B7C" w:rsidRPr="00CB7EA4" w:rsidRDefault="00433B7C" w:rsidP="00433B7C">
      <w:pPr>
        <w:spacing w:after="120"/>
        <w:ind w:firstLine="567"/>
        <w:jc w:val="both"/>
        <w:rPr>
          <w:rFonts w:ascii="Franklin Gothic Book" w:hAnsi="Franklin Gothic Book"/>
          <w:sz w:val="24"/>
          <w:szCs w:val="24"/>
        </w:rPr>
      </w:pPr>
    </w:p>
    <w:p w14:paraId="1DAC9179" w14:textId="426CF92B" w:rsidR="00433B7C" w:rsidRPr="00CB7EA4" w:rsidRDefault="00433B7C">
      <w:pPr>
        <w:spacing w:after="0" w:line="240" w:lineRule="auto"/>
        <w:rPr>
          <w:rFonts w:ascii="Franklin Gothic Book" w:hAnsi="Franklin Gothic Book"/>
          <w:sz w:val="24"/>
          <w:szCs w:val="24"/>
        </w:rPr>
      </w:pPr>
    </w:p>
    <w:p w14:paraId="699FC780" w14:textId="1A8ACEDA" w:rsidR="00433B7C" w:rsidRPr="00CB7EA4" w:rsidRDefault="00433B7C">
      <w:pPr>
        <w:spacing w:after="0" w:line="240" w:lineRule="auto"/>
        <w:rPr>
          <w:rFonts w:ascii="Franklin Gothic Book" w:hAnsi="Franklin Gothic Book"/>
          <w:sz w:val="24"/>
          <w:szCs w:val="24"/>
        </w:rPr>
      </w:pPr>
      <w:r w:rsidRPr="00CB7EA4">
        <w:rPr>
          <w:rFonts w:ascii="Franklin Gothic Book" w:hAnsi="Franklin Gothic Book"/>
          <w:sz w:val="24"/>
          <w:szCs w:val="24"/>
        </w:rPr>
        <w:br w:type="page"/>
      </w:r>
    </w:p>
    <w:p w14:paraId="5A2E30D9" w14:textId="77777777" w:rsidR="001A45DC" w:rsidRPr="00F41785" w:rsidRDefault="001A45DC" w:rsidP="00A94BD0">
      <w:pPr>
        <w:spacing w:after="0" w:line="240" w:lineRule="auto"/>
        <w:rPr>
          <w:rFonts w:ascii="Franklin Gothic Book" w:hAnsi="Franklin Gothic Book"/>
        </w:rPr>
        <w:sectPr w:rsidR="001A45DC" w:rsidRPr="00F41785" w:rsidSect="008245A7">
          <w:headerReference w:type="default" r:id="rId10"/>
          <w:footerReference w:type="default" r:id="rId11"/>
          <w:pgSz w:w="11906" w:h="16838"/>
          <w:pgMar w:top="567" w:right="851" w:bottom="1134" w:left="1701" w:header="567" w:footer="283" w:gutter="0"/>
          <w:cols w:space="708"/>
          <w:titlePg/>
          <w:docGrid w:linePitch="360"/>
        </w:sectPr>
      </w:pPr>
    </w:p>
    <w:p w14:paraId="760B501B" w14:textId="77777777" w:rsidR="00CC7E38" w:rsidRDefault="00CC7E38" w:rsidP="00A94BD0">
      <w:pPr>
        <w:spacing w:after="0" w:line="240" w:lineRule="auto"/>
      </w:pPr>
      <w:r w:rsidRPr="00684B32">
        <w:rPr>
          <w:noProof/>
        </w:rPr>
        <w:drawing>
          <wp:anchor distT="0" distB="0" distL="114300" distR="114300" simplePos="0" relativeHeight="251667456" behindDoc="0" locked="0" layoutInCell="1" allowOverlap="1" wp14:anchorId="481FA6E7" wp14:editId="0152B7D3">
            <wp:simplePos x="0" y="0"/>
            <wp:positionH relativeFrom="page">
              <wp:align>left</wp:align>
            </wp:positionH>
            <wp:positionV relativeFrom="paragraph">
              <wp:posOffset>-361950</wp:posOffset>
            </wp:positionV>
            <wp:extent cx="3075305" cy="3648710"/>
            <wp:effectExtent l="0" t="0" r="0" b="8890"/>
            <wp:wrapNone/>
            <wp:docPr id="15" name="Рисунок 15" descr="C:\Documents and Settings\trooper\Рабочий стол\456.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C:\Documents and Settings\trooper\Рабочий стол\456.em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75305" cy="3648710"/>
                    </a:xfrm>
                    <a:prstGeom prst="rect">
                      <a:avLst/>
                    </a:prstGeom>
                    <a:noFill/>
                    <a:ln>
                      <a:noFill/>
                    </a:ln>
                  </pic:spPr>
                </pic:pic>
              </a:graphicData>
            </a:graphic>
          </wp:anchor>
        </w:drawing>
      </w:r>
    </w:p>
    <w:p w14:paraId="2B0D1472" w14:textId="77777777" w:rsidR="00CC7E38" w:rsidRDefault="00CC7E38" w:rsidP="00A94BD0">
      <w:pPr>
        <w:spacing w:after="0" w:line="240" w:lineRule="auto"/>
      </w:pPr>
    </w:p>
    <w:p w14:paraId="2FD61DFA" w14:textId="77777777" w:rsidR="00CC7E38" w:rsidRDefault="00CC7E38" w:rsidP="00A94BD0">
      <w:pPr>
        <w:spacing w:after="0" w:line="240" w:lineRule="auto"/>
      </w:pPr>
    </w:p>
    <w:p w14:paraId="4448BB04" w14:textId="77777777" w:rsidR="00CC7E38" w:rsidRDefault="00CC7E38" w:rsidP="00A94BD0">
      <w:pPr>
        <w:spacing w:after="0" w:line="240" w:lineRule="auto"/>
        <w:rPr>
          <w:rFonts w:ascii="Franklin Gothic Book" w:hAnsi="Franklin Gothic Book"/>
          <w:noProof/>
        </w:rPr>
      </w:pPr>
    </w:p>
    <w:p w14:paraId="353B4EF6" w14:textId="77777777" w:rsidR="00CC7E38" w:rsidRDefault="00CC7E38" w:rsidP="00A94BD0">
      <w:pPr>
        <w:spacing w:after="0" w:line="240" w:lineRule="auto"/>
        <w:rPr>
          <w:rFonts w:ascii="Franklin Gothic Book" w:hAnsi="Franklin Gothic Book"/>
          <w:noProof/>
        </w:rPr>
      </w:pPr>
    </w:p>
    <w:p w14:paraId="3F510A49" w14:textId="77777777" w:rsidR="00CC7E38" w:rsidRDefault="00CC7E38" w:rsidP="00A94BD0">
      <w:pPr>
        <w:spacing w:after="0" w:line="240" w:lineRule="auto"/>
        <w:rPr>
          <w:rFonts w:ascii="Franklin Gothic Book" w:hAnsi="Franklin Gothic Book"/>
          <w:noProof/>
        </w:rPr>
      </w:pPr>
    </w:p>
    <w:p w14:paraId="230460F9"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A08EABF"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4322ADBA"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246F9AA7"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688CC997"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C1E8649"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3A1295F5"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60FA028"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50801BA9"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5DB2096B"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122044B6"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AF8B0BD"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31A12C76"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0F3370A1"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43748816"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6895854A"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4B2744CB"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3C870294"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227AB1A6"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57FDE487" w14:textId="77777777"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4234E3DD" w14:textId="27878FAA"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02166071" w14:textId="07686113"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2F7E89A5" w14:textId="56315CBD"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24735A6F" w14:textId="12BFDCD2" w:rsidR="006462D4" w:rsidRDefault="006462D4" w:rsidP="00A94BD0">
      <w:pPr>
        <w:spacing w:after="0" w:line="240" w:lineRule="auto"/>
        <w:jc w:val="both"/>
        <w:rPr>
          <w:rFonts w:ascii="Franklin Gothic Book" w:eastAsia="Batang" w:hAnsi="Franklin Gothic Book" w:cs="Times New Roman"/>
          <w:sz w:val="24"/>
          <w:szCs w:val="24"/>
          <w:lang w:eastAsia="ko-KR"/>
        </w:rPr>
      </w:pPr>
    </w:p>
    <w:p w14:paraId="7861167C" w14:textId="169F3EF5" w:rsidR="006462D4" w:rsidRDefault="00F326F6" w:rsidP="00A94BD0">
      <w:pPr>
        <w:spacing w:after="0" w:line="240" w:lineRule="auto"/>
        <w:jc w:val="both"/>
        <w:rPr>
          <w:rFonts w:ascii="Franklin Gothic Book" w:eastAsia="Batang" w:hAnsi="Franklin Gothic Book" w:cs="Times New Roman"/>
          <w:sz w:val="24"/>
          <w:szCs w:val="24"/>
          <w:lang w:eastAsia="ko-KR"/>
        </w:rPr>
      </w:pPr>
      <w:r>
        <w:rPr>
          <w:rFonts w:ascii="Times New Roman" w:eastAsia="Calibri" w:hAnsi="Times New Roman" w:cs="Times New Roman"/>
          <w:noProof/>
          <w:sz w:val="24"/>
          <w:szCs w:val="24"/>
        </w:rPr>
        <mc:AlternateContent>
          <mc:Choice Requires="wps">
            <w:drawing>
              <wp:anchor distT="0" distB="0" distL="114300" distR="114300" simplePos="0" relativeHeight="251669504" behindDoc="0" locked="0" layoutInCell="1" allowOverlap="1" wp14:anchorId="2626C626" wp14:editId="4196D33B">
                <wp:simplePos x="0" y="0"/>
                <wp:positionH relativeFrom="page">
                  <wp:posOffset>1738383</wp:posOffset>
                </wp:positionH>
                <wp:positionV relativeFrom="paragraph">
                  <wp:posOffset>289783</wp:posOffset>
                </wp:positionV>
                <wp:extent cx="4274185" cy="476885"/>
                <wp:effectExtent l="0" t="0" r="0" b="0"/>
                <wp:wrapThrough wrapText="bothSides">
                  <wp:wrapPolygon edited="0">
                    <wp:start x="0" y="0"/>
                    <wp:lineTo x="0" y="21600"/>
                    <wp:lineTo x="21600" y="21600"/>
                    <wp:lineTo x="21600" y="0"/>
                  </wp:wrapPolygon>
                </wp:wrapThrough>
                <wp:docPr id="76" name="Прямоугольник 76"/>
                <wp:cNvGraphicFramePr/>
                <a:graphic xmlns:a="http://schemas.openxmlformats.org/drawingml/2006/main">
                  <a:graphicData uri="http://schemas.microsoft.com/office/word/2010/wordprocessingShape">
                    <wps:wsp>
                      <wps:cNvSpPr/>
                      <wps:spPr>
                        <a:xfrm>
                          <a:off x="0" y="0"/>
                          <a:ext cx="4274185" cy="476885"/>
                        </a:xfrm>
                        <a:prstGeom prst="rect">
                          <a:avLst/>
                        </a:prstGeom>
                      </wps:spPr>
                      <wps:txbx>
                        <w:txbxContent>
                          <w:p w14:paraId="388C5CF2" w14:textId="77777777" w:rsidR="000F0437" w:rsidRDefault="000F0437" w:rsidP="00F326F6">
                            <w:pPr>
                              <w:pStyle w:val="afa"/>
                              <w:spacing w:before="0" w:beforeAutospacing="0" w:after="0" w:afterAutospacing="0" w:line="200" w:lineRule="exact"/>
                              <w:jc w:val="center"/>
                              <w:rPr>
                                <w:rFonts w:ascii="Franklin Gothic Book" w:hAnsi="Franklin Gothic Book"/>
                              </w:rPr>
                            </w:pPr>
                            <w:r>
                              <w:rPr>
                                <w:rFonts w:ascii="Franklin Gothic Book" w:eastAsia="Calibri" w:hAnsi="Franklin Gothic Book"/>
                                <w:b/>
                                <w:bCs/>
                                <w:color w:val="595959"/>
                                <w:sz w:val="18"/>
                                <w:szCs w:val="18"/>
                                <w14:textFill>
                                  <w14:solidFill>
                                    <w14:srgbClr w14:val="595959">
                                      <w14:alpha w14:val="30000"/>
                                    </w14:srgbClr>
                                  </w14:solidFill>
                                </w14:textFill>
                              </w:rPr>
                              <w:t>ВСЕРОССИЙСКИЙ ЦЕНТР ИЗУЧЕНИЯ ОБЩЕСТВЕННОГО МНЕНИЯ</w:t>
                            </w:r>
                          </w:p>
                          <w:p w14:paraId="7BD69224" w14:textId="77777777" w:rsidR="000F0437" w:rsidRDefault="000F0437" w:rsidP="00F326F6">
                            <w:pPr>
                              <w:pStyle w:val="afa"/>
                              <w:spacing w:before="0" w:beforeAutospacing="0" w:after="0" w:afterAutospacing="0" w:line="200" w:lineRule="exact"/>
                              <w:jc w:val="center"/>
                              <w:rPr>
                                <w:rFonts w:ascii="Franklin Gothic Book" w:hAnsi="Franklin Gothic Book"/>
                              </w:rPr>
                            </w:pPr>
                            <w:r>
                              <w:rPr>
                                <w:rFonts w:ascii="Franklin Gothic Book" w:eastAsia="Calibri" w:hAnsi="Franklin Gothic Book"/>
                                <w:color w:val="595959"/>
                                <w:sz w:val="18"/>
                                <w:szCs w:val="18"/>
                                <w14:textFill>
                                  <w14:solidFill>
                                    <w14:srgbClr w14:val="595959">
                                      <w14:alpha w14:val="30000"/>
                                    </w14:srgbClr>
                                  </w14:solidFill>
                                </w14:textFill>
                              </w:rPr>
                              <w:t>119034, МОСКВА, УЛИЦА ПРЕЧИСТЕНКА, ДОМ 38.</w:t>
                            </w:r>
                          </w:p>
                          <w:p w14:paraId="71B1744C" w14:textId="77777777" w:rsidR="000F0437" w:rsidRDefault="000F0437" w:rsidP="00F326F6">
                            <w:pPr>
                              <w:pStyle w:val="afa"/>
                              <w:spacing w:before="0" w:beforeAutospacing="0" w:after="0" w:afterAutospacing="0" w:line="200" w:lineRule="exact"/>
                              <w:jc w:val="center"/>
                              <w:rPr>
                                <w:rFonts w:ascii="Franklin Gothic Book" w:hAnsi="Franklin Gothic Book"/>
                              </w:rPr>
                            </w:pPr>
                            <w:r>
                              <w:rPr>
                                <w:rFonts w:ascii="Franklin Gothic Book" w:eastAsia="Calibri" w:hAnsi="Franklin Gothic Book"/>
                                <w:color w:val="595959"/>
                                <w:sz w:val="18"/>
                                <w:szCs w:val="18"/>
                                <w14:textFill>
                                  <w14:solidFill>
                                    <w14:srgbClr w14:val="595959">
                                      <w14:alpha w14:val="30000"/>
                                    </w14:srgbClr>
                                  </w14:solidFill>
                                </w14:textFill>
                              </w:rPr>
                              <w:t>ТЕЛ./ФАКС: 8 (495) 748-08-07</w:t>
                            </w:r>
                          </w:p>
                        </w:txbxContent>
                      </wps:txbx>
                      <wps:bodyPr wrap="square">
                        <a:noAutofit/>
                      </wps:bodyPr>
                    </wps:wsp>
                  </a:graphicData>
                </a:graphic>
                <wp14:sizeRelH relativeFrom="margin">
                  <wp14:pctWidth>0</wp14:pctWidth>
                </wp14:sizeRelH>
                <wp14:sizeRelV relativeFrom="page">
                  <wp14:pctHeight>0</wp14:pctHeight>
                </wp14:sizeRelV>
              </wp:anchor>
            </w:drawing>
          </mc:Choice>
          <mc:Fallback>
            <w:pict>
              <v:rect w14:anchorId="2626C626" id="Прямоугольник 76" o:spid="_x0000_s1029" style="position:absolute;left:0;text-align:left;margin-left:136.9pt;margin-top:22.8pt;width:336.55pt;height:37.5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" filled="f" stroked="f">
                <v:textbox>
                  <w:txbxContent>
                    <w:p w14:paraId="388C5CF2" w14:textId="77777777" w:rsidR="000F0437" w:rsidRDefault="000F0437" w:rsidP="00F326F6">
                      <w:pPr>
                        <w:pStyle w:val="afa"/>
                        <w:spacing w:before="0" w:beforeAutospacing="0" w:after="0" w:afterAutospacing="0" w:line="200" w:lineRule="exact"/>
                        <w:jc w:val="center"/>
                        <w:rPr>
                          <w:rFonts w:ascii="Franklin Gothic Book" w:hAnsi="Franklin Gothic Book"/>
                        </w:rPr>
                      </w:pPr>
                      <w:r>
                        <w:rPr>
                          <w:rFonts w:ascii="Franklin Gothic Book" w:eastAsia="Calibri" w:hAnsi="Franklin Gothic Book"/>
                          <w:b/>
                          <w:bCs/>
                          <w:color w:val="595959"/>
                          <w:sz w:val="18"/>
                          <w:szCs w:val="18"/>
                          <w14:textFill>
                            <w14:solidFill>
                              <w14:srgbClr w14:val="595959">
                                <w14:alpha w14:val="30000"/>
                              </w14:srgbClr>
                            </w14:solidFill>
                          </w14:textFill>
                        </w:rPr>
                        <w:t>ВСЕРОССИЙСКИЙ ЦЕНТР ИЗУЧЕНИЯ ОБЩЕСТВЕННОГО МНЕНИЯ</w:t>
                      </w:r>
                    </w:p>
                    <w:p w14:paraId="7BD69224" w14:textId="77777777" w:rsidR="000F0437" w:rsidRDefault="000F0437" w:rsidP="00F326F6">
                      <w:pPr>
                        <w:pStyle w:val="afa"/>
                        <w:spacing w:before="0" w:beforeAutospacing="0" w:after="0" w:afterAutospacing="0" w:line="200" w:lineRule="exact"/>
                        <w:jc w:val="center"/>
                        <w:rPr>
                          <w:rFonts w:ascii="Franklin Gothic Book" w:hAnsi="Franklin Gothic Book"/>
                        </w:rPr>
                      </w:pPr>
                      <w:r>
                        <w:rPr>
                          <w:rFonts w:ascii="Franklin Gothic Book" w:eastAsia="Calibri" w:hAnsi="Franklin Gothic Book"/>
                          <w:color w:val="595959"/>
                          <w:sz w:val="18"/>
                          <w:szCs w:val="18"/>
                          <w14:textFill>
                            <w14:solidFill>
                              <w14:srgbClr w14:val="595959">
                                <w14:alpha w14:val="30000"/>
                              </w14:srgbClr>
                            </w14:solidFill>
                          </w14:textFill>
                        </w:rPr>
                        <w:t>119034, МОСКВА, УЛИЦА ПРЕЧИСТЕНКА, ДОМ 38.</w:t>
                      </w:r>
                    </w:p>
                    <w:p w14:paraId="71B1744C" w14:textId="77777777" w:rsidR="000F0437" w:rsidRDefault="000F0437" w:rsidP="00F326F6">
                      <w:pPr>
                        <w:pStyle w:val="afa"/>
                        <w:spacing w:before="0" w:beforeAutospacing="0" w:after="0" w:afterAutospacing="0" w:line="200" w:lineRule="exact"/>
                        <w:jc w:val="center"/>
                        <w:rPr>
                          <w:rFonts w:ascii="Franklin Gothic Book" w:hAnsi="Franklin Gothic Book"/>
                        </w:rPr>
                      </w:pPr>
                      <w:r>
                        <w:rPr>
                          <w:rFonts w:ascii="Franklin Gothic Book" w:eastAsia="Calibri" w:hAnsi="Franklin Gothic Book"/>
                          <w:color w:val="595959"/>
                          <w:sz w:val="18"/>
                          <w:szCs w:val="18"/>
                          <w14:textFill>
                            <w14:solidFill>
                              <w14:srgbClr w14:val="595959">
                                <w14:alpha w14:val="30000"/>
                              </w14:srgbClr>
                            </w14:solidFill>
                          </w14:textFill>
                        </w:rPr>
                        <w:t>ТЕЛ./ФАКС: 8 (495) 748-08-07</w:t>
                      </w:r>
                    </w:p>
                  </w:txbxContent>
                </v:textbox>
                <w10:wrap type="through" anchorx="page"/>
              </v:rect>
            </w:pict>
          </mc:Fallback>
        </mc:AlternateContent>
      </w:r>
    </w:p>
    <w:sectPr w:rsidR="006462D4" w:rsidSect="00C547AF">
      <w:footerReference w:type="default" r:id="rId13"/>
      <w:pgSz w:w="11906" w:h="16838"/>
      <w:pgMar w:top="568" w:right="850" w:bottom="1134" w:left="1701" w:header="70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1F794F" w14:textId="77777777" w:rsidR="000F0437" w:rsidRDefault="000F0437" w:rsidP="00E814C3">
      <w:r>
        <w:separator/>
      </w:r>
    </w:p>
  </w:endnote>
  <w:endnote w:type="continuationSeparator" w:id="0">
    <w:p w14:paraId="309B03F2" w14:textId="77777777" w:rsidR="000F0437" w:rsidRDefault="000F0437" w:rsidP="00E81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Liberation Serif">
    <w:altName w:val="Times New Roman"/>
    <w:charset w:val="00"/>
    <w:family w:val="auto"/>
    <w:pitch w:val="default"/>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CC"/>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Franklin Gothic Book" w:hAnsi="Franklin Gothic Book"/>
      </w:rPr>
      <w:id w:val="1215927778"/>
      <w:docPartObj>
        <w:docPartGallery w:val="Page Numbers (Bottom of Page)"/>
        <w:docPartUnique/>
      </w:docPartObj>
    </w:sdtPr>
    <w:sdtEndPr/>
    <w:sdtContent>
      <w:p w14:paraId="2F4A1EED" w14:textId="367CDCCB" w:rsidR="000F0437" w:rsidRPr="00630E12" w:rsidRDefault="000F0437" w:rsidP="008B0918">
        <w:pPr>
          <w:pStyle w:val="a5"/>
          <w:tabs>
            <w:tab w:val="clear" w:pos="9355"/>
            <w:tab w:val="left" w:pos="5970"/>
            <w:tab w:val="right" w:pos="9498"/>
            <w:tab w:val="right" w:pos="9781"/>
          </w:tabs>
          <w:ind w:right="-29"/>
          <w:rPr>
            <w:rFonts w:ascii="Franklin Gothic Book" w:hAnsi="Franklin Gothic Book"/>
            <w:b/>
          </w:rPr>
        </w:pPr>
        <w:r w:rsidRPr="00630E12">
          <w:rPr>
            <w:rFonts w:ascii="Franklin Gothic Book" w:hAnsi="Franklin Gothic Book"/>
            <w:b/>
            <w:noProof/>
            <w:color w:val="008F7D"/>
          </w:rPr>
          <mc:AlternateContent>
            <mc:Choice Requires="wps">
              <w:drawing>
                <wp:anchor distT="4294967293" distB="4294967293" distL="114300" distR="114300" simplePos="0" relativeHeight="251660288" behindDoc="0" locked="0" layoutInCell="1" allowOverlap="1" wp14:anchorId="5516E769" wp14:editId="0FF78E59">
                  <wp:simplePos x="0" y="0"/>
                  <wp:positionH relativeFrom="column">
                    <wp:posOffset>-1083310</wp:posOffset>
                  </wp:positionH>
                  <wp:positionV relativeFrom="paragraph">
                    <wp:posOffset>-12700</wp:posOffset>
                  </wp:positionV>
                  <wp:extent cx="5913120" cy="0"/>
                  <wp:effectExtent l="0" t="0" r="30480" b="19050"/>
                  <wp:wrapNone/>
                  <wp:docPr id="72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3120" cy="0"/>
                          </a:xfrm>
                          <a:prstGeom prst="straightConnector1">
                            <a:avLst/>
                          </a:prstGeom>
                          <a:noFill/>
                          <a:ln w="19050">
                            <a:solidFill>
                              <a:srgbClr val="008F7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96A753" id="_x0000_t32" coordsize="21600,21600" o:spt="32" o:oned="t" path="m,l21600,21600e" filled="f">
                  <v:path arrowok="t" fillok="f" o:connecttype="none"/>
                  <o:lock v:ext="edit" shapetype="t"/>
                </v:shapetype>
                <v:shape id="AutoShape 4" o:spid="_x0000_s1026" type="#_x0000_t32" style="position:absolute;margin-left:-85.3pt;margin-top:-1pt;width:465.6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" strokecolor="#008f7d" strokeweight="1.5pt"/>
              </w:pict>
            </mc:Fallback>
          </mc:AlternateContent>
        </w:r>
        <w:r w:rsidRPr="00630E12">
          <w:rPr>
            <w:rFonts w:ascii="Franklin Gothic Book" w:hAnsi="Franklin Gothic Book"/>
            <w:b/>
            <w:color w:val="008F7D"/>
          </w:rPr>
          <w:tab/>
        </w:r>
        <w:r w:rsidRPr="00630E12">
          <w:rPr>
            <w:rFonts w:ascii="Franklin Gothic Book" w:hAnsi="Franklin Gothic Book"/>
            <w:b/>
            <w:color w:val="008F7D"/>
          </w:rPr>
          <w:tab/>
        </w:r>
        <w:r w:rsidRPr="00630E12">
          <w:rPr>
            <w:rFonts w:ascii="Franklin Gothic Book" w:hAnsi="Franklin Gothic Book"/>
            <w:b/>
            <w:color w:val="008F7D"/>
          </w:rPr>
          <w:tab/>
        </w:r>
        <w:r w:rsidRPr="00630E12">
          <w:rPr>
            <w:rFonts w:ascii="Franklin Gothic Book" w:hAnsi="Franklin Gothic Book"/>
            <w:b/>
            <w:color w:val="008F7D"/>
          </w:rPr>
          <w:fldChar w:fldCharType="begin"/>
        </w:r>
        <w:r w:rsidRPr="00630E12">
          <w:rPr>
            <w:rFonts w:ascii="Franklin Gothic Book" w:hAnsi="Franklin Gothic Book"/>
            <w:b/>
            <w:color w:val="008F7D"/>
          </w:rPr>
          <w:instrText xml:space="preserve"> PAGE   \* MERGEFORMAT </w:instrText>
        </w:r>
        <w:r w:rsidRPr="00630E12">
          <w:rPr>
            <w:rFonts w:ascii="Franklin Gothic Book" w:hAnsi="Franklin Gothic Book"/>
            <w:b/>
            <w:color w:val="008F7D"/>
          </w:rPr>
          <w:fldChar w:fldCharType="separate"/>
        </w:r>
        <w:r w:rsidR="000A3FB8">
          <w:rPr>
            <w:rFonts w:ascii="Franklin Gothic Book" w:hAnsi="Franklin Gothic Book"/>
            <w:b/>
            <w:noProof/>
            <w:color w:val="008F7D"/>
          </w:rPr>
          <w:t>161</w:t>
        </w:r>
        <w:r w:rsidRPr="00630E12">
          <w:rPr>
            <w:rFonts w:ascii="Franklin Gothic Book" w:hAnsi="Franklin Gothic Book"/>
            <w:b/>
            <w:color w:val="008F7D"/>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FCECFE" w14:textId="4E8FBCDB" w:rsidR="000F0437" w:rsidRPr="00CD7A8D" w:rsidRDefault="000F0437">
    <w:pPr>
      <w:pStyle w:val="a5"/>
      <w:jc w:val="right"/>
      <w:rPr>
        <w:rFonts w:ascii="Times New Roman" w:hAnsi="Times New Roman" w:cs="Times New Roman"/>
      </w:rPr>
    </w:pPr>
    <w:r w:rsidRPr="00CD7A8D">
      <w:rPr>
        <w:rFonts w:ascii="Times New Roman" w:hAnsi="Times New Roman" w:cs="Times New Roman"/>
      </w:rPr>
      <w:fldChar w:fldCharType="begin"/>
    </w:r>
    <w:r w:rsidRPr="00CD7A8D">
      <w:rPr>
        <w:rFonts w:ascii="Times New Roman" w:hAnsi="Times New Roman" w:cs="Times New Roman"/>
      </w:rPr>
      <w:instrText xml:space="preserve"> PAGE   \* MERGEFORMAT </w:instrText>
    </w:r>
    <w:r w:rsidRPr="00CD7A8D">
      <w:rPr>
        <w:rFonts w:ascii="Times New Roman" w:hAnsi="Times New Roman" w:cs="Times New Roman"/>
      </w:rPr>
      <w:fldChar w:fldCharType="separate"/>
    </w:r>
    <w:r>
      <w:rPr>
        <w:rFonts w:ascii="Times New Roman" w:hAnsi="Times New Roman" w:cs="Times New Roman"/>
        <w:noProof/>
      </w:rPr>
      <w:t>30</w:t>
    </w:r>
    <w:r w:rsidRPr="00CD7A8D">
      <w:rPr>
        <w:rFonts w:ascii="Times New Roman" w:hAnsi="Times New Roman" w:cs="Times New Roman"/>
      </w:rPr>
      <w:fldChar w:fldCharType="end"/>
    </w:r>
  </w:p>
  <w:p w14:paraId="621CB878" w14:textId="77777777" w:rsidR="000F0437" w:rsidRPr="00CD7A8D" w:rsidRDefault="000F0437">
    <w:pPr>
      <w:pStyle w:val="a5"/>
      <w:rPr>
        <w:rFonts w:ascii="Times New Roman" w:hAnsi="Times New Roman" w:cs="Times New Roman"/>
      </w:rPr>
    </w:pPr>
  </w:p>
  <w:p w14:paraId="02DDB887" w14:textId="77777777" w:rsidR="000F0437" w:rsidRDefault="000F0437"/>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C5413A" w14:textId="77777777" w:rsidR="000F0437" w:rsidRDefault="000F0437" w:rsidP="00E814C3">
      <w:r>
        <w:separator/>
      </w:r>
    </w:p>
  </w:footnote>
  <w:footnote w:type="continuationSeparator" w:id="0">
    <w:p w14:paraId="2F5EF2B3" w14:textId="77777777" w:rsidR="000F0437" w:rsidRDefault="000F0437" w:rsidP="00E814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94E94A" w14:textId="73F6106D" w:rsidR="000F0437" w:rsidRPr="008B0918" w:rsidRDefault="000F0437" w:rsidP="008B0918">
    <w:pPr>
      <w:pStyle w:val="a3"/>
      <w:tabs>
        <w:tab w:val="clear" w:pos="4677"/>
        <w:tab w:val="clear" w:pos="9355"/>
        <w:tab w:val="left" w:pos="7548"/>
      </w:tabs>
      <w:ind w:right="1557"/>
      <w:rPr>
        <w:rFonts w:ascii="Franklin Gothic Book" w:hAnsi="Franklin Gothic Book"/>
        <w:smallCaps/>
        <w:sz w:val="28"/>
      </w:rPr>
    </w:pPr>
    <w:r>
      <w:rPr>
        <w:noProof/>
      </w:rPr>
      <mc:AlternateContent>
        <mc:Choice Requires="wps">
          <w:drawing>
            <wp:anchor distT="4294967293" distB="4294967293" distL="114300" distR="114300" simplePos="0" relativeHeight="251663360" behindDoc="0" locked="0" layoutInCell="1" allowOverlap="1" wp14:anchorId="229BCBC8" wp14:editId="4DE58A3A">
              <wp:simplePos x="0" y="0"/>
              <wp:positionH relativeFrom="column">
                <wp:posOffset>-1083945</wp:posOffset>
              </wp:positionH>
              <wp:positionV relativeFrom="paragraph">
                <wp:posOffset>464820</wp:posOffset>
              </wp:positionV>
              <wp:extent cx="5913120" cy="0"/>
              <wp:effectExtent l="0" t="0" r="30480" b="19050"/>
              <wp:wrapNone/>
              <wp:docPr id="719"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3120" cy="0"/>
                      </a:xfrm>
                      <a:prstGeom prst="straightConnector1">
                        <a:avLst/>
                      </a:prstGeom>
                      <a:noFill/>
                      <a:ln w="19050">
                        <a:solidFill>
                          <a:srgbClr val="008F7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ABDC2D" id="_x0000_t32" coordsize="21600,21600" o:spt="32" o:oned="t" path="m,l21600,21600e" filled="f">
              <v:path arrowok="t" fillok="f" o:connecttype="none"/>
              <o:lock v:ext="edit" shapetype="t"/>
            </v:shapetype>
            <v:shape id="AutoShape 1" o:spid="_x0000_s1026" type="#_x0000_t32" style="position:absolute;margin-left:-85.35pt;margin-top:36.6pt;width:465.6pt;height:0;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" strokecolor="#008f7d" strokeweight="1.5pt"/>
          </w:pict>
        </mc:Fallback>
      </mc:AlternateContent>
    </w:r>
    <w:r>
      <w:rPr>
        <w:noProof/>
      </w:rPr>
      <w:drawing>
        <wp:anchor distT="0" distB="0" distL="114300" distR="114300" simplePos="0" relativeHeight="251662336" behindDoc="1" locked="0" layoutInCell="1" allowOverlap="1" wp14:anchorId="79F4B35A" wp14:editId="3B916D32">
          <wp:simplePos x="0" y="0"/>
          <wp:positionH relativeFrom="column">
            <wp:posOffset>5298440</wp:posOffset>
          </wp:positionH>
          <wp:positionV relativeFrom="paragraph">
            <wp:posOffset>-341630</wp:posOffset>
          </wp:positionV>
          <wp:extent cx="904240" cy="1041400"/>
          <wp:effectExtent l="0" t="0" r="0" b="6350"/>
          <wp:wrapNone/>
          <wp:docPr id="1" name="Рисунок 8" descr="C:\Documents and Settings\trooper\Рабочий стол\44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C:\Documents and Settings\trooper\Рабочий стол\444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240" cy="1041400"/>
                  </a:xfrm>
                  <a:prstGeom prst="rect">
                    <a:avLst/>
                  </a:prstGeom>
                  <a:noFill/>
                  <a:ln>
                    <a:noFill/>
                  </a:ln>
                </pic:spPr>
              </pic:pic>
            </a:graphicData>
          </a:graphic>
        </wp:anchor>
      </w:drawing>
    </w:r>
    <w:r w:rsidR="000A3FB8">
      <w:rPr>
        <w:rFonts w:ascii="Franklin Gothic Book" w:hAnsi="Franklin Gothic Book"/>
        <w:smallCaps/>
        <w:sz w:val="28"/>
      </w:rPr>
      <w:t>Письменное изложение аудиофиксации обсуждения</w:t>
    </w:r>
  </w:p>
  <w:p w14:paraId="74C677BF" w14:textId="77777777" w:rsidR="000F0437" w:rsidRDefault="000F0437" w:rsidP="008B0918">
    <w:pPr>
      <w:pStyle w:val="a3"/>
      <w:tabs>
        <w:tab w:val="clear" w:pos="4677"/>
        <w:tab w:val="clear" w:pos="9355"/>
        <w:tab w:val="left" w:pos="2160"/>
      </w:tabs>
      <w:spacing w:after="0"/>
    </w:pPr>
  </w:p>
  <w:p w14:paraId="7CECDF9B" w14:textId="77777777" w:rsidR="000F0437" w:rsidRDefault="000F0437" w:rsidP="008B0918">
    <w:pPr>
      <w:pStyle w:val="a3"/>
      <w:tabs>
        <w:tab w:val="clear" w:pos="4677"/>
        <w:tab w:val="clear" w:pos="9355"/>
        <w:tab w:val="left" w:pos="2160"/>
      </w:tabs>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E66DA"/>
    <w:multiLevelType w:val="hybridMultilevel"/>
    <w:tmpl w:val="183AB24E"/>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A076D05"/>
    <w:multiLevelType w:val="hybridMultilevel"/>
    <w:tmpl w:val="5EE850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C34974"/>
    <w:multiLevelType w:val="hybridMultilevel"/>
    <w:tmpl w:val="91ACED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E103EEA"/>
    <w:multiLevelType w:val="hybridMultilevel"/>
    <w:tmpl w:val="A95CE19C"/>
    <w:lvl w:ilvl="0" w:tplc="68B8CEDE">
      <w:start w:val="1"/>
      <w:numFmt w:val="decimal"/>
      <w:lvlText w:val="%1."/>
      <w:lvlJc w:val="left"/>
      <w:pPr>
        <w:ind w:left="360" w:hanging="360"/>
      </w:pPr>
      <w:rPr>
        <w:rFonts w:hint="default"/>
        <w:b/>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0E1F6C7B"/>
    <w:multiLevelType w:val="hybridMultilevel"/>
    <w:tmpl w:val="F0A44A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8401FF"/>
    <w:multiLevelType w:val="hybridMultilevel"/>
    <w:tmpl w:val="FCB2DC2A"/>
    <w:lvl w:ilvl="0" w:tplc="BF4C4BE4">
      <w:start w:val="1"/>
      <w:numFmt w:val="decimal"/>
      <w:lvlText w:val="%1."/>
      <w:lvlJc w:val="left"/>
      <w:pPr>
        <w:ind w:left="360" w:hanging="360"/>
      </w:pPr>
      <w:rPr>
        <w:b w:val="0"/>
        <w:sz w:val="22"/>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15:restartNumberingAfterBreak="0">
    <w:nsid w:val="0E9F15E1"/>
    <w:multiLevelType w:val="hybridMultilevel"/>
    <w:tmpl w:val="A4223D72"/>
    <w:lvl w:ilvl="0" w:tplc="076C2A56">
      <w:start w:val="1"/>
      <w:numFmt w:val="decimal"/>
      <w:lvlText w:val="%1."/>
      <w:lvlJc w:val="left"/>
      <w:pPr>
        <w:ind w:left="1080" w:hanging="360"/>
      </w:pPr>
      <w:rPr>
        <w:rFonts w:hint="default"/>
        <w:b/>
        <w:color w:val="auto"/>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12A048D7"/>
    <w:multiLevelType w:val="hybridMultilevel"/>
    <w:tmpl w:val="66A2B69C"/>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8" w15:restartNumberingAfterBreak="0">
    <w:nsid w:val="157E2F85"/>
    <w:multiLevelType w:val="hybridMultilevel"/>
    <w:tmpl w:val="94DEA10E"/>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160914DA"/>
    <w:multiLevelType w:val="hybridMultilevel"/>
    <w:tmpl w:val="29249B0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15:restartNumberingAfterBreak="0">
    <w:nsid w:val="17F3794D"/>
    <w:multiLevelType w:val="hybridMultilevel"/>
    <w:tmpl w:val="F0A44A8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 w15:restartNumberingAfterBreak="0">
    <w:nsid w:val="19F04B54"/>
    <w:multiLevelType w:val="hybridMultilevel"/>
    <w:tmpl w:val="A2D09DE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 w15:restartNumberingAfterBreak="0">
    <w:nsid w:val="1D0638E9"/>
    <w:multiLevelType w:val="hybridMultilevel"/>
    <w:tmpl w:val="EFF66F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F7B6F6E"/>
    <w:multiLevelType w:val="hybridMultilevel"/>
    <w:tmpl w:val="2B6E7F9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22444740"/>
    <w:multiLevelType w:val="hybridMultilevel"/>
    <w:tmpl w:val="28C22056"/>
    <w:lvl w:ilvl="0" w:tplc="FFAACB48">
      <w:start w:val="1"/>
      <w:numFmt w:val="decimal"/>
      <w:lvlText w:val="%1."/>
      <w:lvlJc w:val="left"/>
      <w:pPr>
        <w:ind w:left="78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6652B4B"/>
    <w:multiLevelType w:val="hybridMultilevel"/>
    <w:tmpl w:val="3D0E8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A344DE0"/>
    <w:multiLevelType w:val="hybridMultilevel"/>
    <w:tmpl w:val="B1CEAF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FC977CD"/>
    <w:multiLevelType w:val="hybridMultilevel"/>
    <w:tmpl w:val="BD20F9D6"/>
    <w:lvl w:ilvl="0" w:tplc="0419000F">
      <w:start w:val="1"/>
      <w:numFmt w:val="decimal"/>
      <w:lvlText w:val="%1."/>
      <w:lvlJc w:val="left"/>
      <w:pPr>
        <w:ind w:left="786"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3704455E"/>
    <w:multiLevelType w:val="hybridMultilevel"/>
    <w:tmpl w:val="D15EA5BC"/>
    <w:lvl w:ilvl="0" w:tplc="A3CA1C9C">
      <w:start w:val="1"/>
      <w:numFmt w:val="decimal"/>
      <w:lvlText w:val="%1."/>
      <w:lvlJc w:val="left"/>
      <w:pPr>
        <w:ind w:left="360" w:hanging="360"/>
      </w:pPr>
      <w:rPr>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9" w15:restartNumberingAfterBreak="0">
    <w:nsid w:val="3B28321E"/>
    <w:multiLevelType w:val="hybridMultilevel"/>
    <w:tmpl w:val="BD20F9D6"/>
    <w:lvl w:ilvl="0" w:tplc="0419000F">
      <w:start w:val="1"/>
      <w:numFmt w:val="decimal"/>
      <w:lvlText w:val="%1."/>
      <w:lvlJc w:val="left"/>
      <w:pPr>
        <w:ind w:left="786"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0" w15:restartNumberingAfterBreak="0">
    <w:nsid w:val="3FCC2A32"/>
    <w:multiLevelType w:val="hybridMultilevel"/>
    <w:tmpl w:val="3DE4D198"/>
    <w:lvl w:ilvl="0" w:tplc="0419000F">
      <w:start w:val="1"/>
      <w:numFmt w:val="decimal"/>
      <w:lvlText w:val="%1."/>
      <w:lvlJc w:val="left"/>
      <w:pPr>
        <w:ind w:left="786"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15:restartNumberingAfterBreak="0">
    <w:nsid w:val="490C213C"/>
    <w:multiLevelType w:val="hybridMultilevel"/>
    <w:tmpl w:val="28C22056"/>
    <w:lvl w:ilvl="0" w:tplc="FFAACB48">
      <w:start w:val="1"/>
      <w:numFmt w:val="decimal"/>
      <w:lvlText w:val="%1."/>
      <w:lvlJc w:val="left"/>
      <w:pPr>
        <w:ind w:left="78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99E64C2"/>
    <w:multiLevelType w:val="hybridMultilevel"/>
    <w:tmpl w:val="3A10DEE6"/>
    <w:lvl w:ilvl="0" w:tplc="455EBBE8">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23" w15:restartNumberingAfterBreak="0">
    <w:nsid w:val="49FE6576"/>
    <w:multiLevelType w:val="hybridMultilevel"/>
    <w:tmpl w:val="91ACED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A6C4933"/>
    <w:multiLevelType w:val="multilevel"/>
    <w:tmpl w:val="0B6EE3F2"/>
    <w:lvl w:ilvl="0">
      <w:start w:val="1"/>
      <w:numFmt w:val="decimal"/>
      <w:lvlText w:val="%1."/>
      <w:lvlJc w:val="left"/>
      <w:pPr>
        <w:ind w:left="36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5" w15:restartNumberingAfterBreak="0">
    <w:nsid w:val="51DD602F"/>
    <w:multiLevelType w:val="hybridMultilevel"/>
    <w:tmpl w:val="47260AF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6" w15:restartNumberingAfterBreak="0">
    <w:nsid w:val="54DB2039"/>
    <w:multiLevelType w:val="hybridMultilevel"/>
    <w:tmpl w:val="484289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6E12F3C"/>
    <w:multiLevelType w:val="hybridMultilevel"/>
    <w:tmpl w:val="A3C2F23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59013645"/>
    <w:multiLevelType w:val="hybridMultilevel"/>
    <w:tmpl w:val="75BAEC74"/>
    <w:lvl w:ilvl="0" w:tplc="0419000F">
      <w:start w:val="1"/>
      <w:numFmt w:val="decimal"/>
      <w:lvlText w:val="%1."/>
      <w:lvlJc w:val="left"/>
      <w:pPr>
        <w:ind w:left="360"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9" w15:restartNumberingAfterBreak="0">
    <w:nsid w:val="5BBB7138"/>
    <w:multiLevelType w:val="hybridMultilevel"/>
    <w:tmpl w:val="05B8C038"/>
    <w:lvl w:ilvl="0" w:tplc="BD088156">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30" w15:restartNumberingAfterBreak="0">
    <w:nsid w:val="5DCF0F20"/>
    <w:multiLevelType w:val="hybridMultilevel"/>
    <w:tmpl w:val="F1CCC9D2"/>
    <w:lvl w:ilvl="0" w:tplc="3AAC56C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ED37DCD"/>
    <w:multiLevelType w:val="hybridMultilevel"/>
    <w:tmpl w:val="CD2A37D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2" w15:restartNumberingAfterBreak="0">
    <w:nsid w:val="63B26E1C"/>
    <w:multiLevelType w:val="hybridMultilevel"/>
    <w:tmpl w:val="148A64DA"/>
    <w:lvl w:ilvl="0" w:tplc="68784C6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3" w15:restartNumberingAfterBreak="0">
    <w:nsid w:val="64E57E7D"/>
    <w:multiLevelType w:val="hybridMultilevel"/>
    <w:tmpl w:val="AAC4AEC0"/>
    <w:lvl w:ilvl="0" w:tplc="82267782">
      <w:start w:val="1"/>
      <w:numFmt w:val="decimal"/>
      <w:lvlText w:val="%1."/>
      <w:lvlJc w:val="left"/>
      <w:pPr>
        <w:ind w:left="360" w:hanging="360"/>
      </w:pPr>
      <w:rPr>
        <w:b w:val="0"/>
        <w:bCs w:val="0"/>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34" w15:restartNumberingAfterBreak="0">
    <w:nsid w:val="693150D5"/>
    <w:multiLevelType w:val="hybridMultilevel"/>
    <w:tmpl w:val="F934F204"/>
    <w:lvl w:ilvl="0" w:tplc="2BF26E7C">
      <w:start w:val="1"/>
      <w:numFmt w:val="decimal"/>
      <w:lvlText w:val="%1."/>
      <w:lvlJc w:val="left"/>
      <w:pPr>
        <w:ind w:left="720" w:hanging="360"/>
      </w:pPr>
      <w:rPr>
        <w:rFonts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D286FC6"/>
    <w:multiLevelType w:val="hybridMultilevel"/>
    <w:tmpl w:val="B23AF1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EEF2622"/>
    <w:multiLevelType w:val="hybridMultilevel"/>
    <w:tmpl w:val="45E259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19D62CD"/>
    <w:multiLevelType w:val="hybridMultilevel"/>
    <w:tmpl w:val="FD7C27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1FA519A"/>
    <w:multiLevelType w:val="hybridMultilevel"/>
    <w:tmpl w:val="A6C8F9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56C0611"/>
    <w:multiLevelType w:val="hybridMultilevel"/>
    <w:tmpl w:val="AA5ACD64"/>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40" w15:restartNumberingAfterBreak="0">
    <w:nsid w:val="7BC05108"/>
    <w:multiLevelType w:val="hybridMultilevel"/>
    <w:tmpl w:val="BC743AF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1" w15:restartNumberingAfterBreak="0">
    <w:nsid w:val="7E682422"/>
    <w:multiLevelType w:val="hybridMultilevel"/>
    <w:tmpl w:val="66566A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41"/>
  </w:num>
  <w:num w:numId="6">
    <w:abstractNumId w:val="13"/>
  </w:num>
  <w:num w:numId="7">
    <w:abstractNumId w:val="35"/>
  </w:num>
  <w:num w:numId="8">
    <w:abstractNumId w:val="36"/>
  </w:num>
  <w:num w:numId="9">
    <w:abstractNumId w:val="11"/>
  </w:num>
  <w:num w:numId="10">
    <w:abstractNumId w:val="33"/>
  </w:num>
  <w:num w:numId="11">
    <w:abstractNumId w:val="18"/>
  </w:num>
  <w:num w:numId="12">
    <w:abstractNumId w:val="5"/>
  </w:num>
  <w:num w:numId="13">
    <w:abstractNumId w:val="22"/>
  </w:num>
  <w:num w:numId="14">
    <w:abstractNumId w:val="7"/>
  </w:num>
  <w:num w:numId="15">
    <w:abstractNumId w:val="1"/>
  </w:num>
  <w:num w:numId="16">
    <w:abstractNumId w:val="38"/>
  </w:num>
  <w:num w:numId="17">
    <w:abstractNumId w:val="17"/>
  </w:num>
  <w:num w:numId="18">
    <w:abstractNumId w:val="20"/>
  </w:num>
  <w:num w:numId="19">
    <w:abstractNumId w:val="15"/>
  </w:num>
  <w:num w:numId="20">
    <w:abstractNumId w:val="9"/>
  </w:num>
  <w:num w:numId="21">
    <w:abstractNumId w:val="39"/>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2"/>
  </w:num>
  <w:num w:numId="24">
    <w:abstractNumId w:val="14"/>
  </w:num>
  <w:num w:numId="25">
    <w:abstractNumId w:val="8"/>
  </w:num>
  <w:num w:numId="26">
    <w:abstractNumId w:val="19"/>
  </w:num>
  <w:num w:numId="27">
    <w:abstractNumId w:val="23"/>
  </w:num>
  <w:num w:numId="28">
    <w:abstractNumId w:val="2"/>
  </w:num>
  <w:num w:numId="29">
    <w:abstractNumId w:val="26"/>
  </w:num>
  <w:num w:numId="30">
    <w:abstractNumId w:val="27"/>
  </w:num>
  <w:num w:numId="31">
    <w:abstractNumId w:val="31"/>
  </w:num>
  <w:num w:numId="32">
    <w:abstractNumId w:val="40"/>
  </w:num>
  <w:num w:numId="33">
    <w:abstractNumId w:val="0"/>
  </w:num>
  <w:num w:numId="34">
    <w:abstractNumId w:val="25"/>
  </w:num>
  <w:num w:numId="35">
    <w:abstractNumId w:val="21"/>
  </w:num>
  <w:num w:numId="36">
    <w:abstractNumId w:val="24"/>
  </w:num>
  <w:num w:numId="37">
    <w:abstractNumId w:val="28"/>
  </w:num>
  <w:num w:numId="38">
    <w:abstractNumId w:val="29"/>
  </w:num>
  <w:num w:numId="39">
    <w:abstractNumId w:val="37"/>
  </w:num>
  <w:num w:numId="40">
    <w:abstractNumId w:val="30"/>
  </w:num>
  <w:num w:numId="41">
    <w:abstractNumId w:val="3"/>
  </w:num>
  <w:num w:numId="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4"/>
  </w:num>
  <w:num w:numId="44">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ru-RU" w:vendorID="64" w:dllVersion="131078" w:nlCheck="1" w:checkStyle="0"/>
  <w:activeWritingStyle w:appName="MSWord" w:lang="en-US" w:vendorID="64" w:dllVersion="131078" w:nlCheck="1" w:checkStyle="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hdrShapeDefaults>
    <o:shapedefaults v:ext="edit" spidmax="655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611"/>
    <w:rsid w:val="000062D4"/>
    <w:rsid w:val="00020A8B"/>
    <w:rsid w:val="00033A36"/>
    <w:rsid w:val="000657B9"/>
    <w:rsid w:val="00084D94"/>
    <w:rsid w:val="00087343"/>
    <w:rsid w:val="000A2A97"/>
    <w:rsid w:val="000A3FB8"/>
    <w:rsid w:val="000B2AF0"/>
    <w:rsid w:val="000B3496"/>
    <w:rsid w:val="000D582D"/>
    <w:rsid w:val="000E12D9"/>
    <w:rsid w:val="000E5ECD"/>
    <w:rsid w:val="000E7E24"/>
    <w:rsid w:val="000F0437"/>
    <w:rsid w:val="000F4FE2"/>
    <w:rsid w:val="000F593B"/>
    <w:rsid w:val="000F60BF"/>
    <w:rsid w:val="001016ED"/>
    <w:rsid w:val="00121FBA"/>
    <w:rsid w:val="001434D2"/>
    <w:rsid w:val="001528CD"/>
    <w:rsid w:val="00155879"/>
    <w:rsid w:val="001637D1"/>
    <w:rsid w:val="001638B9"/>
    <w:rsid w:val="00170ADD"/>
    <w:rsid w:val="00184BDD"/>
    <w:rsid w:val="001976B3"/>
    <w:rsid w:val="001A45DC"/>
    <w:rsid w:val="001B376C"/>
    <w:rsid w:val="001B505A"/>
    <w:rsid w:val="001B518E"/>
    <w:rsid w:val="001B626D"/>
    <w:rsid w:val="001D3BE0"/>
    <w:rsid w:val="001D61B4"/>
    <w:rsid w:val="001E51A8"/>
    <w:rsid w:val="001F499B"/>
    <w:rsid w:val="002026EE"/>
    <w:rsid w:val="002030A1"/>
    <w:rsid w:val="002063D2"/>
    <w:rsid w:val="002120DD"/>
    <w:rsid w:val="00227801"/>
    <w:rsid w:val="002349BE"/>
    <w:rsid w:val="00237F82"/>
    <w:rsid w:val="0024448B"/>
    <w:rsid w:val="00255977"/>
    <w:rsid w:val="002578E8"/>
    <w:rsid w:val="00261F72"/>
    <w:rsid w:val="00265745"/>
    <w:rsid w:val="00267033"/>
    <w:rsid w:val="002756CD"/>
    <w:rsid w:val="0028465B"/>
    <w:rsid w:val="002A2AB8"/>
    <w:rsid w:val="002C2282"/>
    <w:rsid w:val="002E6B6B"/>
    <w:rsid w:val="002E7759"/>
    <w:rsid w:val="00301F86"/>
    <w:rsid w:val="0030590F"/>
    <w:rsid w:val="003159E1"/>
    <w:rsid w:val="00326834"/>
    <w:rsid w:val="00344E48"/>
    <w:rsid w:val="00350CC7"/>
    <w:rsid w:val="00352B4D"/>
    <w:rsid w:val="003618CB"/>
    <w:rsid w:val="0036255D"/>
    <w:rsid w:val="00374D54"/>
    <w:rsid w:val="00386BBF"/>
    <w:rsid w:val="003953E2"/>
    <w:rsid w:val="003A1122"/>
    <w:rsid w:val="003D481B"/>
    <w:rsid w:val="003F6396"/>
    <w:rsid w:val="003F717A"/>
    <w:rsid w:val="00401AD5"/>
    <w:rsid w:val="00401C60"/>
    <w:rsid w:val="0041216C"/>
    <w:rsid w:val="00414B02"/>
    <w:rsid w:val="00433B7C"/>
    <w:rsid w:val="00496E05"/>
    <w:rsid w:val="004A264D"/>
    <w:rsid w:val="004A4D69"/>
    <w:rsid w:val="004A4EA6"/>
    <w:rsid w:val="004E0F91"/>
    <w:rsid w:val="004F533B"/>
    <w:rsid w:val="00516691"/>
    <w:rsid w:val="0052325D"/>
    <w:rsid w:val="00523C9D"/>
    <w:rsid w:val="00543FB2"/>
    <w:rsid w:val="00552A78"/>
    <w:rsid w:val="005679BB"/>
    <w:rsid w:val="005A1BBB"/>
    <w:rsid w:val="005F2FEC"/>
    <w:rsid w:val="005F6DC1"/>
    <w:rsid w:val="00601A8D"/>
    <w:rsid w:val="00615B9F"/>
    <w:rsid w:val="00615D1C"/>
    <w:rsid w:val="0062549D"/>
    <w:rsid w:val="00630E12"/>
    <w:rsid w:val="006462D4"/>
    <w:rsid w:val="0064711D"/>
    <w:rsid w:val="00652EB9"/>
    <w:rsid w:val="006663E7"/>
    <w:rsid w:val="00666EBC"/>
    <w:rsid w:val="00674C99"/>
    <w:rsid w:val="006A390C"/>
    <w:rsid w:val="006C2C7B"/>
    <w:rsid w:val="006C46E0"/>
    <w:rsid w:val="006E280E"/>
    <w:rsid w:val="006E73D9"/>
    <w:rsid w:val="006F4A68"/>
    <w:rsid w:val="007026E0"/>
    <w:rsid w:val="00705DBD"/>
    <w:rsid w:val="00736CC8"/>
    <w:rsid w:val="0073754F"/>
    <w:rsid w:val="00741F1F"/>
    <w:rsid w:val="0075631B"/>
    <w:rsid w:val="0077397C"/>
    <w:rsid w:val="00785D63"/>
    <w:rsid w:val="007A7FB6"/>
    <w:rsid w:val="007D2E49"/>
    <w:rsid w:val="007D48F5"/>
    <w:rsid w:val="007F18C8"/>
    <w:rsid w:val="00802D91"/>
    <w:rsid w:val="00810DF1"/>
    <w:rsid w:val="00811554"/>
    <w:rsid w:val="008149A1"/>
    <w:rsid w:val="008245A7"/>
    <w:rsid w:val="00840956"/>
    <w:rsid w:val="00841866"/>
    <w:rsid w:val="00847C9C"/>
    <w:rsid w:val="008553E4"/>
    <w:rsid w:val="00857D56"/>
    <w:rsid w:val="008625D0"/>
    <w:rsid w:val="00875B31"/>
    <w:rsid w:val="00881DE2"/>
    <w:rsid w:val="0088452E"/>
    <w:rsid w:val="00892F6D"/>
    <w:rsid w:val="00895C44"/>
    <w:rsid w:val="008B00AA"/>
    <w:rsid w:val="008B0918"/>
    <w:rsid w:val="008B0BBB"/>
    <w:rsid w:val="008B4030"/>
    <w:rsid w:val="008B6437"/>
    <w:rsid w:val="008C0FA9"/>
    <w:rsid w:val="008C15BC"/>
    <w:rsid w:val="008C50F8"/>
    <w:rsid w:val="008D0187"/>
    <w:rsid w:val="008D399B"/>
    <w:rsid w:val="008E2AD1"/>
    <w:rsid w:val="008E52CB"/>
    <w:rsid w:val="008E5FE3"/>
    <w:rsid w:val="008F5659"/>
    <w:rsid w:val="009312A7"/>
    <w:rsid w:val="00931E8D"/>
    <w:rsid w:val="009320AB"/>
    <w:rsid w:val="009326C4"/>
    <w:rsid w:val="00944457"/>
    <w:rsid w:val="009550EA"/>
    <w:rsid w:val="0096629D"/>
    <w:rsid w:val="0096689D"/>
    <w:rsid w:val="00973882"/>
    <w:rsid w:val="009B6DBC"/>
    <w:rsid w:val="009C7541"/>
    <w:rsid w:val="009F3758"/>
    <w:rsid w:val="00A20714"/>
    <w:rsid w:val="00A21FE3"/>
    <w:rsid w:val="00A41194"/>
    <w:rsid w:val="00A42141"/>
    <w:rsid w:val="00A437F4"/>
    <w:rsid w:val="00A720BF"/>
    <w:rsid w:val="00A7246B"/>
    <w:rsid w:val="00A75739"/>
    <w:rsid w:val="00A94BD0"/>
    <w:rsid w:val="00AA1B39"/>
    <w:rsid w:val="00AA4A87"/>
    <w:rsid w:val="00AC3B4B"/>
    <w:rsid w:val="00AD5C1C"/>
    <w:rsid w:val="00AE724E"/>
    <w:rsid w:val="00AF6A26"/>
    <w:rsid w:val="00B24064"/>
    <w:rsid w:val="00B52939"/>
    <w:rsid w:val="00B535EB"/>
    <w:rsid w:val="00B553A4"/>
    <w:rsid w:val="00B57A86"/>
    <w:rsid w:val="00B57F06"/>
    <w:rsid w:val="00B7048B"/>
    <w:rsid w:val="00B742DF"/>
    <w:rsid w:val="00B76C4D"/>
    <w:rsid w:val="00B830D9"/>
    <w:rsid w:val="00B83A9A"/>
    <w:rsid w:val="00B85BE1"/>
    <w:rsid w:val="00B92599"/>
    <w:rsid w:val="00BB743E"/>
    <w:rsid w:val="00BC2237"/>
    <w:rsid w:val="00BC463D"/>
    <w:rsid w:val="00BD5B37"/>
    <w:rsid w:val="00C10CF3"/>
    <w:rsid w:val="00C122F8"/>
    <w:rsid w:val="00C15455"/>
    <w:rsid w:val="00C42DB0"/>
    <w:rsid w:val="00C547AF"/>
    <w:rsid w:val="00C56C6F"/>
    <w:rsid w:val="00C66DBA"/>
    <w:rsid w:val="00C724B3"/>
    <w:rsid w:val="00C8227E"/>
    <w:rsid w:val="00C95DA2"/>
    <w:rsid w:val="00C964EE"/>
    <w:rsid w:val="00CB01DB"/>
    <w:rsid w:val="00CB4CD5"/>
    <w:rsid w:val="00CB708A"/>
    <w:rsid w:val="00CB7EA4"/>
    <w:rsid w:val="00CC0947"/>
    <w:rsid w:val="00CC0CAB"/>
    <w:rsid w:val="00CC7E38"/>
    <w:rsid w:val="00CD2E63"/>
    <w:rsid w:val="00CD7A8D"/>
    <w:rsid w:val="00CE5D44"/>
    <w:rsid w:val="00CF7D5F"/>
    <w:rsid w:val="00D147CF"/>
    <w:rsid w:val="00D1774F"/>
    <w:rsid w:val="00D2706B"/>
    <w:rsid w:val="00D41EAF"/>
    <w:rsid w:val="00D666BE"/>
    <w:rsid w:val="00D67FB2"/>
    <w:rsid w:val="00D77474"/>
    <w:rsid w:val="00D86A27"/>
    <w:rsid w:val="00D9567E"/>
    <w:rsid w:val="00DA661E"/>
    <w:rsid w:val="00DB7493"/>
    <w:rsid w:val="00DC0132"/>
    <w:rsid w:val="00DC26CF"/>
    <w:rsid w:val="00DC632E"/>
    <w:rsid w:val="00DD3E05"/>
    <w:rsid w:val="00DE16D5"/>
    <w:rsid w:val="00DE3095"/>
    <w:rsid w:val="00DE38DE"/>
    <w:rsid w:val="00DF44DD"/>
    <w:rsid w:val="00DF5A44"/>
    <w:rsid w:val="00E01743"/>
    <w:rsid w:val="00E020B0"/>
    <w:rsid w:val="00E06CF7"/>
    <w:rsid w:val="00E50F55"/>
    <w:rsid w:val="00E60232"/>
    <w:rsid w:val="00E73623"/>
    <w:rsid w:val="00E814C3"/>
    <w:rsid w:val="00E86852"/>
    <w:rsid w:val="00EA2D1B"/>
    <w:rsid w:val="00ED2B6A"/>
    <w:rsid w:val="00EE53C3"/>
    <w:rsid w:val="00EF5E71"/>
    <w:rsid w:val="00F051F9"/>
    <w:rsid w:val="00F16D21"/>
    <w:rsid w:val="00F26E85"/>
    <w:rsid w:val="00F278A7"/>
    <w:rsid w:val="00F326F6"/>
    <w:rsid w:val="00F3595E"/>
    <w:rsid w:val="00F41785"/>
    <w:rsid w:val="00F61EA9"/>
    <w:rsid w:val="00F73F70"/>
    <w:rsid w:val="00F86459"/>
    <w:rsid w:val="00F933B7"/>
    <w:rsid w:val="00FC24B9"/>
    <w:rsid w:val="00FD7F70"/>
    <w:rsid w:val="00FE12AF"/>
    <w:rsid w:val="00FF2611"/>
    <w:rsid w:val="00FF2B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14:docId w14:val="74D04117"/>
  <w15:chartTrackingRefBased/>
  <w15:docId w15:val="{A2D48D0D-E331-48C7-B963-084663DA5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Franklin Gothic Book" w:eastAsia="Calibri" w:hAnsi="Franklin Gothic Book"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A4A87"/>
    <w:pPr>
      <w:spacing w:after="200" w:line="276" w:lineRule="auto"/>
    </w:pPr>
    <w:rPr>
      <w:rFonts w:ascii="Calibri" w:eastAsia="Times New Roman" w:hAnsi="Calibri" w:cs="Calibri"/>
      <w:sz w:val="22"/>
      <w:szCs w:val="22"/>
    </w:rPr>
  </w:style>
  <w:style w:type="paragraph" w:styleId="1">
    <w:name w:val="heading 1"/>
    <w:basedOn w:val="a"/>
    <w:next w:val="a"/>
    <w:link w:val="10"/>
    <w:uiPriority w:val="9"/>
    <w:qFormat/>
    <w:rsid w:val="008B09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rsid w:val="00433B7C"/>
    <w:pPr>
      <w:keepNext/>
      <w:keepLines/>
      <w:spacing w:before="360" w:after="80" w:line="240" w:lineRule="auto"/>
      <w:outlineLvl w:val="1"/>
    </w:pPr>
    <w:rPr>
      <w:rFonts w:ascii="Liberation Serif" w:eastAsia="Liberation Serif" w:hAnsi="Liberation Serif" w:cs="Liberation Serif"/>
      <w:b/>
      <w:sz w:val="36"/>
      <w:szCs w:val="36"/>
    </w:rPr>
  </w:style>
  <w:style w:type="paragraph" w:styleId="3">
    <w:name w:val="heading 3"/>
    <w:basedOn w:val="a"/>
    <w:next w:val="a"/>
    <w:link w:val="30"/>
    <w:rsid w:val="00433B7C"/>
    <w:pPr>
      <w:keepNext/>
      <w:keepLines/>
      <w:spacing w:before="280" w:after="80" w:line="240" w:lineRule="auto"/>
      <w:outlineLvl w:val="2"/>
    </w:pPr>
    <w:rPr>
      <w:rFonts w:ascii="Liberation Serif" w:eastAsia="Liberation Serif" w:hAnsi="Liberation Serif" w:cs="Liberation Serif"/>
      <w:b/>
      <w:sz w:val="28"/>
      <w:szCs w:val="28"/>
    </w:rPr>
  </w:style>
  <w:style w:type="paragraph" w:styleId="4">
    <w:name w:val="heading 4"/>
    <w:basedOn w:val="a"/>
    <w:next w:val="a"/>
    <w:link w:val="40"/>
    <w:rsid w:val="00433B7C"/>
    <w:pPr>
      <w:keepNext/>
      <w:keepLines/>
      <w:spacing w:before="240" w:after="40" w:line="240" w:lineRule="auto"/>
      <w:outlineLvl w:val="3"/>
    </w:pPr>
    <w:rPr>
      <w:rFonts w:ascii="Liberation Serif" w:eastAsia="Liberation Serif" w:hAnsi="Liberation Serif" w:cs="Liberation Serif"/>
      <w:b/>
      <w:sz w:val="24"/>
      <w:szCs w:val="24"/>
    </w:rPr>
  </w:style>
  <w:style w:type="paragraph" w:styleId="5">
    <w:name w:val="heading 5"/>
    <w:basedOn w:val="a"/>
    <w:next w:val="a"/>
    <w:link w:val="50"/>
    <w:rsid w:val="00433B7C"/>
    <w:pPr>
      <w:keepNext/>
      <w:keepLines/>
      <w:spacing w:before="220" w:after="40" w:line="240" w:lineRule="auto"/>
      <w:outlineLvl w:val="4"/>
    </w:pPr>
    <w:rPr>
      <w:rFonts w:ascii="Liberation Serif" w:eastAsia="Liberation Serif" w:hAnsi="Liberation Serif" w:cs="Liberation Serif"/>
      <w:b/>
    </w:rPr>
  </w:style>
  <w:style w:type="paragraph" w:styleId="6">
    <w:name w:val="heading 6"/>
    <w:basedOn w:val="a"/>
    <w:next w:val="a"/>
    <w:link w:val="60"/>
    <w:rsid w:val="00433B7C"/>
    <w:pPr>
      <w:keepNext/>
      <w:keepLines/>
      <w:spacing w:before="200" w:after="40" w:line="240" w:lineRule="auto"/>
      <w:outlineLvl w:val="5"/>
    </w:pPr>
    <w:rPr>
      <w:rFonts w:ascii="Liberation Serif" w:eastAsia="Liberation Serif" w:hAnsi="Liberation Serif" w:cs="Liberation Serif"/>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B0918"/>
    <w:rPr>
      <w:rFonts w:asciiTheme="majorHAnsi" w:eastAsiaTheme="majorEastAsia" w:hAnsiTheme="majorHAnsi" w:cstheme="majorBidi"/>
      <w:color w:val="2E74B5" w:themeColor="accent1" w:themeShade="BF"/>
      <w:sz w:val="32"/>
      <w:szCs w:val="32"/>
    </w:rPr>
  </w:style>
  <w:style w:type="paragraph" w:styleId="a3">
    <w:name w:val="header"/>
    <w:basedOn w:val="a"/>
    <w:link w:val="a4"/>
    <w:uiPriority w:val="99"/>
    <w:unhideWhenUsed/>
    <w:qFormat/>
    <w:rsid w:val="00E814C3"/>
    <w:pPr>
      <w:tabs>
        <w:tab w:val="center" w:pos="4677"/>
        <w:tab w:val="right" w:pos="9355"/>
      </w:tabs>
    </w:pPr>
  </w:style>
  <w:style w:type="character" w:customStyle="1" w:styleId="a4">
    <w:name w:val="Верхний колонтитул Знак"/>
    <w:basedOn w:val="a0"/>
    <w:link w:val="a3"/>
    <w:uiPriority w:val="99"/>
    <w:rsid w:val="00E814C3"/>
  </w:style>
  <w:style w:type="paragraph" w:styleId="a5">
    <w:name w:val="footer"/>
    <w:aliases w:val="FO"/>
    <w:basedOn w:val="a"/>
    <w:link w:val="a6"/>
    <w:uiPriority w:val="99"/>
    <w:unhideWhenUsed/>
    <w:qFormat/>
    <w:rsid w:val="00E814C3"/>
    <w:pPr>
      <w:tabs>
        <w:tab w:val="center" w:pos="4677"/>
        <w:tab w:val="right" w:pos="9355"/>
      </w:tabs>
    </w:pPr>
  </w:style>
  <w:style w:type="character" w:customStyle="1" w:styleId="a6">
    <w:name w:val="Нижний колонтитул Знак"/>
    <w:aliases w:val="FO Знак"/>
    <w:basedOn w:val="a0"/>
    <w:link w:val="a5"/>
    <w:uiPriority w:val="99"/>
    <w:rsid w:val="00E814C3"/>
  </w:style>
  <w:style w:type="paragraph" w:styleId="a7">
    <w:name w:val="Balloon Text"/>
    <w:basedOn w:val="a"/>
    <w:link w:val="a8"/>
    <w:uiPriority w:val="99"/>
    <w:semiHidden/>
    <w:unhideWhenUsed/>
    <w:rsid w:val="00E814C3"/>
    <w:rPr>
      <w:rFonts w:ascii="Tahoma" w:hAnsi="Tahoma" w:cs="Tahoma"/>
      <w:sz w:val="16"/>
      <w:szCs w:val="16"/>
    </w:rPr>
  </w:style>
  <w:style w:type="character" w:customStyle="1" w:styleId="a8">
    <w:name w:val="Текст выноски Знак"/>
    <w:link w:val="a7"/>
    <w:uiPriority w:val="99"/>
    <w:semiHidden/>
    <w:rsid w:val="00E814C3"/>
    <w:rPr>
      <w:rFonts w:ascii="Tahoma" w:hAnsi="Tahoma" w:cs="Tahoma"/>
      <w:sz w:val="16"/>
      <w:szCs w:val="16"/>
    </w:rPr>
  </w:style>
  <w:style w:type="table" w:styleId="a9">
    <w:name w:val="Table Grid"/>
    <w:aliases w:val="TABLEAU,Modèle de tableau"/>
    <w:basedOn w:val="a1"/>
    <w:uiPriority w:val="39"/>
    <w:rsid w:val="00AA4A87"/>
    <w:rPr>
      <w:rFonts w:ascii="Calibri" w:eastAsia="Times New Roman"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21">
    <w:name w:val="Body Text Indent 2"/>
    <w:basedOn w:val="a"/>
    <w:link w:val="22"/>
    <w:rsid w:val="005F6DC1"/>
    <w:pPr>
      <w:spacing w:after="0" w:line="240" w:lineRule="auto"/>
      <w:ind w:firstLine="720"/>
      <w:jc w:val="both"/>
    </w:pPr>
    <w:rPr>
      <w:rFonts w:ascii="Times New Roman" w:hAnsi="Times New Roman" w:cs="Times New Roman"/>
      <w:i/>
      <w:iCs/>
      <w:sz w:val="24"/>
      <w:szCs w:val="24"/>
    </w:rPr>
  </w:style>
  <w:style w:type="character" w:customStyle="1" w:styleId="22">
    <w:name w:val="Основной текст с отступом 2 Знак"/>
    <w:basedOn w:val="a0"/>
    <w:link w:val="21"/>
    <w:rsid w:val="00B742DF"/>
    <w:rPr>
      <w:rFonts w:ascii="Times New Roman" w:eastAsia="Times New Roman" w:hAnsi="Times New Roman"/>
      <w:i/>
      <w:iCs/>
      <w:sz w:val="24"/>
      <w:szCs w:val="24"/>
    </w:rPr>
  </w:style>
  <w:style w:type="paragraph" w:styleId="31">
    <w:name w:val="Body Text Indent 3"/>
    <w:basedOn w:val="a"/>
    <w:link w:val="32"/>
    <w:rsid w:val="005F6DC1"/>
    <w:pPr>
      <w:spacing w:before="120" w:after="0" w:line="240" w:lineRule="auto"/>
      <w:ind w:firstLine="709"/>
      <w:jc w:val="both"/>
    </w:pPr>
    <w:rPr>
      <w:rFonts w:ascii="Times New Roman" w:hAnsi="Times New Roman" w:cs="Times New Roman"/>
      <w:b/>
      <w:bCs/>
      <w:i/>
      <w:iCs/>
      <w:sz w:val="24"/>
      <w:szCs w:val="24"/>
    </w:rPr>
  </w:style>
  <w:style w:type="character" w:customStyle="1" w:styleId="32">
    <w:name w:val="Основной текст с отступом 3 Знак"/>
    <w:link w:val="31"/>
    <w:rsid w:val="00C547AF"/>
    <w:rPr>
      <w:rFonts w:ascii="Times New Roman" w:eastAsia="Times New Roman" w:hAnsi="Times New Roman"/>
      <w:b/>
      <w:bCs/>
      <w:i/>
      <w:iCs/>
      <w:sz w:val="24"/>
      <w:szCs w:val="24"/>
    </w:rPr>
  </w:style>
  <w:style w:type="paragraph" w:styleId="aa">
    <w:name w:val="Body Text"/>
    <w:basedOn w:val="a"/>
    <w:link w:val="ab"/>
    <w:uiPriority w:val="99"/>
    <w:rsid w:val="00DB7493"/>
    <w:pPr>
      <w:spacing w:after="120"/>
    </w:pPr>
  </w:style>
  <w:style w:type="character" w:customStyle="1" w:styleId="ab">
    <w:name w:val="Основной текст Знак"/>
    <w:basedOn w:val="a0"/>
    <w:link w:val="aa"/>
    <w:uiPriority w:val="99"/>
    <w:rsid w:val="001976B3"/>
    <w:rPr>
      <w:rFonts w:ascii="Calibri" w:eastAsia="Times New Roman" w:hAnsi="Calibri" w:cs="Calibri"/>
      <w:sz w:val="22"/>
      <w:szCs w:val="22"/>
    </w:rPr>
  </w:style>
  <w:style w:type="paragraph" w:customStyle="1" w:styleId="Style5">
    <w:name w:val="Style5"/>
    <w:basedOn w:val="a"/>
    <w:rsid w:val="0064711D"/>
    <w:pPr>
      <w:widowControl w:val="0"/>
      <w:autoSpaceDE w:val="0"/>
      <w:autoSpaceDN w:val="0"/>
      <w:adjustRightInd w:val="0"/>
      <w:spacing w:after="0" w:line="312" w:lineRule="exact"/>
      <w:ind w:firstLine="710"/>
      <w:jc w:val="both"/>
    </w:pPr>
    <w:rPr>
      <w:rFonts w:ascii="Times New Roman" w:hAnsi="Times New Roman" w:cs="Times New Roman"/>
      <w:sz w:val="24"/>
      <w:szCs w:val="24"/>
    </w:rPr>
  </w:style>
  <w:style w:type="character" w:customStyle="1" w:styleId="FontStyle25">
    <w:name w:val="Font Style25"/>
    <w:rsid w:val="0064711D"/>
    <w:rPr>
      <w:rFonts w:ascii="Times New Roman" w:hAnsi="Times New Roman" w:cs="Times New Roman"/>
      <w:b/>
      <w:bCs/>
      <w:sz w:val="24"/>
      <w:szCs w:val="24"/>
    </w:rPr>
  </w:style>
  <w:style w:type="character" w:customStyle="1" w:styleId="FontStyle41">
    <w:name w:val="Font Style41"/>
    <w:rsid w:val="00FC24B9"/>
    <w:rPr>
      <w:rFonts w:ascii="Times New Roman" w:hAnsi="Times New Roman" w:cs="Times New Roman"/>
      <w:sz w:val="24"/>
      <w:szCs w:val="24"/>
    </w:rPr>
  </w:style>
  <w:style w:type="paragraph" w:customStyle="1" w:styleId="Style3">
    <w:name w:val="Style3"/>
    <w:basedOn w:val="a"/>
    <w:rsid w:val="00FC24B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tyle4">
    <w:name w:val="Style4"/>
    <w:basedOn w:val="a"/>
    <w:rsid w:val="00FC24B9"/>
    <w:pPr>
      <w:widowControl w:val="0"/>
      <w:autoSpaceDE w:val="0"/>
      <w:autoSpaceDN w:val="0"/>
      <w:adjustRightInd w:val="0"/>
      <w:spacing w:after="0" w:line="310" w:lineRule="exact"/>
      <w:ind w:firstLine="706"/>
    </w:pPr>
    <w:rPr>
      <w:rFonts w:ascii="Times New Roman" w:hAnsi="Times New Roman" w:cs="Times New Roman"/>
      <w:sz w:val="24"/>
      <w:szCs w:val="24"/>
    </w:rPr>
  </w:style>
  <w:style w:type="paragraph" w:customStyle="1" w:styleId="Style15">
    <w:name w:val="Style15"/>
    <w:basedOn w:val="a"/>
    <w:rsid w:val="00FC24B9"/>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FontStyle23">
    <w:name w:val="Font Style23"/>
    <w:rsid w:val="00FC24B9"/>
    <w:rPr>
      <w:rFonts w:ascii="Times New Roman" w:hAnsi="Times New Roman" w:cs="Times New Roman"/>
      <w:i/>
      <w:iCs/>
      <w:sz w:val="24"/>
      <w:szCs w:val="24"/>
    </w:rPr>
  </w:style>
  <w:style w:type="character" w:customStyle="1" w:styleId="FontStyle28">
    <w:name w:val="Font Style28"/>
    <w:rsid w:val="00FC24B9"/>
    <w:rPr>
      <w:rFonts w:ascii="Times New Roman" w:hAnsi="Times New Roman" w:cs="Times New Roman"/>
      <w:b/>
      <w:bCs/>
      <w:sz w:val="24"/>
      <w:szCs w:val="24"/>
    </w:rPr>
  </w:style>
  <w:style w:type="character" w:customStyle="1" w:styleId="FontStyle29">
    <w:name w:val="Font Style29"/>
    <w:rsid w:val="00FC24B9"/>
    <w:rPr>
      <w:rFonts w:ascii="Times New Roman" w:hAnsi="Times New Roman" w:cs="Times New Roman"/>
      <w:b/>
      <w:bCs/>
      <w:sz w:val="16"/>
      <w:szCs w:val="16"/>
    </w:rPr>
  </w:style>
  <w:style w:type="character" w:customStyle="1" w:styleId="FontStyle35">
    <w:name w:val="Font Style35"/>
    <w:rsid w:val="00FC24B9"/>
    <w:rPr>
      <w:rFonts w:ascii="Times New Roman" w:hAnsi="Times New Roman" w:cs="Times New Roman"/>
      <w:smallCaps/>
      <w:spacing w:val="10"/>
      <w:sz w:val="20"/>
      <w:szCs w:val="20"/>
    </w:rPr>
  </w:style>
  <w:style w:type="paragraph" w:styleId="ac">
    <w:name w:val="List Paragraph"/>
    <w:aliases w:val="Варианты ответов,Абзац списка2,Table-Normal,RSHB_Table-Normal,Bullet List,FooterText,numbered,SL_Абзац списка,СпБезКС,Paragraphe de liste1,lp1,ПАРАГРАФ,Bullets,Абзац маркированнный,Абзац списка1,Булит 1,Bullet 1,Use Case List Paragraph,1"/>
    <w:basedOn w:val="a"/>
    <w:link w:val="ad"/>
    <w:uiPriority w:val="34"/>
    <w:qFormat/>
    <w:rsid w:val="00615D1C"/>
    <w:pPr>
      <w:ind w:left="720"/>
      <w:contextualSpacing/>
    </w:pPr>
    <w:rPr>
      <w:rFonts w:eastAsia="Calibri" w:cs="Times New Roman"/>
      <w:lang w:eastAsia="en-US"/>
    </w:rPr>
  </w:style>
  <w:style w:type="character" w:customStyle="1" w:styleId="ad">
    <w:name w:val="Абзац списка Знак"/>
    <w:aliases w:val="Варианты ответов Знак,Абзац списка2 Знак,Table-Normal Знак,RSHB_Table-Normal Знак,Bullet List Знак,FooterText Знак,numbered Знак,SL_Абзац списка Знак,СпБезКС Знак,Paragraphe de liste1 Знак,lp1 Знак,ПАРАГРАФ Знак,Bullets Знак,1 Знак"/>
    <w:link w:val="ac"/>
    <w:uiPriority w:val="34"/>
    <w:qFormat/>
    <w:rsid w:val="001976B3"/>
    <w:rPr>
      <w:rFonts w:ascii="Calibri" w:hAnsi="Calibri"/>
      <w:sz w:val="22"/>
      <w:szCs w:val="22"/>
      <w:lang w:eastAsia="en-US"/>
    </w:rPr>
  </w:style>
  <w:style w:type="paragraph" w:styleId="ae">
    <w:name w:val="Body Text Indent"/>
    <w:basedOn w:val="a"/>
    <w:link w:val="af"/>
    <w:rsid w:val="00895C44"/>
    <w:pPr>
      <w:spacing w:after="120"/>
      <w:ind w:left="283"/>
    </w:pPr>
  </w:style>
  <w:style w:type="character" w:customStyle="1" w:styleId="af">
    <w:name w:val="Основной текст с отступом Знак"/>
    <w:basedOn w:val="a0"/>
    <w:link w:val="ae"/>
    <w:rsid w:val="00B742DF"/>
    <w:rPr>
      <w:rFonts w:ascii="Calibri" w:eastAsia="Times New Roman" w:hAnsi="Calibri" w:cs="Calibri"/>
      <w:sz w:val="22"/>
      <w:szCs w:val="22"/>
    </w:rPr>
  </w:style>
  <w:style w:type="character" w:customStyle="1" w:styleId="FontStyle99">
    <w:name w:val="Font Style99"/>
    <w:uiPriority w:val="99"/>
    <w:rsid w:val="00C547AF"/>
    <w:rPr>
      <w:rFonts w:ascii="Times New Roman" w:hAnsi="Times New Roman" w:cs="Times New Roman"/>
      <w:sz w:val="20"/>
      <w:szCs w:val="20"/>
    </w:rPr>
  </w:style>
  <w:style w:type="paragraph" w:styleId="af0">
    <w:name w:val="Title"/>
    <w:basedOn w:val="a"/>
    <w:next w:val="a"/>
    <w:link w:val="af1"/>
    <w:qFormat/>
    <w:rsid w:val="00C547AF"/>
    <w:pPr>
      <w:spacing w:after="300" w:line="240" w:lineRule="auto"/>
      <w:contextualSpacing/>
      <w:jc w:val="both"/>
    </w:pPr>
    <w:rPr>
      <w:rFonts w:ascii="Franklin Gothic Book" w:hAnsi="Franklin Gothic Book" w:cs="Times New Roman"/>
      <w:b/>
      <w:spacing w:val="5"/>
      <w:kern w:val="28"/>
      <w:sz w:val="36"/>
      <w:szCs w:val="52"/>
    </w:rPr>
  </w:style>
  <w:style w:type="character" w:customStyle="1" w:styleId="af1">
    <w:name w:val="Заголовок Знак"/>
    <w:link w:val="af0"/>
    <w:uiPriority w:val="10"/>
    <w:rsid w:val="00C547AF"/>
    <w:rPr>
      <w:rFonts w:eastAsia="Times New Roman"/>
      <w:b/>
      <w:spacing w:val="5"/>
      <w:kern w:val="28"/>
      <w:sz w:val="36"/>
      <w:szCs w:val="52"/>
    </w:rPr>
  </w:style>
  <w:style w:type="paragraph" w:customStyle="1" w:styleId="ConsPlusNonformat">
    <w:name w:val="ConsPlusNonformat"/>
    <w:rsid w:val="00F41785"/>
    <w:pPr>
      <w:autoSpaceDE w:val="0"/>
      <w:autoSpaceDN w:val="0"/>
      <w:adjustRightInd w:val="0"/>
    </w:pPr>
    <w:rPr>
      <w:rFonts w:ascii="Courier New" w:eastAsia="Times New Roman" w:hAnsi="Courier New" w:cs="Courier New"/>
    </w:rPr>
  </w:style>
  <w:style w:type="character" w:styleId="af2">
    <w:name w:val="Emphasis"/>
    <w:uiPriority w:val="20"/>
    <w:qFormat/>
    <w:rsid w:val="0096689D"/>
    <w:rPr>
      <w:i/>
      <w:iCs/>
    </w:rPr>
  </w:style>
  <w:style w:type="paragraph" w:styleId="af3">
    <w:name w:val="No Spacing"/>
    <w:link w:val="af4"/>
    <w:uiPriority w:val="1"/>
    <w:qFormat/>
    <w:rsid w:val="00847C9C"/>
    <w:rPr>
      <w:rFonts w:ascii="Calibri" w:eastAsia="Times New Roman" w:hAnsi="Calibri" w:cs="Calibri"/>
      <w:sz w:val="22"/>
      <w:szCs w:val="22"/>
    </w:rPr>
  </w:style>
  <w:style w:type="character" w:customStyle="1" w:styleId="af4">
    <w:name w:val="Без интервала Знак"/>
    <w:link w:val="af3"/>
    <w:uiPriority w:val="1"/>
    <w:qFormat/>
    <w:rsid w:val="001976B3"/>
    <w:rPr>
      <w:rFonts w:ascii="Calibri" w:eastAsia="Times New Roman" w:hAnsi="Calibri" w:cs="Calibri"/>
      <w:sz w:val="22"/>
      <w:szCs w:val="22"/>
    </w:rPr>
  </w:style>
  <w:style w:type="character" w:styleId="af5">
    <w:name w:val="annotation reference"/>
    <w:basedOn w:val="a0"/>
    <w:uiPriority w:val="99"/>
    <w:unhideWhenUsed/>
    <w:rsid w:val="00881DE2"/>
    <w:rPr>
      <w:sz w:val="16"/>
      <w:szCs w:val="16"/>
    </w:rPr>
  </w:style>
  <w:style w:type="paragraph" w:styleId="af6">
    <w:name w:val="annotation text"/>
    <w:basedOn w:val="a"/>
    <w:link w:val="af7"/>
    <w:uiPriority w:val="99"/>
    <w:unhideWhenUsed/>
    <w:rsid w:val="00881DE2"/>
    <w:pPr>
      <w:spacing w:line="240" w:lineRule="auto"/>
    </w:pPr>
    <w:rPr>
      <w:sz w:val="20"/>
      <w:szCs w:val="20"/>
    </w:rPr>
  </w:style>
  <w:style w:type="character" w:customStyle="1" w:styleId="af7">
    <w:name w:val="Текст примечания Знак"/>
    <w:basedOn w:val="a0"/>
    <w:link w:val="af6"/>
    <w:uiPriority w:val="99"/>
    <w:rsid w:val="00881DE2"/>
    <w:rPr>
      <w:rFonts w:ascii="Calibri" w:eastAsia="Times New Roman" w:hAnsi="Calibri" w:cs="Calibri"/>
    </w:rPr>
  </w:style>
  <w:style w:type="paragraph" w:styleId="af8">
    <w:name w:val="annotation subject"/>
    <w:basedOn w:val="af6"/>
    <w:next w:val="af6"/>
    <w:link w:val="af9"/>
    <w:uiPriority w:val="99"/>
    <w:semiHidden/>
    <w:unhideWhenUsed/>
    <w:rsid w:val="00881DE2"/>
    <w:rPr>
      <w:b/>
      <w:bCs/>
    </w:rPr>
  </w:style>
  <w:style w:type="character" w:customStyle="1" w:styleId="af9">
    <w:name w:val="Тема примечания Знак"/>
    <w:basedOn w:val="af7"/>
    <w:link w:val="af8"/>
    <w:uiPriority w:val="99"/>
    <w:semiHidden/>
    <w:rsid w:val="00881DE2"/>
    <w:rPr>
      <w:rFonts w:ascii="Calibri" w:eastAsia="Times New Roman" w:hAnsi="Calibri" w:cs="Calibri"/>
      <w:b/>
      <w:bCs/>
    </w:rPr>
  </w:style>
  <w:style w:type="paragraph" w:styleId="afa">
    <w:name w:val="Normal (Web)"/>
    <w:basedOn w:val="a"/>
    <w:uiPriority w:val="99"/>
    <w:unhideWhenUsed/>
    <w:rsid w:val="001976B3"/>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a0"/>
    <w:rsid w:val="001976B3"/>
  </w:style>
  <w:style w:type="paragraph" w:customStyle="1" w:styleId="afb">
    <w:name w:val="Вопрос"/>
    <w:basedOn w:val="a"/>
    <w:next w:val="a"/>
    <w:link w:val="afc"/>
    <w:qFormat/>
    <w:rsid w:val="001976B3"/>
    <w:pPr>
      <w:keepNext/>
      <w:keepLines/>
      <w:tabs>
        <w:tab w:val="right" w:pos="9923"/>
      </w:tabs>
      <w:spacing w:after="0" w:line="240" w:lineRule="auto"/>
      <w:ind w:left="454" w:hanging="454"/>
    </w:pPr>
    <w:rPr>
      <w:rFonts w:ascii="Arial" w:hAnsi="Arial" w:cs="Times New Roman"/>
      <w:b/>
      <w:bCs/>
      <w:sz w:val="30"/>
      <w:szCs w:val="30"/>
      <w:lang w:val="x-none" w:eastAsia="x-none"/>
    </w:rPr>
  </w:style>
  <w:style w:type="character" w:customStyle="1" w:styleId="afc">
    <w:name w:val="Вопрос Знак"/>
    <w:link w:val="afb"/>
    <w:locked/>
    <w:rsid w:val="001976B3"/>
    <w:rPr>
      <w:rFonts w:ascii="Arial" w:eastAsia="Times New Roman" w:hAnsi="Arial"/>
      <w:b/>
      <w:bCs/>
      <w:sz w:val="30"/>
      <w:szCs w:val="30"/>
      <w:lang w:val="x-none" w:eastAsia="x-none"/>
    </w:rPr>
  </w:style>
  <w:style w:type="table" w:customStyle="1" w:styleId="TableNormal">
    <w:name w:val="Table Normal"/>
    <w:rsid w:val="001976B3"/>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paragraph" w:customStyle="1" w:styleId="afd">
    <w:name w:val="Ответ"/>
    <w:basedOn w:val="a"/>
    <w:link w:val="afe"/>
    <w:uiPriority w:val="99"/>
    <w:rsid w:val="001976B3"/>
    <w:pPr>
      <w:keepNext/>
      <w:keepLines/>
      <w:tabs>
        <w:tab w:val="right" w:leader="hyphen" w:pos="9923"/>
      </w:tabs>
      <w:spacing w:after="0" w:line="240" w:lineRule="auto"/>
      <w:ind w:left="851" w:hanging="284"/>
    </w:pPr>
    <w:rPr>
      <w:rFonts w:ascii="Arial" w:hAnsi="Arial" w:cs="Times New Roman"/>
      <w:iCs/>
      <w:sz w:val="26"/>
      <w:szCs w:val="24"/>
      <w:lang w:val="x-none" w:eastAsia="x-none"/>
    </w:rPr>
  </w:style>
  <w:style w:type="character" w:customStyle="1" w:styleId="afe">
    <w:name w:val="Ответ Знак"/>
    <w:link w:val="afd"/>
    <w:uiPriority w:val="99"/>
    <w:locked/>
    <w:rsid w:val="001976B3"/>
    <w:rPr>
      <w:rFonts w:ascii="Arial" w:eastAsia="Times New Roman" w:hAnsi="Arial"/>
      <w:iCs/>
      <w:sz w:val="26"/>
      <w:szCs w:val="24"/>
      <w:lang w:val="x-none" w:eastAsia="x-none"/>
    </w:rPr>
  </w:style>
  <w:style w:type="character" w:styleId="aff">
    <w:name w:val="Strong"/>
    <w:basedOn w:val="a0"/>
    <w:uiPriority w:val="22"/>
    <w:qFormat/>
    <w:rsid w:val="001976B3"/>
    <w:rPr>
      <w:b/>
      <w:bCs/>
    </w:rPr>
  </w:style>
  <w:style w:type="character" w:customStyle="1" w:styleId="aff0">
    <w:name w:val="ИнструкцияКВопросу"/>
    <w:basedOn w:val="a0"/>
    <w:rsid w:val="001976B3"/>
    <w:rPr>
      <w:rFonts w:ascii="Arial" w:hAnsi="Arial" w:cs="Arial" w:hint="default"/>
      <w:b/>
      <w:bCs/>
      <w:i/>
      <w:iCs/>
      <w:lang w:eastAsia="ru-RU"/>
    </w:rPr>
  </w:style>
  <w:style w:type="paragraph" w:customStyle="1" w:styleId="msonormalmailrucssattributepostfix">
    <w:name w:val="msonormal_mailru_css_attribute_postfix"/>
    <w:basedOn w:val="a"/>
    <w:rsid w:val="001976B3"/>
    <w:pPr>
      <w:spacing w:before="100" w:beforeAutospacing="1" w:after="100" w:afterAutospacing="1" w:line="240" w:lineRule="auto"/>
    </w:pPr>
    <w:rPr>
      <w:rFonts w:ascii="Times New Roman" w:hAnsi="Times New Roman" w:cs="Times New Roman"/>
      <w:sz w:val="24"/>
      <w:szCs w:val="24"/>
    </w:rPr>
  </w:style>
  <w:style w:type="table" w:customStyle="1" w:styleId="Modledetableau1">
    <w:name w:val="Modèle de tableau1"/>
    <w:next w:val="a9"/>
    <w:uiPriority w:val="39"/>
    <w:rsid w:val="001976B3"/>
    <w:rPr>
      <w:rFonts w:asciiTheme="minorHAnsi" w:eastAsiaTheme="minorHAnsi" w:hAnsiTheme="minorHAnsi" w:cstheme="minorBid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xmsonormal">
    <w:name w:val="x_msonormal"/>
    <w:basedOn w:val="a"/>
    <w:rsid w:val="001976B3"/>
    <w:pPr>
      <w:spacing w:before="100" w:beforeAutospacing="1" w:after="100" w:afterAutospacing="1" w:line="240" w:lineRule="auto"/>
    </w:pPr>
    <w:rPr>
      <w:rFonts w:ascii="Times New Roman" w:hAnsi="Times New Roman" w:cs="Times New Roman"/>
      <w:sz w:val="24"/>
      <w:szCs w:val="24"/>
    </w:rPr>
  </w:style>
  <w:style w:type="paragraph" w:customStyle="1" w:styleId="11">
    <w:name w:val="Верхний колонтитул1"/>
    <w:basedOn w:val="a"/>
    <w:next w:val="Main"/>
    <w:link w:val="Header"/>
    <w:qFormat/>
    <w:rsid w:val="001A45DC"/>
    <w:pPr>
      <w:spacing w:after="120"/>
      <w:jc w:val="center"/>
    </w:pPr>
    <w:rPr>
      <w:rFonts w:ascii="Franklin Gothic Book" w:eastAsia="Liberation Serif" w:hAnsi="Franklin Gothic Book" w:cs="Liberation Serif"/>
      <w:b/>
      <w:color w:val="000000" w:themeColor="text1"/>
      <w:sz w:val="24"/>
      <w:szCs w:val="24"/>
    </w:rPr>
  </w:style>
  <w:style w:type="paragraph" w:customStyle="1" w:styleId="Main">
    <w:name w:val="Main"/>
    <w:link w:val="Main0"/>
    <w:qFormat/>
    <w:rsid w:val="001A45DC"/>
    <w:pPr>
      <w:spacing w:after="120" w:line="276" w:lineRule="auto"/>
      <w:jc w:val="both"/>
    </w:pPr>
    <w:rPr>
      <w:rFonts w:eastAsiaTheme="minorHAnsi" w:cstheme="minorBidi"/>
      <w:color w:val="000000" w:themeColor="text1"/>
      <w:sz w:val="24"/>
      <w:szCs w:val="24"/>
      <w:lang w:eastAsia="en-US"/>
    </w:rPr>
  </w:style>
  <w:style w:type="character" w:customStyle="1" w:styleId="Main0">
    <w:name w:val="Main Знак"/>
    <w:basedOn w:val="Header"/>
    <w:link w:val="Main"/>
    <w:rsid w:val="001A45DC"/>
    <w:rPr>
      <w:rFonts w:eastAsiaTheme="minorHAnsi" w:cstheme="minorBidi"/>
      <w:b w:val="0"/>
      <w:color w:val="000000" w:themeColor="text1"/>
      <w:sz w:val="24"/>
      <w:szCs w:val="24"/>
      <w:lang w:eastAsia="en-US"/>
    </w:rPr>
  </w:style>
  <w:style w:type="character" w:customStyle="1" w:styleId="Header">
    <w:name w:val="Header Знак"/>
    <w:basedOn w:val="a0"/>
    <w:link w:val="11"/>
    <w:rsid w:val="001A45DC"/>
    <w:rPr>
      <w:rFonts w:eastAsia="Liberation Serif" w:cs="Liberation Serif"/>
      <w:b/>
      <w:color w:val="000000" w:themeColor="text1"/>
      <w:sz w:val="24"/>
      <w:szCs w:val="24"/>
    </w:rPr>
  </w:style>
  <w:style w:type="paragraph" w:customStyle="1" w:styleId="Answer">
    <w:name w:val="Answer"/>
    <w:next w:val="Question"/>
    <w:link w:val="Answer0"/>
    <w:qFormat/>
    <w:rsid w:val="001A45DC"/>
    <w:pPr>
      <w:spacing w:after="120" w:line="276" w:lineRule="auto"/>
      <w:ind w:firstLine="567"/>
      <w:jc w:val="both"/>
    </w:pPr>
    <w:rPr>
      <w:rFonts w:eastAsiaTheme="minorHAnsi" w:cstheme="minorBidi"/>
      <w:color w:val="000000" w:themeColor="text1"/>
      <w:sz w:val="24"/>
      <w:szCs w:val="24"/>
      <w:lang w:eastAsia="en-US"/>
    </w:rPr>
  </w:style>
  <w:style w:type="paragraph" w:customStyle="1" w:styleId="Question">
    <w:name w:val="Question"/>
    <w:next w:val="Answer"/>
    <w:link w:val="Question0"/>
    <w:qFormat/>
    <w:rsid w:val="001A45DC"/>
    <w:pPr>
      <w:spacing w:after="120" w:line="276" w:lineRule="auto"/>
      <w:ind w:firstLine="567"/>
      <w:jc w:val="both"/>
    </w:pPr>
    <w:rPr>
      <w:rFonts w:eastAsiaTheme="minorHAnsi" w:cstheme="minorBidi"/>
      <w:b/>
      <w:color w:val="000000" w:themeColor="text1"/>
      <w:sz w:val="24"/>
      <w:szCs w:val="24"/>
      <w:lang w:eastAsia="en-US"/>
    </w:rPr>
  </w:style>
  <w:style w:type="character" w:customStyle="1" w:styleId="Question0">
    <w:name w:val="Question Знак"/>
    <w:basedOn w:val="Main0"/>
    <w:link w:val="Question"/>
    <w:rsid w:val="001A45DC"/>
    <w:rPr>
      <w:rFonts w:eastAsiaTheme="minorHAnsi" w:cstheme="minorBidi"/>
      <w:b/>
      <w:color w:val="000000" w:themeColor="text1"/>
      <w:sz w:val="24"/>
      <w:szCs w:val="24"/>
      <w:lang w:eastAsia="en-US"/>
    </w:rPr>
  </w:style>
  <w:style w:type="character" w:customStyle="1" w:styleId="Answer0">
    <w:name w:val="Answer Знак"/>
    <w:basedOn w:val="Main0"/>
    <w:link w:val="Answer"/>
    <w:rsid w:val="001A45DC"/>
    <w:rPr>
      <w:rFonts w:eastAsiaTheme="minorHAnsi" w:cstheme="minorBidi"/>
      <w:b w:val="0"/>
      <w:color w:val="000000" w:themeColor="text1"/>
      <w:sz w:val="24"/>
      <w:szCs w:val="24"/>
      <w:lang w:eastAsia="en-US"/>
    </w:rPr>
  </w:style>
  <w:style w:type="character" w:customStyle="1" w:styleId="20">
    <w:name w:val="Заголовок 2 Знак"/>
    <w:basedOn w:val="a0"/>
    <w:link w:val="2"/>
    <w:rsid w:val="00433B7C"/>
    <w:rPr>
      <w:rFonts w:ascii="Liberation Serif" w:eastAsia="Liberation Serif" w:hAnsi="Liberation Serif" w:cs="Liberation Serif"/>
      <w:b/>
      <w:sz w:val="36"/>
      <w:szCs w:val="36"/>
    </w:rPr>
  </w:style>
  <w:style w:type="character" w:customStyle="1" w:styleId="30">
    <w:name w:val="Заголовок 3 Знак"/>
    <w:basedOn w:val="a0"/>
    <w:link w:val="3"/>
    <w:rsid w:val="00433B7C"/>
    <w:rPr>
      <w:rFonts w:ascii="Liberation Serif" w:eastAsia="Liberation Serif" w:hAnsi="Liberation Serif" w:cs="Liberation Serif"/>
      <w:b/>
      <w:sz w:val="28"/>
      <w:szCs w:val="28"/>
    </w:rPr>
  </w:style>
  <w:style w:type="character" w:customStyle="1" w:styleId="40">
    <w:name w:val="Заголовок 4 Знак"/>
    <w:basedOn w:val="a0"/>
    <w:link w:val="4"/>
    <w:rsid w:val="00433B7C"/>
    <w:rPr>
      <w:rFonts w:ascii="Liberation Serif" w:eastAsia="Liberation Serif" w:hAnsi="Liberation Serif" w:cs="Liberation Serif"/>
      <w:b/>
      <w:sz w:val="24"/>
      <w:szCs w:val="24"/>
    </w:rPr>
  </w:style>
  <w:style w:type="character" w:customStyle="1" w:styleId="50">
    <w:name w:val="Заголовок 5 Знак"/>
    <w:basedOn w:val="a0"/>
    <w:link w:val="5"/>
    <w:rsid w:val="00433B7C"/>
    <w:rPr>
      <w:rFonts w:ascii="Liberation Serif" w:eastAsia="Liberation Serif" w:hAnsi="Liberation Serif" w:cs="Liberation Serif"/>
      <w:b/>
      <w:sz w:val="22"/>
      <w:szCs w:val="22"/>
    </w:rPr>
  </w:style>
  <w:style w:type="character" w:customStyle="1" w:styleId="60">
    <w:name w:val="Заголовок 6 Знак"/>
    <w:basedOn w:val="a0"/>
    <w:link w:val="6"/>
    <w:rsid w:val="00433B7C"/>
    <w:rPr>
      <w:rFonts w:ascii="Liberation Serif" w:eastAsia="Liberation Serif" w:hAnsi="Liberation Serif" w:cs="Liberation Serif"/>
      <w:b/>
    </w:rPr>
  </w:style>
  <w:style w:type="character" w:customStyle="1" w:styleId="aff1">
    <w:name w:val="Подзаголовок Знак"/>
    <w:basedOn w:val="a0"/>
    <w:link w:val="aff2"/>
    <w:rsid w:val="00433B7C"/>
    <w:rPr>
      <w:rFonts w:ascii="Georgia" w:eastAsia="Georgia" w:hAnsi="Georgia" w:cs="Georgia"/>
      <w:i/>
      <w:color w:val="666666"/>
      <w:sz w:val="48"/>
      <w:szCs w:val="48"/>
    </w:rPr>
  </w:style>
  <w:style w:type="paragraph" w:styleId="aff2">
    <w:name w:val="Subtitle"/>
    <w:basedOn w:val="a"/>
    <w:next w:val="a"/>
    <w:link w:val="aff1"/>
    <w:rsid w:val="00433B7C"/>
    <w:pPr>
      <w:keepNext/>
      <w:keepLines/>
      <w:spacing w:before="360" w:after="80" w:line="240" w:lineRule="auto"/>
    </w:pPr>
    <w:rPr>
      <w:rFonts w:ascii="Georgia" w:eastAsia="Georgia" w:hAnsi="Georgia" w:cs="Georgia"/>
      <w:i/>
      <w:color w:val="666666"/>
      <w:sz w:val="48"/>
      <w:szCs w:val="48"/>
    </w:rPr>
  </w:style>
  <w:style w:type="paragraph" w:styleId="aff3">
    <w:name w:val="TOC Heading"/>
    <w:basedOn w:val="1"/>
    <w:next w:val="a"/>
    <w:uiPriority w:val="39"/>
    <w:unhideWhenUsed/>
    <w:qFormat/>
    <w:rsid w:val="000F0437"/>
    <w:pPr>
      <w:spacing w:line="259" w:lineRule="auto"/>
      <w:outlineLvl w:val="9"/>
    </w:pPr>
  </w:style>
  <w:style w:type="paragraph" w:styleId="12">
    <w:name w:val="toc 1"/>
    <w:basedOn w:val="a"/>
    <w:next w:val="a"/>
    <w:autoRedefine/>
    <w:uiPriority w:val="39"/>
    <w:unhideWhenUsed/>
    <w:rsid w:val="000F0437"/>
    <w:pPr>
      <w:spacing w:after="100"/>
    </w:pPr>
  </w:style>
  <w:style w:type="character" w:styleId="aff4">
    <w:name w:val="Hyperlink"/>
    <w:basedOn w:val="a0"/>
    <w:uiPriority w:val="99"/>
    <w:unhideWhenUsed/>
    <w:rsid w:val="000F043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151158">
      <w:bodyDiv w:val="1"/>
      <w:marLeft w:val="0"/>
      <w:marRight w:val="0"/>
      <w:marTop w:val="0"/>
      <w:marBottom w:val="0"/>
      <w:divBdr>
        <w:top w:val="none" w:sz="0" w:space="0" w:color="auto"/>
        <w:left w:val="none" w:sz="0" w:space="0" w:color="auto"/>
        <w:bottom w:val="none" w:sz="0" w:space="0" w:color="auto"/>
        <w:right w:val="none" w:sz="0" w:space="0" w:color="auto"/>
      </w:divBdr>
    </w:div>
    <w:div w:id="541787195">
      <w:bodyDiv w:val="1"/>
      <w:marLeft w:val="0"/>
      <w:marRight w:val="0"/>
      <w:marTop w:val="0"/>
      <w:marBottom w:val="0"/>
      <w:divBdr>
        <w:top w:val="none" w:sz="0" w:space="0" w:color="auto"/>
        <w:left w:val="none" w:sz="0" w:space="0" w:color="auto"/>
        <w:bottom w:val="none" w:sz="0" w:space="0" w:color="auto"/>
        <w:right w:val="none" w:sz="0" w:space="0" w:color="auto"/>
      </w:divBdr>
    </w:div>
    <w:div w:id="575365418">
      <w:bodyDiv w:val="1"/>
      <w:marLeft w:val="0"/>
      <w:marRight w:val="0"/>
      <w:marTop w:val="0"/>
      <w:marBottom w:val="0"/>
      <w:divBdr>
        <w:top w:val="none" w:sz="0" w:space="0" w:color="auto"/>
        <w:left w:val="none" w:sz="0" w:space="0" w:color="auto"/>
        <w:bottom w:val="none" w:sz="0" w:space="0" w:color="auto"/>
        <w:right w:val="none" w:sz="0" w:space="0" w:color="auto"/>
      </w:divBdr>
    </w:div>
    <w:div w:id="1026364992">
      <w:bodyDiv w:val="1"/>
      <w:marLeft w:val="0"/>
      <w:marRight w:val="0"/>
      <w:marTop w:val="0"/>
      <w:marBottom w:val="0"/>
      <w:divBdr>
        <w:top w:val="none" w:sz="0" w:space="0" w:color="auto"/>
        <w:left w:val="none" w:sz="0" w:space="0" w:color="auto"/>
        <w:bottom w:val="none" w:sz="0" w:space="0" w:color="auto"/>
        <w:right w:val="none" w:sz="0" w:space="0" w:color="auto"/>
      </w:divBdr>
    </w:div>
    <w:div w:id="1094010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UseLongFileName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verstka\&#1056;&#1072;&#1073;&#1086;&#1095;&#1080;&#1081;%20&#1089;&#1090;&#1086;&#1083;\&#1064;&#1072;&#1073;&#1083;&#1086;&#1085;&#1099;\Blank.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61408-9651-4F1A-BB85-490D8AEF5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
  <TotalTime>42</TotalTime>
  <Pages>162</Pages>
  <Words>64818</Words>
  <Characters>369469</Characters>
  <Application>Microsoft Office Word</Application>
  <DocSecurity>0</DocSecurity>
  <Lines>3078</Lines>
  <Paragraphs>866</Paragraphs>
  <ScaleCrop>false</ScaleCrop>
  <HeadingPairs>
    <vt:vector size="2" baseType="variant">
      <vt:variant>
        <vt:lpstr>Название</vt:lpstr>
      </vt:variant>
      <vt:variant>
        <vt:i4>1</vt:i4>
      </vt:variant>
    </vt:vector>
  </HeadingPairs>
  <TitlesOfParts>
    <vt:vector size="1" baseType="lpstr">
      <vt:lpstr>Инструкция интервьюеру</vt:lpstr>
    </vt:vector>
  </TitlesOfParts>
  <Company/>
  <LinksUpToDate>false</LinksUpToDate>
  <CharactersWithSpaces>433421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Инструкция интервьюеру</dc:title>
  <dc:subject/>
  <dc:creator>verstka</dc:creator>
  <cp:keywords/>
  <cp:lastModifiedBy>Карушева Юлия</cp:lastModifiedBy>
  <cp:revision>12</cp:revision>
  <cp:lastPrinted>2024-02-16T15:13:00Z</cp:lastPrinted>
  <dcterms:created xsi:type="dcterms:W3CDTF">2024-05-02T12:03:00Z</dcterms:created>
  <dcterms:modified xsi:type="dcterms:W3CDTF">2024-12-03T12:55:00Z</dcterms:modified>
</cp:coreProperties>
</file>