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805557" w14:textId="78963FA4" w:rsidR="00D147CF" w:rsidRDefault="00D147CF" w:rsidP="00A94BD0">
      <w:pPr>
        <w:spacing w:after="0" w:line="240" w:lineRule="auto"/>
        <w:rPr>
          <w:lang w:val="en-US"/>
        </w:rPr>
      </w:pPr>
    </w:p>
    <w:p w14:paraId="2F0B13BF" w14:textId="5F500D6E" w:rsidR="0030590F" w:rsidRPr="0082226F" w:rsidRDefault="00CF7D5F" w:rsidP="00A94BD0">
      <w:pPr>
        <w:spacing w:after="0" w:line="240" w:lineRule="auto"/>
        <w:rPr>
          <w:lang w:val="en-US"/>
        </w:rPr>
      </w:pPr>
      <w:r w:rsidRPr="00AE4C7F">
        <w:rPr>
          <w:noProof/>
        </w:rPr>
        <w:drawing>
          <wp:anchor distT="0" distB="0" distL="114300" distR="114300" simplePos="0" relativeHeight="251662336" behindDoc="1" locked="0" layoutInCell="1" allowOverlap="1" wp14:anchorId="7980E02A" wp14:editId="74E41D9D">
            <wp:simplePos x="0" y="0"/>
            <wp:positionH relativeFrom="column">
              <wp:posOffset>1905</wp:posOffset>
            </wp:positionH>
            <wp:positionV relativeFrom="paragraph">
              <wp:posOffset>-4445</wp:posOffset>
            </wp:positionV>
            <wp:extent cx="1284605" cy="1484630"/>
            <wp:effectExtent l="0" t="0" r="0" b="0"/>
            <wp:wrapNone/>
            <wp:docPr id="12" name="Рисунок 1" descr="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4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4605" cy="1484630"/>
                    </a:xfrm>
                    <a:prstGeom prst="rect">
                      <a:avLst/>
                    </a:prstGeom>
                    <a:noFill/>
                    <a:ln>
                      <a:noFill/>
                    </a:ln>
                  </pic:spPr>
                </pic:pic>
              </a:graphicData>
            </a:graphic>
          </wp:anchor>
        </w:drawing>
      </w:r>
    </w:p>
    <w:p w14:paraId="57015775" w14:textId="0A4FBD98" w:rsidR="0030590F" w:rsidRPr="00AE4C7F" w:rsidRDefault="0030590F" w:rsidP="00A94BD0">
      <w:pPr>
        <w:spacing w:after="0" w:line="240" w:lineRule="auto"/>
      </w:pPr>
      <w:r w:rsidRPr="00AE4C7F">
        <w:rPr>
          <w:noProof/>
        </w:rPr>
        <w:drawing>
          <wp:anchor distT="0" distB="0" distL="114300" distR="114300" simplePos="0" relativeHeight="251661312" behindDoc="1" locked="1" layoutInCell="1" allowOverlap="1" wp14:anchorId="76492846" wp14:editId="35035892">
            <wp:simplePos x="0" y="0"/>
            <wp:positionH relativeFrom="page">
              <wp:align>right</wp:align>
            </wp:positionH>
            <wp:positionV relativeFrom="paragraph">
              <wp:posOffset>2608580</wp:posOffset>
            </wp:positionV>
            <wp:extent cx="4655185" cy="7438390"/>
            <wp:effectExtent l="0" t="0" r="0" b="0"/>
            <wp:wrapNone/>
            <wp:docPr id="13" name="Рисунок 2" descr="456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45678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55185" cy="7438390"/>
                    </a:xfrm>
                    <a:prstGeom prst="rect">
                      <a:avLst/>
                    </a:prstGeom>
                    <a:noFill/>
                    <a:ln>
                      <a:noFill/>
                    </a:ln>
                  </pic:spPr>
                </pic:pic>
              </a:graphicData>
            </a:graphic>
          </wp:anchor>
        </w:drawing>
      </w:r>
    </w:p>
    <w:p w14:paraId="698511DF" w14:textId="4C9761A3" w:rsidR="0030590F" w:rsidRPr="00AE4C7F" w:rsidRDefault="0030590F" w:rsidP="00A94BD0">
      <w:pPr>
        <w:spacing w:after="0" w:line="240" w:lineRule="auto"/>
      </w:pPr>
    </w:p>
    <w:p w14:paraId="310B8735" w14:textId="441402C1" w:rsidR="0030590F" w:rsidRPr="00AE4C7F" w:rsidRDefault="0030590F" w:rsidP="00A94BD0">
      <w:pPr>
        <w:spacing w:after="0" w:line="240" w:lineRule="auto"/>
      </w:pPr>
    </w:p>
    <w:p w14:paraId="224EC503" w14:textId="73EABDB1" w:rsidR="0030590F" w:rsidRPr="00AE4C7F" w:rsidRDefault="0030590F" w:rsidP="00A94BD0">
      <w:pPr>
        <w:spacing w:after="0" w:line="240" w:lineRule="auto"/>
      </w:pPr>
    </w:p>
    <w:p w14:paraId="42E8C5E1" w14:textId="2471983B" w:rsidR="0030590F" w:rsidRPr="00AE4C7F" w:rsidRDefault="0030590F" w:rsidP="00A94BD0">
      <w:pPr>
        <w:spacing w:after="0" w:line="240" w:lineRule="auto"/>
      </w:pPr>
    </w:p>
    <w:p w14:paraId="76FC0EA5" w14:textId="07CCE25F" w:rsidR="0030590F" w:rsidRPr="00AE4C7F" w:rsidRDefault="0030590F" w:rsidP="00A94BD0">
      <w:pPr>
        <w:spacing w:after="0" w:line="240" w:lineRule="auto"/>
      </w:pPr>
    </w:p>
    <w:p w14:paraId="3ECABBD7" w14:textId="6C373804" w:rsidR="0030590F" w:rsidRPr="00AE4C7F" w:rsidRDefault="0030590F" w:rsidP="00A94BD0">
      <w:pPr>
        <w:spacing w:after="0" w:line="240" w:lineRule="auto"/>
      </w:pPr>
    </w:p>
    <w:p w14:paraId="0294F02A" w14:textId="6E0D09E9" w:rsidR="0030590F" w:rsidRPr="00AE4C7F" w:rsidRDefault="0030590F" w:rsidP="00A94BD0">
      <w:pPr>
        <w:spacing w:after="0" w:line="240" w:lineRule="auto"/>
      </w:pPr>
    </w:p>
    <w:p w14:paraId="26CE328F" w14:textId="579044AD" w:rsidR="0030590F" w:rsidRPr="00AE4C7F" w:rsidRDefault="0030590F" w:rsidP="00A94BD0">
      <w:pPr>
        <w:spacing w:after="0" w:line="240" w:lineRule="auto"/>
      </w:pPr>
    </w:p>
    <w:p w14:paraId="4F764D60" w14:textId="1E967C74" w:rsidR="002E7759" w:rsidRDefault="002E7759" w:rsidP="00A94BD0">
      <w:pPr>
        <w:spacing w:after="0" w:line="240" w:lineRule="auto"/>
      </w:pPr>
    </w:p>
    <w:p w14:paraId="088339EA" w14:textId="77777777" w:rsidR="002E7759" w:rsidRDefault="002E7759" w:rsidP="00A94BD0">
      <w:pPr>
        <w:spacing w:after="0" w:line="240" w:lineRule="auto"/>
      </w:pPr>
    </w:p>
    <w:p w14:paraId="2D5177E9" w14:textId="3446E174" w:rsidR="0030590F" w:rsidRPr="00AE4C7F" w:rsidRDefault="0030590F" w:rsidP="00A94BD0">
      <w:pPr>
        <w:spacing w:after="0" w:line="240" w:lineRule="auto"/>
      </w:pPr>
    </w:p>
    <w:p w14:paraId="2971FE70" w14:textId="56884303" w:rsidR="0030590F" w:rsidRPr="00AE4C7F" w:rsidRDefault="0030590F" w:rsidP="00A94BD0">
      <w:pPr>
        <w:spacing w:after="0" w:line="240" w:lineRule="auto"/>
      </w:pPr>
    </w:p>
    <w:p w14:paraId="153ACB88" w14:textId="60F43A05" w:rsidR="0030590F" w:rsidRPr="00AE4C7F" w:rsidRDefault="0030590F" w:rsidP="00A94BD0">
      <w:pPr>
        <w:spacing w:after="0" w:line="240" w:lineRule="auto"/>
      </w:pPr>
    </w:p>
    <w:p w14:paraId="0B9EE6C4" w14:textId="666E2FB3" w:rsidR="0030590F" w:rsidRPr="00AE4C7F" w:rsidRDefault="0030590F" w:rsidP="00A94BD0">
      <w:pPr>
        <w:spacing w:after="0" w:line="240" w:lineRule="auto"/>
      </w:pPr>
    </w:p>
    <w:p w14:paraId="6A07B62E" w14:textId="6F0E158A" w:rsidR="0030590F" w:rsidRPr="00AE4C7F" w:rsidRDefault="0030590F" w:rsidP="00A94BD0">
      <w:pPr>
        <w:spacing w:after="0" w:line="240" w:lineRule="auto"/>
      </w:pPr>
    </w:p>
    <w:p w14:paraId="44E4FFC4" w14:textId="40586BB4" w:rsidR="0030590F" w:rsidRPr="00AE4C7F" w:rsidRDefault="0030590F" w:rsidP="00A94BD0">
      <w:pPr>
        <w:spacing w:after="0" w:line="240" w:lineRule="auto"/>
      </w:pPr>
    </w:p>
    <w:p w14:paraId="2034E21D" w14:textId="3E657878" w:rsidR="0030590F" w:rsidRPr="00AE4C7F" w:rsidRDefault="00F3595E" w:rsidP="00A94BD0">
      <w:pPr>
        <w:spacing w:after="0" w:line="240" w:lineRule="auto"/>
      </w:pPr>
      <w:r w:rsidRPr="00AE4C7F">
        <w:rPr>
          <w:noProof/>
        </w:rPr>
        <mc:AlternateContent>
          <mc:Choice Requires="wps">
            <w:drawing>
              <wp:anchor distT="0" distB="0" distL="114300" distR="114300" simplePos="0" relativeHeight="251658239" behindDoc="0" locked="0" layoutInCell="1" allowOverlap="1" wp14:anchorId="1428B95F" wp14:editId="57735D2F">
                <wp:simplePos x="0" y="0"/>
                <wp:positionH relativeFrom="column">
                  <wp:posOffset>-47203</wp:posOffset>
                </wp:positionH>
                <wp:positionV relativeFrom="paragraph">
                  <wp:posOffset>57150</wp:posOffset>
                </wp:positionV>
                <wp:extent cx="5698067" cy="4924425"/>
                <wp:effectExtent l="0" t="0" r="0" b="9525"/>
                <wp:wrapNone/>
                <wp:docPr id="9" name="Поле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8067" cy="4924425"/>
                        </a:xfrm>
                        <a:prstGeom prst="rect">
                          <a:avLst/>
                        </a:prstGeom>
                        <a:noFill/>
                        <a:ln>
                          <a:noFill/>
                        </a:ln>
                        <a:extLst/>
                      </wps:spPr>
                      <wps:txbx>
                        <w:txbxContent>
                          <w:p w14:paraId="54763DBE" w14:textId="77777777" w:rsidR="002C3E64" w:rsidRDefault="002C3E64" w:rsidP="00652EB9">
                            <w:pPr>
                              <w:rPr>
                                <w:rFonts w:ascii="Franklin Gothic Book" w:hAnsi="Franklin Gothic Book"/>
                                <w:b/>
                                <w:bCs/>
                                <w:caps/>
                                <w:sz w:val="48"/>
                              </w:rPr>
                            </w:pPr>
                          </w:p>
                          <w:p w14:paraId="2F3BA8EE" w14:textId="0721D391" w:rsidR="002C3E64" w:rsidRPr="001A45DC" w:rsidRDefault="002C3E64" w:rsidP="00652EB9">
                            <w:pPr>
                              <w:rPr>
                                <w:rFonts w:ascii="Franklin Gothic Book" w:hAnsi="Franklin Gothic Book"/>
                                <w:b/>
                                <w:bCs/>
                                <w:caps/>
                                <w:sz w:val="48"/>
                              </w:rPr>
                            </w:pPr>
                            <w:r>
                              <w:rPr>
                                <w:rFonts w:ascii="Franklin Gothic Book" w:hAnsi="Franklin Gothic Book"/>
                                <w:b/>
                                <w:bCs/>
                                <w:caps/>
                                <w:sz w:val="48"/>
                              </w:rPr>
                              <w:t>ОЦЕНКА ВОСПРИЯТИЯ СЕРИАЛА «тюремный дневник»</w:t>
                            </w:r>
                          </w:p>
                          <w:p w14:paraId="0821D95F" w14:textId="470894A7" w:rsidR="002C3E64" w:rsidRDefault="002C3E64" w:rsidP="0075631B">
                            <w:pPr>
                              <w:rPr>
                                <w:rFonts w:ascii="Franklin Gothic Book" w:hAnsi="Franklin Gothic Book" w:cs="Times New Roman"/>
                                <w:b/>
                                <w:sz w:val="72"/>
                                <w:szCs w:val="36"/>
                              </w:rPr>
                            </w:pPr>
                          </w:p>
                          <w:p w14:paraId="159CC30B" w14:textId="04896E6C" w:rsidR="002C3E64" w:rsidRDefault="002C3E64" w:rsidP="0030590F">
                            <w:pPr>
                              <w:rPr>
                                <w:rFonts w:ascii="Franklin Gothic Book" w:hAnsi="Franklin Gothic Book"/>
                                <w:b/>
                                <w:sz w:val="40"/>
                                <w:szCs w:val="36"/>
                              </w:rPr>
                            </w:pPr>
                          </w:p>
                          <w:p w14:paraId="275DD411" w14:textId="77777777" w:rsidR="002C3E64" w:rsidRDefault="002C3E64" w:rsidP="0030590F">
                            <w:pPr>
                              <w:rPr>
                                <w:rFonts w:ascii="Franklin Gothic Book" w:hAnsi="Franklin Gothic Book"/>
                                <w:b/>
                                <w:sz w:val="40"/>
                                <w:szCs w:val="36"/>
                              </w:rPr>
                            </w:pPr>
                          </w:p>
                          <w:p w14:paraId="39F332F2" w14:textId="77777777" w:rsidR="002C3E64" w:rsidRPr="00C0698A" w:rsidRDefault="002C3E64" w:rsidP="0030590F">
                            <w:pPr>
                              <w:rPr>
                                <w:rFonts w:ascii="Franklin Gothic Book" w:hAnsi="Franklin Gothic Book"/>
                                <w:b/>
                                <w:sz w:val="40"/>
                                <w:szCs w:val="36"/>
                              </w:rPr>
                            </w:pPr>
                          </w:p>
                          <w:p w14:paraId="43A51AA9" w14:textId="77777777" w:rsidR="002C3E64" w:rsidRDefault="002C3E64" w:rsidP="0030590F">
                            <w:pPr>
                              <w:pStyle w:val="af1"/>
                              <w:jc w:val="left"/>
                              <w:rPr>
                                <w:i/>
                                <w:sz w:val="28"/>
                                <w:szCs w:val="24"/>
                              </w:rPr>
                            </w:pPr>
                            <w:r>
                              <w:rPr>
                                <w:i/>
                                <w:sz w:val="28"/>
                                <w:szCs w:val="24"/>
                              </w:rPr>
                              <w:t xml:space="preserve">Письменное изложение </w:t>
                            </w:r>
                          </w:p>
                          <w:p w14:paraId="41F63F5C" w14:textId="00EA9D67" w:rsidR="002C3E64" w:rsidRPr="00C0698A" w:rsidRDefault="002C3E64" w:rsidP="0030590F">
                            <w:pPr>
                              <w:pStyle w:val="af1"/>
                              <w:jc w:val="left"/>
                              <w:rPr>
                                <w:i/>
                                <w:sz w:val="40"/>
                              </w:rPr>
                            </w:pPr>
                            <w:proofErr w:type="spellStart"/>
                            <w:r>
                              <w:rPr>
                                <w:i/>
                                <w:sz w:val="28"/>
                                <w:szCs w:val="24"/>
                              </w:rPr>
                              <w:t>аудиофиксации</w:t>
                            </w:r>
                            <w:proofErr w:type="spellEnd"/>
                            <w:r>
                              <w:rPr>
                                <w:i/>
                                <w:sz w:val="28"/>
                                <w:szCs w:val="24"/>
                              </w:rPr>
                              <w:t xml:space="preserve"> обсуждения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28B95F" id="_x0000_t202" coordsize="21600,21600" o:spt="202" path="m,l,21600r21600,l21600,xe">
                <v:stroke joinstyle="miter"/>
                <v:path gradientshapeok="t" o:connecttype="rect"/>
              </v:shapetype>
              <v:shape id="Поле 4" o:spid="_x0000_s1026" type="#_x0000_t202" style="position:absolute;margin-left:-3.7pt;margin-top:4.5pt;width:448.65pt;height:387.7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" filled="f" stroked="f">
                <v:textbox>
                  <w:txbxContent>
                    <w:p w14:paraId="54763DBE" w14:textId="77777777" w:rsidR="002C3E64" w:rsidRDefault="002C3E64" w:rsidP="00652EB9">
                      <w:pPr>
                        <w:rPr>
                          <w:rFonts w:ascii="Franklin Gothic Book" w:hAnsi="Franklin Gothic Book"/>
                          <w:b/>
                          <w:bCs/>
                          <w:caps/>
                          <w:sz w:val="48"/>
                        </w:rPr>
                      </w:pPr>
                    </w:p>
                    <w:p w14:paraId="2F3BA8EE" w14:textId="0721D391" w:rsidR="002C3E64" w:rsidRPr="001A45DC" w:rsidRDefault="002C3E64" w:rsidP="00652EB9">
                      <w:pPr>
                        <w:rPr>
                          <w:rFonts w:ascii="Franklin Gothic Book" w:hAnsi="Franklin Gothic Book"/>
                          <w:b/>
                          <w:bCs/>
                          <w:caps/>
                          <w:sz w:val="48"/>
                        </w:rPr>
                      </w:pPr>
                      <w:r>
                        <w:rPr>
                          <w:rFonts w:ascii="Franklin Gothic Book" w:hAnsi="Franklin Gothic Book"/>
                          <w:b/>
                          <w:bCs/>
                          <w:caps/>
                          <w:sz w:val="48"/>
                        </w:rPr>
                        <w:t>ОЦЕНКА ВОСПРИЯТИЯ СЕРИАЛА «тюремный дневник»</w:t>
                      </w:r>
                    </w:p>
                    <w:p w14:paraId="0821D95F" w14:textId="470894A7" w:rsidR="002C3E64" w:rsidRDefault="002C3E64" w:rsidP="0075631B">
                      <w:pPr>
                        <w:rPr>
                          <w:rFonts w:ascii="Franklin Gothic Book" w:hAnsi="Franklin Gothic Book" w:cs="Times New Roman"/>
                          <w:b/>
                          <w:sz w:val="72"/>
                          <w:szCs w:val="36"/>
                        </w:rPr>
                      </w:pPr>
                    </w:p>
                    <w:p w14:paraId="159CC30B" w14:textId="04896E6C" w:rsidR="002C3E64" w:rsidRDefault="002C3E64" w:rsidP="0030590F">
                      <w:pPr>
                        <w:rPr>
                          <w:rFonts w:ascii="Franklin Gothic Book" w:hAnsi="Franklin Gothic Book"/>
                          <w:b/>
                          <w:sz w:val="40"/>
                          <w:szCs w:val="36"/>
                        </w:rPr>
                      </w:pPr>
                    </w:p>
                    <w:p w14:paraId="275DD411" w14:textId="77777777" w:rsidR="002C3E64" w:rsidRDefault="002C3E64" w:rsidP="0030590F">
                      <w:pPr>
                        <w:rPr>
                          <w:rFonts w:ascii="Franklin Gothic Book" w:hAnsi="Franklin Gothic Book"/>
                          <w:b/>
                          <w:sz w:val="40"/>
                          <w:szCs w:val="36"/>
                        </w:rPr>
                      </w:pPr>
                    </w:p>
                    <w:p w14:paraId="39F332F2" w14:textId="77777777" w:rsidR="002C3E64" w:rsidRPr="00C0698A" w:rsidRDefault="002C3E64" w:rsidP="0030590F">
                      <w:pPr>
                        <w:rPr>
                          <w:rFonts w:ascii="Franklin Gothic Book" w:hAnsi="Franklin Gothic Book"/>
                          <w:b/>
                          <w:sz w:val="40"/>
                          <w:szCs w:val="36"/>
                        </w:rPr>
                      </w:pPr>
                    </w:p>
                    <w:p w14:paraId="43A51AA9" w14:textId="77777777" w:rsidR="002C3E64" w:rsidRDefault="002C3E64" w:rsidP="0030590F">
                      <w:pPr>
                        <w:pStyle w:val="af1"/>
                        <w:jc w:val="left"/>
                        <w:rPr>
                          <w:i/>
                          <w:sz w:val="28"/>
                          <w:szCs w:val="24"/>
                        </w:rPr>
                      </w:pPr>
                      <w:r>
                        <w:rPr>
                          <w:i/>
                          <w:sz w:val="28"/>
                          <w:szCs w:val="24"/>
                        </w:rPr>
                        <w:t xml:space="preserve">Письменное изложение </w:t>
                      </w:r>
                    </w:p>
                    <w:p w14:paraId="41F63F5C" w14:textId="00EA9D67" w:rsidR="002C3E64" w:rsidRPr="00C0698A" w:rsidRDefault="002C3E64" w:rsidP="0030590F">
                      <w:pPr>
                        <w:pStyle w:val="af1"/>
                        <w:jc w:val="left"/>
                        <w:rPr>
                          <w:i/>
                          <w:sz w:val="40"/>
                        </w:rPr>
                      </w:pPr>
                      <w:proofErr w:type="spellStart"/>
                      <w:r>
                        <w:rPr>
                          <w:i/>
                          <w:sz w:val="28"/>
                          <w:szCs w:val="24"/>
                        </w:rPr>
                        <w:t>аудиофиксации</w:t>
                      </w:r>
                      <w:proofErr w:type="spellEnd"/>
                      <w:r>
                        <w:rPr>
                          <w:i/>
                          <w:sz w:val="28"/>
                          <w:szCs w:val="24"/>
                        </w:rPr>
                        <w:t xml:space="preserve"> обсуждения</w:t>
                      </w:r>
                    </w:p>
                  </w:txbxContent>
                </v:textbox>
              </v:shape>
            </w:pict>
          </mc:Fallback>
        </mc:AlternateContent>
      </w:r>
    </w:p>
    <w:p w14:paraId="27D33932" w14:textId="3725DB2E" w:rsidR="0030590F" w:rsidRPr="00AE4C7F" w:rsidRDefault="0030590F" w:rsidP="00A94BD0">
      <w:pPr>
        <w:tabs>
          <w:tab w:val="left" w:pos="8619"/>
        </w:tabs>
        <w:spacing w:after="0" w:line="240" w:lineRule="auto"/>
      </w:pPr>
      <w:r>
        <w:tab/>
      </w:r>
    </w:p>
    <w:p w14:paraId="6D45F1A7" w14:textId="4A7D279C" w:rsidR="0030590F" w:rsidRPr="00AE4C7F" w:rsidRDefault="0030590F" w:rsidP="00A94BD0">
      <w:pPr>
        <w:spacing w:after="0" w:line="240" w:lineRule="auto"/>
      </w:pPr>
    </w:p>
    <w:p w14:paraId="2F54803E" w14:textId="498DCCA9" w:rsidR="0030590F" w:rsidRPr="00AE4C7F" w:rsidRDefault="0030590F" w:rsidP="00A94BD0">
      <w:pPr>
        <w:spacing w:after="0" w:line="240" w:lineRule="auto"/>
      </w:pPr>
    </w:p>
    <w:p w14:paraId="57C885A4" w14:textId="0DE63D82" w:rsidR="0030590F" w:rsidRPr="00AE4C7F" w:rsidRDefault="0030590F" w:rsidP="00A94BD0">
      <w:pPr>
        <w:spacing w:after="0" w:line="240" w:lineRule="auto"/>
      </w:pPr>
    </w:p>
    <w:p w14:paraId="42BBCA7B" w14:textId="77777777" w:rsidR="0030590F" w:rsidRPr="00AE4C7F" w:rsidRDefault="0030590F" w:rsidP="00A94BD0">
      <w:pPr>
        <w:spacing w:after="0" w:line="240" w:lineRule="auto"/>
      </w:pPr>
    </w:p>
    <w:p w14:paraId="3953ABB9" w14:textId="77777777" w:rsidR="0030590F" w:rsidRPr="00AE4C7F" w:rsidRDefault="0030590F" w:rsidP="00A94BD0">
      <w:pPr>
        <w:spacing w:after="0" w:line="240" w:lineRule="auto"/>
      </w:pPr>
    </w:p>
    <w:p w14:paraId="59EFA648" w14:textId="77777777" w:rsidR="0030590F" w:rsidRPr="00AE4C7F" w:rsidRDefault="0030590F" w:rsidP="00A94BD0">
      <w:pPr>
        <w:spacing w:after="0" w:line="240" w:lineRule="auto"/>
      </w:pPr>
    </w:p>
    <w:p w14:paraId="59CAFC56" w14:textId="77777777" w:rsidR="0030590F" w:rsidRPr="00AE4C7F" w:rsidRDefault="0030590F" w:rsidP="00A94BD0">
      <w:pPr>
        <w:spacing w:after="0" w:line="240" w:lineRule="auto"/>
      </w:pPr>
    </w:p>
    <w:p w14:paraId="5B3F4376" w14:textId="77777777" w:rsidR="0030590F" w:rsidRPr="00AE4C7F" w:rsidRDefault="0030590F" w:rsidP="00A94BD0">
      <w:pPr>
        <w:spacing w:after="0" w:line="240" w:lineRule="auto"/>
      </w:pPr>
    </w:p>
    <w:p w14:paraId="250BE601" w14:textId="77777777" w:rsidR="0030590F" w:rsidRPr="00AE4C7F" w:rsidRDefault="0030590F" w:rsidP="00A94BD0">
      <w:pPr>
        <w:spacing w:after="0" w:line="240" w:lineRule="auto"/>
      </w:pPr>
    </w:p>
    <w:p w14:paraId="54836990" w14:textId="77777777" w:rsidR="0030590F" w:rsidRPr="00AE4C7F" w:rsidRDefault="0030590F" w:rsidP="00A94BD0">
      <w:pPr>
        <w:spacing w:after="0" w:line="240" w:lineRule="auto"/>
      </w:pPr>
    </w:p>
    <w:p w14:paraId="507591CD" w14:textId="77777777" w:rsidR="0030590F" w:rsidRDefault="0030590F" w:rsidP="00A94BD0">
      <w:pPr>
        <w:spacing w:after="0" w:line="240" w:lineRule="auto"/>
      </w:pPr>
    </w:p>
    <w:p w14:paraId="4967532B" w14:textId="77777777" w:rsidR="0030590F" w:rsidRDefault="0030590F" w:rsidP="00A94BD0">
      <w:pPr>
        <w:spacing w:after="0" w:line="240" w:lineRule="auto"/>
      </w:pPr>
    </w:p>
    <w:p w14:paraId="1BEE6F77" w14:textId="7CD05A22" w:rsidR="0030590F" w:rsidRDefault="0030590F" w:rsidP="00A94BD0">
      <w:pPr>
        <w:spacing w:after="0" w:line="240" w:lineRule="auto"/>
      </w:pPr>
    </w:p>
    <w:p w14:paraId="2536EFB7" w14:textId="42067BB2" w:rsidR="00F73F70" w:rsidRPr="00184BDD" w:rsidRDefault="008B0918" w:rsidP="00A94BD0">
      <w:pPr>
        <w:tabs>
          <w:tab w:val="left" w:pos="4140"/>
        </w:tabs>
        <w:autoSpaceDE w:val="0"/>
        <w:autoSpaceDN w:val="0"/>
        <w:adjustRightInd w:val="0"/>
        <w:spacing w:after="0" w:line="240" w:lineRule="auto"/>
        <w:rPr>
          <w:rFonts w:ascii="Franklin Gothic Book" w:hAnsi="Franklin Gothic Book" w:cs="Times New Roman"/>
          <w:b/>
          <w:color w:val="009999"/>
          <w:lang w:val="en-US"/>
        </w:rPr>
      </w:pPr>
      <w:r>
        <w:rPr>
          <w:rFonts w:ascii="Franklin Gothic Book" w:hAnsi="Franklin Gothic Book" w:cs="Times New Roman"/>
          <w:b/>
          <w:color w:val="009999"/>
          <w:lang w:val="en-US"/>
        </w:rPr>
        <w:tab/>
      </w:r>
    </w:p>
    <w:p w14:paraId="1E620B8F" w14:textId="2C28D8E3" w:rsidR="00CB7EA4" w:rsidRDefault="00F3595E">
      <w:pPr>
        <w:spacing w:after="0" w:line="240" w:lineRule="auto"/>
        <w:rPr>
          <w:rFonts w:ascii="Franklin Gothic Book" w:hAnsi="Franklin Gothic Book" w:cs="Times New Roman"/>
          <w:b/>
          <w:smallCaps/>
          <w:color w:val="009999"/>
          <w:sz w:val="28"/>
        </w:rPr>
      </w:pPr>
      <w:r w:rsidRPr="00AE4C7F">
        <w:rPr>
          <w:noProof/>
        </w:rPr>
        <mc:AlternateContent>
          <mc:Choice Requires="wps">
            <w:drawing>
              <wp:anchor distT="0" distB="0" distL="114300" distR="114300" simplePos="0" relativeHeight="251659264" behindDoc="0" locked="0" layoutInCell="1" allowOverlap="1" wp14:anchorId="63259FFD" wp14:editId="7EC4D1BC">
                <wp:simplePos x="0" y="0"/>
                <wp:positionH relativeFrom="column">
                  <wp:posOffset>-51435</wp:posOffset>
                </wp:positionH>
                <wp:positionV relativeFrom="paragraph">
                  <wp:posOffset>3384006</wp:posOffset>
                </wp:positionV>
                <wp:extent cx="2152650" cy="352425"/>
                <wp:effectExtent l="0" t="0" r="0" b="9525"/>
                <wp:wrapNone/>
                <wp:docPr id="11" name="Поле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0" cy="352425"/>
                        </a:xfrm>
                        <a:prstGeom prst="rect">
                          <a:avLst/>
                        </a:prstGeom>
                        <a:noFill/>
                        <a:ln>
                          <a:noFill/>
                        </a:ln>
                        <a:extLst/>
                      </wps:spPr>
                      <wps:txbx>
                        <w:txbxContent>
                          <w:p w14:paraId="025D0CA9" w14:textId="07453185" w:rsidR="002C3E64" w:rsidRPr="00A05FAE" w:rsidRDefault="002C3E64" w:rsidP="00CC7E38">
                            <w:pPr>
                              <w:pStyle w:val="af1"/>
                              <w:rPr>
                                <w:sz w:val="28"/>
                                <w:szCs w:val="24"/>
                              </w:rPr>
                            </w:pPr>
                            <w:r>
                              <w:rPr>
                                <w:sz w:val="28"/>
                                <w:szCs w:val="24"/>
                              </w:rPr>
                              <w:t>Москва, 2025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259FFD" id="Поле 7" o:spid="_x0000_s1027" type="#_x0000_t202" style="position:absolute;margin-left:-4.05pt;margin-top:266.45pt;width:169.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" filled="f" stroked="f">
                <v:textbox>
                  <w:txbxContent>
                    <w:p w14:paraId="025D0CA9" w14:textId="07453185" w:rsidR="002C3E64" w:rsidRPr="00A05FAE" w:rsidRDefault="002C3E64" w:rsidP="00CC7E38">
                      <w:pPr>
                        <w:pStyle w:val="af1"/>
                        <w:rPr>
                          <w:sz w:val="28"/>
                          <w:szCs w:val="24"/>
                        </w:rPr>
                      </w:pPr>
                      <w:r>
                        <w:rPr>
                          <w:sz w:val="28"/>
                          <w:szCs w:val="24"/>
                        </w:rPr>
                        <w:t>Москва, 2025</w:t>
                      </w:r>
                    </w:p>
                  </w:txbxContent>
                </v:textbox>
              </v:shape>
            </w:pict>
          </mc:Fallback>
        </mc:AlternateContent>
      </w:r>
      <w:r w:rsidR="0096689D">
        <w:rPr>
          <w:rFonts w:ascii="Franklin Gothic Book" w:hAnsi="Franklin Gothic Book" w:cs="Times New Roman"/>
          <w:b/>
          <w:smallCaps/>
          <w:color w:val="009999"/>
          <w:sz w:val="28"/>
        </w:rPr>
        <w:br w:type="page"/>
      </w:r>
      <w:bookmarkStart w:id="0" w:name="_GoBack"/>
      <w:bookmarkEnd w:id="0"/>
    </w:p>
    <w:sdt>
      <w:sdtPr>
        <w:rPr>
          <w:rFonts w:ascii="Calibri" w:eastAsia="Times New Roman" w:hAnsi="Calibri" w:cs="Calibri"/>
          <w:color w:val="auto"/>
          <w:sz w:val="22"/>
          <w:szCs w:val="22"/>
        </w:rPr>
        <w:id w:val="-426195641"/>
        <w:docPartObj>
          <w:docPartGallery w:val="Table of Contents"/>
          <w:docPartUnique/>
        </w:docPartObj>
      </w:sdtPr>
      <w:sdtEndPr>
        <w:rPr>
          <w:b/>
          <w:bCs/>
        </w:rPr>
      </w:sdtEndPr>
      <w:sdtContent>
        <w:p w14:paraId="6955FF90" w14:textId="54A25968" w:rsidR="000F0437" w:rsidRPr="00775FEF" w:rsidRDefault="000F0437">
          <w:pPr>
            <w:pStyle w:val="aff4"/>
            <w:rPr>
              <w:rFonts w:ascii="Franklin Gothic Book" w:hAnsi="Franklin Gothic Book"/>
              <w:b/>
              <w:color w:val="auto"/>
              <w:sz w:val="24"/>
              <w:szCs w:val="24"/>
            </w:rPr>
          </w:pPr>
          <w:r w:rsidRPr="00775FEF">
            <w:rPr>
              <w:rFonts w:ascii="Franklin Gothic Book" w:hAnsi="Franklin Gothic Book"/>
              <w:b/>
              <w:color w:val="auto"/>
              <w:sz w:val="24"/>
              <w:szCs w:val="24"/>
            </w:rPr>
            <w:t>Оглавление</w:t>
          </w:r>
        </w:p>
        <w:p w14:paraId="4350BA5C" w14:textId="377303C0" w:rsidR="00775FEF" w:rsidRPr="00775FEF" w:rsidRDefault="000F0437">
          <w:pPr>
            <w:pStyle w:val="12"/>
            <w:tabs>
              <w:tab w:val="right" w:leader="dot" w:pos="9344"/>
            </w:tabs>
            <w:rPr>
              <w:rFonts w:ascii="Franklin Gothic Book" w:eastAsiaTheme="minorEastAsia" w:hAnsi="Franklin Gothic Book" w:cstheme="minorBidi"/>
              <w:noProof/>
              <w:sz w:val="24"/>
              <w:szCs w:val="24"/>
            </w:rPr>
          </w:pPr>
          <w:r w:rsidRPr="00775FEF">
            <w:rPr>
              <w:rFonts w:ascii="Franklin Gothic Book" w:hAnsi="Franklin Gothic Book"/>
              <w:b/>
              <w:sz w:val="24"/>
              <w:szCs w:val="24"/>
            </w:rPr>
            <w:fldChar w:fldCharType="begin"/>
          </w:r>
          <w:r w:rsidRPr="00775FEF">
            <w:rPr>
              <w:rFonts w:ascii="Franklin Gothic Book" w:hAnsi="Franklin Gothic Book"/>
              <w:b/>
              <w:sz w:val="24"/>
              <w:szCs w:val="24"/>
            </w:rPr>
            <w:instrText xml:space="preserve"> TOC \o "1-3" \h \z \u </w:instrText>
          </w:r>
          <w:r w:rsidRPr="00775FEF">
            <w:rPr>
              <w:rFonts w:ascii="Franklin Gothic Book" w:hAnsi="Franklin Gothic Book"/>
              <w:b/>
              <w:sz w:val="24"/>
              <w:szCs w:val="24"/>
            </w:rPr>
            <w:fldChar w:fldCharType="separate"/>
          </w:r>
          <w:hyperlink w:anchor="_Toc196898124" w:history="1">
            <w:r w:rsidR="00775FEF" w:rsidRPr="00775FEF">
              <w:rPr>
                <w:rStyle w:val="aff5"/>
                <w:rFonts w:ascii="Franklin Gothic Book" w:hAnsi="Franklin Gothic Book"/>
                <w:b/>
                <w:noProof/>
                <w:sz w:val="24"/>
                <w:szCs w:val="24"/>
              </w:rPr>
              <w:t>Расшифро</w:t>
            </w:r>
            <w:r w:rsidR="00775FEF" w:rsidRPr="00775FEF">
              <w:rPr>
                <w:rStyle w:val="aff5"/>
                <w:rFonts w:ascii="Franklin Gothic Book" w:hAnsi="Franklin Gothic Book"/>
                <w:b/>
                <w:noProof/>
                <w:sz w:val="24"/>
                <w:szCs w:val="24"/>
              </w:rPr>
              <w:t>в</w:t>
            </w:r>
            <w:r w:rsidR="00775FEF" w:rsidRPr="00775FEF">
              <w:rPr>
                <w:rStyle w:val="aff5"/>
                <w:rFonts w:ascii="Franklin Gothic Book" w:hAnsi="Franklin Gothic Book"/>
                <w:b/>
                <w:noProof/>
                <w:sz w:val="24"/>
                <w:szCs w:val="24"/>
              </w:rPr>
              <w:t>ка 1</w:t>
            </w:r>
            <w:r w:rsidR="00775FEF" w:rsidRPr="00775FEF">
              <w:rPr>
                <w:rFonts w:ascii="Franklin Gothic Book" w:hAnsi="Franklin Gothic Book"/>
                <w:noProof/>
                <w:webHidden/>
                <w:sz w:val="24"/>
                <w:szCs w:val="24"/>
              </w:rPr>
              <w:tab/>
            </w:r>
            <w:r w:rsidR="00775FEF" w:rsidRPr="00775FEF">
              <w:rPr>
                <w:rFonts w:ascii="Franklin Gothic Book" w:hAnsi="Franklin Gothic Book"/>
                <w:noProof/>
                <w:webHidden/>
                <w:sz w:val="24"/>
                <w:szCs w:val="24"/>
              </w:rPr>
              <w:fldChar w:fldCharType="begin"/>
            </w:r>
            <w:r w:rsidR="00775FEF" w:rsidRPr="00775FEF">
              <w:rPr>
                <w:rFonts w:ascii="Franklin Gothic Book" w:hAnsi="Franklin Gothic Book"/>
                <w:noProof/>
                <w:webHidden/>
                <w:sz w:val="24"/>
                <w:szCs w:val="24"/>
              </w:rPr>
              <w:instrText xml:space="preserve"> PAGEREF _Toc196898124 \h </w:instrText>
            </w:r>
            <w:r w:rsidR="00775FEF" w:rsidRPr="00775FEF">
              <w:rPr>
                <w:rFonts w:ascii="Franklin Gothic Book" w:hAnsi="Franklin Gothic Book"/>
                <w:noProof/>
                <w:webHidden/>
                <w:sz w:val="24"/>
                <w:szCs w:val="24"/>
              </w:rPr>
            </w:r>
            <w:r w:rsidR="00775FEF" w:rsidRPr="00775FEF">
              <w:rPr>
                <w:rFonts w:ascii="Franklin Gothic Book" w:hAnsi="Franklin Gothic Book"/>
                <w:noProof/>
                <w:webHidden/>
                <w:sz w:val="24"/>
                <w:szCs w:val="24"/>
              </w:rPr>
              <w:fldChar w:fldCharType="separate"/>
            </w:r>
            <w:r w:rsidR="0086340A">
              <w:rPr>
                <w:rFonts w:ascii="Franklin Gothic Book" w:hAnsi="Franklin Gothic Book"/>
                <w:noProof/>
                <w:webHidden/>
                <w:sz w:val="24"/>
                <w:szCs w:val="24"/>
              </w:rPr>
              <w:t>3</w:t>
            </w:r>
            <w:r w:rsidR="00775FEF" w:rsidRPr="00775FEF">
              <w:rPr>
                <w:rFonts w:ascii="Franklin Gothic Book" w:hAnsi="Franklin Gothic Book"/>
                <w:noProof/>
                <w:webHidden/>
                <w:sz w:val="24"/>
                <w:szCs w:val="24"/>
              </w:rPr>
              <w:fldChar w:fldCharType="end"/>
            </w:r>
          </w:hyperlink>
        </w:p>
        <w:p w14:paraId="0B0A4646" w14:textId="1A62A0F0" w:rsidR="00775FEF" w:rsidRPr="00775FEF" w:rsidRDefault="004B4667">
          <w:pPr>
            <w:pStyle w:val="12"/>
            <w:tabs>
              <w:tab w:val="right" w:leader="dot" w:pos="9344"/>
            </w:tabs>
            <w:rPr>
              <w:rFonts w:ascii="Franklin Gothic Book" w:eastAsiaTheme="minorEastAsia" w:hAnsi="Franklin Gothic Book" w:cstheme="minorBidi"/>
              <w:noProof/>
              <w:sz w:val="24"/>
              <w:szCs w:val="24"/>
            </w:rPr>
          </w:pPr>
          <w:hyperlink w:anchor="_Toc196898125" w:history="1">
            <w:r w:rsidR="00775FEF" w:rsidRPr="00775FEF">
              <w:rPr>
                <w:rStyle w:val="aff5"/>
                <w:rFonts w:ascii="Franklin Gothic Book" w:hAnsi="Franklin Gothic Book"/>
                <w:b/>
                <w:noProof/>
                <w:sz w:val="24"/>
                <w:szCs w:val="24"/>
              </w:rPr>
              <w:t>Расшифровк</w:t>
            </w:r>
            <w:r w:rsidR="00775FEF" w:rsidRPr="00775FEF">
              <w:rPr>
                <w:rStyle w:val="aff5"/>
                <w:rFonts w:ascii="Franklin Gothic Book" w:hAnsi="Franklin Gothic Book"/>
                <w:b/>
                <w:noProof/>
                <w:sz w:val="24"/>
                <w:szCs w:val="24"/>
              </w:rPr>
              <w:t>а</w:t>
            </w:r>
            <w:r w:rsidR="00775FEF" w:rsidRPr="00775FEF">
              <w:rPr>
                <w:rStyle w:val="aff5"/>
                <w:rFonts w:ascii="Franklin Gothic Book" w:hAnsi="Franklin Gothic Book"/>
                <w:b/>
                <w:noProof/>
                <w:sz w:val="24"/>
                <w:szCs w:val="24"/>
              </w:rPr>
              <w:t xml:space="preserve"> 2</w:t>
            </w:r>
            <w:r w:rsidR="00775FEF" w:rsidRPr="00775FEF">
              <w:rPr>
                <w:rFonts w:ascii="Franklin Gothic Book" w:hAnsi="Franklin Gothic Book"/>
                <w:noProof/>
                <w:webHidden/>
                <w:sz w:val="24"/>
                <w:szCs w:val="24"/>
              </w:rPr>
              <w:tab/>
            </w:r>
            <w:r w:rsidR="00775FEF" w:rsidRPr="00775FEF">
              <w:rPr>
                <w:rFonts w:ascii="Franklin Gothic Book" w:hAnsi="Franklin Gothic Book"/>
                <w:noProof/>
                <w:webHidden/>
                <w:sz w:val="24"/>
                <w:szCs w:val="24"/>
              </w:rPr>
              <w:fldChar w:fldCharType="begin"/>
            </w:r>
            <w:r w:rsidR="00775FEF" w:rsidRPr="00775FEF">
              <w:rPr>
                <w:rFonts w:ascii="Franklin Gothic Book" w:hAnsi="Franklin Gothic Book"/>
                <w:noProof/>
                <w:webHidden/>
                <w:sz w:val="24"/>
                <w:szCs w:val="24"/>
              </w:rPr>
              <w:instrText xml:space="preserve"> PAGEREF _Toc196898125 \h </w:instrText>
            </w:r>
            <w:r w:rsidR="00775FEF" w:rsidRPr="00775FEF">
              <w:rPr>
                <w:rFonts w:ascii="Franklin Gothic Book" w:hAnsi="Franklin Gothic Book"/>
                <w:noProof/>
                <w:webHidden/>
                <w:sz w:val="24"/>
                <w:szCs w:val="24"/>
              </w:rPr>
            </w:r>
            <w:r w:rsidR="00775FEF" w:rsidRPr="00775FEF">
              <w:rPr>
                <w:rFonts w:ascii="Franklin Gothic Book" w:hAnsi="Franklin Gothic Book"/>
                <w:noProof/>
                <w:webHidden/>
                <w:sz w:val="24"/>
                <w:szCs w:val="24"/>
              </w:rPr>
              <w:fldChar w:fldCharType="separate"/>
            </w:r>
            <w:r w:rsidR="0086340A">
              <w:rPr>
                <w:rFonts w:ascii="Franklin Gothic Book" w:hAnsi="Franklin Gothic Book"/>
                <w:noProof/>
                <w:webHidden/>
                <w:sz w:val="24"/>
                <w:szCs w:val="24"/>
              </w:rPr>
              <w:t>57</w:t>
            </w:r>
            <w:r w:rsidR="00775FEF" w:rsidRPr="00775FEF">
              <w:rPr>
                <w:rFonts w:ascii="Franklin Gothic Book" w:hAnsi="Franklin Gothic Book"/>
                <w:noProof/>
                <w:webHidden/>
                <w:sz w:val="24"/>
                <w:szCs w:val="24"/>
              </w:rPr>
              <w:fldChar w:fldCharType="end"/>
            </w:r>
          </w:hyperlink>
        </w:p>
        <w:p w14:paraId="24369FA8" w14:textId="5C2D3FCD" w:rsidR="00775FEF" w:rsidRPr="00775FEF" w:rsidRDefault="004B4667">
          <w:pPr>
            <w:pStyle w:val="12"/>
            <w:tabs>
              <w:tab w:val="right" w:leader="dot" w:pos="9344"/>
            </w:tabs>
            <w:rPr>
              <w:rFonts w:ascii="Franklin Gothic Book" w:eastAsiaTheme="minorEastAsia" w:hAnsi="Franklin Gothic Book" w:cstheme="minorBidi"/>
              <w:noProof/>
              <w:sz w:val="24"/>
              <w:szCs w:val="24"/>
            </w:rPr>
          </w:pPr>
          <w:hyperlink w:anchor="_Toc196898126" w:history="1">
            <w:r w:rsidR="00775FEF" w:rsidRPr="00775FEF">
              <w:rPr>
                <w:rStyle w:val="aff5"/>
                <w:rFonts w:ascii="Franklin Gothic Book" w:hAnsi="Franklin Gothic Book"/>
                <w:b/>
                <w:noProof/>
                <w:sz w:val="24"/>
                <w:szCs w:val="24"/>
              </w:rPr>
              <w:t>Расшифр</w:t>
            </w:r>
            <w:r w:rsidR="00775FEF" w:rsidRPr="00775FEF">
              <w:rPr>
                <w:rStyle w:val="aff5"/>
                <w:rFonts w:ascii="Franklin Gothic Book" w:hAnsi="Franklin Gothic Book"/>
                <w:b/>
                <w:noProof/>
                <w:sz w:val="24"/>
                <w:szCs w:val="24"/>
              </w:rPr>
              <w:t>о</w:t>
            </w:r>
            <w:r w:rsidR="00775FEF" w:rsidRPr="00775FEF">
              <w:rPr>
                <w:rStyle w:val="aff5"/>
                <w:rFonts w:ascii="Franklin Gothic Book" w:hAnsi="Franklin Gothic Book"/>
                <w:b/>
                <w:noProof/>
                <w:sz w:val="24"/>
                <w:szCs w:val="24"/>
              </w:rPr>
              <w:t>вка 3</w:t>
            </w:r>
            <w:r w:rsidR="00775FEF" w:rsidRPr="00775FEF">
              <w:rPr>
                <w:rFonts w:ascii="Franklin Gothic Book" w:hAnsi="Franklin Gothic Book"/>
                <w:noProof/>
                <w:webHidden/>
                <w:sz w:val="24"/>
                <w:szCs w:val="24"/>
              </w:rPr>
              <w:tab/>
            </w:r>
            <w:r w:rsidR="00775FEF" w:rsidRPr="00775FEF">
              <w:rPr>
                <w:rFonts w:ascii="Franklin Gothic Book" w:hAnsi="Franklin Gothic Book"/>
                <w:noProof/>
                <w:webHidden/>
                <w:sz w:val="24"/>
                <w:szCs w:val="24"/>
              </w:rPr>
              <w:fldChar w:fldCharType="begin"/>
            </w:r>
            <w:r w:rsidR="00775FEF" w:rsidRPr="00775FEF">
              <w:rPr>
                <w:rFonts w:ascii="Franklin Gothic Book" w:hAnsi="Franklin Gothic Book"/>
                <w:noProof/>
                <w:webHidden/>
                <w:sz w:val="24"/>
                <w:szCs w:val="24"/>
              </w:rPr>
              <w:instrText xml:space="preserve"> PAGEREF _Toc196898126 \h </w:instrText>
            </w:r>
            <w:r w:rsidR="00775FEF" w:rsidRPr="00775FEF">
              <w:rPr>
                <w:rFonts w:ascii="Franklin Gothic Book" w:hAnsi="Franklin Gothic Book"/>
                <w:noProof/>
                <w:webHidden/>
                <w:sz w:val="24"/>
                <w:szCs w:val="24"/>
              </w:rPr>
            </w:r>
            <w:r w:rsidR="00775FEF" w:rsidRPr="00775FEF">
              <w:rPr>
                <w:rFonts w:ascii="Franklin Gothic Book" w:hAnsi="Franklin Gothic Book"/>
                <w:noProof/>
                <w:webHidden/>
                <w:sz w:val="24"/>
                <w:szCs w:val="24"/>
              </w:rPr>
              <w:fldChar w:fldCharType="separate"/>
            </w:r>
            <w:r w:rsidR="0086340A">
              <w:rPr>
                <w:rFonts w:ascii="Franklin Gothic Book" w:hAnsi="Franklin Gothic Book"/>
                <w:noProof/>
                <w:webHidden/>
                <w:sz w:val="24"/>
                <w:szCs w:val="24"/>
              </w:rPr>
              <w:t>121</w:t>
            </w:r>
            <w:r w:rsidR="00775FEF" w:rsidRPr="00775FEF">
              <w:rPr>
                <w:rFonts w:ascii="Franklin Gothic Book" w:hAnsi="Franklin Gothic Book"/>
                <w:noProof/>
                <w:webHidden/>
                <w:sz w:val="24"/>
                <w:szCs w:val="24"/>
              </w:rPr>
              <w:fldChar w:fldCharType="end"/>
            </w:r>
          </w:hyperlink>
        </w:p>
        <w:p w14:paraId="233A362B" w14:textId="3CB9E9F2" w:rsidR="000F0437" w:rsidRDefault="000F0437">
          <w:r w:rsidRPr="00775FEF">
            <w:rPr>
              <w:rFonts w:ascii="Franklin Gothic Book" w:hAnsi="Franklin Gothic Book"/>
              <w:b/>
              <w:bCs/>
              <w:sz w:val="24"/>
              <w:szCs w:val="24"/>
            </w:rPr>
            <w:fldChar w:fldCharType="end"/>
          </w:r>
        </w:p>
      </w:sdtContent>
    </w:sdt>
    <w:p w14:paraId="408FA414" w14:textId="77777777" w:rsidR="000F0437" w:rsidRDefault="000F0437">
      <w:pPr>
        <w:spacing w:after="0" w:line="240" w:lineRule="auto"/>
        <w:rPr>
          <w:rFonts w:ascii="Franklin Gothic Book" w:eastAsiaTheme="majorEastAsia" w:hAnsi="Franklin Gothic Book" w:cstheme="majorBidi"/>
          <w:b/>
          <w:color w:val="009999"/>
          <w:sz w:val="28"/>
          <w:szCs w:val="28"/>
        </w:rPr>
      </w:pPr>
      <w:r>
        <w:rPr>
          <w:rFonts w:ascii="Franklin Gothic Book" w:hAnsi="Franklin Gothic Book"/>
          <w:b/>
          <w:color w:val="009999"/>
          <w:sz w:val="28"/>
          <w:szCs w:val="28"/>
        </w:rPr>
        <w:br w:type="page"/>
      </w:r>
    </w:p>
    <w:p w14:paraId="06971FCC" w14:textId="10665320" w:rsidR="00CD7A8D" w:rsidRPr="006E73D9" w:rsidRDefault="00433B7C" w:rsidP="00CB7EA4">
      <w:pPr>
        <w:pStyle w:val="1"/>
        <w:jc w:val="center"/>
        <w:rPr>
          <w:rFonts w:ascii="Franklin Gothic Book" w:hAnsi="Franklin Gothic Book"/>
          <w:b/>
          <w:color w:val="009999"/>
          <w:sz w:val="28"/>
          <w:szCs w:val="28"/>
        </w:rPr>
      </w:pPr>
      <w:bookmarkStart w:id="1" w:name="_Toc196898124"/>
      <w:r w:rsidRPr="006E73D9">
        <w:rPr>
          <w:rFonts w:ascii="Franklin Gothic Book" w:hAnsi="Franklin Gothic Book"/>
          <w:b/>
          <w:color w:val="009999"/>
          <w:sz w:val="28"/>
          <w:szCs w:val="28"/>
        </w:rPr>
        <w:t>Р</w:t>
      </w:r>
      <w:r w:rsidR="001A45DC" w:rsidRPr="006E73D9">
        <w:rPr>
          <w:rFonts w:ascii="Franklin Gothic Book" w:hAnsi="Franklin Gothic Book"/>
          <w:b/>
          <w:color w:val="009999"/>
          <w:sz w:val="28"/>
          <w:szCs w:val="28"/>
        </w:rPr>
        <w:t>асшифровка 1</w:t>
      </w:r>
      <w:bookmarkEnd w:id="1"/>
    </w:p>
    <w:p w14:paraId="48AB7D12" w14:textId="77777777" w:rsidR="00601A8D" w:rsidRPr="00CB7EA4" w:rsidRDefault="00601A8D" w:rsidP="000D582D">
      <w:pPr>
        <w:spacing w:after="0" w:line="240" w:lineRule="auto"/>
        <w:ind w:right="-1"/>
        <w:jc w:val="both"/>
        <w:rPr>
          <w:rFonts w:ascii="Franklin Gothic Book" w:eastAsia="Calibri" w:hAnsi="Franklin Gothic Book"/>
          <w:b/>
          <w:bCs/>
          <w:color w:val="000000"/>
          <w:sz w:val="24"/>
          <w:szCs w:val="24"/>
        </w:rPr>
      </w:pPr>
    </w:p>
    <w:p w14:paraId="7B731B01" w14:textId="77777777" w:rsidR="001A45DC" w:rsidRPr="00CB7EA4" w:rsidRDefault="001A45DC" w:rsidP="001A45DC">
      <w:pPr>
        <w:spacing w:after="120"/>
        <w:ind w:right="-285"/>
        <w:jc w:val="both"/>
        <w:rPr>
          <w:rFonts w:ascii="Franklin Gothic Book" w:hAnsi="Franklin Gothic Book" w:cs="Arial"/>
          <w:sz w:val="24"/>
          <w:szCs w:val="24"/>
        </w:rPr>
      </w:pPr>
      <w:r w:rsidRPr="00CB7EA4">
        <w:rPr>
          <w:rFonts w:ascii="Franklin Gothic Book" w:hAnsi="Franklin Gothic Book" w:cs="Arial"/>
          <w:sz w:val="24"/>
          <w:szCs w:val="24"/>
          <w:u w:val="single"/>
        </w:rPr>
        <w:t>Город:</w:t>
      </w:r>
      <w:r w:rsidRPr="00CB7EA4">
        <w:rPr>
          <w:rFonts w:ascii="Franklin Gothic Book" w:hAnsi="Franklin Gothic Book" w:cs="Arial"/>
          <w:sz w:val="24"/>
          <w:szCs w:val="24"/>
        </w:rPr>
        <w:t xml:space="preserve"> Москва.</w:t>
      </w:r>
    </w:p>
    <w:p w14:paraId="71831A7C" w14:textId="7B6C859F" w:rsidR="001A45DC" w:rsidRPr="00CB7EA4" w:rsidRDefault="001A45DC" w:rsidP="001A45DC">
      <w:pPr>
        <w:spacing w:after="120"/>
        <w:jc w:val="both"/>
        <w:rPr>
          <w:rFonts w:ascii="Franklin Gothic Book" w:hAnsi="Franklin Gothic Book" w:cs="Arial"/>
          <w:sz w:val="24"/>
          <w:szCs w:val="24"/>
        </w:rPr>
      </w:pPr>
      <w:r w:rsidRPr="005E755F">
        <w:rPr>
          <w:rFonts w:ascii="Franklin Gothic Book" w:hAnsi="Franklin Gothic Book" w:cs="Arial"/>
          <w:sz w:val="24"/>
          <w:szCs w:val="24"/>
          <w:u w:val="single"/>
        </w:rPr>
        <w:t>ЦА:</w:t>
      </w:r>
      <w:r w:rsidRPr="005E755F">
        <w:rPr>
          <w:rFonts w:ascii="Franklin Gothic Book" w:hAnsi="Franklin Gothic Book" w:cs="Arial"/>
          <w:sz w:val="24"/>
          <w:szCs w:val="24"/>
        </w:rPr>
        <w:t xml:space="preserve"> </w:t>
      </w:r>
      <w:r w:rsidR="00BA521C">
        <w:rPr>
          <w:rFonts w:ascii="Franklin Gothic Book" w:hAnsi="Franklin Gothic Book" w:cs="Arial"/>
          <w:sz w:val="24"/>
          <w:szCs w:val="24"/>
        </w:rPr>
        <w:t>«Враждебные».</w:t>
      </w:r>
    </w:p>
    <w:p w14:paraId="4D9BF664" w14:textId="77777777" w:rsidR="001A45DC" w:rsidRPr="00CB7EA4" w:rsidRDefault="001A45DC" w:rsidP="001A45DC">
      <w:pPr>
        <w:pStyle w:val="Question"/>
      </w:pPr>
    </w:p>
    <w:p w14:paraId="7348312B" w14:textId="059357F3" w:rsidR="001A45DC" w:rsidRPr="00CB7EA4" w:rsidRDefault="001A45DC" w:rsidP="00775FEF">
      <w:pPr>
        <w:pStyle w:val="Question"/>
        <w:ind w:firstLine="0"/>
      </w:pPr>
      <w:r w:rsidRPr="00CB7EA4">
        <w:t xml:space="preserve">Модератор: </w:t>
      </w:r>
      <w:r w:rsidR="005E755F">
        <w:rPr>
          <w:rFonts w:eastAsia="Times New Roman" w:cs="Arial"/>
          <w:bCs/>
          <w:color w:val="auto"/>
          <w:szCs w:val="20"/>
          <w:lang w:eastAsia="ru-RU"/>
        </w:rPr>
        <w:t>Ес</w:t>
      </w:r>
      <w:r w:rsidR="00775FEF" w:rsidRPr="00775FEF">
        <w:rPr>
          <w:rFonts w:eastAsia="Times New Roman" w:cs="Arial" w:hint="eastAsia"/>
          <w:bCs/>
          <w:color w:val="auto"/>
          <w:szCs w:val="20"/>
          <w:lang w:eastAsia="ru-RU"/>
        </w:rPr>
        <w:t>ли</w:t>
      </w:r>
      <w:r w:rsidR="00775FEF" w:rsidRPr="00775FEF">
        <w:rPr>
          <w:rFonts w:eastAsia="Times New Roman" w:cs="Arial"/>
          <w:bCs/>
          <w:color w:val="auto"/>
          <w:szCs w:val="20"/>
          <w:lang w:eastAsia="ru-RU"/>
        </w:rPr>
        <w:t xml:space="preserve"> </w:t>
      </w:r>
      <w:r w:rsidR="00775FEF" w:rsidRPr="00775FEF">
        <w:rPr>
          <w:rFonts w:eastAsia="Times New Roman" w:cs="Arial" w:hint="eastAsia"/>
          <w:bCs/>
          <w:color w:val="auto"/>
          <w:szCs w:val="20"/>
          <w:lang w:eastAsia="ru-RU"/>
        </w:rPr>
        <w:t>в</w:t>
      </w:r>
      <w:r w:rsidR="00775FEF" w:rsidRPr="00775FEF">
        <w:rPr>
          <w:rFonts w:eastAsia="Times New Roman" w:cs="Arial"/>
          <w:bCs/>
          <w:color w:val="auto"/>
          <w:szCs w:val="20"/>
          <w:lang w:eastAsia="ru-RU"/>
        </w:rPr>
        <w:t xml:space="preserve"> </w:t>
      </w:r>
      <w:r w:rsidR="00775FEF" w:rsidRPr="00775FEF">
        <w:rPr>
          <w:rFonts w:eastAsia="Times New Roman" w:cs="Arial" w:hint="eastAsia"/>
          <w:bCs/>
          <w:color w:val="auto"/>
          <w:szCs w:val="20"/>
          <w:lang w:eastAsia="ru-RU"/>
        </w:rPr>
        <w:t>двух</w:t>
      </w:r>
      <w:r w:rsidR="00775FEF" w:rsidRPr="00775FEF">
        <w:rPr>
          <w:rFonts w:eastAsia="Times New Roman" w:cs="Arial"/>
          <w:bCs/>
          <w:color w:val="auto"/>
          <w:szCs w:val="20"/>
          <w:lang w:eastAsia="ru-RU"/>
        </w:rPr>
        <w:t xml:space="preserve"> </w:t>
      </w:r>
      <w:r w:rsidR="00775FEF" w:rsidRPr="00775FEF">
        <w:rPr>
          <w:rFonts w:eastAsia="Times New Roman" w:cs="Arial" w:hint="eastAsia"/>
          <w:bCs/>
          <w:color w:val="auto"/>
          <w:szCs w:val="20"/>
          <w:lang w:eastAsia="ru-RU"/>
        </w:rPr>
        <w:t>словах</w:t>
      </w:r>
      <w:r w:rsidR="00775FEF" w:rsidRPr="00775FEF">
        <w:rPr>
          <w:rFonts w:eastAsia="Times New Roman" w:cs="Arial"/>
          <w:bCs/>
          <w:color w:val="auto"/>
          <w:szCs w:val="20"/>
          <w:lang w:eastAsia="ru-RU"/>
        </w:rPr>
        <w:t xml:space="preserve">, </w:t>
      </w:r>
      <w:r w:rsidR="00775FEF" w:rsidRPr="00775FEF">
        <w:rPr>
          <w:rFonts w:eastAsia="Times New Roman" w:cs="Arial" w:hint="eastAsia"/>
          <w:bCs/>
          <w:color w:val="auto"/>
          <w:szCs w:val="20"/>
          <w:lang w:eastAsia="ru-RU"/>
        </w:rPr>
        <w:t>ваше</w:t>
      </w:r>
      <w:r w:rsidR="00775FEF" w:rsidRPr="00775FEF">
        <w:rPr>
          <w:rFonts w:eastAsia="Times New Roman" w:cs="Arial"/>
          <w:bCs/>
          <w:color w:val="auto"/>
          <w:szCs w:val="20"/>
          <w:lang w:eastAsia="ru-RU"/>
        </w:rPr>
        <w:t xml:space="preserve"> </w:t>
      </w:r>
      <w:r w:rsidR="00775FEF" w:rsidRPr="00775FEF">
        <w:rPr>
          <w:rFonts w:eastAsia="Times New Roman" w:cs="Arial" w:hint="eastAsia"/>
          <w:bCs/>
          <w:color w:val="auto"/>
          <w:szCs w:val="20"/>
          <w:lang w:eastAsia="ru-RU"/>
        </w:rPr>
        <w:t>впечатление</w:t>
      </w:r>
      <w:r w:rsidR="00775FEF" w:rsidRPr="00775FEF">
        <w:rPr>
          <w:rFonts w:eastAsia="Times New Roman" w:cs="Arial"/>
          <w:bCs/>
          <w:color w:val="auto"/>
          <w:szCs w:val="20"/>
          <w:lang w:eastAsia="ru-RU"/>
        </w:rPr>
        <w:t xml:space="preserve"> </w:t>
      </w:r>
      <w:r w:rsidR="00775FEF" w:rsidRPr="00775FEF">
        <w:rPr>
          <w:rFonts w:eastAsia="Times New Roman" w:cs="Arial" w:hint="eastAsia"/>
          <w:bCs/>
          <w:color w:val="auto"/>
          <w:szCs w:val="20"/>
          <w:lang w:eastAsia="ru-RU"/>
        </w:rPr>
        <w:t>от</w:t>
      </w:r>
      <w:r w:rsidR="00775FEF" w:rsidRPr="00775FEF">
        <w:rPr>
          <w:rFonts w:eastAsia="Times New Roman" w:cs="Arial"/>
          <w:bCs/>
          <w:color w:val="auto"/>
          <w:szCs w:val="20"/>
          <w:lang w:eastAsia="ru-RU"/>
        </w:rPr>
        <w:t xml:space="preserve"> фильма? В </w:t>
      </w:r>
      <w:r w:rsidR="00775FEF" w:rsidRPr="00775FEF">
        <w:rPr>
          <w:rFonts w:eastAsia="Times New Roman" w:cs="Arial" w:hint="eastAsia"/>
          <w:bCs/>
          <w:color w:val="auto"/>
          <w:szCs w:val="20"/>
          <w:lang w:eastAsia="ru-RU"/>
        </w:rPr>
        <w:t>любом</w:t>
      </w:r>
      <w:r w:rsidR="00775FEF" w:rsidRPr="00775FEF">
        <w:rPr>
          <w:rFonts w:eastAsia="Times New Roman" w:cs="Arial"/>
          <w:bCs/>
          <w:color w:val="auto"/>
          <w:szCs w:val="20"/>
          <w:lang w:eastAsia="ru-RU"/>
        </w:rPr>
        <w:t xml:space="preserve"> </w:t>
      </w:r>
      <w:r w:rsidR="00775FEF" w:rsidRPr="00775FEF">
        <w:rPr>
          <w:rFonts w:eastAsia="Times New Roman" w:cs="Arial" w:hint="eastAsia"/>
          <w:bCs/>
          <w:color w:val="auto"/>
          <w:szCs w:val="20"/>
          <w:lang w:eastAsia="ru-RU"/>
        </w:rPr>
        <w:t>порядке</w:t>
      </w:r>
      <w:r w:rsidRPr="00CB7EA4">
        <w:t>.</w:t>
      </w:r>
    </w:p>
    <w:p w14:paraId="57E7DA7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инамично</w:t>
      </w:r>
      <w:r w:rsidRPr="00775FEF">
        <w:rPr>
          <w:rFonts w:ascii="Franklin Gothic Book" w:hAnsi="Franklin Gothic Book" w:cs="Arial"/>
          <w:bCs/>
          <w:sz w:val="24"/>
          <w:szCs w:val="20"/>
        </w:rPr>
        <w:t>.</w:t>
      </w:r>
    </w:p>
    <w:p w14:paraId="74B6238F"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Д</w:t>
      </w:r>
      <w:r w:rsidRPr="00775FEF">
        <w:rPr>
          <w:rFonts w:ascii="Franklin Gothic Book" w:hAnsi="Franklin Gothic Book" w:cs="Arial" w:hint="eastAsia"/>
          <w:b/>
          <w:bCs/>
          <w:sz w:val="24"/>
          <w:szCs w:val="20"/>
        </w:rPr>
        <w:t>инамично</w:t>
      </w:r>
      <w:r w:rsidRPr="00775FEF">
        <w:rPr>
          <w:rFonts w:ascii="Franklin Gothic Book" w:hAnsi="Franklin Gothic Book" w:cs="Arial"/>
          <w:b/>
          <w:bCs/>
          <w:sz w:val="24"/>
          <w:szCs w:val="20"/>
        </w:rPr>
        <w:t>.</w:t>
      </w:r>
    </w:p>
    <w:p w14:paraId="0A7F149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А </w:t>
      </w:r>
      <w:r w:rsidRPr="00775FEF">
        <w:rPr>
          <w:rFonts w:ascii="Franklin Gothic Book" w:hAnsi="Franklin Gothic Book" w:cs="Arial" w:hint="eastAsia"/>
          <w:bCs/>
          <w:sz w:val="24"/>
          <w:szCs w:val="20"/>
        </w:rPr>
        <w:t>мне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скучно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показалось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затянуто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очень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грустно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смотреть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w:t>
      </w:r>
    </w:p>
    <w:p w14:paraId="4845D79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П</w:t>
      </w:r>
      <w:r w:rsidRPr="00775FEF">
        <w:rPr>
          <w:rFonts w:ascii="Franklin Gothic Book" w:hAnsi="Franklin Gothic Book" w:cs="Arial" w:hint="eastAsia"/>
          <w:bCs/>
          <w:sz w:val="24"/>
          <w:szCs w:val="20"/>
        </w:rPr>
        <w:t>оначалу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затянуто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w:t>
      </w:r>
    </w:p>
    <w:p w14:paraId="3A6BD96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Э</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развязка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конце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может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w:t>
      </w:r>
    </w:p>
    <w:p w14:paraId="5680045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В </w:t>
      </w:r>
      <w:r w:rsidRPr="00775FEF">
        <w:rPr>
          <w:rFonts w:ascii="Franklin Gothic Book" w:hAnsi="Franklin Gothic Book" w:cs="Arial" w:hint="eastAsia"/>
          <w:bCs/>
          <w:sz w:val="24"/>
          <w:szCs w:val="20"/>
        </w:rPr>
        <w:t>середине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пошло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постепенно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развязка</w:t>
      </w:r>
      <w:r w:rsidRPr="00775FEF">
        <w:rPr>
          <w:rFonts w:ascii="Franklin Gothic Book" w:hAnsi="Franklin Gothic Book" w:cs="Arial"/>
          <w:bCs/>
          <w:sz w:val="24"/>
          <w:szCs w:val="20"/>
        </w:rPr>
        <w:t>.</w:t>
      </w:r>
    </w:p>
    <w:p w14:paraId="0833086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Но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будто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proofErr w:type="spellStart"/>
      <w:r w:rsidRPr="00775FEF">
        <w:rPr>
          <w:rFonts w:ascii="Franklin Gothic Book" w:hAnsi="Franklin Gothic Book" w:cs="Arial" w:hint="eastAsia"/>
          <w:bCs/>
          <w:sz w:val="24"/>
          <w:szCs w:val="20"/>
        </w:rPr>
        <w:t>доразвязалась</w:t>
      </w:r>
      <w:proofErr w:type="spellEnd"/>
      <w:r w:rsidRPr="00775FEF">
        <w:rPr>
          <w:rFonts w:ascii="Franklin Gothic Book" w:hAnsi="Franklin Gothic Book" w:cs="Arial"/>
          <w:bCs/>
          <w:sz w:val="24"/>
          <w:szCs w:val="20"/>
        </w:rPr>
        <w:t xml:space="preserve">. Какая-то </w:t>
      </w:r>
      <w:r w:rsidRPr="00775FEF">
        <w:rPr>
          <w:rFonts w:ascii="Franklin Gothic Book" w:hAnsi="Franklin Gothic Book" w:cs="Arial" w:hint="eastAsia"/>
          <w:bCs/>
          <w:sz w:val="24"/>
          <w:szCs w:val="20"/>
        </w:rPr>
        <w:t>очень</w:t>
      </w:r>
      <w:r w:rsidRPr="00775FEF">
        <w:rPr>
          <w:rFonts w:ascii="Franklin Gothic Book" w:hAnsi="Franklin Gothic Book" w:cs="Arial"/>
          <w:bCs/>
          <w:sz w:val="24"/>
          <w:szCs w:val="20"/>
        </w:rPr>
        <w:t xml:space="preserve"> ск</w:t>
      </w:r>
      <w:r w:rsidRPr="00775FEF">
        <w:rPr>
          <w:rFonts w:ascii="Franklin Gothic Book" w:hAnsi="Franklin Gothic Book" w:cs="Arial" w:hint="eastAsia"/>
          <w:bCs/>
          <w:sz w:val="24"/>
          <w:szCs w:val="20"/>
        </w:rPr>
        <w:t>удная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развязка</w:t>
      </w:r>
      <w:r w:rsidRPr="00775FEF">
        <w:rPr>
          <w:rFonts w:ascii="Franklin Gothic Book" w:hAnsi="Franklin Gothic Book" w:cs="Arial"/>
          <w:bCs/>
          <w:sz w:val="24"/>
          <w:szCs w:val="20"/>
        </w:rPr>
        <w:t>, мне показалось.</w:t>
      </w:r>
    </w:p>
    <w:p w14:paraId="28D5EA8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Ну да.</w:t>
      </w:r>
    </w:p>
    <w:p w14:paraId="3192FCBC"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Ч</w:t>
      </w:r>
      <w:r w:rsidRPr="00775FEF">
        <w:rPr>
          <w:rFonts w:ascii="Franklin Gothic Book" w:hAnsi="Franklin Gothic Book" w:cs="Arial" w:hint="eastAsia"/>
          <w:b/>
          <w:bCs/>
          <w:sz w:val="24"/>
          <w:szCs w:val="20"/>
        </w:rPr>
        <w:t>его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хватило</w:t>
      </w:r>
      <w:r w:rsidRPr="00775FEF">
        <w:rPr>
          <w:rFonts w:ascii="Franklin Gothic Book" w:hAnsi="Franklin Gothic Book" w:cs="Arial"/>
          <w:b/>
          <w:bCs/>
          <w:sz w:val="24"/>
          <w:szCs w:val="20"/>
        </w:rPr>
        <w:t xml:space="preserve"> в развязке?</w:t>
      </w:r>
    </w:p>
    <w:p w14:paraId="6EF67AE8" w14:textId="77777777" w:rsidR="00775FEF" w:rsidRPr="00775FEF" w:rsidRDefault="00775FEF" w:rsidP="00775FEF">
      <w:pPr>
        <w:spacing w:before="120" w:after="0"/>
        <w:jc w:val="both"/>
        <w:rPr>
          <w:rFonts w:ascii="Franklin Gothic Book" w:hAnsi="Franklin Gothic Book" w:cs="Arial"/>
          <w:bCs/>
          <w:sz w:val="24"/>
          <w:szCs w:val="24"/>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К</w:t>
      </w:r>
      <w:r w:rsidRPr="00775FEF">
        <w:rPr>
          <w:rFonts w:ascii="Franklin Gothic Book" w:hAnsi="Franklin Gothic Book" w:cs="Arial" w:hint="eastAsia"/>
          <w:bCs/>
          <w:sz w:val="24"/>
          <w:szCs w:val="20"/>
        </w:rPr>
        <w:t>акой</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прям</w:t>
      </w:r>
      <w:r w:rsidRPr="00775FEF">
        <w:rPr>
          <w:rFonts w:ascii="Franklin Gothic Book" w:hAnsi="Franklin Gothic Book" w:cs="Arial"/>
          <w:bCs/>
          <w:sz w:val="24"/>
          <w:szCs w:val="20"/>
        </w:rPr>
        <w:t xml:space="preserve">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общий шум, говорят одновременно</w:t>
      </w:r>
      <w:r w:rsidRPr="00775FEF">
        <w:rPr>
          <w:rFonts w:ascii="Franklin Gothic Book" w:hAnsi="Franklin Gothic Book" w:cs="Arial"/>
          <w:bCs/>
          <w:sz w:val="24"/>
          <w:szCs w:val="24"/>
        </w:rPr>
        <w:t>).</w:t>
      </w:r>
    </w:p>
    <w:p w14:paraId="00D6027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К</w:t>
      </w:r>
      <w:r w:rsidRPr="00775FEF">
        <w:rPr>
          <w:rFonts w:ascii="Franklin Gothic Book" w:hAnsi="Franklin Gothic Book" w:cs="Arial" w:hint="eastAsia"/>
          <w:bCs/>
          <w:sz w:val="24"/>
          <w:szCs w:val="20"/>
        </w:rPr>
        <w:t>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будто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ещё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будет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ключе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продолжаться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продолжаться</w:t>
      </w:r>
      <w:r w:rsidRPr="00775FEF">
        <w:rPr>
          <w:rFonts w:ascii="Franklin Gothic Book" w:hAnsi="Franklin Gothic Book" w:cs="Arial"/>
          <w:bCs/>
          <w:sz w:val="24"/>
          <w:szCs w:val="20"/>
        </w:rPr>
        <w:t>.</w:t>
      </w:r>
    </w:p>
    <w:p w14:paraId="2D29E74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К</w:t>
      </w:r>
      <w:r w:rsidRPr="00775FEF">
        <w:rPr>
          <w:rFonts w:ascii="Franklin Gothic Book" w:hAnsi="Franklin Gothic Book" w:cs="Arial" w:hint="eastAsia"/>
          <w:bCs/>
          <w:sz w:val="24"/>
          <w:szCs w:val="20"/>
        </w:rPr>
        <w:t>акая</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необычность</w:t>
      </w:r>
      <w:r w:rsidRPr="00775FEF">
        <w:rPr>
          <w:rFonts w:ascii="Franklin Gothic Book" w:hAnsi="Franklin Gothic Book" w:cs="Arial"/>
          <w:bCs/>
          <w:sz w:val="24"/>
          <w:szCs w:val="20"/>
        </w:rPr>
        <w:t>.</w:t>
      </w:r>
    </w:p>
    <w:p w14:paraId="3B994F6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К</w:t>
      </w:r>
      <w:r w:rsidRPr="00775FEF">
        <w:rPr>
          <w:rFonts w:ascii="Franklin Gothic Book" w:hAnsi="Franklin Gothic Book" w:cs="Arial" w:hint="eastAsia"/>
          <w:bCs/>
          <w:sz w:val="24"/>
          <w:szCs w:val="20"/>
        </w:rPr>
        <w:t>ак</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скомкано, </w:t>
      </w:r>
      <w:r w:rsidRPr="00775FEF">
        <w:rPr>
          <w:rFonts w:ascii="Franklin Gothic Book" w:hAnsi="Franklin Gothic Book" w:cs="Arial" w:hint="eastAsia"/>
          <w:bCs/>
          <w:sz w:val="24"/>
          <w:szCs w:val="20"/>
        </w:rPr>
        <w:t>конец</w:t>
      </w:r>
      <w:r w:rsidRPr="00775FEF">
        <w:rPr>
          <w:rFonts w:ascii="Franklin Gothic Book" w:hAnsi="Franklin Gothic Book" w:cs="Arial"/>
          <w:bCs/>
          <w:sz w:val="24"/>
          <w:szCs w:val="20"/>
        </w:rPr>
        <w:t>.</w:t>
      </w:r>
    </w:p>
    <w:p w14:paraId="0388F16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Скомкано.</w:t>
      </w:r>
    </w:p>
    <w:p w14:paraId="37A12A9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деталей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разных</w:t>
      </w:r>
      <w:r w:rsidRPr="00775FEF">
        <w:rPr>
          <w:rFonts w:ascii="Franklin Gothic Book" w:hAnsi="Franklin Gothic Book" w:cs="Arial"/>
          <w:bCs/>
          <w:sz w:val="24"/>
          <w:szCs w:val="20"/>
        </w:rPr>
        <w:t>.</w:t>
      </w:r>
    </w:p>
    <w:p w14:paraId="3CEBFBE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К</w:t>
      </w:r>
      <w:r w:rsidRPr="00775FEF">
        <w:rPr>
          <w:rFonts w:ascii="Franklin Gothic Book" w:hAnsi="Franklin Gothic Book" w:cs="Arial" w:hint="eastAsia"/>
          <w:bCs/>
          <w:sz w:val="24"/>
          <w:szCs w:val="20"/>
        </w:rPr>
        <w:t>ак</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развили</w:t>
      </w:r>
      <w:r w:rsidRPr="00775FEF">
        <w:rPr>
          <w:rFonts w:ascii="Franklin Gothic Book" w:hAnsi="Franklin Gothic Book" w:cs="Arial"/>
          <w:bCs/>
          <w:sz w:val="24"/>
          <w:szCs w:val="20"/>
        </w:rPr>
        <w:t>.</w:t>
      </w:r>
    </w:p>
    <w:p w14:paraId="442CDD2F" w14:textId="6102FDFB"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В</w:t>
      </w:r>
      <w:r w:rsidRPr="00775FEF">
        <w:rPr>
          <w:rFonts w:ascii="Franklin Gothic Book" w:hAnsi="Franklin Gothic Book" w:cs="Arial" w:hint="eastAsia"/>
          <w:b/>
          <w:bCs/>
          <w:sz w:val="24"/>
          <w:szCs w:val="20"/>
        </w:rPr>
        <w:t>италий</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какое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впечатление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осталось</w:t>
      </w:r>
      <w:r w:rsidRPr="00775FEF">
        <w:rPr>
          <w:rFonts w:ascii="Franklin Gothic Book" w:hAnsi="Franklin Gothic Book" w:cs="Arial"/>
          <w:b/>
          <w:bCs/>
          <w:sz w:val="24"/>
          <w:szCs w:val="20"/>
        </w:rPr>
        <w:t>?</w:t>
      </w:r>
    </w:p>
    <w:p w14:paraId="082E3A5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Виталий: </w:t>
      </w:r>
      <w:r w:rsidRPr="00775FEF">
        <w:rPr>
          <w:rFonts w:ascii="Franklin Gothic Book" w:hAnsi="Franklin Gothic Book" w:cs="Arial"/>
          <w:bCs/>
          <w:sz w:val="24"/>
          <w:szCs w:val="20"/>
        </w:rPr>
        <w:t>Н</w:t>
      </w:r>
      <w:r w:rsidRPr="00775FEF">
        <w:rPr>
          <w:rFonts w:ascii="Franklin Gothic Book" w:hAnsi="Franklin Gothic Book" w:cs="Arial" w:hint="eastAsia"/>
          <w:bCs/>
          <w:sz w:val="24"/>
          <w:szCs w:val="20"/>
        </w:rPr>
        <w:t>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самый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интересный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сериал</w:t>
      </w:r>
      <w:r w:rsidRPr="00775FEF">
        <w:rPr>
          <w:rFonts w:ascii="Franklin Gothic Book" w:hAnsi="Franklin Gothic Book" w:cs="Arial"/>
          <w:bCs/>
          <w:sz w:val="24"/>
          <w:szCs w:val="20"/>
        </w:rPr>
        <w:t>. Е</w:t>
      </w:r>
      <w:r w:rsidRPr="00775FEF">
        <w:rPr>
          <w:rFonts w:ascii="Franklin Gothic Book" w:hAnsi="Franklin Gothic Book" w:cs="Arial" w:hint="eastAsia"/>
          <w:bCs/>
          <w:sz w:val="24"/>
          <w:szCs w:val="20"/>
        </w:rPr>
        <w:t>динственное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может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последняя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серия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более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менее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выравнивает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весь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сюжет</w:t>
      </w:r>
      <w:r w:rsidRPr="00775FEF">
        <w:rPr>
          <w:rFonts w:ascii="Franklin Gothic Book" w:hAnsi="Franklin Gothic Book" w:cs="Arial"/>
          <w:bCs/>
          <w:sz w:val="24"/>
          <w:szCs w:val="20"/>
        </w:rPr>
        <w:t>. Н</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целом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затянуто</w:t>
      </w:r>
      <w:r w:rsidRPr="00775FEF">
        <w:rPr>
          <w:rFonts w:ascii="Franklin Gothic Book" w:hAnsi="Franklin Gothic Book" w:cs="Arial"/>
          <w:bCs/>
          <w:sz w:val="24"/>
          <w:szCs w:val="20"/>
        </w:rPr>
        <w:t>.</w:t>
      </w:r>
    </w:p>
    <w:p w14:paraId="70816635"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З</w:t>
      </w:r>
      <w:r w:rsidRPr="00775FEF">
        <w:rPr>
          <w:rFonts w:ascii="Franklin Gothic Book" w:hAnsi="Franklin Gothic Book" w:cs="Arial" w:hint="eastAsia"/>
          <w:b/>
          <w:bCs/>
          <w:sz w:val="24"/>
          <w:szCs w:val="20"/>
        </w:rPr>
        <w:t>атянуто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осталось</w:t>
      </w:r>
      <w:r w:rsidRPr="00775FEF">
        <w:rPr>
          <w:rFonts w:ascii="Franklin Gothic Book" w:hAnsi="Franklin Gothic Book" w:cs="Arial"/>
          <w:b/>
          <w:bCs/>
          <w:sz w:val="24"/>
          <w:szCs w:val="20"/>
        </w:rPr>
        <w:t>. О</w:t>
      </w:r>
      <w:r w:rsidRPr="00775FEF">
        <w:rPr>
          <w:rFonts w:ascii="Franklin Gothic Book" w:hAnsi="Franklin Gothic Book" w:cs="Arial" w:hint="eastAsia"/>
          <w:b/>
          <w:bCs/>
          <w:sz w:val="24"/>
          <w:szCs w:val="20"/>
        </w:rPr>
        <w:t>леся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у</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вас</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какое</w:t>
      </w:r>
      <w:r w:rsidRPr="00775FEF">
        <w:rPr>
          <w:rFonts w:ascii="Franklin Gothic Book" w:hAnsi="Franklin Gothic Book" w:cs="Arial"/>
          <w:b/>
          <w:bCs/>
          <w:sz w:val="24"/>
          <w:szCs w:val="20"/>
        </w:rPr>
        <w:t>?</w:t>
      </w:r>
    </w:p>
    <w:p w14:paraId="2F3B0574" w14:textId="21EC401E"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Олеся: </w:t>
      </w:r>
      <w:r w:rsidRPr="00775FEF">
        <w:rPr>
          <w:rFonts w:ascii="Franklin Gothic Book" w:hAnsi="Franklin Gothic Book" w:cs="Arial"/>
          <w:bCs/>
          <w:sz w:val="24"/>
          <w:szCs w:val="20"/>
        </w:rPr>
        <w:t xml:space="preserve">Я </w:t>
      </w:r>
      <w:r w:rsidRPr="00775FEF">
        <w:rPr>
          <w:rFonts w:ascii="Franklin Gothic Book" w:hAnsi="Franklin Gothic Book" w:cs="Arial" w:hint="eastAsia"/>
          <w:bCs/>
          <w:sz w:val="24"/>
          <w:szCs w:val="20"/>
        </w:rPr>
        <w:t>согласна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собственно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Виталием</w:t>
      </w:r>
      <w:r w:rsidRPr="00775FEF">
        <w:rPr>
          <w:rFonts w:ascii="Franklin Gothic Book" w:hAnsi="Franklin Gothic Book" w:cs="Arial"/>
          <w:bCs/>
          <w:sz w:val="24"/>
          <w:szCs w:val="20"/>
        </w:rPr>
        <w:t>. Н</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более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могу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добавить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протяжении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времени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провела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просмотром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сериала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какое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разочарование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психологическое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воздействие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присутствовало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многообразие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каких</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параллельных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линий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итоге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доведены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совершенствования</w:t>
      </w:r>
      <w:r w:rsidRPr="00775FEF">
        <w:rPr>
          <w:rFonts w:ascii="Franklin Gothic Book" w:hAnsi="Franklin Gothic Book" w:cs="Arial"/>
          <w:bCs/>
          <w:sz w:val="24"/>
          <w:szCs w:val="20"/>
        </w:rPr>
        <w:t>. К</w:t>
      </w:r>
      <w:r w:rsidRPr="00775FEF">
        <w:rPr>
          <w:rFonts w:ascii="Franklin Gothic Book" w:hAnsi="Franklin Gothic Book" w:cs="Arial" w:hint="eastAsia"/>
          <w:bCs/>
          <w:sz w:val="24"/>
          <w:szCs w:val="20"/>
        </w:rPr>
        <w:t>акие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моменты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упущены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начале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конце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развязки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какие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были</w:t>
      </w:r>
      <w:r w:rsidRPr="00775FEF">
        <w:rPr>
          <w:rFonts w:ascii="Franklin Gothic Book" w:hAnsi="Franklin Gothic Book" w:cs="Arial"/>
          <w:bCs/>
          <w:sz w:val="24"/>
          <w:szCs w:val="20"/>
        </w:rPr>
        <w:t>. Н</w:t>
      </w:r>
      <w:r w:rsidRPr="00775FEF">
        <w:rPr>
          <w:rFonts w:ascii="Franklin Gothic Book" w:hAnsi="Franklin Gothic Book" w:cs="Arial" w:hint="eastAsia"/>
          <w:bCs/>
          <w:sz w:val="24"/>
          <w:szCs w:val="20"/>
        </w:rPr>
        <w:t>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говоря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цвета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какие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музыкальные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вставки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какие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разбросы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всего</w:t>
      </w:r>
      <w:r w:rsidRPr="00775FEF">
        <w:rPr>
          <w:rFonts w:ascii="Franklin Gothic Book" w:hAnsi="Franklin Gothic Book" w:cs="Arial"/>
          <w:bCs/>
          <w:sz w:val="24"/>
          <w:szCs w:val="20"/>
        </w:rPr>
        <w:t>. К</w:t>
      </w:r>
      <w:r w:rsidRPr="00775FEF">
        <w:rPr>
          <w:rFonts w:ascii="Franklin Gothic Book" w:hAnsi="Franklin Gothic Book" w:cs="Arial" w:hint="eastAsia"/>
          <w:bCs/>
          <w:sz w:val="24"/>
          <w:szCs w:val="20"/>
        </w:rPr>
        <w:t>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какой</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момент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болела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голова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хотелось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закрыть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глаза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005E755F">
        <w:rPr>
          <w:rFonts w:ascii="Franklin Gothic Book" w:hAnsi="Franklin Gothic Book" w:cs="Arial" w:hint="eastAsia"/>
          <w:bCs/>
          <w:sz w:val="24"/>
          <w:szCs w:val="20"/>
        </w:rPr>
        <w:t>эту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муть</w:t>
      </w:r>
      <w:r w:rsidRPr="00775FEF">
        <w:rPr>
          <w:rFonts w:ascii="Franklin Gothic Book" w:hAnsi="Franklin Gothic Book" w:cs="Arial"/>
          <w:bCs/>
          <w:sz w:val="24"/>
          <w:szCs w:val="20"/>
        </w:rPr>
        <w:t xml:space="preserve"> не </w:t>
      </w:r>
      <w:r w:rsidRPr="00775FEF">
        <w:rPr>
          <w:rFonts w:ascii="Franklin Gothic Book" w:hAnsi="Franklin Gothic Book" w:cs="Arial" w:hint="eastAsia"/>
          <w:bCs/>
          <w:sz w:val="24"/>
          <w:szCs w:val="20"/>
        </w:rPr>
        <w:t>смотреть</w:t>
      </w:r>
      <w:r w:rsidRPr="00775FEF">
        <w:rPr>
          <w:rFonts w:ascii="Franklin Gothic Book" w:hAnsi="Franklin Gothic Book" w:cs="Arial"/>
          <w:bCs/>
          <w:sz w:val="24"/>
          <w:szCs w:val="20"/>
        </w:rPr>
        <w:t xml:space="preserve">. Я </w:t>
      </w:r>
      <w:r w:rsidRPr="00775FEF">
        <w:rPr>
          <w:rFonts w:ascii="Franklin Gothic Book" w:hAnsi="Franklin Gothic Book" w:cs="Arial" w:hint="eastAsia"/>
          <w:bCs/>
          <w:sz w:val="24"/>
          <w:szCs w:val="20"/>
        </w:rPr>
        <w:t>извиняюсь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кому</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нибудь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неприятно</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меня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негативное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 xml:space="preserve"> от </w:t>
      </w:r>
      <w:r w:rsidRPr="00775FEF">
        <w:rPr>
          <w:rFonts w:ascii="Franklin Gothic Book" w:hAnsi="Franklin Gothic Book" w:cs="Arial" w:hint="eastAsia"/>
          <w:bCs/>
          <w:sz w:val="24"/>
          <w:szCs w:val="20"/>
        </w:rPr>
        <w:t>слова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совсем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сериалу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отношение</w:t>
      </w:r>
      <w:r w:rsidRPr="00775FEF">
        <w:rPr>
          <w:rFonts w:ascii="Franklin Gothic Book" w:hAnsi="Franklin Gothic Book" w:cs="Arial"/>
          <w:bCs/>
          <w:sz w:val="24"/>
          <w:szCs w:val="20"/>
        </w:rPr>
        <w:t>.</w:t>
      </w:r>
    </w:p>
    <w:p w14:paraId="064CF2E9"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И </w:t>
      </w:r>
      <w:r w:rsidRPr="00775FEF">
        <w:rPr>
          <w:rFonts w:ascii="Franklin Gothic Book" w:hAnsi="Franklin Gothic Book" w:cs="Arial" w:hint="eastAsia"/>
          <w:b/>
          <w:bCs/>
          <w:sz w:val="24"/>
          <w:szCs w:val="20"/>
        </w:rPr>
        <w:t>какое</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было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ощущение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психологического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воздействия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вы</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сказали</w:t>
      </w:r>
      <w:r w:rsidRPr="00775FEF">
        <w:rPr>
          <w:rFonts w:ascii="Franklin Gothic Book" w:hAnsi="Franklin Gothic Book" w:cs="Arial"/>
          <w:b/>
          <w:bCs/>
          <w:sz w:val="24"/>
          <w:szCs w:val="20"/>
        </w:rPr>
        <w:t>?</w:t>
      </w:r>
    </w:p>
    <w:p w14:paraId="510F77D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Олеся: </w:t>
      </w:r>
      <w:r w:rsidRPr="00775FEF">
        <w:rPr>
          <w:rFonts w:ascii="Franklin Gothic Book" w:hAnsi="Franklin Gothic Book" w:cs="Arial"/>
          <w:bCs/>
          <w:sz w:val="24"/>
          <w:szCs w:val="20"/>
        </w:rPr>
        <w:t xml:space="preserve">Я </w:t>
      </w:r>
      <w:r w:rsidRPr="00775FEF">
        <w:rPr>
          <w:rFonts w:ascii="Franklin Gothic Book" w:hAnsi="Franklin Gothic Book" w:cs="Arial" w:hint="eastAsia"/>
          <w:bCs/>
          <w:sz w:val="24"/>
          <w:szCs w:val="20"/>
        </w:rPr>
        <w:t>думаю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да</w:t>
      </w:r>
      <w:r w:rsidRPr="00775FEF">
        <w:rPr>
          <w:rFonts w:ascii="Franklin Gothic Book" w:hAnsi="Franklin Gothic Book" w:cs="Arial"/>
          <w:bCs/>
          <w:sz w:val="24"/>
          <w:szCs w:val="20"/>
        </w:rPr>
        <w:t>. В</w:t>
      </w:r>
      <w:r w:rsidRPr="00775FEF">
        <w:rPr>
          <w:rFonts w:ascii="Franklin Gothic Book" w:hAnsi="Franklin Gothic Book" w:cs="Arial" w:hint="eastAsia"/>
          <w:bCs/>
          <w:sz w:val="24"/>
          <w:szCs w:val="20"/>
        </w:rPr>
        <w:t>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знаете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неприятное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каком</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моменте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хочется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даже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скажем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опять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только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закрыть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глаза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сказать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здесь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делаю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здесь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происходит</w:t>
      </w:r>
      <w:r w:rsidRPr="00775FEF">
        <w:rPr>
          <w:rFonts w:ascii="Franklin Gothic Book" w:hAnsi="Franklin Gothic Book" w:cs="Arial"/>
          <w:bCs/>
          <w:sz w:val="24"/>
          <w:szCs w:val="20"/>
        </w:rPr>
        <w:t>. К</w:t>
      </w:r>
      <w:r w:rsidRPr="00775FEF">
        <w:rPr>
          <w:rFonts w:ascii="Franklin Gothic Book" w:hAnsi="Franklin Gothic Book" w:cs="Arial" w:hint="eastAsia"/>
          <w:bCs/>
          <w:sz w:val="24"/>
          <w:szCs w:val="20"/>
        </w:rPr>
        <w:t>ак</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w:t>
      </w:r>
    </w:p>
    <w:p w14:paraId="59761AFF"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w:t>
      </w:r>
      <w:r w:rsidRPr="00775FEF">
        <w:rPr>
          <w:rFonts w:ascii="Franklin Gothic Book" w:hAnsi="Franklin Gothic Book" w:cs="Arial" w:hint="eastAsia"/>
          <w:b/>
          <w:bCs/>
          <w:sz w:val="24"/>
          <w:szCs w:val="20"/>
        </w:rPr>
        <w:t>орошо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вернёмся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этому</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может</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быть</w:t>
      </w:r>
      <w:r w:rsidRPr="00775FEF">
        <w:rPr>
          <w:rFonts w:ascii="Franklin Gothic Book" w:hAnsi="Franklin Gothic Book" w:cs="Arial"/>
          <w:b/>
          <w:bCs/>
          <w:sz w:val="24"/>
          <w:szCs w:val="20"/>
        </w:rPr>
        <w:t>. А</w:t>
      </w:r>
      <w:r w:rsidRPr="00775FEF">
        <w:rPr>
          <w:rFonts w:ascii="Franklin Gothic Book" w:hAnsi="Franklin Gothic Book" w:cs="Arial" w:hint="eastAsia"/>
          <w:b/>
          <w:bCs/>
          <w:sz w:val="24"/>
          <w:szCs w:val="20"/>
        </w:rPr>
        <w:t>лександр</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осталось</w:t>
      </w:r>
      <w:r w:rsidRPr="00775FEF">
        <w:rPr>
          <w:rFonts w:ascii="Franklin Gothic Book" w:hAnsi="Franklin Gothic Book" w:cs="Arial"/>
          <w:b/>
          <w:bCs/>
          <w:sz w:val="24"/>
          <w:szCs w:val="20"/>
        </w:rPr>
        <w:t xml:space="preserve"> в итоге?</w:t>
      </w:r>
    </w:p>
    <w:p w14:paraId="22F68DF1" w14:textId="429ED54D"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Александр: </w:t>
      </w:r>
      <w:r w:rsidRPr="00775FEF">
        <w:rPr>
          <w:rFonts w:ascii="Franklin Gothic Book" w:hAnsi="Franklin Gothic Book" w:cs="Arial"/>
          <w:bCs/>
          <w:sz w:val="24"/>
          <w:szCs w:val="20"/>
        </w:rPr>
        <w:t>Г</w:t>
      </w:r>
      <w:r w:rsidRPr="00775FEF">
        <w:rPr>
          <w:rFonts w:ascii="Franklin Gothic Book" w:hAnsi="Franklin Gothic Book" w:cs="Arial" w:hint="eastAsia"/>
          <w:bCs/>
          <w:sz w:val="24"/>
          <w:szCs w:val="20"/>
        </w:rPr>
        <w:t>рустно</w:t>
      </w:r>
      <w:r w:rsidRPr="00775FEF">
        <w:rPr>
          <w:rFonts w:ascii="Franklin Gothic Book" w:hAnsi="Franklin Gothic Book" w:cs="Arial"/>
          <w:bCs/>
          <w:sz w:val="24"/>
          <w:szCs w:val="20"/>
        </w:rPr>
        <w:t>. М</w:t>
      </w:r>
      <w:r w:rsidRPr="00775FEF">
        <w:rPr>
          <w:rFonts w:ascii="Franklin Gothic Book" w:hAnsi="Franklin Gothic Book" w:cs="Arial" w:hint="eastAsia"/>
          <w:bCs/>
          <w:sz w:val="24"/>
          <w:szCs w:val="20"/>
        </w:rPr>
        <w:t>оё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мнение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менялось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самого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первого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безумно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скучно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005E755F">
        <w:rPr>
          <w:rFonts w:ascii="Franklin Gothic Book" w:hAnsi="Franklin Gothic Book" w:cs="Arial"/>
          <w:bCs/>
          <w:sz w:val="24"/>
          <w:szCs w:val="20"/>
        </w:rPr>
        <w:t>з</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восьми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серий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более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менее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четвёрку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пятёрку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тянут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только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третья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пятая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девятая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седьмая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восьмая</w:t>
      </w:r>
      <w:r w:rsidRPr="00775FEF">
        <w:rPr>
          <w:rFonts w:ascii="Franklin Gothic Book" w:hAnsi="Franklin Gothic Book" w:cs="Arial"/>
          <w:bCs/>
          <w:sz w:val="24"/>
          <w:szCs w:val="20"/>
        </w:rPr>
        <w:t>. О</w:t>
      </w:r>
      <w:r w:rsidRPr="00775FEF">
        <w:rPr>
          <w:rFonts w:ascii="Franklin Gothic Book" w:hAnsi="Franklin Gothic Book" w:cs="Arial" w:hint="eastAsia"/>
          <w:bCs/>
          <w:sz w:val="24"/>
          <w:szCs w:val="20"/>
        </w:rPr>
        <w:t>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восьмой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ожидал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большего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полное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разочарование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развязке</w:t>
      </w:r>
      <w:r w:rsidRPr="00775FEF">
        <w:rPr>
          <w:rFonts w:ascii="Franklin Gothic Book" w:hAnsi="Franklin Gothic Book" w:cs="Arial"/>
          <w:bCs/>
          <w:sz w:val="24"/>
          <w:szCs w:val="20"/>
        </w:rPr>
        <w:t>. О</w:t>
      </w:r>
      <w:r w:rsidRPr="00775FEF">
        <w:rPr>
          <w:rFonts w:ascii="Franklin Gothic Book" w:hAnsi="Franklin Gothic Book" w:cs="Arial" w:hint="eastAsia"/>
          <w:bCs/>
          <w:sz w:val="24"/>
          <w:szCs w:val="20"/>
        </w:rPr>
        <w:t>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ожидаемо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рассказывать</w:t>
      </w:r>
      <w:r w:rsidRPr="00775FEF">
        <w:rPr>
          <w:rFonts w:ascii="Franklin Gothic Book" w:hAnsi="Franklin Gothic Book" w:cs="Arial"/>
          <w:bCs/>
          <w:sz w:val="24"/>
          <w:szCs w:val="20"/>
        </w:rPr>
        <w:t>. З</w:t>
      </w:r>
      <w:r w:rsidRPr="00775FEF">
        <w:rPr>
          <w:rFonts w:ascii="Franklin Gothic Book" w:hAnsi="Franklin Gothic Book" w:cs="Arial" w:hint="eastAsia"/>
          <w:bCs/>
          <w:sz w:val="24"/>
          <w:szCs w:val="20"/>
        </w:rPr>
        <w:t>ачем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начали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чисто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мнение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зачем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они</w:t>
      </w:r>
      <w:r w:rsidRPr="00775FEF">
        <w:rPr>
          <w:rFonts w:ascii="Franklin Gothic Book" w:hAnsi="Franklin Gothic Book" w:cs="Arial"/>
          <w:bCs/>
          <w:sz w:val="24"/>
          <w:szCs w:val="20"/>
        </w:rPr>
        <w:t>? П</w:t>
      </w:r>
      <w:r w:rsidRPr="00775FEF">
        <w:rPr>
          <w:rFonts w:ascii="Franklin Gothic Book" w:hAnsi="Franklin Gothic Book" w:cs="Arial" w:hint="eastAsia"/>
          <w:bCs/>
          <w:sz w:val="24"/>
          <w:szCs w:val="20"/>
        </w:rPr>
        <w:t>онятно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художественный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фильм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факты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w:t>
      </w:r>
      <w:r w:rsidRPr="00775FEF">
        <w:rPr>
          <w:rFonts w:ascii="Franklin Gothic Book" w:hAnsi="Franklin Gothic Book" w:cs="Arial"/>
          <w:bCs/>
          <w:sz w:val="24"/>
          <w:szCs w:val="20"/>
        </w:rPr>
        <w:t xml:space="preserve"> </w:t>
      </w:r>
      <w:proofErr w:type="spellStart"/>
      <w:r w:rsidRPr="00775FEF">
        <w:rPr>
          <w:rFonts w:ascii="Franklin Gothic Book" w:hAnsi="Franklin Gothic Book" w:cs="Arial" w:hint="eastAsia"/>
          <w:bCs/>
          <w:sz w:val="24"/>
          <w:szCs w:val="20"/>
        </w:rPr>
        <w:t>ковид</w:t>
      </w:r>
      <w:proofErr w:type="spellEnd"/>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придумал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кажется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абсолютно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лишнее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вставлять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фильм</w:t>
      </w:r>
      <w:r w:rsidRPr="00775FEF">
        <w:rPr>
          <w:rFonts w:ascii="Franklin Gothic Book" w:hAnsi="Franklin Gothic Book" w:cs="Arial"/>
          <w:bCs/>
          <w:sz w:val="24"/>
          <w:szCs w:val="20"/>
        </w:rPr>
        <w:t>. Э</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навязывание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своего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мнения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кажется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общественности</w:t>
      </w:r>
      <w:r w:rsidRPr="00775FEF">
        <w:rPr>
          <w:rFonts w:ascii="Franklin Gothic Book" w:hAnsi="Franklin Gothic Book" w:cs="Arial"/>
          <w:bCs/>
          <w:sz w:val="24"/>
          <w:szCs w:val="20"/>
        </w:rPr>
        <w:t>. П</w:t>
      </w:r>
      <w:r w:rsidRPr="00775FEF">
        <w:rPr>
          <w:rFonts w:ascii="Franklin Gothic Book" w:hAnsi="Franklin Gothic Book" w:cs="Arial" w:hint="eastAsia"/>
          <w:bCs/>
          <w:sz w:val="24"/>
          <w:szCs w:val="20"/>
        </w:rPr>
        <w:t>роверенны</w:t>
      </w:r>
      <w:r w:rsidRPr="00775FEF">
        <w:rPr>
          <w:rFonts w:ascii="Franklin Gothic Book" w:hAnsi="Franklin Gothic Book" w:cs="Arial"/>
          <w:bCs/>
          <w:sz w:val="24"/>
          <w:szCs w:val="20"/>
        </w:rPr>
        <w:t xml:space="preserve">й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факт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знаю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люди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некоторые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будет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смотреть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могут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воспринять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данные</w:t>
      </w:r>
      <w:r w:rsidRPr="00775FEF">
        <w:rPr>
          <w:rFonts w:ascii="Franklin Gothic Book" w:hAnsi="Franklin Gothic Book" w:cs="Arial"/>
          <w:bCs/>
          <w:sz w:val="24"/>
          <w:szCs w:val="20"/>
        </w:rPr>
        <w:t>. М</w:t>
      </w:r>
      <w:r w:rsidRPr="00775FEF">
        <w:rPr>
          <w:rFonts w:ascii="Franklin Gothic Book" w:hAnsi="Franklin Gothic Book" w:cs="Arial" w:hint="eastAsia"/>
          <w:bCs/>
          <w:sz w:val="24"/>
          <w:szCs w:val="20"/>
        </w:rPr>
        <w:t>ногие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истории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раскрыты</w:t>
      </w:r>
      <w:r w:rsidRPr="00775FEF">
        <w:rPr>
          <w:rFonts w:ascii="Franklin Gothic Book" w:hAnsi="Franklin Gothic Book" w:cs="Arial"/>
          <w:bCs/>
          <w:sz w:val="24"/>
          <w:szCs w:val="20"/>
        </w:rPr>
        <w:t>. Э</w:t>
      </w:r>
      <w:r w:rsidRPr="00775FEF">
        <w:rPr>
          <w:rFonts w:ascii="Franklin Gothic Book" w:hAnsi="Franklin Gothic Book" w:cs="Arial" w:hint="eastAsia"/>
          <w:bCs/>
          <w:sz w:val="24"/>
          <w:szCs w:val="20"/>
        </w:rPr>
        <w:t>та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история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этим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Кевином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женой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мужем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понял</w:t>
      </w:r>
      <w:r w:rsidRPr="00775FEF">
        <w:rPr>
          <w:rFonts w:ascii="Franklin Gothic Book" w:hAnsi="Franklin Gothic Book" w:cs="Arial"/>
          <w:bCs/>
          <w:sz w:val="24"/>
          <w:szCs w:val="20"/>
        </w:rPr>
        <w:t xml:space="preserve">. Я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весь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фильм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думал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обычный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лаборант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попадает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контрразведку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начинает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вести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российской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шпионки</w:t>
      </w:r>
      <w:r w:rsidRPr="00775FEF">
        <w:rPr>
          <w:rFonts w:ascii="Franklin Gothic Book" w:hAnsi="Franklin Gothic Book" w:cs="Arial"/>
          <w:bCs/>
          <w:sz w:val="24"/>
          <w:szCs w:val="20"/>
        </w:rPr>
        <w:t>.</w:t>
      </w:r>
    </w:p>
    <w:p w14:paraId="67B02034"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w:t>
      </w:r>
      <w:r w:rsidRPr="00775FEF">
        <w:rPr>
          <w:rFonts w:ascii="Franklin Gothic Book" w:hAnsi="Franklin Gothic Book" w:cs="Arial" w:hint="eastAsia"/>
          <w:b/>
          <w:bCs/>
          <w:sz w:val="24"/>
          <w:szCs w:val="20"/>
        </w:rPr>
        <w:t>орошо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обсудим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может</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быть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пока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про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впечатление</w:t>
      </w:r>
      <w:r w:rsidRPr="00775FEF">
        <w:rPr>
          <w:rFonts w:ascii="Franklin Gothic Book" w:hAnsi="Franklin Gothic Book" w:cs="Arial"/>
          <w:b/>
          <w:bCs/>
          <w:sz w:val="24"/>
          <w:szCs w:val="20"/>
        </w:rPr>
        <w:t>.</w:t>
      </w:r>
    </w:p>
    <w:p w14:paraId="6AD059E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Александр: </w:t>
      </w:r>
      <w:r w:rsidRPr="00775FEF">
        <w:rPr>
          <w:rFonts w:ascii="Franklin Gothic Book" w:hAnsi="Franklin Gothic Book" w:cs="Arial"/>
          <w:bCs/>
          <w:sz w:val="24"/>
          <w:szCs w:val="20"/>
        </w:rPr>
        <w:t xml:space="preserve">В </w:t>
      </w:r>
      <w:r w:rsidRPr="00775FEF">
        <w:rPr>
          <w:rFonts w:ascii="Franklin Gothic Book" w:hAnsi="Franklin Gothic Book" w:cs="Arial" w:hint="eastAsia"/>
          <w:bCs/>
          <w:sz w:val="24"/>
          <w:szCs w:val="20"/>
        </w:rPr>
        <w:t>общем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тема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для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меня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осталась</w:t>
      </w:r>
      <w:r w:rsidRPr="00775FEF">
        <w:rPr>
          <w:rFonts w:ascii="Franklin Gothic Book" w:hAnsi="Franklin Gothic Book" w:cs="Arial"/>
          <w:bCs/>
          <w:sz w:val="24"/>
          <w:szCs w:val="20"/>
        </w:rPr>
        <w:t xml:space="preserve"> не</w:t>
      </w:r>
      <w:r w:rsidRPr="00775FEF">
        <w:rPr>
          <w:rFonts w:ascii="Franklin Gothic Book" w:hAnsi="Franklin Gothic Book" w:cs="Arial" w:hint="eastAsia"/>
          <w:bCs/>
          <w:sz w:val="24"/>
          <w:szCs w:val="20"/>
        </w:rPr>
        <w:t>раскрытой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ждал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ждал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ждал</w:t>
      </w:r>
      <w:r w:rsidRPr="00775FEF">
        <w:rPr>
          <w:rFonts w:ascii="Franklin Gothic Book" w:hAnsi="Franklin Gothic Book" w:cs="Arial"/>
          <w:bCs/>
          <w:sz w:val="24"/>
          <w:szCs w:val="20"/>
        </w:rPr>
        <w:t xml:space="preserve">. В </w:t>
      </w:r>
      <w:r w:rsidRPr="00775FEF">
        <w:rPr>
          <w:rFonts w:ascii="Franklin Gothic Book" w:hAnsi="Franklin Gothic Book" w:cs="Arial" w:hint="eastAsia"/>
          <w:bCs/>
          <w:sz w:val="24"/>
          <w:szCs w:val="20"/>
        </w:rPr>
        <w:t>конце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показали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кто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протолкнул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для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зачем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раскрыли</w:t>
      </w:r>
      <w:r w:rsidRPr="00775FEF">
        <w:rPr>
          <w:rFonts w:ascii="Franklin Gothic Book" w:hAnsi="Franklin Gothic Book" w:cs="Arial"/>
          <w:bCs/>
          <w:sz w:val="24"/>
          <w:szCs w:val="20"/>
        </w:rPr>
        <w:t>.</w:t>
      </w:r>
    </w:p>
    <w:p w14:paraId="56170701"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А</w:t>
      </w:r>
      <w:r w:rsidRPr="00775FEF">
        <w:rPr>
          <w:rFonts w:ascii="Franklin Gothic Book" w:hAnsi="Franklin Gothic Book" w:cs="Arial" w:hint="eastAsia"/>
          <w:b/>
          <w:bCs/>
          <w:sz w:val="24"/>
          <w:szCs w:val="20"/>
        </w:rPr>
        <w:t>га</w:t>
      </w:r>
      <w:r w:rsidRPr="00775FEF">
        <w:rPr>
          <w:rFonts w:ascii="Franklin Gothic Book" w:hAnsi="Franklin Gothic Book" w:cs="Arial"/>
          <w:b/>
          <w:bCs/>
          <w:sz w:val="24"/>
          <w:szCs w:val="20"/>
        </w:rPr>
        <w:t>.</w:t>
      </w:r>
    </w:p>
    <w:p w14:paraId="4C74A1D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Александр: </w:t>
      </w:r>
      <w:r w:rsidRPr="00775FEF">
        <w:rPr>
          <w:rFonts w:ascii="Franklin Gothic Book" w:hAnsi="Franklin Gothic Book" w:cs="Arial"/>
          <w:bCs/>
          <w:sz w:val="24"/>
          <w:szCs w:val="20"/>
        </w:rPr>
        <w:t xml:space="preserve">В </w:t>
      </w:r>
      <w:r w:rsidRPr="00775FEF">
        <w:rPr>
          <w:rFonts w:ascii="Franklin Gothic Book" w:hAnsi="Franklin Gothic Book" w:cs="Arial" w:hint="eastAsia"/>
          <w:bCs/>
          <w:sz w:val="24"/>
          <w:szCs w:val="20"/>
        </w:rPr>
        <w:t>общем</w:t>
      </w:r>
      <w:r w:rsidRPr="00775FEF">
        <w:rPr>
          <w:rFonts w:ascii="Franklin Gothic Book" w:hAnsi="Franklin Gothic Book" w:cs="Arial"/>
          <w:bCs/>
          <w:sz w:val="24"/>
          <w:szCs w:val="20"/>
        </w:rPr>
        <w:t>…</w:t>
      </w:r>
    </w:p>
    <w:p w14:paraId="3171348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чём</w:t>
      </w:r>
      <w:r w:rsidRPr="00775FEF">
        <w:rPr>
          <w:rFonts w:ascii="Franklin Gothic Book" w:hAnsi="Franklin Gothic Book" w:cs="Arial"/>
          <w:bCs/>
          <w:sz w:val="24"/>
          <w:szCs w:val="20"/>
        </w:rPr>
        <w:t>.</w:t>
      </w:r>
    </w:p>
    <w:p w14:paraId="5EF827AE"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Н</w:t>
      </w:r>
      <w:r w:rsidRPr="00775FEF">
        <w:rPr>
          <w:rFonts w:ascii="Franklin Gothic Book" w:hAnsi="Franklin Gothic Book" w:cs="Arial" w:hint="eastAsia"/>
          <w:b/>
          <w:bCs/>
          <w:sz w:val="24"/>
          <w:szCs w:val="20"/>
        </w:rPr>
        <w:t>аталья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осталось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итогу</w:t>
      </w:r>
      <w:r w:rsidRPr="00775FEF">
        <w:rPr>
          <w:rFonts w:ascii="Franklin Gothic Book" w:hAnsi="Franklin Gothic Book" w:cs="Arial"/>
          <w:b/>
          <w:bCs/>
          <w:sz w:val="24"/>
          <w:szCs w:val="20"/>
        </w:rPr>
        <w:t>?</w:t>
      </w:r>
    </w:p>
    <w:p w14:paraId="711730D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Наталья: </w:t>
      </w:r>
      <w:r w:rsidRPr="00775FEF">
        <w:rPr>
          <w:rFonts w:ascii="Franklin Gothic Book" w:hAnsi="Franklin Gothic Book" w:cs="Arial"/>
          <w:bCs/>
          <w:sz w:val="24"/>
          <w:szCs w:val="20"/>
        </w:rPr>
        <w:t>М</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интересно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где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третья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серия</w:t>
      </w:r>
      <w:r w:rsidRPr="00775FEF">
        <w:rPr>
          <w:rFonts w:ascii="Franklin Gothic Book" w:hAnsi="Franklin Gothic Book" w:cs="Arial"/>
          <w:bCs/>
          <w:sz w:val="24"/>
          <w:szCs w:val="20"/>
        </w:rPr>
        <w:t>. П</w:t>
      </w:r>
      <w:r w:rsidRPr="00775FEF">
        <w:rPr>
          <w:rFonts w:ascii="Franklin Gothic Book" w:hAnsi="Franklin Gothic Book" w:cs="Arial" w:hint="eastAsia"/>
          <w:bCs/>
          <w:sz w:val="24"/>
          <w:szCs w:val="20"/>
        </w:rPr>
        <w:t>ятая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соглашусь</w:t>
      </w:r>
      <w:r w:rsidRPr="00775FEF">
        <w:rPr>
          <w:rFonts w:ascii="Franklin Gothic Book" w:hAnsi="Franklin Gothic Book" w:cs="Arial"/>
          <w:bCs/>
          <w:sz w:val="24"/>
          <w:szCs w:val="20"/>
        </w:rPr>
        <w:t>. И</w:t>
      </w:r>
      <w:r w:rsidRPr="00775FEF">
        <w:rPr>
          <w:rFonts w:ascii="Franklin Gothic Book" w:hAnsi="Franklin Gothic Book" w:cs="Arial" w:hint="eastAsia"/>
          <w:bCs/>
          <w:sz w:val="24"/>
          <w:szCs w:val="20"/>
        </w:rPr>
        <w:t>значально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говорила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затянуто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скучновато</w:t>
      </w:r>
      <w:r w:rsidRPr="00775FEF">
        <w:rPr>
          <w:rFonts w:ascii="Franklin Gothic Book" w:hAnsi="Franklin Gothic Book" w:cs="Arial"/>
          <w:bCs/>
          <w:sz w:val="24"/>
          <w:szCs w:val="20"/>
        </w:rPr>
        <w:t>. Н</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менее</w:t>
      </w:r>
      <w:r w:rsidRPr="00775FEF">
        <w:rPr>
          <w:rFonts w:ascii="Franklin Gothic Book" w:hAnsi="Franklin Gothic Book" w:cs="Arial"/>
          <w:bCs/>
          <w:sz w:val="24"/>
          <w:szCs w:val="20"/>
        </w:rPr>
        <w:t xml:space="preserve">, моим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нашла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А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показатель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стало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интересно</w:t>
      </w:r>
      <w:r w:rsidRPr="00775FEF">
        <w:rPr>
          <w:rFonts w:ascii="Franklin Gothic Book" w:hAnsi="Franklin Gothic Book" w:cs="Arial"/>
          <w:bCs/>
          <w:sz w:val="24"/>
          <w:szCs w:val="20"/>
        </w:rPr>
        <w:t>. С</w:t>
      </w:r>
      <w:r w:rsidRPr="00775FEF">
        <w:rPr>
          <w:rFonts w:ascii="Franklin Gothic Book" w:hAnsi="Franklin Gothic Book" w:cs="Arial" w:hint="eastAsia"/>
          <w:bCs/>
          <w:sz w:val="24"/>
          <w:szCs w:val="20"/>
        </w:rPr>
        <w:t>оответственно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когда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проверена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достоверность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некоторых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фактов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показалось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слишком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художественности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добавили</w:t>
      </w:r>
      <w:r w:rsidRPr="00775FEF">
        <w:rPr>
          <w:rFonts w:ascii="Franklin Gothic Book" w:hAnsi="Franklin Gothic Book" w:cs="Arial"/>
          <w:bCs/>
          <w:sz w:val="24"/>
          <w:szCs w:val="20"/>
        </w:rPr>
        <w:t>. П</w:t>
      </w:r>
      <w:r w:rsidRPr="00775FEF">
        <w:rPr>
          <w:rFonts w:ascii="Franklin Gothic Book" w:hAnsi="Franklin Gothic Book" w:cs="Arial" w:hint="eastAsia"/>
          <w:bCs/>
          <w:sz w:val="24"/>
          <w:szCs w:val="20"/>
        </w:rPr>
        <w:t>отому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честно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история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скажем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proofErr w:type="spellStart"/>
      <w:r w:rsidRPr="00775FEF">
        <w:rPr>
          <w:rFonts w:ascii="Franklin Gothic Book" w:hAnsi="Franklin Gothic Book" w:cs="Arial" w:hint="eastAsia"/>
          <w:bCs/>
          <w:sz w:val="24"/>
          <w:szCs w:val="20"/>
        </w:rPr>
        <w:t>медийная</w:t>
      </w:r>
      <w:proofErr w:type="spellEnd"/>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настолько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однозначна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позитивна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остальное</w:t>
      </w:r>
      <w:r w:rsidRPr="00775FEF">
        <w:rPr>
          <w:rFonts w:ascii="Franklin Gothic Book" w:hAnsi="Franklin Gothic Book" w:cs="Arial"/>
          <w:bCs/>
          <w:sz w:val="24"/>
          <w:szCs w:val="20"/>
        </w:rPr>
        <w:t>. К</w:t>
      </w:r>
      <w:r w:rsidRPr="00775FEF">
        <w:rPr>
          <w:rFonts w:ascii="Franklin Gothic Book" w:hAnsi="Franklin Gothic Book" w:cs="Arial" w:hint="eastAsia"/>
          <w:bCs/>
          <w:sz w:val="24"/>
          <w:szCs w:val="20"/>
        </w:rPr>
        <w:t>огда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начинаешь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анализировать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сравнивать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наталкиваешься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определённое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видео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создатели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действительно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хотят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понимаю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развития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позитивного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ключе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патриотизма</w:t>
      </w:r>
      <w:r w:rsidRPr="00775FEF">
        <w:rPr>
          <w:rFonts w:ascii="Franklin Gothic Book" w:hAnsi="Franklin Gothic Book" w:cs="Arial"/>
          <w:bCs/>
          <w:sz w:val="24"/>
          <w:szCs w:val="20"/>
        </w:rPr>
        <w:t>. П</w:t>
      </w:r>
      <w:r w:rsidRPr="00775FEF">
        <w:rPr>
          <w:rFonts w:ascii="Franklin Gothic Book" w:hAnsi="Franklin Gothic Book" w:cs="Arial" w:hint="eastAsia"/>
          <w:bCs/>
          <w:sz w:val="24"/>
          <w:szCs w:val="20"/>
        </w:rPr>
        <w:t>осле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набора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определённых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фактов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сожалению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зрители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более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скажем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педагог</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могу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сказать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возраста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менее</w:t>
      </w:r>
      <w:r w:rsidRPr="00775FEF">
        <w:rPr>
          <w:rFonts w:ascii="Franklin Gothic Book" w:hAnsi="Franklin Gothic Book" w:cs="Arial"/>
          <w:bCs/>
          <w:sz w:val="24"/>
          <w:szCs w:val="20"/>
        </w:rPr>
        <w:t xml:space="preserve"> 18 </w:t>
      </w:r>
      <w:r w:rsidRPr="00775FEF">
        <w:rPr>
          <w:rFonts w:ascii="Franklin Gothic Book" w:hAnsi="Franklin Gothic Book" w:cs="Arial" w:hint="eastAsia"/>
          <w:bCs/>
          <w:sz w:val="24"/>
          <w:szCs w:val="20"/>
        </w:rPr>
        <w:t>лет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могут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сделать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неправильные</w:t>
      </w:r>
      <w:r w:rsidRPr="00775FEF">
        <w:rPr>
          <w:rFonts w:ascii="Franklin Gothic Book" w:hAnsi="Franklin Gothic Book" w:cs="Arial"/>
          <w:bCs/>
          <w:sz w:val="24"/>
          <w:szCs w:val="20"/>
        </w:rPr>
        <w:t xml:space="preserve"> выводы.</w:t>
      </w:r>
    </w:p>
    <w:p w14:paraId="21B9F197"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w:t>
      </w:r>
      <w:r w:rsidRPr="00775FEF">
        <w:rPr>
          <w:rFonts w:ascii="Franklin Gothic Book" w:hAnsi="Franklin Gothic Book" w:cs="Arial" w:hint="eastAsia"/>
          <w:b/>
          <w:bCs/>
          <w:sz w:val="24"/>
          <w:szCs w:val="20"/>
        </w:rPr>
        <w:t>орошо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обсудим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это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тоже</w:t>
      </w:r>
      <w:r w:rsidRPr="00775FEF">
        <w:rPr>
          <w:rFonts w:ascii="Franklin Gothic Book" w:hAnsi="Franklin Gothic Book" w:cs="Arial"/>
          <w:b/>
          <w:bCs/>
          <w:sz w:val="24"/>
          <w:szCs w:val="20"/>
        </w:rPr>
        <w:t>. А</w:t>
      </w:r>
      <w:r w:rsidRPr="00775FEF">
        <w:rPr>
          <w:rFonts w:ascii="Franklin Gothic Book" w:hAnsi="Franklin Gothic Book" w:cs="Arial" w:hint="eastAsia"/>
          <w:b/>
          <w:bCs/>
          <w:sz w:val="24"/>
          <w:szCs w:val="20"/>
        </w:rPr>
        <w:t>нна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осталось</w:t>
      </w:r>
      <w:r w:rsidRPr="00775FEF">
        <w:rPr>
          <w:rFonts w:ascii="Franklin Gothic Book" w:hAnsi="Franklin Gothic Book" w:cs="Arial"/>
          <w:b/>
          <w:bCs/>
          <w:sz w:val="24"/>
          <w:szCs w:val="20"/>
        </w:rPr>
        <w:t>?</w:t>
      </w:r>
    </w:p>
    <w:p w14:paraId="7575F1F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Анна: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ля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меня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никакого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эффекта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новизны</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какие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заезженные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теории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этих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заговоров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далее</w:t>
      </w:r>
      <w:r w:rsidRPr="00775FEF">
        <w:rPr>
          <w:rFonts w:ascii="Franklin Gothic Book" w:hAnsi="Franklin Gothic Book" w:cs="Arial"/>
          <w:bCs/>
          <w:sz w:val="24"/>
          <w:szCs w:val="20"/>
        </w:rPr>
        <w:t>. Э</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w:t>
      </w:r>
      <w:r w:rsidRPr="00775FEF">
        <w:rPr>
          <w:rFonts w:ascii="Franklin Gothic Book" w:hAnsi="Franklin Gothic Book" w:cs="Arial"/>
          <w:bCs/>
          <w:sz w:val="24"/>
          <w:szCs w:val="20"/>
        </w:rPr>
        <w:t>. Д</w:t>
      </w:r>
      <w:r w:rsidRPr="00775FEF">
        <w:rPr>
          <w:rFonts w:ascii="Franklin Gothic Book" w:hAnsi="Franklin Gothic Book" w:cs="Arial" w:hint="eastAsia"/>
          <w:bCs/>
          <w:sz w:val="24"/>
          <w:szCs w:val="20"/>
        </w:rPr>
        <w:t>ва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очень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неприятная</w:t>
      </w:r>
      <w:r w:rsidRPr="00775FEF">
        <w:rPr>
          <w:rFonts w:ascii="Franklin Gothic Book" w:hAnsi="Franklin Gothic Book" w:cs="Arial"/>
          <w:bCs/>
          <w:sz w:val="24"/>
          <w:szCs w:val="20"/>
        </w:rPr>
        <w:t xml:space="preserve"> съёмка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красно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жёлтых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тонах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плюс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кровавые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сцены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просто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отвратительно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смотреть</w:t>
      </w:r>
      <w:r w:rsidRPr="00775FEF">
        <w:rPr>
          <w:rFonts w:ascii="Franklin Gothic Book" w:hAnsi="Franklin Gothic Book" w:cs="Arial"/>
          <w:bCs/>
          <w:sz w:val="24"/>
          <w:szCs w:val="20"/>
        </w:rPr>
        <w:t xml:space="preserve">. И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третьих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люди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разговариваю</w:t>
      </w:r>
      <w:r w:rsidRPr="00775FEF">
        <w:rPr>
          <w:rFonts w:ascii="Franklin Gothic Book" w:hAnsi="Franklin Gothic Book" w:cs="Arial"/>
          <w:bCs/>
          <w:sz w:val="24"/>
          <w:szCs w:val="20"/>
        </w:rPr>
        <w:t xml:space="preserve">т,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разговаривали</w:t>
      </w:r>
      <w:r w:rsidRPr="00775FEF">
        <w:rPr>
          <w:rFonts w:ascii="Franklin Gothic Book" w:hAnsi="Franklin Gothic Book" w:cs="Arial"/>
          <w:bCs/>
          <w:sz w:val="24"/>
          <w:szCs w:val="20"/>
        </w:rPr>
        <w:t>. О</w:t>
      </w:r>
      <w:r w:rsidRPr="00775FEF">
        <w:rPr>
          <w:rFonts w:ascii="Franklin Gothic Book" w:hAnsi="Franklin Gothic Book" w:cs="Arial" w:hint="eastAsia"/>
          <w:bCs/>
          <w:sz w:val="24"/>
          <w:szCs w:val="20"/>
        </w:rPr>
        <w:t>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разговаривали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очень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книге</w:t>
      </w:r>
      <w:r w:rsidRPr="00775FEF">
        <w:rPr>
          <w:rFonts w:ascii="Franklin Gothic Book" w:hAnsi="Franklin Gothic Book" w:cs="Arial"/>
          <w:bCs/>
          <w:sz w:val="24"/>
          <w:szCs w:val="20"/>
        </w:rPr>
        <w:t>. Н</w:t>
      </w:r>
      <w:r w:rsidRPr="00775FEF">
        <w:rPr>
          <w:rFonts w:ascii="Franklin Gothic Book" w:hAnsi="Franklin Gothic Book" w:cs="Arial" w:hint="eastAsia"/>
          <w:bCs/>
          <w:sz w:val="24"/>
          <w:szCs w:val="20"/>
        </w:rPr>
        <w:t>адо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сценаристу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немножко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переработать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реплики</w:t>
      </w:r>
      <w:r w:rsidRPr="00775FEF">
        <w:rPr>
          <w:rFonts w:ascii="Franklin Gothic Book" w:hAnsi="Franklin Gothic Book" w:cs="Arial"/>
          <w:bCs/>
          <w:sz w:val="24"/>
          <w:szCs w:val="20"/>
        </w:rPr>
        <w:t xml:space="preserve">. В </w:t>
      </w:r>
      <w:r w:rsidRPr="00775FEF">
        <w:rPr>
          <w:rFonts w:ascii="Franklin Gothic Book" w:hAnsi="Franklin Gothic Book" w:cs="Arial" w:hint="eastAsia"/>
          <w:bCs/>
          <w:sz w:val="24"/>
          <w:szCs w:val="20"/>
        </w:rPr>
        <w:t>первой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серии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очень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заметно</w:t>
      </w:r>
      <w:r w:rsidRPr="00775FEF">
        <w:rPr>
          <w:rFonts w:ascii="Franklin Gothic Book" w:hAnsi="Franklin Gothic Book" w:cs="Arial"/>
          <w:bCs/>
          <w:sz w:val="24"/>
          <w:szCs w:val="20"/>
        </w:rPr>
        <w:t>. Н</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потом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втягиваешься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обращаешь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внимания</w:t>
      </w:r>
      <w:r w:rsidRPr="00775FEF">
        <w:rPr>
          <w:rFonts w:ascii="Franklin Gothic Book" w:hAnsi="Franklin Gothic Book" w:cs="Arial"/>
          <w:bCs/>
          <w:sz w:val="24"/>
          <w:szCs w:val="20"/>
        </w:rPr>
        <w:t>. Н</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самом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деле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proofErr w:type="spellStart"/>
      <w:r w:rsidRPr="00775FEF">
        <w:rPr>
          <w:rFonts w:ascii="Franklin Gothic Book" w:hAnsi="Franklin Gothic Book" w:cs="Arial" w:hint="eastAsia"/>
          <w:bCs/>
          <w:sz w:val="24"/>
          <w:szCs w:val="20"/>
        </w:rPr>
        <w:t>крипово</w:t>
      </w:r>
      <w:proofErr w:type="spellEnd"/>
      <w:r w:rsidRPr="00775FEF">
        <w:rPr>
          <w:rFonts w:ascii="Franklin Gothic Book" w:hAnsi="Franklin Gothic Book" w:cs="Arial"/>
          <w:bCs/>
          <w:sz w:val="24"/>
          <w:szCs w:val="20"/>
        </w:rPr>
        <w:t>.</w:t>
      </w:r>
    </w:p>
    <w:p w14:paraId="48D06ED7"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К</w:t>
      </w:r>
      <w:r w:rsidRPr="00775FEF">
        <w:rPr>
          <w:rFonts w:ascii="Franklin Gothic Book" w:hAnsi="Franklin Gothic Book" w:cs="Arial" w:hint="eastAsia"/>
          <w:b/>
          <w:bCs/>
          <w:sz w:val="24"/>
          <w:szCs w:val="20"/>
        </w:rPr>
        <w:t>акими</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художественными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фразами</w:t>
      </w:r>
      <w:r w:rsidRPr="00775FEF">
        <w:rPr>
          <w:rFonts w:ascii="Franklin Gothic Book" w:hAnsi="Franklin Gothic Book" w:cs="Arial"/>
          <w:b/>
          <w:bCs/>
          <w:sz w:val="24"/>
          <w:szCs w:val="20"/>
        </w:rPr>
        <w:t>?</w:t>
      </w:r>
    </w:p>
    <w:p w14:paraId="7F390D5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Анна: </w:t>
      </w:r>
      <w:r w:rsidRPr="00775FEF">
        <w:rPr>
          <w:rFonts w:ascii="Franklin Gothic Book" w:hAnsi="Franklin Gothic Book" w:cs="Arial"/>
          <w:bCs/>
          <w:sz w:val="24"/>
          <w:szCs w:val="20"/>
        </w:rPr>
        <w:t>О</w:t>
      </w:r>
      <w:r w:rsidRPr="00775FEF">
        <w:rPr>
          <w:rFonts w:ascii="Franklin Gothic Book" w:hAnsi="Franklin Gothic Book" w:cs="Arial" w:hint="eastAsia"/>
          <w:bCs/>
          <w:sz w:val="24"/>
          <w:szCs w:val="20"/>
        </w:rPr>
        <w:t>чень</w:t>
      </w:r>
      <w:r w:rsidRPr="00775FEF">
        <w:rPr>
          <w:rFonts w:ascii="Franklin Gothic Book" w:hAnsi="Franklin Gothic Book" w:cs="Arial"/>
          <w:bCs/>
          <w:sz w:val="24"/>
          <w:szCs w:val="20"/>
        </w:rPr>
        <w:t>. 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прям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видно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книжки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сильно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переделывали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фильм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сериал</w:t>
      </w:r>
      <w:r w:rsidRPr="00775FEF">
        <w:rPr>
          <w:rFonts w:ascii="Franklin Gothic Book" w:hAnsi="Franklin Gothic Book" w:cs="Arial"/>
          <w:bCs/>
          <w:sz w:val="24"/>
          <w:szCs w:val="20"/>
        </w:rPr>
        <w:t>.</w:t>
      </w:r>
    </w:p>
    <w:p w14:paraId="4AC19746"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А </w:t>
      </w:r>
      <w:r w:rsidRPr="00775FEF">
        <w:rPr>
          <w:rFonts w:ascii="Franklin Gothic Book" w:hAnsi="Franklin Gothic Book" w:cs="Arial" w:hint="eastAsia"/>
          <w:b/>
          <w:bCs/>
          <w:sz w:val="24"/>
          <w:szCs w:val="20"/>
        </w:rPr>
        <w:t>вы</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про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книжку</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знаете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w:t>
      </w:r>
      <w:r w:rsidRPr="00775FEF">
        <w:rPr>
          <w:rFonts w:ascii="Franklin Gothic Book" w:hAnsi="Franklin Gothic Book" w:cs="Arial"/>
          <w:b/>
          <w:bCs/>
          <w:sz w:val="24"/>
          <w:szCs w:val="20"/>
        </w:rPr>
        <w:t>?</w:t>
      </w:r>
    </w:p>
    <w:p w14:paraId="7FD53C2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Анна: </w:t>
      </w:r>
      <w:r w:rsidRPr="00775FEF">
        <w:rPr>
          <w:rFonts w:ascii="Franklin Gothic Book" w:hAnsi="Franklin Gothic Book" w:cs="Arial"/>
          <w:bCs/>
          <w:sz w:val="24"/>
          <w:szCs w:val="20"/>
        </w:rPr>
        <w:t>Т</w:t>
      </w:r>
      <w:r w:rsidRPr="00775FEF">
        <w:rPr>
          <w:rFonts w:ascii="Franklin Gothic Book" w:hAnsi="Franklin Gothic Book" w:cs="Arial" w:hint="eastAsia"/>
          <w:bCs/>
          <w:sz w:val="24"/>
          <w:szCs w:val="20"/>
        </w:rPr>
        <w:t>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написано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книге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Марии</w:t>
      </w:r>
      <w:r w:rsidRPr="00775FEF">
        <w:rPr>
          <w:rFonts w:ascii="Franklin Gothic Book" w:hAnsi="Franklin Gothic Book" w:cs="Arial"/>
          <w:bCs/>
          <w:sz w:val="24"/>
          <w:szCs w:val="20"/>
        </w:rPr>
        <w:t xml:space="preserve"> </w:t>
      </w:r>
      <w:proofErr w:type="spellStart"/>
      <w:r w:rsidRPr="00775FEF">
        <w:rPr>
          <w:rFonts w:ascii="Franklin Gothic Book" w:hAnsi="Franklin Gothic Book" w:cs="Arial" w:hint="eastAsia"/>
          <w:bCs/>
          <w:sz w:val="24"/>
          <w:szCs w:val="20"/>
        </w:rPr>
        <w:t>Бутиной</w:t>
      </w:r>
      <w:proofErr w:type="spellEnd"/>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доступна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информация</w:t>
      </w:r>
      <w:r w:rsidRPr="00775FEF">
        <w:rPr>
          <w:rFonts w:ascii="Franklin Gothic Book" w:hAnsi="Franklin Gothic Book" w:cs="Arial"/>
          <w:bCs/>
          <w:sz w:val="24"/>
          <w:szCs w:val="20"/>
        </w:rPr>
        <w:t>.</w:t>
      </w:r>
    </w:p>
    <w:p w14:paraId="3271C1AB"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П</w:t>
      </w:r>
      <w:r w:rsidRPr="00775FEF">
        <w:rPr>
          <w:rFonts w:ascii="Franklin Gothic Book" w:hAnsi="Franklin Gothic Book" w:cs="Arial" w:hint="eastAsia"/>
          <w:b/>
          <w:bCs/>
          <w:sz w:val="24"/>
          <w:szCs w:val="20"/>
        </w:rPr>
        <w:t>онятно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обратили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внимание</w:t>
      </w:r>
      <w:r w:rsidRPr="00775FEF">
        <w:rPr>
          <w:rFonts w:ascii="Franklin Gothic Book" w:hAnsi="Franklin Gothic Book" w:cs="Arial"/>
          <w:b/>
          <w:bCs/>
          <w:sz w:val="24"/>
          <w:szCs w:val="20"/>
        </w:rPr>
        <w:t>. Х</w:t>
      </w:r>
      <w:r w:rsidRPr="00775FEF">
        <w:rPr>
          <w:rFonts w:ascii="Franklin Gothic Book" w:hAnsi="Franklin Gothic Book" w:cs="Arial" w:hint="eastAsia"/>
          <w:b/>
          <w:bCs/>
          <w:sz w:val="24"/>
          <w:szCs w:val="20"/>
        </w:rPr>
        <w:t>орошо</w:t>
      </w:r>
      <w:r w:rsidRPr="00775FEF">
        <w:rPr>
          <w:rFonts w:ascii="Franklin Gothic Book" w:hAnsi="Franklin Gothic Book" w:cs="Arial"/>
          <w:b/>
          <w:bCs/>
          <w:sz w:val="24"/>
          <w:szCs w:val="20"/>
        </w:rPr>
        <w:t>. М</w:t>
      </w:r>
      <w:r w:rsidRPr="00775FEF">
        <w:rPr>
          <w:rFonts w:ascii="Franklin Gothic Book" w:hAnsi="Franklin Gothic Book" w:cs="Arial" w:hint="eastAsia"/>
          <w:b/>
          <w:bCs/>
          <w:sz w:val="24"/>
          <w:szCs w:val="20"/>
        </w:rPr>
        <w:t>не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утром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многие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говорили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про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чувства</w:t>
      </w:r>
      <w:r w:rsidRPr="00775FEF">
        <w:rPr>
          <w:rFonts w:ascii="Franklin Gothic Book" w:hAnsi="Franklin Gothic Book" w:cs="Arial"/>
          <w:b/>
          <w:bCs/>
          <w:sz w:val="24"/>
          <w:szCs w:val="20"/>
        </w:rPr>
        <w:t xml:space="preserve">. А </w:t>
      </w:r>
      <w:r w:rsidRPr="00775FEF">
        <w:rPr>
          <w:rFonts w:ascii="Franklin Gothic Book" w:hAnsi="Franklin Gothic Book" w:cs="Arial" w:hint="eastAsia"/>
          <w:b/>
          <w:bCs/>
          <w:sz w:val="24"/>
          <w:szCs w:val="20"/>
        </w:rPr>
        <w:t>какие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вообще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чувства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возникали</w:t>
      </w:r>
      <w:r w:rsidRPr="00775FEF">
        <w:rPr>
          <w:rFonts w:ascii="Franklin Gothic Book" w:hAnsi="Franklin Gothic Book" w:cs="Arial"/>
          <w:b/>
          <w:bCs/>
          <w:sz w:val="24"/>
          <w:szCs w:val="20"/>
        </w:rPr>
        <w:t>? К</w:t>
      </w:r>
      <w:r w:rsidRPr="00775FEF">
        <w:rPr>
          <w:rFonts w:ascii="Franklin Gothic Book" w:hAnsi="Franklin Gothic Book" w:cs="Arial" w:hint="eastAsia"/>
          <w:b/>
          <w:bCs/>
          <w:sz w:val="24"/>
          <w:szCs w:val="20"/>
        </w:rPr>
        <w:t>ак</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они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менялись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ходу</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какие</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моменты</w:t>
      </w:r>
      <w:r w:rsidRPr="00775FEF">
        <w:rPr>
          <w:rFonts w:ascii="Franklin Gothic Book" w:hAnsi="Franklin Gothic Book" w:cs="Arial"/>
          <w:b/>
          <w:bCs/>
          <w:sz w:val="24"/>
          <w:szCs w:val="20"/>
        </w:rPr>
        <w:t>?</w:t>
      </w:r>
    </w:p>
    <w:p w14:paraId="511F8FC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С</w:t>
      </w:r>
      <w:r w:rsidRPr="00775FEF">
        <w:rPr>
          <w:rFonts w:ascii="Franklin Gothic Book" w:hAnsi="Franklin Gothic Book" w:cs="Arial" w:hint="eastAsia"/>
          <w:bCs/>
          <w:sz w:val="24"/>
          <w:szCs w:val="20"/>
        </w:rPr>
        <w:t>пать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очень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сильно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хотелось</w:t>
      </w:r>
      <w:r w:rsidRPr="00775FEF">
        <w:rPr>
          <w:rFonts w:ascii="Franklin Gothic Book" w:hAnsi="Franklin Gothic Book" w:cs="Arial"/>
          <w:bCs/>
          <w:sz w:val="24"/>
          <w:szCs w:val="20"/>
        </w:rPr>
        <w:t>.</w:t>
      </w:r>
    </w:p>
    <w:p w14:paraId="42DB3974"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С</w:t>
      </w:r>
      <w:r w:rsidRPr="00775FEF">
        <w:rPr>
          <w:rFonts w:ascii="Franklin Gothic Book" w:hAnsi="Franklin Gothic Book" w:cs="Arial" w:hint="eastAsia"/>
          <w:b/>
          <w:bCs/>
          <w:sz w:val="24"/>
          <w:szCs w:val="20"/>
        </w:rPr>
        <w:t>пать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очень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сильно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хотелось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было</w:t>
      </w:r>
      <w:r w:rsidRPr="00775FEF">
        <w:rPr>
          <w:rFonts w:ascii="Franklin Gothic Book" w:hAnsi="Franklin Gothic Book" w:cs="Arial"/>
          <w:b/>
          <w:bCs/>
          <w:sz w:val="24"/>
          <w:szCs w:val="20"/>
        </w:rPr>
        <w:t>?</w:t>
      </w:r>
    </w:p>
    <w:p w14:paraId="6F37FC8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Я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сном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боролся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знаю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сколько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времён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студенчества</w:t>
      </w:r>
      <w:r w:rsidRPr="00775FEF">
        <w:rPr>
          <w:rFonts w:ascii="Franklin Gothic Book" w:hAnsi="Franklin Gothic Book" w:cs="Arial"/>
          <w:bCs/>
          <w:sz w:val="24"/>
          <w:szCs w:val="20"/>
        </w:rPr>
        <w:t>, наверное.</w:t>
      </w:r>
    </w:p>
    <w:p w14:paraId="51DF4AF0"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А </w:t>
      </w:r>
      <w:r w:rsidRPr="00775FEF">
        <w:rPr>
          <w:rFonts w:ascii="Franklin Gothic Book" w:hAnsi="Franklin Gothic Book" w:cs="Arial" w:hint="eastAsia"/>
          <w:b/>
          <w:bCs/>
          <w:sz w:val="24"/>
          <w:szCs w:val="20"/>
        </w:rPr>
        <w:t>вы</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выспались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какие</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усыпляющие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сюжеты</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были</w:t>
      </w:r>
      <w:r w:rsidRPr="00775FEF">
        <w:rPr>
          <w:rFonts w:ascii="Franklin Gothic Book" w:hAnsi="Franklin Gothic Book" w:cs="Arial"/>
          <w:b/>
          <w:bCs/>
          <w:sz w:val="24"/>
          <w:szCs w:val="20"/>
        </w:rPr>
        <w:t>?</w:t>
      </w:r>
    </w:p>
    <w:p w14:paraId="7E4AC41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Э</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скучно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неинтересно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w:t>
      </w:r>
    </w:p>
    <w:p w14:paraId="155247B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Э</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почти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сказали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очень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затянутые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вставки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необоснованные</w:t>
      </w:r>
      <w:r w:rsidRPr="00775FEF">
        <w:rPr>
          <w:rFonts w:ascii="Franklin Gothic Book" w:hAnsi="Franklin Gothic Book" w:cs="Arial"/>
          <w:bCs/>
          <w:sz w:val="24"/>
          <w:szCs w:val="20"/>
        </w:rPr>
        <w:t>. О</w:t>
      </w:r>
      <w:r w:rsidRPr="00775FEF">
        <w:rPr>
          <w:rFonts w:ascii="Franklin Gothic Book" w:hAnsi="Franklin Gothic Book" w:cs="Arial" w:hint="eastAsia"/>
          <w:bCs/>
          <w:sz w:val="24"/>
          <w:szCs w:val="20"/>
        </w:rPr>
        <w:t>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понимаю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может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кто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смотрел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китайский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сериал</w:t>
      </w:r>
      <w:r w:rsidRPr="00775FEF">
        <w:rPr>
          <w:rFonts w:ascii="Franklin Gothic Book" w:hAnsi="Franklin Gothic Book" w:cs="Arial"/>
          <w:bCs/>
          <w:sz w:val="24"/>
          <w:szCs w:val="20"/>
        </w:rPr>
        <w:t xml:space="preserve"> «З</w:t>
      </w:r>
      <w:r w:rsidRPr="00775FEF">
        <w:rPr>
          <w:rFonts w:ascii="Franklin Gothic Book" w:hAnsi="Franklin Gothic Book" w:cs="Arial" w:hint="eastAsia"/>
          <w:bCs/>
          <w:sz w:val="24"/>
          <w:szCs w:val="20"/>
        </w:rPr>
        <w:t>адача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трёх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тел»</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серий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потом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пересняли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американцы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наверное</w:t>
      </w:r>
      <w:r w:rsidRPr="00775FEF">
        <w:rPr>
          <w:rFonts w:ascii="Franklin Gothic Book" w:hAnsi="Franklin Gothic Book" w:cs="Arial"/>
          <w:bCs/>
          <w:sz w:val="24"/>
          <w:szCs w:val="20"/>
        </w:rPr>
        <w:t xml:space="preserve">, 10 </w:t>
      </w:r>
      <w:r w:rsidRPr="00775FEF">
        <w:rPr>
          <w:rFonts w:ascii="Franklin Gothic Book" w:hAnsi="Franklin Gothic Book" w:cs="Arial" w:hint="eastAsia"/>
          <w:bCs/>
          <w:sz w:val="24"/>
          <w:szCs w:val="20"/>
        </w:rPr>
        <w:t>серий</w:t>
      </w:r>
      <w:r w:rsidRPr="00775FEF">
        <w:rPr>
          <w:rFonts w:ascii="Franklin Gothic Book" w:hAnsi="Franklin Gothic Book" w:cs="Arial"/>
          <w:bCs/>
          <w:sz w:val="24"/>
          <w:szCs w:val="20"/>
        </w:rPr>
        <w:t>. Н</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обоснованы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затяжки</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дают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идею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начинается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какая</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вставочка</w:t>
      </w:r>
      <w:r w:rsidRPr="00775FEF">
        <w:rPr>
          <w:rFonts w:ascii="Franklin Gothic Book" w:hAnsi="Franklin Gothic Book" w:cs="Arial"/>
          <w:bCs/>
          <w:sz w:val="24"/>
          <w:szCs w:val="20"/>
        </w:rPr>
        <w:t xml:space="preserve">. И </w:t>
      </w:r>
      <w:r w:rsidRPr="00775FEF">
        <w:rPr>
          <w:rFonts w:ascii="Franklin Gothic Book" w:hAnsi="Franklin Gothic Book" w:cs="Arial" w:hint="eastAsia"/>
          <w:bCs/>
          <w:sz w:val="24"/>
          <w:szCs w:val="20"/>
        </w:rPr>
        <w:t>пользователь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думает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над</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идеей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момент</w:t>
      </w:r>
      <w:r w:rsidRPr="00775FEF">
        <w:rPr>
          <w:rFonts w:ascii="Franklin Gothic Book" w:hAnsi="Franklin Gothic Book" w:cs="Arial"/>
          <w:bCs/>
          <w:sz w:val="24"/>
          <w:szCs w:val="20"/>
        </w:rPr>
        <w:t>. З</w:t>
      </w:r>
      <w:r w:rsidRPr="00775FEF">
        <w:rPr>
          <w:rFonts w:ascii="Franklin Gothic Book" w:hAnsi="Franklin Gothic Book" w:cs="Arial" w:hint="eastAsia"/>
          <w:bCs/>
          <w:sz w:val="24"/>
          <w:szCs w:val="20"/>
        </w:rPr>
        <w:t>десь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думать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просто</w:t>
      </w:r>
      <w:r w:rsidRPr="00775FEF">
        <w:rPr>
          <w:rFonts w:ascii="Franklin Gothic Book" w:hAnsi="Franklin Gothic Book" w:cs="Arial"/>
          <w:bCs/>
          <w:sz w:val="24"/>
          <w:szCs w:val="20"/>
        </w:rPr>
        <w:t>. Э</w:t>
      </w:r>
      <w:r w:rsidRPr="00775FEF">
        <w:rPr>
          <w:rFonts w:ascii="Franklin Gothic Book" w:hAnsi="Franklin Gothic Book" w:cs="Arial" w:hint="eastAsia"/>
          <w:bCs/>
          <w:sz w:val="24"/>
          <w:szCs w:val="20"/>
        </w:rPr>
        <w:t>ти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переходы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долго</w:t>
      </w:r>
      <w:r w:rsidRPr="00775FEF">
        <w:rPr>
          <w:rFonts w:ascii="Franklin Gothic Book" w:hAnsi="Franklin Gothic Book" w:cs="Arial"/>
          <w:bCs/>
          <w:sz w:val="24"/>
          <w:szCs w:val="20"/>
        </w:rPr>
        <w:t>. М</w:t>
      </w:r>
      <w:r w:rsidRPr="00775FEF">
        <w:rPr>
          <w:rFonts w:ascii="Franklin Gothic Book" w:hAnsi="Franklin Gothic Book" w:cs="Arial" w:hint="eastAsia"/>
          <w:bCs/>
          <w:sz w:val="24"/>
          <w:szCs w:val="20"/>
        </w:rPr>
        <w:t>узыка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музыка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безобразие</w:t>
      </w:r>
      <w:r w:rsidRPr="00775FEF">
        <w:rPr>
          <w:rFonts w:ascii="Franklin Gothic Book" w:hAnsi="Franklin Gothic Book" w:cs="Arial"/>
          <w:bCs/>
          <w:sz w:val="24"/>
          <w:szCs w:val="20"/>
        </w:rPr>
        <w:t>. В</w:t>
      </w:r>
      <w:r w:rsidRPr="00775FEF">
        <w:rPr>
          <w:rFonts w:ascii="Franklin Gothic Book" w:hAnsi="Franklin Gothic Book" w:cs="Arial" w:hint="eastAsia"/>
          <w:bCs/>
          <w:sz w:val="24"/>
          <w:szCs w:val="20"/>
        </w:rPr>
        <w:t>езде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один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балл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ставили</w:t>
      </w:r>
      <w:r w:rsidRPr="00775FEF">
        <w:rPr>
          <w:rFonts w:ascii="Franklin Gothic Book" w:hAnsi="Franklin Gothic Book" w:cs="Arial"/>
          <w:bCs/>
          <w:sz w:val="24"/>
          <w:szCs w:val="20"/>
        </w:rPr>
        <w:t>.</w:t>
      </w:r>
    </w:p>
    <w:p w14:paraId="10969798" w14:textId="77777777" w:rsidR="00775FEF" w:rsidRPr="00775FEF" w:rsidRDefault="00775FEF" w:rsidP="00775FEF">
      <w:pPr>
        <w:spacing w:before="120" w:after="0"/>
        <w:jc w:val="both"/>
        <w:rPr>
          <w:rFonts w:ascii="Franklin Gothic Book" w:hAnsi="Franklin Gothic Book" w:cs="Arial"/>
          <w:bCs/>
          <w:sz w:val="24"/>
          <w:szCs w:val="24"/>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А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соглашусь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вами</w:t>
      </w:r>
      <w:r w:rsidRPr="00775FEF">
        <w:rPr>
          <w:rFonts w:ascii="Franklin Gothic Book" w:hAnsi="Franklin Gothic Book" w:cs="Arial"/>
          <w:bCs/>
          <w:sz w:val="24"/>
          <w:szCs w:val="20"/>
        </w:rPr>
        <w:t xml:space="preserve">.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общий шум, говорят одновременно</w:t>
      </w:r>
      <w:r w:rsidRPr="00775FEF">
        <w:rPr>
          <w:rFonts w:ascii="Franklin Gothic Book" w:hAnsi="Franklin Gothic Book" w:cs="Arial"/>
          <w:bCs/>
          <w:sz w:val="24"/>
          <w:szCs w:val="24"/>
        </w:rPr>
        <w:t>).</w:t>
      </w:r>
    </w:p>
    <w:p w14:paraId="7C4260B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4"/>
        </w:rPr>
        <w:t xml:space="preserve">Женщина: </w:t>
      </w:r>
      <w:r w:rsidRPr="00775FEF">
        <w:rPr>
          <w:rFonts w:ascii="Franklin Gothic Book" w:hAnsi="Franklin Gothic Book" w:cs="Arial"/>
          <w:bCs/>
          <w:sz w:val="24"/>
          <w:szCs w:val="20"/>
        </w:rPr>
        <w:t>М</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музыка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больше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понравилась</w:t>
      </w:r>
      <w:r w:rsidRPr="00775FEF">
        <w:rPr>
          <w:rFonts w:ascii="Franklin Gothic Book" w:hAnsi="Franklin Gothic Book" w:cs="Arial"/>
          <w:bCs/>
          <w:sz w:val="24"/>
          <w:szCs w:val="20"/>
        </w:rPr>
        <w:t>.</w:t>
      </w:r>
    </w:p>
    <w:p w14:paraId="1984EC5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Я </w:t>
      </w:r>
      <w:r w:rsidRPr="00775FEF">
        <w:rPr>
          <w:rFonts w:ascii="Franklin Gothic Book" w:hAnsi="Franklin Gothic Book" w:cs="Arial" w:hint="eastAsia"/>
          <w:bCs/>
          <w:sz w:val="24"/>
          <w:szCs w:val="20"/>
        </w:rPr>
        <w:t>соглашусь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вами</w:t>
      </w:r>
      <w:r w:rsidRPr="00775FEF">
        <w:rPr>
          <w:rFonts w:ascii="Franklin Gothic Book" w:hAnsi="Franklin Gothic Book" w:cs="Arial"/>
          <w:bCs/>
          <w:sz w:val="24"/>
          <w:szCs w:val="20"/>
        </w:rPr>
        <w:t>.</w:t>
      </w:r>
    </w:p>
    <w:p w14:paraId="1B6B0DA3" w14:textId="77777777" w:rsidR="00775FEF" w:rsidRPr="00775FEF" w:rsidRDefault="00775FEF" w:rsidP="00775FEF">
      <w:pPr>
        <w:spacing w:before="120" w:after="0"/>
        <w:jc w:val="both"/>
        <w:rPr>
          <w:rFonts w:ascii="Franklin Gothic Book" w:hAnsi="Franklin Gothic Book" w:cs="Arial"/>
          <w:bCs/>
          <w:sz w:val="24"/>
          <w:szCs w:val="24"/>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М</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просто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повсюду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тревожная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одна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музыка</w:t>
      </w:r>
      <w:r w:rsidRPr="00775FEF">
        <w:rPr>
          <w:rFonts w:ascii="Franklin Gothic Book" w:hAnsi="Franklin Gothic Book" w:cs="Arial"/>
          <w:bCs/>
          <w:sz w:val="24"/>
          <w:szCs w:val="20"/>
        </w:rPr>
        <w:t xml:space="preserve">.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общий шум, говорят одновременно</w:t>
      </w:r>
      <w:r w:rsidRPr="00775FEF">
        <w:rPr>
          <w:rFonts w:ascii="Franklin Gothic Book" w:hAnsi="Franklin Gothic Book" w:cs="Arial"/>
          <w:bCs/>
          <w:sz w:val="24"/>
          <w:szCs w:val="24"/>
        </w:rPr>
        <w:t>).</w:t>
      </w:r>
    </w:p>
    <w:p w14:paraId="74F6E5C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4"/>
        </w:rPr>
        <w:t xml:space="preserve">Женщина: </w:t>
      </w:r>
      <w:r w:rsidRPr="00775FEF">
        <w:rPr>
          <w:rFonts w:ascii="Franklin Gothic Book" w:hAnsi="Franklin Gothic Book" w:cs="Arial"/>
          <w:bCs/>
          <w:sz w:val="24"/>
          <w:szCs w:val="20"/>
        </w:rPr>
        <w:t>О</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тревожная</w:t>
      </w:r>
      <w:r w:rsidRPr="00775FEF">
        <w:rPr>
          <w:rFonts w:ascii="Franklin Gothic Book" w:hAnsi="Franklin Gothic Book" w:cs="Arial"/>
          <w:bCs/>
          <w:sz w:val="24"/>
          <w:szCs w:val="20"/>
        </w:rPr>
        <w:t>.</w:t>
      </w:r>
    </w:p>
    <w:p w14:paraId="3ED8F827"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w:t>
      </w:r>
      <w:r w:rsidRPr="00775FEF">
        <w:rPr>
          <w:rFonts w:ascii="Franklin Gothic Book" w:hAnsi="Franklin Gothic Book" w:cs="Arial" w:hint="eastAsia"/>
          <w:b/>
          <w:bCs/>
          <w:sz w:val="24"/>
          <w:szCs w:val="20"/>
        </w:rPr>
        <w:t>орошо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какие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чувства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были</w:t>
      </w:r>
      <w:r w:rsidRPr="00775FEF">
        <w:rPr>
          <w:rFonts w:ascii="Franklin Gothic Book" w:hAnsi="Franklin Gothic Book" w:cs="Arial"/>
          <w:b/>
          <w:bCs/>
          <w:sz w:val="24"/>
          <w:szCs w:val="20"/>
        </w:rPr>
        <w:t>? Б</w:t>
      </w:r>
      <w:r w:rsidRPr="00775FEF">
        <w:rPr>
          <w:rFonts w:ascii="Franklin Gothic Book" w:hAnsi="Franklin Gothic Book" w:cs="Arial" w:hint="eastAsia"/>
          <w:b/>
          <w:bCs/>
          <w:sz w:val="24"/>
          <w:szCs w:val="20"/>
        </w:rPr>
        <w:t>ыли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какие</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моменты</w:t>
      </w:r>
      <w:r w:rsidRPr="00775FEF">
        <w:rPr>
          <w:rFonts w:ascii="Franklin Gothic Book" w:hAnsi="Franklin Gothic Book" w:cs="Arial"/>
          <w:b/>
          <w:bCs/>
          <w:sz w:val="24"/>
          <w:szCs w:val="20"/>
        </w:rPr>
        <w:t>?</w:t>
      </w:r>
    </w:p>
    <w:p w14:paraId="24B4BE5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М</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интересно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равно</w:t>
      </w:r>
      <w:r w:rsidRPr="00775FEF">
        <w:rPr>
          <w:rFonts w:ascii="Franklin Gothic Book" w:hAnsi="Franklin Gothic Book" w:cs="Arial"/>
          <w:bCs/>
          <w:sz w:val="24"/>
          <w:szCs w:val="20"/>
        </w:rPr>
        <w:t xml:space="preserve">. Я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люблю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сериалы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слишком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таким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сильным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мозговым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штурмом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сидеть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додумывать</w:t>
      </w:r>
      <w:r w:rsidRPr="00775FEF">
        <w:rPr>
          <w:rFonts w:ascii="Franklin Gothic Book" w:hAnsi="Franklin Gothic Book" w:cs="Arial"/>
          <w:bCs/>
          <w:sz w:val="24"/>
          <w:szCs w:val="20"/>
        </w:rPr>
        <w:t>. П</w:t>
      </w:r>
      <w:r w:rsidRPr="00775FEF">
        <w:rPr>
          <w:rFonts w:ascii="Franklin Gothic Book" w:hAnsi="Franklin Gothic Book" w:cs="Arial" w:hint="eastAsia"/>
          <w:bCs/>
          <w:sz w:val="24"/>
          <w:szCs w:val="20"/>
        </w:rPr>
        <w:t>росто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смотрю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интересно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закончится</w:t>
      </w:r>
      <w:r w:rsidRPr="00775FEF">
        <w:rPr>
          <w:rFonts w:ascii="Franklin Gothic Book" w:hAnsi="Franklin Gothic Book" w:cs="Arial"/>
          <w:bCs/>
          <w:sz w:val="24"/>
          <w:szCs w:val="20"/>
        </w:rPr>
        <w:t>. П</w:t>
      </w:r>
      <w:r w:rsidRPr="00775FEF">
        <w:rPr>
          <w:rFonts w:ascii="Franklin Gothic Book" w:hAnsi="Franklin Gothic Book" w:cs="Arial" w:hint="eastAsia"/>
          <w:bCs/>
          <w:sz w:val="24"/>
          <w:szCs w:val="20"/>
        </w:rPr>
        <w:t>оэтому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вызывало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интерес</w:t>
      </w:r>
      <w:r w:rsidRPr="00775FEF">
        <w:rPr>
          <w:rFonts w:ascii="Franklin Gothic Book" w:hAnsi="Franklin Gothic Book" w:cs="Arial"/>
          <w:bCs/>
          <w:sz w:val="24"/>
          <w:szCs w:val="20"/>
        </w:rPr>
        <w:t>.</w:t>
      </w:r>
    </w:p>
    <w:p w14:paraId="44F61493"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И</w:t>
      </w:r>
      <w:r w:rsidRPr="00775FEF">
        <w:rPr>
          <w:rFonts w:ascii="Franklin Gothic Book" w:hAnsi="Franklin Gothic Book" w:cs="Arial" w:hint="eastAsia"/>
          <w:b/>
          <w:bCs/>
          <w:sz w:val="24"/>
          <w:szCs w:val="20"/>
        </w:rPr>
        <w:t>нтерес</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вызывало</w:t>
      </w:r>
      <w:r w:rsidRPr="00775FEF">
        <w:rPr>
          <w:rFonts w:ascii="Franklin Gothic Book" w:hAnsi="Franklin Gothic Book" w:cs="Arial"/>
          <w:b/>
          <w:bCs/>
          <w:sz w:val="24"/>
          <w:szCs w:val="20"/>
        </w:rPr>
        <w:t>. Б</w:t>
      </w:r>
      <w:r w:rsidRPr="00775FEF">
        <w:rPr>
          <w:rFonts w:ascii="Franklin Gothic Book" w:hAnsi="Franklin Gothic Book" w:cs="Arial" w:hint="eastAsia"/>
          <w:b/>
          <w:bCs/>
          <w:sz w:val="24"/>
          <w:szCs w:val="20"/>
        </w:rPr>
        <w:t>ыло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такое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какие</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моменты</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сопереживали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радовались</w:t>
      </w:r>
      <w:r w:rsidRPr="00775FEF">
        <w:rPr>
          <w:rFonts w:ascii="Franklin Gothic Book" w:hAnsi="Franklin Gothic Book" w:cs="Arial"/>
          <w:b/>
          <w:bCs/>
          <w:sz w:val="24"/>
          <w:szCs w:val="20"/>
        </w:rPr>
        <w:t>?</w:t>
      </w:r>
    </w:p>
    <w:p w14:paraId="2F801B8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Б</w:t>
      </w:r>
      <w:r w:rsidRPr="00775FEF">
        <w:rPr>
          <w:rFonts w:ascii="Franklin Gothic Book" w:hAnsi="Franklin Gothic Book" w:cs="Arial" w:hint="eastAsia"/>
          <w:bCs/>
          <w:sz w:val="24"/>
          <w:szCs w:val="20"/>
        </w:rPr>
        <w:t>ыли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моменты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когда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немного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бесило</w:t>
      </w:r>
      <w:r w:rsidRPr="00775FEF">
        <w:rPr>
          <w:rFonts w:ascii="Franklin Gothic Book" w:hAnsi="Franklin Gothic Book" w:cs="Arial"/>
          <w:bCs/>
          <w:sz w:val="24"/>
          <w:szCs w:val="20"/>
        </w:rPr>
        <w:t>. Э</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w:t>
      </w:r>
    </w:p>
    <w:p w14:paraId="60ABDE02"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А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это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было</w:t>
      </w:r>
      <w:r w:rsidRPr="00775FEF">
        <w:rPr>
          <w:rFonts w:ascii="Franklin Gothic Book" w:hAnsi="Franklin Gothic Book" w:cs="Arial"/>
          <w:b/>
          <w:bCs/>
          <w:sz w:val="24"/>
          <w:szCs w:val="20"/>
        </w:rPr>
        <w:t>?</w:t>
      </w:r>
    </w:p>
    <w:p w14:paraId="3C70CAC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Т</w:t>
      </w:r>
      <w:r w:rsidRPr="00775FEF">
        <w:rPr>
          <w:rFonts w:ascii="Franklin Gothic Book" w:hAnsi="Franklin Gothic Book" w:cs="Arial" w:hint="eastAsia"/>
          <w:bCs/>
          <w:sz w:val="24"/>
          <w:szCs w:val="20"/>
        </w:rPr>
        <w:t>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здесь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прямо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взяли</w:t>
      </w:r>
      <w:r w:rsidRPr="00775FEF">
        <w:rPr>
          <w:rFonts w:ascii="Franklin Gothic Book" w:hAnsi="Franklin Gothic Book" w:cs="Arial"/>
          <w:bCs/>
          <w:sz w:val="24"/>
          <w:szCs w:val="20"/>
        </w:rPr>
        <w:t xml:space="preserve"> </w:t>
      </w:r>
      <w:proofErr w:type="spellStart"/>
      <w:r w:rsidRPr="00775FEF">
        <w:rPr>
          <w:rFonts w:ascii="Franklin Gothic Book" w:hAnsi="Franklin Gothic Book" w:cs="Arial" w:hint="eastAsia"/>
          <w:bCs/>
          <w:sz w:val="24"/>
          <w:szCs w:val="20"/>
        </w:rPr>
        <w:t>повесточку</w:t>
      </w:r>
      <w:proofErr w:type="spellEnd"/>
      <w:r w:rsidRPr="00775FEF">
        <w:rPr>
          <w:rFonts w:ascii="Franklin Gothic Book" w:hAnsi="Franklin Gothic Book" w:cs="Arial"/>
          <w:bCs/>
          <w:sz w:val="24"/>
          <w:szCs w:val="20"/>
        </w:rPr>
        <w:t xml:space="preserve"> «</w:t>
      </w:r>
      <w:proofErr w:type="spellStart"/>
      <w:r w:rsidRPr="00775FEF">
        <w:rPr>
          <w:rFonts w:ascii="Franklin Gothic Book" w:hAnsi="Franklin Gothic Book" w:cs="Arial"/>
          <w:bCs/>
          <w:sz w:val="24"/>
          <w:szCs w:val="20"/>
        </w:rPr>
        <w:t>Нетфликс</w:t>
      </w:r>
      <w:proofErr w:type="spellEnd"/>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ут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ЛГБТ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умная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сильная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женщина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proofErr w:type="spellStart"/>
      <w:r w:rsidRPr="00775FEF">
        <w:rPr>
          <w:rFonts w:ascii="Franklin Gothic Book" w:hAnsi="Franklin Gothic Book" w:cs="Arial" w:hint="eastAsia"/>
          <w:bCs/>
          <w:sz w:val="24"/>
          <w:szCs w:val="20"/>
        </w:rPr>
        <w:t>второплановые</w:t>
      </w:r>
      <w:proofErr w:type="spellEnd"/>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мужики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дебилы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козлы</w:t>
      </w:r>
      <w:r w:rsidRPr="00775FEF">
        <w:rPr>
          <w:rFonts w:ascii="Franklin Gothic Book" w:hAnsi="Franklin Gothic Book" w:cs="Arial"/>
          <w:bCs/>
          <w:sz w:val="24"/>
          <w:szCs w:val="20"/>
        </w:rPr>
        <w:t>. «</w:t>
      </w:r>
      <w:proofErr w:type="spellStart"/>
      <w:r w:rsidRPr="00775FEF">
        <w:rPr>
          <w:rFonts w:ascii="Franklin Gothic Book" w:hAnsi="Franklin Gothic Book" w:cs="Arial"/>
          <w:bCs/>
          <w:sz w:val="24"/>
          <w:szCs w:val="20"/>
        </w:rPr>
        <w:t>Нетфликс</w:t>
      </w:r>
      <w:proofErr w:type="spellEnd"/>
      <w:r w:rsidRPr="00775FEF">
        <w:rPr>
          <w:rFonts w:ascii="Franklin Gothic Book" w:hAnsi="Franklin Gothic Book" w:cs="Arial"/>
          <w:bCs/>
          <w:sz w:val="24"/>
          <w:szCs w:val="20"/>
        </w:rPr>
        <w:t>» повёл, давайте возьмём. П</w:t>
      </w:r>
      <w:r w:rsidRPr="00775FEF">
        <w:rPr>
          <w:rFonts w:ascii="Franklin Gothic Book" w:hAnsi="Franklin Gothic Book" w:cs="Arial" w:hint="eastAsia"/>
          <w:bCs/>
          <w:sz w:val="24"/>
          <w:szCs w:val="20"/>
        </w:rPr>
        <w:t>отом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актёров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нету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эмоций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 xml:space="preserve">. Я </w:t>
      </w:r>
      <w:r w:rsidRPr="00775FEF">
        <w:rPr>
          <w:rFonts w:ascii="Franklin Gothic Book" w:hAnsi="Franklin Gothic Book" w:cs="Arial" w:hint="eastAsia"/>
          <w:bCs/>
          <w:sz w:val="24"/>
          <w:szCs w:val="20"/>
        </w:rPr>
        <w:t>прочитал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пересказал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тек</w:t>
      </w:r>
      <w:r w:rsidRPr="00775FEF">
        <w:rPr>
          <w:rFonts w:ascii="Franklin Gothic Book" w:hAnsi="Franklin Gothic Book" w:cs="Arial"/>
          <w:bCs/>
          <w:sz w:val="24"/>
          <w:szCs w:val="20"/>
        </w:rPr>
        <w:t>ст.</w:t>
      </w:r>
    </w:p>
    <w:p w14:paraId="4E1FAB73"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Б</w:t>
      </w:r>
      <w:r w:rsidRPr="00775FEF">
        <w:rPr>
          <w:rFonts w:ascii="Franklin Gothic Book" w:hAnsi="Franklin Gothic Book" w:cs="Arial" w:hint="eastAsia"/>
          <w:b/>
          <w:bCs/>
          <w:sz w:val="24"/>
          <w:szCs w:val="20"/>
        </w:rPr>
        <w:t>есило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они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испытывают</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чувства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моменты</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когда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w:t>
      </w:r>
      <w:r w:rsidRPr="00775FEF">
        <w:rPr>
          <w:rFonts w:ascii="Franklin Gothic Book" w:hAnsi="Franklin Gothic Book" w:cs="Arial"/>
          <w:b/>
          <w:bCs/>
          <w:sz w:val="24"/>
          <w:szCs w:val="20"/>
        </w:rPr>
        <w:t>?</w:t>
      </w:r>
    </w:p>
    <w:p w14:paraId="30014A5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Вообще. Б</w:t>
      </w:r>
      <w:r w:rsidRPr="00775FEF">
        <w:rPr>
          <w:rFonts w:ascii="Franklin Gothic Book" w:hAnsi="Franklin Gothic Book" w:cs="Arial" w:hint="eastAsia"/>
          <w:bCs/>
          <w:sz w:val="24"/>
          <w:szCs w:val="20"/>
        </w:rPr>
        <w:t>ыл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ещё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момент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прям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отпускал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момент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весь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фильм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просто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дублировали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другие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люди</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будто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изначально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иностранном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языке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вышел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дубляже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причём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самом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хорошем</w:t>
      </w:r>
      <w:r w:rsidRPr="00775FEF">
        <w:rPr>
          <w:rFonts w:ascii="Franklin Gothic Book" w:hAnsi="Franklin Gothic Book" w:cs="Arial"/>
          <w:bCs/>
          <w:sz w:val="24"/>
          <w:szCs w:val="20"/>
        </w:rPr>
        <w:t>.</w:t>
      </w:r>
    </w:p>
    <w:p w14:paraId="3C8DFD91"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Т</w:t>
      </w:r>
      <w:r w:rsidRPr="00775FEF">
        <w:rPr>
          <w:rFonts w:ascii="Franklin Gothic Book" w:hAnsi="Franklin Gothic Book" w:cs="Arial" w:hint="eastAsia"/>
          <w:b/>
          <w:bCs/>
          <w:sz w:val="24"/>
          <w:szCs w:val="20"/>
        </w:rPr>
        <w:t>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есть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заказали</w:t>
      </w:r>
      <w:r w:rsidRPr="00775FEF">
        <w:rPr>
          <w:rFonts w:ascii="Franklin Gothic Book" w:hAnsi="Franklin Gothic Book" w:cs="Arial"/>
          <w:b/>
          <w:bCs/>
          <w:sz w:val="24"/>
          <w:szCs w:val="20"/>
        </w:rPr>
        <w:t xml:space="preserve"> «</w:t>
      </w:r>
      <w:proofErr w:type="spellStart"/>
      <w:r w:rsidRPr="00775FEF">
        <w:rPr>
          <w:rFonts w:ascii="Franklin Gothic Book" w:hAnsi="Franklin Gothic Book" w:cs="Arial" w:hint="eastAsia"/>
          <w:b/>
          <w:bCs/>
          <w:sz w:val="24"/>
          <w:szCs w:val="20"/>
        </w:rPr>
        <w:t>Нетфликсу</w:t>
      </w:r>
      <w:proofErr w:type="spellEnd"/>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общем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актёры</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от</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них</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потом</w:t>
      </w:r>
      <w:r w:rsidRPr="00775FEF">
        <w:rPr>
          <w:rFonts w:ascii="Franklin Gothic Book" w:hAnsi="Franklin Gothic Book" w:cs="Arial"/>
          <w:b/>
          <w:bCs/>
          <w:sz w:val="24"/>
          <w:szCs w:val="20"/>
        </w:rPr>
        <w:t xml:space="preserve"> перевели на русский?</w:t>
      </w:r>
    </w:p>
    <w:p w14:paraId="2E45773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Н</w:t>
      </w:r>
      <w:r w:rsidRPr="00775FEF">
        <w:rPr>
          <w:rFonts w:ascii="Franklin Gothic Book" w:hAnsi="Franklin Gothic Book" w:cs="Arial" w:hint="eastAsia"/>
          <w:bCs/>
          <w:sz w:val="24"/>
          <w:szCs w:val="20"/>
        </w:rPr>
        <w:t>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нет</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будто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наложили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озвучку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сверху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самую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удачную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другими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людьми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снимались</w:t>
      </w:r>
      <w:r w:rsidRPr="00775FEF">
        <w:rPr>
          <w:rFonts w:ascii="Franklin Gothic Book" w:hAnsi="Franklin Gothic Book" w:cs="Arial"/>
          <w:bCs/>
          <w:sz w:val="24"/>
          <w:szCs w:val="20"/>
        </w:rPr>
        <w:t>.</w:t>
      </w:r>
    </w:p>
    <w:p w14:paraId="39FB8D7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впечатление</w:t>
      </w:r>
      <w:r w:rsidRPr="00775FEF">
        <w:rPr>
          <w:rFonts w:ascii="Franklin Gothic Book" w:hAnsi="Franklin Gothic Book" w:cs="Arial"/>
          <w:bCs/>
          <w:sz w:val="24"/>
          <w:szCs w:val="20"/>
        </w:rPr>
        <w:t>.</w:t>
      </w:r>
    </w:p>
    <w:p w14:paraId="026FCEB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Было ощущение,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перевод</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через</w:t>
      </w:r>
      <w:r w:rsidRPr="00775FEF">
        <w:rPr>
          <w:rFonts w:ascii="Franklin Gothic Book" w:hAnsi="Franklin Gothic Book" w:cs="Arial"/>
          <w:bCs/>
          <w:sz w:val="24"/>
          <w:szCs w:val="20"/>
        </w:rPr>
        <w:t xml:space="preserve"> </w:t>
      </w:r>
      <w:proofErr w:type="spellStart"/>
      <w:r w:rsidRPr="00775FEF">
        <w:rPr>
          <w:rFonts w:ascii="Franklin Gothic Book" w:hAnsi="Franklin Gothic Book" w:cs="Arial" w:hint="eastAsia"/>
          <w:bCs/>
          <w:sz w:val="24"/>
          <w:szCs w:val="20"/>
        </w:rPr>
        <w:t>нейронку</w:t>
      </w:r>
      <w:proofErr w:type="spellEnd"/>
      <w:r w:rsidRPr="00775FEF">
        <w:rPr>
          <w:rFonts w:ascii="Franklin Gothic Book" w:hAnsi="Franklin Gothic Book" w:cs="Arial"/>
          <w:bCs/>
          <w:sz w:val="24"/>
          <w:szCs w:val="20"/>
        </w:rPr>
        <w:t>.</w:t>
      </w:r>
    </w:p>
    <w:p w14:paraId="16597E26" w14:textId="77777777" w:rsidR="00775FEF" w:rsidRPr="00775FEF" w:rsidRDefault="00775FEF" w:rsidP="00775FEF">
      <w:pPr>
        <w:spacing w:before="120" w:after="0"/>
        <w:jc w:val="both"/>
        <w:rPr>
          <w:rFonts w:ascii="Franklin Gothic Book" w:hAnsi="Franklin Gothic Book" w:cs="Arial"/>
          <w:bCs/>
          <w:sz w:val="24"/>
          <w:szCs w:val="24"/>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перевод</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хотя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уже</w:t>
      </w:r>
      <w:r w:rsidRPr="00775FEF">
        <w:rPr>
          <w:rFonts w:ascii="Franklin Gothic Book" w:hAnsi="Franklin Gothic Book" w:cs="Arial"/>
          <w:bCs/>
          <w:sz w:val="24"/>
          <w:szCs w:val="20"/>
        </w:rPr>
        <w:t xml:space="preserve">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общий шум, говорят одновременно</w:t>
      </w:r>
      <w:r w:rsidRPr="00775FEF">
        <w:rPr>
          <w:rFonts w:ascii="Franklin Gothic Book" w:hAnsi="Franklin Gothic Book" w:cs="Arial"/>
          <w:bCs/>
          <w:sz w:val="24"/>
          <w:szCs w:val="24"/>
        </w:rPr>
        <w:t>).</w:t>
      </w:r>
    </w:p>
    <w:p w14:paraId="02493879"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Через </w:t>
      </w:r>
      <w:proofErr w:type="spellStart"/>
      <w:r w:rsidRPr="00775FEF">
        <w:rPr>
          <w:rFonts w:ascii="Franklin Gothic Book" w:hAnsi="Franklin Gothic Book" w:cs="Arial" w:hint="eastAsia"/>
          <w:b/>
          <w:bCs/>
          <w:sz w:val="24"/>
          <w:szCs w:val="20"/>
        </w:rPr>
        <w:t>нейронку</w:t>
      </w:r>
      <w:proofErr w:type="spellEnd"/>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даже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перевод</w:t>
      </w:r>
      <w:r w:rsidRPr="00775FEF">
        <w:rPr>
          <w:rFonts w:ascii="Franklin Gothic Book" w:hAnsi="Franklin Gothic Book" w:cs="Arial"/>
          <w:b/>
          <w:bCs/>
          <w:sz w:val="24"/>
          <w:szCs w:val="20"/>
        </w:rPr>
        <w:t>.</w:t>
      </w:r>
    </w:p>
    <w:p w14:paraId="4E083B1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С </w:t>
      </w:r>
      <w:r w:rsidRPr="00775FEF">
        <w:rPr>
          <w:rFonts w:ascii="Franklin Gothic Book" w:hAnsi="Franklin Gothic Book" w:cs="Arial" w:hint="eastAsia"/>
          <w:bCs/>
          <w:sz w:val="24"/>
          <w:szCs w:val="20"/>
        </w:rPr>
        <w:t>синхронизацией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привязкой</w:t>
      </w:r>
      <w:r w:rsidRPr="00775FEF">
        <w:rPr>
          <w:rFonts w:ascii="Franklin Gothic Book" w:hAnsi="Franklin Gothic Book" w:cs="Arial"/>
          <w:bCs/>
          <w:sz w:val="24"/>
          <w:szCs w:val="20"/>
        </w:rPr>
        <w:t>.</w:t>
      </w:r>
    </w:p>
    <w:p w14:paraId="2CCEF576"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А </w:t>
      </w:r>
      <w:r w:rsidRPr="00775FEF">
        <w:rPr>
          <w:rFonts w:ascii="Franklin Gothic Book" w:hAnsi="Franklin Gothic Book" w:cs="Arial" w:hint="eastAsia"/>
          <w:b/>
          <w:bCs/>
          <w:sz w:val="24"/>
          <w:szCs w:val="20"/>
        </w:rPr>
        <w:t>были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какие</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вот</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Олеся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сопереживали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какие</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моменты</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было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радовало</w:t>
      </w:r>
      <w:r w:rsidRPr="00775FEF">
        <w:rPr>
          <w:rFonts w:ascii="Franklin Gothic Book" w:hAnsi="Franklin Gothic Book" w:cs="Arial"/>
          <w:b/>
          <w:bCs/>
          <w:sz w:val="24"/>
          <w:szCs w:val="20"/>
        </w:rPr>
        <w:t>?</w:t>
      </w:r>
    </w:p>
    <w:p w14:paraId="1AAB8B2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К</w:t>
      </w:r>
      <w:r w:rsidRPr="00775FEF">
        <w:rPr>
          <w:rFonts w:ascii="Franklin Gothic Book" w:hAnsi="Franklin Gothic Book" w:cs="Arial" w:hint="eastAsia"/>
          <w:bCs/>
          <w:sz w:val="24"/>
          <w:szCs w:val="20"/>
        </w:rPr>
        <w:t>онечно</w:t>
      </w:r>
      <w:r w:rsidRPr="00775FEF">
        <w:rPr>
          <w:rFonts w:ascii="Franklin Gothic Book" w:hAnsi="Franklin Gothic Book" w:cs="Arial"/>
          <w:bCs/>
          <w:sz w:val="24"/>
          <w:szCs w:val="20"/>
        </w:rPr>
        <w:t>. О</w:t>
      </w:r>
      <w:r w:rsidRPr="00775FEF">
        <w:rPr>
          <w:rFonts w:ascii="Franklin Gothic Book" w:hAnsi="Franklin Gothic Book" w:cs="Arial" w:hint="eastAsia"/>
          <w:bCs/>
          <w:sz w:val="24"/>
          <w:szCs w:val="20"/>
        </w:rPr>
        <w:t>собенно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первые</w:t>
      </w:r>
      <w:r w:rsidRPr="00775FEF">
        <w:rPr>
          <w:rFonts w:ascii="Franklin Gothic Book" w:hAnsi="Franklin Gothic Book" w:cs="Arial"/>
          <w:bCs/>
          <w:sz w:val="24"/>
          <w:szCs w:val="20"/>
        </w:rPr>
        <w:t xml:space="preserve"> 4 </w:t>
      </w:r>
      <w:r w:rsidRPr="00775FEF">
        <w:rPr>
          <w:rFonts w:ascii="Franklin Gothic Book" w:hAnsi="Franklin Gothic Book" w:cs="Arial" w:hint="eastAsia"/>
          <w:bCs/>
          <w:sz w:val="24"/>
          <w:szCs w:val="20"/>
        </w:rPr>
        <w:t>серии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когда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максимально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динамично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развивалось</w:t>
      </w:r>
      <w:r w:rsidRPr="00775FEF">
        <w:rPr>
          <w:rFonts w:ascii="Franklin Gothic Book" w:hAnsi="Franklin Gothic Book" w:cs="Arial"/>
          <w:bCs/>
          <w:sz w:val="24"/>
          <w:szCs w:val="20"/>
        </w:rPr>
        <w:t>. С</w:t>
      </w:r>
      <w:r w:rsidRPr="00775FEF">
        <w:rPr>
          <w:rFonts w:ascii="Franklin Gothic Book" w:hAnsi="Franklin Gothic Book" w:cs="Arial" w:hint="eastAsia"/>
          <w:bCs/>
          <w:sz w:val="24"/>
          <w:szCs w:val="20"/>
        </w:rPr>
        <w:t>опереживание</w:t>
      </w:r>
      <w:r w:rsidRPr="00775FEF">
        <w:rPr>
          <w:rFonts w:ascii="Franklin Gothic Book" w:hAnsi="Franklin Gothic Book" w:cs="Arial"/>
          <w:bCs/>
          <w:sz w:val="24"/>
          <w:szCs w:val="20"/>
        </w:rPr>
        <w:t xml:space="preserve"> главной </w:t>
      </w:r>
      <w:r w:rsidRPr="00775FEF">
        <w:rPr>
          <w:rFonts w:ascii="Franklin Gothic Book" w:hAnsi="Franklin Gothic Book" w:cs="Arial" w:hint="eastAsia"/>
          <w:bCs/>
          <w:sz w:val="24"/>
          <w:szCs w:val="20"/>
        </w:rPr>
        <w:t>героине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связи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происходящим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ней</w:t>
      </w:r>
      <w:r w:rsidRPr="00775FEF">
        <w:rPr>
          <w:rFonts w:ascii="Franklin Gothic Book" w:hAnsi="Franklin Gothic Book" w:cs="Arial"/>
          <w:bCs/>
          <w:sz w:val="24"/>
          <w:szCs w:val="20"/>
        </w:rPr>
        <w:t>. О</w:t>
      </w:r>
      <w:r w:rsidRPr="00775FEF">
        <w:rPr>
          <w:rFonts w:ascii="Franklin Gothic Book" w:hAnsi="Franklin Gothic Book" w:cs="Arial" w:hint="eastAsia"/>
          <w:bCs/>
          <w:sz w:val="24"/>
          <w:szCs w:val="20"/>
        </w:rPr>
        <w:t>щущение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тревожности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надежды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 xml:space="preserve"> раз</w:t>
      </w:r>
      <w:r w:rsidRPr="00775FEF">
        <w:rPr>
          <w:rFonts w:ascii="Franklin Gothic Book" w:hAnsi="Franklin Gothic Book" w:cs="Arial" w:hint="eastAsia"/>
          <w:bCs/>
          <w:sz w:val="24"/>
          <w:szCs w:val="20"/>
        </w:rPr>
        <w:t>решится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будет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благополучно</w:t>
      </w:r>
      <w:r w:rsidRPr="00775FEF">
        <w:rPr>
          <w:rFonts w:ascii="Franklin Gothic Book" w:hAnsi="Franklin Gothic Book" w:cs="Arial"/>
          <w:bCs/>
          <w:sz w:val="24"/>
          <w:szCs w:val="20"/>
        </w:rPr>
        <w:t>.</w:t>
      </w:r>
    </w:p>
    <w:p w14:paraId="420553F8"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Б</w:t>
      </w:r>
      <w:r w:rsidRPr="00775FEF">
        <w:rPr>
          <w:rFonts w:ascii="Franklin Gothic Book" w:hAnsi="Franklin Gothic Book" w:cs="Arial" w:hint="eastAsia"/>
          <w:b/>
          <w:bCs/>
          <w:sz w:val="24"/>
          <w:szCs w:val="20"/>
        </w:rPr>
        <w:t>ыло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такое</w:t>
      </w:r>
      <w:r w:rsidRPr="00775FEF">
        <w:rPr>
          <w:rFonts w:ascii="Franklin Gothic Book" w:hAnsi="Franklin Gothic Book" w:cs="Arial"/>
          <w:b/>
          <w:bCs/>
          <w:sz w:val="24"/>
          <w:szCs w:val="20"/>
        </w:rPr>
        <w:t xml:space="preserve">. А у вас как </w:t>
      </w:r>
      <w:r w:rsidRPr="00775FEF">
        <w:rPr>
          <w:rFonts w:ascii="Franklin Gothic Book" w:hAnsi="Franklin Gothic Book" w:cs="Arial" w:hint="eastAsia"/>
          <w:b/>
          <w:bCs/>
          <w:sz w:val="24"/>
          <w:szCs w:val="20"/>
        </w:rPr>
        <w:t>было</w:t>
      </w:r>
      <w:r w:rsidRPr="00775FEF">
        <w:rPr>
          <w:rFonts w:ascii="Franklin Gothic Book" w:hAnsi="Franklin Gothic Book" w:cs="Arial"/>
          <w:b/>
          <w:bCs/>
          <w:sz w:val="24"/>
          <w:szCs w:val="20"/>
        </w:rPr>
        <w:t>?</w:t>
      </w:r>
    </w:p>
    <w:p w14:paraId="617328E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П</w:t>
      </w:r>
      <w:r w:rsidRPr="00775FEF">
        <w:rPr>
          <w:rFonts w:ascii="Franklin Gothic Book" w:hAnsi="Franklin Gothic Book" w:cs="Arial" w:hint="eastAsia"/>
          <w:bCs/>
          <w:sz w:val="24"/>
          <w:szCs w:val="20"/>
        </w:rPr>
        <w:t>рисутствует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безусловно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какие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моменты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когда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какие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яркие</w:t>
      </w:r>
      <w:r w:rsidRPr="00775FEF">
        <w:rPr>
          <w:rFonts w:ascii="Franklin Gothic Book" w:hAnsi="Franklin Gothic Book" w:cs="Arial"/>
          <w:bCs/>
          <w:sz w:val="24"/>
          <w:szCs w:val="20"/>
        </w:rPr>
        <w:t xml:space="preserve">. И ты </w:t>
      </w:r>
      <w:r w:rsidRPr="00775FEF">
        <w:rPr>
          <w:rFonts w:ascii="Franklin Gothic Book" w:hAnsi="Franklin Gothic Book" w:cs="Arial" w:hint="eastAsia"/>
          <w:bCs/>
          <w:sz w:val="24"/>
          <w:szCs w:val="20"/>
        </w:rPr>
        <w:t>уже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понимаешь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чему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ведёт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исходит</w:t>
      </w:r>
      <w:r w:rsidRPr="00775FEF">
        <w:rPr>
          <w:rFonts w:ascii="Franklin Gothic Book" w:hAnsi="Franklin Gothic Book" w:cs="Arial"/>
          <w:bCs/>
          <w:sz w:val="24"/>
          <w:szCs w:val="20"/>
        </w:rPr>
        <w:t>. Н</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держало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тебе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напряжение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протяжении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времени</w:t>
      </w:r>
      <w:r w:rsidRPr="00775FEF">
        <w:rPr>
          <w:rFonts w:ascii="Franklin Gothic Book" w:hAnsi="Franklin Gothic Book" w:cs="Arial"/>
          <w:bCs/>
          <w:sz w:val="24"/>
          <w:szCs w:val="20"/>
        </w:rPr>
        <w:t>. С</w:t>
      </w:r>
      <w:r w:rsidRPr="00775FEF">
        <w:rPr>
          <w:rFonts w:ascii="Franklin Gothic Book" w:hAnsi="Franklin Gothic Book" w:cs="Arial" w:hint="eastAsia"/>
          <w:bCs/>
          <w:sz w:val="24"/>
          <w:szCs w:val="20"/>
        </w:rPr>
        <w:t>оответственно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здесь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происходит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понимаешь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будет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дальше</w:t>
      </w:r>
      <w:r w:rsidRPr="00775FEF">
        <w:rPr>
          <w:rFonts w:ascii="Franklin Gothic Book" w:hAnsi="Franklin Gothic Book" w:cs="Arial"/>
          <w:bCs/>
          <w:sz w:val="24"/>
          <w:szCs w:val="20"/>
        </w:rPr>
        <w:t>. Р</w:t>
      </w:r>
      <w:r w:rsidRPr="00775FEF">
        <w:rPr>
          <w:rFonts w:ascii="Franklin Gothic Book" w:hAnsi="Franklin Gothic Book" w:cs="Arial" w:hint="eastAsia"/>
          <w:bCs/>
          <w:sz w:val="24"/>
          <w:szCs w:val="20"/>
        </w:rPr>
        <w:t>едкий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момент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когда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думаешь</w:t>
      </w:r>
      <w:r w:rsidRPr="00775FEF">
        <w:rPr>
          <w:rFonts w:ascii="Franklin Gothic Book" w:hAnsi="Franklin Gothic Book" w:cs="Arial"/>
          <w:bCs/>
          <w:sz w:val="24"/>
          <w:szCs w:val="20"/>
        </w:rPr>
        <w:t xml:space="preserve">, что </w:t>
      </w:r>
      <w:r w:rsidRPr="00775FEF">
        <w:rPr>
          <w:rFonts w:ascii="Franklin Gothic Book" w:hAnsi="Franklin Gothic Book" w:cs="Arial" w:hint="eastAsia"/>
          <w:bCs/>
          <w:sz w:val="24"/>
          <w:szCs w:val="20"/>
        </w:rPr>
        <w:t>удивительно</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даже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вопрос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пирожком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который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дали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день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рождения</w:t>
      </w:r>
      <w:r w:rsidRPr="00775FEF">
        <w:rPr>
          <w:rFonts w:ascii="Franklin Gothic Book" w:hAnsi="Franklin Gothic Book" w:cs="Arial"/>
          <w:bCs/>
          <w:sz w:val="24"/>
          <w:szCs w:val="20"/>
        </w:rPr>
        <w:t>. В</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е </w:t>
      </w:r>
      <w:r w:rsidRPr="00775FEF">
        <w:rPr>
          <w:rFonts w:ascii="Franklin Gothic Book" w:hAnsi="Franklin Gothic Book" w:cs="Arial" w:hint="eastAsia"/>
          <w:bCs/>
          <w:sz w:val="24"/>
          <w:szCs w:val="20"/>
        </w:rPr>
        <w:t>вспомнили</w:t>
      </w:r>
      <w:r w:rsidRPr="00775FEF">
        <w:rPr>
          <w:rFonts w:ascii="Franklin Gothic Book" w:hAnsi="Franklin Gothic Book" w:cs="Arial"/>
          <w:bCs/>
          <w:sz w:val="24"/>
          <w:szCs w:val="20"/>
        </w:rPr>
        <w:t>. О</w:t>
      </w:r>
      <w:r w:rsidRPr="00775FEF">
        <w:rPr>
          <w:rFonts w:ascii="Franklin Gothic Book" w:hAnsi="Franklin Gothic Book" w:cs="Arial" w:hint="eastAsia"/>
          <w:bCs/>
          <w:sz w:val="24"/>
          <w:szCs w:val="20"/>
        </w:rPr>
        <w:t>н</w:t>
      </w:r>
      <w:r w:rsidRPr="00775FEF">
        <w:rPr>
          <w:rFonts w:ascii="Franklin Gothic Book" w:hAnsi="Franklin Gothic Book" w:cs="Arial"/>
          <w:bCs/>
          <w:sz w:val="24"/>
          <w:szCs w:val="20"/>
        </w:rPr>
        <w:t xml:space="preserve"> </w:t>
      </w:r>
      <w:proofErr w:type="spellStart"/>
      <w:r w:rsidRPr="00775FEF">
        <w:rPr>
          <w:rFonts w:ascii="Franklin Gothic Book" w:hAnsi="Franklin Gothic Book" w:cs="Arial" w:hint="eastAsia"/>
          <w:bCs/>
          <w:sz w:val="24"/>
          <w:szCs w:val="20"/>
        </w:rPr>
        <w:t>недораскрыт</w:t>
      </w:r>
      <w:proofErr w:type="spellEnd"/>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proofErr w:type="spellStart"/>
      <w:r w:rsidRPr="00775FEF">
        <w:rPr>
          <w:rFonts w:ascii="Franklin Gothic Book" w:hAnsi="Franklin Gothic Book" w:cs="Arial" w:hint="eastAsia"/>
          <w:bCs/>
          <w:sz w:val="24"/>
          <w:szCs w:val="20"/>
        </w:rPr>
        <w:t>ест</w:t>
      </w:r>
      <w:r w:rsidRPr="00775FEF">
        <w:rPr>
          <w:rFonts w:ascii="Franklin Gothic Book" w:hAnsi="Franklin Gothic Book" w:cs="Arial"/>
          <w:bCs/>
          <w:sz w:val="24"/>
          <w:szCs w:val="20"/>
        </w:rPr>
        <w:t>ь</w:t>
      </w:r>
      <w:proofErr w:type="spellEnd"/>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детали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какие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затянутые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детали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хотелось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понимать</w:t>
      </w:r>
      <w:r w:rsidRPr="00775FEF">
        <w:rPr>
          <w:rFonts w:ascii="Franklin Gothic Book" w:hAnsi="Franklin Gothic Book" w:cs="Arial"/>
          <w:bCs/>
          <w:sz w:val="24"/>
          <w:szCs w:val="20"/>
        </w:rPr>
        <w:t>. З</w:t>
      </w:r>
      <w:r w:rsidRPr="00775FEF">
        <w:rPr>
          <w:rFonts w:ascii="Franklin Gothic Book" w:hAnsi="Franklin Gothic Book" w:cs="Arial" w:hint="eastAsia"/>
          <w:bCs/>
          <w:sz w:val="24"/>
          <w:szCs w:val="20"/>
        </w:rPr>
        <w:t>десь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неграмотное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расставление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акцентов</w:t>
      </w:r>
      <w:r w:rsidRPr="00775FEF">
        <w:rPr>
          <w:rFonts w:ascii="Franklin Gothic Book" w:hAnsi="Franklin Gothic Book" w:cs="Arial"/>
          <w:bCs/>
          <w:sz w:val="24"/>
          <w:szCs w:val="20"/>
        </w:rPr>
        <w:t xml:space="preserve">, режиссуры, </w:t>
      </w:r>
      <w:r w:rsidRPr="00775FEF">
        <w:rPr>
          <w:rFonts w:ascii="Franklin Gothic Book" w:hAnsi="Franklin Gothic Book" w:cs="Arial" w:hint="eastAsia"/>
          <w:bCs/>
          <w:sz w:val="24"/>
          <w:szCs w:val="20"/>
        </w:rPr>
        <w:t>или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сценарий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который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создан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изначально</w:t>
      </w:r>
      <w:r w:rsidRPr="00775FEF">
        <w:rPr>
          <w:rFonts w:ascii="Franklin Gothic Book" w:hAnsi="Franklin Gothic Book" w:cs="Arial"/>
          <w:bCs/>
          <w:sz w:val="24"/>
          <w:szCs w:val="20"/>
        </w:rPr>
        <w:t>. Б</w:t>
      </w:r>
      <w:r w:rsidRPr="00775FEF">
        <w:rPr>
          <w:rFonts w:ascii="Franklin Gothic Book" w:hAnsi="Franklin Gothic Book" w:cs="Arial" w:hint="eastAsia"/>
          <w:bCs/>
          <w:sz w:val="24"/>
          <w:szCs w:val="20"/>
        </w:rPr>
        <w:t>олее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видим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какой</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эмоциональной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стороны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актёров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подаче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всего</w:t>
      </w:r>
      <w:r w:rsidRPr="00775FEF">
        <w:rPr>
          <w:rFonts w:ascii="Franklin Gothic Book" w:hAnsi="Franklin Gothic Book" w:cs="Arial"/>
          <w:bCs/>
          <w:sz w:val="24"/>
          <w:szCs w:val="20"/>
        </w:rPr>
        <w:t>. К</w:t>
      </w:r>
      <w:r w:rsidRPr="00775FEF">
        <w:rPr>
          <w:rFonts w:ascii="Franklin Gothic Book" w:hAnsi="Franklin Gothic Book" w:cs="Arial" w:hint="eastAsia"/>
          <w:bCs/>
          <w:sz w:val="24"/>
          <w:szCs w:val="20"/>
        </w:rPr>
        <w:t>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надо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сыграть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надо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сделать</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динамики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развития</w:t>
      </w:r>
      <w:r w:rsidRPr="00775FEF">
        <w:rPr>
          <w:rFonts w:ascii="Franklin Gothic Book" w:hAnsi="Franklin Gothic Book" w:cs="Arial"/>
          <w:bCs/>
          <w:sz w:val="24"/>
          <w:szCs w:val="20"/>
        </w:rPr>
        <w:t>. М</w:t>
      </w:r>
      <w:r w:rsidRPr="00775FEF">
        <w:rPr>
          <w:rFonts w:ascii="Franklin Gothic Book" w:hAnsi="Franklin Gothic Book" w:cs="Arial" w:hint="eastAsia"/>
          <w:bCs/>
          <w:sz w:val="24"/>
          <w:szCs w:val="20"/>
        </w:rPr>
        <w:t>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сопереживали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просто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наблюдали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этим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всем</w:t>
      </w:r>
      <w:r w:rsidRPr="00775FEF">
        <w:rPr>
          <w:rFonts w:ascii="Franklin Gothic Book" w:hAnsi="Franklin Gothic Book" w:cs="Arial"/>
          <w:bCs/>
          <w:sz w:val="24"/>
          <w:szCs w:val="20"/>
        </w:rPr>
        <w:t>.</w:t>
      </w:r>
    </w:p>
    <w:p w14:paraId="19F547F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w:t>
      </w:r>
    </w:p>
    <w:p w14:paraId="71D78A7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М</w:t>
      </w:r>
      <w:r w:rsidRPr="00775FEF">
        <w:rPr>
          <w:rFonts w:ascii="Franklin Gothic Book" w:hAnsi="Franklin Gothic Book" w:cs="Arial" w:hint="eastAsia"/>
          <w:bCs/>
          <w:sz w:val="24"/>
          <w:szCs w:val="20"/>
        </w:rPr>
        <w:t>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включались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процесс</w:t>
      </w:r>
      <w:r w:rsidRPr="00775FEF">
        <w:rPr>
          <w:rFonts w:ascii="Franklin Gothic Book" w:hAnsi="Franklin Gothic Book" w:cs="Arial"/>
          <w:bCs/>
          <w:sz w:val="24"/>
          <w:szCs w:val="20"/>
        </w:rPr>
        <w:t>. М</w:t>
      </w:r>
      <w:r w:rsidRPr="00775FEF">
        <w:rPr>
          <w:rFonts w:ascii="Franklin Gothic Book" w:hAnsi="Franklin Gothic Book" w:cs="Arial" w:hint="eastAsia"/>
          <w:bCs/>
          <w:sz w:val="24"/>
          <w:szCs w:val="20"/>
        </w:rPr>
        <w:t>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читаем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когда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книги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собственно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делаем</w:t>
      </w:r>
      <w:r w:rsidRPr="00775FEF">
        <w:rPr>
          <w:rFonts w:ascii="Franklin Gothic Book" w:hAnsi="Franklin Gothic Book" w:cs="Arial"/>
          <w:bCs/>
          <w:sz w:val="24"/>
          <w:szCs w:val="20"/>
        </w:rPr>
        <w:t>? М</w:t>
      </w:r>
      <w:r w:rsidRPr="00775FEF">
        <w:rPr>
          <w:rFonts w:ascii="Franklin Gothic Book" w:hAnsi="Franklin Gothic Book" w:cs="Arial" w:hint="eastAsia"/>
          <w:bCs/>
          <w:sz w:val="24"/>
          <w:szCs w:val="20"/>
        </w:rPr>
        <w:t>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погружаемся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 xml:space="preserve">. Сериал,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знаю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даже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назвать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художественная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дива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которая</w:t>
      </w:r>
      <w:r w:rsidRPr="00775FEF">
        <w:rPr>
          <w:rFonts w:ascii="Franklin Gothic Book" w:hAnsi="Franklin Gothic Book" w:cs="Arial"/>
          <w:bCs/>
          <w:sz w:val="24"/>
          <w:szCs w:val="20"/>
        </w:rPr>
        <w:t xml:space="preserve">, 3-4, но </w:t>
      </w:r>
      <w:r w:rsidRPr="00775FEF">
        <w:rPr>
          <w:rFonts w:ascii="Franklin Gothic Book" w:hAnsi="Franklin Gothic Book" w:cs="Arial" w:hint="eastAsia"/>
          <w:bCs/>
          <w:sz w:val="24"/>
          <w:szCs w:val="20"/>
        </w:rPr>
        <w:t>максимум</w:t>
      </w:r>
      <w:r w:rsidRPr="00775FEF">
        <w:rPr>
          <w:rFonts w:ascii="Franklin Gothic Book" w:hAnsi="Franklin Gothic Book" w:cs="Arial"/>
          <w:bCs/>
          <w:sz w:val="24"/>
          <w:szCs w:val="20"/>
        </w:rPr>
        <w:t xml:space="preserve">. И </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большими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минусами</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поводу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будем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рекомендовать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друзьям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знакомым</w:t>
      </w:r>
      <w:r w:rsidRPr="00775FEF">
        <w:rPr>
          <w:rFonts w:ascii="Franklin Gothic Book" w:hAnsi="Franklin Gothic Book" w:cs="Arial"/>
          <w:bCs/>
          <w:sz w:val="24"/>
          <w:szCs w:val="20"/>
        </w:rPr>
        <w:t>. 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ребята</w:t>
      </w:r>
      <w:r w:rsidRPr="00775FEF">
        <w:rPr>
          <w:rFonts w:ascii="Franklin Gothic Book" w:hAnsi="Franklin Gothic Book" w:cs="Arial"/>
          <w:bCs/>
          <w:sz w:val="24"/>
          <w:szCs w:val="20"/>
        </w:rPr>
        <w:t>, у</w:t>
      </w:r>
      <w:r w:rsidRPr="00775FEF">
        <w:rPr>
          <w:rFonts w:ascii="Franklin Gothic Book" w:hAnsi="Franklin Gothic Book" w:cs="Arial" w:hint="eastAsia"/>
          <w:bCs/>
          <w:sz w:val="24"/>
          <w:szCs w:val="20"/>
        </w:rPr>
        <w:t>паси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Бог</w:t>
      </w:r>
      <w:r w:rsidRPr="00775FEF">
        <w:rPr>
          <w:rFonts w:ascii="Franklin Gothic Book" w:hAnsi="Franklin Gothic Book" w:cs="Arial"/>
          <w:bCs/>
          <w:sz w:val="24"/>
          <w:szCs w:val="20"/>
        </w:rPr>
        <w:t>.</w:t>
      </w:r>
    </w:p>
    <w:p w14:paraId="74E854C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С</w:t>
      </w:r>
      <w:r w:rsidRPr="00775FEF">
        <w:rPr>
          <w:rFonts w:ascii="Franklin Gothic Book" w:hAnsi="Franklin Gothic Book" w:cs="Arial" w:hint="eastAsia"/>
          <w:bCs/>
          <w:sz w:val="24"/>
          <w:szCs w:val="20"/>
        </w:rPr>
        <w:t>лушайте</w:t>
      </w:r>
      <w:r w:rsidRPr="00775FEF">
        <w:rPr>
          <w:rFonts w:ascii="Franklin Gothic Book" w:hAnsi="Franklin Gothic Book" w:cs="Arial"/>
          <w:bCs/>
          <w:sz w:val="24"/>
          <w:szCs w:val="20"/>
        </w:rPr>
        <w:t xml:space="preserve">, а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соглашусь</w:t>
      </w:r>
      <w:r w:rsidRPr="00775FEF">
        <w:rPr>
          <w:rFonts w:ascii="Franklin Gothic Book" w:hAnsi="Franklin Gothic Book" w:cs="Arial"/>
          <w:bCs/>
          <w:sz w:val="24"/>
          <w:szCs w:val="20"/>
        </w:rPr>
        <w:t>. М</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понравилась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игра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некоторых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актёров</w:t>
      </w:r>
      <w:r w:rsidRPr="00775FEF">
        <w:rPr>
          <w:rFonts w:ascii="Franklin Gothic Book" w:hAnsi="Franklin Gothic Book" w:cs="Arial"/>
          <w:bCs/>
          <w:sz w:val="24"/>
          <w:szCs w:val="20"/>
        </w:rPr>
        <w:t>. Б</w:t>
      </w:r>
      <w:r w:rsidRPr="00775FEF">
        <w:rPr>
          <w:rFonts w:ascii="Franklin Gothic Book" w:hAnsi="Franklin Gothic Book" w:cs="Arial" w:hint="eastAsia"/>
          <w:bCs/>
          <w:sz w:val="24"/>
          <w:szCs w:val="20"/>
        </w:rPr>
        <w:t>олее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скажем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из</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за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действительно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понимание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скорее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будто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дубляж</w:t>
      </w:r>
      <w:r w:rsidRPr="00775FEF">
        <w:rPr>
          <w:rFonts w:ascii="Franklin Gothic Book" w:hAnsi="Franklin Gothic Book" w:cs="Arial"/>
          <w:bCs/>
          <w:sz w:val="24"/>
          <w:szCs w:val="20"/>
        </w:rPr>
        <w:t xml:space="preserve">. Но </w:t>
      </w:r>
      <w:r w:rsidRPr="00775FEF">
        <w:rPr>
          <w:rFonts w:ascii="Franklin Gothic Book" w:hAnsi="Franklin Gothic Book" w:cs="Arial" w:hint="eastAsia"/>
          <w:bCs/>
          <w:sz w:val="24"/>
          <w:szCs w:val="20"/>
        </w:rPr>
        <w:t>мне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даже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интереснее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потому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идее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типа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другой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стране</w:t>
      </w:r>
      <w:r w:rsidRPr="00775FEF">
        <w:rPr>
          <w:rFonts w:ascii="Franklin Gothic Book" w:hAnsi="Franklin Gothic Book" w:cs="Arial"/>
          <w:bCs/>
          <w:sz w:val="24"/>
          <w:szCs w:val="20"/>
        </w:rPr>
        <w:t xml:space="preserve"> происходит. Даже прикольно смотрится.</w:t>
      </w:r>
    </w:p>
    <w:p w14:paraId="1009CDE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Я </w:t>
      </w:r>
      <w:r w:rsidRPr="00775FEF">
        <w:rPr>
          <w:rFonts w:ascii="Franklin Gothic Book" w:hAnsi="Franklin Gothic Book" w:cs="Arial" w:hint="eastAsia"/>
          <w:bCs/>
          <w:sz w:val="24"/>
          <w:szCs w:val="20"/>
        </w:rPr>
        <w:t>присоединяюсь</w:t>
      </w:r>
      <w:r w:rsidRPr="00775FEF">
        <w:rPr>
          <w:rFonts w:ascii="Franklin Gothic Book" w:hAnsi="Franklin Gothic Book" w:cs="Arial"/>
          <w:bCs/>
          <w:sz w:val="24"/>
          <w:szCs w:val="20"/>
        </w:rPr>
        <w:t>.</w:t>
      </w:r>
    </w:p>
    <w:p w14:paraId="632E09BC" w14:textId="77777777" w:rsidR="00775FEF" w:rsidRPr="00775FEF" w:rsidRDefault="00775FEF" w:rsidP="00775FEF">
      <w:pPr>
        <w:spacing w:before="120" w:after="0"/>
        <w:jc w:val="both"/>
        <w:rPr>
          <w:rFonts w:ascii="Franklin Gothic Book" w:hAnsi="Franklin Gothic Book" w:cs="Arial"/>
          <w:b/>
          <w:bCs/>
          <w:sz w:val="24"/>
          <w:szCs w:val="24"/>
        </w:rPr>
      </w:pPr>
      <w:r w:rsidRPr="00775FEF">
        <w:rPr>
          <w:rFonts w:ascii="Franklin Gothic Book" w:hAnsi="Franklin Gothic Book" w:cs="Arial"/>
          <w:b/>
          <w:bCs/>
          <w:sz w:val="24"/>
          <w:szCs w:val="20"/>
        </w:rPr>
        <w:t>Модератор: Х</w:t>
      </w:r>
      <w:r w:rsidRPr="00775FEF">
        <w:rPr>
          <w:rFonts w:ascii="Franklin Gothic Book" w:hAnsi="Franklin Gothic Book" w:cs="Arial" w:hint="eastAsia"/>
          <w:b/>
          <w:bCs/>
          <w:sz w:val="24"/>
          <w:szCs w:val="20"/>
        </w:rPr>
        <w:t>орошо</w:t>
      </w:r>
      <w:r w:rsidRPr="00775FEF">
        <w:rPr>
          <w:rFonts w:ascii="Franklin Gothic Book" w:hAnsi="Franklin Gothic Book" w:cs="Arial"/>
          <w:b/>
          <w:bCs/>
          <w:sz w:val="24"/>
          <w:szCs w:val="20"/>
        </w:rPr>
        <w:t xml:space="preserve">. А </w:t>
      </w:r>
      <w:r w:rsidRPr="00775FEF">
        <w:rPr>
          <w:rFonts w:ascii="Franklin Gothic Book" w:hAnsi="Franklin Gothic Book" w:cs="Arial" w:hint="eastAsia"/>
          <w:b/>
          <w:bCs/>
          <w:sz w:val="24"/>
          <w:szCs w:val="20"/>
        </w:rPr>
        <w:t>у</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кого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было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какие</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моменты</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какие</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чувства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у</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вас</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там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радостные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наоборот</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какие</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грустные</w:t>
      </w:r>
      <w:r w:rsidRPr="00775FEF">
        <w:rPr>
          <w:rFonts w:ascii="Franklin Gothic Book" w:hAnsi="Franklin Gothic Book" w:cs="Arial"/>
          <w:b/>
          <w:bCs/>
          <w:sz w:val="24"/>
          <w:szCs w:val="20"/>
        </w:rPr>
        <w:t xml:space="preserve">? </w:t>
      </w:r>
      <w:r w:rsidRPr="00775FEF">
        <w:rPr>
          <w:rFonts w:ascii="Franklin Gothic Book" w:hAnsi="Franklin Gothic Book" w:cs="Arial"/>
          <w:b/>
          <w:bCs/>
          <w:sz w:val="24"/>
          <w:szCs w:val="24"/>
        </w:rPr>
        <w:t>(</w:t>
      </w:r>
      <w:r w:rsidRPr="00775FEF">
        <w:rPr>
          <w:rFonts w:ascii="Franklin Gothic Book" w:hAnsi="Franklin Gothic Book" w:cs="Arial"/>
          <w:b/>
          <w:bCs/>
          <w:i/>
          <w:iCs/>
          <w:sz w:val="24"/>
          <w:szCs w:val="24"/>
        </w:rPr>
        <w:t>общий шум, говорят одновременно</w:t>
      </w:r>
      <w:r w:rsidRPr="00775FEF">
        <w:rPr>
          <w:rFonts w:ascii="Franklin Gothic Book" w:hAnsi="Franklin Gothic Book" w:cs="Arial"/>
          <w:b/>
          <w:bCs/>
          <w:sz w:val="24"/>
          <w:szCs w:val="24"/>
        </w:rPr>
        <w:t>).</w:t>
      </w:r>
    </w:p>
    <w:p w14:paraId="78386F2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У меня </w:t>
      </w:r>
      <w:r w:rsidRPr="00775FEF">
        <w:rPr>
          <w:rFonts w:ascii="Franklin Gothic Book" w:hAnsi="Franklin Gothic Book" w:cs="Arial" w:hint="eastAsia"/>
          <w:bCs/>
          <w:sz w:val="24"/>
          <w:szCs w:val="20"/>
        </w:rPr>
        <w:t>один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момент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когда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конце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любви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разговаривают</w:t>
      </w:r>
      <w:r w:rsidRPr="00775FEF">
        <w:rPr>
          <w:rFonts w:ascii="Franklin Gothic Book" w:hAnsi="Franklin Gothic Book" w:cs="Arial"/>
          <w:bCs/>
          <w:sz w:val="24"/>
          <w:szCs w:val="20"/>
        </w:rPr>
        <w:t>. Э</w:t>
      </w:r>
      <w:r w:rsidRPr="00775FEF">
        <w:rPr>
          <w:rFonts w:ascii="Franklin Gothic Book" w:hAnsi="Franklin Gothic Book" w:cs="Arial" w:hint="eastAsia"/>
          <w:bCs/>
          <w:sz w:val="24"/>
          <w:szCs w:val="20"/>
        </w:rPr>
        <w:t>тот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Игорь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показалось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самый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искренний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плане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игры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самый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профессиональный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таки</w:t>
      </w:r>
      <w:r w:rsidRPr="00775FEF">
        <w:rPr>
          <w:rFonts w:ascii="Franklin Gothic Book" w:hAnsi="Franklin Gothic Book" w:cs="Arial"/>
          <w:bCs/>
          <w:sz w:val="24"/>
          <w:szCs w:val="20"/>
        </w:rPr>
        <w:t>. О</w:t>
      </w:r>
      <w:r w:rsidRPr="00775FEF">
        <w:rPr>
          <w:rFonts w:ascii="Franklin Gothic Book" w:hAnsi="Franklin Gothic Book" w:cs="Arial" w:hint="eastAsia"/>
          <w:bCs/>
          <w:sz w:val="24"/>
          <w:szCs w:val="20"/>
        </w:rPr>
        <w:t>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улыбался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иногда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грустинка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была</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А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кстати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proofErr w:type="spellStart"/>
      <w:r w:rsidRPr="00775FEF">
        <w:rPr>
          <w:rFonts w:ascii="Franklin Gothic Book" w:hAnsi="Franklin Gothic Book" w:cs="Arial" w:hint="eastAsia"/>
          <w:bCs/>
          <w:sz w:val="24"/>
          <w:szCs w:val="20"/>
        </w:rPr>
        <w:t>Брэда</w:t>
      </w:r>
      <w:proofErr w:type="spellEnd"/>
      <w:r w:rsidRPr="00775FEF">
        <w:rPr>
          <w:rFonts w:ascii="Franklin Gothic Book" w:hAnsi="Franklin Gothic Book" w:cs="Arial"/>
          <w:bCs/>
          <w:sz w:val="24"/>
          <w:szCs w:val="20"/>
        </w:rPr>
        <w:t xml:space="preserve"> </w:t>
      </w:r>
      <w:proofErr w:type="spellStart"/>
      <w:r w:rsidRPr="00775FEF">
        <w:rPr>
          <w:rFonts w:ascii="Franklin Gothic Book" w:hAnsi="Franklin Gothic Book" w:cs="Arial" w:hint="eastAsia"/>
          <w:bCs/>
          <w:sz w:val="24"/>
          <w:szCs w:val="20"/>
        </w:rPr>
        <w:t>Питта</w:t>
      </w:r>
      <w:proofErr w:type="spellEnd"/>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может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ещё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похож</w:t>
      </w:r>
      <w:r w:rsidRPr="00775FEF">
        <w:rPr>
          <w:rFonts w:ascii="Franklin Gothic Book" w:hAnsi="Franklin Gothic Book" w:cs="Arial"/>
          <w:bCs/>
          <w:sz w:val="24"/>
          <w:szCs w:val="20"/>
        </w:rPr>
        <w:t>. О</w:t>
      </w:r>
      <w:r w:rsidRPr="00775FEF">
        <w:rPr>
          <w:rFonts w:ascii="Franklin Gothic Book" w:hAnsi="Franklin Gothic Book" w:cs="Arial" w:hint="eastAsia"/>
          <w:bCs/>
          <w:sz w:val="24"/>
          <w:szCs w:val="20"/>
        </w:rPr>
        <w:t>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симпатичен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общем</w:t>
      </w:r>
      <w:r w:rsidRPr="00775FEF">
        <w:rPr>
          <w:rFonts w:ascii="Franklin Gothic Book" w:hAnsi="Franklin Gothic Book" w:cs="Arial"/>
          <w:bCs/>
          <w:sz w:val="24"/>
          <w:szCs w:val="20"/>
        </w:rPr>
        <w:t>. К</w:t>
      </w:r>
      <w:r w:rsidRPr="00775FEF">
        <w:rPr>
          <w:rFonts w:ascii="Franklin Gothic Book" w:hAnsi="Franklin Gothic Book" w:cs="Arial" w:hint="eastAsia"/>
          <w:bCs/>
          <w:sz w:val="24"/>
          <w:szCs w:val="20"/>
        </w:rPr>
        <w:t>ак</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проявлял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свою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игру</w:t>
      </w:r>
      <w:r w:rsidRPr="00775FEF">
        <w:rPr>
          <w:rFonts w:ascii="Franklin Gothic Book" w:hAnsi="Franklin Gothic Book" w:cs="Arial"/>
          <w:bCs/>
          <w:sz w:val="24"/>
          <w:szCs w:val="20"/>
        </w:rPr>
        <w:t>. И т</w:t>
      </w:r>
      <w:r w:rsidRPr="00775FEF">
        <w:rPr>
          <w:rFonts w:ascii="Franklin Gothic Book" w:hAnsi="Franklin Gothic Book" w:cs="Arial" w:hint="eastAsia"/>
          <w:bCs/>
          <w:sz w:val="24"/>
          <w:szCs w:val="20"/>
        </w:rPr>
        <w:t>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более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каждый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актёр</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проявлял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эмоционально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свою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игру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более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другими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эмоциями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наверное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выражалось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общем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фильме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эмоциональном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плане</w:t>
      </w:r>
      <w:r w:rsidRPr="00775FEF">
        <w:rPr>
          <w:rFonts w:ascii="Franklin Gothic Book" w:hAnsi="Franklin Gothic Book" w:cs="Arial"/>
          <w:bCs/>
          <w:sz w:val="24"/>
          <w:szCs w:val="20"/>
        </w:rPr>
        <w:t xml:space="preserve">. И </w:t>
      </w:r>
      <w:r w:rsidRPr="00775FEF">
        <w:rPr>
          <w:rFonts w:ascii="Franklin Gothic Book" w:hAnsi="Franklin Gothic Book" w:cs="Arial" w:hint="eastAsia"/>
          <w:bCs/>
          <w:sz w:val="24"/>
          <w:szCs w:val="20"/>
        </w:rPr>
        <w:t>сейчас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может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где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ещё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какие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эмоции</w:t>
      </w:r>
      <w:r w:rsidRPr="00775FEF">
        <w:rPr>
          <w:rFonts w:ascii="Franklin Gothic Book" w:hAnsi="Franklin Gothic Book" w:cs="Arial"/>
          <w:bCs/>
          <w:sz w:val="24"/>
          <w:szCs w:val="20"/>
        </w:rPr>
        <w:t>. Н</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здесь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плане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прям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будоражащее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w:t>
      </w:r>
    </w:p>
    <w:p w14:paraId="280DF12F"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w:t>
      </w:r>
      <w:r w:rsidRPr="00775FEF">
        <w:rPr>
          <w:rFonts w:ascii="Franklin Gothic Book" w:hAnsi="Franklin Gothic Book" w:cs="Arial" w:hint="eastAsia"/>
          <w:b/>
          <w:bCs/>
          <w:sz w:val="24"/>
          <w:szCs w:val="20"/>
        </w:rPr>
        <w:t>орошо</w:t>
      </w:r>
      <w:r w:rsidRPr="00775FEF">
        <w:rPr>
          <w:rFonts w:ascii="Franklin Gothic Book" w:hAnsi="Franklin Gothic Book" w:cs="Arial"/>
          <w:b/>
          <w:bCs/>
          <w:sz w:val="24"/>
          <w:szCs w:val="20"/>
        </w:rPr>
        <w:t>. Д</w:t>
      </w:r>
      <w:r w:rsidRPr="00775FEF">
        <w:rPr>
          <w:rFonts w:ascii="Franklin Gothic Book" w:hAnsi="Franklin Gothic Book" w:cs="Arial" w:hint="eastAsia"/>
          <w:b/>
          <w:bCs/>
          <w:sz w:val="24"/>
          <w:szCs w:val="20"/>
        </w:rPr>
        <w:t>енис</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у</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вас</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w:t>
      </w:r>
      <w:r w:rsidRPr="00775FEF">
        <w:rPr>
          <w:rFonts w:ascii="Franklin Gothic Book" w:hAnsi="Franklin Gothic Book" w:cs="Arial"/>
          <w:b/>
          <w:bCs/>
          <w:sz w:val="24"/>
          <w:szCs w:val="20"/>
        </w:rPr>
        <w:t>? Б</w:t>
      </w:r>
      <w:r w:rsidRPr="00775FEF">
        <w:rPr>
          <w:rFonts w:ascii="Franklin Gothic Book" w:hAnsi="Franklin Gothic Book" w:cs="Arial" w:hint="eastAsia"/>
          <w:b/>
          <w:bCs/>
          <w:sz w:val="24"/>
          <w:szCs w:val="20"/>
        </w:rPr>
        <w:t>ыли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какие</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чувства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вообще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этому</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поводу</w:t>
      </w:r>
      <w:r w:rsidRPr="00775FEF">
        <w:rPr>
          <w:rFonts w:ascii="Franklin Gothic Book" w:hAnsi="Franklin Gothic Book" w:cs="Arial"/>
          <w:b/>
          <w:bCs/>
          <w:sz w:val="24"/>
          <w:szCs w:val="20"/>
        </w:rPr>
        <w:t>?</w:t>
      </w:r>
    </w:p>
    <w:p w14:paraId="39EA57D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Денис: </w:t>
      </w:r>
      <w:r w:rsidRPr="00775FEF">
        <w:rPr>
          <w:rFonts w:ascii="Franklin Gothic Book" w:hAnsi="Franklin Gothic Book" w:cs="Arial"/>
          <w:bCs/>
          <w:sz w:val="24"/>
          <w:szCs w:val="20"/>
        </w:rPr>
        <w:t>Ч</w:t>
      </w:r>
      <w:r w:rsidRPr="00775FEF">
        <w:rPr>
          <w:rFonts w:ascii="Franklin Gothic Book" w:hAnsi="Franklin Gothic Book" w:cs="Arial" w:hint="eastAsia"/>
          <w:bCs/>
          <w:sz w:val="24"/>
          <w:szCs w:val="20"/>
        </w:rPr>
        <w:t>увства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патриотизма</w:t>
      </w:r>
      <w:r w:rsidRPr="00775FEF">
        <w:rPr>
          <w:rFonts w:ascii="Franklin Gothic Book" w:hAnsi="Franklin Gothic Book" w:cs="Arial"/>
          <w:bCs/>
          <w:sz w:val="24"/>
          <w:szCs w:val="20"/>
        </w:rPr>
        <w:t xml:space="preserve">. Я,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принципе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ждал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какое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чувство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патриотизма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возникнет</w:t>
      </w:r>
      <w:r w:rsidRPr="00775FEF">
        <w:rPr>
          <w:rFonts w:ascii="Franklin Gothic Book" w:hAnsi="Franklin Gothic Book" w:cs="Arial"/>
          <w:bCs/>
          <w:sz w:val="24"/>
          <w:szCs w:val="20"/>
        </w:rPr>
        <w:t xml:space="preserve">. К </w:t>
      </w:r>
      <w:r w:rsidRPr="00775FEF">
        <w:rPr>
          <w:rFonts w:ascii="Franklin Gothic Book" w:hAnsi="Franklin Gothic Book" w:cs="Arial" w:hint="eastAsia"/>
          <w:bCs/>
          <w:sz w:val="24"/>
          <w:szCs w:val="20"/>
        </w:rPr>
        <w:t>сожалению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возникло</w:t>
      </w:r>
      <w:r w:rsidRPr="00775FEF">
        <w:rPr>
          <w:rFonts w:ascii="Franklin Gothic Book" w:hAnsi="Franklin Gothic Book" w:cs="Arial"/>
          <w:bCs/>
          <w:sz w:val="24"/>
          <w:szCs w:val="20"/>
        </w:rPr>
        <w:t>.</w:t>
      </w:r>
    </w:p>
    <w:p w14:paraId="6E389CAF"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Н</w:t>
      </w:r>
      <w:r w:rsidRPr="00775FEF">
        <w:rPr>
          <w:rFonts w:ascii="Franklin Gothic Book" w:hAnsi="Franklin Gothic Book" w:cs="Arial" w:hint="eastAsia"/>
          <w:b/>
          <w:bCs/>
          <w:sz w:val="24"/>
          <w:szCs w:val="20"/>
        </w:rPr>
        <w:t>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возникло</w:t>
      </w:r>
      <w:r w:rsidRPr="00775FEF">
        <w:rPr>
          <w:rFonts w:ascii="Franklin Gothic Book" w:hAnsi="Franklin Gothic Book" w:cs="Arial"/>
          <w:b/>
          <w:bCs/>
          <w:sz w:val="24"/>
          <w:szCs w:val="20"/>
        </w:rPr>
        <w:t>.</w:t>
      </w:r>
    </w:p>
    <w:p w14:paraId="0CDFCDA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Денис: </w:t>
      </w:r>
      <w:r w:rsidRPr="00775FEF">
        <w:rPr>
          <w:rFonts w:ascii="Franklin Gothic Book" w:hAnsi="Franklin Gothic Book" w:cs="Arial"/>
          <w:bCs/>
          <w:sz w:val="24"/>
          <w:szCs w:val="20"/>
        </w:rPr>
        <w:t>М</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понравилось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Америке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таки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снималось</w:t>
      </w:r>
      <w:r w:rsidRPr="00775FEF">
        <w:rPr>
          <w:rFonts w:ascii="Franklin Gothic Book" w:hAnsi="Franklin Gothic Book" w:cs="Arial"/>
          <w:bCs/>
          <w:sz w:val="24"/>
          <w:szCs w:val="20"/>
        </w:rPr>
        <w:t>. Э</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необычно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для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российского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кинематографа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назвал</w:t>
      </w:r>
      <w:r w:rsidRPr="00775FEF">
        <w:rPr>
          <w:rFonts w:ascii="Franklin Gothic Book" w:hAnsi="Franklin Gothic Book" w:cs="Arial"/>
          <w:bCs/>
          <w:sz w:val="24"/>
          <w:szCs w:val="20"/>
        </w:rPr>
        <w:t xml:space="preserve">. С </w:t>
      </w:r>
      <w:r w:rsidRPr="00775FEF">
        <w:rPr>
          <w:rFonts w:ascii="Franklin Gothic Book" w:hAnsi="Franklin Gothic Book" w:cs="Arial" w:hint="eastAsia"/>
          <w:bCs/>
          <w:sz w:val="24"/>
          <w:szCs w:val="20"/>
        </w:rPr>
        <w:t>каждой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серией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верил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надеялся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будет</w:t>
      </w:r>
      <w:r w:rsidRPr="00775FEF">
        <w:rPr>
          <w:rFonts w:ascii="Franklin Gothic Book" w:hAnsi="Franklin Gothic Book" w:cs="Arial"/>
          <w:bCs/>
          <w:sz w:val="24"/>
          <w:szCs w:val="20"/>
        </w:rPr>
        <w:t>. Ж</w:t>
      </w:r>
      <w:r w:rsidRPr="00775FEF">
        <w:rPr>
          <w:rFonts w:ascii="Franklin Gothic Book" w:hAnsi="Franklin Gothic Book" w:cs="Arial" w:hint="eastAsia"/>
          <w:bCs/>
          <w:sz w:val="24"/>
          <w:szCs w:val="20"/>
        </w:rPr>
        <w:t>дал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время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моменте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веры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скажем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каждой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серией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произойдёт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необычное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интересное</w:t>
      </w:r>
      <w:r w:rsidRPr="00775FEF">
        <w:rPr>
          <w:rFonts w:ascii="Franklin Gothic Book" w:hAnsi="Franklin Gothic Book" w:cs="Arial"/>
          <w:bCs/>
          <w:sz w:val="24"/>
          <w:szCs w:val="20"/>
        </w:rPr>
        <w:t>. 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немного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сопереживал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главной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героине</w:t>
      </w:r>
      <w:r w:rsidRPr="00775FEF">
        <w:rPr>
          <w:rFonts w:ascii="Franklin Gothic Book" w:hAnsi="Franklin Gothic Book" w:cs="Arial"/>
          <w:bCs/>
          <w:sz w:val="24"/>
          <w:szCs w:val="20"/>
        </w:rPr>
        <w:t>. Н</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думал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будет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более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посерьёзнее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проблемы</w:t>
      </w:r>
      <w:r w:rsidRPr="00775FEF">
        <w:rPr>
          <w:rFonts w:ascii="Franklin Gothic Book" w:hAnsi="Franklin Gothic Book" w:cs="Arial"/>
          <w:bCs/>
          <w:sz w:val="24"/>
          <w:szCs w:val="20"/>
        </w:rPr>
        <w:t>. Н</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посчитал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уж</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большая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прям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ужасны</w:t>
      </w:r>
      <w:r w:rsidRPr="00775FEF">
        <w:rPr>
          <w:rFonts w:ascii="Franklin Gothic Book" w:hAnsi="Franklin Gothic Book" w:cs="Arial"/>
          <w:bCs/>
          <w:sz w:val="24"/>
          <w:szCs w:val="20"/>
        </w:rPr>
        <w:t xml:space="preserve">е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какие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вещи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творились</w:t>
      </w:r>
      <w:r w:rsidRPr="00775FEF">
        <w:rPr>
          <w:rFonts w:ascii="Franklin Gothic Book" w:hAnsi="Franklin Gothic Book" w:cs="Arial"/>
          <w:bCs/>
          <w:sz w:val="24"/>
          <w:szCs w:val="20"/>
        </w:rPr>
        <w:t>. В</w:t>
      </w:r>
      <w:r w:rsidRPr="00775FEF">
        <w:rPr>
          <w:rFonts w:ascii="Franklin Gothic Book" w:hAnsi="Franklin Gothic Book" w:cs="Arial" w:hint="eastAsia"/>
          <w:bCs/>
          <w:sz w:val="24"/>
          <w:szCs w:val="20"/>
        </w:rPr>
        <w:t>озможно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часто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фильмах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показывают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русскими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происходит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ещё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хуже</w:t>
      </w:r>
      <w:r w:rsidRPr="00775FEF">
        <w:rPr>
          <w:rFonts w:ascii="Franklin Gothic Book" w:hAnsi="Franklin Gothic Book" w:cs="Arial"/>
          <w:bCs/>
          <w:sz w:val="24"/>
          <w:szCs w:val="20"/>
        </w:rPr>
        <w:t>. Б</w:t>
      </w:r>
      <w:r w:rsidRPr="00775FEF">
        <w:rPr>
          <w:rFonts w:ascii="Franklin Gothic Book" w:hAnsi="Franklin Gothic Book" w:cs="Arial" w:hint="eastAsia"/>
          <w:bCs/>
          <w:sz w:val="24"/>
          <w:szCs w:val="20"/>
        </w:rPr>
        <w:t>олее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серьёзные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моменты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такие</w:t>
      </w:r>
      <w:r w:rsidRPr="00775FEF">
        <w:rPr>
          <w:rFonts w:ascii="Franklin Gothic Book" w:hAnsi="Franklin Gothic Book" w:cs="Arial"/>
          <w:bCs/>
          <w:sz w:val="24"/>
          <w:szCs w:val="20"/>
        </w:rPr>
        <w:t>.</w:t>
      </w:r>
    </w:p>
    <w:p w14:paraId="00E13EB0"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Т</w:t>
      </w:r>
      <w:r w:rsidRPr="00775FEF">
        <w:rPr>
          <w:rFonts w:ascii="Franklin Gothic Book" w:hAnsi="Franklin Gothic Book" w:cs="Arial" w:hint="eastAsia"/>
          <w:b/>
          <w:bCs/>
          <w:sz w:val="24"/>
          <w:szCs w:val="20"/>
        </w:rPr>
        <w:t>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есть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даже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жести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могл</w:t>
      </w:r>
      <w:r w:rsidRPr="00775FEF">
        <w:rPr>
          <w:rFonts w:ascii="Franklin Gothic Book" w:hAnsi="Franklin Gothic Book" w:cs="Arial"/>
          <w:b/>
          <w:bCs/>
          <w:sz w:val="24"/>
          <w:szCs w:val="20"/>
        </w:rPr>
        <w:t xml:space="preserve">о </w:t>
      </w:r>
      <w:r w:rsidRPr="00775FEF">
        <w:rPr>
          <w:rFonts w:ascii="Franklin Gothic Book" w:hAnsi="Franklin Gothic Book" w:cs="Arial" w:hint="eastAsia"/>
          <w:b/>
          <w:bCs/>
          <w:sz w:val="24"/>
          <w:szCs w:val="20"/>
        </w:rPr>
        <w:t>быть</w:t>
      </w:r>
      <w:r w:rsidRPr="00775FEF">
        <w:rPr>
          <w:rFonts w:ascii="Franklin Gothic Book" w:hAnsi="Franklin Gothic Book" w:cs="Arial"/>
          <w:b/>
          <w:bCs/>
          <w:sz w:val="24"/>
          <w:szCs w:val="20"/>
        </w:rPr>
        <w:t>?</w:t>
      </w:r>
    </w:p>
    <w:p w14:paraId="5C2E9032" w14:textId="77777777" w:rsidR="00775FEF" w:rsidRPr="00775FEF" w:rsidRDefault="00775FEF" w:rsidP="00775FEF">
      <w:pPr>
        <w:spacing w:before="120" w:after="0"/>
        <w:jc w:val="both"/>
        <w:rPr>
          <w:rFonts w:ascii="Franklin Gothic Book" w:hAnsi="Franklin Gothic Book" w:cs="Arial"/>
          <w:bCs/>
          <w:sz w:val="24"/>
          <w:szCs w:val="24"/>
        </w:rPr>
      </w:pPr>
      <w:r w:rsidRPr="00775FEF">
        <w:rPr>
          <w:rFonts w:ascii="Franklin Gothic Book" w:hAnsi="Franklin Gothic Book" w:cs="Arial"/>
          <w:b/>
          <w:bCs/>
          <w:sz w:val="24"/>
          <w:szCs w:val="20"/>
        </w:rPr>
        <w:t xml:space="preserve">Денис: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остаточно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комфортные</w:t>
      </w:r>
      <w:r w:rsidRPr="00775FEF">
        <w:rPr>
          <w:rFonts w:ascii="Franklin Gothic Book" w:hAnsi="Franklin Gothic Book" w:cs="Arial"/>
          <w:bCs/>
          <w:sz w:val="24"/>
          <w:szCs w:val="20"/>
        </w:rPr>
        <w:t xml:space="preserve">. Я </w:t>
      </w:r>
      <w:r w:rsidRPr="00775FEF">
        <w:rPr>
          <w:rFonts w:ascii="Franklin Gothic Book" w:hAnsi="Franklin Gothic Book" w:cs="Arial" w:hint="eastAsia"/>
          <w:bCs/>
          <w:sz w:val="24"/>
          <w:szCs w:val="20"/>
        </w:rPr>
        <w:t>считаю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достаточно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комфортных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условиях</w:t>
      </w:r>
      <w:r w:rsidRPr="00775FEF">
        <w:rPr>
          <w:rFonts w:ascii="Franklin Gothic Book" w:hAnsi="Franklin Gothic Book" w:cs="Arial"/>
          <w:bCs/>
          <w:sz w:val="24"/>
          <w:szCs w:val="20"/>
        </w:rPr>
        <w:t xml:space="preserve">.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общий шум, говорят одновременно</w:t>
      </w:r>
      <w:r w:rsidRPr="00775FEF">
        <w:rPr>
          <w:rFonts w:ascii="Franklin Gothic Book" w:hAnsi="Franklin Gothic Book" w:cs="Arial"/>
          <w:bCs/>
          <w:sz w:val="24"/>
          <w:szCs w:val="24"/>
        </w:rPr>
        <w:t>). Её никто не выбивал.</w:t>
      </w:r>
    </w:p>
    <w:p w14:paraId="015EB91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4"/>
        </w:rPr>
        <w:t xml:space="preserve">Женщина: </w:t>
      </w:r>
      <w:r w:rsidRPr="00775FEF">
        <w:rPr>
          <w:rFonts w:ascii="Franklin Gothic Book" w:hAnsi="Franklin Gothic Book" w:cs="Arial"/>
          <w:bCs/>
          <w:sz w:val="24"/>
          <w:szCs w:val="20"/>
        </w:rPr>
        <w:t xml:space="preserve">Себя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место</w:t>
      </w:r>
      <w:r w:rsidRPr="00775FEF">
        <w:rPr>
          <w:rFonts w:ascii="Franklin Gothic Book" w:hAnsi="Franklin Gothic Book" w:cs="Arial"/>
          <w:bCs/>
          <w:sz w:val="24"/>
          <w:szCs w:val="20"/>
        </w:rPr>
        <w:t>.</w:t>
      </w:r>
    </w:p>
    <w:p w14:paraId="29EF6E0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Я,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w:t>
      </w:r>
    </w:p>
    <w:p w14:paraId="615C4DF1" w14:textId="0A4BCB13" w:rsidR="00775FEF" w:rsidRPr="00775FEF" w:rsidRDefault="005E755F" w:rsidP="00775FEF">
      <w:pPr>
        <w:spacing w:before="120" w:after="0"/>
        <w:jc w:val="both"/>
        <w:rPr>
          <w:rFonts w:ascii="Franklin Gothic Book" w:hAnsi="Franklin Gothic Book" w:cs="Arial"/>
          <w:b/>
          <w:bCs/>
          <w:sz w:val="24"/>
          <w:szCs w:val="20"/>
        </w:rPr>
      </w:pPr>
      <w:r>
        <w:rPr>
          <w:rFonts w:ascii="Franklin Gothic Book" w:hAnsi="Franklin Gothic Book" w:cs="Arial"/>
          <w:b/>
          <w:bCs/>
          <w:sz w:val="24"/>
          <w:szCs w:val="20"/>
        </w:rPr>
        <w:t>Женщина</w:t>
      </w:r>
      <w:r w:rsidR="00775FEF" w:rsidRPr="00775FEF">
        <w:rPr>
          <w:rFonts w:ascii="Franklin Gothic Book" w:hAnsi="Franklin Gothic Book" w:cs="Arial"/>
          <w:b/>
          <w:bCs/>
          <w:sz w:val="24"/>
          <w:szCs w:val="20"/>
        </w:rPr>
        <w:t xml:space="preserve">: </w:t>
      </w:r>
      <w:r w:rsidR="00775FEF" w:rsidRPr="00775FEF">
        <w:rPr>
          <w:rFonts w:ascii="Franklin Gothic Book" w:hAnsi="Franklin Gothic Book" w:cs="Arial"/>
          <w:bCs/>
          <w:sz w:val="24"/>
          <w:szCs w:val="20"/>
        </w:rPr>
        <w:t>Н</w:t>
      </w:r>
      <w:r w:rsidR="00775FEF" w:rsidRPr="00775FEF">
        <w:rPr>
          <w:rFonts w:ascii="Franklin Gothic Book" w:hAnsi="Franklin Gothic Book" w:cs="Arial" w:hint="eastAsia"/>
          <w:bCs/>
          <w:sz w:val="24"/>
          <w:szCs w:val="20"/>
        </w:rPr>
        <w:t>икто</w:t>
      </w:r>
      <w:r w:rsidR="00775FEF" w:rsidRPr="00775FEF">
        <w:rPr>
          <w:rFonts w:ascii="Franklin Gothic Book" w:hAnsi="Franklin Gothic Book" w:cs="Arial"/>
          <w:bCs/>
          <w:sz w:val="24"/>
          <w:szCs w:val="20"/>
        </w:rPr>
        <w:t xml:space="preserve"> </w:t>
      </w:r>
      <w:r w:rsidR="00775FEF" w:rsidRPr="00775FEF">
        <w:rPr>
          <w:rFonts w:ascii="Franklin Gothic Book" w:hAnsi="Franklin Gothic Book" w:cs="Arial" w:hint="eastAsia"/>
          <w:bCs/>
          <w:sz w:val="24"/>
          <w:szCs w:val="20"/>
        </w:rPr>
        <w:t>не</w:t>
      </w:r>
      <w:r w:rsidR="00775FEF" w:rsidRPr="00775FEF">
        <w:rPr>
          <w:rFonts w:ascii="Franklin Gothic Book" w:hAnsi="Franklin Gothic Book" w:cs="Arial"/>
          <w:bCs/>
          <w:sz w:val="24"/>
          <w:szCs w:val="20"/>
        </w:rPr>
        <w:t xml:space="preserve"> </w:t>
      </w:r>
      <w:r w:rsidR="00775FEF" w:rsidRPr="00775FEF">
        <w:rPr>
          <w:rFonts w:ascii="Franklin Gothic Book" w:hAnsi="Franklin Gothic Book" w:cs="Arial" w:hint="eastAsia"/>
          <w:bCs/>
          <w:sz w:val="24"/>
          <w:szCs w:val="20"/>
        </w:rPr>
        <w:t>бил</w:t>
      </w:r>
      <w:r w:rsidR="00775FEF" w:rsidRPr="00775FEF">
        <w:rPr>
          <w:rFonts w:ascii="Franklin Gothic Book" w:hAnsi="Franklin Gothic Book" w:cs="Arial"/>
          <w:bCs/>
          <w:sz w:val="24"/>
          <w:szCs w:val="20"/>
        </w:rPr>
        <w:t xml:space="preserve"> </w:t>
      </w:r>
      <w:r w:rsidR="00775FEF" w:rsidRPr="00775FEF">
        <w:rPr>
          <w:rFonts w:ascii="Franklin Gothic Book" w:hAnsi="Franklin Gothic Book" w:cs="Arial" w:hint="eastAsia"/>
          <w:bCs/>
          <w:sz w:val="24"/>
          <w:szCs w:val="20"/>
        </w:rPr>
        <w:t>её</w:t>
      </w:r>
      <w:r w:rsidR="00775FEF" w:rsidRPr="00775FEF">
        <w:rPr>
          <w:rFonts w:ascii="Franklin Gothic Book" w:hAnsi="Franklin Gothic Book" w:cs="Arial"/>
          <w:bCs/>
          <w:sz w:val="24"/>
          <w:szCs w:val="20"/>
        </w:rPr>
        <w:t>.</w:t>
      </w:r>
    </w:p>
    <w:p w14:paraId="2D270EA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Денис: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никто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бил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издевался</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ЦРУ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ФБР</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достаточно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лояльно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разговаривали</w:t>
      </w:r>
      <w:r w:rsidRPr="00775FEF">
        <w:rPr>
          <w:rFonts w:ascii="Franklin Gothic Book" w:hAnsi="Franklin Gothic Book" w:cs="Arial"/>
          <w:bCs/>
          <w:sz w:val="24"/>
          <w:szCs w:val="20"/>
        </w:rPr>
        <w:t>. Н</w:t>
      </w:r>
      <w:r w:rsidRPr="00775FEF">
        <w:rPr>
          <w:rFonts w:ascii="Franklin Gothic Book" w:hAnsi="Franklin Gothic Book" w:cs="Arial" w:hint="eastAsia"/>
          <w:bCs/>
          <w:sz w:val="24"/>
          <w:szCs w:val="20"/>
        </w:rPr>
        <w:t>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может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такого</w:t>
      </w:r>
      <w:r w:rsidRPr="00775FEF">
        <w:rPr>
          <w:rFonts w:ascii="Franklin Gothic Book" w:hAnsi="Franklin Gothic Book" w:cs="Arial"/>
          <w:bCs/>
          <w:sz w:val="24"/>
          <w:szCs w:val="20"/>
        </w:rPr>
        <w:t>. Е</w:t>
      </w:r>
      <w:r w:rsidRPr="00775FEF">
        <w:rPr>
          <w:rFonts w:ascii="Franklin Gothic Book" w:hAnsi="Franklin Gothic Book" w:cs="Arial" w:hint="eastAsia"/>
          <w:bCs/>
          <w:sz w:val="24"/>
          <w:szCs w:val="20"/>
        </w:rPr>
        <w:t>сли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хотели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выбили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один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час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признания</w:t>
      </w:r>
      <w:r w:rsidRPr="00775FEF">
        <w:rPr>
          <w:rFonts w:ascii="Franklin Gothic Book" w:hAnsi="Franklin Gothic Book" w:cs="Arial"/>
          <w:bCs/>
          <w:sz w:val="24"/>
          <w:szCs w:val="20"/>
        </w:rPr>
        <w:t xml:space="preserve">. И </w:t>
      </w:r>
      <w:r w:rsidRPr="00775FEF">
        <w:rPr>
          <w:rFonts w:ascii="Franklin Gothic Book" w:hAnsi="Franklin Gothic Book" w:cs="Arial" w:hint="eastAsia"/>
          <w:bCs/>
          <w:sz w:val="24"/>
          <w:szCs w:val="20"/>
        </w:rPr>
        <w:t>какая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великая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человек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любом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случае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решаемо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течение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дня</w:t>
      </w:r>
      <w:r w:rsidRPr="00775FEF">
        <w:rPr>
          <w:rFonts w:ascii="Franklin Gothic Book" w:hAnsi="Franklin Gothic Book" w:cs="Arial"/>
          <w:bCs/>
          <w:sz w:val="24"/>
          <w:szCs w:val="20"/>
        </w:rPr>
        <w:t>. В</w:t>
      </w:r>
      <w:r w:rsidRPr="00775FEF">
        <w:rPr>
          <w:rFonts w:ascii="Franklin Gothic Book" w:hAnsi="Franklin Gothic Book" w:cs="Arial" w:hint="eastAsia"/>
          <w:bCs/>
          <w:sz w:val="24"/>
          <w:szCs w:val="20"/>
        </w:rPr>
        <w:t>се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доказательства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подписала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w:t>
      </w:r>
    </w:p>
    <w:p w14:paraId="4E68D9DB"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w:t>
      </w:r>
      <w:r w:rsidRPr="00775FEF">
        <w:rPr>
          <w:rFonts w:ascii="Franklin Gothic Book" w:hAnsi="Franklin Gothic Book" w:cs="Arial" w:hint="eastAsia"/>
          <w:b/>
          <w:bCs/>
          <w:sz w:val="24"/>
          <w:szCs w:val="20"/>
        </w:rPr>
        <w:t>орошо</w:t>
      </w:r>
      <w:r w:rsidRPr="00775FEF">
        <w:rPr>
          <w:rFonts w:ascii="Franklin Gothic Book" w:hAnsi="Franklin Gothic Book" w:cs="Arial"/>
          <w:b/>
          <w:bCs/>
          <w:sz w:val="24"/>
          <w:szCs w:val="20"/>
        </w:rPr>
        <w:t>. К</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целом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может</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сказать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сериал</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вам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скорее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понравился</w:t>
      </w:r>
      <w:r w:rsidRPr="00775FEF">
        <w:rPr>
          <w:rFonts w:ascii="Franklin Gothic Book" w:hAnsi="Franklin Gothic Book" w:cs="Arial"/>
          <w:b/>
          <w:bCs/>
          <w:sz w:val="24"/>
          <w:szCs w:val="20"/>
        </w:rPr>
        <w:t>?</w:t>
      </w:r>
    </w:p>
    <w:p w14:paraId="277A763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Я.</w:t>
      </w:r>
    </w:p>
    <w:p w14:paraId="2015AC5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Скорее понравился.</w:t>
      </w:r>
    </w:p>
    <w:p w14:paraId="7A8069D4"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w:t>
      </w:r>
      <w:r w:rsidRPr="00775FEF">
        <w:rPr>
          <w:rFonts w:ascii="Franklin Gothic Book" w:hAnsi="Franklin Gothic Book" w:cs="Arial" w:hint="eastAsia"/>
          <w:b/>
          <w:bCs/>
          <w:sz w:val="24"/>
          <w:szCs w:val="20"/>
        </w:rPr>
        <w:t>орошо</w:t>
      </w:r>
      <w:r w:rsidRPr="00775FEF">
        <w:rPr>
          <w:rFonts w:ascii="Franklin Gothic Book" w:hAnsi="Franklin Gothic Book" w:cs="Arial"/>
          <w:b/>
          <w:bCs/>
          <w:sz w:val="24"/>
          <w:szCs w:val="20"/>
        </w:rPr>
        <w:t>. Ч</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такое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было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целом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скорее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всё</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таки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да</w:t>
      </w:r>
      <w:r w:rsidRPr="00775FEF">
        <w:rPr>
          <w:rFonts w:ascii="Franklin Gothic Book" w:hAnsi="Franklin Gothic Book" w:cs="Arial"/>
          <w:b/>
          <w:bCs/>
          <w:sz w:val="24"/>
          <w:szCs w:val="20"/>
        </w:rPr>
        <w:t>?</w:t>
      </w:r>
    </w:p>
    <w:p w14:paraId="2B68D20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С</w:t>
      </w:r>
      <w:r w:rsidRPr="00775FEF">
        <w:rPr>
          <w:rFonts w:ascii="Franklin Gothic Book" w:hAnsi="Franklin Gothic Book" w:cs="Arial" w:hint="eastAsia"/>
          <w:bCs/>
          <w:sz w:val="24"/>
          <w:szCs w:val="20"/>
        </w:rPr>
        <w:t>южетная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линия</w:t>
      </w:r>
      <w:r w:rsidRPr="00775FEF">
        <w:rPr>
          <w:rFonts w:ascii="Franklin Gothic Book" w:hAnsi="Franklin Gothic Book" w:cs="Arial"/>
          <w:bCs/>
          <w:sz w:val="24"/>
          <w:szCs w:val="20"/>
        </w:rPr>
        <w:t>. П</w:t>
      </w:r>
      <w:r w:rsidRPr="00775FEF">
        <w:rPr>
          <w:rFonts w:ascii="Franklin Gothic Book" w:hAnsi="Franklin Gothic Book" w:cs="Arial" w:hint="eastAsia"/>
          <w:bCs/>
          <w:sz w:val="24"/>
          <w:szCs w:val="20"/>
        </w:rPr>
        <w:t>отому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наблюдаешь,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будет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конце</w:t>
      </w:r>
      <w:r w:rsidRPr="00775FEF">
        <w:rPr>
          <w:rFonts w:ascii="Franklin Gothic Book" w:hAnsi="Franklin Gothic Book" w:cs="Arial"/>
          <w:bCs/>
          <w:sz w:val="24"/>
          <w:szCs w:val="20"/>
        </w:rPr>
        <w:t>. В</w:t>
      </w:r>
      <w:r w:rsidRPr="00775FEF">
        <w:rPr>
          <w:rFonts w:ascii="Franklin Gothic Book" w:hAnsi="Franklin Gothic Book" w:cs="Arial" w:hint="eastAsia"/>
          <w:bCs/>
          <w:sz w:val="24"/>
          <w:szCs w:val="20"/>
        </w:rPr>
        <w:t>ообще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шпионка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шпионка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раскрутится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концовка</w:t>
      </w:r>
      <w:r w:rsidRPr="00775FEF">
        <w:rPr>
          <w:rFonts w:ascii="Franklin Gothic Book" w:hAnsi="Franklin Gothic Book" w:cs="Arial"/>
          <w:bCs/>
          <w:sz w:val="24"/>
          <w:szCs w:val="20"/>
        </w:rPr>
        <w:t>. Н</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концовка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разочаровала</w:t>
      </w:r>
      <w:r w:rsidRPr="00775FEF">
        <w:rPr>
          <w:rFonts w:ascii="Franklin Gothic Book" w:hAnsi="Franklin Gothic Book" w:cs="Arial"/>
          <w:bCs/>
          <w:sz w:val="24"/>
          <w:szCs w:val="20"/>
        </w:rPr>
        <w:t>.</w:t>
      </w:r>
    </w:p>
    <w:p w14:paraId="6F4DC1C9"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Н</w:t>
      </w:r>
      <w:r w:rsidRPr="00775FEF">
        <w:rPr>
          <w:rFonts w:ascii="Franklin Gothic Book" w:hAnsi="Franklin Gothic Book" w:cs="Arial" w:hint="eastAsia"/>
          <w:b/>
          <w:bCs/>
          <w:sz w:val="24"/>
          <w:szCs w:val="20"/>
        </w:rPr>
        <w:t>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концовка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разочаровала</w:t>
      </w:r>
      <w:r w:rsidRPr="00775FEF">
        <w:rPr>
          <w:rFonts w:ascii="Franklin Gothic Book" w:hAnsi="Franklin Gothic Book" w:cs="Arial"/>
          <w:b/>
          <w:bCs/>
          <w:sz w:val="24"/>
          <w:szCs w:val="20"/>
        </w:rPr>
        <w:t>. П</w:t>
      </w:r>
      <w:r w:rsidRPr="00775FEF">
        <w:rPr>
          <w:rFonts w:ascii="Franklin Gothic Book" w:hAnsi="Franklin Gothic Book" w:cs="Arial" w:hint="eastAsia"/>
          <w:b/>
          <w:bCs/>
          <w:sz w:val="24"/>
          <w:szCs w:val="20"/>
        </w:rPr>
        <w:t>авел</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почему</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скорее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всё</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таки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да</w:t>
      </w:r>
      <w:r w:rsidRPr="00775FEF">
        <w:rPr>
          <w:rFonts w:ascii="Franklin Gothic Book" w:hAnsi="Franklin Gothic Book" w:cs="Arial"/>
          <w:b/>
          <w:bCs/>
          <w:sz w:val="24"/>
          <w:szCs w:val="20"/>
        </w:rPr>
        <w:t>?</w:t>
      </w:r>
    </w:p>
    <w:p w14:paraId="1510302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Павел: </w:t>
      </w:r>
      <w:r w:rsidRPr="00775FEF">
        <w:rPr>
          <w:rFonts w:ascii="Franklin Gothic Book" w:hAnsi="Franklin Gothic Book" w:cs="Arial"/>
          <w:bCs/>
          <w:sz w:val="24"/>
          <w:szCs w:val="20"/>
        </w:rPr>
        <w:t>П</w:t>
      </w:r>
      <w:r w:rsidRPr="00775FEF">
        <w:rPr>
          <w:rFonts w:ascii="Franklin Gothic Book" w:hAnsi="Franklin Gothic Book" w:cs="Arial" w:hint="eastAsia"/>
          <w:bCs/>
          <w:sz w:val="24"/>
          <w:szCs w:val="20"/>
        </w:rPr>
        <w:t>отому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интересное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динамичное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развитие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сюжета</w:t>
      </w:r>
      <w:r w:rsidRPr="00775FEF">
        <w:rPr>
          <w:rFonts w:ascii="Franklin Gothic Book" w:hAnsi="Franklin Gothic Book" w:cs="Arial"/>
          <w:bCs/>
          <w:sz w:val="24"/>
          <w:szCs w:val="20"/>
        </w:rPr>
        <w:t>. И</w:t>
      </w:r>
      <w:r w:rsidRPr="00775FEF">
        <w:rPr>
          <w:rFonts w:ascii="Franklin Gothic Book" w:hAnsi="Franklin Gothic Book" w:cs="Arial" w:hint="eastAsia"/>
          <w:bCs/>
          <w:sz w:val="24"/>
          <w:szCs w:val="20"/>
        </w:rPr>
        <w:t>гра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актёров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американские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наши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актёры</w:t>
      </w:r>
      <w:r w:rsidRPr="00775FEF">
        <w:rPr>
          <w:rFonts w:ascii="Franklin Gothic Book" w:hAnsi="Franklin Gothic Book" w:cs="Arial"/>
          <w:bCs/>
          <w:sz w:val="24"/>
          <w:szCs w:val="20"/>
        </w:rPr>
        <w:t>. М</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понравились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сцены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тюрьме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особенно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первичные</w:t>
      </w:r>
      <w:r w:rsidRPr="00775FEF">
        <w:rPr>
          <w:rFonts w:ascii="Franklin Gothic Book" w:hAnsi="Franklin Gothic Book" w:cs="Arial"/>
          <w:bCs/>
          <w:sz w:val="24"/>
          <w:szCs w:val="20"/>
        </w:rPr>
        <w:t xml:space="preserve">. Негритянка, </w:t>
      </w:r>
      <w:r w:rsidRPr="00775FEF">
        <w:rPr>
          <w:rFonts w:ascii="Franklin Gothic Book" w:hAnsi="Franklin Gothic Book" w:cs="Arial" w:hint="eastAsia"/>
          <w:bCs/>
          <w:sz w:val="24"/>
          <w:szCs w:val="20"/>
        </w:rPr>
        <w:t>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вокал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смесь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чего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дикого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прекрасного</w:t>
      </w:r>
      <w:r w:rsidRPr="00775FEF">
        <w:rPr>
          <w:rFonts w:ascii="Franklin Gothic Book" w:hAnsi="Franklin Gothic Book" w:cs="Arial"/>
          <w:bCs/>
          <w:sz w:val="24"/>
          <w:szCs w:val="20"/>
        </w:rPr>
        <w:t>. В</w:t>
      </w:r>
      <w:r w:rsidRPr="00775FEF">
        <w:rPr>
          <w:rFonts w:ascii="Franklin Gothic Book" w:hAnsi="Franklin Gothic Book" w:cs="Arial" w:hint="eastAsia"/>
          <w:bCs/>
          <w:sz w:val="24"/>
          <w:szCs w:val="20"/>
        </w:rPr>
        <w:t>окал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таких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безумных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условиях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где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люди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ума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сходят</w:t>
      </w:r>
      <w:r w:rsidRPr="00775FEF">
        <w:rPr>
          <w:rFonts w:ascii="Franklin Gothic Book" w:hAnsi="Franklin Gothic Book" w:cs="Arial"/>
          <w:bCs/>
          <w:sz w:val="24"/>
          <w:szCs w:val="20"/>
        </w:rPr>
        <w:t>. С</w:t>
      </w:r>
      <w:r w:rsidRPr="00775FEF">
        <w:rPr>
          <w:rFonts w:ascii="Franklin Gothic Book" w:hAnsi="Franklin Gothic Book" w:cs="Arial" w:hint="eastAsia"/>
          <w:bCs/>
          <w:sz w:val="24"/>
          <w:szCs w:val="20"/>
        </w:rPr>
        <w:t>ильный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контраст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передан</w:t>
      </w:r>
      <w:r w:rsidRPr="00775FEF">
        <w:rPr>
          <w:rFonts w:ascii="Franklin Gothic Book" w:hAnsi="Franklin Gothic Book" w:cs="Arial"/>
          <w:bCs/>
          <w:sz w:val="24"/>
          <w:szCs w:val="20"/>
        </w:rPr>
        <w:t>.</w:t>
      </w:r>
    </w:p>
    <w:p w14:paraId="29145D5A"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Б</w:t>
      </w:r>
      <w:r w:rsidRPr="00775FEF">
        <w:rPr>
          <w:rFonts w:ascii="Franklin Gothic Book" w:hAnsi="Franklin Gothic Book" w:cs="Arial" w:hint="eastAsia"/>
          <w:b/>
          <w:bCs/>
          <w:sz w:val="24"/>
          <w:szCs w:val="20"/>
        </w:rPr>
        <w:t>ыл</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контраст</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этот</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момент</w:t>
      </w:r>
      <w:r w:rsidRPr="00775FEF">
        <w:rPr>
          <w:rFonts w:ascii="Franklin Gothic Book" w:hAnsi="Franklin Gothic Book" w:cs="Arial"/>
          <w:b/>
          <w:bCs/>
          <w:sz w:val="24"/>
          <w:szCs w:val="20"/>
        </w:rPr>
        <w:t>?</w:t>
      </w:r>
    </w:p>
    <w:p w14:paraId="0D4E11F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Павел: </w:t>
      </w:r>
      <w:r w:rsidRPr="00775FEF">
        <w:rPr>
          <w:rFonts w:ascii="Franklin Gothic Book" w:hAnsi="Franklin Gothic Book" w:cs="Arial"/>
          <w:bCs/>
          <w:sz w:val="24"/>
          <w:szCs w:val="20"/>
        </w:rPr>
        <w:t>Да. Ч</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касается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героини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соглашусь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применяли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одни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из</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самых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изощренных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методов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психологического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насилия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могут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безвозвратно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расщеплять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психику</w:t>
      </w:r>
      <w:r w:rsidRPr="00775FEF">
        <w:rPr>
          <w:rFonts w:ascii="Franklin Gothic Book" w:hAnsi="Franklin Gothic Book" w:cs="Arial"/>
          <w:bCs/>
          <w:sz w:val="24"/>
          <w:szCs w:val="20"/>
        </w:rPr>
        <w:t>.</w:t>
      </w:r>
    </w:p>
    <w:p w14:paraId="071453DA"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Э</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было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жёстко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достаточно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более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чем</w:t>
      </w:r>
      <w:r w:rsidRPr="00775FEF">
        <w:rPr>
          <w:rFonts w:ascii="Franklin Gothic Book" w:hAnsi="Franklin Gothic Book" w:cs="Arial"/>
          <w:b/>
          <w:bCs/>
          <w:sz w:val="24"/>
          <w:szCs w:val="20"/>
        </w:rPr>
        <w:t>. Х</w:t>
      </w:r>
      <w:r w:rsidRPr="00775FEF">
        <w:rPr>
          <w:rFonts w:ascii="Franklin Gothic Book" w:hAnsi="Franklin Gothic Book" w:cs="Arial" w:hint="eastAsia"/>
          <w:b/>
          <w:bCs/>
          <w:sz w:val="24"/>
          <w:szCs w:val="20"/>
        </w:rPr>
        <w:t>орошо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Наталья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тоже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скорее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понравился</w:t>
      </w:r>
      <w:r w:rsidRPr="00775FEF">
        <w:rPr>
          <w:rFonts w:ascii="Franklin Gothic Book" w:hAnsi="Franklin Gothic Book" w:cs="Arial"/>
          <w:b/>
          <w:bCs/>
          <w:sz w:val="24"/>
          <w:szCs w:val="20"/>
        </w:rPr>
        <w:t>?</w:t>
      </w:r>
    </w:p>
    <w:p w14:paraId="31E1963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Наталья: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скорее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понравилось</w:t>
      </w:r>
      <w:r w:rsidRPr="00775FEF">
        <w:rPr>
          <w:rFonts w:ascii="Franklin Gothic Book" w:hAnsi="Franklin Gothic Book" w:cs="Arial"/>
          <w:bCs/>
          <w:sz w:val="24"/>
          <w:szCs w:val="20"/>
        </w:rPr>
        <w:t>. М</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понравилась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линия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которую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сейчас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озвучили</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линия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Веры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назовём</w:t>
      </w:r>
      <w:r w:rsidRPr="00775FEF">
        <w:rPr>
          <w:rFonts w:ascii="Franklin Gothic Book" w:hAnsi="Franklin Gothic Book" w:cs="Arial"/>
          <w:bCs/>
          <w:sz w:val="24"/>
          <w:szCs w:val="20"/>
        </w:rPr>
        <w:t xml:space="preserve"> её так. Вот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больше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понравилась</w:t>
      </w:r>
      <w:r w:rsidRPr="00775FEF">
        <w:rPr>
          <w:rFonts w:ascii="Franklin Gothic Book" w:hAnsi="Franklin Gothic Book" w:cs="Arial"/>
          <w:bCs/>
          <w:sz w:val="24"/>
          <w:szCs w:val="20"/>
        </w:rPr>
        <w:t>. П</w:t>
      </w:r>
      <w:r w:rsidRPr="00775FEF">
        <w:rPr>
          <w:rFonts w:ascii="Franklin Gothic Book" w:hAnsi="Franklin Gothic Book" w:cs="Arial" w:hint="eastAsia"/>
          <w:bCs/>
          <w:sz w:val="24"/>
          <w:szCs w:val="20"/>
        </w:rPr>
        <w:t>отому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скрытая</w:t>
      </w:r>
      <w:r w:rsidRPr="00775FEF">
        <w:rPr>
          <w:rFonts w:ascii="Franklin Gothic Book" w:hAnsi="Franklin Gothic Book" w:cs="Arial"/>
          <w:bCs/>
          <w:sz w:val="24"/>
          <w:szCs w:val="20"/>
        </w:rPr>
        <w:t>. М</w:t>
      </w:r>
      <w:r w:rsidRPr="00775FEF">
        <w:rPr>
          <w:rFonts w:ascii="Franklin Gothic Book" w:hAnsi="Franklin Gothic Book" w:cs="Arial" w:hint="eastAsia"/>
          <w:bCs/>
          <w:sz w:val="24"/>
          <w:szCs w:val="20"/>
        </w:rPr>
        <w:t>ожет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даже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главна</w:t>
      </w:r>
      <w:r w:rsidRPr="00775FEF">
        <w:rPr>
          <w:rFonts w:ascii="Franklin Gothic Book" w:hAnsi="Franklin Gothic Book" w:cs="Arial"/>
          <w:bCs/>
          <w:sz w:val="24"/>
          <w:szCs w:val="20"/>
        </w:rPr>
        <w:t xml:space="preserve">я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всём</w:t>
      </w:r>
      <w:r w:rsidRPr="00775FEF">
        <w:rPr>
          <w:rFonts w:ascii="Franklin Gothic Book" w:hAnsi="Franklin Gothic Book" w:cs="Arial"/>
          <w:bCs/>
          <w:sz w:val="24"/>
          <w:szCs w:val="20"/>
        </w:rPr>
        <w:t>. П</w:t>
      </w:r>
      <w:r w:rsidRPr="00775FEF">
        <w:rPr>
          <w:rFonts w:ascii="Franklin Gothic Book" w:hAnsi="Franklin Gothic Book" w:cs="Arial" w:hint="eastAsia"/>
          <w:bCs/>
          <w:sz w:val="24"/>
          <w:szCs w:val="20"/>
        </w:rPr>
        <w:t>отому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Бог</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любовь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прописана</w:t>
      </w:r>
      <w:r w:rsidRPr="00775FEF">
        <w:rPr>
          <w:rFonts w:ascii="Franklin Gothic Book" w:hAnsi="Franklin Gothic Book" w:cs="Arial"/>
          <w:bCs/>
          <w:sz w:val="24"/>
          <w:szCs w:val="20"/>
        </w:rPr>
        <w:t>. Э</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интересно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точки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зрения</w:t>
      </w:r>
      <w:r w:rsidRPr="00775FEF">
        <w:rPr>
          <w:rFonts w:ascii="Franklin Gothic Book" w:hAnsi="Franklin Gothic Book" w:cs="Arial"/>
          <w:bCs/>
          <w:sz w:val="24"/>
          <w:szCs w:val="20"/>
        </w:rPr>
        <w:t>. П</w:t>
      </w:r>
      <w:r w:rsidRPr="00775FEF">
        <w:rPr>
          <w:rFonts w:ascii="Franklin Gothic Book" w:hAnsi="Franklin Gothic Book" w:cs="Arial" w:hint="eastAsia"/>
          <w:bCs/>
          <w:sz w:val="24"/>
          <w:szCs w:val="20"/>
        </w:rPr>
        <w:t>оэтому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скорее</w:t>
      </w:r>
      <w:r w:rsidRPr="00775FEF">
        <w:rPr>
          <w:rFonts w:ascii="Franklin Gothic Book" w:hAnsi="Franklin Gothic Book" w:cs="Arial"/>
          <w:bCs/>
          <w:sz w:val="24"/>
          <w:szCs w:val="20"/>
        </w:rPr>
        <w:t xml:space="preserve"> да.</w:t>
      </w:r>
    </w:p>
    <w:p w14:paraId="364D2C93"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И </w:t>
      </w:r>
      <w:r w:rsidRPr="00775FEF">
        <w:rPr>
          <w:rFonts w:ascii="Franklin Gothic Book" w:hAnsi="Franklin Gothic Book" w:cs="Arial" w:hint="eastAsia"/>
          <w:b/>
          <w:bCs/>
          <w:sz w:val="24"/>
          <w:szCs w:val="20"/>
        </w:rPr>
        <w:t>вы</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моему</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говорили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про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это</w:t>
      </w:r>
      <w:r w:rsidRPr="00775FEF">
        <w:rPr>
          <w:rFonts w:ascii="Franklin Gothic Book" w:hAnsi="Franklin Gothic Book" w:cs="Arial"/>
          <w:b/>
          <w:bCs/>
          <w:sz w:val="24"/>
          <w:szCs w:val="20"/>
        </w:rPr>
        <w:t>?</w:t>
      </w:r>
    </w:p>
    <w:p w14:paraId="49B3E6C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w:t>
      </w:r>
    </w:p>
    <w:p w14:paraId="15A874C6"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И</w:t>
      </w:r>
      <w:r w:rsidRPr="00775FEF">
        <w:rPr>
          <w:rFonts w:ascii="Franklin Gothic Book" w:hAnsi="Franklin Gothic Book" w:cs="Arial" w:hint="eastAsia"/>
          <w:b/>
          <w:bCs/>
          <w:sz w:val="24"/>
          <w:szCs w:val="20"/>
        </w:rPr>
        <w:t>нтересно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было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дальше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следить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за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этой</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линией</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она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вообще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раскрылась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раскрылась</w:t>
      </w:r>
      <w:r w:rsidRPr="00775FEF">
        <w:rPr>
          <w:rFonts w:ascii="Franklin Gothic Book" w:hAnsi="Franklin Gothic Book" w:cs="Arial"/>
          <w:b/>
          <w:bCs/>
          <w:sz w:val="24"/>
          <w:szCs w:val="20"/>
        </w:rPr>
        <w:t>?</w:t>
      </w:r>
    </w:p>
    <w:p w14:paraId="7A9490A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О</w:t>
      </w:r>
      <w:r w:rsidRPr="00775FEF">
        <w:rPr>
          <w:rFonts w:ascii="Franklin Gothic Book" w:hAnsi="Franklin Gothic Book" w:cs="Arial" w:hint="eastAsia"/>
          <w:bCs/>
          <w:sz w:val="24"/>
          <w:szCs w:val="20"/>
        </w:rPr>
        <w:t>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раскрыли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её</w:t>
      </w:r>
      <w:r w:rsidRPr="00775FEF">
        <w:rPr>
          <w:rFonts w:ascii="Franklin Gothic Book" w:hAnsi="Franklin Gothic Book" w:cs="Arial"/>
          <w:bCs/>
          <w:sz w:val="24"/>
          <w:szCs w:val="20"/>
        </w:rPr>
        <w:t>.</w:t>
      </w:r>
    </w:p>
    <w:p w14:paraId="307EC79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раскрыли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сожалению</w:t>
      </w:r>
      <w:r w:rsidRPr="00775FEF">
        <w:rPr>
          <w:rFonts w:ascii="Franklin Gothic Book" w:hAnsi="Franklin Gothic Book" w:cs="Arial"/>
          <w:bCs/>
          <w:sz w:val="24"/>
          <w:szCs w:val="20"/>
        </w:rPr>
        <w:t>.</w:t>
      </w:r>
    </w:p>
    <w:p w14:paraId="0ABAB842" w14:textId="77777777" w:rsidR="00775FEF" w:rsidRPr="00775FEF" w:rsidRDefault="00775FEF" w:rsidP="00775FEF">
      <w:pPr>
        <w:spacing w:before="120" w:after="0"/>
        <w:jc w:val="both"/>
        <w:rPr>
          <w:rFonts w:ascii="Franklin Gothic Book" w:hAnsi="Franklin Gothic Book" w:cs="Arial"/>
          <w:bCs/>
          <w:sz w:val="24"/>
          <w:szCs w:val="24"/>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Э</w:t>
      </w:r>
      <w:r w:rsidRPr="00775FEF">
        <w:rPr>
          <w:rFonts w:ascii="Franklin Gothic Book" w:hAnsi="Franklin Gothic Book" w:cs="Arial" w:hint="eastAsia"/>
          <w:bCs/>
          <w:sz w:val="24"/>
          <w:szCs w:val="20"/>
        </w:rPr>
        <w:t>тот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катарсис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показали</w:t>
      </w:r>
      <w:r w:rsidRPr="00775FEF">
        <w:rPr>
          <w:rFonts w:ascii="Franklin Gothic Book" w:hAnsi="Franklin Gothic Book" w:cs="Arial"/>
          <w:bCs/>
          <w:sz w:val="24"/>
          <w:szCs w:val="20"/>
        </w:rPr>
        <w:t>. Ч</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происходит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пошла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партию</w:t>
      </w:r>
      <w:r w:rsidRPr="00775FEF">
        <w:rPr>
          <w:rFonts w:ascii="Franklin Gothic Book" w:hAnsi="Franklin Gothic Book" w:cs="Arial"/>
          <w:bCs/>
          <w:sz w:val="24"/>
          <w:szCs w:val="20"/>
        </w:rPr>
        <w:t xml:space="preserve"> «Е</w:t>
      </w:r>
      <w:r w:rsidRPr="00775FEF">
        <w:rPr>
          <w:rFonts w:ascii="Franklin Gothic Book" w:hAnsi="Franklin Gothic Book" w:cs="Arial" w:hint="eastAsia"/>
          <w:bCs/>
          <w:sz w:val="24"/>
          <w:szCs w:val="20"/>
        </w:rPr>
        <w:t>диная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Россия»</w:t>
      </w:r>
      <w:r w:rsidRPr="00775FEF">
        <w:rPr>
          <w:rFonts w:ascii="Franklin Gothic Book" w:hAnsi="Franklin Gothic Book" w:cs="Arial"/>
          <w:bCs/>
          <w:sz w:val="24"/>
          <w:szCs w:val="20"/>
        </w:rPr>
        <w:t>. В</w:t>
      </w:r>
      <w:r w:rsidRPr="00775FEF">
        <w:rPr>
          <w:rFonts w:ascii="Franklin Gothic Book" w:hAnsi="Franklin Gothic Book" w:cs="Arial" w:hint="eastAsia"/>
          <w:bCs/>
          <w:sz w:val="24"/>
          <w:szCs w:val="20"/>
        </w:rPr>
        <w:t>сё</w:t>
      </w:r>
      <w:r w:rsidRPr="00775FEF">
        <w:rPr>
          <w:rFonts w:ascii="Franklin Gothic Book" w:hAnsi="Franklin Gothic Book" w:cs="Arial"/>
          <w:bCs/>
          <w:sz w:val="24"/>
          <w:szCs w:val="20"/>
        </w:rPr>
        <w:t xml:space="preserve">.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общий шум, говорят одновременно</w:t>
      </w:r>
      <w:r w:rsidRPr="00775FEF">
        <w:rPr>
          <w:rFonts w:ascii="Franklin Gothic Book" w:hAnsi="Franklin Gothic Book" w:cs="Arial"/>
          <w:bCs/>
          <w:sz w:val="24"/>
          <w:szCs w:val="24"/>
        </w:rPr>
        <w:t>).</w:t>
      </w:r>
    </w:p>
    <w:p w14:paraId="383B606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4"/>
        </w:rPr>
        <w:t xml:space="preserve">Женщина: </w:t>
      </w:r>
      <w:r w:rsidRPr="00775FEF">
        <w:rPr>
          <w:rFonts w:ascii="Franklin Gothic Book" w:hAnsi="Franklin Gothic Book" w:cs="Arial"/>
          <w:bCs/>
          <w:sz w:val="24"/>
          <w:szCs w:val="20"/>
        </w:rPr>
        <w:t>П</w:t>
      </w:r>
      <w:r w:rsidRPr="00775FEF">
        <w:rPr>
          <w:rFonts w:ascii="Franklin Gothic Book" w:hAnsi="Franklin Gothic Book" w:cs="Arial" w:hint="eastAsia"/>
          <w:bCs/>
          <w:sz w:val="24"/>
          <w:szCs w:val="20"/>
        </w:rPr>
        <w:t>ропала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будто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w:t>
      </w:r>
    </w:p>
    <w:p w14:paraId="58EDC0C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А </w:t>
      </w:r>
      <w:r w:rsidRPr="00775FEF">
        <w:rPr>
          <w:rFonts w:ascii="Franklin Gothic Book" w:hAnsi="Franklin Gothic Book" w:cs="Arial" w:hint="eastAsia"/>
          <w:bCs/>
          <w:sz w:val="24"/>
          <w:szCs w:val="20"/>
        </w:rPr>
        <w:t>где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Бог</w:t>
      </w:r>
      <w:r w:rsidRPr="00775FEF">
        <w:rPr>
          <w:rFonts w:ascii="Franklin Gothic Book" w:hAnsi="Franklin Gothic Book" w:cs="Arial"/>
          <w:bCs/>
          <w:sz w:val="24"/>
          <w:szCs w:val="20"/>
        </w:rPr>
        <w:t xml:space="preserve">? А </w:t>
      </w:r>
      <w:r w:rsidRPr="00775FEF">
        <w:rPr>
          <w:rFonts w:ascii="Franklin Gothic Book" w:hAnsi="Franklin Gothic Book" w:cs="Arial" w:hint="eastAsia"/>
          <w:bCs/>
          <w:sz w:val="24"/>
          <w:szCs w:val="20"/>
        </w:rPr>
        <w:t>где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храм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построить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ещё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w:t>
      </w:r>
    </w:p>
    <w:p w14:paraId="340A8EEE" w14:textId="0EEEC484" w:rsidR="00775FEF" w:rsidRPr="00775FEF" w:rsidRDefault="005E755F" w:rsidP="00775FEF">
      <w:pPr>
        <w:spacing w:before="120" w:after="0"/>
        <w:jc w:val="both"/>
        <w:rPr>
          <w:rFonts w:ascii="Franklin Gothic Book" w:hAnsi="Franklin Gothic Book" w:cs="Arial"/>
          <w:b/>
          <w:bCs/>
          <w:sz w:val="24"/>
          <w:szCs w:val="20"/>
        </w:rPr>
      </w:pPr>
      <w:r>
        <w:rPr>
          <w:rFonts w:ascii="Franklin Gothic Book" w:hAnsi="Franklin Gothic Book" w:cs="Arial"/>
          <w:b/>
          <w:bCs/>
          <w:sz w:val="24"/>
          <w:szCs w:val="20"/>
        </w:rPr>
        <w:t>Женщина</w:t>
      </w:r>
      <w:r w:rsidR="00775FEF" w:rsidRPr="00775FEF">
        <w:rPr>
          <w:rFonts w:ascii="Franklin Gothic Book" w:hAnsi="Franklin Gothic Book" w:cs="Arial"/>
          <w:b/>
          <w:bCs/>
          <w:sz w:val="24"/>
          <w:szCs w:val="20"/>
        </w:rPr>
        <w:t xml:space="preserve">: </w:t>
      </w:r>
      <w:r w:rsidR="00775FEF" w:rsidRPr="00775FEF">
        <w:rPr>
          <w:rFonts w:ascii="Franklin Gothic Book" w:hAnsi="Franklin Gothic Book" w:cs="Arial"/>
          <w:bCs/>
          <w:sz w:val="24"/>
          <w:szCs w:val="20"/>
        </w:rPr>
        <w:t>В</w:t>
      </w:r>
      <w:r w:rsidR="00775FEF" w:rsidRPr="00775FEF">
        <w:rPr>
          <w:rFonts w:ascii="Franklin Gothic Book" w:hAnsi="Franklin Gothic Book" w:cs="Arial" w:hint="eastAsia"/>
          <w:bCs/>
          <w:sz w:val="24"/>
          <w:szCs w:val="20"/>
        </w:rPr>
        <w:t>ера</w:t>
      </w:r>
      <w:r w:rsidR="00775FEF" w:rsidRPr="00775FEF">
        <w:rPr>
          <w:rFonts w:ascii="Franklin Gothic Book" w:hAnsi="Franklin Gothic Book" w:cs="Arial"/>
          <w:bCs/>
          <w:sz w:val="24"/>
          <w:szCs w:val="20"/>
        </w:rPr>
        <w:t xml:space="preserve"> </w:t>
      </w:r>
      <w:r w:rsidR="00775FEF" w:rsidRPr="00775FEF">
        <w:rPr>
          <w:rFonts w:ascii="Franklin Gothic Book" w:hAnsi="Franklin Gothic Book" w:cs="Arial" w:hint="eastAsia"/>
          <w:bCs/>
          <w:sz w:val="24"/>
          <w:szCs w:val="20"/>
        </w:rPr>
        <w:t>пропала</w:t>
      </w:r>
      <w:r w:rsidR="00775FEF" w:rsidRPr="00775FEF">
        <w:rPr>
          <w:rFonts w:ascii="Franklin Gothic Book" w:hAnsi="Franklin Gothic Book" w:cs="Arial"/>
          <w:bCs/>
          <w:sz w:val="24"/>
          <w:szCs w:val="20"/>
        </w:rPr>
        <w:t xml:space="preserve"> </w:t>
      </w:r>
      <w:r w:rsidR="00775FEF" w:rsidRPr="00775FEF">
        <w:rPr>
          <w:rFonts w:ascii="Franklin Gothic Book" w:hAnsi="Franklin Gothic Book" w:cs="Arial" w:hint="eastAsia"/>
          <w:bCs/>
          <w:sz w:val="24"/>
          <w:szCs w:val="20"/>
        </w:rPr>
        <w:t>при</w:t>
      </w:r>
      <w:r w:rsidR="00775FEF" w:rsidRPr="00775FEF">
        <w:rPr>
          <w:rFonts w:ascii="Franklin Gothic Book" w:hAnsi="Franklin Gothic Book" w:cs="Arial"/>
          <w:bCs/>
          <w:sz w:val="24"/>
          <w:szCs w:val="20"/>
        </w:rPr>
        <w:t xml:space="preserve"> </w:t>
      </w:r>
      <w:r w:rsidR="00775FEF" w:rsidRPr="00775FEF">
        <w:rPr>
          <w:rFonts w:ascii="Franklin Gothic Book" w:hAnsi="Franklin Gothic Book" w:cs="Arial" w:hint="eastAsia"/>
          <w:bCs/>
          <w:sz w:val="24"/>
          <w:szCs w:val="20"/>
        </w:rPr>
        <w:t>этом</w:t>
      </w:r>
      <w:r w:rsidR="00775FEF" w:rsidRPr="00775FEF">
        <w:rPr>
          <w:rFonts w:ascii="Franklin Gothic Book" w:hAnsi="Franklin Gothic Book" w:cs="Arial"/>
          <w:bCs/>
          <w:sz w:val="24"/>
          <w:szCs w:val="20"/>
        </w:rPr>
        <w:t>.</w:t>
      </w:r>
    </w:p>
    <w:p w14:paraId="141A101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П</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фильму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вышло</w:t>
      </w:r>
      <w:r w:rsidRPr="00775FEF">
        <w:rPr>
          <w:rFonts w:ascii="Franklin Gothic Book" w:hAnsi="Franklin Gothic Book" w:cs="Arial"/>
          <w:bCs/>
          <w:sz w:val="24"/>
          <w:szCs w:val="20"/>
        </w:rPr>
        <w:t>.</w:t>
      </w:r>
    </w:p>
    <w:p w14:paraId="46E8DF3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П</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фильму</w:t>
      </w:r>
      <w:r w:rsidRPr="00775FEF">
        <w:rPr>
          <w:rFonts w:ascii="Franklin Gothic Book" w:hAnsi="Franklin Gothic Book" w:cs="Arial"/>
          <w:bCs/>
          <w:sz w:val="24"/>
          <w:szCs w:val="20"/>
        </w:rPr>
        <w:t>. О</w:t>
      </w:r>
      <w:r w:rsidRPr="00775FEF">
        <w:rPr>
          <w:rFonts w:ascii="Franklin Gothic Book" w:hAnsi="Franklin Gothic Book" w:cs="Arial" w:hint="eastAsia"/>
          <w:bCs/>
          <w:sz w:val="24"/>
          <w:szCs w:val="20"/>
        </w:rPr>
        <w:t>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докрутили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линию</w:t>
      </w:r>
      <w:r w:rsidRPr="00775FEF">
        <w:rPr>
          <w:rFonts w:ascii="Franklin Gothic Book" w:hAnsi="Franklin Gothic Book" w:cs="Arial"/>
          <w:bCs/>
          <w:sz w:val="24"/>
          <w:szCs w:val="20"/>
        </w:rPr>
        <w:t>.</w:t>
      </w:r>
    </w:p>
    <w:p w14:paraId="6EC8CB3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То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слова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после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w:t>
      </w:r>
    </w:p>
    <w:p w14:paraId="28284B8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Х</w:t>
      </w:r>
      <w:r w:rsidRPr="00775FEF">
        <w:rPr>
          <w:rFonts w:ascii="Franklin Gothic Book" w:hAnsi="Franklin Gothic Book" w:cs="Arial" w:hint="eastAsia"/>
          <w:bCs/>
          <w:sz w:val="24"/>
          <w:szCs w:val="20"/>
        </w:rPr>
        <w:t>отелось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w:t>
      </w:r>
    </w:p>
    <w:p w14:paraId="2CE65861"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И </w:t>
      </w:r>
      <w:r w:rsidRPr="00775FEF">
        <w:rPr>
          <w:rFonts w:ascii="Franklin Gothic Book" w:hAnsi="Franklin Gothic Book" w:cs="Arial" w:hint="eastAsia"/>
          <w:b/>
          <w:bCs/>
          <w:sz w:val="24"/>
          <w:szCs w:val="20"/>
        </w:rPr>
        <w:t>непонятно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осталась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шпионкой</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нет</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сути</w:t>
      </w:r>
      <w:r w:rsidRPr="00775FEF">
        <w:rPr>
          <w:rFonts w:ascii="Franklin Gothic Book" w:hAnsi="Franklin Gothic Book" w:cs="Arial"/>
          <w:b/>
          <w:bCs/>
          <w:sz w:val="24"/>
          <w:szCs w:val="20"/>
        </w:rPr>
        <w:t>?</w:t>
      </w:r>
    </w:p>
    <w:p w14:paraId="1BD94F0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w:t>
      </w:r>
      <w:r w:rsidRPr="00775FEF">
        <w:rPr>
          <w:rFonts w:ascii="Franklin Gothic Book" w:hAnsi="Franklin Gothic Book" w:cs="Arial" w:hint="eastAsia"/>
          <w:bCs/>
          <w:sz w:val="24"/>
          <w:szCs w:val="20"/>
        </w:rPr>
        <w:t>епонятно</w:t>
      </w:r>
      <w:r w:rsidRPr="00775FEF">
        <w:rPr>
          <w:rFonts w:ascii="Franklin Gothic Book" w:hAnsi="Franklin Gothic Book" w:cs="Arial"/>
          <w:bCs/>
          <w:sz w:val="24"/>
          <w:szCs w:val="20"/>
        </w:rPr>
        <w:t>.</w:t>
      </w:r>
    </w:p>
    <w:p w14:paraId="7AB914C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w:t>
      </w:r>
    </w:p>
    <w:p w14:paraId="295E3B2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С</w:t>
      </w:r>
      <w:r w:rsidRPr="00775FEF">
        <w:rPr>
          <w:rFonts w:ascii="Franklin Gothic Book" w:hAnsi="Franklin Gothic Book" w:cs="Arial" w:hint="eastAsia"/>
          <w:bCs/>
          <w:sz w:val="24"/>
          <w:szCs w:val="20"/>
        </w:rPr>
        <w:t>корее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понял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шпионка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равно</w:t>
      </w:r>
      <w:r w:rsidRPr="00775FEF">
        <w:rPr>
          <w:rFonts w:ascii="Franklin Gothic Book" w:hAnsi="Franklin Gothic Book" w:cs="Arial"/>
          <w:bCs/>
          <w:sz w:val="24"/>
          <w:szCs w:val="20"/>
        </w:rPr>
        <w:t>. П</w:t>
      </w:r>
      <w:r w:rsidRPr="00775FEF">
        <w:rPr>
          <w:rFonts w:ascii="Franklin Gothic Book" w:hAnsi="Franklin Gothic Book" w:cs="Arial" w:hint="eastAsia"/>
          <w:bCs/>
          <w:sz w:val="24"/>
          <w:szCs w:val="20"/>
        </w:rPr>
        <w:t>отому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говорит</w:t>
      </w:r>
      <w:r w:rsidRPr="00775FEF">
        <w:rPr>
          <w:rFonts w:ascii="Franklin Gothic Book" w:hAnsi="Franklin Gothic Book" w:cs="Arial"/>
          <w:bCs/>
          <w:sz w:val="24"/>
          <w:szCs w:val="20"/>
        </w:rPr>
        <w:t xml:space="preserve">, что ты </w:t>
      </w:r>
      <w:r w:rsidRPr="00775FEF">
        <w:rPr>
          <w:rFonts w:ascii="Franklin Gothic Book" w:hAnsi="Franklin Gothic Book" w:cs="Arial" w:hint="eastAsia"/>
          <w:bCs/>
          <w:sz w:val="24"/>
          <w:szCs w:val="20"/>
        </w:rPr>
        <w:t>два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года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назад</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этим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генералом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общалась</w:t>
      </w:r>
      <w:r w:rsidRPr="00775FEF">
        <w:rPr>
          <w:rFonts w:ascii="Franklin Gothic Book" w:hAnsi="Franklin Gothic Book" w:cs="Arial"/>
          <w:bCs/>
          <w:sz w:val="24"/>
          <w:szCs w:val="20"/>
        </w:rPr>
        <w:t xml:space="preserve">. То есть какие-то у неё </w:t>
      </w:r>
      <w:r w:rsidRPr="00775FEF">
        <w:rPr>
          <w:rFonts w:ascii="Franklin Gothic Book" w:hAnsi="Franklin Gothic Book" w:cs="Arial" w:hint="eastAsia"/>
          <w:bCs/>
          <w:sz w:val="24"/>
          <w:szCs w:val="20"/>
        </w:rPr>
        <w:t>контакты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любому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спецслужбами</w:t>
      </w:r>
      <w:r w:rsidRPr="00775FEF">
        <w:rPr>
          <w:rFonts w:ascii="Franklin Gothic Book" w:hAnsi="Franklin Gothic Book" w:cs="Arial"/>
          <w:bCs/>
          <w:sz w:val="24"/>
          <w:szCs w:val="20"/>
        </w:rPr>
        <w:t>.</w:t>
      </w:r>
    </w:p>
    <w:p w14:paraId="1F113259"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w:t>
      </w:r>
      <w:r w:rsidRPr="00775FEF">
        <w:rPr>
          <w:rFonts w:ascii="Franklin Gothic Book" w:hAnsi="Franklin Gothic Book" w:cs="Arial" w:hint="eastAsia"/>
          <w:b/>
          <w:bCs/>
          <w:sz w:val="24"/>
          <w:szCs w:val="20"/>
        </w:rPr>
        <w:t>орошо</w:t>
      </w:r>
      <w:r w:rsidRPr="00775FEF">
        <w:rPr>
          <w:rFonts w:ascii="Franklin Gothic Book" w:hAnsi="Franklin Gothic Book" w:cs="Arial"/>
          <w:b/>
          <w:bCs/>
          <w:sz w:val="24"/>
          <w:szCs w:val="20"/>
        </w:rPr>
        <w:t>. Д</w:t>
      </w:r>
      <w:r w:rsidRPr="00775FEF">
        <w:rPr>
          <w:rFonts w:ascii="Franklin Gothic Book" w:hAnsi="Franklin Gothic Book" w:cs="Arial" w:hint="eastAsia"/>
          <w:b/>
          <w:bCs/>
          <w:sz w:val="24"/>
          <w:szCs w:val="20"/>
        </w:rPr>
        <w:t>енис</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тоже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скорее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понравилось</w:t>
      </w:r>
      <w:r w:rsidRPr="00775FEF">
        <w:rPr>
          <w:rFonts w:ascii="Franklin Gothic Book" w:hAnsi="Franklin Gothic Book" w:cs="Arial"/>
          <w:b/>
          <w:bCs/>
          <w:sz w:val="24"/>
          <w:szCs w:val="20"/>
        </w:rPr>
        <w:t>?</w:t>
      </w:r>
    </w:p>
    <w:p w14:paraId="71C5439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Денис: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скорее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понравилось</w:t>
      </w:r>
      <w:r w:rsidRPr="00775FEF">
        <w:rPr>
          <w:rFonts w:ascii="Franklin Gothic Book" w:hAnsi="Franklin Gothic Book" w:cs="Arial"/>
          <w:bCs/>
          <w:sz w:val="24"/>
          <w:szCs w:val="20"/>
        </w:rPr>
        <w:t>.</w:t>
      </w:r>
    </w:p>
    <w:p w14:paraId="37BFE296"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Б</w:t>
      </w:r>
      <w:r w:rsidRPr="00775FEF">
        <w:rPr>
          <w:rFonts w:ascii="Franklin Gothic Book" w:hAnsi="Franklin Gothic Book" w:cs="Arial" w:hint="eastAsia"/>
          <w:b/>
          <w:bCs/>
          <w:sz w:val="24"/>
          <w:szCs w:val="20"/>
        </w:rPr>
        <w:t>лагодаря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чему</w:t>
      </w:r>
      <w:r w:rsidRPr="00775FEF">
        <w:rPr>
          <w:rFonts w:ascii="Franklin Gothic Book" w:hAnsi="Franklin Gothic Book" w:cs="Arial"/>
          <w:b/>
          <w:bCs/>
          <w:sz w:val="24"/>
          <w:szCs w:val="20"/>
        </w:rPr>
        <w:t>? Ч</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понравилось</w:t>
      </w:r>
      <w:r w:rsidRPr="00775FEF">
        <w:rPr>
          <w:rFonts w:ascii="Franklin Gothic Book" w:hAnsi="Franklin Gothic Book" w:cs="Arial"/>
          <w:b/>
          <w:bCs/>
          <w:sz w:val="24"/>
          <w:szCs w:val="20"/>
        </w:rPr>
        <w:t>?</w:t>
      </w:r>
    </w:p>
    <w:p w14:paraId="5764546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Денис: </w:t>
      </w:r>
      <w:r w:rsidRPr="00775FEF">
        <w:rPr>
          <w:rFonts w:ascii="Franklin Gothic Book" w:hAnsi="Franklin Gothic Book" w:cs="Arial"/>
          <w:bCs/>
          <w:sz w:val="24"/>
          <w:szCs w:val="20"/>
        </w:rPr>
        <w:t>Б</w:t>
      </w:r>
      <w:r w:rsidRPr="00775FEF">
        <w:rPr>
          <w:rFonts w:ascii="Franklin Gothic Book" w:hAnsi="Franklin Gothic Book" w:cs="Arial" w:hint="eastAsia"/>
          <w:bCs/>
          <w:sz w:val="24"/>
          <w:szCs w:val="20"/>
        </w:rPr>
        <w:t>лагодаря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спокойствию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желанию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жить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принимать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приходящее</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спокойно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понимала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отсюда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пока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никуда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выйдет</w:t>
      </w:r>
      <w:r w:rsidRPr="00775FEF">
        <w:rPr>
          <w:rFonts w:ascii="Franklin Gothic Book" w:hAnsi="Franklin Gothic Book" w:cs="Arial"/>
          <w:bCs/>
          <w:sz w:val="24"/>
          <w:szCs w:val="20"/>
        </w:rPr>
        <w:t>. О</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действовала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нужно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скажем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нормальному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человеку</w:t>
      </w:r>
      <w:r w:rsidRPr="00775FEF">
        <w:rPr>
          <w:rFonts w:ascii="Franklin Gothic Book" w:hAnsi="Franklin Gothic Book" w:cs="Arial"/>
          <w:bCs/>
          <w:sz w:val="24"/>
          <w:szCs w:val="20"/>
        </w:rPr>
        <w:t>. Х</w:t>
      </w:r>
      <w:r w:rsidRPr="00775FEF">
        <w:rPr>
          <w:rFonts w:ascii="Franklin Gothic Book" w:hAnsi="Franklin Gothic Book" w:cs="Arial" w:hint="eastAsia"/>
          <w:bCs/>
          <w:sz w:val="24"/>
          <w:szCs w:val="20"/>
        </w:rPr>
        <w:t>отя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ситуации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крайне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сложно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держать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себя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руках</w:t>
      </w:r>
      <w:r w:rsidRPr="00775FEF">
        <w:rPr>
          <w:rFonts w:ascii="Franklin Gothic Book" w:hAnsi="Franklin Gothic Book" w:cs="Arial"/>
          <w:bCs/>
          <w:sz w:val="24"/>
          <w:szCs w:val="20"/>
        </w:rPr>
        <w:t>. О</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крайне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очень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уверенно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себя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держала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руках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силах</w:t>
      </w:r>
      <w:r w:rsidRPr="00775FEF">
        <w:rPr>
          <w:rFonts w:ascii="Franklin Gothic Book" w:hAnsi="Franklin Gothic Book" w:cs="Arial"/>
          <w:bCs/>
          <w:sz w:val="24"/>
          <w:szCs w:val="20"/>
        </w:rPr>
        <w:t>.</w:t>
      </w:r>
    </w:p>
    <w:p w14:paraId="3F06F14C"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Т</w:t>
      </w:r>
      <w:r w:rsidRPr="00775FEF">
        <w:rPr>
          <w:rFonts w:ascii="Franklin Gothic Book" w:hAnsi="Franklin Gothic Book" w:cs="Arial" w:hint="eastAsia"/>
          <w:b/>
          <w:bCs/>
          <w:sz w:val="24"/>
          <w:szCs w:val="20"/>
        </w:rPr>
        <w:t>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есть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такая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стойкость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героини</w:t>
      </w:r>
      <w:r w:rsidRPr="00775FEF">
        <w:rPr>
          <w:rFonts w:ascii="Franklin Gothic Book" w:hAnsi="Franklin Gothic Book" w:cs="Arial"/>
          <w:b/>
          <w:bCs/>
          <w:sz w:val="24"/>
          <w:szCs w:val="20"/>
        </w:rPr>
        <w:t>?</w:t>
      </w:r>
    </w:p>
    <w:p w14:paraId="0863D07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Денис: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стойкость</w:t>
      </w:r>
      <w:r w:rsidRPr="00775FEF">
        <w:rPr>
          <w:rFonts w:ascii="Franklin Gothic Book" w:hAnsi="Franklin Gothic Book" w:cs="Arial"/>
          <w:bCs/>
          <w:sz w:val="24"/>
          <w:szCs w:val="20"/>
        </w:rPr>
        <w:t xml:space="preserve"> жёсткая, </w:t>
      </w:r>
      <w:r w:rsidRPr="00775FEF">
        <w:rPr>
          <w:rFonts w:ascii="Franklin Gothic Book" w:hAnsi="Franklin Gothic Book" w:cs="Arial" w:hint="eastAsia"/>
          <w:bCs/>
          <w:sz w:val="24"/>
          <w:szCs w:val="20"/>
        </w:rPr>
        <w:t>очень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прям</w:t>
      </w:r>
      <w:r w:rsidRPr="00775FEF">
        <w:rPr>
          <w:rFonts w:ascii="Franklin Gothic Book" w:hAnsi="Franklin Gothic Book" w:cs="Arial"/>
          <w:bCs/>
          <w:sz w:val="24"/>
          <w:szCs w:val="20"/>
        </w:rPr>
        <w:t xml:space="preserve">. Я </w:t>
      </w:r>
      <w:r w:rsidRPr="00775FEF">
        <w:rPr>
          <w:rFonts w:ascii="Franklin Gothic Book" w:hAnsi="Franklin Gothic Book" w:cs="Arial" w:hint="eastAsia"/>
          <w:bCs/>
          <w:sz w:val="24"/>
          <w:szCs w:val="20"/>
        </w:rPr>
        <w:t>думаю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может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агентом</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олько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присуще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таким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людям</w:t>
      </w:r>
      <w:r w:rsidRPr="00775FEF">
        <w:rPr>
          <w:rFonts w:ascii="Franklin Gothic Book" w:hAnsi="Franklin Gothic Book" w:cs="Arial"/>
          <w:bCs/>
          <w:sz w:val="24"/>
          <w:szCs w:val="20"/>
        </w:rPr>
        <w:t>.</w:t>
      </w:r>
    </w:p>
    <w:p w14:paraId="7840651A"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А </w:t>
      </w:r>
      <w:r w:rsidRPr="00775FEF">
        <w:rPr>
          <w:rFonts w:ascii="Franklin Gothic Book" w:hAnsi="Franklin Gothic Book" w:cs="Arial" w:hint="eastAsia"/>
          <w:b/>
          <w:bCs/>
          <w:sz w:val="24"/>
          <w:szCs w:val="20"/>
        </w:rPr>
        <w:t>кто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порекомендовал</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может</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быть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этот</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сериал</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там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кому</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П</w:t>
      </w:r>
      <w:r w:rsidRPr="00775FEF">
        <w:rPr>
          <w:rFonts w:ascii="Franklin Gothic Book" w:hAnsi="Franklin Gothic Book" w:cs="Arial" w:hint="eastAsia"/>
          <w:b/>
          <w:bCs/>
          <w:sz w:val="24"/>
          <w:szCs w:val="20"/>
        </w:rPr>
        <w:t>авел</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кому</w:t>
      </w:r>
      <w:r w:rsidRPr="00775FEF">
        <w:rPr>
          <w:rFonts w:ascii="Franklin Gothic Book" w:hAnsi="Franklin Gothic Book" w:cs="Arial"/>
          <w:b/>
          <w:bCs/>
          <w:sz w:val="24"/>
          <w:szCs w:val="20"/>
        </w:rPr>
        <w:t>? К</w:t>
      </w:r>
      <w:r w:rsidRPr="00775FEF">
        <w:rPr>
          <w:rFonts w:ascii="Franklin Gothic Book" w:hAnsi="Franklin Gothic Book" w:cs="Arial" w:hint="eastAsia"/>
          <w:b/>
          <w:bCs/>
          <w:sz w:val="24"/>
          <w:szCs w:val="20"/>
        </w:rPr>
        <w:t>ому</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почему</w:t>
      </w:r>
      <w:r w:rsidRPr="00775FEF">
        <w:rPr>
          <w:rFonts w:ascii="Franklin Gothic Book" w:hAnsi="Franklin Gothic Book" w:cs="Arial"/>
          <w:b/>
          <w:bCs/>
          <w:sz w:val="24"/>
          <w:szCs w:val="20"/>
        </w:rPr>
        <w:t>?</w:t>
      </w:r>
    </w:p>
    <w:p w14:paraId="59737F6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Павел: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рузьям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например</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сокурсникам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друзьям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детства</w:t>
      </w:r>
      <w:r w:rsidRPr="00775FEF">
        <w:rPr>
          <w:rFonts w:ascii="Franklin Gothic Book" w:hAnsi="Franklin Gothic Book" w:cs="Arial"/>
          <w:bCs/>
          <w:sz w:val="24"/>
          <w:szCs w:val="20"/>
        </w:rPr>
        <w:t>.</w:t>
      </w:r>
    </w:p>
    <w:p w14:paraId="3EEC1825"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П</w:t>
      </w:r>
      <w:r w:rsidRPr="00775FEF">
        <w:rPr>
          <w:rFonts w:ascii="Franklin Gothic Book" w:hAnsi="Franklin Gothic Book" w:cs="Arial" w:hint="eastAsia"/>
          <w:b/>
          <w:bCs/>
          <w:sz w:val="24"/>
          <w:szCs w:val="20"/>
        </w:rPr>
        <w:t>осмотри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потому</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w:t>
      </w:r>
    </w:p>
    <w:p w14:paraId="026708F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Павел: </w:t>
      </w:r>
      <w:r w:rsidRPr="00775FEF">
        <w:rPr>
          <w:rFonts w:ascii="Franklin Gothic Book" w:hAnsi="Franklin Gothic Book" w:cs="Arial"/>
          <w:bCs/>
          <w:sz w:val="24"/>
          <w:szCs w:val="20"/>
        </w:rPr>
        <w:t xml:space="preserve">Достаточно </w:t>
      </w:r>
      <w:r w:rsidRPr="00775FEF">
        <w:rPr>
          <w:rFonts w:ascii="Franklin Gothic Book" w:hAnsi="Franklin Gothic Book" w:cs="Arial" w:hint="eastAsia"/>
          <w:bCs/>
          <w:sz w:val="24"/>
          <w:szCs w:val="20"/>
        </w:rPr>
        <w:t>динамично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интересно</w:t>
      </w:r>
      <w:r w:rsidRPr="00775FEF">
        <w:rPr>
          <w:rFonts w:ascii="Franklin Gothic Book" w:hAnsi="Franklin Gothic Book" w:cs="Arial"/>
          <w:bCs/>
          <w:sz w:val="24"/>
          <w:szCs w:val="20"/>
        </w:rPr>
        <w:t>. Н</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могу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сказать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похож</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особо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какой</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сериал</w:t>
      </w:r>
      <w:r w:rsidRPr="00775FEF">
        <w:rPr>
          <w:rFonts w:ascii="Franklin Gothic Book" w:hAnsi="Franklin Gothic Book" w:cs="Arial"/>
          <w:bCs/>
          <w:sz w:val="24"/>
          <w:szCs w:val="20"/>
        </w:rPr>
        <w:t>. Е</w:t>
      </w:r>
      <w:r w:rsidRPr="00775FEF">
        <w:rPr>
          <w:rFonts w:ascii="Franklin Gothic Book" w:hAnsi="Franklin Gothic Book" w:cs="Arial" w:hint="eastAsia"/>
          <w:bCs/>
          <w:sz w:val="24"/>
          <w:szCs w:val="20"/>
        </w:rPr>
        <w:t>динственное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частично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может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сериал</w:t>
      </w:r>
      <w:r w:rsidRPr="00775FEF">
        <w:rPr>
          <w:rFonts w:ascii="Franklin Gothic Book" w:hAnsi="Franklin Gothic Book" w:cs="Arial"/>
          <w:bCs/>
          <w:sz w:val="24"/>
          <w:szCs w:val="20"/>
        </w:rPr>
        <w:t xml:space="preserve"> «Г</w:t>
      </w:r>
      <w:r w:rsidRPr="00775FEF">
        <w:rPr>
          <w:rFonts w:ascii="Franklin Gothic Book" w:hAnsi="Franklin Gothic Book" w:cs="Arial" w:hint="eastAsia"/>
          <w:bCs/>
          <w:sz w:val="24"/>
          <w:szCs w:val="20"/>
        </w:rPr>
        <w:t>оссекретарь»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чем</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напомнило</w:t>
      </w:r>
      <w:r w:rsidRPr="00775FEF">
        <w:rPr>
          <w:rFonts w:ascii="Franklin Gothic Book" w:hAnsi="Franklin Gothic Book" w:cs="Arial"/>
          <w:bCs/>
          <w:sz w:val="24"/>
          <w:szCs w:val="20"/>
        </w:rPr>
        <w:t>. Н</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скорее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какой</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костюмный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стиль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дипломатичный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более</w:t>
      </w:r>
      <w:r w:rsidRPr="00775FEF">
        <w:rPr>
          <w:rFonts w:ascii="Franklin Gothic Book" w:hAnsi="Franklin Gothic Book" w:cs="Arial"/>
          <w:bCs/>
          <w:sz w:val="24"/>
          <w:szCs w:val="20"/>
        </w:rPr>
        <w:t>.</w:t>
      </w:r>
    </w:p>
    <w:p w14:paraId="45D027E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Я бы мужу </w:t>
      </w:r>
      <w:r w:rsidRPr="00775FEF">
        <w:rPr>
          <w:rFonts w:ascii="Franklin Gothic Book" w:hAnsi="Franklin Gothic Book" w:cs="Arial" w:hint="eastAsia"/>
          <w:bCs/>
          <w:sz w:val="24"/>
          <w:szCs w:val="20"/>
        </w:rPr>
        <w:t>порекомендовала</w:t>
      </w:r>
      <w:r w:rsidRPr="00775FEF">
        <w:rPr>
          <w:rFonts w:ascii="Franklin Gothic Book" w:hAnsi="Franklin Gothic Book" w:cs="Arial"/>
          <w:bCs/>
          <w:sz w:val="24"/>
          <w:szCs w:val="20"/>
        </w:rPr>
        <w:t>. О</w:t>
      </w:r>
      <w:r w:rsidRPr="00775FEF">
        <w:rPr>
          <w:rFonts w:ascii="Franklin Gothic Book" w:hAnsi="Franklin Gothic Book" w:cs="Arial" w:hint="eastAsia"/>
          <w:bCs/>
          <w:sz w:val="24"/>
          <w:szCs w:val="20"/>
        </w:rPr>
        <w:t>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любит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политическим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подтекстом</w:t>
      </w:r>
      <w:r w:rsidRPr="00775FEF">
        <w:rPr>
          <w:rFonts w:ascii="Franklin Gothic Book" w:hAnsi="Franklin Gothic Book" w:cs="Arial"/>
          <w:bCs/>
          <w:sz w:val="24"/>
          <w:szCs w:val="20"/>
        </w:rPr>
        <w:t>.</w:t>
      </w:r>
    </w:p>
    <w:p w14:paraId="5D969A09"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С </w:t>
      </w:r>
      <w:r w:rsidRPr="00775FEF">
        <w:rPr>
          <w:rFonts w:ascii="Franklin Gothic Book" w:hAnsi="Franklin Gothic Book" w:cs="Arial" w:hint="eastAsia"/>
          <w:b/>
          <w:bCs/>
          <w:sz w:val="24"/>
          <w:szCs w:val="20"/>
        </w:rPr>
        <w:t>политическим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подтекстом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любит</w:t>
      </w:r>
      <w:r w:rsidRPr="00775FEF">
        <w:rPr>
          <w:rFonts w:ascii="Franklin Gothic Book" w:hAnsi="Franklin Gothic Book" w:cs="Arial"/>
          <w:b/>
          <w:bCs/>
          <w:sz w:val="24"/>
          <w:szCs w:val="20"/>
        </w:rPr>
        <w:t xml:space="preserve">. Наталья, </w:t>
      </w:r>
      <w:r w:rsidRPr="00775FEF">
        <w:rPr>
          <w:rFonts w:ascii="Franklin Gothic Book" w:hAnsi="Franklin Gothic Book" w:cs="Arial" w:hint="eastAsia"/>
          <w:b/>
          <w:bCs/>
          <w:sz w:val="24"/>
          <w:szCs w:val="20"/>
        </w:rPr>
        <w:t>тоже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порекомендовали</w:t>
      </w:r>
      <w:r w:rsidRPr="00775FEF">
        <w:rPr>
          <w:rFonts w:ascii="Franklin Gothic Book" w:hAnsi="Franklin Gothic Book" w:cs="Arial"/>
          <w:b/>
          <w:bCs/>
          <w:sz w:val="24"/>
          <w:szCs w:val="20"/>
        </w:rPr>
        <w:t>.</w:t>
      </w:r>
    </w:p>
    <w:p w14:paraId="75A03E0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рузьям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просто</w:t>
      </w:r>
      <w:r w:rsidRPr="00775FEF">
        <w:rPr>
          <w:rFonts w:ascii="Franklin Gothic Book" w:hAnsi="Franklin Gothic Book" w:cs="Arial"/>
          <w:bCs/>
          <w:sz w:val="24"/>
          <w:szCs w:val="20"/>
        </w:rPr>
        <w:t>.</w:t>
      </w:r>
    </w:p>
    <w:p w14:paraId="1F79A9C8"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А </w:t>
      </w:r>
      <w:r w:rsidRPr="00775FEF">
        <w:rPr>
          <w:rFonts w:ascii="Franklin Gothic Book" w:hAnsi="Franklin Gothic Book" w:cs="Arial" w:hint="eastAsia"/>
          <w:b/>
          <w:bCs/>
          <w:sz w:val="24"/>
          <w:szCs w:val="20"/>
        </w:rPr>
        <w:t>почему</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надо</w:t>
      </w:r>
      <w:r w:rsidRPr="00775FEF">
        <w:rPr>
          <w:rFonts w:ascii="Franklin Gothic Book" w:hAnsi="Franklin Gothic Book" w:cs="Arial"/>
          <w:b/>
          <w:bCs/>
          <w:sz w:val="24"/>
          <w:szCs w:val="20"/>
        </w:rPr>
        <w:t xml:space="preserve"> это </w:t>
      </w:r>
      <w:r w:rsidRPr="00775FEF">
        <w:rPr>
          <w:rFonts w:ascii="Franklin Gothic Book" w:hAnsi="Franklin Gothic Book" w:cs="Arial" w:hint="eastAsia"/>
          <w:b/>
          <w:bCs/>
          <w:sz w:val="24"/>
          <w:szCs w:val="20"/>
        </w:rPr>
        <w:t>смотреть</w:t>
      </w:r>
      <w:r w:rsidRPr="00775FEF">
        <w:rPr>
          <w:rFonts w:ascii="Franklin Gothic Book" w:hAnsi="Franklin Gothic Book" w:cs="Arial"/>
          <w:b/>
          <w:bCs/>
          <w:sz w:val="24"/>
          <w:szCs w:val="20"/>
        </w:rPr>
        <w:t>?</w:t>
      </w:r>
    </w:p>
    <w:p w14:paraId="1973198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Я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сказала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какой</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сложный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сериал</w:t>
      </w:r>
      <w:r w:rsidRPr="00775FEF">
        <w:rPr>
          <w:rFonts w:ascii="Franklin Gothic Book" w:hAnsi="Franklin Gothic Book" w:cs="Arial"/>
          <w:bCs/>
          <w:sz w:val="24"/>
          <w:szCs w:val="20"/>
        </w:rPr>
        <w:t>. П</w:t>
      </w:r>
      <w:r w:rsidRPr="00775FEF">
        <w:rPr>
          <w:rFonts w:ascii="Franklin Gothic Book" w:hAnsi="Franklin Gothic Book" w:cs="Arial" w:hint="eastAsia"/>
          <w:bCs/>
          <w:sz w:val="24"/>
          <w:szCs w:val="20"/>
        </w:rPr>
        <w:t>росто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посмотреть</w:t>
      </w:r>
      <w:r w:rsidRPr="00775FEF">
        <w:rPr>
          <w:rFonts w:ascii="Franklin Gothic Book" w:hAnsi="Franklin Gothic Book" w:cs="Arial"/>
          <w:bCs/>
          <w:sz w:val="24"/>
          <w:szCs w:val="20"/>
        </w:rPr>
        <w:t>.</w:t>
      </w:r>
    </w:p>
    <w:p w14:paraId="6FA70889"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К</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точно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порекомендовал</w:t>
      </w:r>
      <w:r w:rsidRPr="00775FEF">
        <w:rPr>
          <w:rFonts w:ascii="Franklin Gothic Book" w:hAnsi="Franklin Gothic Book" w:cs="Arial"/>
          <w:b/>
          <w:bCs/>
          <w:sz w:val="24"/>
          <w:szCs w:val="20"/>
        </w:rPr>
        <w:t>?</w:t>
      </w:r>
    </w:p>
    <w:p w14:paraId="75FF6E5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Я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рекомендовал</w:t>
      </w:r>
      <w:r w:rsidRPr="00775FEF">
        <w:rPr>
          <w:rFonts w:ascii="Franklin Gothic Book" w:hAnsi="Franklin Gothic Book" w:cs="Arial"/>
          <w:bCs/>
          <w:sz w:val="24"/>
          <w:szCs w:val="20"/>
        </w:rPr>
        <w:t>.</w:t>
      </w:r>
    </w:p>
    <w:p w14:paraId="6338380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Я нет.</w:t>
      </w:r>
    </w:p>
    <w:p w14:paraId="7ECB12BA"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А</w:t>
      </w:r>
      <w:r w:rsidRPr="00775FEF">
        <w:rPr>
          <w:rFonts w:ascii="Franklin Gothic Book" w:hAnsi="Franklin Gothic Book" w:cs="Arial" w:hint="eastAsia"/>
          <w:b/>
          <w:bCs/>
          <w:sz w:val="24"/>
          <w:szCs w:val="20"/>
        </w:rPr>
        <w:t>лександр</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почему</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точно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нет</w:t>
      </w:r>
      <w:r w:rsidRPr="00775FEF">
        <w:rPr>
          <w:rFonts w:ascii="Franklin Gothic Book" w:hAnsi="Franklin Gothic Book" w:cs="Arial"/>
          <w:b/>
          <w:bCs/>
          <w:sz w:val="24"/>
          <w:szCs w:val="20"/>
        </w:rPr>
        <w:t>?</w:t>
      </w:r>
    </w:p>
    <w:p w14:paraId="4F9A58C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Александр: </w:t>
      </w:r>
      <w:r w:rsidRPr="00775FEF">
        <w:rPr>
          <w:rFonts w:ascii="Franklin Gothic Book" w:hAnsi="Franklin Gothic Book" w:cs="Arial"/>
          <w:bCs/>
          <w:sz w:val="24"/>
          <w:szCs w:val="20"/>
        </w:rPr>
        <w:t>П</w:t>
      </w:r>
      <w:r w:rsidRPr="00775FEF">
        <w:rPr>
          <w:rFonts w:ascii="Franklin Gothic Book" w:hAnsi="Franklin Gothic Book" w:cs="Arial" w:hint="eastAsia"/>
          <w:bCs/>
          <w:sz w:val="24"/>
          <w:szCs w:val="20"/>
        </w:rPr>
        <w:t>устая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трата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времени</w:t>
      </w:r>
      <w:r w:rsidRPr="00775FEF">
        <w:rPr>
          <w:rFonts w:ascii="Franklin Gothic Book" w:hAnsi="Franklin Gothic Book" w:cs="Arial"/>
          <w:bCs/>
          <w:sz w:val="24"/>
          <w:szCs w:val="20"/>
        </w:rPr>
        <w:t>. С</w:t>
      </w:r>
      <w:r w:rsidRPr="00775FEF">
        <w:rPr>
          <w:rFonts w:ascii="Franklin Gothic Book" w:hAnsi="Franklin Gothic Book" w:cs="Arial" w:hint="eastAsia"/>
          <w:bCs/>
          <w:sz w:val="24"/>
          <w:szCs w:val="20"/>
        </w:rPr>
        <w:t>ериал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раскрывает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ничего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чём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пытаются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рассказать</w:t>
      </w:r>
      <w:r w:rsidRPr="00775FEF">
        <w:rPr>
          <w:rFonts w:ascii="Franklin Gothic Book" w:hAnsi="Franklin Gothic Book" w:cs="Arial"/>
          <w:bCs/>
          <w:sz w:val="24"/>
          <w:szCs w:val="20"/>
        </w:rPr>
        <w:t>. В</w:t>
      </w:r>
      <w:r w:rsidRPr="00775FEF">
        <w:rPr>
          <w:rFonts w:ascii="Franklin Gothic Book" w:hAnsi="Franklin Gothic Book" w:cs="Arial" w:hint="eastAsia"/>
          <w:bCs/>
          <w:sz w:val="24"/>
          <w:szCs w:val="20"/>
        </w:rPr>
        <w:t>се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линии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завершаются</w:t>
      </w:r>
      <w:r w:rsidRPr="00775FEF">
        <w:rPr>
          <w:rFonts w:ascii="Franklin Gothic Book" w:hAnsi="Franklin Gothic Book" w:cs="Arial"/>
          <w:bCs/>
          <w:sz w:val="24"/>
          <w:szCs w:val="20"/>
        </w:rPr>
        <w:t>. Е</w:t>
      </w:r>
      <w:r w:rsidRPr="00775FEF">
        <w:rPr>
          <w:rFonts w:ascii="Franklin Gothic Book" w:hAnsi="Franklin Gothic Book" w:cs="Arial" w:hint="eastAsia"/>
          <w:bCs/>
          <w:sz w:val="24"/>
          <w:szCs w:val="20"/>
        </w:rPr>
        <w:t>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абсолютно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абсурдные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какие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моменты</w:t>
      </w:r>
      <w:r w:rsidRPr="00775FEF">
        <w:rPr>
          <w:rFonts w:ascii="Franklin Gothic Book" w:hAnsi="Franklin Gothic Book" w:cs="Arial"/>
          <w:bCs/>
          <w:sz w:val="24"/>
          <w:szCs w:val="20"/>
        </w:rPr>
        <w:t xml:space="preserve">. Я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въехал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тему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давайте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покажем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русским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можем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вести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себя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иначе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загоняют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какой</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подвал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подвал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гараж</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где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ведутся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переговоры</w:t>
      </w:r>
      <w:r w:rsidRPr="00775FEF">
        <w:rPr>
          <w:rFonts w:ascii="Franklin Gothic Book" w:hAnsi="Franklin Gothic Book" w:cs="Arial"/>
          <w:bCs/>
          <w:sz w:val="24"/>
          <w:szCs w:val="20"/>
        </w:rPr>
        <w:t>.</w:t>
      </w:r>
    </w:p>
    <w:p w14:paraId="6F4C1FF5"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Н</w:t>
      </w:r>
      <w:r w:rsidRPr="00775FEF">
        <w:rPr>
          <w:rFonts w:ascii="Franklin Gothic Book" w:hAnsi="Franklin Gothic Book" w:cs="Arial" w:hint="eastAsia"/>
          <w:b/>
          <w:bCs/>
          <w:sz w:val="24"/>
          <w:szCs w:val="20"/>
        </w:rPr>
        <w:t>епонятно</w:t>
      </w:r>
      <w:r w:rsidRPr="00775FEF">
        <w:rPr>
          <w:rFonts w:ascii="Franklin Gothic Book" w:hAnsi="Franklin Gothic Book" w:cs="Arial"/>
          <w:b/>
          <w:bCs/>
          <w:sz w:val="24"/>
          <w:szCs w:val="20"/>
        </w:rPr>
        <w:t>.</w:t>
      </w:r>
    </w:p>
    <w:p w14:paraId="5672E22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Александр: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ля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В </w:t>
      </w:r>
      <w:r w:rsidRPr="00775FEF">
        <w:rPr>
          <w:rFonts w:ascii="Franklin Gothic Book" w:hAnsi="Franklin Gothic Book" w:cs="Arial" w:hint="eastAsia"/>
          <w:bCs/>
          <w:sz w:val="24"/>
          <w:szCs w:val="20"/>
        </w:rPr>
        <w:t>чём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фишка</w:t>
      </w:r>
      <w:r w:rsidRPr="00775FEF">
        <w:rPr>
          <w:rFonts w:ascii="Franklin Gothic Book" w:hAnsi="Franklin Gothic Book" w:cs="Arial"/>
          <w:bCs/>
          <w:sz w:val="24"/>
          <w:szCs w:val="20"/>
        </w:rPr>
        <w:t>? С</w:t>
      </w:r>
      <w:r w:rsidRPr="00775FEF">
        <w:rPr>
          <w:rFonts w:ascii="Franklin Gothic Book" w:hAnsi="Franklin Gothic Book" w:cs="Arial" w:hint="eastAsia"/>
          <w:bCs/>
          <w:sz w:val="24"/>
          <w:szCs w:val="20"/>
        </w:rPr>
        <w:t>идел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подвале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знаю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под</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тюрьмой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сидишь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гараже</w:t>
      </w:r>
      <w:r w:rsidRPr="00775FEF">
        <w:rPr>
          <w:rFonts w:ascii="Franklin Gothic Book" w:hAnsi="Franklin Gothic Book" w:cs="Arial"/>
          <w:bCs/>
          <w:sz w:val="24"/>
          <w:szCs w:val="20"/>
        </w:rPr>
        <w:t>. Ч</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Ч</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напугали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этим</w:t>
      </w:r>
      <w:r w:rsidRPr="00775FEF">
        <w:rPr>
          <w:rFonts w:ascii="Franklin Gothic Book" w:hAnsi="Franklin Gothic Book" w:cs="Arial"/>
          <w:bCs/>
          <w:sz w:val="24"/>
          <w:szCs w:val="20"/>
        </w:rPr>
        <w:t>? О</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сидит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тюрьме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сутками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прокручивали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крики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потом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гараж</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куда</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загнали</w:t>
      </w:r>
      <w:r w:rsidRPr="00775FEF">
        <w:rPr>
          <w:rFonts w:ascii="Franklin Gothic Book" w:hAnsi="Franklin Gothic Book" w:cs="Arial"/>
          <w:bCs/>
          <w:sz w:val="24"/>
          <w:szCs w:val="20"/>
        </w:rPr>
        <w:t>. В</w:t>
      </w:r>
      <w:r w:rsidRPr="00775FEF">
        <w:rPr>
          <w:rFonts w:ascii="Franklin Gothic Book" w:hAnsi="Franklin Gothic Book" w:cs="Arial" w:hint="eastAsia"/>
          <w:bCs/>
          <w:sz w:val="24"/>
          <w:szCs w:val="20"/>
        </w:rPr>
        <w:t>ообще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тема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понятна</w:t>
      </w:r>
      <w:r w:rsidRPr="00775FEF">
        <w:rPr>
          <w:rFonts w:ascii="Franklin Gothic Book" w:hAnsi="Franklin Gothic Book" w:cs="Arial"/>
          <w:bCs/>
          <w:sz w:val="24"/>
          <w:szCs w:val="20"/>
        </w:rPr>
        <w:t>.</w:t>
      </w:r>
    </w:p>
    <w:p w14:paraId="105ADE98"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А </w:t>
      </w:r>
      <w:r w:rsidRPr="00775FEF">
        <w:rPr>
          <w:rFonts w:ascii="Franklin Gothic Book" w:hAnsi="Franklin Gothic Book" w:cs="Arial" w:hint="eastAsia"/>
          <w:b/>
          <w:bCs/>
          <w:sz w:val="24"/>
          <w:szCs w:val="20"/>
        </w:rPr>
        <w:t>у</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кого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может</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было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такое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менялось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отношение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сериалу</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ходу</w:t>
      </w:r>
      <w:r w:rsidRPr="00775FEF">
        <w:rPr>
          <w:rFonts w:ascii="Franklin Gothic Book" w:hAnsi="Franklin Gothic Book" w:cs="Arial"/>
          <w:b/>
          <w:bCs/>
          <w:sz w:val="24"/>
          <w:szCs w:val="20"/>
        </w:rPr>
        <w:t>?</w:t>
      </w:r>
    </w:p>
    <w:p w14:paraId="091A1A54" w14:textId="195987BA"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У </w:t>
      </w:r>
      <w:r w:rsidRPr="00775FEF">
        <w:rPr>
          <w:rFonts w:ascii="Franklin Gothic Book" w:hAnsi="Franklin Gothic Book" w:cs="Arial" w:hint="eastAsia"/>
          <w:bCs/>
          <w:sz w:val="24"/>
          <w:szCs w:val="20"/>
        </w:rPr>
        <w:t>меня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надежда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вторая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третья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четвёртая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серия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надежда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связи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линией</w:t>
      </w:r>
      <w:r w:rsidRPr="00775FEF">
        <w:rPr>
          <w:rFonts w:ascii="Franklin Gothic Book" w:hAnsi="Franklin Gothic Book" w:cs="Arial"/>
          <w:bCs/>
          <w:sz w:val="24"/>
          <w:szCs w:val="20"/>
        </w:rPr>
        <w:t xml:space="preserve"> </w:t>
      </w:r>
      <w:r w:rsidR="00077736">
        <w:rPr>
          <w:rFonts w:ascii="Franklin Gothic Book" w:hAnsi="Franklin Gothic Book" w:cs="Arial" w:hint="eastAsia"/>
          <w:bCs/>
          <w:sz w:val="24"/>
          <w:szCs w:val="20"/>
        </w:rPr>
        <w:t>в</w:t>
      </w:r>
      <w:r w:rsidRPr="00775FEF">
        <w:rPr>
          <w:rFonts w:ascii="Franklin Gothic Book" w:hAnsi="Franklin Gothic Book" w:cs="Arial" w:hint="eastAsia"/>
          <w:bCs/>
          <w:sz w:val="24"/>
          <w:szCs w:val="20"/>
        </w:rPr>
        <w:t>еры</w:t>
      </w:r>
      <w:r w:rsidRPr="00775FEF">
        <w:rPr>
          <w:rFonts w:ascii="Franklin Gothic Book" w:hAnsi="Franklin Gothic Book" w:cs="Arial"/>
          <w:bCs/>
          <w:sz w:val="24"/>
          <w:szCs w:val="20"/>
        </w:rPr>
        <w:t>. П</w:t>
      </w:r>
      <w:r w:rsidRPr="00775FEF">
        <w:rPr>
          <w:rFonts w:ascii="Franklin Gothic Book" w:hAnsi="Franklin Gothic Book" w:cs="Arial" w:hint="eastAsia"/>
          <w:bCs/>
          <w:sz w:val="24"/>
          <w:szCs w:val="20"/>
        </w:rPr>
        <w:t>отом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утратилась</w:t>
      </w:r>
      <w:r w:rsidRPr="00775FEF">
        <w:rPr>
          <w:rFonts w:ascii="Franklin Gothic Book" w:hAnsi="Franklin Gothic Book" w:cs="Arial"/>
          <w:bCs/>
          <w:sz w:val="24"/>
          <w:szCs w:val="20"/>
        </w:rPr>
        <w:t>. Ч</w:t>
      </w:r>
      <w:r w:rsidRPr="00775FEF">
        <w:rPr>
          <w:rFonts w:ascii="Franklin Gothic Book" w:hAnsi="Franklin Gothic Book" w:cs="Arial" w:hint="eastAsia"/>
          <w:bCs/>
          <w:sz w:val="24"/>
          <w:szCs w:val="20"/>
        </w:rPr>
        <w:t>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ближе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концу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меня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очень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испортилось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мнение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об</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сериале</w:t>
      </w:r>
      <w:r w:rsidRPr="00775FEF">
        <w:rPr>
          <w:rFonts w:ascii="Franklin Gothic Book" w:hAnsi="Franklin Gothic Book" w:cs="Arial"/>
          <w:bCs/>
          <w:sz w:val="24"/>
          <w:szCs w:val="20"/>
        </w:rPr>
        <w:t>.</w:t>
      </w:r>
    </w:p>
    <w:p w14:paraId="4970C954" w14:textId="64331CED"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А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повлияло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00077736">
        <w:rPr>
          <w:rFonts w:ascii="Franklin Gothic Book" w:hAnsi="Franklin Gothic Book" w:cs="Arial" w:hint="eastAsia"/>
          <w:b/>
          <w:bCs/>
          <w:sz w:val="24"/>
          <w:szCs w:val="20"/>
        </w:rPr>
        <w:t>в</w:t>
      </w:r>
      <w:r w:rsidRPr="00775FEF">
        <w:rPr>
          <w:rFonts w:ascii="Franklin Gothic Book" w:hAnsi="Franklin Gothic Book" w:cs="Arial" w:hint="eastAsia"/>
          <w:b/>
          <w:bCs/>
          <w:sz w:val="24"/>
          <w:szCs w:val="20"/>
        </w:rPr>
        <w:t>еры</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просто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раскрыли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эту</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тему</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из</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за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чего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испортилось</w:t>
      </w:r>
      <w:r w:rsidRPr="00775FEF">
        <w:rPr>
          <w:rFonts w:ascii="Franklin Gothic Book" w:hAnsi="Franklin Gothic Book" w:cs="Arial"/>
          <w:b/>
          <w:bCs/>
          <w:sz w:val="24"/>
          <w:szCs w:val="20"/>
        </w:rPr>
        <w:t>?</w:t>
      </w:r>
    </w:p>
    <w:p w14:paraId="06E879E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инамики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И </w:t>
      </w:r>
      <w:r w:rsidRPr="00775FEF">
        <w:rPr>
          <w:rFonts w:ascii="Franklin Gothic Book" w:hAnsi="Franklin Gothic Book" w:cs="Arial" w:hint="eastAsia"/>
          <w:bCs/>
          <w:sz w:val="24"/>
          <w:szCs w:val="20"/>
        </w:rPr>
        <w:t>эта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очень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банальная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идея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русскую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душу</w:t>
      </w:r>
      <w:r w:rsidRPr="00775FEF">
        <w:rPr>
          <w:rFonts w:ascii="Franklin Gothic Book" w:hAnsi="Franklin Gothic Book" w:cs="Arial"/>
          <w:bCs/>
          <w:sz w:val="24"/>
          <w:szCs w:val="20"/>
        </w:rPr>
        <w:t>. У</w:t>
      </w:r>
      <w:r w:rsidRPr="00775FEF">
        <w:rPr>
          <w:rFonts w:ascii="Franklin Gothic Book" w:hAnsi="Franklin Gothic Book" w:cs="Arial" w:hint="eastAsia"/>
          <w:bCs/>
          <w:sz w:val="24"/>
          <w:szCs w:val="20"/>
        </w:rPr>
        <w:t>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неинтересно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смотреть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настолько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очевидно</w:t>
      </w:r>
      <w:r w:rsidRPr="00775FEF">
        <w:rPr>
          <w:rFonts w:ascii="Franklin Gothic Book" w:hAnsi="Franklin Gothic Book" w:cs="Arial"/>
          <w:bCs/>
          <w:sz w:val="24"/>
          <w:szCs w:val="20"/>
        </w:rPr>
        <w:t>. З</w:t>
      </w:r>
      <w:r w:rsidRPr="00775FEF">
        <w:rPr>
          <w:rFonts w:ascii="Franklin Gothic Book" w:hAnsi="Franklin Gothic Book" w:cs="Arial" w:hint="eastAsia"/>
          <w:bCs/>
          <w:sz w:val="24"/>
          <w:szCs w:val="20"/>
        </w:rPr>
        <w:t>ачем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показывать</w:t>
      </w:r>
      <w:r w:rsidRPr="00775FEF">
        <w:rPr>
          <w:rFonts w:ascii="Franklin Gothic Book" w:hAnsi="Franklin Gothic Book" w:cs="Arial"/>
          <w:bCs/>
          <w:sz w:val="24"/>
          <w:szCs w:val="20"/>
        </w:rPr>
        <w:t>? П</w:t>
      </w:r>
      <w:r w:rsidRPr="00775FEF">
        <w:rPr>
          <w:rFonts w:ascii="Franklin Gothic Book" w:hAnsi="Franklin Gothic Book" w:cs="Arial" w:hint="eastAsia"/>
          <w:bCs/>
          <w:sz w:val="24"/>
          <w:szCs w:val="20"/>
        </w:rPr>
        <w:t>росто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трата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времени</w:t>
      </w:r>
      <w:r w:rsidRPr="00775FEF">
        <w:rPr>
          <w:rFonts w:ascii="Franklin Gothic Book" w:hAnsi="Franklin Gothic Book" w:cs="Arial"/>
          <w:bCs/>
          <w:sz w:val="24"/>
          <w:szCs w:val="20"/>
        </w:rPr>
        <w:t>.</w:t>
      </w:r>
    </w:p>
    <w:p w14:paraId="1F9A4DD8" w14:textId="77777777" w:rsidR="00775FEF" w:rsidRPr="00775FEF" w:rsidRDefault="00775FEF" w:rsidP="00775FEF">
      <w:pPr>
        <w:spacing w:before="120" w:after="0"/>
        <w:jc w:val="both"/>
        <w:rPr>
          <w:rFonts w:ascii="Franklin Gothic Book" w:hAnsi="Franklin Gothic Book" w:cs="Arial"/>
          <w:bCs/>
          <w:sz w:val="24"/>
          <w:szCs w:val="24"/>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Я </w:t>
      </w:r>
      <w:r w:rsidRPr="00775FEF">
        <w:rPr>
          <w:rFonts w:ascii="Franklin Gothic Book" w:hAnsi="Franklin Gothic Book" w:cs="Arial" w:hint="eastAsia"/>
          <w:bCs/>
          <w:sz w:val="24"/>
          <w:szCs w:val="20"/>
        </w:rPr>
        <w:t>согласен</w:t>
      </w:r>
      <w:r w:rsidRPr="00775FEF">
        <w:rPr>
          <w:rFonts w:ascii="Franklin Gothic Book" w:hAnsi="Franklin Gothic Book" w:cs="Arial"/>
          <w:bCs/>
          <w:sz w:val="24"/>
          <w:szCs w:val="20"/>
        </w:rPr>
        <w:t>. П</w:t>
      </w:r>
      <w:r w:rsidRPr="00775FEF">
        <w:rPr>
          <w:rFonts w:ascii="Franklin Gothic Book" w:hAnsi="Franklin Gothic Book" w:cs="Arial" w:hint="eastAsia"/>
          <w:bCs/>
          <w:sz w:val="24"/>
          <w:szCs w:val="20"/>
        </w:rPr>
        <w:t>ытались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наверное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весь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наш</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фольклор</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загнать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Марию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эту</w:t>
      </w:r>
      <w:r w:rsidRPr="00775FEF">
        <w:rPr>
          <w:rFonts w:ascii="Franklin Gothic Book" w:hAnsi="Franklin Gothic Book" w:cs="Arial"/>
          <w:bCs/>
          <w:sz w:val="24"/>
          <w:szCs w:val="20"/>
        </w:rPr>
        <w:t xml:space="preserve">. И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своим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этим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просто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живёт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пытается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американцев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наставить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путь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истинный</w:t>
      </w:r>
      <w:r w:rsidRPr="00775FEF">
        <w:rPr>
          <w:rFonts w:ascii="Franklin Gothic Book" w:hAnsi="Franklin Gothic Book" w:cs="Arial"/>
          <w:bCs/>
          <w:sz w:val="24"/>
          <w:szCs w:val="20"/>
        </w:rPr>
        <w:t>. Ч</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люди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встречаются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меняют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мнение</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от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Кевин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который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лаборантом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стал</w:t>
      </w:r>
      <w:r w:rsidRPr="00775FEF">
        <w:rPr>
          <w:rFonts w:ascii="Franklin Gothic Book" w:hAnsi="Franklin Gothic Book" w:cs="Arial"/>
          <w:bCs/>
          <w:sz w:val="24"/>
          <w:szCs w:val="20"/>
        </w:rPr>
        <w:t xml:space="preserve"> </w:t>
      </w:r>
      <w:proofErr w:type="spellStart"/>
      <w:r w:rsidRPr="00775FEF">
        <w:rPr>
          <w:rFonts w:ascii="Franklin Gothic Book" w:hAnsi="Franklin Gothic Book" w:cs="Arial" w:hint="eastAsia"/>
          <w:bCs/>
          <w:sz w:val="24"/>
          <w:szCs w:val="20"/>
        </w:rPr>
        <w:t>спецагентом</w:t>
      </w:r>
      <w:proofErr w:type="spellEnd"/>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потом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вроде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w:t>
      </w:r>
      <w:r w:rsidRPr="00775FEF">
        <w:rPr>
          <w:rFonts w:ascii="Franklin Gothic Book" w:hAnsi="Franklin Gothic Book" w:cs="Arial"/>
          <w:bCs/>
          <w:sz w:val="24"/>
          <w:szCs w:val="20"/>
        </w:rPr>
        <w:t xml:space="preserve"> </w:t>
      </w:r>
      <w:proofErr w:type="spellStart"/>
      <w:r w:rsidRPr="00775FEF">
        <w:rPr>
          <w:rFonts w:ascii="Franklin Gothic Book" w:hAnsi="Franklin Gothic Book" w:cs="Arial" w:hint="eastAsia"/>
          <w:bCs/>
          <w:sz w:val="24"/>
          <w:szCs w:val="20"/>
        </w:rPr>
        <w:t>геем</w:t>
      </w:r>
      <w:proofErr w:type="spellEnd"/>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потом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вроде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гей</w:t>
      </w:r>
      <w:r w:rsidRPr="00775FEF">
        <w:rPr>
          <w:rFonts w:ascii="Franklin Gothic Book" w:hAnsi="Franklin Gothic Book" w:cs="Arial"/>
          <w:bCs/>
          <w:sz w:val="24"/>
          <w:szCs w:val="20"/>
        </w:rPr>
        <w:t xml:space="preserve">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общий смех</w:t>
      </w:r>
      <w:r w:rsidRPr="00775FEF">
        <w:rPr>
          <w:rFonts w:ascii="Franklin Gothic Book" w:hAnsi="Franklin Gothic Book" w:cs="Arial"/>
          <w:bCs/>
          <w:sz w:val="24"/>
          <w:szCs w:val="24"/>
        </w:rPr>
        <w:t>).</w:t>
      </w:r>
    </w:p>
    <w:p w14:paraId="7DA91BA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Э</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только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наш</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фольклор</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загнали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Деву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Марию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 К</w:t>
      </w:r>
      <w:r w:rsidRPr="00775FEF">
        <w:rPr>
          <w:rFonts w:ascii="Franklin Gothic Book" w:hAnsi="Franklin Gothic Book" w:cs="Arial" w:hint="eastAsia"/>
          <w:bCs/>
          <w:sz w:val="24"/>
          <w:szCs w:val="20"/>
        </w:rPr>
        <w:t>онечно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жертвенность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прям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провидица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кака</w:t>
      </w:r>
      <w:r w:rsidRPr="00775FEF">
        <w:rPr>
          <w:rFonts w:ascii="Franklin Gothic Book" w:hAnsi="Franklin Gothic Book" w:cs="Arial"/>
          <w:bCs/>
          <w:sz w:val="24"/>
          <w:szCs w:val="20"/>
        </w:rPr>
        <w:t>я-</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вот</w:t>
      </w:r>
      <w:r w:rsidRPr="00775FEF">
        <w:rPr>
          <w:rFonts w:ascii="Franklin Gothic Book" w:hAnsi="Franklin Gothic Book" w:cs="Arial"/>
          <w:bCs/>
          <w:sz w:val="24"/>
          <w:szCs w:val="20"/>
        </w:rPr>
        <w:t>.</w:t>
      </w:r>
    </w:p>
    <w:p w14:paraId="5B96BABF" w14:textId="77777777" w:rsidR="00775FEF" w:rsidRPr="00775FEF" w:rsidRDefault="00775FEF" w:rsidP="00775FEF">
      <w:pPr>
        <w:spacing w:before="120" w:after="0"/>
        <w:jc w:val="both"/>
        <w:rPr>
          <w:rFonts w:ascii="Franklin Gothic Book" w:hAnsi="Franklin Gothic Book" w:cs="Arial"/>
          <w:bCs/>
          <w:sz w:val="24"/>
          <w:szCs w:val="24"/>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И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является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этим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тренером</w:t>
      </w:r>
      <w:r w:rsidRPr="00775FEF">
        <w:rPr>
          <w:rFonts w:ascii="Franklin Gothic Book" w:hAnsi="Franklin Gothic Book" w:cs="Arial"/>
          <w:bCs/>
          <w:sz w:val="24"/>
          <w:szCs w:val="20"/>
        </w:rPr>
        <w:t xml:space="preserve">.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общий шум, говорят одновременно</w:t>
      </w:r>
      <w:r w:rsidRPr="00775FEF">
        <w:rPr>
          <w:rFonts w:ascii="Franklin Gothic Book" w:hAnsi="Franklin Gothic Book" w:cs="Arial"/>
          <w:bCs/>
          <w:sz w:val="24"/>
          <w:szCs w:val="24"/>
        </w:rPr>
        <w:t>).</w:t>
      </w:r>
    </w:p>
    <w:p w14:paraId="40870C9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4"/>
        </w:rPr>
        <w:t xml:space="preserve">Мужчина: </w:t>
      </w:r>
      <w:r w:rsidRPr="00775FEF">
        <w:rPr>
          <w:rFonts w:ascii="Franklin Gothic Book" w:hAnsi="Franklin Gothic Book" w:cs="Arial"/>
          <w:bCs/>
          <w:sz w:val="24"/>
          <w:szCs w:val="20"/>
        </w:rPr>
        <w:t>Т</w:t>
      </w:r>
      <w:r w:rsidRPr="00775FEF">
        <w:rPr>
          <w:rFonts w:ascii="Franklin Gothic Book" w:hAnsi="Franklin Gothic Book" w:cs="Arial" w:hint="eastAsia"/>
          <w:bCs/>
          <w:sz w:val="24"/>
          <w:szCs w:val="20"/>
        </w:rPr>
        <w:t>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в</w:t>
      </w:r>
      <w:r w:rsidRPr="00775FEF">
        <w:rPr>
          <w:rFonts w:ascii="Franklin Gothic Book" w:hAnsi="Franklin Gothic Book" w:cs="Arial" w:hint="eastAsia"/>
          <w:bCs/>
          <w:sz w:val="24"/>
          <w:szCs w:val="20"/>
        </w:rPr>
        <w:t>ерой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полное</w:t>
      </w:r>
      <w:r w:rsidRPr="00775FEF">
        <w:rPr>
          <w:rFonts w:ascii="Franklin Gothic Book" w:hAnsi="Franklin Gothic Book" w:cs="Arial"/>
          <w:bCs/>
          <w:sz w:val="24"/>
          <w:szCs w:val="20"/>
        </w:rPr>
        <w:t xml:space="preserve"> лицемерие </w:t>
      </w:r>
      <w:r w:rsidRPr="00775FEF">
        <w:rPr>
          <w:rFonts w:ascii="Franklin Gothic Book" w:hAnsi="Franklin Gothic Book" w:cs="Arial" w:hint="eastAsia"/>
          <w:bCs/>
          <w:sz w:val="24"/>
          <w:szCs w:val="20"/>
        </w:rPr>
        <w:t>прям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весь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сюжет</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говорила</w:t>
      </w:r>
      <w:r w:rsidRPr="00775FEF">
        <w:rPr>
          <w:rFonts w:ascii="Franklin Gothic Book" w:hAnsi="Franklin Gothic Book" w:cs="Arial"/>
          <w:bCs/>
          <w:sz w:val="24"/>
          <w:szCs w:val="20"/>
        </w:rPr>
        <w:t xml:space="preserve">, она </w:t>
      </w:r>
      <w:proofErr w:type="spellStart"/>
      <w:r w:rsidRPr="00775FEF">
        <w:rPr>
          <w:rFonts w:ascii="Franklin Gothic Book" w:hAnsi="Franklin Gothic Book" w:cs="Arial"/>
          <w:bCs/>
          <w:sz w:val="24"/>
          <w:szCs w:val="20"/>
        </w:rPr>
        <w:t>либертарианка</w:t>
      </w:r>
      <w:proofErr w:type="spellEnd"/>
      <w:r w:rsidRPr="00775FEF">
        <w:rPr>
          <w:rFonts w:ascii="Franklin Gothic Book" w:hAnsi="Franklin Gothic Book" w:cs="Arial"/>
          <w:bCs/>
          <w:sz w:val="24"/>
          <w:szCs w:val="20"/>
        </w:rPr>
        <w:t>. Э</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очень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цинично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относится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какой</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либо</w:t>
      </w:r>
      <w:r w:rsidRPr="00775FEF">
        <w:rPr>
          <w:rFonts w:ascii="Franklin Gothic Book" w:hAnsi="Franklin Gothic Book" w:cs="Arial"/>
          <w:bCs/>
          <w:sz w:val="24"/>
          <w:szCs w:val="20"/>
        </w:rPr>
        <w:t xml:space="preserve"> в</w:t>
      </w:r>
      <w:r w:rsidRPr="00775FEF">
        <w:rPr>
          <w:rFonts w:ascii="Franklin Gothic Book" w:hAnsi="Franklin Gothic Book" w:cs="Arial" w:hint="eastAsia"/>
          <w:bCs/>
          <w:sz w:val="24"/>
          <w:szCs w:val="20"/>
        </w:rPr>
        <w:t>ере</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прям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циники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w:t>
      </w:r>
      <w:r w:rsidRPr="00775FEF">
        <w:rPr>
          <w:rFonts w:ascii="Franklin Gothic Book" w:hAnsi="Franklin Gothic Book" w:cs="Arial"/>
          <w:bCs/>
          <w:sz w:val="24"/>
          <w:szCs w:val="20"/>
        </w:rPr>
        <w:t xml:space="preserve"> мозга </w:t>
      </w:r>
      <w:r w:rsidRPr="00775FEF">
        <w:rPr>
          <w:rFonts w:ascii="Franklin Gothic Book" w:hAnsi="Franklin Gothic Book" w:cs="Arial" w:hint="eastAsia"/>
          <w:bCs/>
          <w:sz w:val="24"/>
          <w:szCs w:val="20"/>
        </w:rPr>
        <w:t>костей</w:t>
      </w:r>
      <w:r w:rsidRPr="00775FEF">
        <w:rPr>
          <w:rFonts w:ascii="Franklin Gothic Book" w:hAnsi="Franklin Gothic Book" w:cs="Arial"/>
          <w:bCs/>
          <w:sz w:val="24"/>
          <w:szCs w:val="20"/>
        </w:rPr>
        <w:t xml:space="preserve">. И </w:t>
      </w:r>
      <w:r w:rsidRPr="00775FEF">
        <w:rPr>
          <w:rFonts w:ascii="Franklin Gothic Book" w:hAnsi="Franklin Gothic Book" w:cs="Arial" w:hint="eastAsia"/>
          <w:bCs/>
          <w:sz w:val="24"/>
          <w:szCs w:val="20"/>
        </w:rPr>
        <w:t>тут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бац</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прониклось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сего</w:t>
      </w:r>
      <w:r w:rsidRPr="00775FEF">
        <w:rPr>
          <w:rFonts w:ascii="Franklin Gothic Book" w:hAnsi="Franklin Gothic Book" w:cs="Arial"/>
          <w:bCs/>
          <w:sz w:val="24"/>
          <w:szCs w:val="20"/>
        </w:rPr>
        <w:t>.</w:t>
      </w:r>
    </w:p>
    <w:p w14:paraId="17FA3F6B"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Н</w:t>
      </w:r>
      <w:r w:rsidRPr="00775FEF">
        <w:rPr>
          <w:rFonts w:ascii="Franklin Gothic Book" w:hAnsi="Franklin Gothic Book" w:cs="Arial" w:hint="eastAsia"/>
          <w:b/>
          <w:bCs/>
          <w:sz w:val="24"/>
          <w:szCs w:val="20"/>
        </w:rPr>
        <w:t>епонятно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это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получилось</w:t>
      </w:r>
      <w:r w:rsidRPr="00775FEF">
        <w:rPr>
          <w:rFonts w:ascii="Franklin Gothic Book" w:hAnsi="Franklin Gothic Book" w:cs="Arial"/>
          <w:b/>
          <w:bCs/>
          <w:sz w:val="24"/>
          <w:szCs w:val="20"/>
        </w:rPr>
        <w:t>.</w:t>
      </w:r>
    </w:p>
    <w:p w14:paraId="765FA17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М</w:t>
      </w:r>
      <w:r w:rsidRPr="00775FEF">
        <w:rPr>
          <w:rFonts w:ascii="Franklin Gothic Book" w:hAnsi="Franklin Gothic Book" w:cs="Arial" w:hint="eastAsia"/>
          <w:bCs/>
          <w:sz w:val="24"/>
          <w:szCs w:val="20"/>
        </w:rPr>
        <w:t>оменты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несоответствия</w:t>
      </w:r>
      <w:r w:rsidRPr="00775FEF">
        <w:rPr>
          <w:rFonts w:ascii="Franklin Gothic Book" w:hAnsi="Franklin Gothic Book" w:cs="Arial"/>
          <w:bCs/>
          <w:sz w:val="24"/>
          <w:szCs w:val="20"/>
        </w:rPr>
        <w:t>.</w:t>
      </w:r>
    </w:p>
    <w:p w14:paraId="4DC1676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полное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лицемерие</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одна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другая</w:t>
      </w:r>
      <w:r w:rsidRPr="00775FEF">
        <w:rPr>
          <w:rFonts w:ascii="Franklin Gothic Book" w:hAnsi="Franklin Gothic Book" w:cs="Arial"/>
          <w:bCs/>
          <w:sz w:val="24"/>
          <w:szCs w:val="20"/>
        </w:rPr>
        <w:t xml:space="preserve">. А </w:t>
      </w:r>
      <w:r w:rsidRPr="00775FEF">
        <w:rPr>
          <w:rFonts w:ascii="Franklin Gothic Book" w:hAnsi="Franklin Gothic Book" w:cs="Arial" w:hint="eastAsia"/>
          <w:bCs/>
          <w:sz w:val="24"/>
          <w:szCs w:val="20"/>
        </w:rPr>
        <w:t>может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подумаю</w:t>
      </w:r>
      <w:r w:rsidRPr="00775FEF">
        <w:rPr>
          <w:rFonts w:ascii="Franklin Gothic Book" w:hAnsi="Franklin Gothic Book" w:cs="Arial"/>
          <w:bCs/>
          <w:sz w:val="24"/>
          <w:szCs w:val="20"/>
        </w:rPr>
        <w:t xml:space="preserve">, буду ещё </w:t>
      </w:r>
      <w:r w:rsidRPr="00775FEF">
        <w:rPr>
          <w:rFonts w:ascii="Franklin Gothic Book" w:hAnsi="Franklin Gothic Book" w:cs="Arial" w:hint="eastAsia"/>
          <w:bCs/>
          <w:sz w:val="24"/>
          <w:szCs w:val="20"/>
        </w:rPr>
        <w:t>третьей</w:t>
      </w:r>
      <w:r w:rsidRPr="00775FEF">
        <w:rPr>
          <w:rFonts w:ascii="Franklin Gothic Book" w:hAnsi="Franklin Gothic Book" w:cs="Arial"/>
          <w:bCs/>
          <w:sz w:val="24"/>
          <w:szCs w:val="20"/>
        </w:rPr>
        <w:t>. Э</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очень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ясно</w:t>
      </w:r>
      <w:r w:rsidRPr="00775FEF">
        <w:rPr>
          <w:rFonts w:ascii="Franklin Gothic Book" w:hAnsi="Franklin Gothic Book" w:cs="Arial"/>
          <w:bCs/>
          <w:sz w:val="24"/>
          <w:szCs w:val="20"/>
        </w:rPr>
        <w:t>.</w:t>
      </w:r>
    </w:p>
    <w:p w14:paraId="0FA7F3D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Хьюз постоянно удивлялся Россией, то есть </w:t>
      </w:r>
      <w:r w:rsidRPr="00775FEF">
        <w:rPr>
          <w:rFonts w:ascii="Franklin Gothic Book" w:hAnsi="Franklin Gothic Book" w:cs="Arial" w:hint="eastAsia"/>
          <w:bCs/>
          <w:sz w:val="24"/>
          <w:szCs w:val="20"/>
        </w:rPr>
        <w:t>над</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русскими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просто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шоке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w:t>
      </w:r>
      <w:r w:rsidRPr="00775FEF">
        <w:rPr>
          <w:rFonts w:ascii="Franklin Gothic Book" w:hAnsi="Franklin Gothic Book" w:cs="Arial"/>
          <w:bCs/>
          <w:sz w:val="24"/>
          <w:szCs w:val="20"/>
        </w:rPr>
        <w:t>. В</w:t>
      </w:r>
      <w:r w:rsidRPr="00775FEF">
        <w:rPr>
          <w:rFonts w:ascii="Franklin Gothic Book" w:hAnsi="Franklin Gothic Book" w:cs="Arial" w:hint="eastAsia"/>
          <w:bCs/>
          <w:sz w:val="24"/>
          <w:szCs w:val="20"/>
        </w:rPr>
        <w:t>сё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время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какие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ситуации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можете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тараканы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голове</w:t>
      </w:r>
      <w:r w:rsidRPr="00775FEF">
        <w:rPr>
          <w:rFonts w:ascii="Franklin Gothic Book" w:hAnsi="Franklin Gothic Book" w:cs="Arial"/>
          <w:bCs/>
          <w:sz w:val="24"/>
          <w:szCs w:val="20"/>
        </w:rPr>
        <w:t>. Ч</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для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новое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русских</w:t>
      </w:r>
      <w:r w:rsidRPr="00775FEF">
        <w:rPr>
          <w:rFonts w:ascii="Franklin Gothic Book" w:hAnsi="Franklin Gothic Book" w:cs="Arial"/>
          <w:bCs/>
          <w:sz w:val="24"/>
          <w:szCs w:val="20"/>
        </w:rPr>
        <w:t>. О</w:t>
      </w:r>
      <w:r w:rsidRPr="00775FEF">
        <w:rPr>
          <w:rFonts w:ascii="Franklin Gothic Book" w:hAnsi="Franklin Gothic Book" w:cs="Arial" w:hint="eastAsia"/>
          <w:bCs/>
          <w:sz w:val="24"/>
          <w:szCs w:val="20"/>
        </w:rPr>
        <w:t>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постоянно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открывал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для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себя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русских</w:t>
      </w:r>
      <w:r w:rsidRPr="00775FEF">
        <w:rPr>
          <w:rFonts w:ascii="Franklin Gothic Book" w:hAnsi="Franklin Gothic Book" w:cs="Arial"/>
          <w:bCs/>
          <w:sz w:val="24"/>
          <w:szCs w:val="20"/>
        </w:rPr>
        <w:t xml:space="preserve">. И </w:t>
      </w:r>
      <w:r w:rsidRPr="00775FEF">
        <w:rPr>
          <w:rFonts w:ascii="Franklin Gothic Book" w:hAnsi="Franklin Gothic Book" w:cs="Arial" w:hint="eastAsia"/>
          <w:bCs/>
          <w:sz w:val="24"/>
          <w:szCs w:val="20"/>
        </w:rPr>
        <w:t>боялся</w:t>
      </w:r>
      <w:r w:rsidRPr="00775FEF">
        <w:rPr>
          <w:rFonts w:ascii="Franklin Gothic Book" w:hAnsi="Franklin Gothic Book" w:cs="Arial"/>
          <w:bCs/>
          <w:sz w:val="24"/>
          <w:szCs w:val="20"/>
        </w:rPr>
        <w:t xml:space="preserve"> их.</w:t>
      </w:r>
    </w:p>
    <w:p w14:paraId="394265C2"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В</w:t>
      </w:r>
      <w:r w:rsidRPr="00775FEF">
        <w:rPr>
          <w:rFonts w:ascii="Franklin Gothic Book" w:hAnsi="Franklin Gothic Book" w:cs="Arial" w:hint="eastAsia"/>
          <w:b/>
          <w:bCs/>
          <w:sz w:val="24"/>
          <w:szCs w:val="20"/>
        </w:rPr>
        <w:t>ызывало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это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доверие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нет</w:t>
      </w:r>
      <w:r w:rsidRPr="00775FEF">
        <w:rPr>
          <w:rFonts w:ascii="Franklin Gothic Book" w:hAnsi="Franklin Gothic Book" w:cs="Arial"/>
          <w:b/>
          <w:bCs/>
          <w:sz w:val="24"/>
          <w:szCs w:val="20"/>
        </w:rPr>
        <w:t>? К</w:t>
      </w:r>
      <w:r w:rsidRPr="00775FEF">
        <w:rPr>
          <w:rFonts w:ascii="Franklin Gothic Book" w:hAnsi="Franklin Gothic Book" w:cs="Arial" w:hint="eastAsia"/>
          <w:b/>
          <w:bCs/>
          <w:sz w:val="24"/>
          <w:szCs w:val="20"/>
        </w:rPr>
        <w:t>огда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он</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постоянно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открывал</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такое</w:t>
      </w:r>
      <w:r w:rsidRPr="00775FEF">
        <w:rPr>
          <w:rFonts w:ascii="Franklin Gothic Book" w:hAnsi="Franklin Gothic Book" w:cs="Arial"/>
          <w:b/>
          <w:bCs/>
          <w:sz w:val="24"/>
          <w:szCs w:val="20"/>
        </w:rPr>
        <w:t>.</w:t>
      </w:r>
    </w:p>
    <w:p w14:paraId="4346977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интересно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иностранцы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воспринимают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таким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образом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русских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необычно</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недочеловеков, </w:t>
      </w:r>
      <w:r w:rsidRPr="00775FEF">
        <w:rPr>
          <w:rFonts w:ascii="Franklin Gothic Book" w:hAnsi="Franklin Gothic Book" w:cs="Arial" w:hint="eastAsia"/>
          <w:bCs/>
          <w:sz w:val="24"/>
          <w:szCs w:val="20"/>
        </w:rPr>
        <w:t>либо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максимум</w:t>
      </w:r>
      <w:r w:rsidRPr="00775FEF">
        <w:rPr>
          <w:rFonts w:ascii="Franklin Gothic Book" w:hAnsi="Franklin Gothic Book" w:cs="Arial"/>
          <w:bCs/>
          <w:sz w:val="24"/>
          <w:szCs w:val="20"/>
        </w:rPr>
        <w:t xml:space="preserve"> </w:t>
      </w:r>
      <w:proofErr w:type="spellStart"/>
      <w:r w:rsidRPr="00775FEF">
        <w:rPr>
          <w:rFonts w:ascii="Franklin Gothic Book" w:hAnsi="Franklin Gothic Book" w:cs="Arial" w:hint="eastAsia"/>
          <w:bCs/>
          <w:sz w:val="24"/>
          <w:szCs w:val="20"/>
        </w:rPr>
        <w:t>человеков</w:t>
      </w:r>
      <w:proofErr w:type="spellEnd"/>
      <w:r w:rsidRPr="00775FEF">
        <w:rPr>
          <w:rFonts w:ascii="Franklin Gothic Book" w:hAnsi="Franklin Gothic Book" w:cs="Arial"/>
          <w:bCs/>
          <w:sz w:val="24"/>
          <w:szCs w:val="20"/>
        </w:rPr>
        <w:t>.</w:t>
      </w:r>
    </w:p>
    <w:p w14:paraId="062DC83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А </w:t>
      </w:r>
      <w:r w:rsidRPr="00775FEF">
        <w:rPr>
          <w:rFonts w:ascii="Franklin Gothic Book" w:hAnsi="Franklin Gothic Book" w:cs="Arial" w:hint="eastAsia"/>
          <w:bCs/>
          <w:sz w:val="24"/>
          <w:szCs w:val="20"/>
        </w:rPr>
        <w:t>мне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например</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показалось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неправдоподобно</w:t>
      </w:r>
      <w:r w:rsidRPr="00775FEF">
        <w:rPr>
          <w:rFonts w:ascii="Franklin Gothic Book" w:hAnsi="Franklin Gothic Book" w:cs="Arial"/>
          <w:bCs/>
          <w:sz w:val="24"/>
          <w:szCs w:val="20"/>
        </w:rPr>
        <w:t>. П</w:t>
      </w:r>
      <w:r w:rsidRPr="00775FEF">
        <w:rPr>
          <w:rFonts w:ascii="Franklin Gothic Book" w:hAnsi="Franklin Gothic Book" w:cs="Arial" w:hint="eastAsia"/>
          <w:bCs/>
          <w:sz w:val="24"/>
          <w:szCs w:val="20"/>
        </w:rPr>
        <w:t>отому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люди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подобными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статусами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образованием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остальным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США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достаточно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развиты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для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понимать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русский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фольклор</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далее</w:t>
      </w:r>
      <w:r w:rsidRPr="00775FEF">
        <w:rPr>
          <w:rFonts w:ascii="Franklin Gothic Book" w:hAnsi="Franklin Gothic Book" w:cs="Arial"/>
          <w:bCs/>
          <w:sz w:val="24"/>
          <w:szCs w:val="20"/>
        </w:rPr>
        <w:t xml:space="preserve">. И </w:t>
      </w:r>
      <w:r w:rsidRPr="00775FEF">
        <w:rPr>
          <w:rFonts w:ascii="Franklin Gothic Book" w:hAnsi="Franklin Gothic Book" w:cs="Arial" w:hint="eastAsia"/>
          <w:bCs/>
          <w:sz w:val="24"/>
          <w:szCs w:val="20"/>
        </w:rPr>
        <w:t>знат</w:t>
      </w:r>
      <w:r w:rsidRPr="00775FEF">
        <w:rPr>
          <w:rFonts w:ascii="Franklin Gothic Book" w:hAnsi="Franklin Gothic Book" w:cs="Arial"/>
          <w:bCs/>
          <w:sz w:val="24"/>
          <w:szCs w:val="20"/>
        </w:rPr>
        <w:t xml:space="preserve">ь </w:t>
      </w:r>
      <w:r w:rsidRPr="00775FEF">
        <w:rPr>
          <w:rFonts w:ascii="Franklin Gothic Book" w:hAnsi="Franklin Gothic Book" w:cs="Arial" w:hint="eastAsia"/>
          <w:bCs/>
          <w:sz w:val="24"/>
          <w:szCs w:val="20"/>
        </w:rPr>
        <w:t>уж</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писателе</w:t>
      </w:r>
      <w:r w:rsidRPr="00775FEF">
        <w:rPr>
          <w:rFonts w:ascii="Franklin Gothic Book" w:hAnsi="Franklin Gothic Book" w:cs="Arial"/>
          <w:bCs/>
          <w:sz w:val="24"/>
          <w:szCs w:val="20"/>
        </w:rPr>
        <w:t xml:space="preserve">й </w:t>
      </w:r>
      <w:r w:rsidRPr="00775FEF">
        <w:rPr>
          <w:rFonts w:ascii="Franklin Gothic Book" w:hAnsi="Franklin Gothic Book" w:cs="Arial" w:hint="eastAsia"/>
          <w:bCs/>
          <w:sz w:val="24"/>
          <w:szCs w:val="20"/>
        </w:rPr>
        <w:t>точно</w:t>
      </w:r>
      <w:r w:rsidRPr="00775FEF">
        <w:rPr>
          <w:rFonts w:ascii="Franklin Gothic Book" w:hAnsi="Franklin Gothic Book" w:cs="Arial"/>
          <w:bCs/>
          <w:sz w:val="24"/>
          <w:szCs w:val="20"/>
        </w:rPr>
        <w:t xml:space="preserve">. Я </w:t>
      </w:r>
      <w:r w:rsidRPr="00775FEF">
        <w:rPr>
          <w:rFonts w:ascii="Franklin Gothic Book" w:hAnsi="Franklin Gothic Book" w:cs="Arial" w:hint="eastAsia"/>
          <w:bCs/>
          <w:sz w:val="24"/>
          <w:szCs w:val="20"/>
        </w:rPr>
        <w:t>имела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возможность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работать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представителями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США</w:t>
      </w:r>
      <w:r w:rsidRPr="00775FEF">
        <w:rPr>
          <w:rFonts w:ascii="Franklin Gothic Book" w:hAnsi="Franklin Gothic Book" w:cs="Arial"/>
          <w:bCs/>
          <w:sz w:val="24"/>
          <w:szCs w:val="20"/>
        </w:rPr>
        <w:t xml:space="preserve">. И </w:t>
      </w:r>
      <w:r w:rsidRPr="00775FEF">
        <w:rPr>
          <w:rFonts w:ascii="Franklin Gothic Book" w:hAnsi="Franklin Gothic Book" w:cs="Arial" w:hint="eastAsia"/>
          <w:bCs/>
          <w:sz w:val="24"/>
          <w:szCs w:val="20"/>
        </w:rPr>
        <w:t>для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меня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дикостью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будто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показывали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извините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меня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пожалуйста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знаю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ну</w:t>
      </w:r>
      <w:r w:rsidRPr="00775FEF">
        <w:rPr>
          <w:rFonts w:ascii="Franklin Gothic Book" w:hAnsi="Franklin Gothic Book" w:cs="Arial"/>
          <w:bCs/>
          <w:sz w:val="24"/>
          <w:szCs w:val="20"/>
        </w:rPr>
        <w:t>…</w:t>
      </w:r>
    </w:p>
    <w:p w14:paraId="25659B0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С</w:t>
      </w:r>
      <w:r w:rsidRPr="00775FEF">
        <w:rPr>
          <w:rFonts w:ascii="Franklin Gothic Book" w:hAnsi="Franklin Gothic Book" w:cs="Arial" w:hint="eastAsia"/>
          <w:bCs/>
          <w:sz w:val="24"/>
          <w:szCs w:val="20"/>
        </w:rPr>
        <w:t>тереотипно</w:t>
      </w:r>
      <w:r w:rsidRPr="00775FEF">
        <w:rPr>
          <w:rFonts w:ascii="Franklin Gothic Book" w:hAnsi="Franklin Gothic Book" w:cs="Arial"/>
          <w:bCs/>
          <w:sz w:val="24"/>
          <w:szCs w:val="20"/>
        </w:rPr>
        <w:t>.</w:t>
      </w:r>
    </w:p>
    <w:p w14:paraId="45F8265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О</w:t>
      </w:r>
      <w:r w:rsidRPr="00775FEF">
        <w:rPr>
          <w:rFonts w:ascii="Franklin Gothic Book" w:hAnsi="Franklin Gothic Book" w:cs="Arial" w:hint="eastAsia"/>
          <w:bCs/>
          <w:sz w:val="24"/>
          <w:szCs w:val="20"/>
        </w:rPr>
        <w:t>чень</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очень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стереотипно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какого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американца</w:t>
      </w:r>
      <w:r w:rsidRPr="00775FEF">
        <w:rPr>
          <w:rFonts w:ascii="Franklin Gothic Book" w:hAnsi="Franklin Gothic Book" w:cs="Arial"/>
          <w:bCs/>
          <w:sz w:val="24"/>
          <w:szCs w:val="20"/>
        </w:rPr>
        <w:t xml:space="preserve">. Как бы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З</w:t>
      </w:r>
      <w:r w:rsidRPr="00775FEF">
        <w:rPr>
          <w:rFonts w:ascii="Franklin Gothic Book" w:hAnsi="Franklin Gothic Book" w:cs="Arial" w:hint="eastAsia"/>
          <w:bCs/>
          <w:sz w:val="24"/>
          <w:szCs w:val="20"/>
        </w:rPr>
        <w:t>десь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американцы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наверное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ближе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России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здесь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находятся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живут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скорее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всего</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живут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американцы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совершенно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другие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наверное</w:t>
      </w:r>
      <w:r w:rsidRPr="00775FEF">
        <w:rPr>
          <w:rFonts w:ascii="Franklin Gothic Book" w:hAnsi="Franklin Gothic Book" w:cs="Arial"/>
          <w:bCs/>
          <w:sz w:val="24"/>
          <w:szCs w:val="20"/>
        </w:rPr>
        <w:t>.</w:t>
      </w:r>
    </w:p>
    <w:p w14:paraId="5BE4B60B" w14:textId="3DB3A37A"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Я </w:t>
      </w:r>
      <w:r w:rsidRPr="00775FEF">
        <w:rPr>
          <w:rFonts w:ascii="Franklin Gothic Book" w:hAnsi="Franklin Gothic Book" w:cs="Arial" w:hint="eastAsia"/>
          <w:bCs/>
          <w:sz w:val="24"/>
          <w:szCs w:val="20"/>
        </w:rPr>
        <w:t>имею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виду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00DC31F4">
        <w:rPr>
          <w:rFonts w:ascii="Franklin Gothic Book" w:hAnsi="Franklin Gothic Book" w:cs="Arial"/>
          <w:bCs/>
          <w:sz w:val="24"/>
          <w:szCs w:val="20"/>
        </w:rPr>
        <w:t>,</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условно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говоря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руководитель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например</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ЦРУ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может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удивляться</w:t>
      </w:r>
      <w:r w:rsidRPr="00775FEF">
        <w:rPr>
          <w:rFonts w:ascii="Franklin Gothic Book" w:hAnsi="Franklin Gothic Book" w:cs="Arial"/>
          <w:bCs/>
          <w:sz w:val="24"/>
          <w:szCs w:val="20"/>
        </w:rPr>
        <w:t xml:space="preserve"> тара</w:t>
      </w:r>
      <w:r w:rsidRPr="00775FEF">
        <w:rPr>
          <w:rFonts w:ascii="Franklin Gothic Book" w:hAnsi="Franklin Gothic Book" w:cs="Arial" w:hint="eastAsia"/>
          <w:bCs/>
          <w:sz w:val="24"/>
          <w:szCs w:val="20"/>
        </w:rPr>
        <w:t>канам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голове</w:t>
      </w:r>
      <w:r w:rsidRPr="00775FEF">
        <w:rPr>
          <w:rFonts w:ascii="Franklin Gothic Book" w:hAnsi="Franklin Gothic Book" w:cs="Arial"/>
          <w:bCs/>
          <w:sz w:val="24"/>
          <w:szCs w:val="20"/>
        </w:rPr>
        <w:t>. Н</w:t>
      </w:r>
      <w:r w:rsidRPr="00775FEF">
        <w:rPr>
          <w:rFonts w:ascii="Franklin Gothic Book" w:hAnsi="Franklin Gothic Book" w:cs="Arial" w:hint="eastAsia"/>
          <w:bCs/>
          <w:sz w:val="24"/>
          <w:szCs w:val="20"/>
        </w:rPr>
        <w:t>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может</w:t>
      </w:r>
      <w:r w:rsidRPr="00775FEF">
        <w:rPr>
          <w:rFonts w:ascii="Franklin Gothic Book" w:hAnsi="Franklin Gothic Book" w:cs="Arial"/>
          <w:bCs/>
          <w:sz w:val="24"/>
          <w:szCs w:val="20"/>
        </w:rPr>
        <w:t>.</w:t>
      </w:r>
    </w:p>
    <w:p w14:paraId="7028B24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И</w:t>
      </w:r>
      <w:r w:rsidRPr="00775FEF">
        <w:rPr>
          <w:rFonts w:ascii="Franklin Gothic Book" w:hAnsi="Franklin Gothic Book" w:cs="Arial" w:hint="eastAsia"/>
          <w:bCs/>
          <w:sz w:val="24"/>
          <w:szCs w:val="20"/>
        </w:rPr>
        <w:t>звините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Достоевского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читают</w:t>
      </w:r>
      <w:r w:rsidRPr="00775FEF">
        <w:rPr>
          <w:rFonts w:ascii="Franklin Gothic Book" w:hAnsi="Franklin Gothic Book" w:cs="Arial"/>
          <w:bCs/>
          <w:sz w:val="24"/>
          <w:szCs w:val="20"/>
        </w:rPr>
        <w:t>.</w:t>
      </w:r>
    </w:p>
    <w:p w14:paraId="644CA91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К</w:t>
      </w:r>
      <w:r w:rsidRPr="00775FEF">
        <w:rPr>
          <w:rFonts w:ascii="Franklin Gothic Book" w:hAnsi="Franklin Gothic Book" w:cs="Arial" w:hint="eastAsia"/>
          <w:bCs/>
          <w:sz w:val="24"/>
          <w:szCs w:val="20"/>
        </w:rPr>
        <w:t>онечно</w:t>
      </w:r>
      <w:r w:rsidRPr="00775FEF">
        <w:rPr>
          <w:rFonts w:ascii="Franklin Gothic Book" w:hAnsi="Franklin Gothic Book" w:cs="Arial"/>
          <w:bCs/>
          <w:sz w:val="24"/>
          <w:szCs w:val="20"/>
        </w:rPr>
        <w:t>.</w:t>
      </w:r>
    </w:p>
    <w:p w14:paraId="6C00641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У </w:t>
      </w:r>
      <w:r w:rsidRPr="00775FEF">
        <w:rPr>
          <w:rFonts w:ascii="Franklin Gothic Book" w:hAnsi="Franklin Gothic Book" w:cs="Arial" w:hint="eastAsia"/>
          <w:bCs/>
          <w:sz w:val="24"/>
          <w:szCs w:val="20"/>
        </w:rPr>
        <w:t>них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огромный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список</w:t>
      </w:r>
      <w:r w:rsidRPr="00775FEF">
        <w:rPr>
          <w:rFonts w:ascii="Franklin Gothic Book" w:hAnsi="Franklin Gothic Book" w:cs="Arial"/>
          <w:bCs/>
          <w:sz w:val="24"/>
          <w:szCs w:val="20"/>
        </w:rPr>
        <w:t>.</w:t>
      </w:r>
    </w:p>
    <w:p w14:paraId="660DE801"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Б</w:t>
      </w:r>
      <w:r w:rsidRPr="00775FEF">
        <w:rPr>
          <w:rFonts w:ascii="Franklin Gothic Book" w:hAnsi="Franklin Gothic Book" w:cs="Arial" w:hint="eastAsia"/>
          <w:b/>
          <w:bCs/>
          <w:sz w:val="24"/>
          <w:szCs w:val="20"/>
        </w:rPr>
        <w:t>ольшой</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список</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который</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они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сдают</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там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наверное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даже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экзаменах</w:t>
      </w:r>
      <w:r w:rsidRPr="00775FEF">
        <w:rPr>
          <w:rFonts w:ascii="Franklin Gothic Book" w:hAnsi="Franklin Gothic Book" w:cs="Arial"/>
          <w:b/>
          <w:bCs/>
          <w:sz w:val="24"/>
          <w:szCs w:val="20"/>
        </w:rPr>
        <w:t>. Х</w:t>
      </w:r>
      <w:r w:rsidRPr="00775FEF">
        <w:rPr>
          <w:rFonts w:ascii="Franklin Gothic Book" w:hAnsi="Franklin Gothic Book" w:cs="Arial" w:hint="eastAsia"/>
          <w:b/>
          <w:bCs/>
          <w:sz w:val="24"/>
          <w:szCs w:val="20"/>
        </w:rPr>
        <w:t>орошо</w:t>
      </w:r>
      <w:r w:rsidRPr="00775FEF">
        <w:rPr>
          <w:rFonts w:ascii="Franklin Gothic Book" w:hAnsi="Franklin Gothic Book" w:cs="Arial"/>
          <w:b/>
          <w:bCs/>
          <w:sz w:val="24"/>
          <w:szCs w:val="20"/>
        </w:rPr>
        <w:t xml:space="preserve">. А </w:t>
      </w:r>
      <w:r w:rsidRPr="00775FEF">
        <w:rPr>
          <w:rFonts w:ascii="Franklin Gothic Book" w:hAnsi="Franklin Gothic Book" w:cs="Arial" w:hint="eastAsia"/>
          <w:b/>
          <w:bCs/>
          <w:sz w:val="24"/>
          <w:szCs w:val="20"/>
        </w:rPr>
        <w:t>если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попытаться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идею</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этого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фильма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сериала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одной</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фразе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сказать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w:t>
      </w:r>
      <w:r w:rsidRPr="00775FEF">
        <w:rPr>
          <w:rFonts w:ascii="Franklin Gothic Book" w:hAnsi="Franklin Gothic Book" w:cs="Arial"/>
          <w:b/>
          <w:bCs/>
          <w:sz w:val="24"/>
          <w:szCs w:val="20"/>
        </w:rPr>
        <w:t xml:space="preserve"> вам </w:t>
      </w:r>
      <w:r w:rsidRPr="00775FEF">
        <w:rPr>
          <w:rFonts w:ascii="Franklin Gothic Book" w:hAnsi="Franklin Gothic Book" w:cs="Arial" w:hint="eastAsia"/>
          <w:b/>
          <w:bCs/>
          <w:sz w:val="24"/>
          <w:szCs w:val="20"/>
        </w:rPr>
        <w:t>показало</w:t>
      </w:r>
      <w:r w:rsidRPr="00775FEF">
        <w:rPr>
          <w:rFonts w:ascii="Franklin Gothic Book" w:hAnsi="Franklin Gothic Book" w:cs="Arial"/>
          <w:b/>
          <w:bCs/>
          <w:sz w:val="24"/>
          <w:szCs w:val="20"/>
        </w:rPr>
        <w:t xml:space="preserve">сь,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вообще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чём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какая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идея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была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хотели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донести</w:t>
      </w:r>
      <w:r w:rsidRPr="00775FEF">
        <w:rPr>
          <w:rFonts w:ascii="Franklin Gothic Book" w:hAnsi="Franklin Gothic Book" w:cs="Arial"/>
          <w:b/>
          <w:bCs/>
          <w:sz w:val="24"/>
          <w:szCs w:val="20"/>
        </w:rPr>
        <w:t>?</w:t>
      </w:r>
    </w:p>
    <w:p w14:paraId="3E8A5A2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w:t>
      </w:r>
      <w:r w:rsidRPr="00775FEF">
        <w:rPr>
          <w:rFonts w:ascii="Franklin Gothic Book" w:hAnsi="Franklin Gothic Book" w:cs="Arial" w:hint="eastAsia"/>
          <w:bCs/>
          <w:sz w:val="24"/>
          <w:szCs w:val="20"/>
        </w:rPr>
        <w:t>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живите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одним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днём</w:t>
      </w:r>
      <w:r w:rsidRPr="00775FEF">
        <w:rPr>
          <w:rFonts w:ascii="Franklin Gothic Book" w:hAnsi="Franklin Gothic Book" w:cs="Arial"/>
          <w:bCs/>
          <w:sz w:val="24"/>
          <w:szCs w:val="20"/>
        </w:rPr>
        <w:t>.</w:t>
      </w:r>
    </w:p>
    <w:p w14:paraId="5CB2A586" w14:textId="77777777" w:rsidR="00775FEF" w:rsidRPr="00775FEF" w:rsidRDefault="00775FEF" w:rsidP="00775FEF">
      <w:pPr>
        <w:spacing w:before="120" w:after="0"/>
        <w:jc w:val="both"/>
        <w:rPr>
          <w:rFonts w:ascii="Franklin Gothic Book" w:hAnsi="Franklin Gothic Book" w:cs="Arial"/>
          <w:bCs/>
          <w:sz w:val="24"/>
          <w:szCs w:val="24"/>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Я </w:t>
      </w:r>
      <w:r w:rsidRPr="00775FEF">
        <w:rPr>
          <w:rFonts w:ascii="Franklin Gothic Book" w:hAnsi="Franklin Gothic Book" w:cs="Arial" w:hint="eastAsia"/>
          <w:bCs/>
          <w:sz w:val="24"/>
          <w:szCs w:val="20"/>
        </w:rPr>
        <w:t>даже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боюсь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произнести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общий смех</w:t>
      </w:r>
      <w:r w:rsidRPr="00775FEF">
        <w:rPr>
          <w:rFonts w:ascii="Franklin Gothic Book" w:hAnsi="Franklin Gothic Book" w:cs="Arial"/>
          <w:bCs/>
          <w:sz w:val="24"/>
          <w:szCs w:val="24"/>
        </w:rPr>
        <w:t>).</w:t>
      </w:r>
    </w:p>
    <w:p w14:paraId="4C84E77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Во всём </w:t>
      </w:r>
      <w:r w:rsidRPr="00775FEF">
        <w:rPr>
          <w:rFonts w:ascii="Franklin Gothic Book" w:hAnsi="Franklin Gothic Book" w:cs="Arial" w:hint="eastAsia"/>
          <w:bCs/>
          <w:sz w:val="24"/>
          <w:szCs w:val="20"/>
        </w:rPr>
        <w:t>виновата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Америке</w:t>
      </w:r>
      <w:r w:rsidRPr="00775FEF">
        <w:rPr>
          <w:rFonts w:ascii="Franklin Gothic Book" w:hAnsi="Franklin Gothic Book" w:cs="Arial"/>
          <w:bCs/>
          <w:sz w:val="24"/>
          <w:szCs w:val="20"/>
        </w:rPr>
        <w:t xml:space="preserve">, вот </w:t>
      </w:r>
      <w:r w:rsidRPr="00775FEF">
        <w:rPr>
          <w:rFonts w:ascii="Franklin Gothic Book" w:hAnsi="Franklin Gothic Book" w:cs="Arial" w:hint="eastAsia"/>
          <w:bCs/>
          <w:sz w:val="24"/>
          <w:szCs w:val="20"/>
        </w:rPr>
        <w:t>моя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идея</w:t>
      </w:r>
      <w:r w:rsidRPr="00775FEF">
        <w:rPr>
          <w:rFonts w:ascii="Franklin Gothic Book" w:hAnsi="Franklin Gothic Book" w:cs="Arial"/>
          <w:bCs/>
          <w:sz w:val="24"/>
          <w:szCs w:val="20"/>
        </w:rPr>
        <w:t>.</w:t>
      </w:r>
    </w:p>
    <w:p w14:paraId="21B07548"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Во всё </w:t>
      </w:r>
      <w:r w:rsidRPr="00775FEF">
        <w:rPr>
          <w:rFonts w:ascii="Franklin Gothic Book" w:hAnsi="Franklin Gothic Book" w:cs="Arial" w:hint="eastAsia"/>
          <w:b/>
          <w:bCs/>
          <w:sz w:val="24"/>
          <w:szCs w:val="20"/>
        </w:rPr>
        <w:t>виновата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Америка</w:t>
      </w:r>
      <w:r w:rsidRPr="00775FEF">
        <w:rPr>
          <w:rFonts w:ascii="Franklin Gothic Book" w:hAnsi="Franklin Gothic Book" w:cs="Arial"/>
          <w:b/>
          <w:bCs/>
          <w:sz w:val="24"/>
          <w:szCs w:val="20"/>
        </w:rPr>
        <w:t>. С</w:t>
      </w:r>
      <w:r w:rsidRPr="00775FEF">
        <w:rPr>
          <w:rFonts w:ascii="Franklin Gothic Book" w:hAnsi="Franklin Gothic Book" w:cs="Arial" w:hint="eastAsia"/>
          <w:b/>
          <w:bCs/>
          <w:sz w:val="24"/>
          <w:szCs w:val="20"/>
        </w:rPr>
        <w:t>ергей</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такое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боитесь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произнести</w:t>
      </w:r>
      <w:r w:rsidRPr="00775FEF">
        <w:rPr>
          <w:rFonts w:ascii="Franklin Gothic Book" w:hAnsi="Franklin Gothic Book" w:cs="Arial"/>
          <w:b/>
          <w:bCs/>
          <w:sz w:val="24"/>
          <w:szCs w:val="20"/>
        </w:rPr>
        <w:t>?</w:t>
      </w:r>
    </w:p>
    <w:p w14:paraId="099015B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Сергей: </w:t>
      </w:r>
      <w:r w:rsidRPr="00775FEF">
        <w:rPr>
          <w:rFonts w:ascii="Franklin Gothic Book" w:hAnsi="Franklin Gothic Book" w:cs="Arial"/>
          <w:bCs/>
          <w:sz w:val="24"/>
          <w:szCs w:val="20"/>
        </w:rPr>
        <w:t>Ч</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Россия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враг</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главный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враг</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для</w:t>
      </w:r>
      <w:r w:rsidRPr="00775FEF">
        <w:rPr>
          <w:rFonts w:ascii="Franklin Gothic Book" w:hAnsi="Franklin Gothic Book" w:cs="Arial"/>
          <w:bCs/>
          <w:sz w:val="24"/>
          <w:szCs w:val="20"/>
        </w:rPr>
        <w:t xml:space="preserve"> Соединённых </w:t>
      </w:r>
      <w:r w:rsidRPr="00775FEF">
        <w:rPr>
          <w:rFonts w:ascii="Franklin Gothic Book" w:hAnsi="Franklin Gothic Book" w:cs="Arial" w:hint="eastAsia"/>
          <w:bCs/>
          <w:sz w:val="24"/>
          <w:szCs w:val="20"/>
        </w:rPr>
        <w:t>Штатов</w:t>
      </w:r>
      <w:r w:rsidRPr="00775FEF">
        <w:rPr>
          <w:rFonts w:ascii="Franklin Gothic Book" w:hAnsi="Franklin Gothic Book" w:cs="Arial"/>
          <w:bCs/>
          <w:sz w:val="24"/>
          <w:szCs w:val="20"/>
        </w:rPr>
        <w:t xml:space="preserve"> –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Россия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просто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хуже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марсиан</w:t>
      </w:r>
      <w:r w:rsidRPr="00775FEF">
        <w:rPr>
          <w:rFonts w:ascii="Franklin Gothic Book" w:hAnsi="Franklin Gothic Book" w:cs="Arial"/>
          <w:bCs/>
          <w:sz w:val="24"/>
          <w:szCs w:val="20"/>
        </w:rPr>
        <w:t>.</w:t>
      </w:r>
    </w:p>
    <w:p w14:paraId="779DB6B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О</w:t>
      </w:r>
      <w:r w:rsidRPr="00775FEF">
        <w:rPr>
          <w:rFonts w:ascii="Franklin Gothic Book" w:hAnsi="Franklin Gothic Book" w:cs="Arial" w:hint="eastAsia"/>
          <w:bCs/>
          <w:sz w:val="24"/>
          <w:szCs w:val="20"/>
        </w:rPr>
        <w:t>дним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словом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хотел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сказать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бред</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полный</w:t>
      </w:r>
      <w:r w:rsidRPr="00775FEF">
        <w:rPr>
          <w:rFonts w:ascii="Franklin Gothic Book" w:hAnsi="Franklin Gothic Book" w:cs="Arial"/>
          <w:bCs/>
          <w:sz w:val="24"/>
          <w:szCs w:val="20"/>
        </w:rPr>
        <w:t xml:space="preserve"> вообще </w:t>
      </w:r>
      <w:r w:rsidRPr="00775FEF">
        <w:rPr>
          <w:rFonts w:ascii="Franklin Gothic Book" w:hAnsi="Franklin Gothic Book" w:cs="Arial" w:hint="eastAsia"/>
          <w:bCs/>
          <w:sz w:val="24"/>
          <w:szCs w:val="20"/>
        </w:rPr>
        <w:t>бред</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конечно</w:t>
      </w:r>
      <w:r w:rsidRPr="00775FEF">
        <w:rPr>
          <w:rFonts w:ascii="Franklin Gothic Book" w:hAnsi="Franklin Gothic Book" w:cs="Arial"/>
          <w:bCs/>
          <w:sz w:val="24"/>
          <w:szCs w:val="20"/>
        </w:rPr>
        <w:t xml:space="preserve">. У </w:t>
      </w:r>
      <w:r w:rsidRPr="00775FEF">
        <w:rPr>
          <w:rFonts w:ascii="Franklin Gothic Book" w:hAnsi="Franklin Gothic Book" w:cs="Arial" w:hint="eastAsia"/>
          <w:bCs/>
          <w:sz w:val="24"/>
          <w:szCs w:val="20"/>
        </w:rPr>
        <w:t>меня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знаете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ассоциация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возникла</w:t>
      </w:r>
      <w:r w:rsidRPr="00775FEF">
        <w:rPr>
          <w:rFonts w:ascii="Franklin Gothic Book" w:hAnsi="Franklin Gothic Book" w:cs="Arial"/>
          <w:bCs/>
          <w:sz w:val="24"/>
          <w:szCs w:val="20"/>
        </w:rPr>
        <w:t>? Б</w:t>
      </w:r>
      <w:r w:rsidRPr="00775FEF">
        <w:rPr>
          <w:rFonts w:ascii="Franklin Gothic Book" w:hAnsi="Franklin Gothic Book" w:cs="Arial" w:hint="eastAsia"/>
          <w:bCs/>
          <w:sz w:val="24"/>
          <w:szCs w:val="20"/>
        </w:rPr>
        <w:t>ыли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когда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только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90-</w:t>
      </w:r>
      <w:r w:rsidRPr="00775FEF">
        <w:rPr>
          <w:rFonts w:ascii="Franklin Gothic Book" w:hAnsi="Franklin Gothic Book" w:cs="Arial" w:hint="eastAsia"/>
          <w:bCs/>
          <w:sz w:val="24"/>
          <w:szCs w:val="20"/>
        </w:rPr>
        <w:t>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начали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американские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сериалы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переводить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вот</w:t>
      </w:r>
      <w:r w:rsidRPr="00775FEF">
        <w:rPr>
          <w:rFonts w:ascii="Franklin Gothic Book" w:hAnsi="Franklin Gothic Book" w:cs="Arial"/>
          <w:bCs/>
          <w:sz w:val="24"/>
          <w:szCs w:val="20"/>
        </w:rPr>
        <w:t xml:space="preserve"> оно: «Эй, слышь, </w:t>
      </w:r>
      <w:r w:rsidRPr="00775FEF">
        <w:rPr>
          <w:rFonts w:ascii="Franklin Gothic Book" w:hAnsi="Franklin Gothic Book" w:cs="Arial" w:hint="eastAsia"/>
          <w:bCs/>
          <w:sz w:val="24"/>
          <w:szCs w:val="20"/>
        </w:rPr>
        <w:t>русский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подойди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сюда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пиф</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паф</w:t>
      </w:r>
      <w:r w:rsidRPr="00775FEF">
        <w:rPr>
          <w:rFonts w:ascii="Franklin Gothic Book" w:hAnsi="Franklin Gothic Book" w:cs="Arial"/>
          <w:bCs/>
          <w:sz w:val="24"/>
          <w:szCs w:val="20"/>
        </w:rPr>
        <w:t>» (</w:t>
      </w:r>
      <w:r w:rsidRPr="00775FEF">
        <w:rPr>
          <w:rFonts w:ascii="Franklin Gothic Book" w:hAnsi="Franklin Gothic Book" w:cs="Arial"/>
          <w:bCs/>
          <w:i/>
          <w:iCs/>
          <w:sz w:val="24"/>
          <w:szCs w:val="20"/>
        </w:rPr>
        <w:t>произнесено с комичным английским акцентом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русскую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мафию</w:t>
      </w:r>
      <w:r w:rsidRPr="00775FEF">
        <w:rPr>
          <w:rFonts w:ascii="Franklin Gothic Book" w:hAnsi="Franklin Gothic Book" w:cs="Arial"/>
          <w:bCs/>
          <w:sz w:val="24"/>
          <w:szCs w:val="20"/>
        </w:rPr>
        <w:t xml:space="preserve">, вот </w:t>
      </w:r>
      <w:r w:rsidRPr="00775FEF">
        <w:rPr>
          <w:rFonts w:ascii="Franklin Gothic Book" w:hAnsi="Franklin Gothic Book" w:cs="Arial" w:hint="eastAsia"/>
          <w:bCs/>
          <w:sz w:val="24"/>
          <w:szCs w:val="20"/>
        </w:rPr>
        <w:t>бред</w:t>
      </w:r>
      <w:r w:rsidRPr="00775FEF">
        <w:rPr>
          <w:rFonts w:ascii="Franklin Gothic Book" w:hAnsi="Franklin Gothic Book" w:cs="Arial"/>
          <w:bCs/>
          <w:sz w:val="24"/>
          <w:szCs w:val="20"/>
        </w:rPr>
        <w:t>.</w:t>
      </w:r>
    </w:p>
    <w:p w14:paraId="78767A6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proofErr w:type="spellStart"/>
      <w:r w:rsidRPr="00775FEF">
        <w:rPr>
          <w:rFonts w:ascii="Franklin Gothic Book" w:hAnsi="Franklin Gothic Book" w:cs="Arial"/>
          <w:bCs/>
          <w:sz w:val="24"/>
          <w:szCs w:val="20"/>
        </w:rPr>
        <w:t>Г</w:t>
      </w:r>
      <w:r w:rsidRPr="00775FEF">
        <w:rPr>
          <w:rFonts w:ascii="Franklin Gothic Book" w:hAnsi="Franklin Gothic Book" w:cs="Arial" w:hint="eastAsia"/>
          <w:bCs/>
          <w:sz w:val="24"/>
          <w:szCs w:val="20"/>
        </w:rPr>
        <w:t>облинский</w:t>
      </w:r>
      <w:proofErr w:type="spellEnd"/>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перевод</w:t>
      </w:r>
      <w:r w:rsidRPr="00775FEF">
        <w:rPr>
          <w:rFonts w:ascii="Franklin Gothic Book" w:hAnsi="Franklin Gothic Book" w:cs="Arial"/>
          <w:bCs/>
          <w:sz w:val="24"/>
          <w:szCs w:val="20"/>
        </w:rPr>
        <w:t>.</w:t>
      </w:r>
    </w:p>
    <w:p w14:paraId="7442434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Нет, не Гоблин, Гоблин прекрасен. 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здесь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наоборот</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ипа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русские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великие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американцы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насильники</w:t>
      </w:r>
      <w:r w:rsidRPr="00775FEF">
        <w:rPr>
          <w:rFonts w:ascii="Franklin Gothic Book" w:hAnsi="Franklin Gothic Book" w:cs="Arial"/>
          <w:bCs/>
          <w:sz w:val="24"/>
          <w:szCs w:val="20"/>
        </w:rPr>
        <w:t xml:space="preserve">, </w:t>
      </w:r>
      <w:proofErr w:type="spellStart"/>
      <w:r w:rsidRPr="00775FEF">
        <w:rPr>
          <w:rFonts w:ascii="Franklin Gothic Book" w:hAnsi="Franklin Gothic Book" w:cs="Arial" w:hint="eastAsia"/>
          <w:bCs/>
          <w:sz w:val="24"/>
          <w:szCs w:val="20"/>
        </w:rPr>
        <w:t>геи</w:t>
      </w:r>
      <w:proofErr w:type="spellEnd"/>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значит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далее</w:t>
      </w:r>
      <w:r w:rsidRPr="00775FEF">
        <w:rPr>
          <w:rFonts w:ascii="Franklin Gothic Book" w:hAnsi="Franklin Gothic Book" w:cs="Arial"/>
          <w:bCs/>
          <w:sz w:val="24"/>
          <w:szCs w:val="20"/>
        </w:rPr>
        <w:t>. Э</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блин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знаю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уровень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плинтуса</w:t>
      </w:r>
      <w:r w:rsidRPr="00775FEF">
        <w:rPr>
          <w:rFonts w:ascii="Franklin Gothic Book" w:hAnsi="Franklin Gothic Book" w:cs="Arial"/>
          <w:bCs/>
          <w:sz w:val="24"/>
          <w:szCs w:val="20"/>
        </w:rPr>
        <w:t>. Н</w:t>
      </w:r>
      <w:r w:rsidRPr="00775FEF">
        <w:rPr>
          <w:rFonts w:ascii="Franklin Gothic Book" w:hAnsi="Franklin Gothic Book" w:cs="Arial" w:hint="eastAsia"/>
          <w:bCs/>
          <w:sz w:val="24"/>
          <w:szCs w:val="20"/>
        </w:rPr>
        <w:t>ельзя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относиться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оппонентам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своим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случае</w:t>
      </w:r>
      <w:r w:rsidRPr="00775FEF">
        <w:rPr>
          <w:rFonts w:ascii="Franklin Gothic Book" w:hAnsi="Franklin Gothic Book" w:cs="Arial"/>
          <w:bCs/>
          <w:sz w:val="24"/>
          <w:szCs w:val="20"/>
        </w:rPr>
        <w:t>.</w:t>
      </w:r>
    </w:p>
    <w:p w14:paraId="2D1C5C8E"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w:t>
      </w:r>
      <w:r w:rsidRPr="00775FEF">
        <w:rPr>
          <w:rFonts w:ascii="Franklin Gothic Book" w:hAnsi="Franklin Gothic Book" w:cs="Arial" w:hint="eastAsia"/>
          <w:b/>
          <w:bCs/>
          <w:sz w:val="24"/>
          <w:szCs w:val="20"/>
        </w:rPr>
        <w:t>орошо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Настя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другая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может</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какая</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идея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была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вам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показалось</w:t>
      </w:r>
      <w:r w:rsidRPr="00775FEF">
        <w:rPr>
          <w:rFonts w:ascii="Franklin Gothic Book" w:hAnsi="Franklin Gothic Book" w:cs="Arial"/>
          <w:b/>
          <w:bCs/>
          <w:sz w:val="24"/>
          <w:szCs w:val="20"/>
        </w:rPr>
        <w:t>?</w:t>
      </w:r>
    </w:p>
    <w:p w14:paraId="3417720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Настя: </w:t>
      </w:r>
      <w:r w:rsidRPr="00775FEF">
        <w:rPr>
          <w:rFonts w:ascii="Franklin Gothic Book" w:hAnsi="Franklin Gothic Book" w:cs="Arial"/>
          <w:bCs/>
          <w:sz w:val="24"/>
          <w:szCs w:val="20"/>
        </w:rPr>
        <w:t xml:space="preserve">Да </w:t>
      </w:r>
      <w:r w:rsidRPr="00775FEF">
        <w:rPr>
          <w:rFonts w:ascii="Franklin Gothic Book" w:hAnsi="Franklin Gothic Book" w:cs="Arial" w:hint="eastAsia"/>
          <w:bCs/>
          <w:sz w:val="24"/>
          <w:szCs w:val="20"/>
        </w:rPr>
        <w:t>они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будто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связывали несколько идей, в общем. Они </w:t>
      </w:r>
      <w:r w:rsidRPr="00775FEF">
        <w:rPr>
          <w:rFonts w:ascii="Franklin Gothic Book" w:hAnsi="Franklin Gothic Book" w:cs="Arial" w:hint="eastAsia"/>
          <w:bCs/>
          <w:sz w:val="24"/>
          <w:szCs w:val="20"/>
        </w:rPr>
        <w:t>одна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идея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потом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w:t>
      </w:r>
      <w:r w:rsidRPr="00775FEF">
        <w:rPr>
          <w:rFonts w:ascii="Franklin Gothic Book" w:hAnsi="Franklin Gothic Book" w:cs="Arial"/>
          <w:bCs/>
          <w:sz w:val="24"/>
          <w:szCs w:val="20"/>
        </w:rPr>
        <w:t xml:space="preserve"> –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забывалась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потом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следующая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идея</w:t>
      </w:r>
      <w:r w:rsidRPr="00775FEF">
        <w:rPr>
          <w:rFonts w:ascii="Franklin Gothic Book" w:hAnsi="Franklin Gothic Book" w:cs="Arial"/>
          <w:bCs/>
          <w:sz w:val="24"/>
          <w:szCs w:val="20"/>
        </w:rPr>
        <w:t>.</w:t>
      </w:r>
    </w:p>
    <w:p w14:paraId="027D4F9B"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Ч</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сказать</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хотели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фильмо</w:t>
      </w:r>
      <w:r w:rsidRPr="00775FEF">
        <w:rPr>
          <w:rFonts w:ascii="Franklin Gothic Book" w:hAnsi="Franklin Gothic Book" w:cs="Arial"/>
          <w:b/>
          <w:bCs/>
          <w:sz w:val="24"/>
          <w:szCs w:val="20"/>
        </w:rPr>
        <w:t xml:space="preserve">м, </w:t>
      </w:r>
      <w:r w:rsidRPr="00775FEF">
        <w:rPr>
          <w:rFonts w:ascii="Franklin Gothic Book" w:hAnsi="Franklin Gothic Book" w:cs="Arial" w:hint="eastAsia"/>
          <w:b/>
          <w:bCs/>
          <w:sz w:val="24"/>
          <w:szCs w:val="20"/>
        </w:rPr>
        <w:t>как</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показалось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вообще</w:t>
      </w:r>
      <w:r w:rsidRPr="00775FEF">
        <w:rPr>
          <w:rFonts w:ascii="Franklin Gothic Book" w:hAnsi="Franklin Gothic Book" w:cs="Arial"/>
          <w:b/>
          <w:bCs/>
          <w:sz w:val="24"/>
          <w:szCs w:val="20"/>
        </w:rPr>
        <w:t>? Е</w:t>
      </w:r>
      <w:r w:rsidRPr="00775FEF">
        <w:rPr>
          <w:rFonts w:ascii="Franklin Gothic Book" w:hAnsi="Franklin Gothic Book" w:cs="Arial" w:hint="eastAsia"/>
          <w:b/>
          <w:bCs/>
          <w:sz w:val="24"/>
          <w:szCs w:val="20"/>
        </w:rPr>
        <w:t>сть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такая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версия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хотели</w:t>
      </w:r>
      <w:r w:rsidRPr="00775FEF">
        <w:rPr>
          <w:rFonts w:ascii="Franklin Gothic Book" w:hAnsi="Franklin Gothic Book" w:cs="Arial"/>
          <w:b/>
          <w:bCs/>
          <w:sz w:val="24"/>
          <w:szCs w:val="20"/>
        </w:rPr>
        <w:t>…</w:t>
      </w:r>
    </w:p>
    <w:p w14:paraId="1C63AC7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Настя: </w:t>
      </w:r>
      <w:r w:rsidRPr="00775FEF">
        <w:rPr>
          <w:rFonts w:ascii="Franklin Gothic Book" w:hAnsi="Franklin Gothic Book" w:cs="Arial"/>
          <w:bCs/>
          <w:sz w:val="24"/>
          <w:szCs w:val="20"/>
        </w:rPr>
        <w:t>Ч</w:t>
      </w:r>
      <w:r w:rsidRPr="00775FEF">
        <w:rPr>
          <w:rFonts w:ascii="Franklin Gothic Book" w:hAnsi="Franklin Gothic Book" w:cs="Arial" w:hint="eastAsia"/>
          <w:bCs/>
          <w:sz w:val="24"/>
          <w:szCs w:val="20"/>
        </w:rPr>
        <w:t>ёткого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прям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полнос</w:t>
      </w:r>
      <w:r w:rsidRPr="00775FEF">
        <w:rPr>
          <w:rFonts w:ascii="Franklin Gothic Book" w:hAnsi="Franklin Gothic Book" w:cs="Arial"/>
          <w:bCs/>
          <w:sz w:val="24"/>
          <w:szCs w:val="20"/>
        </w:rPr>
        <w:t xml:space="preserve">тью </w:t>
      </w:r>
      <w:r w:rsidRPr="00775FEF">
        <w:rPr>
          <w:rFonts w:ascii="Franklin Gothic Book" w:hAnsi="Franklin Gothic Book" w:cs="Arial" w:hint="eastAsia"/>
          <w:bCs/>
          <w:sz w:val="24"/>
          <w:szCs w:val="20"/>
        </w:rPr>
        <w:t>це</w:t>
      </w:r>
      <w:r w:rsidRPr="00775FEF">
        <w:rPr>
          <w:rFonts w:ascii="Franklin Gothic Book" w:hAnsi="Franklin Gothic Book" w:cs="Arial"/>
          <w:bCs/>
          <w:sz w:val="24"/>
          <w:szCs w:val="20"/>
        </w:rPr>
        <w:t xml:space="preserve">льного,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даже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могу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назвать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потому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много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много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мелких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каких</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идей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одна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сначала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потом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исчезала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потом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следующая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опять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исчезала</w:t>
      </w:r>
      <w:r w:rsidRPr="00775FEF">
        <w:rPr>
          <w:rFonts w:ascii="Franklin Gothic Book" w:hAnsi="Franklin Gothic Book" w:cs="Arial"/>
          <w:bCs/>
          <w:sz w:val="24"/>
          <w:szCs w:val="20"/>
        </w:rPr>
        <w:t>.</w:t>
      </w:r>
    </w:p>
    <w:p w14:paraId="36DC7C85"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Н</w:t>
      </w:r>
      <w:r w:rsidRPr="00775FEF">
        <w:rPr>
          <w:rFonts w:ascii="Franklin Gothic Book" w:hAnsi="Franklin Gothic Book" w:cs="Arial" w:hint="eastAsia"/>
          <w:b/>
          <w:bCs/>
          <w:sz w:val="24"/>
          <w:szCs w:val="20"/>
        </w:rPr>
        <w:t>епонятна</w:t>
      </w:r>
      <w:r w:rsidRPr="00775FEF">
        <w:rPr>
          <w:rFonts w:ascii="Franklin Gothic Book" w:hAnsi="Franklin Gothic Book" w:cs="Arial"/>
          <w:b/>
          <w:bCs/>
          <w:sz w:val="24"/>
          <w:szCs w:val="20"/>
        </w:rPr>
        <w:t>я идея была.</w:t>
      </w:r>
    </w:p>
    <w:p w14:paraId="43A1CDA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Настя: </w:t>
      </w:r>
      <w:r w:rsidRPr="00775FEF">
        <w:rPr>
          <w:rFonts w:ascii="Franklin Gothic Book" w:hAnsi="Franklin Gothic Book" w:cs="Arial"/>
          <w:bCs/>
          <w:sz w:val="24"/>
          <w:szCs w:val="20"/>
        </w:rPr>
        <w:t>К</w:t>
      </w:r>
      <w:r w:rsidRPr="00775FEF">
        <w:rPr>
          <w:rFonts w:ascii="Franklin Gothic Book" w:hAnsi="Franklin Gothic Book" w:cs="Arial" w:hint="eastAsia"/>
          <w:bCs/>
          <w:sz w:val="24"/>
          <w:szCs w:val="20"/>
        </w:rPr>
        <w:t>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будто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заметали</w:t>
      </w:r>
      <w:r w:rsidRPr="00775FEF">
        <w:rPr>
          <w:rFonts w:ascii="Franklin Gothic Book" w:hAnsi="Franklin Gothic Book" w:cs="Arial"/>
          <w:bCs/>
          <w:sz w:val="24"/>
          <w:szCs w:val="20"/>
        </w:rPr>
        <w:t>. Да.</w:t>
      </w:r>
    </w:p>
    <w:p w14:paraId="315ABF75" w14:textId="77777777" w:rsidR="00775FEF" w:rsidRPr="00775FEF" w:rsidRDefault="00775FEF" w:rsidP="00775FEF">
      <w:pPr>
        <w:spacing w:before="120" w:after="0"/>
        <w:jc w:val="both"/>
        <w:rPr>
          <w:rFonts w:ascii="Franklin Gothic Book" w:hAnsi="Franklin Gothic Book" w:cs="Arial"/>
          <w:bCs/>
          <w:sz w:val="24"/>
          <w:szCs w:val="24"/>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У </w:t>
      </w:r>
      <w:r w:rsidRPr="00775FEF">
        <w:rPr>
          <w:rFonts w:ascii="Franklin Gothic Book" w:hAnsi="Franklin Gothic Book" w:cs="Arial" w:hint="eastAsia"/>
          <w:bCs/>
          <w:sz w:val="24"/>
          <w:szCs w:val="20"/>
        </w:rPr>
        <w:t>меня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идея</w:t>
      </w:r>
      <w:r w:rsidRPr="00775FEF">
        <w:rPr>
          <w:rFonts w:ascii="Franklin Gothic Book" w:hAnsi="Franklin Gothic Book" w:cs="Arial"/>
          <w:bCs/>
          <w:sz w:val="24"/>
          <w:szCs w:val="20"/>
        </w:rPr>
        <w:t>. В</w:t>
      </w:r>
      <w:r w:rsidRPr="00775FEF">
        <w:rPr>
          <w:rFonts w:ascii="Franklin Gothic Book" w:hAnsi="Franklin Gothic Book" w:cs="Arial" w:hint="eastAsia"/>
          <w:bCs/>
          <w:sz w:val="24"/>
          <w:szCs w:val="20"/>
        </w:rPr>
        <w:t>ерьте</w:t>
      </w:r>
      <w:r w:rsidRPr="00775FEF">
        <w:rPr>
          <w:rFonts w:ascii="Franklin Gothic Book" w:hAnsi="Franklin Gothic Book" w:cs="Arial"/>
          <w:bCs/>
          <w:sz w:val="24"/>
          <w:szCs w:val="20"/>
        </w:rPr>
        <w:t xml:space="preserve"> в </w:t>
      </w:r>
      <w:r w:rsidRPr="00775FEF">
        <w:rPr>
          <w:rFonts w:ascii="Franklin Gothic Book" w:hAnsi="Franklin Gothic Book" w:cs="Arial" w:hint="eastAsia"/>
          <w:bCs/>
          <w:sz w:val="24"/>
          <w:szCs w:val="20"/>
        </w:rPr>
        <w:t>Бога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ФСБ</w:t>
      </w:r>
      <w:r w:rsidRPr="00775FEF">
        <w:rPr>
          <w:rFonts w:ascii="Franklin Gothic Book" w:hAnsi="Franklin Gothic Book" w:cs="Arial"/>
          <w:bCs/>
          <w:sz w:val="24"/>
          <w:szCs w:val="20"/>
        </w:rPr>
        <w:t xml:space="preserve">, вот основной интерес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смеётся</w:t>
      </w:r>
      <w:r w:rsidRPr="00775FEF">
        <w:rPr>
          <w:rFonts w:ascii="Franklin Gothic Book" w:hAnsi="Franklin Gothic Book" w:cs="Arial"/>
          <w:bCs/>
          <w:sz w:val="24"/>
          <w:szCs w:val="24"/>
        </w:rPr>
        <w:t>).</w:t>
      </w:r>
    </w:p>
    <w:p w14:paraId="016FABC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Деньги </w:t>
      </w:r>
      <w:r w:rsidRPr="00775FEF">
        <w:rPr>
          <w:rFonts w:ascii="Franklin Gothic Book" w:hAnsi="Franklin Gothic Book" w:cs="Arial" w:hint="eastAsia"/>
          <w:bCs/>
          <w:sz w:val="24"/>
          <w:szCs w:val="20"/>
        </w:rPr>
        <w:t>правят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миром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может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ими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надо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уметь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пользоваться</w:t>
      </w:r>
      <w:r w:rsidRPr="00775FEF">
        <w:rPr>
          <w:rFonts w:ascii="Franklin Gothic Book" w:hAnsi="Franklin Gothic Book" w:cs="Arial"/>
          <w:bCs/>
          <w:sz w:val="24"/>
          <w:szCs w:val="20"/>
        </w:rPr>
        <w:t>. И</w:t>
      </w:r>
      <w:r w:rsidRPr="00775FEF">
        <w:rPr>
          <w:rFonts w:ascii="Franklin Gothic Book" w:hAnsi="Franklin Gothic Book" w:cs="Arial" w:hint="eastAsia"/>
          <w:bCs/>
          <w:sz w:val="24"/>
          <w:szCs w:val="20"/>
        </w:rPr>
        <w:t>наче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счастье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будет</w:t>
      </w:r>
      <w:r w:rsidRPr="00775FEF">
        <w:rPr>
          <w:rFonts w:ascii="Franklin Gothic Book" w:hAnsi="Franklin Gothic Book" w:cs="Arial"/>
          <w:bCs/>
          <w:sz w:val="24"/>
          <w:szCs w:val="20"/>
        </w:rPr>
        <w:t>.</w:t>
      </w:r>
    </w:p>
    <w:p w14:paraId="341E5EB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Ч</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Америка</w:t>
      </w:r>
      <w:r w:rsidRPr="00775FEF">
        <w:rPr>
          <w:rFonts w:ascii="Franklin Gothic Book" w:hAnsi="Franklin Gothic Book" w:cs="Arial"/>
          <w:bCs/>
          <w:sz w:val="24"/>
          <w:szCs w:val="20"/>
        </w:rPr>
        <w:t xml:space="preserve"> –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плохое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происходит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намного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лучше</w:t>
      </w:r>
      <w:r w:rsidRPr="00775FEF">
        <w:rPr>
          <w:rFonts w:ascii="Franklin Gothic Book" w:hAnsi="Franklin Gothic Book" w:cs="Arial"/>
          <w:bCs/>
          <w:sz w:val="24"/>
          <w:szCs w:val="20"/>
        </w:rPr>
        <w:t xml:space="preserve">. У </w:t>
      </w:r>
      <w:r w:rsidRPr="00775FEF">
        <w:rPr>
          <w:rFonts w:ascii="Franklin Gothic Book" w:hAnsi="Franklin Gothic Book" w:cs="Arial" w:hint="eastAsia"/>
          <w:bCs/>
          <w:sz w:val="24"/>
          <w:szCs w:val="20"/>
        </w:rPr>
        <w:t>нас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принципе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законам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w:t>
      </w:r>
    </w:p>
    <w:p w14:paraId="0C256A4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Ч</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люди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наши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добрее</w:t>
      </w:r>
      <w:r w:rsidRPr="00775FEF">
        <w:rPr>
          <w:rFonts w:ascii="Franklin Gothic Book" w:hAnsi="Franklin Gothic Book" w:cs="Arial"/>
          <w:bCs/>
          <w:sz w:val="24"/>
          <w:szCs w:val="20"/>
        </w:rPr>
        <w:t>, кажется.</w:t>
      </w:r>
    </w:p>
    <w:p w14:paraId="126A0CAE"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Ч</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люди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добрее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наши</w:t>
      </w:r>
      <w:r w:rsidRPr="00775FEF">
        <w:rPr>
          <w:rFonts w:ascii="Franklin Gothic Book" w:hAnsi="Franklin Gothic Book" w:cs="Arial"/>
          <w:b/>
          <w:bCs/>
          <w:sz w:val="24"/>
          <w:szCs w:val="20"/>
        </w:rPr>
        <w:t>.</w:t>
      </w:r>
    </w:p>
    <w:p w14:paraId="09752ED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Н</w:t>
      </w:r>
      <w:r w:rsidRPr="00775FEF">
        <w:rPr>
          <w:rFonts w:ascii="Franklin Gothic Book" w:hAnsi="Franklin Gothic Book" w:cs="Arial" w:hint="eastAsia"/>
          <w:bCs/>
          <w:sz w:val="24"/>
          <w:szCs w:val="20"/>
        </w:rPr>
        <w:t>аших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людей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очень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миллионы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людей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наших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находятся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Советском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Союзе</w:t>
      </w:r>
      <w:r w:rsidRPr="00775FEF">
        <w:rPr>
          <w:rFonts w:ascii="Franklin Gothic Book" w:hAnsi="Franklin Gothic Book" w:cs="Arial"/>
          <w:bCs/>
          <w:sz w:val="24"/>
          <w:szCs w:val="20"/>
        </w:rPr>
        <w:t>.</w:t>
      </w:r>
    </w:p>
    <w:p w14:paraId="6F93A697"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w:t>
      </w:r>
      <w:r w:rsidRPr="00775FEF">
        <w:rPr>
          <w:rFonts w:ascii="Franklin Gothic Book" w:hAnsi="Franklin Gothic Book" w:cs="Arial" w:hint="eastAsia"/>
          <w:b/>
          <w:bCs/>
          <w:sz w:val="24"/>
          <w:szCs w:val="20"/>
        </w:rPr>
        <w:t>орошо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если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говорить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уже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немножко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упоминали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какие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темы</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вообще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там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вы</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увидели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почувствовали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какие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темы</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сериале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обозначены</w:t>
      </w:r>
      <w:r w:rsidRPr="00775FEF">
        <w:rPr>
          <w:rFonts w:ascii="Franklin Gothic Book" w:hAnsi="Franklin Gothic Book" w:cs="Arial"/>
          <w:b/>
          <w:bCs/>
          <w:sz w:val="24"/>
          <w:szCs w:val="20"/>
        </w:rPr>
        <w:t xml:space="preserve">? Про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w:t>
      </w:r>
    </w:p>
    <w:p w14:paraId="0E6AF04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Вера, </w:t>
      </w:r>
      <w:r w:rsidRPr="00775FEF">
        <w:rPr>
          <w:rFonts w:ascii="Franklin Gothic Book" w:hAnsi="Franklin Gothic Book" w:cs="Arial" w:hint="eastAsia"/>
          <w:bCs/>
          <w:sz w:val="24"/>
          <w:szCs w:val="20"/>
        </w:rPr>
        <w:t>патриотизм</w:t>
      </w:r>
      <w:r w:rsidRPr="00775FEF">
        <w:rPr>
          <w:rFonts w:ascii="Franklin Gothic Book" w:hAnsi="Franklin Gothic Book" w:cs="Arial"/>
          <w:bCs/>
          <w:sz w:val="24"/>
          <w:szCs w:val="20"/>
        </w:rPr>
        <w:t>.</w:t>
      </w:r>
    </w:p>
    <w:p w14:paraId="37915207"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В</w:t>
      </w:r>
      <w:r w:rsidRPr="00775FEF">
        <w:rPr>
          <w:rFonts w:ascii="Franklin Gothic Book" w:hAnsi="Franklin Gothic Book" w:cs="Arial" w:hint="eastAsia"/>
          <w:b/>
          <w:bCs/>
          <w:sz w:val="24"/>
          <w:szCs w:val="20"/>
        </w:rPr>
        <w:t>ера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патриотизм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такое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было</w:t>
      </w:r>
      <w:r w:rsidRPr="00775FEF">
        <w:rPr>
          <w:rFonts w:ascii="Franklin Gothic Book" w:hAnsi="Franklin Gothic Book" w:cs="Arial"/>
          <w:b/>
          <w:bCs/>
          <w:sz w:val="24"/>
          <w:szCs w:val="20"/>
        </w:rPr>
        <w:t>.</w:t>
      </w:r>
    </w:p>
    <w:p w14:paraId="5D0495C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К</w:t>
      </w:r>
      <w:r w:rsidRPr="00775FEF">
        <w:rPr>
          <w:rFonts w:ascii="Franklin Gothic Book" w:hAnsi="Franklin Gothic Book" w:cs="Arial" w:hint="eastAsia"/>
          <w:bCs/>
          <w:sz w:val="24"/>
          <w:szCs w:val="20"/>
        </w:rPr>
        <w:t>ультура</w:t>
      </w:r>
      <w:r w:rsidRPr="00775FEF">
        <w:rPr>
          <w:rFonts w:ascii="Franklin Gothic Book" w:hAnsi="Franklin Gothic Book" w:cs="Arial"/>
          <w:bCs/>
          <w:sz w:val="24"/>
          <w:szCs w:val="20"/>
        </w:rPr>
        <w:t>. Б</w:t>
      </w:r>
      <w:r w:rsidRPr="00775FEF">
        <w:rPr>
          <w:rFonts w:ascii="Franklin Gothic Book" w:hAnsi="Franklin Gothic Book" w:cs="Arial" w:hint="eastAsia"/>
          <w:bCs/>
          <w:sz w:val="24"/>
          <w:szCs w:val="20"/>
        </w:rPr>
        <w:t>езусловно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культуре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очень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времени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уделяют</w:t>
      </w:r>
      <w:r w:rsidRPr="00775FEF">
        <w:rPr>
          <w:rFonts w:ascii="Franklin Gothic Book" w:hAnsi="Franklin Gothic Book" w:cs="Arial"/>
          <w:bCs/>
          <w:sz w:val="24"/>
          <w:szCs w:val="20"/>
        </w:rPr>
        <w:t>.</w:t>
      </w:r>
    </w:p>
    <w:p w14:paraId="13F2FF3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уховные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ценности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материальные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ценности</w:t>
      </w:r>
      <w:r w:rsidRPr="00775FEF">
        <w:rPr>
          <w:rFonts w:ascii="Franklin Gothic Book" w:hAnsi="Franklin Gothic Book" w:cs="Arial"/>
          <w:bCs/>
          <w:sz w:val="24"/>
          <w:szCs w:val="20"/>
        </w:rPr>
        <w:t>.</w:t>
      </w:r>
    </w:p>
    <w:p w14:paraId="6C348CA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М</w:t>
      </w:r>
      <w:r w:rsidRPr="00775FEF">
        <w:rPr>
          <w:rFonts w:ascii="Franklin Gothic Book" w:hAnsi="Franklin Gothic Book" w:cs="Arial" w:hint="eastAsia"/>
          <w:bCs/>
          <w:sz w:val="24"/>
          <w:szCs w:val="20"/>
        </w:rPr>
        <w:t>атериальные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совместные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духовные</w:t>
      </w:r>
      <w:r w:rsidRPr="00775FEF">
        <w:rPr>
          <w:rFonts w:ascii="Franklin Gothic Book" w:hAnsi="Franklin Gothic Book" w:cs="Arial"/>
          <w:bCs/>
          <w:sz w:val="24"/>
          <w:szCs w:val="20"/>
        </w:rPr>
        <w:t>.</w:t>
      </w:r>
    </w:p>
    <w:p w14:paraId="37040588"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М</w:t>
      </w:r>
      <w:r w:rsidRPr="00775FEF">
        <w:rPr>
          <w:rFonts w:ascii="Franklin Gothic Book" w:hAnsi="Franklin Gothic Book" w:cs="Arial" w:hint="eastAsia"/>
          <w:b/>
          <w:bCs/>
          <w:sz w:val="24"/>
          <w:szCs w:val="20"/>
        </w:rPr>
        <w:t>ожет</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быть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есть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какая</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тема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которая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прямо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основная</w:t>
      </w:r>
      <w:r w:rsidRPr="00775FEF">
        <w:rPr>
          <w:rFonts w:ascii="Franklin Gothic Book" w:hAnsi="Franklin Gothic Book" w:cs="Arial"/>
          <w:b/>
          <w:bCs/>
          <w:sz w:val="24"/>
          <w:szCs w:val="20"/>
        </w:rPr>
        <w:t>?</w:t>
      </w:r>
    </w:p>
    <w:p w14:paraId="305514C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П</w:t>
      </w:r>
      <w:r w:rsidRPr="00775FEF">
        <w:rPr>
          <w:rFonts w:ascii="Franklin Gothic Book" w:hAnsi="Franklin Gothic Book" w:cs="Arial" w:hint="eastAsia"/>
          <w:bCs/>
          <w:sz w:val="24"/>
          <w:szCs w:val="20"/>
        </w:rPr>
        <w:t>ротивостояние</w:t>
      </w:r>
      <w:r w:rsidRPr="00775FEF">
        <w:rPr>
          <w:rFonts w:ascii="Franklin Gothic Book" w:hAnsi="Franklin Gothic Book" w:cs="Arial"/>
          <w:bCs/>
          <w:sz w:val="24"/>
          <w:szCs w:val="20"/>
        </w:rPr>
        <w:t>.</w:t>
      </w:r>
    </w:p>
    <w:p w14:paraId="4B0B4FD1"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В</w:t>
      </w:r>
      <w:r w:rsidRPr="00775FEF">
        <w:rPr>
          <w:rFonts w:ascii="Franklin Gothic Book" w:hAnsi="Franklin Gothic Book" w:cs="Arial" w:hint="eastAsia"/>
          <w:b/>
          <w:bCs/>
          <w:sz w:val="24"/>
          <w:szCs w:val="20"/>
        </w:rPr>
        <w:t>сё</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таки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противостояние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вот</w:t>
      </w:r>
      <w:r w:rsidRPr="00775FEF">
        <w:rPr>
          <w:rFonts w:ascii="Franklin Gothic Book" w:hAnsi="Franklin Gothic Book" w:cs="Arial"/>
          <w:b/>
          <w:bCs/>
          <w:sz w:val="24"/>
          <w:szCs w:val="20"/>
        </w:rPr>
        <w:t>?</w:t>
      </w:r>
    </w:p>
    <w:p w14:paraId="0C01D4E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П</w:t>
      </w:r>
      <w:r w:rsidRPr="00775FEF">
        <w:rPr>
          <w:rFonts w:ascii="Franklin Gothic Book" w:hAnsi="Franklin Gothic Book" w:cs="Arial" w:hint="eastAsia"/>
          <w:bCs/>
          <w:sz w:val="24"/>
          <w:szCs w:val="20"/>
        </w:rPr>
        <w:t>олитика</w:t>
      </w:r>
      <w:r w:rsidRPr="00775FEF">
        <w:rPr>
          <w:rFonts w:ascii="Franklin Gothic Book" w:hAnsi="Franklin Gothic Book" w:cs="Arial"/>
          <w:bCs/>
          <w:sz w:val="24"/>
          <w:szCs w:val="20"/>
        </w:rPr>
        <w:t>.</w:t>
      </w:r>
    </w:p>
    <w:p w14:paraId="3D5067F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больше</w:t>
      </w:r>
      <w:r w:rsidRPr="00775FEF">
        <w:rPr>
          <w:rFonts w:ascii="Franklin Gothic Book" w:hAnsi="Franklin Gothic Book" w:cs="Arial"/>
          <w:bCs/>
          <w:sz w:val="24"/>
          <w:szCs w:val="20"/>
        </w:rPr>
        <w:t xml:space="preserve"> про </w:t>
      </w:r>
      <w:r w:rsidRPr="00775FEF">
        <w:rPr>
          <w:rFonts w:ascii="Franklin Gothic Book" w:hAnsi="Franklin Gothic Book" w:cs="Arial" w:hint="eastAsia"/>
          <w:bCs/>
          <w:sz w:val="24"/>
          <w:szCs w:val="20"/>
        </w:rPr>
        <w:t>противостояние</w:t>
      </w:r>
      <w:r w:rsidRPr="00775FEF">
        <w:rPr>
          <w:rFonts w:ascii="Franklin Gothic Book" w:hAnsi="Franklin Gothic Book" w:cs="Arial"/>
          <w:bCs/>
          <w:sz w:val="24"/>
          <w:szCs w:val="20"/>
        </w:rPr>
        <w:t>. С</w:t>
      </w:r>
      <w:r w:rsidRPr="00775FEF">
        <w:rPr>
          <w:rFonts w:ascii="Franklin Gothic Book" w:hAnsi="Franklin Gothic Book" w:cs="Arial" w:hint="eastAsia"/>
          <w:bCs/>
          <w:sz w:val="24"/>
          <w:szCs w:val="20"/>
        </w:rPr>
        <w:t>ША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Россия</w:t>
      </w:r>
      <w:r w:rsidRPr="00775FEF">
        <w:rPr>
          <w:rFonts w:ascii="Franklin Gothic Book" w:hAnsi="Franklin Gothic Book" w:cs="Arial"/>
          <w:bCs/>
          <w:sz w:val="24"/>
          <w:szCs w:val="20"/>
        </w:rPr>
        <w:t>.</w:t>
      </w:r>
    </w:p>
    <w:p w14:paraId="50B08F32" w14:textId="77777777" w:rsidR="00775FEF" w:rsidRPr="00775FEF" w:rsidRDefault="00775FEF" w:rsidP="00775FEF">
      <w:pPr>
        <w:spacing w:before="120" w:after="0"/>
        <w:jc w:val="both"/>
        <w:rPr>
          <w:rFonts w:ascii="Franklin Gothic Book" w:hAnsi="Franklin Gothic Book" w:cs="Arial"/>
          <w:b/>
          <w:bCs/>
          <w:sz w:val="24"/>
          <w:szCs w:val="24"/>
        </w:rPr>
      </w:pPr>
      <w:r w:rsidRPr="00775FEF">
        <w:rPr>
          <w:rFonts w:ascii="Franklin Gothic Book" w:hAnsi="Franklin Gothic Book" w:cs="Arial"/>
          <w:b/>
          <w:bCs/>
          <w:sz w:val="24"/>
          <w:szCs w:val="20"/>
        </w:rPr>
        <w:t>Модератор: Д</w:t>
      </w:r>
      <w:r w:rsidRPr="00775FEF">
        <w:rPr>
          <w:rFonts w:ascii="Franklin Gothic Book" w:hAnsi="Franklin Gothic Book" w:cs="Arial" w:hint="eastAsia"/>
          <w:b/>
          <w:bCs/>
          <w:sz w:val="24"/>
          <w:szCs w:val="20"/>
        </w:rPr>
        <w:t>а</w:t>
      </w:r>
      <w:r w:rsidRPr="00775FEF">
        <w:rPr>
          <w:rFonts w:ascii="Franklin Gothic Book" w:hAnsi="Franklin Gothic Book" w:cs="Arial"/>
          <w:b/>
          <w:bCs/>
          <w:sz w:val="24"/>
          <w:szCs w:val="20"/>
        </w:rPr>
        <w:t xml:space="preserve">? </w:t>
      </w:r>
      <w:r w:rsidRPr="00775FEF">
        <w:rPr>
          <w:rFonts w:ascii="Franklin Gothic Book" w:hAnsi="Franklin Gothic Book" w:cs="Arial"/>
          <w:b/>
          <w:bCs/>
          <w:sz w:val="24"/>
          <w:szCs w:val="24"/>
        </w:rPr>
        <w:t>(</w:t>
      </w:r>
      <w:r w:rsidRPr="00775FEF">
        <w:rPr>
          <w:rFonts w:ascii="Franklin Gothic Book" w:hAnsi="Franklin Gothic Book" w:cs="Arial"/>
          <w:b/>
          <w:bCs/>
          <w:i/>
          <w:iCs/>
          <w:sz w:val="24"/>
          <w:szCs w:val="24"/>
        </w:rPr>
        <w:t>общий шум, говорят одновременно</w:t>
      </w:r>
      <w:r w:rsidRPr="00775FEF">
        <w:rPr>
          <w:rFonts w:ascii="Franklin Gothic Book" w:hAnsi="Franklin Gothic Book" w:cs="Arial"/>
          <w:b/>
          <w:bCs/>
          <w:sz w:val="24"/>
          <w:szCs w:val="24"/>
        </w:rPr>
        <w:t>).</w:t>
      </w:r>
    </w:p>
    <w:p w14:paraId="20725AA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4"/>
        </w:rPr>
        <w:t xml:space="preserve">Мужчина: </w:t>
      </w:r>
      <w:r w:rsidRPr="00775FEF">
        <w:rPr>
          <w:rFonts w:ascii="Franklin Gothic Book" w:hAnsi="Franklin Gothic Book" w:cs="Arial"/>
          <w:bCs/>
          <w:sz w:val="24"/>
          <w:szCs w:val="20"/>
        </w:rPr>
        <w:t>В фильме всё было.</w:t>
      </w:r>
    </w:p>
    <w:p w14:paraId="5E0CFC0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П</w:t>
      </w:r>
      <w:r w:rsidRPr="00775FEF">
        <w:rPr>
          <w:rFonts w:ascii="Franklin Gothic Book" w:hAnsi="Franklin Gothic Book" w:cs="Arial" w:hint="eastAsia"/>
          <w:bCs/>
          <w:sz w:val="24"/>
          <w:szCs w:val="20"/>
        </w:rPr>
        <w:t>рямого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конфликта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увидел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прямо</w:t>
      </w:r>
      <w:r w:rsidRPr="00775FEF">
        <w:rPr>
          <w:rFonts w:ascii="Franklin Gothic Book" w:hAnsi="Franklin Gothic Book" w:cs="Arial"/>
          <w:bCs/>
          <w:sz w:val="24"/>
          <w:szCs w:val="20"/>
        </w:rPr>
        <w:t>. Э</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просто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показ</w:t>
      </w:r>
      <w:r w:rsidRPr="00775FEF">
        <w:rPr>
          <w:rFonts w:ascii="Franklin Gothic Book" w:hAnsi="Franklin Gothic Book" w:cs="Arial"/>
          <w:bCs/>
          <w:sz w:val="24"/>
          <w:szCs w:val="20"/>
        </w:rPr>
        <w:t xml:space="preserve">ывают,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России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Соединённых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Штатах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России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Соединённых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Штатах</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акого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конкретного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прямо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конфликта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думал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человека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из</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ФБР</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главного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думал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арестуют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ещё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будет</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оже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оставили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w:t>
      </w:r>
    </w:p>
    <w:p w14:paraId="332CA0CF"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А </w:t>
      </w:r>
      <w:r w:rsidRPr="00775FEF">
        <w:rPr>
          <w:rFonts w:ascii="Franklin Gothic Book" w:hAnsi="Franklin Gothic Book" w:cs="Arial" w:hint="eastAsia"/>
          <w:b/>
          <w:bCs/>
          <w:sz w:val="24"/>
          <w:szCs w:val="20"/>
        </w:rPr>
        <w:t>если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говорить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про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эту</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тему</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противостояния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геополитики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насколько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она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хорошо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раскрыта</w:t>
      </w:r>
      <w:r w:rsidRPr="00775FEF">
        <w:rPr>
          <w:rFonts w:ascii="Franklin Gothic Book" w:hAnsi="Franklin Gothic Book" w:cs="Arial"/>
          <w:b/>
          <w:bCs/>
          <w:sz w:val="24"/>
          <w:szCs w:val="20"/>
        </w:rPr>
        <w:t>? О</w:t>
      </w:r>
      <w:r w:rsidRPr="00775FEF">
        <w:rPr>
          <w:rFonts w:ascii="Franklin Gothic Book" w:hAnsi="Franklin Gothic Book" w:cs="Arial" w:hint="eastAsia"/>
          <w:b/>
          <w:bCs/>
          <w:sz w:val="24"/>
          <w:szCs w:val="20"/>
        </w:rPr>
        <w:t>т</w:t>
      </w:r>
      <w:r w:rsidRPr="00775FEF">
        <w:rPr>
          <w:rFonts w:ascii="Franklin Gothic Book" w:hAnsi="Franklin Gothic Book" w:cs="Arial"/>
          <w:b/>
          <w:bCs/>
          <w:sz w:val="24"/>
          <w:szCs w:val="20"/>
        </w:rPr>
        <w:t xml:space="preserve"> 1 </w:t>
      </w:r>
      <w:r w:rsidRPr="00775FEF">
        <w:rPr>
          <w:rFonts w:ascii="Franklin Gothic Book" w:hAnsi="Franklin Gothic Book" w:cs="Arial" w:hint="eastAsia"/>
          <w:b/>
          <w:bCs/>
          <w:sz w:val="24"/>
          <w:szCs w:val="20"/>
        </w:rPr>
        <w:t>до</w:t>
      </w:r>
      <w:r w:rsidRPr="00775FEF">
        <w:rPr>
          <w:rFonts w:ascii="Franklin Gothic Book" w:hAnsi="Franklin Gothic Book" w:cs="Arial"/>
          <w:b/>
          <w:bCs/>
          <w:sz w:val="24"/>
          <w:szCs w:val="20"/>
        </w:rPr>
        <w:t xml:space="preserve"> 5,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поставите</w:t>
      </w:r>
      <w:r w:rsidRPr="00775FEF">
        <w:rPr>
          <w:rFonts w:ascii="Franklin Gothic Book" w:hAnsi="Franklin Gothic Book" w:cs="Arial"/>
          <w:b/>
          <w:bCs/>
          <w:sz w:val="24"/>
          <w:szCs w:val="20"/>
        </w:rPr>
        <w:t>?</w:t>
      </w:r>
    </w:p>
    <w:p w14:paraId="5221F4F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П</w:t>
      </w:r>
      <w:r w:rsidRPr="00775FEF">
        <w:rPr>
          <w:rFonts w:ascii="Franklin Gothic Book" w:hAnsi="Franklin Gothic Book" w:cs="Arial" w:hint="eastAsia"/>
          <w:bCs/>
          <w:sz w:val="24"/>
          <w:szCs w:val="20"/>
        </w:rPr>
        <w:t>лохо</w:t>
      </w:r>
      <w:r w:rsidRPr="00775FEF">
        <w:rPr>
          <w:rFonts w:ascii="Franklin Gothic Book" w:hAnsi="Franklin Gothic Book" w:cs="Arial"/>
          <w:bCs/>
          <w:sz w:val="24"/>
          <w:szCs w:val="20"/>
        </w:rPr>
        <w:t xml:space="preserve"> всё.</w:t>
      </w:r>
    </w:p>
    <w:p w14:paraId="7BC0C5A2"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Н</w:t>
      </w:r>
      <w:r w:rsidRPr="00775FEF">
        <w:rPr>
          <w:rFonts w:ascii="Franklin Gothic Book" w:hAnsi="Franklin Gothic Book" w:cs="Arial" w:hint="eastAsia"/>
          <w:b/>
          <w:bCs/>
          <w:sz w:val="24"/>
          <w:szCs w:val="20"/>
        </w:rPr>
        <w:t>асколько</w:t>
      </w:r>
      <w:r w:rsidRPr="00775FEF">
        <w:rPr>
          <w:rFonts w:ascii="Franklin Gothic Book" w:hAnsi="Franklin Gothic Book" w:cs="Arial"/>
          <w:b/>
          <w:bCs/>
          <w:sz w:val="24"/>
          <w:szCs w:val="20"/>
        </w:rPr>
        <w:t>?</w:t>
      </w:r>
    </w:p>
    <w:p w14:paraId="2D6AC06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Н</w:t>
      </w:r>
      <w:r w:rsidRPr="00775FEF">
        <w:rPr>
          <w:rFonts w:ascii="Franklin Gothic Book" w:hAnsi="Franklin Gothic Book" w:cs="Arial" w:hint="eastAsia"/>
          <w:bCs/>
          <w:sz w:val="24"/>
          <w:szCs w:val="20"/>
        </w:rPr>
        <w:t>астолько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насколько</w:t>
      </w:r>
      <w:r w:rsidRPr="00775FEF">
        <w:rPr>
          <w:rFonts w:ascii="Franklin Gothic Book" w:hAnsi="Franklin Gothic Book" w:cs="Arial"/>
          <w:bCs/>
          <w:sz w:val="24"/>
          <w:szCs w:val="20"/>
        </w:rPr>
        <w:t xml:space="preserve"> же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остальное</w:t>
      </w:r>
      <w:r w:rsidRPr="00775FEF">
        <w:rPr>
          <w:rFonts w:ascii="Franklin Gothic Book" w:hAnsi="Franklin Gothic Book" w:cs="Arial"/>
          <w:bCs/>
          <w:sz w:val="24"/>
          <w:szCs w:val="20"/>
        </w:rPr>
        <w:t>. О</w:t>
      </w:r>
      <w:r w:rsidRPr="00775FEF">
        <w:rPr>
          <w:rFonts w:ascii="Franklin Gothic Book" w:hAnsi="Franklin Gothic Book" w:cs="Arial" w:hint="eastAsia"/>
          <w:bCs/>
          <w:sz w:val="24"/>
          <w:szCs w:val="20"/>
        </w:rPr>
        <w:t>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пытались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получилось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w:t>
      </w:r>
    </w:p>
    <w:p w14:paraId="73630BB2"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w:t>
      </w:r>
      <w:r w:rsidRPr="00775FEF">
        <w:rPr>
          <w:rFonts w:ascii="Franklin Gothic Book" w:hAnsi="Franklin Gothic Book" w:cs="Arial" w:hint="eastAsia"/>
          <w:b/>
          <w:bCs/>
          <w:sz w:val="24"/>
          <w:szCs w:val="20"/>
        </w:rPr>
        <w:t>орошо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если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баллах</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сколько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это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будет</w:t>
      </w:r>
      <w:r w:rsidRPr="00775FEF">
        <w:rPr>
          <w:rFonts w:ascii="Franklin Gothic Book" w:hAnsi="Franklin Gothic Book" w:cs="Arial"/>
          <w:b/>
          <w:bCs/>
          <w:sz w:val="24"/>
          <w:szCs w:val="20"/>
        </w:rPr>
        <w:t>?</w:t>
      </w:r>
    </w:p>
    <w:p w14:paraId="39C4B04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1,5 из 5.</w:t>
      </w:r>
    </w:p>
    <w:p w14:paraId="49ABCDD7"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1,5, 2.</w:t>
      </w:r>
    </w:p>
    <w:p w14:paraId="5F048B7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2, наверное.</w:t>
      </w:r>
    </w:p>
    <w:p w14:paraId="4C6756A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2-3.</w:t>
      </w:r>
    </w:p>
    <w:p w14:paraId="3375341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4 я поставлю.</w:t>
      </w:r>
    </w:p>
    <w:p w14:paraId="325D33BF"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А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было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раскрыто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хорошо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нет</w:t>
      </w:r>
      <w:r w:rsidRPr="00775FEF">
        <w:rPr>
          <w:rFonts w:ascii="Franklin Gothic Book" w:hAnsi="Franklin Gothic Book" w:cs="Arial"/>
          <w:b/>
          <w:bCs/>
          <w:sz w:val="24"/>
          <w:szCs w:val="20"/>
        </w:rPr>
        <w:t>?</w:t>
      </w:r>
    </w:p>
    <w:p w14:paraId="3C96FFD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Т</w:t>
      </w:r>
      <w:r w:rsidRPr="00775FEF">
        <w:rPr>
          <w:rFonts w:ascii="Franklin Gothic Book" w:hAnsi="Franklin Gothic Book" w:cs="Arial" w:hint="eastAsia"/>
          <w:bCs/>
          <w:sz w:val="24"/>
          <w:szCs w:val="20"/>
        </w:rPr>
        <w:t>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скажем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конца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раскрыто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ничего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хорошо</w:t>
      </w:r>
      <w:r w:rsidRPr="00775FEF">
        <w:rPr>
          <w:rFonts w:ascii="Franklin Gothic Book" w:hAnsi="Franklin Gothic Book" w:cs="Arial"/>
          <w:bCs/>
          <w:sz w:val="24"/>
          <w:szCs w:val="20"/>
        </w:rPr>
        <w:t>. З</w:t>
      </w:r>
      <w:r w:rsidRPr="00775FEF">
        <w:rPr>
          <w:rFonts w:ascii="Franklin Gothic Book" w:hAnsi="Franklin Gothic Book" w:cs="Arial" w:hint="eastAsia"/>
          <w:bCs/>
          <w:sz w:val="24"/>
          <w:szCs w:val="20"/>
        </w:rPr>
        <w:t>десь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показателя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нет</w:t>
      </w:r>
      <w:r w:rsidRPr="00775FEF">
        <w:rPr>
          <w:rFonts w:ascii="Franklin Gothic Book" w:hAnsi="Franklin Gothic Book" w:cs="Arial"/>
          <w:bCs/>
          <w:sz w:val="24"/>
          <w:szCs w:val="20"/>
        </w:rPr>
        <w:t>.</w:t>
      </w:r>
    </w:p>
    <w:p w14:paraId="07E2236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Р</w:t>
      </w:r>
      <w:r w:rsidRPr="00775FEF">
        <w:rPr>
          <w:rFonts w:ascii="Franklin Gothic Book" w:hAnsi="Franklin Gothic Book" w:cs="Arial" w:hint="eastAsia"/>
          <w:bCs/>
          <w:sz w:val="24"/>
          <w:szCs w:val="20"/>
        </w:rPr>
        <w:t>аскрыто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хорошо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Америка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Россия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самом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деле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В</w:t>
      </w:r>
      <w:r w:rsidRPr="00775FEF">
        <w:rPr>
          <w:rFonts w:ascii="Franklin Gothic Book" w:hAnsi="Franklin Gothic Book" w:cs="Arial" w:hint="eastAsia"/>
          <w:bCs/>
          <w:sz w:val="24"/>
          <w:szCs w:val="20"/>
        </w:rPr>
        <w:t>нутрь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скажем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w:t>
      </w:r>
    </w:p>
    <w:p w14:paraId="09747AF7"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w:t>
      </w:r>
      <w:r w:rsidRPr="00775FEF">
        <w:rPr>
          <w:rFonts w:ascii="Franklin Gothic Book" w:hAnsi="Franklin Gothic Book" w:cs="Arial" w:hint="eastAsia"/>
          <w:b/>
          <w:bCs/>
          <w:sz w:val="24"/>
          <w:szCs w:val="20"/>
        </w:rPr>
        <w:t>орошо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баллах</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сколько</w:t>
      </w:r>
      <w:r w:rsidRPr="00775FEF">
        <w:rPr>
          <w:rFonts w:ascii="Franklin Gothic Book" w:hAnsi="Franklin Gothic Book" w:cs="Arial"/>
          <w:b/>
          <w:bCs/>
          <w:sz w:val="24"/>
          <w:szCs w:val="20"/>
        </w:rPr>
        <w:t>.</w:t>
      </w:r>
    </w:p>
    <w:p w14:paraId="549DFBB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Ч</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Америка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исполнительность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агентов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показана</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исполнительные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наши</w:t>
      </w:r>
      <w:r w:rsidRPr="00775FEF">
        <w:rPr>
          <w:rFonts w:ascii="Franklin Gothic Book" w:hAnsi="Franklin Gothic Book" w:cs="Arial"/>
          <w:bCs/>
          <w:sz w:val="24"/>
          <w:szCs w:val="20"/>
        </w:rPr>
        <w:t>…</w:t>
      </w:r>
    </w:p>
    <w:p w14:paraId="4BCE9F3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ЛГБТ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развито</w:t>
      </w:r>
      <w:r w:rsidRPr="00775FEF">
        <w:rPr>
          <w:rFonts w:ascii="Franklin Gothic Book" w:hAnsi="Franklin Gothic Book" w:cs="Arial"/>
          <w:bCs/>
          <w:sz w:val="24"/>
          <w:szCs w:val="20"/>
        </w:rPr>
        <w:t>.</w:t>
      </w:r>
    </w:p>
    <w:p w14:paraId="50BE742B"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С</w:t>
      </w:r>
      <w:r w:rsidRPr="00775FEF">
        <w:rPr>
          <w:rFonts w:ascii="Franklin Gothic Book" w:hAnsi="Franklin Gothic Book" w:cs="Arial" w:hint="eastAsia"/>
          <w:b/>
          <w:bCs/>
          <w:sz w:val="24"/>
          <w:szCs w:val="20"/>
        </w:rPr>
        <w:t>колько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баллах</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поставите</w:t>
      </w:r>
      <w:r w:rsidRPr="00775FEF">
        <w:rPr>
          <w:rFonts w:ascii="Franklin Gothic Book" w:hAnsi="Franklin Gothic Book" w:cs="Arial"/>
          <w:b/>
          <w:bCs/>
          <w:sz w:val="24"/>
          <w:szCs w:val="20"/>
        </w:rPr>
        <w:t>? Т</w:t>
      </w:r>
      <w:r w:rsidRPr="00775FEF">
        <w:rPr>
          <w:rFonts w:ascii="Franklin Gothic Book" w:hAnsi="Franklin Gothic Book" w:cs="Arial" w:hint="eastAsia"/>
          <w:b/>
          <w:bCs/>
          <w:sz w:val="24"/>
          <w:szCs w:val="20"/>
        </w:rPr>
        <w:t>ема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геополитики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насколько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была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раскрыта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хорошо</w:t>
      </w:r>
      <w:r w:rsidRPr="00775FEF">
        <w:rPr>
          <w:rFonts w:ascii="Franklin Gothic Book" w:hAnsi="Franklin Gothic Book" w:cs="Arial"/>
          <w:b/>
          <w:bCs/>
          <w:sz w:val="24"/>
          <w:szCs w:val="20"/>
        </w:rPr>
        <w:t>?</w:t>
      </w:r>
    </w:p>
    <w:p w14:paraId="357B6D2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Т</w:t>
      </w:r>
      <w:r w:rsidRPr="00775FEF">
        <w:rPr>
          <w:rFonts w:ascii="Franklin Gothic Book" w:hAnsi="Franklin Gothic Book" w:cs="Arial" w:hint="eastAsia"/>
          <w:bCs/>
          <w:sz w:val="24"/>
          <w:szCs w:val="20"/>
        </w:rPr>
        <w:t>ема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политики</w:t>
      </w:r>
      <w:r w:rsidRPr="00775FEF">
        <w:rPr>
          <w:rFonts w:ascii="Franklin Gothic Book" w:hAnsi="Franklin Gothic Book" w:cs="Arial"/>
          <w:bCs/>
          <w:sz w:val="24"/>
          <w:szCs w:val="20"/>
        </w:rPr>
        <w:t>?</w:t>
      </w:r>
    </w:p>
    <w:p w14:paraId="5B16B78C"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Г</w:t>
      </w:r>
      <w:r w:rsidRPr="00775FEF">
        <w:rPr>
          <w:rFonts w:ascii="Franklin Gothic Book" w:hAnsi="Franklin Gothic Book" w:cs="Arial" w:hint="eastAsia"/>
          <w:b/>
          <w:bCs/>
          <w:sz w:val="24"/>
          <w:szCs w:val="20"/>
        </w:rPr>
        <w:t>еополитики</w:t>
      </w:r>
      <w:r w:rsidRPr="00775FEF">
        <w:rPr>
          <w:rFonts w:ascii="Franklin Gothic Book" w:hAnsi="Franklin Gothic Book" w:cs="Arial"/>
          <w:b/>
          <w:bCs/>
          <w:sz w:val="24"/>
          <w:szCs w:val="20"/>
        </w:rPr>
        <w:t>. Т</w:t>
      </w:r>
      <w:r w:rsidRPr="00775FEF">
        <w:rPr>
          <w:rFonts w:ascii="Franklin Gothic Book" w:hAnsi="Franklin Gothic Book" w:cs="Arial" w:hint="eastAsia"/>
          <w:b/>
          <w:bCs/>
          <w:sz w:val="24"/>
          <w:szCs w:val="20"/>
        </w:rPr>
        <w:t>ема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противостояния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вы</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сказали</w:t>
      </w:r>
      <w:r w:rsidRPr="00775FEF">
        <w:rPr>
          <w:rFonts w:ascii="Franklin Gothic Book" w:hAnsi="Franklin Gothic Book" w:cs="Arial"/>
          <w:b/>
          <w:bCs/>
          <w:sz w:val="24"/>
          <w:szCs w:val="20"/>
        </w:rPr>
        <w:t>?</w:t>
      </w:r>
    </w:p>
    <w:p w14:paraId="118C5BE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Н</w:t>
      </w:r>
      <w:r w:rsidRPr="00775FEF">
        <w:rPr>
          <w:rFonts w:ascii="Franklin Gothic Book" w:hAnsi="Franklin Gothic Book" w:cs="Arial" w:hint="eastAsia"/>
          <w:bCs/>
          <w:sz w:val="24"/>
          <w:szCs w:val="20"/>
        </w:rPr>
        <w:t>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слабо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рас это была, всё </w:t>
      </w:r>
      <w:r w:rsidRPr="00775FEF">
        <w:rPr>
          <w:rFonts w:ascii="Franklin Gothic Book" w:hAnsi="Franklin Gothic Book" w:cs="Arial" w:hint="eastAsia"/>
          <w:bCs/>
          <w:sz w:val="24"/>
          <w:szCs w:val="20"/>
        </w:rPr>
        <w:t>равно</w:t>
      </w:r>
      <w:r w:rsidRPr="00775FEF">
        <w:rPr>
          <w:rFonts w:ascii="Franklin Gothic Book" w:hAnsi="Franklin Gothic Book" w:cs="Arial"/>
          <w:bCs/>
          <w:sz w:val="24"/>
          <w:szCs w:val="20"/>
        </w:rPr>
        <w:t>. Н</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своём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уровне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2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равно</w:t>
      </w:r>
      <w:r w:rsidRPr="00775FEF">
        <w:rPr>
          <w:rFonts w:ascii="Franklin Gothic Book" w:hAnsi="Franklin Gothic Book" w:cs="Arial"/>
          <w:bCs/>
          <w:sz w:val="24"/>
          <w:szCs w:val="20"/>
        </w:rPr>
        <w:t>.</w:t>
      </w:r>
    </w:p>
    <w:p w14:paraId="50AEE29E"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О</w:t>
      </w:r>
      <w:r w:rsidRPr="00775FEF">
        <w:rPr>
          <w:rFonts w:ascii="Franklin Gothic Book" w:hAnsi="Franklin Gothic Book" w:cs="Arial" w:hint="eastAsia"/>
          <w:b/>
          <w:bCs/>
          <w:sz w:val="24"/>
          <w:szCs w:val="20"/>
        </w:rPr>
        <w:t>леся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поставите?</w:t>
      </w:r>
    </w:p>
    <w:p w14:paraId="6038B39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Олеся: </w:t>
      </w:r>
      <w:r w:rsidRPr="00775FEF">
        <w:rPr>
          <w:rFonts w:ascii="Franklin Gothic Book" w:hAnsi="Franklin Gothic Book" w:cs="Arial"/>
          <w:bCs/>
          <w:sz w:val="24"/>
          <w:szCs w:val="20"/>
        </w:rPr>
        <w:t xml:space="preserve">У </w:t>
      </w:r>
      <w:r w:rsidRPr="00775FEF">
        <w:rPr>
          <w:rFonts w:ascii="Franklin Gothic Book" w:hAnsi="Franklin Gothic Book" w:cs="Arial" w:hint="eastAsia"/>
          <w:bCs/>
          <w:sz w:val="24"/>
          <w:szCs w:val="20"/>
        </w:rPr>
        <w:t>меня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поставила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1 </w:t>
      </w:r>
      <w:r w:rsidRPr="00775FEF">
        <w:rPr>
          <w:rFonts w:ascii="Franklin Gothic Book" w:hAnsi="Franklin Gothic Book" w:cs="Arial" w:hint="eastAsia"/>
          <w:bCs/>
          <w:sz w:val="24"/>
          <w:szCs w:val="20"/>
        </w:rPr>
        <w:t>под</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раскрытие</w:t>
      </w:r>
      <w:r w:rsidRPr="00775FEF">
        <w:rPr>
          <w:rFonts w:ascii="Franklin Gothic Book" w:hAnsi="Franklin Gothic Book" w:cs="Arial"/>
          <w:bCs/>
          <w:sz w:val="24"/>
          <w:szCs w:val="20"/>
        </w:rPr>
        <w:t>. П</w:t>
      </w:r>
      <w:r w:rsidRPr="00775FEF">
        <w:rPr>
          <w:rFonts w:ascii="Franklin Gothic Book" w:hAnsi="Franklin Gothic Book" w:cs="Arial" w:hint="eastAsia"/>
          <w:bCs/>
          <w:sz w:val="24"/>
          <w:szCs w:val="20"/>
        </w:rPr>
        <w:t>отому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параллели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велись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наблюдали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ними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отчасти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где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затягивали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где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отвращали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внимание</w:t>
      </w:r>
      <w:r w:rsidRPr="00775FEF">
        <w:rPr>
          <w:rFonts w:ascii="Franklin Gothic Book" w:hAnsi="Franklin Gothic Book" w:cs="Arial"/>
          <w:bCs/>
          <w:sz w:val="24"/>
          <w:szCs w:val="20"/>
        </w:rPr>
        <w:t>. Н</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собственно</w:t>
      </w:r>
      <w:r w:rsidRPr="00775FEF">
        <w:rPr>
          <w:rFonts w:ascii="Franklin Gothic Book" w:hAnsi="Franklin Gothic Book" w:cs="Arial"/>
          <w:bCs/>
          <w:sz w:val="24"/>
          <w:szCs w:val="20"/>
        </w:rPr>
        <w:t xml:space="preserve">, не </w:t>
      </w:r>
      <w:r w:rsidRPr="00775FEF">
        <w:rPr>
          <w:rFonts w:ascii="Franklin Gothic Book" w:hAnsi="Franklin Gothic Book" w:cs="Arial" w:hint="eastAsia"/>
          <w:bCs/>
          <w:sz w:val="24"/>
          <w:szCs w:val="20"/>
        </w:rPr>
        <w:t>доводились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конца</w:t>
      </w:r>
      <w:r w:rsidRPr="00775FEF">
        <w:rPr>
          <w:rFonts w:ascii="Franklin Gothic Book" w:hAnsi="Franklin Gothic Book" w:cs="Arial"/>
          <w:bCs/>
          <w:sz w:val="24"/>
          <w:szCs w:val="20"/>
        </w:rPr>
        <w:t>. Д</w:t>
      </w:r>
      <w:r w:rsidRPr="00775FEF">
        <w:rPr>
          <w:rFonts w:ascii="Franklin Gothic Book" w:hAnsi="Franklin Gothic Book" w:cs="Arial" w:hint="eastAsia"/>
          <w:bCs/>
          <w:sz w:val="24"/>
          <w:szCs w:val="20"/>
        </w:rPr>
        <w:t>аже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тема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самой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Жуковой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сути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каким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образом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оказалась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Государственной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Думе</w:t>
      </w:r>
      <w:r w:rsidRPr="00775FEF">
        <w:rPr>
          <w:rFonts w:ascii="Franklin Gothic Book" w:hAnsi="Franklin Gothic Book" w:cs="Arial"/>
          <w:bCs/>
          <w:sz w:val="24"/>
          <w:szCs w:val="20"/>
        </w:rPr>
        <w:t>? П</w:t>
      </w:r>
      <w:r w:rsidRPr="00775FEF">
        <w:rPr>
          <w:rFonts w:ascii="Franklin Gothic Book" w:hAnsi="Franklin Gothic Book" w:cs="Arial" w:hint="eastAsia"/>
          <w:bCs/>
          <w:sz w:val="24"/>
          <w:szCs w:val="20"/>
        </w:rPr>
        <w:t>очему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отрылся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автомобиле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вышла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оттуда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качестве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кого</w:t>
      </w:r>
      <w:r w:rsidRPr="00775FEF">
        <w:rPr>
          <w:rFonts w:ascii="Franklin Gothic Book" w:hAnsi="Franklin Gothic Book" w:cs="Arial"/>
          <w:bCs/>
          <w:sz w:val="24"/>
          <w:szCs w:val="20"/>
        </w:rPr>
        <w:t>? У</w:t>
      </w:r>
      <w:r w:rsidRPr="00775FEF">
        <w:rPr>
          <w:rFonts w:ascii="Franklin Gothic Book" w:hAnsi="Franklin Gothic Book" w:cs="Arial" w:hint="eastAsia"/>
          <w:bCs/>
          <w:sz w:val="24"/>
          <w:szCs w:val="20"/>
        </w:rPr>
        <w:t>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вопросы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возникали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ходу</w:t>
      </w:r>
      <w:r w:rsidRPr="00775FEF">
        <w:rPr>
          <w:rFonts w:ascii="Franklin Gothic Book" w:hAnsi="Franklin Gothic Book" w:cs="Arial"/>
          <w:bCs/>
          <w:sz w:val="24"/>
          <w:szCs w:val="20"/>
        </w:rPr>
        <w:t xml:space="preserve"> пьесы,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последней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серии</w:t>
      </w:r>
      <w:r w:rsidRPr="00775FEF">
        <w:rPr>
          <w:rFonts w:ascii="Franklin Gothic Book" w:hAnsi="Franklin Gothic Book" w:cs="Arial"/>
          <w:bCs/>
          <w:sz w:val="24"/>
          <w:szCs w:val="20"/>
        </w:rPr>
        <w:t xml:space="preserve">. И </w:t>
      </w:r>
      <w:r w:rsidRPr="00775FEF">
        <w:rPr>
          <w:rFonts w:ascii="Franklin Gothic Book" w:hAnsi="Franklin Gothic Book" w:cs="Arial" w:hint="eastAsia"/>
          <w:bCs/>
          <w:sz w:val="24"/>
          <w:szCs w:val="20"/>
        </w:rPr>
        <w:t>настолько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сжато</w:t>
      </w:r>
      <w:r w:rsidRPr="00775FEF">
        <w:rPr>
          <w:rFonts w:ascii="Franklin Gothic Book" w:hAnsi="Franklin Gothic Book" w:cs="Arial"/>
          <w:bCs/>
          <w:sz w:val="24"/>
          <w:szCs w:val="20"/>
        </w:rPr>
        <w:t xml:space="preserve"> и скомкано,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наблюдая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этим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процессом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получали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ровным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счётом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какие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ответы</w:t>
      </w:r>
      <w:r w:rsidRPr="00775FEF">
        <w:rPr>
          <w:rFonts w:ascii="Franklin Gothic Book" w:hAnsi="Franklin Gothic Book" w:cs="Arial"/>
          <w:bCs/>
          <w:sz w:val="24"/>
          <w:szCs w:val="20"/>
        </w:rPr>
        <w:t xml:space="preserve">. А то послевкусие, </w:t>
      </w:r>
      <w:r w:rsidRPr="00775FEF">
        <w:rPr>
          <w:rFonts w:ascii="Franklin Gothic Book" w:hAnsi="Franklin Gothic Book" w:cs="Arial" w:hint="eastAsia"/>
          <w:bCs/>
          <w:sz w:val="24"/>
          <w:szCs w:val="20"/>
        </w:rPr>
        <w:t>которо</w:t>
      </w:r>
      <w:r w:rsidRPr="00775FEF">
        <w:rPr>
          <w:rFonts w:ascii="Franklin Gothic Book" w:hAnsi="Franklin Gothic Book" w:cs="Arial"/>
          <w:bCs/>
          <w:sz w:val="24"/>
          <w:szCs w:val="20"/>
        </w:rPr>
        <w:t xml:space="preserve">е </w:t>
      </w:r>
      <w:r w:rsidRPr="00775FEF">
        <w:rPr>
          <w:rFonts w:ascii="Franklin Gothic Book" w:hAnsi="Franklin Gothic Book" w:cs="Arial" w:hint="eastAsia"/>
          <w:bCs/>
          <w:sz w:val="24"/>
          <w:szCs w:val="20"/>
        </w:rPr>
        <w:t>оставляло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давало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никакого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шанса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хороший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результат</w:t>
      </w:r>
      <w:r w:rsidRPr="00775FEF">
        <w:rPr>
          <w:rFonts w:ascii="Franklin Gothic Book" w:hAnsi="Franklin Gothic Book" w:cs="Arial"/>
          <w:bCs/>
          <w:sz w:val="24"/>
          <w:szCs w:val="20"/>
        </w:rPr>
        <w:t>.</w:t>
      </w:r>
    </w:p>
    <w:p w14:paraId="7A4EB325" w14:textId="77777777" w:rsidR="00775FEF" w:rsidRPr="00775FEF" w:rsidRDefault="00775FEF" w:rsidP="00775FEF">
      <w:pPr>
        <w:spacing w:before="120" w:after="0"/>
        <w:jc w:val="both"/>
        <w:rPr>
          <w:rFonts w:ascii="Franklin Gothic Book" w:hAnsi="Franklin Gothic Book" w:cs="Arial"/>
          <w:bCs/>
          <w:sz w:val="24"/>
          <w:szCs w:val="24"/>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Ч</w:t>
      </w:r>
      <w:r w:rsidRPr="00775FEF">
        <w:rPr>
          <w:rFonts w:ascii="Franklin Gothic Book" w:hAnsi="Franklin Gothic Book" w:cs="Arial" w:hint="eastAsia"/>
          <w:bCs/>
          <w:sz w:val="24"/>
          <w:szCs w:val="20"/>
        </w:rPr>
        <w:t>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Жуковой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ещё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добавлю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раскрыт</w:t>
      </w:r>
      <w:r w:rsidRPr="00775FEF">
        <w:rPr>
          <w:rFonts w:ascii="Franklin Gothic Book" w:hAnsi="Franklin Gothic Book" w:cs="Arial"/>
          <w:bCs/>
          <w:sz w:val="24"/>
          <w:szCs w:val="20"/>
        </w:rPr>
        <w:t xml:space="preserve">. В </w:t>
      </w:r>
      <w:r w:rsidRPr="00775FEF">
        <w:rPr>
          <w:rFonts w:ascii="Franklin Gothic Book" w:hAnsi="Franklin Gothic Book" w:cs="Arial" w:hint="eastAsia"/>
          <w:bCs/>
          <w:sz w:val="24"/>
          <w:szCs w:val="20"/>
        </w:rPr>
        <w:t>целом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создаётся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впечатление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надеются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второй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сезон</w:t>
      </w:r>
      <w:r w:rsidRPr="00775FEF">
        <w:rPr>
          <w:rFonts w:ascii="Franklin Gothic Book" w:hAnsi="Franklin Gothic Book" w:cs="Arial"/>
          <w:bCs/>
          <w:sz w:val="24"/>
          <w:szCs w:val="20"/>
        </w:rPr>
        <w:t xml:space="preserve">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смеётся</w:t>
      </w:r>
      <w:r w:rsidRPr="00775FEF">
        <w:rPr>
          <w:rFonts w:ascii="Franklin Gothic Book" w:hAnsi="Franklin Gothic Book" w:cs="Arial"/>
          <w:bCs/>
          <w:sz w:val="24"/>
          <w:szCs w:val="24"/>
        </w:rPr>
        <w:t>).</w:t>
      </w:r>
    </w:p>
    <w:p w14:paraId="383B85FB" w14:textId="77777777" w:rsidR="00775FEF" w:rsidRPr="00775FEF" w:rsidRDefault="00775FEF" w:rsidP="00775FEF">
      <w:pPr>
        <w:spacing w:before="120" w:after="0"/>
        <w:jc w:val="both"/>
        <w:rPr>
          <w:rFonts w:ascii="Franklin Gothic Book" w:hAnsi="Franklin Gothic Book" w:cs="Arial"/>
          <w:bCs/>
          <w:sz w:val="24"/>
          <w:szCs w:val="24"/>
        </w:rPr>
      </w:pPr>
      <w:r w:rsidRPr="00775FEF">
        <w:rPr>
          <w:rFonts w:ascii="Franklin Gothic Book" w:hAnsi="Franklin Gothic Book" w:cs="Arial"/>
          <w:b/>
          <w:bCs/>
          <w:sz w:val="24"/>
          <w:szCs w:val="24"/>
        </w:rPr>
        <w:t xml:space="preserve">Женщина: </w:t>
      </w:r>
      <w:r w:rsidRPr="00775FEF">
        <w:rPr>
          <w:rFonts w:ascii="Franklin Gothic Book" w:hAnsi="Franklin Gothic Book" w:cs="Arial"/>
          <w:bCs/>
          <w:sz w:val="24"/>
          <w:szCs w:val="24"/>
        </w:rPr>
        <w:t>Да, кстати.</w:t>
      </w:r>
    </w:p>
    <w:p w14:paraId="5E8FCB9E"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4"/>
        </w:rPr>
        <w:t xml:space="preserve">Модератор: </w:t>
      </w:r>
      <w:r w:rsidRPr="00775FEF">
        <w:rPr>
          <w:rFonts w:ascii="Franklin Gothic Book" w:hAnsi="Franklin Gothic Book" w:cs="Arial"/>
          <w:b/>
          <w:bCs/>
          <w:sz w:val="24"/>
          <w:szCs w:val="20"/>
        </w:rPr>
        <w:t>Х</w:t>
      </w:r>
      <w:r w:rsidRPr="00775FEF">
        <w:rPr>
          <w:rFonts w:ascii="Franklin Gothic Book" w:hAnsi="Franklin Gothic Book" w:cs="Arial" w:hint="eastAsia"/>
          <w:b/>
          <w:bCs/>
          <w:sz w:val="24"/>
          <w:szCs w:val="20"/>
        </w:rPr>
        <w:t>орошо</w:t>
      </w:r>
      <w:r w:rsidRPr="00775FEF">
        <w:rPr>
          <w:rFonts w:ascii="Franklin Gothic Book" w:hAnsi="Franklin Gothic Book" w:cs="Arial"/>
          <w:b/>
          <w:bCs/>
          <w:sz w:val="24"/>
          <w:szCs w:val="20"/>
        </w:rPr>
        <w:t>. Т</w:t>
      </w:r>
      <w:r w:rsidRPr="00775FEF">
        <w:rPr>
          <w:rFonts w:ascii="Franklin Gothic Book" w:hAnsi="Franklin Gothic Book" w:cs="Arial" w:hint="eastAsia"/>
          <w:b/>
          <w:bCs/>
          <w:sz w:val="24"/>
          <w:szCs w:val="20"/>
        </w:rPr>
        <w:t>ема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геополитики</w:t>
      </w:r>
      <w:r w:rsidRPr="00775FEF">
        <w:rPr>
          <w:rFonts w:ascii="Franklin Gothic Book" w:hAnsi="Franklin Gothic Book" w:cs="Arial"/>
          <w:b/>
          <w:bCs/>
          <w:sz w:val="24"/>
          <w:szCs w:val="20"/>
        </w:rPr>
        <w:t xml:space="preserve">, сколько поставите? </w:t>
      </w:r>
      <w:r w:rsidRPr="00775FEF">
        <w:rPr>
          <w:rFonts w:ascii="Franklin Gothic Book" w:hAnsi="Franklin Gothic Book" w:cs="Arial"/>
          <w:b/>
          <w:bCs/>
          <w:sz w:val="24"/>
          <w:szCs w:val="24"/>
        </w:rPr>
        <w:t>(</w:t>
      </w:r>
      <w:r w:rsidRPr="00775FEF">
        <w:rPr>
          <w:rFonts w:ascii="Franklin Gothic Book" w:hAnsi="Franklin Gothic Book" w:cs="Arial"/>
          <w:b/>
          <w:bCs/>
          <w:i/>
          <w:iCs/>
          <w:sz w:val="24"/>
          <w:szCs w:val="24"/>
        </w:rPr>
        <w:t>общий шум, говорят одновременно</w:t>
      </w:r>
      <w:r w:rsidRPr="00775FEF">
        <w:rPr>
          <w:rFonts w:ascii="Franklin Gothic Book" w:hAnsi="Franklin Gothic Book" w:cs="Arial"/>
          <w:b/>
          <w:bCs/>
          <w:sz w:val="24"/>
          <w:szCs w:val="24"/>
        </w:rPr>
        <w:t>).</w:t>
      </w:r>
    </w:p>
    <w:p w14:paraId="4D8359A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Тема геополитики – 0 – 1. П</w:t>
      </w:r>
      <w:r w:rsidRPr="00775FEF">
        <w:rPr>
          <w:rFonts w:ascii="Franklin Gothic Book" w:hAnsi="Franklin Gothic Book" w:cs="Arial" w:hint="eastAsia"/>
          <w:bCs/>
          <w:sz w:val="24"/>
          <w:szCs w:val="20"/>
        </w:rPr>
        <w:t>отому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вначале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Трамп</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Путин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Трамп</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Путин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потом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начинают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сталкивать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ценности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ЛГБТ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ЛГБТ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культура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культура</w:t>
      </w:r>
      <w:r w:rsidRPr="00775FEF">
        <w:rPr>
          <w:rFonts w:ascii="Franklin Gothic Book" w:hAnsi="Franklin Gothic Book" w:cs="Arial"/>
          <w:bCs/>
          <w:sz w:val="24"/>
          <w:szCs w:val="20"/>
        </w:rPr>
        <w:t xml:space="preserve">. И,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общем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вперемешку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идёт</w:t>
      </w:r>
      <w:r w:rsidRPr="00775FEF">
        <w:rPr>
          <w:rFonts w:ascii="Franklin Gothic Book" w:hAnsi="Franklin Gothic Book" w:cs="Arial"/>
          <w:bCs/>
          <w:sz w:val="24"/>
          <w:szCs w:val="20"/>
        </w:rPr>
        <w:t>. П</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теме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Жуковой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пытались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выехать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счёт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патриотизма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какого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итоге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раскрыли</w:t>
      </w:r>
      <w:r w:rsidRPr="00775FEF">
        <w:rPr>
          <w:rFonts w:ascii="Franklin Gothic Book" w:hAnsi="Franklin Gothic Book" w:cs="Arial"/>
          <w:bCs/>
          <w:sz w:val="24"/>
          <w:szCs w:val="20"/>
        </w:rPr>
        <w:t>. А</w:t>
      </w:r>
      <w:r w:rsidRPr="00775FEF">
        <w:rPr>
          <w:rFonts w:ascii="Franklin Gothic Book" w:hAnsi="Franklin Gothic Book" w:cs="Arial" w:hint="eastAsia"/>
          <w:bCs/>
          <w:sz w:val="24"/>
          <w:szCs w:val="20"/>
        </w:rPr>
        <w:t>гентом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после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посадили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туда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переехала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Америку</w:t>
      </w:r>
      <w:r w:rsidRPr="00775FEF">
        <w:rPr>
          <w:rFonts w:ascii="Franklin Gothic Book" w:hAnsi="Franklin Gothic Book" w:cs="Arial"/>
          <w:bCs/>
          <w:sz w:val="24"/>
          <w:szCs w:val="20"/>
        </w:rPr>
        <w:t xml:space="preserve">? В явном виде я </w:t>
      </w:r>
      <w:r w:rsidRPr="00775FEF">
        <w:rPr>
          <w:rFonts w:ascii="Franklin Gothic Book" w:hAnsi="Franklin Gothic Book" w:cs="Arial" w:hint="eastAsia"/>
          <w:bCs/>
          <w:sz w:val="24"/>
          <w:szCs w:val="20"/>
        </w:rPr>
        <w:t>для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себя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откры</w:t>
      </w:r>
      <w:r w:rsidRPr="00775FEF">
        <w:rPr>
          <w:rFonts w:ascii="Franklin Gothic Book" w:hAnsi="Franklin Gothic Book" w:cs="Arial"/>
          <w:bCs/>
          <w:sz w:val="24"/>
          <w:szCs w:val="20"/>
        </w:rPr>
        <w:t>л.</w:t>
      </w:r>
    </w:p>
    <w:p w14:paraId="4312E256" w14:textId="77777777" w:rsidR="00775FEF" w:rsidRPr="00775FEF" w:rsidRDefault="00775FEF" w:rsidP="00775FEF">
      <w:pPr>
        <w:spacing w:before="120" w:after="0"/>
        <w:jc w:val="both"/>
        <w:rPr>
          <w:rFonts w:ascii="Franklin Gothic Book" w:hAnsi="Franklin Gothic Book" w:cs="Arial"/>
          <w:bCs/>
          <w:sz w:val="24"/>
          <w:szCs w:val="24"/>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Э</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основании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чего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общий шум, говорят одновременно</w:t>
      </w:r>
      <w:r w:rsidRPr="00775FEF">
        <w:rPr>
          <w:rFonts w:ascii="Franklin Gothic Book" w:hAnsi="Franklin Gothic Book" w:cs="Arial"/>
          <w:bCs/>
          <w:sz w:val="24"/>
          <w:szCs w:val="24"/>
        </w:rPr>
        <w:t>).</w:t>
      </w:r>
    </w:p>
    <w:p w14:paraId="4681DD7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Л</w:t>
      </w:r>
      <w:r w:rsidRPr="00775FEF">
        <w:rPr>
          <w:rFonts w:ascii="Franklin Gothic Book" w:hAnsi="Franklin Gothic Book" w:cs="Arial" w:hint="eastAsia"/>
          <w:bCs/>
          <w:sz w:val="24"/>
          <w:szCs w:val="20"/>
        </w:rPr>
        <w:t>ибо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туда </w:t>
      </w:r>
      <w:r w:rsidRPr="00775FEF">
        <w:rPr>
          <w:rFonts w:ascii="Franklin Gothic Book" w:hAnsi="Franklin Gothic Book" w:cs="Arial" w:hint="eastAsia"/>
          <w:bCs/>
          <w:sz w:val="24"/>
          <w:szCs w:val="20"/>
        </w:rPr>
        <w:t>поехала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агентом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либо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пожила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поняла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американцы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плохие</w:t>
      </w:r>
      <w:r w:rsidRPr="00775FEF">
        <w:rPr>
          <w:rFonts w:ascii="Franklin Gothic Book" w:hAnsi="Franklin Gothic Book" w:cs="Arial"/>
          <w:bCs/>
          <w:sz w:val="24"/>
          <w:szCs w:val="20"/>
        </w:rPr>
        <w:t>. К</w:t>
      </w:r>
      <w:r w:rsidRPr="00775FEF">
        <w:rPr>
          <w:rFonts w:ascii="Franklin Gothic Book" w:hAnsi="Franklin Gothic Book" w:cs="Arial" w:hint="eastAsia"/>
          <w:bCs/>
          <w:sz w:val="24"/>
          <w:szCs w:val="20"/>
        </w:rPr>
        <w:t>огда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услышала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разговор</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решила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таки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играть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сторону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России</w:t>
      </w:r>
      <w:r w:rsidRPr="00775FEF">
        <w:rPr>
          <w:rFonts w:ascii="Franklin Gothic Book" w:hAnsi="Franklin Gothic Book" w:cs="Arial"/>
          <w:bCs/>
          <w:sz w:val="24"/>
          <w:szCs w:val="20"/>
        </w:rPr>
        <w:t>. Л</w:t>
      </w:r>
      <w:r w:rsidRPr="00775FEF">
        <w:rPr>
          <w:rFonts w:ascii="Franklin Gothic Book" w:hAnsi="Franklin Gothic Book" w:cs="Arial" w:hint="eastAsia"/>
          <w:bCs/>
          <w:sz w:val="24"/>
          <w:szCs w:val="20"/>
        </w:rPr>
        <w:t>ибо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после</w:t>
      </w:r>
      <w:r w:rsidRPr="00775FEF">
        <w:rPr>
          <w:rFonts w:ascii="Franklin Gothic Book" w:hAnsi="Franklin Gothic Book" w:cs="Arial"/>
          <w:bCs/>
          <w:sz w:val="24"/>
          <w:szCs w:val="20"/>
        </w:rPr>
        <w:t>.</w:t>
      </w:r>
    </w:p>
    <w:p w14:paraId="7F19674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Намного </w:t>
      </w:r>
      <w:r w:rsidRPr="00775FEF">
        <w:rPr>
          <w:rFonts w:ascii="Franklin Gothic Book" w:hAnsi="Franklin Gothic Book" w:cs="Arial" w:hint="eastAsia"/>
          <w:bCs/>
          <w:sz w:val="24"/>
          <w:szCs w:val="20"/>
        </w:rPr>
        <w:t>раньше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уже</w:t>
      </w:r>
      <w:r w:rsidRPr="00775FEF">
        <w:rPr>
          <w:rFonts w:ascii="Franklin Gothic Book" w:hAnsi="Franklin Gothic Book" w:cs="Arial"/>
          <w:bCs/>
          <w:sz w:val="24"/>
          <w:szCs w:val="20"/>
        </w:rPr>
        <w:t xml:space="preserve"> 2012 </w:t>
      </w:r>
      <w:r w:rsidRPr="00775FEF">
        <w:rPr>
          <w:rFonts w:ascii="Franklin Gothic Book" w:hAnsi="Franklin Gothic Book" w:cs="Arial" w:hint="eastAsia"/>
          <w:bCs/>
          <w:sz w:val="24"/>
          <w:szCs w:val="20"/>
        </w:rPr>
        <w:t>год</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когда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женщина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умирает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связи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начались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спецслужбами</w:t>
      </w:r>
      <w:r w:rsidRPr="00775FEF">
        <w:rPr>
          <w:rFonts w:ascii="Franklin Gothic Book" w:hAnsi="Franklin Gothic Book" w:cs="Arial"/>
          <w:bCs/>
          <w:sz w:val="24"/>
          <w:szCs w:val="20"/>
        </w:rPr>
        <w:t>.</w:t>
      </w:r>
    </w:p>
    <w:p w14:paraId="0C9D161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Да.</w:t>
      </w:r>
    </w:p>
    <w:p w14:paraId="01647866" w14:textId="77777777" w:rsidR="00775FEF" w:rsidRPr="00775FEF" w:rsidRDefault="00775FEF" w:rsidP="00775FEF">
      <w:pPr>
        <w:spacing w:before="120" w:after="0"/>
        <w:jc w:val="both"/>
        <w:rPr>
          <w:rFonts w:ascii="Franklin Gothic Book" w:hAnsi="Franklin Gothic Book" w:cs="Arial"/>
          <w:bCs/>
          <w:sz w:val="24"/>
          <w:szCs w:val="24"/>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Э</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ещё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Америки</w:t>
      </w:r>
      <w:r w:rsidRPr="00775FEF">
        <w:rPr>
          <w:rFonts w:ascii="Franklin Gothic Book" w:hAnsi="Franklin Gothic Book" w:cs="Arial"/>
          <w:bCs/>
          <w:sz w:val="24"/>
          <w:szCs w:val="20"/>
        </w:rPr>
        <w:t xml:space="preserve">.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общий шум, говорят одновременно</w:t>
      </w:r>
      <w:r w:rsidRPr="00775FEF">
        <w:rPr>
          <w:rFonts w:ascii="Franklin Gothic Book" w:hAnsi="Franklin Gothic Book" w:cs="Arial"/>
          <w:bCs/>
          <w:sz w:val="24"/>
          <w:szCs w:val="24"/>
        </w:rPr>
        <w:t>).</w:t>
      </w:r>
    </w:p>
    <w:p w14:paraId="066B9BF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Н</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говорит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агентом</w:t>
      </w:r>
      <w:r w:rsidRPr="00775FEF">
        <w:rPr>
          <w:rFonts w:ascii="Franklin Gothic Book" w:hAnsi="Franklin Gothic Book" w:cs="Arial"/>
          <w:bCs/>
          <w:sz w:val="24"/>
          <w:szCs w:val="20"/>
        </w:rPr>
        <w:t>.</w:t>
      </w:r>
    </w:p>
    <w:p w14:paraId="694A8A4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Э</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косвенные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признаки</w:t>
      </w:r>
      <w:r w:rsidRPr="00775FEF">
        <w:rPr>
          <w:rFonts w:ascii="Franklin Gothic Book" w:hAnsi="Franklin Gothic Book" w:cs="Arial"/>
          <w:bCs/>
          <w:sz w:val="24"/>
          <w:szCs w:val="20"/>
        </w:rPr>
        <w:t>.</w:t>
      </w:r>
    </w:p>
    <w:p w14:paraId="6BA7925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Э</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всё </w:t>
      </w:r>
      <w:r w:rsidRPr="00775FEF">
        <w:rPr>
          <w:rFonts w:ascii="Franklin Gothic Book" w:hAnsi="Franklin Gothic Book" w:cs="Arial" w:hint="eastAsia"/>
          <w:bCs/>
          <w:sz w:val="24"/>
          <w:szCs w:val="20"/>
        </w:rPr>
        <w:t>косвенно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чём</w:t>
      </w:r>
      <w:r w:rsidRPr="00775FEF">
        <w:rPr>
          <w:rFonts w:ascii="Franklin Gothic Book" w:hAnsi="Franklin Gothic Book" w:cs="Arial"/>
          <w:bCs/>
          <w:sz w:val="24"/>
          <w:szCs w:val="20"/>
        </w:rPr>
        <w:t>.</w:t>
      </w:r>
    </w:p>
    <w:p w14:paraId="16A57483"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У </w:t>
      </w:r>
      <w:r w:rsidRPr="00775FEF">
        <w:rPr>
          <w:rFonts w:ascii="Franklin Gothic Book" w:hAnsi="Franklin Gothic Book" w:cs="Arial" w:hint="eastAsia"/>
          <w:b/>
          <w:bCs/>
          <w:sz w:val="24"/>
          <w:szCs w:val="20"/>
        </w:rPr>
        <w:t>кого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может</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быть</w:t>
      </w:r>
      <w:r w:rsidRPr="00775FEF">
        <w:rPr>
          <w:rFonts w:ascii="Franklin Gothic Book" w:hAnsi="Franklin Gothic Book" w:cs="Arial"/>
          <w:b/>
          <w:bCs/>
          <w:sz w:val="24"/>
          <w:szCs w:val="20"/>
        </w:rPr>
        <w:t>? Д</w:t>
      </w:r>
      <w:r w:rsidRPr="00775FEF">
        <w:rPr>
          <w:rFonts w:ascii="Franklin Gothic Book" w:hAnsi="Franklin Gothic Book" w:cs="Arial" w:hint="eastAsia"/>
          <w:b/>
          <w:bCs/>
          <w:sz w:val="24"/>
          <w:szCs w:val="20"/>
        </w:rPr>
        <w:t>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скажите</w:t>
      </w:r>
      <w:r w:rsidRPr="00775FEF">
        <w:rPr>
          <w:rFonts w:ascii="Franklin Gothic Book" w:hAnsi="Franklin Gothic Book" w:cs="Arial"/>
          <w:b/>
          <w:bCs/>
          <w:sz w:val="24"/>
          <w:szCs w:val="20"/>
        </w:rPr>
        <w:t>.</w:t>
      </w:r>
    </w:p>
    <w:p w14:paraId="647390E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Я </w:t>
      </w:r>
      <w:r w:rsidRPr="00775FEF">
        <w:rPr>
          <w:rFonts w:ascii="Franklin Gothic Book" w:hAnsi="Franklin Gothic Book" w:cs="Arial" w:hint="eastAsia"/>
          <w:bCs/>
          <w:sz w:val="24"/>
          <w:szCs w:val="20"/>
        </w:rPr>
        <w:t>просто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опять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косвенно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присутствие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политических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кадров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можно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осветить</w:t>
      </w:r>
      <w:r w:rsidRPr="00775FEF">
        <w:rPr>
          <w:rFonts w:ascii="Franklin Gothic Book" w:hAnsi="Franklin Gothic Book" w:cs="Arial"/>
          <w:bCs/>
          <w:sz w:val="24"/>
          <w:szCs w:val="20"/>
        </w:rPr>
        <w:t>. М</w:t>
      </w:r>
      <w:r w:rsidRPr="00775FEF">
        <w:rPr>
          <w:rFonts w:ascii="Franklin Gothic Book" w:hAnsi="Franklin Gothic Book" w:cs="Arial" w:hint="eastAsia"/>
          <w:bCs/>
          <w:sz w:val="24"/>
          <w:szCs w:val="20"/>
        </w:rPr>
        <w:t>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прекрасно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понимаем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несколько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назад</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когда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уважаемый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Лавров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ровны</w:t>
      </w:r>
      <w:r w:rsidRPr="00775FEF">
        <w:rPr>
          <w:rFonts w:ascii="Franklin Gothic Book" w:hAnsi="Franklin Gothic Book" w:cs="Arial"/>
          <w:bCs/>
          <w:sz w:val="24"/>
          <w:szCs w:val="20"/>
        </w:rPr>
        <w:t xml:space="preserve">м счётом в </w:t>
      </w:r>
      <w:r w:rsidRPr="00775FEF">
        <w:rPr>
          <w:rFonts w:ascii="Franklin Gothic Book" w:hAnsi="Franklin Gothic Book" w:cs="Arial" w:hint="eastAsia"/>
          <w:bCs/>
          <w:sz w:val="24"/>
          <w:szCs w:val="20"/>
        </w:rPr>
        <w:t>эту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ситуацию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вписывался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смотрели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даже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ожидала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сегодня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такое</w:t>
      </w:r>
      <w:r w:rsidRPr="00775FEF">
        <w:rPr>
          <w:rFonts w:ascii="Franklin Gothic Book" w:hAnsi="Franklin Gothic Book" w:cs="Arial"/>
          <w:bCs/>
          <w:sz w:val="24"/>
          <w:szCs w:val="20"/>
        </w:rPr>
        <w:t xml:space="preserve"> </w:t>
      </w:r>
      <w:proofErr w:type="spellStart"/>
      <w:r w:rsidRPr="00775FEF">
        <w:rPr>
          <w:rFonts w:ascii="Franklin Gothic Book" w:hAnsi="Franklin Gothic Book" w:cs="Arial"/>
          <w:bCs/>
          <w:sz w:val="24"/>
          <w:szCs w:val="20"/>
        </w:rPr>
        <w:t>предвкусие</w:t>
      </w:r>
      <w:proofErr w:type="spellEnd"/>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будет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эта</w:t>
      </w:r>
      <w:r w:rsidRPr="00775FEF">
        <w:rPr>
          <w:rFonts w:ascii="Franklin Gothic Book" w:hAnsi="Franklin Gothic Book" w:cs="Arial"/>
          <w:bCs/>
          <w:sz w:val="24"/>
          <w:szCs w:val="20"/>
        </w:rPr>
        <w:t xml:space="preserve"> </w:t>
      </w:r>
      <w:proofErr w:type="spellStart"/>
      <w:r w:rsidRPr="00775FEF">
        <w:rPr>
          <w:rFonts w:ascii="Franklin Gothic Book" w:hAnsi="Franklin Gothic Book" w:cs="Arial" w:hint="eastAsia"/>
          <w:bCs/>
          <w:sz w:val="24"/>
          <w:szCs w:val="20"/>
        </w:rPr>
        <w:t>включённость</w:t>
      </w:r>
      <w:proofErr w:type="spellEnd"/>
      <w:r w:rsidRPr="00775FEF">
        <w:rPr>
          <w:rFonts w:ascii="Franklin Gothic Book" w:hAnsi="Franklin Gothic Book" w:cs="Arial"/>
          <w:bCs/>
          <w:sz w:val="24"/>
          <w:szCs w:val="20"/>
        </w:rPr>
        <w:t>. П</w:t>
      </w:r>
      <w:r w:rsidRPr="00775FEF">
        <w:rPr>
          <w:rFonts w:ascii="Franklin Gothic Book" w:hAnsi="Franklin Gothic Book" w:cs="Arial" w:hint="eastAsia"/>
          <w:bCs/>
          <w:sz w:val="24"/>
          <w:szCs w:val="20"/>
        </w:rPr>
        <w:t>ускай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где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кадром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лейтмотивом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ля</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ля</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ля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далее</w:t>
      </w:r>
      <w:r w:rsidRPr="00775FEF">
        <w:rPr>
          <w:rFonts w:ascii="Franklin Gothic Book" w:hAnsi="Franklin Gothic Book" w:cs="Arial"/>
          <w:bCs/>
          <w:sz w:val="24"/>
          <w:szCs w:val="20"/>
        </w:rPr>
        <w:t>.</w:t>
      </w:r>
    </w:p>
    <w:p w14:paraId="408A69B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И </w:t>
      </w:r>
      <w:r w:rsidRPr="00775FEF">
        <w:rPr>
          <w:rFonts w:ascii="Franklin Gothic Book" w:hAnsi="Franklin Gothic Book" w:cs="Arial" w:hint="eastAsia"/>
          <w:bCs/>
          <w:sz w:val="24"/>
          <w:szCs w:val="20"/>
        </w:rPr>
        <w:t>Мария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Захарова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очень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делала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для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этого</w:t>
      </w:r>
      <w:r w:rsidRPr="00775FEF">
        <w:rPr>
          <w:rFonts w:ascii="Franklin Gothic Book" w:hAnsi="Franklin Gothic Book" w:cs="Arial"/>
          <w:bCs/>
          <w:sz w:val="24"/>
          <w:szCs w:val="20"/>
        </w:rPr>
        <w:t>.</w:t>
      </w:r>
    </w:p>
    <w:p w14:paraId="1906B17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И </w:t>
      </w:r>
      <w:r w:rsidRPr="00775FEF">
        <w:rPr>
          <w:rFonts w:ascii="Franklin Gothic Book" w:hAnsi="Franklin Gothic Book" w:cs="Arial" w:hint="eastAsia"/>
          <w:bCs/>
          <w:sz w:val="24"/>
          <w:szCs w:val="20"/>
        </w:rPr>
        <w:t>эта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тема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озвучена</w:t>
      </w:r>
      <w:r w:rsidRPr="00775FEF">
        <w:rPr>
          <w:rFonts w:ascii="Franklin Gothic Book" w:hAnsi="Franklin Gothic Book" w:cs="Arial"/>
          <w:bCs/>
          <w:sz w:val="24"/>
          <w:szCs w:val="20"/>
        </w:rPr>
        <w:t>.</w:t>
      </w:r>
    </w:p>
    <w:p w14:paraId="30D2816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В</w:t>
      </w:r>
      <w:r w:rsidRPr="00775FEF">
        <w:rPr>
          <w:rFonts w:ascii="Franklin Gothic Book" w:hAnsi="Franklin Gothic Book" w:cs="Arial" w:hint="eastAsia"/>
          <w:bCs/>
          <w:sz w:val="24"/>
          <w:szCs w:val="20"/>
        </w:rPr>
        <w:t>ообще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никак</w:t>
      </w:r>
      <w:r w:rsidRPr="00775FEF">
        <w:rPr>
          <w:rFonts w:ascii="Franklin Gothic Book" w:hAnsi="Franklin Gothic Book" w:cs="Arial"/>
          <w:bCs/>
          <w:sz w:val="24"/>
          <w:szCs w:val="20"/>
        </w:rPr>
        <w:t>.</w:t>
      </w:r>
    </w:p>
    <w:p w14:paraId="16BB83E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знаю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остальные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придя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вчера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домой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понимала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ситуацию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знаю</w:t>
      </w:r>
      <w:r w:rsidRPr="00775FEF">
        <w:rPr>
          <w:rFonts w:ascii="Franklin Gothic Book" w:hAnsi="Franklin Gothic Book" w:cs="Arial"/>
          <w:bCs/>
          <w:sz w:val="24"/>
          <w:szCs w:val="20"/>
        </w:rPr>
        <w:t xml:space="preserve">. И ковыряясь в </w:t>
      </w:r>
      <w:r w:rsidRPr="00775FEF">
        <w:rPr>
          <w:rFonts w:ascii="Franklin Gothic Book" w:hAnsi="Franklin Gothic Book" w:cs="Arial" w:hint="eastAsia"/>
          <w:bCs/>
          <w:sz w:val="24"/>
          <w:szCs w:val="20"/>
        </w:rPr>
        <w:t>этой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теме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глубине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proofErr w:type="spellStart"/>
      <w:r w:rsidRPr="00775FEF">
        <w:rPr>
          <w:rFonts w:ascii="Franklin Gothic Book" w:hAnsi="Franklin Gothic Book" w:cs="Arial" w:hint="eastAsia"/>
          <w:bCs/>
          <w:sz w:val="24"/>
          <w:szCs w:val="20"/>
        </w:rPr>
        <w:t>гуглила</w:t>
      </w:r>
      <w:proofErr w:type="spellEnd"/>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вспомнила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сама</w:t>
      </w:r>
      <w:r w:rsidRPr="00775FEF">
        <w:rPr>
          <w:rFonts w:ascii="Franklin Gothic Book" w:hAnsi="Franklin Gothic Book" w:cs="Arial"/>
          <w:bCs/>
          <w:sz w:val="24"/>
          <w:szCs w:val="20"/>
        </w:rPr>
        <w:t xml:space="preserve">. Ага,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равно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параллелях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шло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ситуация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минувших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вспомнила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яркая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фигура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w:t>
      </w:r>
      <w:r w:rsidRPr="00775FEF">
        <w:rPr>
          <w:rFonts w:ascii="Franklin Gothic Book" w:hAnsi="Franklin Gothic Book" w:cs="Arial"/>
          <w:bCs/>
          <w:sz w:val="24"/>
          <w:szCs w:val="20"/>
        </w:rPr>
        <w:t xml:space="preserve"> э</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наш</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уважаемый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Лавров</w:t>
      </w:r>
      <w:r w:rsidRPr="00775FEF">
        <w:rPr>
          <w:rFonts w:ascii="Franklin Gothic Book" w:hAnsi="Franklin Gothic Book" w:cs="Arial"/>
          <w:bCs/>
          <w:sz w:val="24"/>
          <w:szCs w:val="20"/>
        </w:rPr>
        <w:t>.</w:t>
      </w:r>
    </w:p>
    <w:p w14:paraId="32C0A1FE"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Г</w:t>
      </w:r>
      <w:r w:rsidRPr="00775FEF">
        <w:rPr>
          <w:rFonts w:ascii="Franklin Gothic Book" w:hAnsi="Franklin Gothic Book" w:cs="Arial" w:hint="eastAsia"/>
          <w:b/>
          <w:bCs/>
          <w:sz w:val="24"/>
          <w:szCs w:val="20"/>
        </w:rPr>
        <w:t>лавное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было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вписался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Лавров</w:t>
      </w:r>
      <w:r w:rsidRPr="00775FEF">
        <w:rPr>
          <w:rFonts w:ascii="Franklin Gothic Book" w:hAnsi="Franklin Gothic Book" w:cs="Arial"/>
          <w:b/>
          <w:bCs/>
          <w:sz w:val="24"/>
          <w:szCs w:val="20"/>
        </w:rPr>
        <w:t>, да?</w:t>
      </w:r>
    </w:p>
    <w:p w14:paraId="23135C0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там видно.</w:t>
      </w:r>
    </w:p>
    <w:p w14:paraId="38BE285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И </w:t>
      </w:r>
      <w:r w:rsidRPr="00775FEF">
        <w:rPr>
          <w:rFonts w:ascii="Franklin Gothic Book" w:hAnsi="Franklin Gothic Book" w:cs="Arial" w:hint="eastAsia"/>
          <w:bCs/>
          <w:sz w:val="24"/>
          <w:szCs w:val="20"/>
        </w:rPr>
        <w:t>если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изюминка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присутствовала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может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какие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моменты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сериале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более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ясны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понятны</w:t>
      </w:r>
      <w:r w:rsidRPr="00775FEF">
        <w:rPr>
          <w:rFonts w:ascii="Franklin Gothic Book" w:hAnsi="Franklin Gothic Book" w:cs="Arial"/>
          <w:bCs/>
          <w:sz w:val="24"/>
          <w:szCs w:val="20"/>
        </w:rPr>
        <w:t xml:space="preserve">. А </w:t>
      </w:r>
      <w:r w:rsidRPr="00775FEF">
        <w:rPr>
          <w:rFonts w:ascii="Franklin Gothic Book" w:hAnsi="Franklin Gothic Book" w:cs="Arial" w:hint="eastAsia"/>
          <w:bCs/>
          <w:sz w:val="24"/>
          <w:szCs w:val="20"/>
        </w:rPr>
        <w:t>эта</w:t>
      </w:r>
      <w:r w:rsidRPr="00775FEF">
        <w:rPr>
          <w:rFonts w:ascii="Franklin Gothic Book" w:hAnsi="Franklin Gothic Book" w:cs="Arial"/>
          <w:bCs/>
          <w:sz w:val="24"/>
          <w:szCs w:val="20"/>
        </w:rPr>
        <w:t xml:space="preserve"> </w:t>
      </w:r>
      <w:proofErr w:type="spellStart"/>
      <w:r w:rsidRPr="00775FEF">
        <w:rPr>
          <w:rFonts w:ascii="Franklin Gothic Book" w:hAnsi="Franklin Gothic Book" w:cs="Arial" w:hint="eastAsia"/>
          <w:bCs/>
          <w:sz w:val="24"/>
          <w:szCs w:val="20"/>
        </w:rPr>
        <w:t>вкомкат</w:t>
      </w:r>
      <w:r w:rsidRPr="00775FEF">
        <w:rPr>
          <w:rFonts w:ascii="Franklin Gothic Book" w:hAnsi="Franklin Gothic Book" w:cs="Arial"/>
          <w:bCs/>
          <w:sz w:val="24"/>
          <w:szCs w:val="20"/>
        </w:rPr>
        <w:t>ость</w:t>
      </w:r>
      <w:proofErr w:type="spellEnd"/>
      <w:r w:rsidRPr="00775FEF">
        <w:rPr>
          <w:rFonts w:ascii="Franklin Gothic Book" w:hAnsi="Franklin Gothic Book" w:cs="Arial"/>
          <w:bCs/>
          <w:sz w:val="24"/>
          <w:szCs w:val="20"/>
        </w:rPr>
        <w:t>, с</w:t>
      </w:r>
      <w:r w:rsidRPr="00775FEF">
        <w:rPr>
          <w:rFonts w:ascii="Franklin Gothic Book" w:hAnsi="Franklin Gothic Book" w:cs="Arial" w:hint="eastAsia"/>
          <w:bCs/>
          <w:sz w:val="24"/>
          <w:szCs w:val="20"/>
        </w:rPr>
        <w:t>жатость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какая</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где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proofErr w:type="spellStart"/>
      <w:r w:rsidRPr="00775FEF">
        <w:rPr>
          <w:rFonts w:ascii="Franklin Gothic Book" w:hAnsi="Franklin Gothic Book" w:cs="Arial" w:hint="eastAsia"/>
          <w:bCs/>
          <w:sz w:val="24"/>
          <w:szCs w:val="20"/>
        </w:rPr>
        <w:t>суженность</w:t>
      </w:r>
      <w:proofErr w:type="spellEnd"/>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где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наоборот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расширенно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нужно</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ако</w:t>
      </w:r>
      <w:r w:rsidRPr="00775FEF">
        <w:rPr>
          <w:rFonts w:ascii="Franklin Gothic Book" w:hAnsi="Franklin Gothic Book" w:cs="Arial"/>
          <w:bCs/>
          <w:sz w:val="24"/>
          <w:szCs w:val="20"/>
        </w:rPr>
        <w:t xml:space="preserve">е </w:t>
      </w:r>
      <w:r w:rsidRPr="00775FEF">
        <w:rPr>
          <w:rFonts w:ascii="Franklin Gothic Book" w:hAnsi="Franklin Gothic Book" w:cs="Arial" w:hint="eastAsia"/>
          <w:bCs/>
          <w:sz w:val="24"/>
          <w:szCs w:val="20"/>
        </w:rPr>
        <w:t>ощущение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писали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сценарий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нерусские</w:t>
      </w:r>
      <w:r w:rsidRPr="00775FEF">
        <w:rPr>
          <w:rFonts w:ascii="Franklin Gothic Book" w:hAnsi="Franklin Gothic Book" w:cs="Arial"/>
          <w:bCs/>
          <w:sz w:val="24"/>
          <w:szCs w:val="20"/>
        </w:rPr>
        <w:t>.</w:t>
      </w:r>
    </w:p>
    <w:p w14:paraId="721EB3D3" w14:textId="4527B9FD" w:rsidR="00775FEF" w:rsidRPr="00775FEF" w:rsidRDefault="00A81FDB" w:rsidP="00775FEF">
      <w:pPr>
        <w:spacing w:before="120" w:after="0"/>
        <w:jc w:val="both"/>
        <w:rPr>
          <w:rFonts w:ascii="Franklin Gothic Book" w:hAnsi="Franklin Gothic Book" w:cs="Arial"/>
          <w:b/>
          <w:bCs/>
          <w:sz w:val="24"/>
          <w:szCs w:val="20"/>
        </w:rPr>
      </w:pPr>
      <w:r>
        <w:rPr>
          <w:rFonts w:ascii="Franklin Gothic Book" w:hAnsi="Franklin Gothic Book" w:cs="Arial"/>
          <w:b/>
          <w:bCs/>
          <w:sz w:val="24"/>
          <w:szCs w:val="20"/>
        </w:rPr>
        <w:t>Женщина</w:t>
      </w:r>
      <w:r w:rsidR="00775FEF" w:rsidRPr="00775FEF">
        <w:rPr>
          <w:rFonts w:ascii="Franklin Gothic Book" w:hAnsi="Franklin Gothic Book" w:cs="Arial"/>
          <w:b/>
          <w:bCs/>
          <w:sz w:val="24"/>
          <w:szCs w:val="20"/>
        </w:rPr>
        <w:t xml:space="preserve">: </w:t>
      </w:r>
      <w:r w:rsidR="00775FEF" w:rsidRPr="00775FEF">
        <w:rPr>
          <w:rFonts w:ascii="Franklin Gothic Book" w:hAnsi="Franklin Gothic Book" w:cs="Arial"/>
          <w:bCs/>
          <w:sz w:val="24"/>
          <w:szCs w:val="20"/>
        </w:rPr>
        <w:t xml:space="preserve">Было </w:t>
      </w:r>
      <w:r w:rsidR="00775FEF" w:rsidRPr="00775FEF">
        <w:rPr>
          <w:rFonts w:ascii="Franklin Gothic Book" w:hAnsi="Franklin Gothic Book" w:cs="Arial" w:hint="eastAsia"/>
          <w:bCs/>
          <w:sz w:val="24"/>
          <w:szCs w:val="20"/>
        </w:rPr>
        <w:t>впечатление</w:t>
      </w:r>
      <w:r w:rsidR="00775FEF" w:rsidRPr="00775FEF">
        <w:rPr>
          <w:rFonts w:ascii="Franklin Gothic Book" w:hAnsi="Franklin Gothic Book" w:cs="Arial"/>
          <w:bCs/>
          <w:sz w:val="24"/>
          <w:szCs w:val="20"/>
        </w:rPr>
        <w:t xml:space="preserve">, </w:t>
      </w:r>
      <w:r w:rsidR="00775FEF" w:rsidRPr="00775FEF">
        <w:rPr>
          <w:rFonts w:ascii="Franklin Gothic Book" w:hAnsi="Franklin Gothic Book" w:cs="Arial" w:hint="eastAsia"/>
          <w:bCs/>
          <w:sz w:val="24"/>
          <w:szCs w:val="20"/>
        </w:rPr>
        <w:t>что</w:t>
      </w:r>
      <w:r w:rsidR="00775FEF" w:rsidRPr="00775FEF">
        <w:rPr>
          <w:rFonts w:ascii="Franklin Gothic Book" w:hAnsi="Franklin Gothic Book" w:cs="Arial"/>
          <w:bCs/>
          <w:sz w:val="24"/>
          <w:szCs w:val="20"/>
        </w:rPr>
        <w:t xml:space="preserve"> </w:t>
      </w:r>
      <w:r w:rsidR="00775FEF" w:rsidRPr="00775FEF">
        <w:rPr>
          <w:rFonts w:ascii="Franklin Gothic Book" w:hAnsi="Franklin Gothic Book" w:cs="Arial" w:hint="eastAsia"/>
          <w:bCs/>
          <w:sz w:val="24"/>
          <w:szCs w:val="20"/>
        </w:rPr>
        <w:t>нерусские</w:t>
      </w:r>
      <w:r w:rsidR="00775FEF" w:rsidRPr="00775FEF">
        <w:rPr>
          <w:rFonts w:ascii="Franklin Gothic Book" w:hAnsi="Franklin Gothic Book" w:cs="Arial"/>
          <w:bCs/>
          <w:sz w:val="24"/>
          <w:szCs w:val="20"/>
        </w:rPr>
        <w:t xml:space="preserve"> </w:t>
      </w:r>
      <w:r w:rsidR="00775FEF" w:rsidRPr="00775FEF">
        <w:rPr>
          <w:rFonts w:ascii="Franklin Gothic Book" w:hAnsi="Franklin Gothic Book" w:cs="Arial" w:hint="eastAsia"/>
          <w:bCs/>
          <w:sz w:val="24"/>
          <w:szCs w:val="20"/>
        </w:rPr>
        <w:t>писали</w:t>
      </w:r>
      <w:r w:rsidR="00775FEF" w:rsidRPr="00775FEF">
        <w:rPr>
          <w:rFonts w:ascii="Franklin Gothic Book" w:hAnsi="Franklin Gothic Book" w:cs="Arial"/>
          <w:bCs/>
          <w:sz w:val="24"/>
          <w:szCs w:val="20"/>
        </w:rPr>
        <w:t xml:space="preserve"> </w:t>
      </w:r>
      <w:r w:rsidR="00775FEF" w:rsidRPr="00775FEF">
        <w:rPr>
          <w:rFonts w:ascii="Franklin Gothic Book" w:hAnsi="Franklin Gothic Book" w:cs="Arial" w:hint="eastAsia"/>
          <w:bCs/>
          <w:sz w:val="24"/>
          <w:szCs w:val="20"/>
        </w:rPr>
        <w:t>сценарий</w:t>
      </w:r>
      <w:r w:rsidRPr="00A81FDB">
        <w:rPr>
          <w:rFonts w:ascii="Franklin Gothic Book" w:hAnsi="Franklin Gothic Book" w:cs="Arial"/>
          <w:bCs/>
          <w:sz w:val="24"/>
          <w:szCs w:val="20"/>
        </w:rPr>
        <w:t>.</w:t>
      </w:r>
    </w:p>
    <w:p w14:paraId="1EE5892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какая</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одно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исходит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другого</w:t>
      </w:r>
      <w:r w:rsidRPr="00775FEF">
        <w:rPr>
          <w:rFonts w:ascii="Franklin Gothic Book" w:hAnsi="Franklin Gothic Book" w:cs="Arial"/>
          <w:bCs/>
          <w:sz w:val="24"/>
          <w:szCs w:val="20"/>
        </w:rPr>
        <w:t>.</w:t>
      </w:r>
    </w:p>
    <w:p w14:paraId="66CBA5C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Т</w:t>
      </w:r>
      <w:r w:rsidRPr="00775FEF">
        <w:rPr>
          <w:rFonts w:ascii="Franklin Gothic Book" w:hAnsi="Franklin Gothic Book" w:cs="Arial" w:hint="eastAsia"/>
          <w:bCs/>
          <w:sz w:val="24"/>
          <w:szCs w:val="20"/>
        </w:rPr>
        <w:t>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скорее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скорее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наверное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другая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история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режиссёр</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начинал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снимать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снимает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снимает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снимает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потом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кто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пос</w:t>
      </w:r>
      <w:r w:rsidRPr="00775FEF">
        <w:rPr>
          <w:rFonts w:ascii="Franklin Gothic Book" w:hAnsi="Franklin Gothic Book" w:cs="Arial"/>
          <w:bCs/>
          <w:sz w:val="24"/>
          <w:szCs w:val="20"/>
        </w:rPr>
        <w:t xml:space="preserve">леднюю </w:t>
      </w:r>
      <w:r w:rsidRPr="00775FEF">
        <w:rPr>
          <w:rFonts w:ascii="Franklin Gothic Book" w:hAnsi="Franklin Gothic Book" w:cs="Arial" w:hint="eastAsia"/>
          <w:bCs/>
          <w:sz w:val="24"/>
          <w:szCs w:val="20"/>
        </w:rPr>
        <w:t>страницу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вырывает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видимо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должно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быть</w:t>
      </w:r>
      <w:r w:rsidRPr="00775FEF">
        <w:rPr>
          <w:rFonts w:ascii="Franklin Gothic Book" w:hAnsi="Franklin Gothic Book" w:cs="Arial"/>
          <w:bCs/>
          <w:sz w:val="24"/>
          <w:szCs w:val="20"/>
        </w:rPr>
        <w:t>.</w:t>
      </w:r>
    </w:p>
    <w:p w14:paraId="2DA308B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w:t>
      </w:r>
      <w:r w:rsidRPr="00775FEF">
        <w:rPr>
          <w:rFonts w:ascii="Franklin Gothic Book" w:hAnsi="Franklin Gothic Book" w:cs="Arial" w:hint="eastAsia"/>
          <w:bCs/>
          <w:sz w:val="24"/>
          <w:szCs w:val="20"/>
        </w:rPr>
        <w:t>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хватило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времени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сейчас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проиграем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пошло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w:t>
      </w:r>
    </w:p>
    <w:p w14:paraId="62919337"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А </w:t>
      </w:r>
      <w:r w:rsidRPr="00775FEF">
        <w:rPr>
          <w:rFonts w:ascii="Franklin Gothic Book" w:hAnsi="Franklin Gothic Book" w:cs="Arial" w:hint="eastAsia"/>
          <w:b/>
          <w:bCs/>
          <w:sz w:val="24"/>
          <w:szCs w:val="20"/>
        </w:rPr>
        <w:t>может</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у</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кого</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было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тоже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такое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будто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нерусские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снимали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было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такого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впечатления</w:t>
      </w:r>
      <w:r w:rsidRPr="00775FEF">
        <w:rPr>
          <w:rFonts w:ascii="Franklin Gothic Book" w:hAnsi="Franklin Gothic Book" w:cs="Arial"/>
          <w:b/>
          <w:bCs/>
          <w:sz w:val="24"/>
          <w:szCs w:val="20"/>
        </w:rPr>
        <w:t>? Х</w:t>
      </w:r>
      <w:r w:rsidRPr="00775FEF">
        <w:rPr>
          <w:rFonts w:ascii="Franklin Gothic Book" w:hAnsi="Franklin Gothic Book" w:cs="Arial" w:hint="eastAsia"/>
          <w:b/>
          <w:bCs/>
          <w:sz w:val="24"/>
          <w:szCs w:val="20"/>
        </w:rPr>
        <w:t>орошо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смотрите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может</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быть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после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просмотра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этого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сериала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ваше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отношение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w:t>
      </w:r>
      <w:r w:rsidRPr="00775FEF">
        <w:rPr>
          <w:rFonts w:ascii="Franklin Gothic Book" w:hAnsi="Franklin Gothic Book" w:cs="Arial"/>
          <w:b/>
          <w:bCs/>
          <w:sz w:val="24"/>
          <w:szCs w:val="20"/>
        </w:rPr>
        <w:t xml:space="preserve"> п</w:t>
      </w:r>
      <w:r w:rsidRPr="00775FEF">
        <w:rPr>
          <w:rFonts w:ascii="Franklin Gothic Book" w:hAnsi="Franklin Gothic Book" w:cs="Arial" w:hint="eastAsia"/>
          <w:b/>
          <w:bCs/>
          <w:sz w:val="24"/>
          <w:szCs w:val="20"/>
        </w:rPr>
        <w:t>ротивостоянию</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двух</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стран</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оно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изменилось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добавилось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там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другому</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вы</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стали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смотреть</w:t>
      </w:r>
      <w:r w:rsidRPr="00775FEF">
        <w:rPr>
          <w:rFonts w:ascii="Franklin Gothic Book" w:hAnsi="Franklin Gothic Book" w:cs="Arial"/>
          <w:b/>
          <w:bCs/>
          <w:sz w:val="24"/>
          <w:szCs w:val="20"/>
        </w:rPr>
        <w:t>?</w:t>
      </w:r>
    </w:p>
    <w:p w14:paraId="05C99D2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как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принципе</w:t>
      </w:r>
      <w:r w:rsidRPr="00775FEF">
        <w:rPr>
          <w:rFonts w:ascii="Franklin Gothic Book" w:hAnsi="Franklin Gothic Book" w:cs="Arial"/>
          <w:bCs/>
          <w:sz w:val="24"/>
          <w:szCs w:val="20"/>
        </w:rPr>
        <w:t>.</w:t>
      </w:r>
    </w:p>
    <w:p w14:paraId="229F3B96"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Н</w:t>
      </w:r>
      <w:r w:rsidRPr="00775FEF">
        <w:rPr>
          <w:rFonts w:ascii="Franklin Gothic Book" w:hAnsi="Franklin Gothic Book" w:cs="Arial" w:hint="eastAsia"/>
          <w:b/>
          <w:bCs/>
          <w:sz w:val="24"/>
          <w:szCs w:val="20"/>
        </w:rPr>
        <w:t>ет</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такого</w:t>
      </w:r>
      <w:r w:rsidRPr="00775FEF">
        <w:rPr>
          <w:rFonts w:ascii="Franklin Gothic Book" w:hAnsi="Franklin Gothic Book" w:cs="Arial"/>
          <w:b/>
          <w:bCs/>
          <w:sz w:val="24"/>
          <w:szCs w:val="20"/>
        </w:rPr>
        <w:t>.</w:t>
      </w:r>
    </w:p>
    <w:p w14:paraId="51BDAF7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Э</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история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которую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посмотрели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опять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себя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наверное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таки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больше</w:t>
      </w:r>
      <w:r w:rsidRPr="00775FEF">
        <w:rPr>
          <w:rFonts w:ascii="Franklin Gothic Book" w:hAnsi="Franklin Gothic Book" w:cs="Arial"/>
          <w:bCs/>
          <w:sz w:val="24"/>
          <w:szCs w:val="20"/>
        </w:rPr>
        <w:t>. Э</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история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которую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посмотрела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сказала</w:t>
      </w:r>
      <w:r w:rsidRPr="00775FEF">
        <w:rPr>
          <w:rFonts w:ascii="Franklin Gothic Book" w:hAnsi="Franklin Gothic Book" w:cs="Arial"/>
          <w:bCs/>
          <w:sz w:val="24"/>
          <w:szCs w:val="20"/>
        </w:rPr>
        <w:t xml:space="preserve"> да, </w:t>
      </w:r>
      <w:r w:rsidRPr="00775FEF">
        <w:rPr>
          <w:rFonts w:ascii="Franklin Gothic Book" w:hAnsi="Franklin Gothic Book" w:cs="Arial" w:hint="eastAsia"/>
          <w:bCs/>
          <w:sz w:val="24"/>
          <w:szCs w:val="20"/>
        </w:rPr>
        <w:t>ты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посмотрела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больша</w:t>
      </w:r>
      <w:r w:rsidRPr="00775FEF">
        <w:rPr>
          <w:rFonts w:ascii="Franklin Gothic Book" w:hAnsi="Franklin Gothic Book" w:cs="Arial"/>
          <w:bCs/>
          <w:sz w:val="24"/>
          <w:szCs w:val="20"/>
        </w:rPr>
        <w:t xml:space="preserve">я </w:t>
      </w:r>
      <w:r w:rsidRPr="00775FEF">
        <w:rPr>
          <w:rFonts w:ascii="Franklin Gothic Book" w:hAnsi="Franklin Gothic Book" w:cs="Arial" w:hint="eastAsia"/>
          <w:bCs/>
          <w:sz w:val="24"/>
          <w:szCs w:val="20"/>
        </w:rPr>
        <w:t>молодец</w:t>
      </w:r>
      <w:r w:rsidRPr="00775FEF">
        <w:rPr>
          <w:rFonts w:ascii="Franklin Gothic Book" w:hAnsi="Franklin Gothic Book" w:cs="Arial"/>
          <w:bCs/>
          <w:sz w:val="24"/>
          <w:szCs w:val="20"/>
        </w:rPr>
        <w:t>, идём дальше.</w:t>
      </w:r>
    </w:p>
    <w:p w14:paraId="7501A7D2"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Но там как бы не было ничего нового, или это было недостаточно убедительно?</w:t>
      </w:r>
    </w:p>
    <w:p w14:paraId="5B900E9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Ничего нового.</w:t>
      </w:r>
    </w:p>
    <w:p w14:paraId="408C6E8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Ничего нового.</w:t>
      </w:r>
    </w:p>
    <w:p w14:paraId="6679094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Ничего нового, скорее. Но мне бы было даже интереснее, если бы это не было привязано к определённой личности. То есть, условно говоря, взяли бы какую-то героиню.</w:t>
      </w:r>
    </w:p>
    <w:p w14:paraId="4C66F47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w:t>
      </w:r>
    </w:p>
    <w:p w14:paraId="24BE429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Или какого-то героя даже. Было бы намного логичнее. Тогда бы не видели каких-то </w:t>
      </w:r>
      <w:proofErr w:type="spellStart"/>
      <w:r w:rsidRPr="00775FEF">
        <w:rPr>
          <w:rFonts w:ascii="Franklin Gothic Book" w:hAnsi="Franklin Gothic Book" w:cs="Arial"/>
          <w:bCs/>
          <w:sz w:val="24"/>
          <w:szCs w:val="20"/>
        </w:rPr>
        <w:t>несостыковок</w:t>
      </w:r>
      <w:proofErr w:type="spellEnd"/>
      <w:r w:rsidRPr="00775FEF">
        <w:rPr>
          <w:rFonts w:ascii="Franklin Gothic Book" w:hAnsi="Franklin Gothic Book" w:cs="Arial"/>
          <w:bCs/>
          <w:sz w:val="24"/>
          <w:szCs w:val="20"/>
        </w:rPr>
        <w:t>.</w:t>
      </w:r>
    </w:p>
    <w:p w14:paraId="320E6DC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Внимание к </w:t>
      </w:r>
      <w:proofErr w:type="spellStart"/>
      <w:r w:rsidRPr="00775FEF">
        <w:rPr>
          <w:rFonts w:ascii="Franklin Gothic Book" w:hAnsi="Franklin Gothic Book" w:cs="Arial"/>
          <w:bCs/>
          <w:sz w:val="24"/>
          <w:szCs w:val="20"/>
        </w:rPr>
        <w:t>СВОшной</w:t>
      </w:r>
      <w:proofErr w:type="spellEnd"/>
      <w:r w:rsidRPr="00775FEF">
        <w:rPr>
          <w:rFonts w:ascii="Franklin Gothic Book" w:hAnsi="Franklin Gothic Book" w:cs="Arial"/>
          <w:bCs/>
          <w:sz w:val="24"/>
          <w:szCs w:val="20"/>
        </w:rPr>
        <w:t xml:space="preserve"> теме, оно более, скажем так, важна и </w:t>
      </w:r>
      <w:proofErr w:type="spellStart"/>
      <w:r w:rsidRPr="00775FEF">
        <w:rPr>
          <w:rFonts w:ascii="Franklin Gothic Book" w:hAnsi="Franklin Gothic Book" w:cs="Arial"/>
          <w:bCs/>
          <w:sz w:val="24"/>
          <w:szCs w:val="20"/>
        </w:rPr>
        <w:t>героична</w:t>
      </w:r>
      <w:proofErr w:type="spellEnd"/>
      <w:r w:rsidRPr="00775FEF">
        <w:rPr>
          <w:rFonts w:ascii="Franklin Gothic Book" w:hAnsi="Franklin Gothic Book" w:cs="Arial"/>
          <w:bCs/>
          <w:sz w:val="24"/>
          <w:szCs w:val="20"/>
        </w:rPr>
        <w:t>, нежели то, что мы увидели на экране.</w:t>
      </w:r>
    </w:p>
    <w:p w14:paraId="6E957474" w14:textId="7C1D491D"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Потом у меня ещё такая сегодня мысль прошла, а зачем это, уже прошло у нас столько всего другого. Зачем сейчас выпускать сериал про то, что было тогда, когда и</w:t>
      </w:r>
      <w:r w:rsidR="00A81FDB">
        <w:rPr>
          <w:rFonts w:ascii="Franklin Gothic Book" w:hAnsi="Franklin Gothic Book" w:cs="Arial"/>
          <w:bCs/>
          <w:sz w:val="24"/>
          <w:szCs w:val="20"/>
        </w:rPr>
        <w:t xml:space="preserve"> </w:t>
      </w:r>
      <w:r w:rsidRPr="00775FEF">
        <w:rPr>
          <w:rFonts w:ascii="Franklin Gothic Book" w:hAnsi="Franklin Gothic Book" w:cs="Arial"/>
          <w:bCs/>
          <w:sz w:val="24"/>
          <w:szCs w:val="20"/>
        </w:rPr>
        <w:t>так уже понятно много из всего, что произошло.</w:t>
      </w:r>
    </w:p>
    <w:p w14:paraId="76A1833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Денег заработать, господи. Продюсером является сама эта </w:t>
      </w:r>
      <w:proofErr w:type="spellStart"/>
      <w:r w:rsidRPr="00775FEF">
        <w:rPr>
          <w:rFonts w:ascii="Franklin Gothic Book" w:hAnsi="Franklin Gothic Book" w:cs="Arial"/>
          <w:bCs/>
          <w:sz w:val="24"/>
          <w:szCs w:val="20"/>
        </w:rPr>
        <w:t>Бутина</w:t>
      </w:r>
      <w:proofErr w:type="spellEnd"/>
      <w:r w:rsidRPr="00775FEF">
        <w:rPr>
          <w:rFonts w:ascii="Franklin Gothic Book" w:hAnsi="Franklin Gothic Book" w:cs="Arial"/>
          <w:bCs/>
          <w:sz w:val="24"/>
          <w:szCs w:val="20"/>
        </w:rPr>
        <w:t>, это вообще.</w:t>
      </w:r>
    </w:p>
    <w:p w14:paraId="2D32F52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У меня тоже такая мысль была.</w:t>
      </w:r>
    </w:p>
    <w:p w14:paraId="16F3808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Просто пытается последние как бы барыши с этого срубить, и всё. Ну просто, вообще.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общий шум, говорят одновременно</w:t>
      </w:r>
      <w:r w:rsidRPr="00775FEF">
        <w:rPr>
          <w:rFonts w:ascii="Franklin Gothic Book" w:hAnsi="Franklin Gothic Book" w:cs="Arial"/>
          <w:bCs/>
          <w:sz w:val="24"/>
          <w:szCs w:val="24"/>
        </w:rPr>
        <w:t>).</w:t>
      </w:r>
    </w:p>
    <w:p w14:paraId="1695BC9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Завершить историю. Кстати, конец. Возможно.</w:t>
      </w:r>
    </w:p>
    <w:p w14:paraId="096FC924"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А </w:t>
      </w:r>
      <w:r w:rsidRPr="00775FEF">
        <w:rPr>
          <w:rFonts w:ascii="Franklin Gothic Book" w:hAnsi="Franklin Gothic Book" w:cs="Arial" w:hint="eastAsia"/>
          <w:b/>
          <w:bCs/>
          <w:sz w:val="24"/>
          <w:szCs w:val="20"/>
        </w:rPr>
        <w:t>кто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кстати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слышал</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про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историю</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Марии</w:t>
      </w:r>
      <w:r w:rsidRPr="00775FEF">
        <w:rPr>
          <w:rFonts w:ascii="Franklin Gothic Book" w:hAnsi="Franklin Gothic Book" w:cs="Arial"/>
          <w:b/>
          <w:bCs/>
          <w:sz w:val="24"/>
          <w:szCs w:val="20"/>
        </w:rPr>
        <w:t xml:space="preserve"> </w:t>
      </w:r>
      <w:proofErr w:type="spellStart"/>
      <w:r w:rsidRPr="00775FEF">
        <w:rPr>
          <w:rFonts w:ascii="Franklin Gothic Book" w:hAnsi="Franklin Gothic Book" w:cs="Arial" w:hint="eastAsia"/>
          <w:b/>
          <w:bCs/>
          <w:sz w:val="24"/>
          <w:szCs w:val="20"/>
        </w:rPr>
        <w:t>Бутиной</w:t>
      </w:r>
      <w:proofErr w:type="spellEnd"/>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до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этого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сериала</w:t>
      </w:r>
      <w:r w:rsidRPr="00775FEF">
        <w:rPr>
          <w:rFonts w:ascii="Franklin Gothic Book" w:hAnsi="Franklin Gothic Book" w:cs="Arial"/>
          <w:b/>
          <w:bCs/>
          <w:sz w:val="24"/>
          <w:szCs w:val="20"/>
        </w:rPr>
        <w:t>? Н</w:t>
      </w:r>
      <w:r w:rsidRPr="00775FEF">
        <w:rPr>
          <w:rFonts w:ascii="Franklin Gothic Book" w:hAnsi="Franklin Gothic Book" w:cs="Arial" w:hint="eastAsia"/>
          <w:b/>
          <w:bCs/>
          <w:sz w:val="24"/>
          <w:szCs w:val="20"/>
        </w:rPr>
        <w:t>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слышали</w:t>
      </w:r>
      <w:r w:rsidRPr="00775FEF">
        <w:rPr>
          <w:rFonts w:ascii="Franklin Gothic Book" w:hAnsi="Franklin Gothic Book" w:cs="Arial"/>
          <w:b/>
          <w:bCs/>
          <w:sz w:val="24"/>
          <w:szCs w:val="20"/>
        </w:rPr>
        <w:t>? С</w:t>
      </w:r>
      <w:r w:rsidRPr="00775FEF">
        <w:rPr>
          <w:rFonts w:ascii="Franklin Gothic Book" w:hAnsi="Franklin Gothic Book" w:cs="Arial" w:hint="eastAsia"/>
          <w:b/>
          <w:bCs/>
          <w:sz w:val="24"/>
          <w:szCs w:val="20"/>
        </w:rPr>
        <w:t>лышали</w:t>
      </w:r>
      <w:r w:rsidRPr="00775FEF">
        <w:rPr>
          <w:rFonts w:ascii="Franklin Gothic Book" w:hAnsi="Franklin Gothic Book" w:cs="Arial"/>
          <w:b/>
          <w:bCs/>
          <w:sz w:val="24"/>
          <w:szCs w:val="20"/>
        </w:rPr>
        <w:t>? С</w:t>
      </w:r>
      <w:r w:rsidRPr="00775FEF">
        <w:rPr>
          <w:rFonts w:ascii="Franklin Gothic Book" w:hAnsi="Franklin Gothic Book" w:cs="Arial" w:hint="eastAsia"/>
          <w:b/>
          <w:bCs/>
          <w:sz w:val="24"/>
          <w:szCs w:val="20"/>
        </w:rPr>
        <w:t>лышали</w:t>
      </w:r>
      <w:r w:rsidRPr="00775FEF">
        <w:rPr>
          <w:rFonts w:ascii="Franklin Gothic Book" w:hAnsi="Franklin Gothic Book" w:cs="Arial"/>
          <w:b/>
          <w:bCs/>
          <w:sz w:val="24"/>
          <w:szCs w:val="20"/>
        </w:rPr>
        <w:t>?</w:t>
      </w:r>
    </w:p>
    <w:p w14:paraId="208421FA" w14:textId="77777777" w:rsidR="00775FEF" w:rsidRPr="00775FEF" w:rsidRDefault="00775FEF" w:rsidP="00775FEF">
      <w:pPr>
        <w:spacing w:before="120" w:after="0"/>
        <w:jc w:val="both"/>
        <w:rPr>
          <w:rFonts w:ascii="Franklin Gothic Book" w:hAnsi="Franklin Gothic Book" w:cs="Arial"/>
          <w:bCs/>
          <w:sz w:val="24"/>
          <w:szCs w:val="24"/>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Я </w:t>
      </w:r>
      <w:r w:rsidRPr="00775FEF">
        <w:rPr>
          <w:rFonts w:ascii="Franklin Gothic Book" w:hAnsi="Franklin Gothic Book" w:cs="Arial" w:hint="eastAsia"/>
          <w:bCs/>
          <w:sz w:val="24"/>
          <w:szCs w:val="20"/>
        </w:rPr>
        <w:t>слышал</w:t>
      </w:r>
      <w:r w:rsidRPr="00775FEF">
        <w:rPr>
          <w:rFonts w:ascii="Franklin Gothic Book" w:hAnsi="Franklin Gothic Book" w:cs="Arial"/>
          <w:bCs/>
          <w:sz w:val="24"/>
          <w:szCs w:val="20"/>
        </w:rPr>
        <w:t xml:space="preserve">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общий шум, говорят одновременно</w:t>
      </w:r>
      <w:r w:rsidRPr="00775FEF">
        <w:rPr>
          <w:rFonts w:ascii="Franklin Gothic Book" w:hAnsi="Franklin Gothic Book" w:cs="Arial"/>
          <w:bCs/>
          <w:sz w:val="24"/>
          <w:szCs w:val="24"/>
        </w:rPr>
        <w:t>).</w:t>
      </w:r>
    </w:p>
    <w:p w14:paraId="08183AA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Пару лет назад она прогремела во всех этих.</w:t>
      </w:r>
    </w:p>
    <w:p w14:paraId="248DFEEB"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А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вообще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вы</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слышали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вы</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знали</w:t>
      </w:r>
      <w:r w:rsidRPr="00775FEF">
        <w:rPr>
          <w:rFonts w:ascii="Franklin Gothic Book" w:hAnsi="Franklin Gothic Book" w:cs="Arial"/>
          <w:b/>
          <w:bCs/>
          <w:sz w:val="24"/>
          <w:szCs w:val="20"/>
        </w:rPr>
        <w:t>? С</w:t>
      </w:r>
      <w:r w:rsidRPr="00775FEF">
        <w:rPr>
          <w:rFonts w:ascii="Franklin Gothic Book" w:hAnsi="Franklin Gothic Book" w:cs="Arial" w:hint="eastAsia"/>
          <w:b/>
          <w:bCs/>
          <w:sz w:val="24"/>
          <w:szCs w:val="20"/>
        </w:rPr>
        <w:t>казали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поводу</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Лаврова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ещё</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помните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из</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этой</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истории</w:t>
      </w:r>
      <w:r w:rsidRPr="00775FEF">
        <w:rPr>
          <w:rFonts w:ascii="Franklin Gothic Book" w:hAnsi="Franklin Gothic Book" w:cs="Arial"/>
          <w:b/>
          <w:bCs/>
          <w:sz w:val="24"/>
          <w:szCs w:val="20"/>
        </w:rPr>
        <w:t>?</w:t>
      </w:r>
    </w:p>
    <w:p w14:paraId="76793B5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Я </w:t>
      </w:r>
      <w:r w:rsidRPr="00775FEF">
        <w:rPr>
          <w:rFonts w:ascii="Franklin Gothic Book" w:hAnsi="Franklin Gothic Book" w:cs="Arial" w:hint="eastAsia"/>
          <w:bCs/>
          <w:sz w:val="24"/>
          <w:szCs w:val="20"/>
        </w:rPr>
        <w:t>помню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неоднозначность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встреч</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таким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товарищем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Навальный</w:t>
      </w:r>
      <w:r w:rsidRPr="00775FEF">
        <w:rPr>
          <w:rFonts w:ascii="Franklin Gothic Book" w:hAnsi="Franklin Gothic Book" w:cs="Arial"/>
          <w:bCs/>
          <w:sz w:val="24"/>
          <w:szCs w:val="20"/>
        </w:rPr>
        <w:t xml:space="preserve">. И </w:t>
      </w:r>
      <w:r w:rsidRPr="00775FEF">
        <w:rPr>
          <w:rFonts w:ascii="Franklin Gothic Book" w:hAnsi="Franklin Gothic Book" w:cs="Arial" w:hint="eastAsia"/>
          <w:bCs/>
          <w:sz w:val="24"/>
          <w:szCs w:val="20"/>
        </w:rPr>
        <w:t>неоднозначность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встречи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моему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Барнауле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встреча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студентами</w:t>
      </w:r>
      <w:r w:rsidRPr="00775FEF">
        <w:rPr>
          <w:rFonts w:ascii="Franklin Gothic Book" w:hAnsi="Franklin Gothic Book" w:cs="Arial"/>
          <w:bCs/>
          <w:sz w:val="24"/>
          <w:szCs w:val="20"/>
        </w:rPr>
        <w:t>. П</w:t>
      </w:r>
      <w:r w:rsidRPr="00775FEF">
        <w:rPr>
          <w:rFonts w:ascii="Franklin Gothic Book" w:hAnsi="Franklin Gothic Book" w:cs="Arial" w:hint="eastAsia"/>
          <w:bCs/>
          <w:sz w:val="24"/>
          <w:szCs w:val="20"/>
        </w:rPr>
        <w:t>отому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очень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неоднозначно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приняли</w:t>
      </w:r>
      <w:r w:rsidRPr="00775FEF">
        <w:rPr>
          <w:rFonts w:ascii="Franklin Gothic Book" w:hAnsi="Franklin Gothic Book" w:cs="Arial"/>
          <w:bCs/>
          <w:sz w:val="24"/>
          <w:szCs w:val="20"/>
        </w:rPr>
        <w:t>.</w:t>
      </w:r>
    </w:p>
    <w:p w14:paraId="23E63466"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А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случилось</w:t>
      </w:r>
      <w:r w:rsidRPr="00775FEF">
        <w:rPr>
          <w:rFonts w:ascii="Franklin Gothic Book" w:hAnsi="Franklin Gothic Book" w:cs="Arial"/>
          <w:b/>
          <w:bCs/>
          <w:sz w:val="24"/>
          <w:szCs w:val="20"/>
        </w:rPr>
        <w:t>?</w:t>
      </w:r>
    </w:p>
    <w:p w14:paraId="5175051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В </w:t>
      </w:r>
      <w:r w:rsidRPr="00775FEF">
        <w:rPr>
          <w:rFonts w:ascii="Franklin Gothic Book" w:hAnsi="Franklin Gothic Book" w:cs="Arial" w:hint="eastAsia"/>
          <w:bCs/>
          <w:sz w:val="24"/>
          <w:szCs w:val="20"/>
        </w:rPr>
        <w:t>институте</w:t>
      </w:r>
      <w:r w:rsidRPr="00775FEF">
        <w:rPr>
          <w:rFonts w:ascii="Franklin Gothic Book" w:hAnsi="Franklin Gothic Book" w:cs="Arial"/>
          <w:bCs/>
          <w:sz w:val="24"/>
          <w:szCs w:val="20"/>
        </w:rPr>
        <w:t xml:space="preserve"> её не </w:t>
      </w:r>
      <w:r w:rsidRPr="00775FEF">
        <w:rPr>
          <w:rFonts w:ascii="Franklin Gothic Book" w:hAnsi="Franklin Gothic Book" w:cs="Arial" w:hint="eastAsia"/>
          <w:bCs/>
          <w:sz w:val="24"/>
          <w:szCs w:val="20"/>
        </w:rPr>
        <w:t>хотели</w:t>
      </w:r>
      <w:r w:rsidRPr="00775FEF">
        <w:rPr>
          <w:rFonts w:ascii="Franklin Gothic Book" w:hAnsi="Franklin Gothic Book" w:cs="Arial"/>
          <w:bCs/>
          <w:sz w:val="24"/>
          <w:szCs w:val="20"/>
        </w:rPr>
        <w:t>, она пришла и…</w:t>
      </w:r>
    </w:p>
    <w:p w14:paraId="115153F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С </w:t>
      </w:r>
      <w:r w:rsidRPr="00775FEF">
        <w:rPr>
          <w:rFonts w:ascii="Franklin Gothic Book" w:hAnsi="Franklin Gothic Book" w:cs="Arial" w:hint="eastAsia"/>
          <w:bCs/>
          <w:sz w:val="24"/>
          <w:szCs w:val="20"/>
        </w:rPr>
        <w:t>холодом</w:t>
      </w:r>
      <w:r w:rsidRPr="00775FEF">
        <w:rPr>
          <w:rFonts w:ascii="Franklin Gothic Book" w:hAnsi="Franklin Gothic Book" w:cs="Arial"/>
          <w:bCs/>
          <w:sz w:val="24"/>
          <w:szCs w:val="20"/>
        </w:rPr>
        <w:t>, по-моему.</w:t>
      </w:r>
    </w:p>
    <w:p w14:paraId="780F1A4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И </w:t>
      </w:r>
      <w:r w:rsidRPr="00775FEF">
        <w:rPr>
          <w:rFonts w:ascii="Franklin Gothic Book" w:hAnsi="Franklin Gothic Book" w:cs="Arial" w:hint="eastAsia"/>
          <w:bCs/>
          <w:sz w:val="24"/>
          <w:szCs w:val="20"/>
        </w:rPr>
        <w:t>уже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после</w:t>
      </w:r>
      <w:r w:rsidRPr="00775FEF">
        <w:rPr>
          <w:rFonts w:ascii="Franklin Gothic Book" w:hAnsi="Franklin Gothic Book" w:cs="Arial"/>
          <w:bCs/>
          <w:sz w:val="24"/>
          <w:szCs w:val="20"/>
        </w:rPr>
        <w:t>.</w:t>
      </w:r>
    </w:p>
    <w:p w14:paraId="7670C134"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Н</w:t>
      </w:r>
      <w:r w:rsidRPr="00775FEF">
        <w:rPr>
          <w:rFonts w:ascii="Franklin Gothic Book" w:hAnsi="Franklin Gothic Book" w:cs="Arial" w:hint="eastAsia"/>
          <w:b/>
          <w:bCs/>
          <w:sz w:val="24"/>
          <w:szCs w:val="20"/>
        </w:rPr>
        <w:t>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они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сразу</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хотели</w:t>
      </w:r>
      <w:r w:rsidRPr="00775FEF">
        <w:rPr>
          <w:rFonts w:ascii="Franklin Gothic Book" w:hAnsi="Franklin Gothic Book" w:cs="Arial"/>
          <w:b/>
          <w:bCs/>
          <w:sz w:val="24"/>
          <w:szCs w:val="20"/>
        </w:rPr>
        <w:t>?</w:t>
      </w:r>
    </w:p>
    <w:p w14:paraId="5EB0E1C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Э</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после</w:t>
      </w:r>
      <w:r w:rsidRPr="00775FEF">
        <w:rPr>
          <w:rFonts w:ascii="Franklin Gothic Book" w:hAnsi="Franklin Gothic Book" w:cs="Arial"/>
          <w:bCs/>
          <w:sz w:val="24"/>
          <w:szCs w:val="20"/>
        </w:rPr>
        <w:t>.</w:t>
      </w:r>
    </w:p>
    <w:p w14:paraId="42D33D5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Э</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после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пришли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начала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обещать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очень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холодно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встретили</w:t>
      </w:r>
      <w:r w:rsidRPr="00775FEF">
        <w:rPr>
          <w:rFonts w:ascii="Franklin Gothic Book" w:hAnsi="Franklin Gothic Book" w:cs="Arial"/>
          <w:bCs/>
          <w:sz w:val="24"/>
          <w:szCs w:val="20"/>
        </w:rPr>
        <w:t>.</w:t>
      </w:r>
    </w:p>
    <w:p w14:paraId="3CE4A0C6"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А</w:t>
      </w:r>
      <w:r w:rsidRPr="00775FEF">
        <w:rPr>
          <w:rFonts w:ascii="Franklin Gothic Book" w:hAnsi="Franklin Gothic Book" w:cs="Arial" w:hint="eastAsia"/>
          <w:b/>
          <w:bCs/>
          <w:sz w:val="24"/>
          <w:szCs w:val="20"/>
        </w:rPr>
        <w:t>га</w:t>
      </w:r>
      <w:r w:rsidRPr="00775FEF">
        <w:rPr>
          <w:rFonts w:ascii="Franklin Gothic Book" w:hAnsi="Franklin Gothic Book" w:cs="Arial"/>
          <w:b/>
          <w:bCs/>
          <w:sz w:val="24"/>
          <w:szCs w:val="20"/>
        </w:rPr>
        <w:t xml:space="preserve">. И </w:t>
      </w:r>
      <w:r w:rsidRPr="00775FEF">
        <w:rPr>
          <w:rFonts w:ascii="Franklin Gothic Book" w:hAnsi="Franklin Gothic Book" w:cs="Arial" w:hint="eastAsia"/>
          <w:b/>
          <w:bCs/>
          <w:sz w:val="24"/>
          <w:szCs w:val="20"/>
        </w:rPr>
        <w:t>непонятно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почему</w:t>
      </w:r>
      <w:r w:rsidRPr="00775FEF">
        <w:rPr>
          <w:rFonts w:ascii="Franklin Gothic Book" w:hAnsi="Franklin Gothic Book" w:cs="Arial"/>
          <w:b/>
          <w:bCs/>
          <w:sz w:val="24"/>
          <w:szCs w:val="20"/>
        </w:rPr>
        <w:t>?</w:t>
      </w:r>
    </w:p>
    <w:p w14:paraId="29F89CE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О</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вот: «Д</w:t>
      </w:r>
      <w:r w:rsidRPr="00775FEF">
        <w:rPr>
          <w:rFonts w:ascii="Franklin Gothic Book" w:hAnsi="Franklin Gothic Book" w:cs="Arial" w:hint="eastAsia"/>
          <w:bCs/>
          <w:sz w:val="24"/>
          <w:szCs w:val="20"/>
        </w:rPr>
        <w:t>авайте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ребята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похлопаем»</w:t>
      </w:r>
      <w:r w:rsidRPr="00775FEF">
        <w:rPr>
          <w:rFonts w:ascii="Franklin Gothic Book" w:hAnsi="Franklin Gothic Book" w:cs="Arial"/>
          <w:bCs/>
          <w:sz w:val="24"/>
          <w:szCs w:val="20"/>
        </w:rPr>
        <w:t>.</w:t>
      </w:r>
    </w:p>
    <w:p w14:paraId="41A91780"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А </w:t>
      </w:r>
      <w:r w:rsidRPr="00775FEF">
        <w:rPr>
          <w:rFonts w:ascii="Franklin Gothic Book" w:hAnsi="Franklin Gothic Book" w:cs="Arial" w:hint="eastAsia"/>
          <w:b/>
          <w:bCs/>
          <w:sz w:val="24"/>
          <w:szCs w:val="20"/>
        </w:rPr>
        <w:t>ребята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похлопали</w:t>
      </w:r>
      <w:r w:rsidRPr="00775FEF">
        <w:rPr>
          <w:rFonts w:ascii="Franklin Gothic Book" w:hAnsi="Franklin Gothic Book" w:cs="Arial"/>
          <w:b/>
          <w:bCs/>
          <w:sz w:val="24"/>
          <w:szCs w:val="20"/>
        </w:rPr>
        <w:t>?</w:t>
      </w:r>
    </w:p>
    <w:p w14:paraId="0EF7567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w:t>
      </w:r>
    </w:p>
    <w:p w14:paraId="41BC688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А </w:t>
      </w:r>
      <w:r w:rsidRPr="00775FEF">
        <w:rPr>
          <w:rFonts w:ascii="Franklin Gothic Book" w:hAnsi="Franklin Gothic Book" w:cs="Arial" w:hint="eastAsia"/>
          <w:bCs/>
          <w:sz w:val="24"/>
          <w:szCs w:val="20"/>
        </w:rPr>
        <w:t>свидание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свидание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w:t>
      </w:r>
    </w:p>
    <w:p w14:paraId="7402A1F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О </w:t>
      </w:r>
      <w:r w:rsidRPr="00775FEF">
        <w:rPr>
          <w:rFonts w:ascii="Franklin Gothic Book" w:hAnsi="Franklin Gothic Book" w:cs="Arial" w:hint="eastAsia"/>
          <w:bCs/>
          <w:sz w:val="24"/>
          <w:szCs w:val="20"/>
        </w:rPr>
        <w:t>зуме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рассказали</w:t>
      </w:r>
      <w:r w:rsidRPr="00775FEF">
        <w:rPr>
          <w:rFonts w:ascii="Franklin Gothic Book" w:hAnsi="Franklin Gothic Book" w:cs="Arial"/>
          <w:bCs/>
          <w:sz w:val="24"/>
          <w:szCs w:val="20"/>
        </w:rPr>
        <w:t xml:space="preserve">, ты </w:t>
      </w:r>
      <w:r w:rsidRPr="00775FEF">
        <w:rPr>
          <w:rFonts w:ascii="Franklin Gothic Book" w:hAnsi="Franklin Gothic Book" w:cs="Arial" w:hint="eastAsia"/>
          <w:bCs/>
          <w:sz w:val="24"/>
          <w:szCs w:val="20"/>
        </w:rPr>
        <w:t>кто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 Ч</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здесь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делаешь</w:t>
      </w:r>
      <w:r w:rsidRPr="00775FEF">
        <w:rPr>
          <w:rFonts w:ascii="Franklin Gothic Book" w:hAnsi="Franklin Gothic Book" w:cs="Arial"/>
          <w:bCs/>
          <w:sz w:val="24"/>
          <w:szCs w:val="20"/>
        </w:rPr>
        <w:t xml:space="preserve">? У </w:t>
      </w:r>
      <w:r w:rsidRPr="00775FEF">
        <w:rPr>
          <w:rFonts w:ascii="Franklin Gothic Book" w:hAnsi="Franklin Gothic Book" w:cs="Arial" w:hint="eastAsia"/>
          <w:bCs/>
          <w:sz w:val="24"/>
          <w:szCs w:val="20"/>
        </w:rPr>
        <w:t>нас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доты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простаи</w:t>
      </w:r>
      <w:r w:rsidRPr="00775FEF">
        <w:rPr>
          <w:rFonts w:ascii="Franklin Gothic Book" w:hAnsi="Franklin Gothic Book" w:cs="Arial"/>
          <w:bCs/>
          <w:sz w:val="24"/>
          <w:szCs w:val="20"/>
        </w:rPr>
        <w:t>вают.</w:t>
      </w:r>
    </w:p>
    <w:p w14:paraId="240D416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У </w:t>
      </w:r>
      <w:r w:rsidRPr="00775FEF">
        <w:rPr>
          <w:rFonts w:ascii="Franklin Gothic Book" w:hAnsi="Franklin Gothic Book" w:cs="Arial" w:hint="eastAsia"/>
          <w:bCs/>
          <w:sz w:val="24"/>
          <w:szCs w:val="20"/>
        </w:rPr>
        <w:t>меня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момент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противостояние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прекрасно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помню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из</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за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меня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студенты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противостояние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оппозиции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очень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большое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момент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такой</w:t>
      </w:r>
      <w:r w:rsidRPr="00775FEF">
        <w:rPr>
          <w:rFonts w:ascii="Franklin Gothic Book" w:hAnsi="Franklin Gothic Book" w:cs="Arial"/>
          <w:bCs/>
          <w:sz w:val="24"/>
          <w:szCs w:val="20"/>
        </w:rPr>
        <w:t>…</w:t>
      </w:r>
    </w:p>
    <w:p w14:paraId="2B93B64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О</w:t>
      </w:r>
      <w:r w:rsidRPr="00775FEF">
        <w:rPr>
          <w:rFonts w:ascii="Franklin Gothic Book" w:hAnsi="Franklin Gothic Book" w:cs="Arial" w:hint="eastAsia"/>
          <w:bCs/>
          <w:sz w:val="24"/>
          <w:szCs w:val="20"/>
        </w:rPr>
        <w:t>ппозиция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нас</w:t>
      </w:r>
      <w:r w:rsidRPr="00775FEF">
        <w:rPr>
          <w:rFonts w:ascii="Franklin Gothic Book" w:hAnsi="Franklin Gothic Book" w:cs="Arial"/>
          <w:bCs/>
          <w:sz w:val="24"/>
          <w:szCs w:val="20"/>
        </w:rPr>
        <w:t>?</w:t>
      </w:r>
    </w:p>
    <w:p w14:paraId="5CC3DCA3" w14:textId="77777777" w:rsidR="00775FEF" w:rsidRPr="00775FEF" w:rsidRDefault="00775FEF" w:rsidP="00775FEF">
      <w:pPr>
        <w:spacing w:before="120" w:after="0"/>
        <w:jc w:val="both"/>
        <w:rPr>
          <w:rFonts w:ascii="Franklin Gothic Book" w:hAnsi="Franklin Gothic Book" w:cs="Arial"/>
          <w:bCs/>
          <w:sz w:val="24"/>
          <w:szCs w:val="24"/>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нас</w:t>
      </w:r>
      <w:r w:rsidRPr="00775FEF">
        <w:rPr>
          <w:rFonts w:ascii="Franklin Gothic Book" w:hAnsi="Franklin Gothic Book" w:cs="Arial"/>
          <w:bCs/>
          <w:sz w:val="24"/>
          <w:szCs w:val="20"/>
        </w:rPr>
        <w:t>. С</w:t>
      </w:r>
      <w:r w:rsidRPr="00775FEF">
        <w:rPr>
          <w:rFonts w:ascii="Franklin Gothic Book" w:hAnsi="Franklin Gothic Book" w:cs="Arial" w:hint="eastAsia"/>
          <w:bCs/>
          <w:sz w:val="24"/>
          <w:szCs w:val="20"/>
        </w:rPr>
        <w:t>туденты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часто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выражают</w:t>
      </w:r>
      <w:r w:rsidRPr="00775FEF">
        <w:rPr>
          <w:rFonts w:ascii="Franklin Gothic Book" w:hAnsi="Franklin Gothic Book" w:cs="Arial"/>
          <w:bCs/>
          <w:sz w:val="24"/>
          <w:szCs w:val="20"/>
        </w:rPr>
        <w:t xml:space="preserve"> оппозиционные </w:t>
      </w:r>
      <w:r w:rsidRPr="00775FEF">
        <w:rPr>
          <w:rFonts w:ascii="Franklin Gothic Book" w:hAnsi="Franklin Gothic Book" w:cs="Arial" w:hint="eastAsia"/>
          <w:bCs/>
          <w:sz w:val="24"/>
          <w:szCs w:val="20"/>
        </w:rPr>
        <w:t>мнения</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акое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бывает</w:t>
      </w:r>
      <w:r w:rsidRPr="00775FEF">
        <w:rPr>
          <w:rFonts w:ascii="Franklin Gothic Book" w:hAnsi="Franklin Gothic Book" w:cs="Arial"/>
          <w:bCs/>
          <w:sz w:val="24"/>
          <w:szCs w:val="20"/>
        </w:rPr>
        <w:t xml:space="preserve">.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общий шум, говорят одновременно</w:t>
      </w:r>
      <w:r w:rsidRPr="00775FEF">
        <w:rPr>
          <w:rFonts w:ascii="Franklin Gothic Book" w:hAnsi="Franklin Gothic Book" w:cs="Arial"/>
          <w:bCs/>
          <w:sz w:val="24"/>
          <w:szCs w:val="24"/>
        </w:rPr>
        <w:t>).</w:t>
      </w:r>
    </w:p>
    <w:p w14:paraId="60F4512C" w14:textId="5C686CCB"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4"/>
        </w:rPr>
        <w:t xml:space="preserve">Женщина: </w:t>
      </w:r>
      <w:r w:rsidRPr="00775FEF">
        <w:rPr>
          <w:rFonts w:ascii="Franklin Gothic Book" w:hAnsi="Franklin Gothic Book" w:cs="Arial"/>
          <w:bCs/>
          <w:sz w:val="24"/>
          <w:szCs w:val="20"/>
        </w:rPr>
        <w:t xml:space="preserve">У </w:t>
      </w:r>
      <w:r w:rsidRPr="00775FEF">
        <w:rPr>
          <w:rFonts w:ascii="Franklin Gothic Book" w:hAnsi="Franklin Gothic Book" w:cs="Arial" w:hint="eastAsia"/>
          <w:bCs/>
          <w:sz w:val="24"/>
          <w:szCs w:val="20"/>
        </w:rPr>
        <w:t>меня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какие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митинги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антиправительственные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00575A67">
        <w:rPr>
          <w:rFonts w:ascii="Franklin Gothic Book" w:hAnsi="Franklin Gothic Book" w:cs="Arial" w:hint="eastAsia"/>
          <w:bCs/>
          <w:sz w:val="24"/>
          <w:szCs w:val="20"/>
        </w:rPr>
        <w:t>Сахарова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вот</w:t>
      </w:r>
      <w:r w:rsidRPr="00775FEF">
        <w:rPr>
          <w:rFonts w:ascii="Franklin Gothic Book" w:hAnsi="Franklin Gothic Book" w:cs="Arial"/>
          <w:bCs/>
          <w:sz w:val="24"/>
          <w:szCs w:val="20"/>
        </w:rPr>
        <w:t>.</w:t>
      </w:r>
    </w:p>
    <w:p w14:paraId="17DAFDC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w:t>
      </w:r>
    </w:p>
    <w:p w14:paraId="474640E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С</w:t>
      </w:r>
      <w:r w:rsidRPr="00775FEF">
        <w:rPr>
          <w:rFonts w:ascii="Franklin Gothic Book" w:hAnsi="Franklin Gothic Book" w:cs="Arial" w:hint="eastAsia"/>
          <w:bCs/>
          <w:sz w:val="24"/>
          <w:szCs w:val="20"/>
        </w:rPr>
        <w:t>ахаров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какие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концерты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даже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недели</w:t>
      </w:r>
      <w:r w:rsidRPr="00775FEF">
        <w:rPr>
          <w:rFonts w:ascii="Franklin Gothic Book" w:hAnsi="Franklin Gothic Book" w:cs="Arial"/>
          <w:bCs/>
          <w:sz w:val="24"/>
          <w:szCs w:val="20"/>
        </w:rPr>
        <w:t>.</w:t>
      </w:r>
    </w:p>
    <w:p w14:paraId="6D351C6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В </w:t>
      </w:r>
      <w:r w:rsidRPr="00775FEF">
        <w:rPr>
          <w:rFonts w:ascii="Franklin Gothic Book" w:hAnsi="Franklin Gothic Book" w:cs="Arial" w:hint="eastAsia"/>
          <w:bCs/>
          <w:sz w:val="24"/>
          <w:szCs w:val="20"/>
        </w:rPr>
        <w:t>общем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смысл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выступили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таким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мнением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несовпадающи</w:t>
      </w:r>
      <w:r w:rsidRPr="00775FEF">
        <w:rPr>
          <w:rFonts w:ascii="Franklin Gothic Book" w:hAnsi="Franklin Gothic Book" w:cs="Arial"/>
          <w:bCs/>
          <w:sz w:val="24"/>
          <w:szCs w:val="20"/>
        </w:rPr>
        <w:t xml:space="preserve">м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её</w:t>
      </w:r>
      <w:r w:rsidRPr="00775FEF">
        <w:rPr>
          <w:rFonts w:ascii="Franklin Gothic Book" w:hAnsi="Franklin Gothic Book" w:cs="Arial"/>
          <w:bCs/>
          <w:sz w:val="24"/>
          <w:szCs w:val="20"/>
        </w:rPr>
        <w:t>.</w:t>
      </w:r>
    </w:p>
    <w:p w14:paraId="298ED17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Т</w:t>
      </w:r>
      <w:r w:rsidRPr="00775FEF">
        <w:rPr>
          <w:rFonts w:ascii="Franklin Gothic Book" w:hAnsi="Franklin Gothic Book" w:cs="Arial" w:hint="eastAsia"/>
          <w:bCs/>
          <w:sz w:val="24"/>
          <w:szCs w:val="20"/>
        </w:rPr>
        <w:t>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назову</w:t>
      </w:r>
      <w:r w:rsidRPr="00775FEF">
        <w:rPr>
          <w:rFonts w:ascii="Franklin Gothic Book" w:hAnsi="Franklin Gothic Book" w:cs="Arial"/>
          <w:bCs/>
          <w:sz w:val="24"/>
          <w:szCs w:val="20"/>
        </w:rPr>
        <w:t>.</w:t>
      </w:r>
    </w:p>
    <w:p w14:paraId="6706916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П</w:t>
      </w:r>
      <w:r w:rsidRPr="00775FEF">
        <w:rPr>
          <w:rFonts w:ascii="Franklin Gothic Book" w:hAnsi="Franklin Gothic Book" w:cs="Arial" w:hint="eastAsia"/>
          <w:bCs/>
          <w:sz w:val="24"/>
          <w:szCs w:val="20"/>
        </w:rPr>
        <w:t>ричём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ярко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выраженно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совпадают</w:t>
      </w:r>
      <w:r w:rsidRPr="00775FEF">
        <w:rPr>
          <w:rFonts w:ascii="Franklin Gothic Book" w:hAnsi="Franklin Gothic Book" w:cs="Arial"/>
          <w:bCs/>
          <w:sz w:val="24"/>
          <w:szCs w:val="20"/>
        </w:rPr>
        <w:t>.</w:t>
      </w:r>
    </w:p>
    <w:p w14:paraId="0206029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w:t>
      </w:r>
      <w:r w:rsidRPr="00775FEF">
        <w:rPr>
          <w:rFonts w:ascii="Franklin Gothic Book" w:hAnsi="Franklin Gothic Book" w:cs="Arial" w:hint="eastAsia"/>
          <w:bCs/>
          <w:sz w:val="24"/>
          <w:szCs w:val="20"/>
        </w:rPr>
        <w:t>еожидаемое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скажем</w:t>
      </w:r>
      <w:r w:rsidRPr="00775FEF">
        <w:rPr>
          <w:rFonts w:ascii="Franklin Gothic Book" w:hAnsi="Franklin Gothic Book" w:cs="Arial"/>
          <w:bCs/>
          <w:sz w:val="24"/>
          <w:szCs w:val="20"/>
        </w:rPr>
        <w:t>. О</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написала, </w:t>
      </w:r>
      <w:r w:rsidRPr="00775FEF">
        <w:rPr>
          <w:rFonts w:ascii="Franklin Gothic Book" w:hAnsi="Franklin Gothic Book" w:cs="Arial" w:hint="eastAsia"/>
          <w:bCs/>
          <w:sz w:val="24"/>
          <w:szCs w:val="20"/>
        </w:rPr>
        <w:t>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неожидаемо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выказывали</w:t>
      </w:r>
      <w:r w:rsidRPr="00775FEF">
        <w:rPr>
          <w:rFonts w:ascii="Franklin Gothic Book" w:hAnsi="Franklin Gothic Book" w:cs="Arial"/>
          <w:bCs/>
          <w:sz w:val="24"/>
          <w:szCs w:val="20"/>
        </w:rPr>
        <w:t>.</w:t>
      </w:r>
    </w:p>
    <w:p w14:paraId="3B9DA488"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С</w:t>
      </w:r>
      <w:r w:rsidRPr="00775FEF">
        <w:rPr>
          <w:rFonts w:ascii="Franklin Gothic Book" w:hAnsi="Franklin Gothic Book" w:cs="Arial" w:hint="eastAsia"/>
          <w:b/>
          <w:bCs/>
          <w:sz w:val="24"/>
          <w:szCs w:val="20"/>
        </w:rPr>
        <w:t>туденты</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какими</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протестами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вышли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имею</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виду</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там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улице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просто</w:t>
      </w:r>
      <w:r w:rsidRPr="00775FEF">
        <w:rPr>
          <w:rFonts w:ascii="Franklin Gothic Book" w:hAnsi="Franklin Gothic Book" w:cs="Arial"/>
          <w:b/>
          <w:bCs/>
          <w:sz w:val="24"/>
          <w:szCs w:val="20"/>
        </w:rPr>
        <w:t>…</w:t>
      </w:r>
    </w:p>
    <w:p w14:paraId="29BDDB2A" w14:textId="77777777" w:rsidR="00775FEF" w:rsidRPr="00775FEF" w:rsidRDefault="00775FEF" w:rsidP="00775FEF">
      <w:pPr>
        <w:spacing w:before="120" w:after="0"/>
        <w:jc w:val="both"/>
        <w:rPr>
          <w:rFonts w:ascii="Franklin Gothic Book" w:hAnsi="Franklin Gothic Book" w:cs="Arial"/>
          <w:bCs/>
          <w:sz w:val="24"/>
          <w:szCs w:val="24"/>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w:t>
      </w:r>
      <w:r w:rsidRPr="00775FEF">
        <w:rPr>
          <w:rFonts w:ascii="Franklin Gothic Book" w:hAnsi="Franklin Gothic Book" w:cs="Arial" w:hint="eastAsia"/>
          <w:bCs/>
          <w:sz w:val="24"/>
          <w:szCs w:val="20"/>
        </w:rPr>
        <w:t>ет</w:t>
      </w:r>
      <w:r w:rsidRPr="00775FEF">
        <w:rPr>
          <w:rFonts w:ascii="Franklin Gothic Book" w:hAnsi="Franklin Gothic Book" w:cs="Arial"/>
          <w:bCs/>
          <w:sz w:val="24"/>
          <w:szCs w:val="20"/>
        </w:rPr>
        <w:t xml:space="preserve">, просто она </w:t>
      </w:r>
      <w:r w:rsidRPr="00775FEF">
        <w:rPr>
          <w:rFonts w:ascii="Franklin Gothic Book" w:hAnsi="Franklin Gothic Book" w:cs="Arial" w:hint="eastAsia"/>
          <w:bCs/>
          <w:sz w:val="24"/>
          <w:szCs w:val="20"/>
        </w:rPr>
        <w:t>приехала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вести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лекцию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думала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будет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вызывать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патриотизм</w:t>
      </w:r>
      <w:r w:rsidRPr="00775FEF">
        <w:rPr>
          <w:rFonts w:ascii="Franklin Gothic Book" w:hAnsi="Franklin Gothic Book" w:cs="Arial"/>
          <w:bCs/>
          <w:sz w:val="24"/>
          <w:szCs w:val="20"/>
        </w:rPr>
        <w:t>. Е</w:t>
      </w:r>
      <w:r w:rsidRPr="00775FEF">
        <w:rPr>
          <w:rFonts w:ascii="Franklin Gothic Book" w:hAnsi="Franklin Gothic Book" w:cs="Arial" w:hint="eastAsia"/>
          <w:bCs/>
          <w:sz w:val="24"/>
          <w:szCs w:val="20"/>
        </w:rPr>
        <w:t>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задали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определённые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вопросы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получены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неоднозначные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ответы</w:t>
      </w:r>
      <w:r w:rsidRPr="00775FEF">
        <w:rPr>
          <w:rFonts w:ascii="Franklin Gothic Book" w:hAnsi="Franklin Gothic Book" w:cs="Arial"/>
          <w:bCs/>
          <w:sz w:val="24"/>
          <w:szCs w:val="20"/>
        </w:rPr>
        <w:t xml:space="preserve">. И </w:t>
      </w:r>
      <w:r w:rsidRPr="00775FEF">
        <w:rPr>
          <w:rFonts w:ascii="Franklin Gothic Book" w:hAnsi="Franklin Gothic Book" w:cs="Arial" w:hint="eastAsia"/>
          <w:bCs/>
          <w:sz w:val="24"/>
          <w:szCs w:val="20"/>
        </w:rPr>
        <w:t>студенты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скажем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имея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хороший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опыт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образования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отсутствие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скажем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какого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страха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принципе</w:t>
      </w:r>
      <w:r w:rsidRPr="00775FEF">
        <w:rPr>
          <w:rFonts w:ascii="Franklin Gothic Book" w:hAnsi="Franklin Gothic Book" w:cs="Arial"/>
          <w:bCs/>
          <w:sz w:val="24"/>
          <w:szCs w:val="20"/>
        </w:rPr>
        <w:t xml:space="preserve">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смеётся</w:t>
      </w:r>
      <w:r w:rsidRPr="00775FEF">
        <w:rPr>
          <w:rFonts w:ascii="Franklin Gothic Book" w:hAnsi="Franklin Gothic Book" w:cs="Arial"/>
          <w:bCs/>
          <w:sz w:val="24"/>
          <w:szCs w:val="24"/>
        </w:rPr>
        <w:t>).</w:t>
      </w:r>
    </w:p>
    <w:p w14:paraId="738D97F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К</w:t>
      </w:r>
      <w:r w:rsidRPr="00775FEF">
        <w:rPr>
          <w:rFonts w:ascii="Franklin Gothic Book" w:hAnsi="Franklin Gothic Book" w:cs="Arial" w:hint="eastAsia"/>
          <w:bCs/>
          <w:sz w:val="24"/>
          <w:szCs w:val="20"/>
        </w:rPr>
        <w:t>орректности</w:t>
      </w:r>
      <w:r w:rsidRPr="00775FEF">
        <w:rPr>
          <w:rFonts w:ascii="Franklin Gothic Book" w:hAnsi="Franklin Gothic Book" w:cs="Arial"/>
          <w:bCs/>
          <w:sz w:val="24"/>
          <w:szCs w:val="20"/>
        </w:rPr>
        <w:t>.</w:t>
      </w:r>
    </w:p>
    <w:p w14:paraId="1A0D054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К</w:t>
      </w:r>
      <w:r w:rsidRPr="00775FEF">
        <w:rPr>
          <w:rFonts w:ascii="Franklin Gothic Book" w:hAnsi="Franklin Gothic Book" w:cs="Arial" w:hint="eastAsia"/>
          <w:bCs/>
          <w:sz w:val="24"/>
          <w:szCs w:val="20"/>
        </w:rPr>
        <w:t>орректности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остального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достаточно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хорошо</w:t>
      </w:r>
      <w:r w:rsidRPr="00775FEF">
        <w:rPr>
          <w:rFonts w:ascii="Franklin Gothic Book" w:hAnsi="Franklin Gothic Book" w:cs="Arial"/>
          <w:bCs/>
          <w:sz w:val="24"/>
          <w:szCs w:val="20"/>
        </w:rPr>
        <w:t xml:space="preserve"> вы</w:t>
      </w:r>
      <w:r w:rsidRPr="00775FEF">
        <w:rPr>
          <w:rFonts w:ascii="Franklin Gothic Book" w:hAnsi="Franklin Gothic Book" w:cs="Arial" w:hint="eastAsia"/>
          <w:bCs/>
          <w:sz w:val="24"/>
          <w:szCs w:val="20"/>
        </w:rPr>
        <w:t>разили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поддерживают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мнение</w:t>
      </w:r>
      <w:r w:rsidRPr="00775FEF">
        <w:rPr>
          <w:rFonts w:ascii="Franklin Gothic Book" w:hAnsi="Franklin Gothic Book" w:cs="Arial"/>
          <w:bCs/>
          <w:sz w:val="24"/>
          <w:szCs w:val="20"/>
        </w:rPr>
        <w:t>.</w:t>
      </w:r>
    </w:p>
    <w:p w14:paraId="008F4C95"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О</w:t>
      </w:r>
      <w:r w:rsidRPr="00775FEF">
        <w:rPr>
          <w:rFonts w:ascii="Franklin Gothic Book" w:hAnsi="Franklin Gothic Book" w:cs="Arial" w:hint="eastAsia"/>
          <w:b/>
          <w:bCs/>
          <w:sz w:val="24"/>
          <w:szCs w:val="20"/>
        </w:rPr>
        <w:t>ни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увидели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ней</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патриота</w:t>
      </w:r>
      <w:r w:rsidRPr="00775FEF">
        <w:rPr>
          <w:rFonts w:ascii="Franklin Gothic Book" w:hAnsi="Franklin Gothic Book" w:cs="Arial"/>
          <w:b/>
          <w:bCs/>
          <w:sz w:val="24"/>
          <w:szCs w:val="20"/>
        </w:rPr>
        <w:t>?</w:t>
      </w:r>
    </w:p>
    <w:p w14:paraId="1479ABE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w:t>
      </w:r>
      <w:r w:rsidRPr="00775FEF">
        <w:rPr>
          <w:rFonts w:ascii="Franklin Gothic Book" w:hAnsi="Franklin Gothic Book" w:cs="Arial" w:hint="eastAsia"/>
          <w:bCs/>
          <w:sz w:val="24"/>
          <w:szCs w:val="20"/>
        </w:rPr>
        <w:t>ет</w:t>
      </w:r>
      <w:r w:rsidRPr="00775FEF">
        <w:rPr>
          <w:rFonts w:ascii="Franklin Gothic Book" w:hAnsi="Franklin Gothic Book" w:cs="Arial"/>
          <w:bCs/>
          <w:sz w:val="24"/>
          <w:szCs w:val="20"/>
        </w:rPr>
        <w:t>.</w:t>
      </w:r>
    </w:p>
    <w:p w14:paraId="1AC554A1"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w:t>
      </w:r>
      <w:r w:rsidRPr="00775FEF">
        <w:rPr>
          <w:rFonts w:ascii="Franklin Gothic Book" w:hAnsi="Franklin Gothic Book" w:cs="Arial" w:hint="eastAsia"/>
          <w:b/>
          <w:bCs/>
          <w:sz w:val="24"/>
          <w:szCs w:val="20"/>
        </w:rPr>
        <w:t>орошо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может</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ещё</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слышали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про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эту</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историю</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Марии</w:t>
      </w:r>
      <w:r w:rsidRPr="00775FEF">
        <w:rPr>
          <w:rFonts w:ascii="Franklin Gothic Book" w:hAnsi="Franklin Gothic Book" w:cs="Arial"/>
          <w:b/>
          <w:bCs/>
          <w:sz w:val="24"/>
          <w:szCs w:val="20"/>
        </w:rPr>
        <w:t xml:space="preserve"> </w:t>
      </w:r>
      <w:proofErr w:type="spellStart"/>
      <w:r w:rsidRPr="00775FEF">
        <w:rPr>
          <w:rFonts w:ascii="Franklin Gothic Book" w:hAnsi="Franklin Gothic Book" w:cs="Arial" w:hint="eastAsia"/>
          <w:b/>
          <w:bCs/>
          <w:sz w:val="24"/>
          <w:szCs w:val="20"/>
        </w:rPr>
        <w:t>Бутиной</w:t>
      </w:r>
      <w:proofErr w:type="spellEnd"/>
      <w:r w:rsidRPr="00775FEF">
        <w:rPr>
          <w:rFonts w:ascii="Franklin Gothic Book" w:hAnsi="Franklin Gothic Book" w:cs="Arial"/>
          <w:b/>
          <w:bCs/>
          <w:sz w:val="24"/>
          <w:szCs w:val="20"/>
        </w:rPr>
        <w:t>? К</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читал</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СМИ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там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может</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быть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там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краем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уха</w:t>
      </w:r>
      <w:r w:rsidRPr="00775FEF">
        <w:rPr>
          <w:rFonts w:ascii="Franklin Gothic Book" w:hAnsi="Franklin Gothic Book" w:cs="Arial"/>
          <w:b/>
          <w:bCs/>
          <w:sz w:val="24"/>
          <w:szCs w:val="20"/>
        </w:rPr>
        <w:t xml:space="preserve">? А </w:t>
      </w:r>
      <w:r w:rsidRPr="00775FEF">
        <w:rPr>
          <w:rFonts w:ascii="Franklin Gothic Book" w:hAnsi="Franklin Gothic Book" w:cs="Arial" w:hint="eastAsia"/>
          <w:b/>
          <w:bCs/>
          <w:sz w:val="24"/>
          <w:szCs w:val="20"/>
        </w:rPr>
        <w:t>когда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вы</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смотрели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фильм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какой</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момент</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вы</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поняли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речь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идёт</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реальном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человеке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такой</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собственно</w:t>
      </w:r>
      <w:r w:rsidRPr="00775FEF">
        <w:rPr>
          <w:rFonts w:ascii="Franklin Gothic Book" w:hAnsi="Franklin Gothic Book" w:cs="Arial"/>
          <w:b/>
          <w:bCs/>
          <w:sz w:val="24"/>
          <w:szCs w:val="20"/>
        </w:rPr>
        <w:t>?</w:t>
      </w:r>
    </w:p>
    <w:p w14:paraId="1F4C65F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С </w:t>
      </w:r>
      <w:r w:rsidRPr="00775FEF">
        <w:rPr>
          <w:rFonts w:ascii="Franklin Gothic Book" w:hAnsi="Franklin Gothic Book" w:cs="Arial" w:hint="eastAsia"/>
          <w:bCs/>
          <w:sz w:val="24"/>
          <w:szCs w:val="20"/>
        </w:rPr>
        <w:t>третьей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серии</w:t>
      </w:r>
      <w:r w:rsidRPr="00775FEF">
        <w:rPr>
          <w:rFonts w:ascii="Franklin Gothic Book" w:hAnsi="Franklin Gothic Book" w:cs="Arial"/>
          <w:bCs/>
          <w:sz w:val="24"/>
          <w:szCs w:val="20"/>
        </w:rPr>
        <w:t xml:space="preserve">, как </w:t>
      </w:r>
      <w:r w:rsidRPr="00775FEF">
        <w:rPr>
          <w:rFonts w:ascii="Franklin Gothic Book" w:hAnsi="Franklin Gothic Book" w:cs="Arial" w:hint="eastAsia"/>
          <w:bCs/>
          <w:sz w:val="24"/>
          <w:szCs w:val="20"/>
        </w:rPr>
        <w:t>по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мне</w:t>
      </w:r>
      <w:r w:rsidRPr="00775FEF">
        <w:rPr>
          <w:rFonts w:ascii="Franklin Gothic Book" w:hAnsi="Franklin Gothic Book" w:cs="Arial"/>
          <w:bCs/>
          <w:sz w:val="24"/>
          <w:szCs w:val="20"/>
        </w:rPr>
        <w:t xml:space="preserve">. С </w:t>
      </w:r>
      <w:r w:rsidRPr="00775FEF">
        <w:rPr>
          <w:rFonts w:ascii="Franklin Gothic Book" w:hAnsi="Franklin Gothic Book" w:cs="Arial" w:hint="eastAsia"/>
          <w:bCs/>
          <w:sz w:val="24"/>
          <w:szCs w:val="20"/>
        </w:rPr>
        <w:t>третьей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серии</w:t>
      </w:r>
      <w:r w:rsidRPr="00775FEF">
        <w:rPr>
          <w:rFonts w:ascii="Franklin Gothic Book" w:hAnsi="Franklin Gothic Book" w:cs="Arial"/>
          <w:bCs/>
          <w:sz w:val="24"/>
          <w:szCs w:val="20"/>
        </w:rPr>
        <w:t>.</w:t>
      </w:r>
    </w:p>
    <w:p w14:paraId="50EF884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М</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первой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показалось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забрали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сразу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ясно</w:t>
      </w:r>
      <w:r w:rsidRPr="00775FEF">
        <w:rPr>
          <w:rFonts w:ascii="Franklin Gothic Book" w:hAnsi="Franklin Gothic Book" w:cs="Arial"/>
          <w:bCs/>
          <w:sz w:val="24"/>
          <w:szCs w:val="20"/>
        </w:rPr>
        <w:t xml:space="preserve">, что </w:t>
      </w:r>
      <w:r w:rsidRPr="00775FEF">
        <w:rPr>
          <w:rFonts w:ascii="Franklin Gothic Book" w:hAnsi="Franklin Gothic Book" w:cs="Arial" w:hint="eastAsia"/>
          <w:bCs/>
          <w:sz w:val="24"/>
          <w:szCs w:val="20"/>
        </w:rPr>
        <w:t>какой</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агент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типа</w:t>
      </w:r>
      <w:r w:rsidRPr="00775FEF">
        <w:rPr>
          <w:rFonts w:ascii="Franklin Gothic Book" w:hAnsi="Franklin Gothic Book" w:cs="Arial"/>
          <w:bCs/>
          <w:sz w:val="24"/>
          <w:szCs w:val="20"/>
        </w:rPr>
        <w:t xml:space="preserve">.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общий шум, говорят одновременно</w:t>
      </w:r>
      <w:r w:rsidRPr="00775FEF">
        <w:rPr>
          <w:rFonts w:ascii="Franklin Gothic Book" w:hAnsi="Franklin Gothic Book" w:cs="Arial"/>
          <w:bCs/>
          <w:sz w:val="24"/>
          <w:szCs w:val="24"/>
        </w:rPr>
        <w:t>).</w:t>
      </w:r>
    </w:p>
    <w:p w14:paraId="104C1D6B"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Какой-то агент.</w:t>
      </w:r>
    </w:p>
    <w:p w14:paraId="5311593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П</w:t>
      </w:r>
      <w:r w:rsidRPr="00775FEF">
        <w:rPr>
          <w:rFonts w:ascii="Franklin Gothic Book" w:hAnsi="Franklin Gothic Book" w:cs="Arial" w:hint="eastAsia"/>
          <w:bCs/>
          <w:sz w:val="24"/>
          <w:szCs w:val="20"/>
        </w:rPr>
        <w:t>онимаешь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где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ковыряешься у себя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памяти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информации</w:t>
      </w:r>
      <w:r w:rsidRPr="00775FEF">
        <w:rPr>
          <w:rFonts w:ascii="Franklin Gothic Book" w:hAnsi="Franklin Gothic Book" w:cs="Arial"/>
          <w:bCs/>
          <w:sz w:val="24"/>
          <w:szCs w:val="20"/>
        </w:rPr>
        <w:t>.</w:t>
      </w:r>
    </w:p>
    <w:p w14:paraId="5B97F6B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w:t>
      </w:r>
    </w:p>
    <w:p w14:paraId="6FE151C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А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третьей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тут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понимаешь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какие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звоночки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были</w:t>
      </w:r>
      <w:r w:rsidRPr="00775FEF">
        <w:rPr>
          <w:rFonts w:ascii="Franklin Gothic Book" w:hAnsi="Franklin Gothic Book" w:cs="Arial"/>
          <w:bCs/>
          <w:sz w:val="24"/>
          <w:szCs w:val="20"/>
        </w:rPr>
        <w:t xml:space="preserve">. И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говорила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ранее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придя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домой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начинаешь</w:t>
      </w:r>
      <w:r w:rsidRPr="00775FEF">
        <w:rPr>
          <w:rFonts w:ascii="Franklin Gothic Book" w:hAnsi="Franklin Gothic Book" w:cs="Arial"/>
          <w:bCs/>
          <w:sz w:val="24"/>
          <w:szCs w:val="20"/>
        </w:rPr>
        <w:t>: «А</w:t>
      </w:r>
      <w:r w:rsidRPr="00775FEF">
        <w:rPr>
          <w:rFonts w:ascii="Franklin Gothic Book" w:hAnsi="Franklin Gothic Book" w:cs="Arial" w:hint="eastAsia"/>
          <w:bCs/>
          <w:sz w:val="24"/>
          <w:szCs w:val="20"/>
        </w:rPr>
        <w:t>х</w:t>
      </w:r>
      <w:r w:rsidRPr="00775FEF">
        <w:rPr>
          <w:rFonts w:ascii="Franklin Gothic Book" w:hAnsi="Franklin Gothic Book" w:cs="Arial"/>
          <w:bCs/>
          <w:sz w:val="24"/>
          <w:szCs w:val="20"/>
        </w:rPr>
        <w:t xml:space="preserve">, вот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откуда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ноги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растут»</w:t>
      </w:r>
      <w:r w:rsidRPr="00775FEF">
        <w:rPr>
          <w:rFonts w:ascii="Franklin Gothic Book" w:hAnsi="Franklin Gothic Book" w:cs="Arial"/>
          <w:bCs/>
          <w:sz w:val="24"/>
          <w:szCs w:val="20"/>
        </w:rPr>
        <w:t>. С</w:t>
      </w:r>
      <w:r w:rsidRPr="00775FEF">
        <w:rPr>
          <w:rFonts w:ascii="Franklin Gothic Book" w:hAnsi="Franklin Gothic Book" w:cs="Arial" w:hint="eastAsia"/>
          <w:bCs/>
          <w:sz w:val="24"/>
          <w:szCs w:val="20"/>
        </w:rPr>
        <w:t>обственно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w:t>
      </w:r>
    </w:p>
    <w:p w14:paraId="320B241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У </w:t>
      </w:r>
      <w:r w:rsidRPr="00775FEF">
        <w:rPr>
          <w:rFonts w:ascii="Franklin Gothic Book" w:hAnsi="Franklin Gothic Book" w:cs="Arial" w:hint="eastAsia"/>
          <w:bCs/>
          <w:sz w:val="24"/>
          <w:szCs w:val="20"/>
        </w:rPr>
        <w:t>меня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сразу</w:t>
      </w:r>
      <w:r w:rsidRPr="00775FEF">
        <w:rPr>
          <w:rFonts w:ascii="Franklin Gothic Book" w:hAnsi="Franklin Gothic Book" w:cs="Arial"/>
          <w:bCs/>
          <w:sz w:val="24"/>
          <w:szCs w:val="20"/>
        </w:rPr>
        <w:t>.</w:t>
      </w:r>
    </w:p>
    <w:p w14:paraId="7073AC3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самого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начала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сразу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написали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текстом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книге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значит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про </w:t>
      </w:r>
      <w:r w:rsidRPr="00775FEF">
        <w:rPr>
          <w:rFonts w:ascii="Franklin Gothic Book" w:hAnsi="Franklin Gothic Book" w:cs="Arial" w:hint="eastAsia"/>
          <w:bCs/>
          <w:sz w:val="24"/>
          <w:szCs w:val="20"/>
        </w:rPr>
        <w:t>реальног</w:t>
      </w:r>
      <w:r w:rsidRPr="00775FEF">
        <w:rPr>
          <w:rFonts w:ascii="Franklin Gothic Book" w:hAnsi="Franklin Gothic Book" w:cs="Arial"/>
          <w:bCs/>
          <w:sz w:val="24"/>
          <w:szCs w:val="20"/>
        </w:rPr>
        <w:t>о.</w:t>
      </w:r>
    </w:p>
    <w:p w14:paraId="20A2A67B"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П</w:t>
      </w:r>
      <w:r w:rsidRPr="00775FEF">
        <w:rPr>
          <w:rFonts w:ascii="Franklin Gothic Book" w:hAnsi="Franklin Gothic Book" w:cs="Arial" w:hint="eastAsia"/>
          <w:b/>
          <w:bCs/>
          <w:sz w:val="24"/>
          <w:szCs w:val="20"/>
        </w:rPr>
        <w:t>осле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того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написали</w:t>
      </w:r>
      <w:r w:rsidRPr="00775FEF">
        <w:rPr>
          <w:rFonts w:ascii="Franklin Gothic Book" w:hAnsi="Franklin Gothic Book" w:cs="Arial"/>
          <w:b/>
          <w:bCs/>
          <w:sz w:val="24"/>
          <w:szCs w:val="20"/>
        </w:rPr>
        <w:t xml:space="preserve"> </w:t>
      </w:r>
      <w:r w:rsidRPr="00775FEF">
        <w:rPr>
          <w:rFonts w:ascii="Franklin Gothic Book" w:hAnsi="Franklin Gothic Book" w:cs="Arial"/>
          <w:b/>
          <w:bCs/>
          <w:sz w:val="24"/>
          <w:szCs w:val="24"/>
        </w:rPr>
        <w:t>(</w:t>
      </w:r>
      <w:r w:rsidRPr="00775FEF">
        <w:rPr>
          <w:rFonts w:ascii="Franklin Gothic Book" w:hAnsi="Franklin Gothic Book" w:cs="Arial"/>
          <w:b/>
          <w:bCs/>
          <w:i/>
          <w:iCs/>
          <w:sz w:val="24"/>
          <w:szCs w:val="24"/>
        </w:rPr>
        <w:t>смеётся</w:t>
      </w:r>
      <w:r w:rsidRPr="00775FEF">
        <w:rPr>
          <w:rFonts w:ascii="Franklin Gothic Book" w:hAnsi="Franklin Gothic Book" w:cs="Arial"/>
          <w:b/>
          <w:bCs/>
          <w:sz w:val="24"/>
          <w:szCs w:val="24"/>
        </w:rPr>
        <w:t>)</w:t>
      </w:r>
      <w:r w:rsidRPr="00775FEF">
        <w:rPr>
          <w:rFonts w:ascii="Franklin Gothic Book" w:hAnsi="Franklin Gothic Book" w:cs="Arial"/>
          <w:b/>
          <w:bCs/>
          <w:sz w:val="24"/>
          <w:szCs w:val="20"/>
        </w:rPr>
        <w:t>.</w:t>
      </w:r>
    </w:p>
    <w:p w14:paraId="1AD970C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w:t>
      </w:r>
      <w:r w:rsidRPr="00775FEF">
        <w:rPr>
          <w:rFonts w:ascii="Franklin Gothic Book" w:hAnsi="Franklin Gothic Book" w:cs="Arial" w:hint="eastAsia"/>
          <w:bCs/>
          <w:sz w:val="24"/>
          <w:szCs w:val="20"/>
        </w:rPr>
        <w:t>аписали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значит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понятно</w:t>
      </w:r>
      <w:r w:rsidRPr="00775FEF">
        <w:rPr>
          <w:rFonts w:ascii="Franklin Gothic Book" w:hAnsi="Franklin Gothic Book" w:cs="Arial"/>
          <w:bCs/>
          <w:sz w:val="24"/>
          <w:szCs w:val="20"/>
        </w:rPr>
        <w:t xml:space="preserve">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смеётся</w:t>
      </w:r>
      <w:r w:rsidRPr="00775FEF">
        <w:rPr>
          <w:rFonts w:ascii="Franklin Gothic Book" w:hAnsi="Franklin Gothic Book" w:cs="Arial"/>
          <w:bCs/>
          <w:sz w:val="24"/>
          <w:szCs w:val="24"/>
        </w:rPr>
        <w:t>)</w:t>
      </w:r>
      <w:r w:rsidRPr="00775FEF">
        <w:rPr>
          <w:rFonts w:ascii="Franklin Gothic Book" w:hAnsi="Franklin Gothic Book" w:cs="Arial"/>
          <w:bCs/>
          <w:sz w:val="24"/>
          <w:szCs w:val="20"/>
        </w:rPr>
        <w:t>.</w:t>
      </w:r>
    </w:p>
    <w:p w14:paraId="22C7A589"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К</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это</w:t>
      </w:r>
      <w:r w:rsidRPr="00775FEF">
        <w:rPr>
          <w:rFonts w:ascii="Franklin Gothic Book" w:hAnsi="Franklin Gothic Book" w:cs="Arial"/>
          <w:b/>
          <w:bCs/>
          <w:sz w:val="24"/>
          <w:szCs w:val="20"/>
        </w:rPr>
        <w:t>.</w:t>
      </w:r>
    </w:p>
    <w:p w14:paraId="6026313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З</w:t>
      </w:r>
      <w:r w:rsidRPr="00775FEF">
        <w:rPr>
          <w:rFonts w:ascii="Franklin Gothic Book" w:hAnsi="Franklin Gothic Book" w:cs="Arial" w:hint="eastAsia"/>
          <w:bCs/>
          <w:sz w:val="24"/>
          <w:szCs w:val="20"/>
        </w:rPr>
        <w:t>десь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момент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w:t>
      </w:r>
    </w:p>
    <w:p w14:paraId="3439F60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А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сомнение</w:t>
      </w:r>
      <w:r w:rsidRPr="00775FEF">
        <w:rPr>
          <w:rFonts w:ascii="Franklin Gothic Book" w:hAnsi="Franklin Gothic Book" w:cs="Arial"/>
          <w:bCs/>
          <w:sz w:val="24"/>
          <w:szCs w:val="20"/>
        </w:rPr>
        <w:t>.</w:t>
      </w:r>
    </w:p>
    <w:p w14:paraId="2EA01A20" w14:textId="77777777" w:rsidR="00775FEF" w:rsidRPr="00775FEF" w:rsidRDefault="00775FEF" w:rsidP="00775FEF">
      <w:pPr>
        <w:spacing w:before="120" w:after="0"/>
        <w:jc w:val="both"/>
        <w:rPr>
          <w:rFonts w:ascii="Franklin Gothic Book" w:hAnsi="Franklin Gothic Book" w:cs="Arial"/>
          <w:bCs/>
          <w:sz w:val="24"/>
          <w:szCs w:val="24"/>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Н</w:t>
      </w:r>
      <w:r w:rsidRPr="00775FEF">
        <w:rPr>
          <w:rFonts w:ascii="Franklin Gothic Book" w:hAnsi="Franklin Gothic Book" w:cs="Arial" w:hint="eastAsia"/>
          <w:bCs/>
          <w:sz w:val="24"/>
          <w:szCs w:val="20"/>
        </w:rPr>
        <w:t>епонятно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общий шум, говорят одновременно</w:t>
      </w:r>
      <w:r w:rsidRPr="00775FEF">
        <w:rPr>
          <w:rFonts w:ascii="Franklin Gothic Book" w:hAnsi="Franklin Gothic Book" w:cs="Arial"/>
          <w:bCs/>
          <w:sz w:val="24"/>
          <w:szCs w:val="24"/>
        </w:rPr>
        <w:t>).</w:t>
      </w:r>
    </w:p>
    <w:p w14:paraId="4F16FE3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Изначально </w:t>
      </w:r>
      <w:r w:rsidRPr="00775FEF">
        <w:rPr>
          <w:rFonts w:ascii="Franklin Gothic Book" w:hAnsi="Franklin Gothic Book" w:cs="Arial" w:hint="eastAsia"/>
          <w:bCs/>
          <w:sz w:val="24"/>
          <w:szCs w:val="20"/>
        </w:rPr>
        <w:t>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себя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не то, что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книге</w:t>
      </w:r>
      <w:r w:rsidRPr="00775FEF">
        <w:rPr>
          <w:rFonts w:ascii="Franklin Gothic Book" w:hAnsi="Franklin Gothic Book" w:cs="Arial"/>
          <w:bCs/>
          <w:sz w:val="24"/>
          <w:szCs w:val="20"/>
        </w:rPr>
        <w:t>.</w:t>
      </w:r>
    </w:p>
    <w:p w14:paraId="40234D7C"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Сергей, </w:t>
      </w:r>
      <w:r w:rsidRPr="00775FEF">
        <w:rPr>
          <w:rFonts w:ascii="Franklin Gothic Book" w:hAnsi="Franklin Gothic Book" w:cs="Arial" w:hint="eastAsia"/>
          <w:b/>
          <w:bCs/>
          <w:sz w:val="24"/>
          <w:szCs w:val="20"/>
        </w:rPr>
        <w:t>скажите</w:t>
      </w:r>
      <w:r w:rsidRPr="00775FEF">
        <w:rPr>
          <w:rFonts w:ascii="Franklin Gothic Book" w:hAnsi="Franklin Gothic Book" w:cs="Arial"/>
          <w:b/>
          <w:bCs/>
          <w:sz w:val="24"/>
          <w:szCs w:val="20"/>
        </w:rPr>
        <w:t>.</w:t>
      </w:r>
    </w:p>
    <w:p w14:paraId="25606F2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Сергей: </w:t>
      </w:r>
      <w:r w:rsidRPr="00775FEF">
        <w:rPr>
          <w:rFonts w:ascii="Franklin Gothic Book" w:hAnsi="Franklin Gothic Book" w:cs="Arial"/>
          <w:bCs/>
          <w:sz w:val="24"/>
          <w:szCs w:val="20"/>
        </w:rPr>
        <w:t>Э</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художественный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фильм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реальных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событиях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основано</w:t>
      </w:r>
      <w:r w:rsidRPr="00775FEF">
        <w:rPr>
          <w:rFonts w:ascii="Franklin Gothic Book" w:hAnsi="Franklin Gothic Book" w:cs="Arial"/>
          <w:bCs/>
          <w:sz w:val="24"/>
          <w:szCs w:val="20"/>
        </w:rPr>
        <w:t>? Д</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степени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реальных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событиях</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смотришь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понимаешь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ты</w:t>
      </w:r>
      <w:r w:rsidRPr="00775FEF">
        <w:rPr>
          <w:rFonts w:ascii="Franklin Gothic Book" w:hAnsi="Franklin Gothic Book" w:cs="Arial"/>
          <w:bCs/>
          <w:sz w:val="24"/>
          <w:szCs w:val="20"/>
        </w:rPr>
        <w:t>.</w:t>
      </w:r>
    </w:p>
    <w:p w14:paraId="7F95149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Реа</w:t>
      </w:r>
      <w:r w:rsidRPr="00775FEF">
        <w:rPr>
          <w:rFonts w:ascii="Franklin Gothic Book" w:hAnsi="Franklin Gothic Book" w:cs="Arial" w:hint="eastAsia"/>
          <w:bCs/>
          <w:sz w:val="24"/>
          <w:szCs w:val="20"/>
        </w:rPr>
        <w:t>листичность</w:t>
      </w:r>
      <w:r w:rsidRPr="00775FEF">
        <w:rPr>
          <w:rFonts w:ascii="Franklin Gothic Book" w:hAnsi="Franklin Gothic Book" w:cs="Arial"/>
          <w:bCs/>
          <w:sz w:val="24"/>
          <w:szCs w:val="20"/>
        </w:rPr>
        <w:t>.</w:t>
      </w:r>
    </w:p>
    <w:p w14:paraId="1543D48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Сергей: </w:t>
      </w:r>
      <w:r w:rsidRPr="00775FEF">
        <w:rPr>
          <w:rFonts w:ascii="Franklin Gothic Book" w:hAnsi="Franklin Gothic Book" w:cs="Arial"/>
          <w:bCs/>
          <w:sz w:val="24"/>
          <w:szCs w:val="20"/>
        </w:rPr>
        <w:t>Э</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сколько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w:t>
      </w:r>
    </w:p>
    <w:p w14:paraId="663BFEDA"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Это осталось не</w:t>
      </w:r>
      <w:r w:rsidRPr="00775FEF">
        <w:rPr>
          <w:rFonts w:ascii="Franklin Gothic Book" w:hAnsi="Franklin Gothic Book" w:cs="Arial" w:hint="eastAsia"/>
          <w:b/>
          <w:bCs/>
          <w:sz w:val="24"/>
          <w:szCs w:val="20"/>
        </w:rPr>
        <w:t>понятным</w:t>
      </w:r>
      <w:r w:rsidRPr="00775FEF">
        <w:rPr>
          <w:rFonts w:ascii="Franklin Gothic Book" w:hAnsi="Franklin Gothic Book" w:cs="Arial"/>
          <w:b/>
          <w:bCs/>
          <w:sz w:val="24"/>
          <w:szCs w:val="20"/>
        </w:rPr>
        <w:t>.</w:t>
      </w:r>
    </w:p>
    <w:p w14:paraId="26ACCE8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Сергей: </w:t>
      </w:r>
      <w:r w:rsidRPr="00775FEF">
        <w:rPr>
          <w:rFonts w:ascii="Franklin Gothic Book" w:hAnsi="Franklin Gothic Book" w:cs="Arial"/>
          <w:bCs/>
          <w:sz w:val="24"/>
          <w:szCs w:val="20"/>
        </w:rPr>
        <w:t>Э</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даже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непонятно</w:t>
      </w:r>
      <w:r w:rsidRPr="00775FEF">
        <w:rPr>
          <w:rFonts w:ascii="Franklin Gothic Book" w:hAnsi="Franklin Gothic Book" w:cs="Arial"/>
          <w:bCs/>
          <w:sz w:val="24"/>
          <w:szCs w:val="20"/>
        </w:rPr>
        <w:t>. Э</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придаёт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какое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создаёт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дополнительное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непонимание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смотришь</w:t>
      </w:r>
      <w:r w:rsidRPr="00775FEF">
        <w:rPr>
          <w:rFonts w:ascii="Franklin Gothic Book" w:hAnsi="Franklin Gothic Book" w:cs="Arial"/>
          <w:bCs/>
          <w:sz w:val="24"/>
          <w:szCs w:val="20"/>
        </w:rPr>
        <w:t>. О</w:t>
      </w:r>
      <w:r w:rsidRPr="00775FEF">
        <w:rPr>
          <w:rFonts w:ascii="Franklin Gothic Book" w:hAnsi="Franklin Gothic Book" w:cs="Arial" w:hint="eastAsia"/>
          <w:bCs/>
          <w:sz w:val="24"/>
          <w:szCs w:val="20"/>
        </w:rPr>
        <w:t>дно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какая</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хроника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жизни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ещё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мемуары</w:t>
      </w:r>
      <w:r w:rsidRPr="00775FEF">
        <w:rPr>
          <w:rFonts w:ascii="Franklin Gothic Book" w:hAnsi="Franklin Gothic Book" w:cs="Arial"/>
          <w:bCs/>
          <w:sz w:val="24"/>
          <w:szCs w:val="20"/>
        </w:rPr>
        <w:t xml:space="preserve">. А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фигня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какая</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w:t>
      </w:r>
    </w:p>
    <w:p w14:paraId="4E7D03D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биография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таки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художественная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когда</w:t>
      </w:r>
      <w:r w:rsidRPr="00775FEF">
        <w:rPr>
          <w:rFonts w:ascii="Franklin Gothic Book" w:hAnsi="Franklin Gothic Book" w:cs="Arial"/>
          <w:bCs/>
          <w:sz w:val="24"/>
          <w:szCs w:val="20"/>
        </w:rPr>
        <w:t xml:space="preserve"> 45-</w:t>
      </w:r>
      <w:r w:rsidRPr="00775FEF">
        <w:rPr>
          <w:rFonts w:ascii="Franklin Gothic Book" w:hAnsi="Franklin Gothic Book" w:cs="Arial" w:hint="eastAsia"/>
          <w:bCs/>
          <w:sz w:val="24"/>
          <w:szCs w:val="20"/>
        </w:rPr>
        <w:t>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президент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Трамп</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оже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засомневался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после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сериала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пошёл</w:t>
      </w:r>
      <w:r w:rsidRPr="00775FEF">
        <w:rPr>
          <w:rFonts w:ascii="Franklin Gothic Book" w:hAnsi="Franklin Gothic Book" w:cs="Arial"/>
          <w:bCs/>
          <w:sz w:val="24"/>
          <w:szCs w:val="20"/>
        </w:rPr>
        <w:t>. С</w:t>
      </w:r>
      <w:r w:rsidRPr="00775FEF">
        <w:rPr>
          <w:rFonts w:ascii="Franklin Gothic Book" w:hAnsi="Franklin Gothic Book" w:cs="Arial" w:hint="eastAsia"/>
          <w:bCs/>
          <w:sz w:val="24"/>
          <w:szCs w:val="20"/>
        </w:rPr>
        <w:t>колько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всего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президентов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w:t>
      </w:r>
    </w:p>
    <w:p w14:paraId="2D0A0CCE"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А </w:t>
      </w:r>
      <w:r w:rsidRPr="00775FEF">
        <w:rPr>
          <w:rFonts w:ascii="Franklin Gothic Book" w:hAnsi="Franklin Gothic Book" w:cs="Arial" w:hint="eastAsia"/>
          <w:b/>
          <w:bCs/>
          <w:sz w:val="24"/>
          <w:szCs w:val="20"/>
        </w:rPr>
        <w:t>правда</w:t>
      </w:r>
      <w:r w:rsidRPr="00775FEF">
        <w:rPr>
          <w:rFonts w:ascii="Franklin Gothic Book" w:hAnsi="Franklin Gothic Book" w:cs="Arial"/>
          <w:b/>
          <w:bCs/>
          <w:sz w:val="24"/>
          <w:szCs w:val="20"/>
        </w:rPr>
        <w:t xml:space="preserve"> 45-</w:t>
      </w:r>
      <w:r w:rsidRPr="00775FEF">
        <w:rPr>
          <w:rFonts w:ascii="Franklin Gothic Book" w:hAnsi="Franklin Gothic Book" w:cs="Arial" w:hint="eastAsia"/>
          <w:b/>
          <w:bCs/>
          <w:sz w:val="24"/>
          <w:szCs w:val="20"/>
        </w:rPr>
        <w:t>й</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нет</w:t>
      </w:r>
      <w:r w:rsidRPr="00775FEF">
        <w:rPr>
          <w:rFonts w:ascii="Franklin Gothic Book" w:hAnsi="Franklin Gothic Book" w:cs="Arial"/>
          <w:b/>
          <w:bCs/>
          <w:sz w:val="24"/>
          <w:szCs w:val="20"/>
        </w:rPr>
        <w:t>?</w:t>
      </w:r>
    </w:p>
    <w:p w14:paraId="7599F44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Н</w:t>
      </w:r>
      <w:r w:rsidRPr="00775FEF">
        <w:rPr>
          <w:rFonts w:ascii="Franklin Gothic Book" w:hAnsi="Franklin Gothic Book" w:cs="Arial" w:hint="eastAsia"/>
          <w:bCs/>
          <w:sz w:val="24"/>
          <w:szCs w:val="20"/>
        </w:rPr>
        <w:t>ет</w:t>
      </w:r>
      <w:r w:rsidRPr="00775FEF">
        <w:rPr>
          <w:rFonts w:ascii="Franklin Gothic Book" w:hAnsi="Franklin Gothic Book" w:cs="Arial"/>
          <w:bCs/>
          <w:sz w:val="24"/>
          <w:szCs w:val="20"/>
        </w:rPr>
        <w:t>.</w:t>
      </w:r>
    </w:p>
    <w:p w14:paraId="2E3E3A6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Нет.</w:t>
      </w:r>
    </w:p>
    <w:p w14:paraId="2452D11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С</w:t>
      </w:r>
      <w:r w:rsidRPr="00775FEF">
        <w:rPr>
          <w:rFonts w:ascii="Franklin Gothic Book" w:hAnsi="Franklin Gothic Book" w:cs="Arial" w:hint="eastAsia"/>
          <w:bCs/>
          <w:sz w:val="24"/>
          <w:szCs w:val="20"/>
        </w:rPr>
        <w:t>ейчас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Трамп</w:t>
      </w:r>
      <w:r w:rsidRPr="00775FEF">
        <w:rPr>
          <w:rFonts w:ascii="Franklin Gothic Book" w:hAnsi="Franklin Gothic Book" w:cs="Arial"/>
          <w:bCs/>
          <w:sz w:val="24"/>
          <w:szCs w:val="20"/>
        </w:rPr>
        <w:t xml:space="preserve"> 34-</w:t>
      </w:r>
      <w:r w:rsidRPr="00775FEF">
        <w:rPr>
          <w:rFonts w:ascii="Franklin Gothic Book" w:hAnsi="Franklin Gothic Book" w:cs="Arial" w:hint="eastAsia"/>
          <w:bCs/>
          <w:sz w:val="24"/>
          <w:szCs w:val="20"/>
        </w:rPr>
        <w:t>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моему</w:t>
      </w:r>
      <w:r w:rsidRPr="00775FEF">
        <w:rPr>
          <w:rFonts w:ascii="Franklin Gothic Book" w:hAnsi="Franklin Gothic Book" w:cs="Arial"/>
          <w:bCs/>
          <w:sz w:val="24"/>
          <w:szCs w:val="20"/>
        </w:rPr>
        <w:t>.</w:t>
      </w:r>
    </w:p>
    <w:p w14:paraId="182C3321" w14:textId="7C009D44"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Т</w:t>
      </w:r>
      <w:r w:rsidRPr="00775FEF">
        <w:rPr>
          <w:rFonts w:ascii="Franklin Gothic Book" w:hAnsi="Franklin Gothic Book" w:cs="Arial" w:hint="eastAsia"/>
          <w:b/>
          <w:bCs/>
          <w:sz w:val="24"/>
          <w:szCs w:val="20"/>
        </w:rPr>
        <w:t>ак</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вот</w:t>
      </w:r>
      <w:r w:rsidRPr="00775FEF">
        <w:rPr>
          <w:rFonts w:ascii="Franklin Gothic Book" w:hAnsi="Franklin Gothic Book" w:cs="Arial"/>
          <w:b/>
          <w:bCs/>
          <w:sz w:val="24"/>
          <w:szCs w:val="20"/>
        </w:rPr>
        <w:t>. М</w:t>
      </w:r>
      <w:r w:rsidRPr="00775FEF">
        <w:rPr>
          <w:rFonts w:ascii="Franklin Gothic Book" w:hAnsi="Franklin Gothic Book" w:cs="Arial" w:hint="eastAsia"/>
          <w:b/>
          <w:bCs/>
          <w:sz w:val="24"/>
          <w:szCs w:val="20"/>
        </w:rPr>
        <w:t>ожет</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быть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узнали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новое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Марии</w:t>
      </w:r>
      <w:r w:rsidRPr="00775FEF">
        <w:rPr>
          <w:rFonts w:ascii="Franklin Gothic Book" w:hAnsi="Franklin Gothic Book" w:cs="Arial"/>
          <w:b/>
          <w:bCs/>
          <w:sz w:val="24"/>
          <w:szCs w:val="20"/>
        </w:rPr>
        <w:t xml:space="preserve"> </w:t>
      </w:r>
      <w:proofErr w:type="spellStart"/>
      <w:r w:rsidR="00E958E8">
        <w:rPr>
          <w:rFonts w:ascii="Franklin Gothic Book" w:hAnsi="Franklin Gothic Book" w:cs="Arial" w:hint="eastAsia"/>
          <w:b/>
          <w:bCs/>
          <w:sz w:val="24"/>
          <w:szCs w:val="20"/>
        </w:rPr>
        <w:t>Бутиной</w:t>
      </w:r>
      <w:proofErr w:type="spellEnd"/>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из</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фильма</w:t>
      </w:r>
      <w:r w:rsidRPr="00775FEF">
        <w:rPr>
          <w:rFonts w:ascii="Franklin Gothic Book" w:hAnsi="Franklin Gothic Book" w:cs="Arial"/>
          <w:b/>
          <w:bCs/>
          <w:sz w:val="24"/>
          <w:szCs w:val="20"/>
        </w:rPr>
        <w:t>? Ч</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крайней</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мере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знаете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там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привлекло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внимание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из</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её</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биографии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из</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чего</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w:t>
      </w:r>
    </w:p>
    <w:p w14:paraId="72B22F4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О</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читает</w:t>
      </w:r>
      <w:r w:rsidRPr="00775FEF">
        <w:rPr>
          <w:rFonts w:ascii="Franklin Gothic Book" w:hAnsi="Franklin Gothic Book" w:cs="Arial"/>
          <w:bCs/>
          <w:sz w:val="24"/>
          <w:szCs w:val="20"/>
        </w:rPr>
        <w:t>.</w:t>
      </w:r>
    </w:p>
    <w:p w14:paraId="38CDDDF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Э</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плюс</w:t>
      </w:r>
      <w:r w:rsidRPr="00775FEF">
        <w:rPr>
          <w:rFonts w:ascii="Franklin Gothic Book" w:hAnsi="Franklin Gothic Book" w:cs="Arial"/>
          <w:bCs/>
          <w:sz w:val="24"/>
          <w:szCs w:val="20"/>
        </w:rPr>
        <w:t>.</w:t>
      </w:r>
    </w:p>
    <w:p w14:paraId="4CCA0927"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О</w:t>
      </w:r>
      <w:r w:rsidRPr="00775FEF">
        <w:rPr>
          <w:rFonts w:ascii="Franklin Gothic Book" w:hAnsi="Franklin Gothic Book" w:cs="Arial" w:hint="eastAsia"/>
          <w:b/>
          <w:bCs/>
          <w:sz w:val="24"/>
          <w:szCs w:val="20"/>
        </w:rPr>
        <w:t>на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много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читает</w:t>
      </w:r>
      <w:r w:rsidRPr="00775FEF">
        <w:rPr>
          <w:rFonts w:ascii="Franklin Gothic Book" w:hAnsi="Franklin Gothic Book" w:cs="Arial"/>
          <w:b/>
          <w:bCs/>
          <w:sz w:val="24"/>
          <w:szCs w:val="20"/>
        </w:rPr>
        <w:t>.</w:t>
      </w:r>
    </w:p>
    <w:p w14:paraId="7DCDF9A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Э</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плюс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который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оценил</w:t>
      </w:r>
      <w:r w:rsidRPr="00775FEF">
        <w:rPr>
          <w:rFonts w:ascii="Franklin Gothic Book" w:hAnsi="Franklin Gothic Book" w:cs="Arial"/>
          <w:bCs/>
          <w:sz w:val="24"/>
          <w:szCs w:val="20"/>
        </w:rPr>
        <w:t>а.</w:t>
      </w:r>
    </w:p>
    <w:p w14:paraId="61EE74D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А </w:t>
      </w:r>
      <w:r w:rsidRPr="00775FEF">
        <w:rPr>
          <w:rFonts w:ascii="Franklin Gothic Book" w:hAnsi="Franklin Gothic Book" w:cs="Arial" w:hint="eastAsia"/>
          <w:bCs/>
          <w:sz w:val="24"/>
          <w:szCs w:val="20"/>
        </w:rPr>
        <w:t>вы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оцениваете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художественный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вымысел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действительно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личность</w:t>
      </w:r>
      <w:r w:rsidRPr="00775FEF">
        <w:rPr>
          <w:rFonts w:ascii="Franklin Gothic Book" w:hAnsi="Franklin Gothic Book" w:cs="Arial"/>
          <w:bCs/>
          <w:sz w:val="24"/>
          <w:szCs w:val="20"/>
        </w:rPr>
        <w:t>?</w:t>
      </w:r>
    </w:p>
    <w:p w14:paraId="140671B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С </w:t>
      </w:r>
      <w:r w:rsidRPr="00775FEF">
        <w:rPr>
          <w:rFonts w:ascii="Franklin Gothic Book" w:hAnsi="Franklin Gothic Book" w:cs="Arial" w:hint="eastAsia"/>
          <w:bCs/>
          <w:sz w:val="24"/>
          <w:szCs w:val="20"/>
        </w:rPr>
        <w:t>учётом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основано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книге</w:t>
      </w:r>
      <w:r w:rsidRPr="00775FEF">
        <w:rPr>
          <w:rFonts w:ascii="Franklin Gothic Book" w:hAnsi="Franklin Gothic Book" w:cs="Arial"/>
          <w:bCs/>
          <w:sz w:val="24"/>
          <w:szCs w:val="20"/>
        </w:rPr>
        <w:t xml:space="preserve">, а </w:t>
      </w:r>
      <w:r w:rsidRPr="00775FEF">
        <w:rPr>
          <w:rFonts w:ascii="Franklin Gothic Book" w:hAnsi="Franklin Gothic Book" w:cs="Arial" w:hint="eastAsia"/>
          <w:bCs/>
          <w:sz w:val="24"/>
          <w:szCs w:val="20"/>
        </w:rPr>
        <w:t>книга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художественны</w:t>
      </w:r>
      <w:r w:rsidRPr="00775FEF">
        <w:rPr>
          <w:rFonts w:ascii="Franklin Gothic Book" w:hAnsi="Franklin Gothic Book" w:cs="Arial"/>
          <w:bCs/>
          <w:sz w:val="24"/>
          <w:szCs w:val="20"/>
        </w:rPr>
        <w:t xml:space="preserve">й,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таки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жанр</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наверное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воспринимаю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правду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художественное</w:t>
      </w:r>
      <w:r w:rsidRPr="00775FEF">
        <w:rPr>
          <w:rFonts w:ascii="Franklin Gothic Book" w:hAnsi="Franklin Gothic Book" w:cs="Arial"/>
          <w:bCs/>
          <w:sz w:val="24"/>
          <w:szCs w:val="20"/>
        </w:rPr>
        <w:t>.</w:t>
      </w:r>
    </w:p>
    <w:p w14:paraId="5644759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К</w:t>
      </w:r>
      <w:r w:rsidRPr="00775FEF">
        <w:rPr>
          <w:rFonts w:ascii="Franklin Gothic Book" w:hAnsi="Franklin Gothic Book" w:cs="Arial" w:hint="eastAsia"/>
          <w:bCs/>
          <w:sz w:val="24"/>
          <w:szCs w:val="20"/>
        </w:rPr>
        <w:t>акое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самовосхваление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меня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прям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отталкивает</w:t>
      </w:r>
      <w:r w:rsidRPr="00775FEF">
        <w:rPr>
          <w:rFonts w:ascii="Franklin Gothic Book" w:hAnsi="Franklin Gothic Book" w:cs="Arial"/>
          <w:bCs/>
          <w:sz w:val="24"/>
          <w:szCs w:val="20"/>
        </w:rPr>
        <w:t>.</w:t>
      </w:r>
    </w:p>
    <w:p w14:paraId="1B60A12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ополнение</w:t>
      </w:r>
      <w:r w:rsidRPr="00775FEF">
        <w:rPr>
          <w:rFonts w:ascii="Franklin Gothic Book" w:hAnsi="Franklin Gothic Book" w:cs="Arial"/>
          <w:bCs/>
          <w:sz w:val="24"/>
          <w:szCs w:val="20"/>
        </w:rPr>
        <w:t>.</w:t>
      </w:r>
    </w:p>
    <w:p w14:paraId="65128FC8"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Т</w:t>
      </w:r>
      <w:r w:rsidRPr="00775FEF">
        <w:rPr>
          <w:rFonts w:ascii="Franklin Gothic Book" w:hAnsi="Franklin Gothic Book" w:cs="Arial" w:hint="eastAsia"/>
          <w:b/>
          <w:bCs/>
          <w:sz w:val="24"/>
          <w:szCs w:val="20"/>
        </w:rPr>
        <w:t>ам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самовосхваление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где</w:t>
      </w:r>
      <w:r w:rsidRPr="00775FEF">
        <w:rPr>
          <w:rFonts w:ascii="Franklin Gothic Book" w:hAnsi="Franklin Gothic Book" w:cs="Arial"/>
          <w:b/>
          <w:bCs/>
          <w:sz w:val="24"/>
          <w:szCs w:val="20"/>
        </w:rPr>
        <w:t>?</w:t>
      </w:r>
    </w:p>
    <w:p w14:paraId="1422E43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В</w:t>
      </w:r>
      <w:r w:rsidRPr="00775FEF">
        <w:rPr>
          <w:rFonts w:ascii="Franklin Gothic Book" w:hAnsi="Franklin Gothic Book" w:cs="Arial" w:hint="eastAsia"/>
          <w:bCs/>
          <w:sz w:val="24"/>
          <w:szCs w:val="20"/>
        </w:rPr>
        <w:t>езде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сериале</w:t>
      </w:r>
      <w:r w:rsidRPr="00775FEF">
        <w:rPr>
          <w:rFonts w:ascii="Franklin Gothic Book" w:hAnsi="Franklin Gothic Book" w:cs="Arial"/>
          <w:bCs/>
          <w:sz w:val="24"/>
          <w:szCs w:val="20"/>
        </w:rPr>
        <w:t xml:space="preserve">.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общий шум, говорят одновременно</w:t>
      </w:r>
      <w:r w:rsidRPr="00775FEF">
        <w:rPr>
          <w:rFonts w:ascii="Franklin Gothic Book" w:hAnsi="Franklin Gothic Book" w:cs="Arial"/>
          <w:bCs/>
          <w:sz w:val="24"/>
          <w:szCs w:val="24"/>
        </w:rPr>
        <w:t xml:space="preserve">). </w:t>
      </w:r>
      <w:r w:rsidRPr="00775FEF">
        <w:rPr>
          <w:rFonts w:ascii="Franklin Gothic Book" w:hAnsi="Franklin Gothic Book" w:cs="Arial"/>
          <w:bCs/>
          <w:sz w:val="24"/>
          <w:szCs w:val="20"/>
        </w:rPr>
        <w:t>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великая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агент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умная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А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посмотрел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биографию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блин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ничего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такого</w:t>
      </w:r>
      <w:r w:rsidRPr="00775FEF">
        <w:rPr>
          <w:rFonts w:ascii="Franklin Gothic Book" w:hAnsi="Franklin Gothic Book" w:cs="Arial"/>
          <w:bCs/>
          <w:sz w:val="24"/>
          <w:szCs w:val="20"/>
        </w:rPr>
        <w:t>.</w:t>
      </w:r>
    </w:p>
    <w:p w14:paraId="1999F5C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Ну вот </w:t>
      </w:r>
      <w:r w:rsidRPr="00775FEF">
        <w:rPr>
          <w:rFonts w:ascii="Franklin Gothic Book" w:hAnsi="Franklin Gothic Book" w:cs="Arial" w:hint="eastAsia"/>
          <w:bCs/>
          <w:sz w:val="24"/>
          <w:szCs w:val="20"/>
        </w:rPr>
        <w:t>да</w:t>
      </w:r>
      <w:r w:rsidRPr="00775FEF">
        <w:rPr>
          <w:rFonts w:ascii="Franklin Gothic Book" w:hAnsi="Franklin Gothic Book" w:cs="Arial"/>
          <w:bCs/>
          <w:sz w:val="24"/>
          <w:szCs w:val="20"/>
        </w:rPr>
        <w:t xml:space="preserve">. Я </w:t>
      </w:r>
      <w:r w:rsidRPr="00775FEF">
        <w:rPr>
          <w:rFonts w:ascii="Franklin Gothic Book" w:hAnsi="Franklin Gothic Book" w:cs="Arial" w:hint="eastAsia"/>
          <w:bCs/>
          <w:sz w:val="24"/>
          <w:szCs w:val="20"/>
        </w:rPr>
        <w:t>говорю</w:t>
      </w:r>
      <w:r w:rsidRPr="00775FEF">
        <w:rPr>
          <w:rFonts w:ascii="Franklin Gothic Book" w:hAnsi="Franklin Gothic Book" w:cs="Arial"/>
          <w:bCs/>
          <w:sz w:val="24"/>
          <w:szCs w:val="20"/>
        </w:rPr>
        <w:t>, если убрать личность.</w:t>
      </w:r>
    </w:p>
    <w:p w14:paraId="4276F7C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А </w:t>
      </w:r>
      <w:r w:rsidRPr="00775FEF">
        <w:rPr>
          <w:rFonts w:ascii="Franklin Gothic Book" w:hAnsi="Franklin Gothic Book" w:cs="Arial" w:hint="eastAsia"/>
          <w:bCs/>
          <w:sz w:val="24"/>
          <w:szCs w:val="20"/>
        </w:rPr>
        <w:t>физиологически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соотносится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картиной</w:t>
      </w:r>
      <w:r w:rsidRPr="00775FEF">
        <w:rPr>
          <w:rFonts w:ascii="Franklin Gothic Book" w:hAnsi="Franklin Gothic Book" w:cs="Arial"/>
          <w:bCs/>
          <w:sz w:val="24"/>
          <w:szCs w:val="20"/>
        </w:rPr>
        <w:t>?</w:t>
      </w:r>
    </w:p>
    <w:p w14:paraId="690BC23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Н</w:t>
      </w:r>
      <w:r w:rsidRPr="00775FEF">
        <w:rPr>
          <w:rFonts w:ascii="Franklin Gothic Book" w:hAnsi="Franklin Gothic Book" w:cs="Arial" w:hint="eastAsia"/>
          <w:bCs/>
          <w:sz w:val="24"/>
          <w:szCs w:val="20"/>
        </w:rPr>
        <w:t>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конечно</w:t>
      </w:r>
      <w:r w:rsidRPr="00775FEF">
        <w:rPr>
          <w:rFonts w:ascii="Franklin Gothic Book" w:hAnsi="Franklin Gothic Book" w:cs="Arial"/>
          <w:bCs/>
          <w:sz w:val="24"/>
          <w:szCs w:val="20"/>
        </w:rPr>
        <w:t>. О</w:t>
      </w:r>
      <w:r w:rsidRPr="00775FEF">
        <w:rPr>
          <w:rFonts w:ascii="Franklin Gothic Book" w:hAnsi="Franklin Gothic Book" w:cs="Arial" w:hint="eastAsia"/>
          <w:bCs/>
          <w:sz w:val="24"/>
          <w:szCs w:val="20"/>
        </w:rPr>
        <w:t>пять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же</w:t>
      </w:r>
      <w:r w:rsidRPr="00775FEF">
        <w:rPr>
          <w:rFonts w:ascii="Franklin Gothic Book" w:hAnsi="Franklin Gothic Book" w:cs="Arial"/>
          <w:bCs/>
          <w:sz w:val="24"/>
          <w:szCs w:val="20"/>
        </w:rPr>
        <w:t>…</w:t>
      </w:r>
    </w:p>
    <w:p w14:paraId="032691A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О</w:t>
      </w:r>
      <w:r w:rsidRPr="00775FEF">
        <w:rPr>
          <w:rFonts w:ascii="Franklin Gothic Book" w:hAnsi="Franklin Gothic Book" w:cs="Arial" w:hint="eastAsia"/>
          <w:bCs/>
          <w:sz w:val="24"/>
          <w:szCs w:val="20"/>
        </w:rPr>
        <w:t>б</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этом</w:t>
      </w:r>
      <w:r w:rsidRPr="00775FEF">
        <w:rPr>
          <w:rFonts w:ascii="Franklin Gothic Book" w:hAnsi="Franklin Gothic Book" w:cs="Arial"/>
          <w:bCs/>
          <w:sz w:val="24"/>
          <w:szCs w:val="20"/>
        </w:rPr>
        <w:t xml:space="preserve"> и </w:t>
      </w:r>
      <w:r w:rsidRPr="00775FEF">
        <w:rPr>
          <w:rFonts w:ascii="Franklin Gothic Book" w:hAnsi="Franklin Gothic Book" w:cs="Arial" w:hint="eastAsia"/>
          <w:bCs/>
          <w:sz w:val="24"/>
          <w:szCs w:val="20"/>
        </w:rPr>
        <w:t>разговор</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собственно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здесь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преувеличение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идёт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значимости</w:t>
      </w:r>
      <w:r w:rsidRPr="00775FEF">
        <w:rPr>
          <w:rFonts w:ascii="Franklin Gothic Book" w:hAnsi="Franklin Gothic Book" w:cs="Arial"/>
          <w:bCs/>
          <w:sz w:val="24"/>
          <w:szCs w:val="20"/>
        </w:rPr>
        <w:t>.</w:t>
      </w:r>
    </w:p>
    <w:p w14:paraId="79AF373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да</w:t>
      </w:r>
      <w:r w:rsidRPr="00775FEF">
        <w:rPr>
          <w:rFonts w:ascii="Franklin Gothic Book" w:hAnsi="Franklin Gothic Book" w:cs="Arial"/>
          <w:bCs/>
          <w:sz w:val="24"/>
          <w:szCs w:val="20"/>
        </w:rPr>
        <w:t>.</w:t>
      </w:r>
    </w:p>
    <w:p w14:paraId="51E640F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И приукрашивание,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прям вся </w:t>
      </w:r>
      <w:r w:rsidRPr="00775FEF">
        <w:rPr>
          <w:rFonts w:ascii="Franklin Gothic Book" w:hAnsi="Franklin Gothic Book" w:cs="Arial" w:hint="eastAsia"/>
          <w:bCs/>
          <w:sz w:val="24"/>
          <w:szCs w:val="20"/>
        </w:rPr>
        <w:t>такая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стройная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берёзка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остальное</w:t>
      </w:r>
      <w:r w:rsidRPr="00775FEF">
        <w:rPr>
          <w:rFonts w:ascii="Franklin Gothic Book" w:hAnsi="Franklin Gothic Book" w:cs="Arial"/>
          <w:bCs/>
          <w:sz w:val="24"/>
          <w:szCs w:val="20"/>
        </w:rPr>
        <w:t>. У</w:t>
      </w:r>
      <w:r w:rsidRPr="00775FEF">
        <w:rPr>
          <w:rFonts w:ascii="Franklin Gothic Book" w:hAnsi="Franklin Gothic Book" w:cs="Arial" w:hint="eastAsia"/>
          <w:bCs/>
          <w:sz w:val="24"/>
          <w:szCs w:val="20"/>
        </w:rPr>
        <w:t>мна</w:t>
      </w:r>
      <w:r w:rsidRPr="00775FEF">
        <w:rPr>
          <w:rFonts w:ascii="Franklin Gothic Book" w:hAnsi="Franklin Gothic Book" w:cs="Arial"/>
          <w:bCs/>
          <w:sz w:val="24"/>
          <w:szCs w:val="20"/>
        </w:rPr>
        <w:t xml:space="preserve">я, </w:t>
      </w:r>
      <w:r w:rsidRPr="00775FEF">
        <w:rPr>
          <w:rFonts w:ascii="Franklin Gothic Book" w:hAnsi="Franklin Gothic Book" w:cs="Arial" w:hint="eastAsia"/>
          <w:bCs/>
          <w:sz w:val="24"/>
          <w:szCs w:val="20"/>
        </w:rPr>
        <w:t>корректна</w:t>
      </w:r>
      <w:r w:rsidRPr="00775FEF">
        <w:rPr>
          <w:rFonts w:ascii="Franklin Gothic Book" w:hAnsi="Franklin Gothic Book" w:cs="Arial"/>
          <w:bCs/>
          <w:sz w:val="24"/>
          <w:szCs w:val="20"/>
        </w:rPr>
        <w:t xml:space="preserve">я,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грамотна</w:t>
      </w:r>
      <w:r w:rsidRPr="00775FEF">
        <w:rPr>
          <w:rFonts w:ascii="Franklin Gothic Book" w:hAnsi="Franklin Gothic Book" w:cs="Arial"/>
          <w:bCs/>
          <w:sz w:val="24"/>
          <w:szCs w:val="20"/>
        </w:rPr>
        <w:t>я.</w:t>
      </w:r>
    </w:p>
    <w:p w14:paraId="09579B4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эгоцентризм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прям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пышет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прямо</w:t>
      </w:r>
      <w:r w:rsidRPr="00775FEF">
        <w:rPr>
          <w:rFonts w:ascii="Franklin Gothic Book" w:hAnsi="Franklin Gothic Book" w:cs="Arial"/>
          <w:bCs/>
          <w:sz w:val="24"/>
          <w:szCs w:val="20"/>
        </w:rPr>
        <w:t xml:space="preserve"> из этого всего.</w:t>
      </w:r>
    </w:p>
    <w:p w14:paraId="00EDA2B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прям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чёткая</w:t>
      </w:r>
      <w:r w:rsidRPr="00775FEF">
        <w:rPr>
          <w:rFonts w:ascii="Franklin Gothic Book" w:hAnsi="Franklin Gothic Book" w:cs="Arial"/>
          <w:bCs/>
          <w:sz w:val="24"/>
          <w:szCs w:val="20"/>
        </w:rPr>
        <w:t xml:space="preserve">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общий шум, говорят одновременно</w:t>
      </w:r>
      <w:r w:rsidRPr="00775FEF">
        <w:rPr>
          <w:rFonts w:ascii="Franklin Gothic Book" w:hAnsi="Franklin Gothic Book" w:cs="Arial"/>
          <w:bCs/>
          <w:sz w:val="24"/>
          <w:szCs w:val="24"/>
        </w:rPr>
        <w:t>).</w:t>
      </w:r>
    </w:p>
    <w:p w14:paraId="3787A30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З</w:t>
      </w:r>
      <w:r w:rsidRPr="00775FEF">
        <w:rPr>
          <w:rFonts w:ascii="Franklin Gothic Book" w:hAnsi="Franklin Gothic Book" w:cs="Arial" w:hint="eastAsia"/>
          <w:bCs/>
          <w:sz w:val="24"/>
          <w:szCs w:val="20"/>
        </w:rPr>
        <w:t>десь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идея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собирательного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образа</w:t>
      </w:r>
      <w:r w:rsidRPr="00775FEF">
        <w:rPr>
          <w:rFonts w:ascii="Franklin Gothic Book" w:hAnsi="Franklin Gothic Book" w:cs="Arial"/>
          <w:bCs/>
          <w:sz w:val="24"/>
          <w:szCs w:val="20"/>
        </w:rPr>
        <w:t>.</w:t>
      </w:r>
    </w:p>
    <w:p w14:paraId="698693B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С</w:t>
      </w:r>
      <w:r w:rsidRPr="00775FEF">
        <w:rPr>
          <w:rFonts w:ascii="Franklin Gothic Book" w:hAnsi="Franklin Gothic Book" w:cs="Arial" w:hint="eastAsia"/>
          <w:bCs/>
          <w:sz w:val="24"/>
          <w:szCs w:val="20"/>
        </w:rPr>
        <w:t>обирательное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извини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меня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когда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хорошее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плохое</w:t>
      </w:r>
      <w:r w:rsidRPr="00775FEF">
        <w:rPr>
          <w:rFonts w:ascii="Franklin Gothic Book" w:hAnsi="Franklin Gothic Book" w:cs="Arial"/>
          <w:bCs/>
          <w:sz w:val="24"/>
          <w:szCs w:val="20"/>
        </w:rPr>
        <w:t>.</w:t>
      </w:r>
    </w:p>
    <w:p w14:paraId="6ADCE98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С</w:t>
      </w:r>
      <w:r w:rsidRPr="00775FEF">
        <w:rPr>
          <w:rFonts w:ascii="Franklin Gothic Book" w:hAnsi="Franklin Gothic Book" w:cs="Arial" w:hint="eastAsia"/>
          <w:bCs/>
          <w:sz w:val="24"/>
          <w:szCs w:val="20"/>
        </w:rPr>
        <w:t>обирательное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пытались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снимать</w:t>
      </w:r>
      <w:r w:rsidRPr="00775FEF">
        <w:rPr>
          <w:rFonts w:ascii="Franklin Gothic Book" w:hAnsi="Franklin Gothic Book" w:cs="Arial"/>
          <w:bCs/>
          <w:sz w:val="24"/>
          <w:szCs w:val="20"/>
        </w:rPr>
        <w:t>.</w:t>
      </w:r>
    </w:p>
    <w:p w14:paraId="37F7E66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И</w:t>
      </w:r>
      <w:r w:rsidRPr="00775FEF">
        <w:rPr>
          <w:rFonts w:ascii="Franklin Gothic Book" w:hAnsi="Franklin Gothic Book" w:cs="Arial" w:hint="eastAsia"/>
          <w:bCs/>
          <w:sz w:val="24"/>
          <w:szCs w:val="20"/>
        </w:rPr>
        <w:t>значально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персонаж</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хочется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узнавать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-то.</w:t>
      </w:r>
    </w:p>
    <w:p w14:paraId="3C4E5808"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И </w:t>
      </w:r>
      <w:r w:rsidRPr="00775FEF">
        <w:rPr>
          <w:rFonts w:ascii="Franklin Gothic Book" w:hAnsi="Franklin Gothic Book" w:cs="Arial" w:hint="eastAsia"/>
          <w:b/>
          <w:bCs/>
          <w:sz w:val="24"/>
          <w:szCs w:val="20"/>
        </w:rPr>
        <w:t>сразу</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почему</w:t>
      </w:r>
      <w:r w:rsidRPr="00775FEF">
        <w:rPr>
          <w:rFonts w:ascii="Franklin Gothic Book" w:hAnsi="Franklin Gothic Book" w:cs="Arial"/>
          <w:b/>
          <w:bCs/>
          <w:sz w:val="24"/>
          <w:szCs w:val="20"/>
        </w:rPr>
        <w:t>?</w:t>
      </w:r>
    </w:p>
    <w:p w14:paraId="2493EC3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Э</w:t>
      </w:r>
      <w:r w:rsidRPr="00775FEF">
        <w:rPr>
          <w:rFonts w:ascii="Franklin Gothic Book" w:hAnsi="Franklin Gothic Book" w:cs="Arial" w:hint="eastAsia"/>
          <w:bCs/>
          <w:sz w:val="24"/>
          <w:szCs w:val="20"/>
        </w:rPr>
        <w:t>тот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персонаж</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очень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второстепенный</w:t>
      </w:r>
      <w:r w:rsidRPr="00775FEF">
        <w:rPr>
          <w:rFonts w:ascii="Franklin Gothic Book" w:hAnsi="Franklin Gothic Book" w:cs="Arial"/>
          <w:bCs/>
          <w:sz w:val="24"/>
          <w:szCs w:val="20"/>
        </w:rPr>
        <w:t>. М</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например</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гораздо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интереснее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Лаврова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смотреть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детство</w:t>
      </w:r>
      <w:r w:rsidRPr="00775FEF">
        <w:rPr>
          <w:rFonts w:ascii="Franklin Gothic Book" w:hAnsi="Franklin Gothic Book" w:cs="Arial"/>
          <w:bCs/>
          <w:sz w:val="24"/>
          <w:szCs w:val="20"/>
        </w:rPr>
        <w:t>.</w:t>
      </w:r>
    </w:p>
    <w:p w14:paraId="3F1D079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Ч</w:t>
      </w:r>
      <w:r w:rsidRPr="00775FEF">
        <w:rPr>
          <w:rFonts w:ascii="Franklin Gothic Book" w:hAnsi="Franklin Gothic Book" w:cs="Arial" w:hint="eastAsia"/>
          <w:bCs/>
          <w:sz w:val="24"/>
          <w:szCs w:val="20"/>
        </w:rPr>
        <w:t>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какую</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Марию,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 xml:space="preserve">.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общий шум, говорят одновременно</w:t>
      </w:r>
      <w:r w:rsidRPr="00775FEF">
        <w:rPr>
          <w:rFonts w:ascii="Franklin Gothic Book" w:hAnsi="Franklin Gothic Book" w:cs="Arial"/>
          <w:bCs/>
          <w:sz w:val="24"/>
          <w:szCs w:val="24"/>
        </w:rPr>
        <w:t>).</w:t>
      </w:r>
      <w:r w:rsidRPr="00775FEF">
        <w:rPr>
          <w:rFonts w:ascii="Franklin Gothic Book" w:hAnsi="Franklin Gothic Book" w:cs="Arial"/>
          <w:bCs/>
          <w:sz w:val="24"/>
          <w:szCs w:val="20"/>
        </w:rPr>
        <w:t xml:space="preserve"> 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потому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великий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для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меня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представляет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ценности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никакой</w:t>
      </w:r>
      <w:r w:rsidRPr="00775FEF">
        <w:rPr>
          <w:rFonts w:ascii="Franklin Gothic Book" w:hAnsi="Franklin Gothic Book" w:cs="Arial"/>
          <w:bCs/>
          <w:sz w:val="24"/>
          <w:szCs w:val="20"/>
        </w:rPr>
        <w:t>.</w:t>
      </w:r>
    </w:p>
    <w:p w14:paraId="57B91906"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А</w:t>
      </w:r>
      <w:r w:rsidRPr="00775FEF">
        <w:rPr>
          <w:rFonts w:ascii="Franklin Gothic Book" w:hAnsi="Franklin Gothic Book" w:cs="Arial" w:hint="eastAsia"/>
          <w:b/>
          <w:bCs/>
          <w:sz w:val="24"/>
          <w:szCs w:val="20"/>
        </w:rPr>
        <w:t>настасия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вам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показалось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насколько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реалистично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было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показано</w:t>
      </w:r>
      <w:r w:rsidRPr="00775FEF">
        <w:rPr>
          <w:rFonts w:ascii="Franklin Gothic Book" w:hAnsi="Franklin Gothic Book" w:cs="Arial"/>
          <w:b/>
          <w:bCs/>
          <w:sz w:val="24"/>
          <w:szCs w:val="20"/>
        </w:rPr>
        <w:t>? С</w:t>
      </w:r>
      <w:r w:rsidRPr="00775FEF">
        <w:rPr>
          <w:rFonts w:ascii="Franklin Gothic Book" w:hAnsi="Franklin Gothic Book" w:cs="Arial" w:hint="eastAsia"/>
          <w:b/>
          <w:bCs/>
          <w:sz w:val="24"/>
          <w:szCs w:val="20"/>
        </w:rPr>
        <w:t>ейчас</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тут</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разные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мнения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этому</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поводу</w:t>
      </w:r>
      <w:r w:rsidRPr="00775FEF">
        <w:rPr>
          <w:rFonts w:ascii="Franklin Gothic Book" w:hAnsi="Franklin Gothic Book" w:cs="Arial"/>
          <w:b/>
          <w:bCs/>
          <w:sz w:val="24"/>
          <w:szCs w:val="20"/>
        </w:rPr>
        <w:t>.</w:t>
      </w:r>
    </w:p>
    <w:p w14:paraId="7301EDF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Анастасия: </w:t>
      </w:r>
      <w:r w:rsidRPr="00775FEF">
        <w:rPr>
          <w:rFonts w:ascii="Franklin Gothic Book" w:hAnsi="Franklin Gothic Book" w:cs="Arial"/>
          <w:bCs/>
          <w:sz w:val="24"/>
          <w:szCs w:val="20"/>
        </w:rPr>
        <w:t>С</w:t>
      </w:r>
      <w:r w:rsidRPr="00775FEF">
        <w:rPr>
          <w:rFonts w:ascii="Franklin Gothic Book" w:hAnsi="Franklin Gothic Book" w:cs="Arial" w:hint="eastAsia"/>
          <w:bCs/>
          <w:sz w:val="24"/>
          <w:szCs w:val="20"/>
        </w:rPr>
        <w:t>тарались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сделать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главную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героиню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очень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положительной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людей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будет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смотреть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таки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выстроить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какие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эмоции</w:t>
      </w:r>
      <w:r w:rsidRPr="00775FEF">
        <w:rPr>
          <w:rFonts w:ascii="Franklin Gothic Book" w:hAnsi="Franklin Gothic Book" w:cs="Arial"/>
          <w:bCs/>
          <w:sz w:val="24"/>
          <w:szCs w:val="20"/>
        </w:rPr>
        <w:t>.</w:t>
      </w:r>
    </w:p>
    <w:p w14:paraId="2C13276D"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П</w:t>
      </w:r>
      <w:r w:rsidRPr="00775FEF">
        <w:rPr>
          <w:rFonts w:ascii="Franklin Gothic Book" w:hAnsi="Franklin Gothic Book" w:cs="Arial" w:hint="eastAsia"/>
          <w:b/>
          <w:bCs/>
          <w:sz w:val="24"/>
          <w:szCs w:val="20"/>
        </w:rPr>
        <w:t>оверили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это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положительный</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образ</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поверили</w:t>
      </w:r>
      <w:r w:rsidRPr="00775FEF">
        <w:rPr>
          <w:rFonts w:ascii="Franklin Gothic Book" w:hAnsi="Franklin Gothic Book" w:cs="Arial"/>
          <w:b/>
          <w:bCs/>
          <w:sz w:val="24"/>
          <w:szCs w:val="20"/>
        </w:rPr>
        <w:t>?</w:t>
      </w:r>
    </w:p>
    <w:p w14:paraId="75DC3C7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Анастасия: </w:t>
      </w:r>
      <w:r w:rsidRPr="00775FEF">
        <w:rPr>
          <w:rFonts w:ascii="Franklin Gothic Book" w:hAnsi="Franklin Gothic Book" w:cs="Arial"/>
          <w:bCs/>
          <w:sz w:val="24"/>
          <w:szCs w:val="20"/>
        </w:rPr>
        <w:t xml:space="preserve">Ну, </w:t>
      </w:r>
      <w:r w:rsidRPr="00775FEF">
        <w:rPr>
          <w:rFonts w:ascii="Franklin Gothic Book" w:hAnsi="Franklin Gothic Book" w:cs="Arial" w:hint="eastAsia"/>
          <w:bCs/>
          <w:sz w:val="24"/>
          <w:szCs w:val="20"/>
        </w:rPr>
        <w:t>пятьдесят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пятьдесят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прям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настолько</w:t>
      </w:r>
      <w:r w:rsidRPr="00775FEF">
        <w:rPr>
          <w:rFonts w:ascii="Franklin Gothic Book" w:hAnsi="Franklin Gothic Book" w:cs="Arial"/>
          <w:bCs/>
          <w:sz w:val="24"/>
          <w:szCs w:val="20"/>
        </w:rPr>
        <w:t>.</w:t>
      </w:r>
    </w:p>
    <w:p w14:paraId="1D088018"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Г</w:t>
      </w:r>
      <w:r w:rsidRPr="00775FEF">
        <w:rPr>
          <w:rFonts w:ascii="Franklin Gothic Book" w:hAnsi="Franklin Gothic Book" w:cs="Arial" w:hint="eastAsia"/>
          <w:b/>
          <w:bCs/>
          <w:sz w:val="24"/>
          <w:szCs w:val="20"/>
        </w:rPr>
        <w:t>де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верится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верится</w:t>
      </w:r>
      <w:r w:rsidRPr="00775FEF">
        <w:rPr>
          <w:rFonts w:ascii="Franklin Gothic Book" w:hAnsi="Franklin Gothic Book" w:cs="Arial"/>
          <w:b/>
          <w:bCs/>
          <w:sz w:val="24"/>
          <w:szCs w:val="20"/>
        </w:rPr>
        <w:t>?</w:t>
      </w:r>
    </w:p>
    <w:p w14:paraId="6A26CAB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Анастасия: </w:t>
      </w:r>
      <w:r w:rsidRPr="00775FEF">
        <w:rPr>
          <w:rFonts w:ascii="Franklin Gothic Book" w:hAnsi="Franklin Gothic Book" w:cs="Arial"/>
          <w:bCs/>
          <w:sz w:val="24"/>
          <w:szCs w:val="20"/>
        </w:rPr>
        <w:t>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прессуют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везде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вот</w:t>
      </w:r>
      <w:r w:rsidRPr="00775FEF">
        <w:rPr>
          <w:rFonts w:ascii="Franklin Gothic Book" w:hAnsi="Franklin Gothic Book" w:cs="Arial"/>
          <w:bCs/>
          <w:sz w:val="24"/>
          <w:szCs w:val="20"/>
        </w:rPr>
        <w:t>. О</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сталкивается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какими</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ситуациями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такими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репрессивными</w:t>
      </w:r>
      <w:r w:rsidRPr="00775FEF">
        <w:rPr>
          <w:rFonts w:ascii="Franklin Gothic Book" w:hAnsi="Franklin Gothic Book" w:cs="Arial"/>
          <w:bCs/>
          <w:sz w:val="24"/>
          <w:szCs w:val="20"/>
        </w:rPr>
        <w:t xml:space="preserve">. А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итоге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прям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стойкость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духа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прям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супер</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положительный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человек</w:t>
      </w:r>
      <w:r w:rsidRPr="00775FEF">
        <w:rPr>
          <w:rFonts w:ascii="Franklin Gothic Book" w:hAnsi="Franklin Gothic Book" w:cs="Arial"/>
          <w:bCs/>
          <w:sz w:val="24"/>
          <w:szCs w:val="20"/>
        </w:rPr>
        <w:t>. В</w:t>
      </w:r>
      <w:r w:rsidRPr="00775FEF">
        <w:rPr>
          <w:rFonts w:ascii="Franklin Gothic Book" w:hAnsi="Franklin Gothic Book" w:cs="Arial" w:hint="eastAsia"/>
          <w:bCs/>
          <w:sz w:val="24"/>
          <w:szCs w:val="20"/>
        </w:rPr>
        <w:t>сё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равно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будет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момент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равно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выдержишь</w:t>
      </w:r>
      <w:r w:rsidRPr="00775FEF">
        <w:rPr>
          <w:rFonts w:ascii="Franklin Gothic Book" w:hAnsi="Franklin Gothic Book" w:cs="Arial"/>
          <w:bCs/>
          <w:sz w:val="24"/>
          <w:szCs w:val="20"/>
        </w:rPr>
        <w:t xml:space="preserve">. А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злости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ничего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прям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такая</w:t>
      </w:r>
      <w:r w:rsidRPr="00775FEF">
        <w:rPr>
          <w:rFonts w:ascii="Franklin Gothic Book" w:hAnsi="Franklin Gothic Book" w:cs="Arial"/>
          <w:bCs/>
          <w:sz w:val="24"/>
          <w:szCs w:val="20"/>
        </w:rPr>
        <w:t>.</w:t>
      </w:r>
    </w:p>
    <w:p w14:paraId="6D3AEE6C"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Павел, а </w:t>
      </w:r>
      <w:r w:rsidRPr="00775FEF">
        <w:rPr>
          <w:rFonts w:ascii="Franklin Gothic Book" w:hAnsi="Franklin Gothic Book" w:cs="Arial" w:hint="eastAsia"/>
          <w:b/>
          <w:bCs/>
          <w:sz w:val="24"/>
          <w:szCs w:val="20"/>
        </w:rPr>
        <w:t>вам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показ</w:t>
      </w:r>
      <w:r w:rsidRPr="00775FEF">
        <w:rPr>
          <w:rFonts w:ascii="Franklin Gothic Book" w:hAnsi="Franklin Gothic Book" w:cs="Arial"/>
          <w:b/>
          <w:bCs/>
          <w:sz w:val="24"/>
          <w:szCs w:val="20"/>
        </w:rPr>
        <w:t xml:space="preserve">алось, </w:t>
      </w:r>
      <w:r w:rsidRPr="00775FEF">
        <w:rPr>
          <w:rFonts w:ascii="Franklin Gothic Book" w:hAnsi="Franklin Gothic Book" w:cs="Arial" w:hint="eastAsia"/>
          <w:b/>
          <w:bCs/>
          <w:sz w:val="24"/>
          <w:szCs w:val="20"/>
        </w:rPr>
        <w:t>реалистично</w:t>
      </w:r>
      <w:r w:rsidRPr="00775FEF">
        <w:rPr>
          <w:rFonts w:ascii="Franklin Gothic Book" w:hAnsi="Franklin Gothic Book" w:cs="Arial"/>
          <w:b/>
          <w:bCs/>
          <w:sz w:val="24"/>
          <w:szCs w:val="20"/>
        </w:rPr>
        <w:t>, не реалистично?</w:t>
      </w:r>
    </w:p>
    <w:p w14:paraId="08D9845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Павел: </w:t>
      </w:r>
      <w:r w:rsidRPr="00775FEF">
        <w:rPr>
          <w:rFonts w:ascii="Franklin Gothic Book" w:hAnsi="Franklin Gothic Book" w:cs="Arial"/>
          <w:bCs/>
          <w:sz w:val="24"/>
          <w:szCs w:val="20"/>
        </w:rPr>
        <w:t xml:space="preserve">Показан </w:t>
      </w:r>
      <w:r w:rsidRPr="00775FEF">
        <w:rPr>
          <w:rFonts w:ascii="Franklin Gothic Book" w:hAnsi="Franklin Gothic Book" w:cs="Arial" w:hint="eastAsia"/>
          <w:bCs/>
          <w:sz w:val="24"/>
          <w:szCs w:val="20"/>
        </w:rPr>
        <w:t>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эгоизм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высокомерие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съёмках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допустим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неоднократно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показано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себя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вела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когда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находилась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обычной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жизни</w:t>
      </w:r>
      <w:r w:rsidRPr="00775FEF">
        <w:rPr>
          <w:rFonts w:ascii="Franklin Gothic Book" w:hAnsi="Franklin Gothic Book" w:cs="Arial"/>
          <w:bCs/>
          <w:sz w:val="24"/>
          <w:szCs w:val="20"/>
        </w:rPr>
        <w:t>. О</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Боге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вспоминала</w:t>
      </w:r>
      <w:r w:rsidRPr="00775FEF">
        <w:rPr>
          <w:rFonts w:ascii="Franklin Gothic Book" w:hAnsi="Franklin Gothic Book" w:cs="Arial"/>
          <w:bCs/>
          <w:sz w:val="24"/>
          <w:szCs w:val="20"/>
        </w:rPr>
        <w:t>. К</w:t>
      </w:r>
      <w:r w:rsidRPr="00775FEF">
        <w:rPr>
          <w:rFonts w:ascii="Franklin Gothic Book" w:hAnsi="Franklin Gothic Book" w:cs="Arial" w:hint="eastAsia"/>
          <w:bCs/>
          <w:sz w:val="24"/>
          <w:szCs w:val="20"/>
        </w:rPr>
        <w:t>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высокомерно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разговаривала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агентом</w:t>
      </w:r>
      <w:r w:rsidRPr="00775FEF">
        <w:rPr>
          <w:rFonts w:ascii="Franklin Gothic Book" w:hAnsi="Franklin Gothic Book" w:cs="Arial"/>
          <w:bCs/>
          <w:sz w:val="24"/>
          <w:szCs w:val="20"/>
        </w:rPr>
        <w:t>. Ч</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весь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мир</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вокруг</w:t>
      </w:r>
      <w:r w:rsidRPr="00775FEF">
        <w:rPr>
          <w:rFonts w:ascii="Franklin Gothic Book" w:hAnsi="Franklin Gothic Book" w:cs="Arial"/>
          <w:bCs/>
          <w:sz w:val="24"/>
          <w:szCs w:val="20"/>
        </w:rPr>
        <w:t>.</w:t>
      </w:r>
    </w:p>
    <w:p w14:paraId="1BB60499"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Н</w:t>
      </w:r>
      <w:r w:rsidRPr="00775FEF">
        <w:rPr>
          <w:rFonts w:ascii="Franklin Gothic Book" w:hAnsi="Franklin Gothic Book" w:cs="Arial" w:hint="eastAsia"/>
          <w:b/>
          <w:bCs/>
          <w:sz w:val="24"/>
          <w:szCs w:val="20"/>
        </w:rPr>
        <w:t>есимпатичны</w:t>
      </w:r>
      <w:r w:rsidRPr="00775FEF">
        <w:rPr>
          <w:rFonts w:ascii="Franklin Gothic Book" w:hAnsi="Franklin Gothic Book" w:cs="Arial"/>
          <w:b/>
          <w:bCs/>
          <w:sz w:val="24"/>
          <w:szCs w:val="20"/>
        </w:rPr>
        <w:t>е…?</w:t>
      </w:r>
    </w:p>
    <w:p w14:paraId="30DB2E03" w14:textId="77777777" w:rsidR="00775FEF" w:rsidRPr="00775FEF" w:rsidRDefault="00775FEF" w:rsidP="00775FEF">
      <w:pPr>
        <w:spacing w:before="120" w:after="0"/>
        <w:jc w:val="both"/>
        <w:rPr>
          <w:rFonts w:ascii="Franklin Gothic Book" w:hAnsi="Franklin Gothic Book" w:cs="Arial"/>
          <w:bCs/>
          <w:sz w:val="24"/>
          <w:szCs w:val="24"/>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Л</w:t>
      </w:r>
      <w:r w:rsidRPr="00775FEF">
        <w:rPr>
          <w:rFonts w:ascii="Franklin Gothic Book" w:hAnsi="Franklin Gothic Book" w:cs="Arial" w:hint="eastAsia"/>
          <w:bCs/>
          <w:sz w:val="24"/>
          <w:szCs w:val="20"/>
        </w:rPr>
        <w:t>юди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доходят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правительства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США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жизни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наверное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должны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эгоистами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такими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вот</w:t>
      </w:r>
      <w:r w:rsidRPr="00775FEF">
        <w:rPr>
          <w:rFonts w:ascii="Franklin Gothic Book" w:hAnsi="Franklin Gothic Book" w:cs="Arial"/>
          <w:bCs/>
          <w:sz w:val="24"/>
          <w:szCs w:val="20"/>
        </w:rPr>
        <w:t xml:space="preserve">.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общий шум, говорят одновременно</w:t>
      </w:r>
      <w:r w:rsidRPr="00775FEF">
        <w:rPr>
          <w:rFonts w:ascii="Franklin Gothic Book" w:hAnsi="Franklin Gothic Book" w:cs="Arial"/>
          <w:bCs/>
          <w:sz w:val="24"/>
          <w:szCs w:val="24"/>
        </w:rPr>
        <w:t>).</w:t>
      </w:r>
    </w:p>
    <w:p w14:paraId="6380E70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Павел: </w:t>
      </w:r>
      <w:r w:rsidRPr="00775FEF">
        <w:rPr>
          <w:rFonts w:ascii="Franklin Gothic Book" w:hAnsi="Franklin Gothic Book" w:cs="Arial"/>
          <w:bCs/>
          <w:sz w:val="24"/>
          <w:szCs w:val="20"/>
        </w:rPr>
        <w:t>Н</w:t>
      </w:r>
      <w:r w:rsidRPr="00775FEF">
        <w:rPr>
          <w:rFonts w:ascii="Franklin Gothic Book" w:hAnsi="Franklin Gothic Book" w:cs="Arial" w:hint="eastAsia"/>
          <w:bCs/>
          <w:sz w:val="24"/>
          <w:szCs w:val="20"/>
        </w:rPr>
        <w:t>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конкретно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контрасте</w:t>
      </w:r>
      <w:r w:rsidRPr="00775FEF">
        <w:rPr>
          <w:rFonts w:ascii="Franklin Gothic Book" w:hAnsi="Franklin Gothic Book" w:cs="Arial"/>
          <w:bCs/>
          <w:sz w:val="24"/>
          <w:szCs w:val="20"/>
        </w:rPr>
        <w:t>. Е</w:t>
      </w:r>
      <w:r w:rsidRPr="00775FEF">
        <w:rPr>
          <w:rFonts w:ascii="Franklin Gothic Book" w:hAnsi="Franklin Gothic Book" w:cs="Arial" w:hint="eastAsia"/>
          <w:bCs/>
          <w:sz w:val="24"/>
          <w:szCs w:val="20"/>
        </w:rPr>
        <w:t>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поговорка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падающем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самолёте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неверующих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Бога</w:t>
      </w:r>
      <w:r w:rsidRPr="00775FEF">
        <w:rPr>
          <w:rFonts w:ascii="Franklin Gothic Book" w:hAnsi="Franklin Gothic Book" w:cs="Arial"/>
          <w:bCs/>
          <w:sz w:val="24"/>
          <w:szCs w:val="20"/>
        </w:rPr>
        <w:t>.</w:t>
      </w:r>
    </w:p>
    <w:p w14:paraId="632CE63D" w14:textId="7F87A3EF"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А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такое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00DC2C34">
        <w:rPr>
          <w:rFonts w:ascii="Franklin Gothic Book" w:hAnsi="Franklin Gothic Book" w:cs="Arial" w:hint="eastAsia"/>
          <w:b/>
          <w:bCs/>
          <w:sz w:val="24"/>
          <w:szCs w:val="20"/>
        </w:rPr>
        <w:t>поверило</w:t>
      </w:r>
      <w:r w:rsidRPr="00775FEF">
        <w:rPr>
          <w:rFonts w:ascii="Franklin Gothic Book" w:hAnsi="Franklin Gothic Book" w:cs="Arial" w:hint="eastAsia"/>
          <w:b/>
          <w:bCs/>
          <w:sz w:val="24"/>
          <w:szCs w:val="20"/>
        </w:rPr>
        <w:t>сь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там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реалистичное</w:t>
      </w:r>
      <w:r w:rsidRPr="00775FEF">
        <w:rPr>
          <w:rFonts w:ascii="Franklin Gothic Book" w:hAnsi="Franklin Gothic Book" w:cs="Arial"/>
          <w:b/>
          <w:bCs/>
          <w:sz w:val="24"/>
          <w:szCs w:val="20"/>
        </w:rPr>
        <w:t>?</w:t>
      </w:r>
    </w:p>
    <w:p w14:paraId="4C89B06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Павел: </w:t>
      </w:r>
      <w:r w:rsidRPr="00775FEF">
        <w:rPr>
          <w:rFonts w:ascii="Franklin Gothic Book" w:hAnsi="Franklin Gothic Book" w:cs="Arial"/>
          <w:bCs/>
          <w:sz w:val="24"/>
          <w:szCs w:val="20"/>
        </w:rPr>
        <w:t>С</w:t>
      </w:r>
      <w:r w:rsidRPr="00775FEF">
        <w:rPr>
          <w:rFonts w:ascii="Franklin Gothic Book" w:hAnsi="Franklin Gothic Book" w:cs="Arial" w:hint="eastAsia"/>
          <w:bCs/>
          <w:sz w:val="24"/>
          <w:szCs w:val="20"/>
        </w:rPr>
        <w:t>тержень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вера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какую</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свою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идею</w:t>
      </w:r>
      <w:r w:rsidRPr="00775FEF">
        <w:rPr>
          <w:rFonts w:ascii="Franklin Gothic Book" w:hAnsi="Franklin Gothic Book" w:cs="Arial"/>
          <w:bCs/>
          <w:sz w:val="24"/>
          <w:szCs w:val="20"/>
        </w:rPr>
        <w:t>.</w:t>
      </w:r>
    </w:p>
    <w:p w14:paraId="5941AED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А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наверное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человек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попадая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тюрьму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где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границей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лишается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прав</w:t>
      </w:r>
      <w:r w:rsidRPr="00775FEF">
        <w:rPr>
          <w:rFonts w:ascii="Franklin Gothic Book" w:hAnsi="Franklin Gothic Book" w:cs="Arial"/>
          <w:bCs/>
          <w:sz w:val="24"/>
          <w:szCs w:val="20"/>
        </w:rPr>
        <w:t xml:space="preserve">. И </w:t>
      </w:r>
      <w:r w:rsidRPr="00775FEF">
        <w:rPr>
          <w:rFonts w:ascii="Franklin Gothic Book" w:hAnsi="Franklin Gothic Book" w:cs="Arial" w:hint="eastAsia"/>
          <w:bCs/>
          <w:sz w:val="24"/>
          <w:szCs w:val="20"/>
        </w:rPr>
        <w:t>скорее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действительно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реалистично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потому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слышала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истории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действительно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реальных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людей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примерно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могут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издеваться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просто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защищать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своих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попадая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другую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страну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дождёшься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помощи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своего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государства</w:t>
      </w:r>
      <w:r w:rsidRPr="00775FEF">
        <w:rPr>
          <w:rFonts w:ascii="Franklin Gothic Book" w:hAnsi="Franklin Gothic Book" w:cs="Arial"/>
          <w:bCs/>
          <w:sz w:val="24"/>
          <w:szCs w:val="20"/>
        </w:rPr>
        <w:t xml:space="preserve">. И </w:t>
      </w:r>
      <w:r w:rsidRPr="00775FEF">
        <w:rPr>
          <w:rFonts w:ascii="Franklin Gothic Book" w:hAnsi="Franklin Gothic Book" w:cs="Arial" w:hint="eastAsia"/>
          <w:bCs/>
          <w:sz w:val="24"/>
          <w:szCs w:val="20"/>
        </w:rPr>
        <w:t>попадая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наши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тюрьмы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неизвестно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происходит</w:t>
      </w:r>
      <w:r w:rsidRPr="00775FEF">
        <w:rPr>
          <w:rFonts w:ascii="Franklin Gothic Book" w:hAnsi="Franklin Gothic Book" w:cs="Arial"/>
          <w:bCs/>
          <w:sz w:val="24"/>
          <w:szCs w:val="20"/>
        </w:rPr>
        <w:t>. С</w:t>
      </w:r>
      <w:r w:rsidRPr="00775FEF">
        <w:rPr>
          <w:rFonts w:ascii="Franklin Gothic Book" w:hAnsi="Franklin Gothic Book" w:cs="Arial" w:hint="eastAsia"/>
          <w:bCs/>
          <w:sz w:val="24"/>
          <w:szCs w:val="20"/>
        </w:rPr>
        <w:t>омнения</w:t>
      </w:r>
      <w:r w:rsidRPr="00775FEF">
        <w:rPr>
          <w:rFonts w:ascii="Franklin Gothic Book" w:hAnsi="Franklin Gothic Book" w:cs="Arial"/>
          <w:bCs/>
          <w:sz w:val="24"/>
          <w:szCs w:val="20"/>
        </w:rPr>
        <w:t>.</w:t>
      </w:r>
    </w:p>
    <w:p w14:paraId="47DC7FB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К</w:t>
      </w:r>
      <w:r w:rsidRPr="00775FEF">
        <w:rPr>
          <w:rFonts w:ascii="Franklin Gothic Book" w:hAnsi="Franklin Gothic Book" w:cs="Arial" w:hint="eastAsia"/>
          <w:bCs/>
          <w:sz w:val="24"/>
          <w:szCs w:val="20"/>
        </w:rPr>
        <w:t>стати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интересно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почему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показали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хотя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здесь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действительно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можно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показать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страна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бросила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даже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героиню</w:t>
      </w:r>
      <w:r w:rsidRPr="00775FEF">
        <w:rPr>
          <w:rFonts w:ascii="Franklin Gothic Book" w:hAnsi="Franklin Gothic Book" w:cs="Arial"/>
          <w:bCs/>
          <w:sz w:val="24"/>
          <w:szCs w:val="20"/>
        </w:rPr>
        <w:t>. Д</w:t>
      </w:r>
      <w:r w:rsidRPr="00775FEF">
        <w:rPr>
          <w:rFonts w:ascii="Franklin Gothic Book" w:hAnsi="Franklin Gothic Book" w:cs="Arial" w:hint="eastAsia"/>
          <w:bCs/>
          <w:sz w:val="24"/>
          <w:szCs w:val="20"/>
        </w:rPr>
        <w:t>ействительно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жизни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взяли</w:t>
      </w:r>
      <w:r w:rsidRPr="00775FEF">
        <w:rPr>
          <w:rFonts w:ascii="Franklin Gothic Book" w:hAnsi="Franklin Gothic Book" w:cs="Arial"/>
          <w:bCs/>
          <w:sz w:val="24"/>
          <w:szCs w:val="20"/>
        </w:rPr>
        <w:t xml:space="preserve"> это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просто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выкинули</w:t>
      </w:r>
      <w:r w:rsidRPr="00775FEF">
        <w:rPr>
          <w:rFonts w:ascii="Franklin Gothic Book" w:hAnsi="Franklin Gothic Book" w:cs="Arial"/>
          <w:bCs/>
          <w:sz w:val="24"/>
          <w:szCs w:val="20"/>
        </w:rPr>
        <w:t>.</w:t>
      </w:r>
    </w:p>
    <w:p w14:paraId="711D3A2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Там </w:t>
      </w:r>
      <w:r w:rsidRPr="00775FEF">
        <w:rPr>
          <w:rFonts w:ascii="Franklin Gothic Book" w:hAnsi="Franklin Gothic Book" w:cs="Arial" w:hint="eastAsia"/>
          <w:bCs/>
          <w:sz w:val="24"/>
          <w:szCs w:val="20"/>
        </w:rPr>
        <w:t>консулы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приезжали</w:t>
      </w:r>
      <w:r w:rsidRPr="00775FEF">
        <w:rPr>
          <w:rFonts w:ascii="Franklin Gothic Book" w:hAnsi="Franklin Gothic Book" w:cs="Arial"/>
          <w:bCs/>
          <w:sz w:val="24"/>
          <w:szCs w:val="20"/>
        </w:rPr>
        <w:t>.</w:t>
      </w:r>
    </w:p>
    <w:p w14:paraId="094C780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сделано</w:t>
      </w:r>
      <w:r w:rsidRPr="00775FEF">
        <w:rPr>
          <w:rFonts w:ascii="Franklin Gothic Book" w:hAnsi="Franklin Gothic Book" w:cs="Arial"/>
          <w:bCs/>
          <w:sz w:val="24"/>
          <w:szCs w:val="20"/>
        </w:rPr>
        <w:t>. Н</w:t>
      </w:r>
      <w:r w:rsidRPr="00775FEF">
        <w:rPr>
          <w:rFonts w:ascii="Franklin Gothic Book" w:hAnsi="Franklin Gothic Book" w:cs="Arial" w:hint="eastAsia"/>
          <w:bCs/>
          <w:sz w:val="24"/>
          <w:szCs w:val="20"/>
        </w:rPr>
        <w:t>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показали</w:t>
      </w:r>
      <w:r w:rsidRPr="00775FEF">
        <w:rPr>
          <w:rFonts w:ascii="Franklin Gothic Book" w:hAnsi="Franklin Gothic Book" w:cs="Arial"/>
          <w:bCs/>
          <w:sz w:val="24"/>
          <w:szCs w:val="20"/>
        </w:rPr>
        <w:t>.</w:t>
      </w:r>
    </w:p>
    <w:p w14:paraId="55A5959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И</w:t>
      </w:r>
      <w:r w:rsidRPr="00775FEF">
        <w:rPr>
          <w:rFonts w:ascii="Franklin Gothic Book" w:hAnsi="Franklin Gothic Book" w:cs="Arial" w:hint="eastAsia"/>
          <w:bCs/>
          <w:sz w:val="24"/>
          <w:szCs w:val="20"/>
        </w:rPr>
        <w:t>менно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наша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страна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плюс</w:t>
      </w:r>
      <w:r w:rsidRPr="00775FEF">
        <w:rPr>
          <w:rFonts w:ascii="Franklin Gothic Book" w:hAnsi="Franklin Gothic Book" w:cs="Arial"/>
          <w:bCs/>
          <w:sz w:val="24"/>
          <w:szCs w:val="20"/>
        </w:rPr>
        <w:t>.</w:t>
      </w:r>
    </w:p>
    <w:p w14:paraId="4C695F2F" w14:textId="135CF9A3"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гораздо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лучше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нежели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показать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одного</w:t>
      </w:r>
      <w:r w:rsidRPr="00775FEF">
        <w:rPr>
          <w:rFonts w:ascii="Franklin Gothic Book" w:hAnsi="Franklin Gothic Book" w:cs="Arial"/>
          <w:bCs/>
          <w:sz w:val="24"/>
          <w:szCs w:val="20"/>
        </w:rPr>
        <w:t xml:space="preserve"> </w:t>
      </w:r>
      <w:proofErr w:type="spellStart"/>
      <w:r w:rsidRPr="00775FEF">
        <w:rPr>
          <w:rFonts w:ascii="Franklin Gothic Book" w:hAnsi="Franklin Gothic Book" w:cs="Arial" w:hint="eastAsia"/>
          <w:bCs/>
          <w:sz w:val="24"/>
          <w:szCs w:val="20"/>
        </w:rPr>
        <w:t>ФСБшника</w:t>
      </w:r>
      <w:proofErr w:type="spellEnd"/>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который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где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попросил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какого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генерала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кого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поймает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вытащил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Марию</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а </w:t>
      </w:r>
      <w:r w:rsidRPr="00775FEF">
        <w:rPr>
          <w:rFonts w:ascii="Franklin Gothic Book" w:hAnsi="Franklin Gothic Book" w:cs="Arial" w:hint="eastAsia"/>
          <w:bCs/>
          <w:sz w:val="24"/>
          <w:szCs w:val="20"/>
        </w:rPr>
        <w:t>все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остальные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такие</w:t>
      </w:r>
      <w:r w:rsidRPr="00775FEF">
        <w:rPr>
          <w:rFonts w:ascii="Franklin Gothic Book" w:hAnsi="Franklin Gothic Book" w:cs="Arial"/>
          <w:bCs/>
          <w:sz w:val="24"/>
          <w:szCs w:val="20"/>
        </w:rPr>
        <w:t xml:space="preserve">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смеётся</w:t>
      </w:r>
      <w:r w:rsidRPr="00775FEF">
        <w:rPr>
          <w:rFonts w:ascii="Franklin Gothic Book" w:hAnsi="Franklin Gothic Book" w:cs="Arial"/>
          <w:bCs/>
          <w:sz w:val="24"/>
          <w:szCs w:val="24"/>
        </w:rPr>
        <w:t>)</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типа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мимо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прошли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типа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пофиг</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прокуратуру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пофиг</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МИД</w:t>
      </w:r>
      <w:r w:rsidRPr="00775FEF">
        <w:rPr>
          <w:rFonts w:ascii="Franklin Gothic Book" w:hAnsi="Franklin Gothic Book" w:cs="Arial"/>
          <w:bCs/>
          <w:sz w:val="24"/>
          <w:szCs w:val="20"/>
        </w:rPr>
        <w:t xml:space="preserve">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смеётся</w:t>
      </w:r>
      <w:r w:rsidRPr="00775FEF">
        <w:rPr>
          <w:rFonts w:ascii="Franklin Gothic Book" w:hAnsi="Franklin Gothic Book" w:cs="Arial"/>
          <w:bCs/>
          <w:sz w:val="24"/>
          <w:szCs w:val="24"/>
        </w:rPr>
        <w:t>)</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пофиг</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всех</w:t>
      </w:r>
      <w:r w:rsidRPr="00775FEF">
        <w:rPr>
          <w:rFonts w:ascii="Franklin Gothic Book" w:hAnsi="Franklin Gothic Book" w:cs="Arial"/>
          <w:bCs/>
          <w:sz w:val="24"/>
          <w:szCs w:val="20"/>
        </w:rPr>
        <w:t xml:space="preserve">, и </w:t>
      </w:r>
      <w:r w:rsidRPr="00775FEF">
        <w:rPr>
          <w:rFonts w:ascii="Franklin Gothic Book" w:hAnsi="Franklin Gothic Book" w:cs="Arial" w:hint="eastAsia"/>
          <w:bCs/>
          <w:sz w:val="24"/>
          <w:szCs w:val="20"/>
        </w:rPr>
        <w:t>Лаврова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Захарову</w:t>
      </w:r>
      <w:r w:rsidRPr="00775FEF">
        <w:rPr>
          <w:rFonts w:ascii="Franklin Gothic Book" w:hAnsi="Franklin Gothic Book" w:cs="Arial"/>
          <w:bCs/>
          <w:sz w:val="24"/>
          <w:szCs w:val="20"/>
        </w:rPr>
        <w:t>. Ч</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ход</w:t>
      </w:r>
      <w:r w:rsidRPr="00775FEF">
        <w:rPr>
          <w:rFonts w:ascii="Franklin Gothic Book" w:hAnsi="Franklin Gothic Book" w:cs="Arial"/>
          <w:bCs/>
          <w:sz w:val="24"/>
          <w:szCs w:val="20"/>
        </w:rPr>
        <w:t xml:space="preserve">или </w:t>
      </w:r>
      <w:r w:rsidRPr="00775FEF">
        <w:rPr>
          <w:rFonts w:ascii="Franklin Gothic Book" w:hAnsi="Franklin Gothic Book" w:cs="Arial" w:hint="eastAsia"/>
          <w:bCs/>
          <w:sz w:val="24"/>
          <w:szCs w:val="20"/>
        </w:rPr>
        <w:t>год</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саммитах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США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пытались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сказать</w:t>
      </w:r>
      <w:r w:rsidRPr="00775FEF">
        <w:rPr>
          <w:rFonts w:ascii="Franklin Gothic Book" w:hAnsi="Franklin Gothic Book" w:cs="Arial"/>
          <w:bCs/>
          <w:sz w:val="24"/>
          <w:szCs w:val="20"/>
        </w:rPr>
        <w:t>. П</w:t>
      </w:r>
      <w:r w:rsidRPr="00775FEF">
        <w:rPr>
          <w:rFonts w:ascii="Franklin Gothic Book" w:hAnsi="Franklin Gothic Book" w:cs="Arial" w:hint="eastAsia"/>
          <w:bCs/>
          <w:sz w:val="24"/>
          <w:szCs w:val="20"/>
        </w:rPr>
        <w:t>одумаешь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ничего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страшного</w:t>
      </w:r>
      <w:r w:rsidRPr="00775FEF">
        <w:rPr>
          <w:rFonts w:ascii="Franklin Gothic Book" w:hAnsi="Franklin Gothic Book" w:cs="Arial"/>
          <w:bCs/>
          <w:sz w:val="24"/>
          <w:szCs w:val="20"/>
        </w:rPr>
        <w:t>.</w:t>
      </w:r>
    </w:p>
    <w:p w14:paraId="01755BEE" w14:textId="77777777" w:rsidR="00775FEF" w:rsidRPr="00775FEF" w:rsidRDefault="00775FEF" w:rsidP="00775FEF">
      <w:pPr>
        <w:spacing w:before="120" w:after="0"/>
        <w:jc w:val="both"/>
        <w:rPr>
          <w:rFonts w:ascii="Franklin Gothic Book" w:hAnsi="Franklin Gothic Book" w:cs="Arial"/>
          <w:b/>
          <w:bCs/>
          <w:sz w:val="24"/>
          <w:szCs w:val="24"/>
        </w:rPr>
      </w:pPr>
      <w:r w:rsidRPr="00775FEF">
        <w:rPr>
          <w:rFonts w:ascii="Franklin Gothic Book" w:hAnsi="Franklin Gothic Book" w:cs="Arial"/>
          <w:b/>
          <w:bCs/>
          <w:sz w:val="24"/>
          <w:szCs w:val="20"/>
        </w:rPr>
        <w:t>Модератор: Т</w:t>
      </w:r>
      <w:r w:rsidRPr="00775FEF">
        <w:rPr>
          <w:rFonts w:ascii="Franklin Gothic Book" w:hAnsi="Franklin Gothic Book" w:cs="Arial" w:hint="eastAsia"/>
          <w:b/>
          <w:bCs/>
          <w:sz w:val="24"/>
          <w:szCs w:val="20"/>
        </w:rPr>
        <w:t>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есть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если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показали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чуть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побольше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этот</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процесс</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там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её</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страна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прилагала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усилия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вот</w:t>
      </w:r>
      <w:r w:rsidRPr="00775FEF">
        <w:rPr>
          <w:rFonts w:ascii="Franklin Gothic Book" w:hAnsi="Franklin Gothic Book" w:cs="Arial"/>
          <w:b/>
          <w:bCs/>
          <w:sz w:val="24"/>
          <w:szCs w:val="20"/>
        </w:rPr>
        <w:t xml:space="preserve"> </w:t>
      </w:r>
      <w:r w:rsidRPr="00775FEF">
        <w:rPr>
          <w:rFonts w:ascii="Franklin Gothic Book" w:hAnsi="Franklin Gothic Book" w:cs="Arial"/>
          <w:b/>
          <w:bCs/>
          <w:sz w:val="24"/>
          <w:szCs w:val="24"/>
        </w:rPr>
        <w:t>(</w:t>
      </w:r>
      <w:r w:rsidRPr="00775FEF">
        <w:rPr>
          <w:rFonts w:ascii="Franklin Gothic Book" w:hAnsi="Franklin Gothic Book" w:cs="Arial"/>
          <w:b/>
          <w:bCs/>
          <w:i/>
          <w:iCs/>
          <w:sz w:val="24"/>
          <w:szCs w:val="24"/>
        </w:rPr>
        <w:t>общий шум, говорят одновременно</w:t>
      </w:r>
      <w:r w:rsidRPr="00775FEF">
        <w:rPr>
          <w:rFonts w:ascii="Franklin Gothic Book" w:hAnsi="Franklin Gothic Book" w:cs="Arial"/>
          <w:b/>
          <w:bCs/>
          <w:sz w:val="24"/>
          <w:szCs w:val="24"/>
        </w:rPr>
        <w:t>).</w:t>
      </w:r>
    </w:p>
    <w:p w14:paraId="0E546260" w14:textId="77777777" w:rsidR="00775FEF" w:rsidRPr="00775FEF" w:rsidRDefault="00775FEF" w:rsidP="00775FEF">
      <w:pPr>
        <w:spacing w:before="120" w:after="0"/>
        <w:jc w:val="both"/>
        <w:rPr>
          <w:rFonts w:ascii="Franklin Gothic Book" w:hAnsi="Franklin Gothic Book" w:cs="Arial"/>
          <w:bCs/>
          <w:sz w:val="24"/>
          <w:szCs w:val="24"/>
        </w:rPr>
      </w:pPr>
      <w:r w:rsidRPr="00775FEF">
        <w:rPr>
          <w:rFonts w:ascii="Franklin Gothic Book" w:hAnsi="Franklin Gothic Book" w:cs="Arial"/>
          <w:b/>
          <w:bCs/>
          <w:sz w:val="24"/>
          <w:szCs w:val="24"/>
        </w:rPr>
        <w:t xml:space="preserve">Женщина: </w:t>
      </w:r>
      <w:r w:rsidRPr="00775FEF">
        <w:rPr>
          <w:rFonts w:ascii="Franklin Gothic Book" w:hAnsi="Franklin Gothic Book" w:cs="Arial"/>
          <w:bCs/>
          <w:sz w:val="24"/>
          <w:szCs w:val="24"/>
        </w:rPr>
        <w:t>Всем миром.</w:t>
      </w:r>
    </w:p>
    <w:p w14:paraId="564EB71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Если они хотели развить </w:t>
      </w:r>
      <w:r w:rsidRPr="00775FEF">
        <w:rPr>
          <w:rFonts w:ascii="Franklin Gothic Book" w:hAnsi="Franklin Gothic Book" w:cs="Arial" w:hint="eastAsia"/>
          <w:bCs/>
          <w:sz w:val="24"/>
          <w:szCs w:val="20"/>
        </w:rPr>
        <w:t>какой</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патриотизм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показать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таки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силу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страны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w:t>
      </w:r>
    </w:p>
    <w:p w14:paraId="24D2FE3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З</w:t>
      </w:r>
      <w:r w:rsidRPr="00775FEF">
        <w:rPr>
          <w:rFonts w:ascii="Franklin Gothic Book" w:hAnsi="Franklin Gothic Book" w:cs="Arial" w:hint="eastAsia"/>
          <w:bCs/>
          <w:sz w:val="24"/>
          <w:szCs w:val="20"/>
        </w:rPr>
        <w:t>вонит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Трампу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например</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типа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такого</w:t>
      </w:r>
      <w:r w:rsidRPr="00775FEF">
        <w:rPr>
          <w:rFonts w:ascii="Franklin Gothic Book" w:hAnsi="Franklin Gothic Book" w:cs="Arial"/>
          <w:bCs/>
          <w:sz w:val="24"/>
          <w:szCs w:val="20"/>
        </w:rPr>
        <w:t>.</w:t>
      </w:r>
    </w:p>
    <w:p w14:paraId="4D6FEBC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w:t>
      </w:r>
      <w:r w:rsidRPr="00775FEF">
        <w:rPr>
          <w:rFonts w:ascii="Franklin Gothic Book" w:hAnsi="Franklin Gothic Book" w:cs="Arial" w:hint="eastAsia"/>
          <w:bCs/>
          <w:sz w:val="24"/>
          <w:szCs w:val="20"/>
        </w:rPr>
        <w:t>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«Ё</w:t>
      </w:r>
      <w:r w:rsidRPr="00775FEF">
        <w:rPr>
          <w:rFonts w:ascii="Franklin Gothic Book" w:hAnsi="Franklin Gothic Book" w:cs="Arial" w:hint="eastAsia"/>
          <w:bCs/>
          <w:sz w:val="24"/>
          <w:szCs w:val="20"/>
        </w:rPr>
        <w:t>лки</w:t>
      </w:r>
      <w:r w:rsidRPr="00775FEF">
        <w:rPr>
          <w:rFonts w:ascii="Franklin Gothic Book" w:hAnsi="Franklin Gothic Book" w:cs="Arial"/>
          <w:bCs/>
          <w:sz w:val="24"/>
          <w:szCs w:val="20"/>
        </w:rPr>
        <w:t xml:space="preserve">-44»,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немножко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другое</w:t>
      </w:r>
      <w:r w:rsidRPr="00775FEF">
        <w:rPr>
          <w:rFonts w:ascii="Franklin Gothic Book" w:hAnsi="Franklin Gothic Book" w:cs="Arial"/>
          <w:bCs/>
          <w:sz w:val="24"/>
          <w:szCs w:val="20"/>
        </w:rPr>
        <w:t>.</w:t>
      </w:r>
    </w:p>
    <w:p w14:paraId="59B63DE3" w14:textId="77777777" w:rsidR="00775FEF" w:rsidRPr="00775FEF" w:rsidRDefault="00775FEF" w:rsidP="00775FEF">
      <w:pPr>
        <w:spacing w:before="120" w:after="0"/>
        <w:jc w:val="both"/>
        <w:rPr>
          <w:rFonts w:ascii="Franklin Gothic Book" w:hAnsi="Franklin Gothic Book" w:cs="Arial"/>
          <w:bCs/>
          <w:sz w:val="24"/>
          <w:szCs w:val="24"/>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Ф</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нтастика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смеётся</w:t>
      </w:r>
      <w:r w:rsidRPr="00775FEF">
        <w:rPr>
          <w:rFonts w:ascii="Franklin Gothic Book" w:hAnsi="Franklin Gothic Book" w:cs="Arial"/>
          <w:bCs/>
          <w:sz w:val="24"/>
          <w:szCs w:val="24"/>
        </w:rPr>
        <w:t>).</w:t>
      </w:r>
    </w:p>
    <w:p w14:paraId="3F711790"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w:t>
      </w:r>
      <w:r w:rsidRPr="00775FEF">
        <w:rPr>
          <w:rFonts w:ascii="Franklin Gothic Book" w:hAnsi="Franklin Gothic Book" w:cs="Arial" w:hint="eastAsia"/>
          <w:b/>
          <w:bCs/>
          <w:sz w:val="24"/>
          <w:szCs w:val="20"/>
        </w:rPr>
        <w:t>орошо</w:t>
      </w:r>
      <w:r w:rsidRPr="00775FEF">
        <w:rPr>
          <w:rFonts w:ascii="Franklin Gothic Book" w:hAnsi="Franklin Gothic Book" w:cs="Arial"/>
          <w:b/>
          <w:bCs/>
          <w:sz w:val="24"/>
          <w:szCs w:val="20"/>
        </w:rPr>
        <w:t xml:space="preserve">. А </w:t>
      </w:r>
      <w:r w:rsidRPr="00775FEF">
        <w:rPr>
          <w:rFonts w:ascii="Franklin Gothic Book" w:hAnsi="Franklin Gothic Book" w:cs="Arial" w:hint="eastAsia"/>
          <w:b/>
          <w:bCs/>
          <w:sz w:val="24"/>
          <w:szCs w:val="20"/>
        </w:rPr>
        <w:t>жизнь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США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вам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показалось</w:t>
      </w:r>
      <w:r w:rsidRPr="00775FEF">
        <w:rPr>
          <w:rFonts w:ascii="Franklin Gothic Book" w:hAnsi="Franklin Gothic Book" w:cs="Arial"/>
          <w:b/>
          <w:bCs/>
          <w:sz w:val="24"/>
          <w:szCs w:val="20"/>
        </w:rPr>
        <w:t>? Н</w:t>
      </w:r>
      <w:r w:rsidRPr="00775FEF">
        <w:rPr>
          <w:rFonts w:ascii="Franklin Gothic Book" w:hAnsi="Franklin Gothic Book" w:cs="Arial" w:hint="eastAsia"/>
          <w:b/>
          <w:bCs/>
          <w:sz w:val="24"/>
          <w:szCs w:val="20"/>
        </w:rPr>
        <w:t>асколько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реалистично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сериале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показано</w:t>
      </w:r>
      <w:r w:rsidRPr="00775FEF">
        <w:rPr>
          <w:rFonts w:ascii="Franklin Gothic Book" w:hAnsi="Franklin Gothic Book" w:cs="Arial"/>
          <w:b/>
          <w:bCs/>
          <w:sz w:val="24"/>
          <w:szCs w:val="20"/>
        </w:rPr>
        <w:t>?</w:t>
      </w:r>
    </w:p>
    <w:p w14:paraId="70A1D0F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proofErr w:type="spellStart"/>
      <w:r w:rsidRPr="00775FEF">
        <w:rPr>
          <w:rFonts w:ascii="Franklin Gothic Book" w:hAnsi="Franklin Gothic Book" w:cs="Arial" w:hint="eastAsia"/>
          <w:bCs/>
          <w:sz w:val="24"/>
          <w:szCs w:val="20"/>
        </w:rPr>
        <w:t>геи</w:t>
      </w:r>
      <w:proofErr w:type="spellEnd"/>
      <w:r w:rsidRPr="00775FEF">
        <w:rPr>
          <w:rFonts w:ascii="Franklin Gothic Book" w:hAnsi="Franklin Gothic Book" w:cs="Arial"/>
          <w:bCs/>
          <w:sz w:val="24"/>
          <w:szCs w:val="20"/>
        </w:rPr>
        <w:t xml:space="preserve">, да, </w:t>
      </w:r>
      <w:r w:rsidRPr="00775FEF">
        <w:rPr>
          <w:rFonts w:ascii="Franklin Gothic Book" w:hAnsi="Franklin Gothic Book" w:cs="Arial" w:hint="eastAsia"/>
          <w:bCs/>
          <w:sz w:val="24"/>
          <w:szCs w:val="20"/>
        </w:rPr>
        <w:t>реалистично</w:t>
      </w:r>
      <w:r w:rsidRPr="00775FEF">
        <w:rPr>
          <w:rFonts w:ascii="Franklin Gothic Book" w:hAnsi="Franklin Gothic Book" w:cs="Arial"/>
          <w:bCs/>
          <w:sz w:val="24"/>
          <w:szCs w:val="20"/>
        </w:rPr>
        <w:t>.</w:t>
      </w:r>
    </w:p>
    <w:p w14:paraId="0AD9A165"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Г</w:t>
      </w:r>
      <w:r w:rsidRPr="00775FEF">
        <w:rPr>
          <w:rFonts w:ascii="Franklin Gothic Book" w:hAnsi="Franklin Gothic Book" w:cs="Arial" w:hint="eastAsia"/>
          <w:b/>
          <w:bCs/>
          <w:sz w:val="24"/>
          <w:szCs w:val="20"/>
        </w:rPr>
        <w:t>еи</w:t>
      </w:r>
      <w:r w:rsidRPr="00775FEF">
        <w:rPr>
          <w:rFonts w:ascii="Franklin Gothic Book" w:hAnsi="Franklin Gothic Book" w:cs="Arial"/>
          <w:b/>
          <w:bCs/>
          <w:sz w:val="24"/>
          <w:szCs w:val="20"/>
        </w:rPr>
        <w:t>. Т</w:t>
      </w:r>
      <w:r w:rsidRPr="00775FEF">
        <w:rPr>
          <w:rFonts w:ascii="Franklin Gothic Book" w:hAnsi="Franklin Gothic Book" w:cs="Arial" w:hint="eastAsia"/>
          <w:b/>
          <w:bCs/>
          <w:sz w:val="24"/>
          <w:szCs w:val="20"/>
        </w:rPr>
        <w:t>юрьма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похоже</w:t>
      </w:r>
      <w:r w:rsidRPr="00775FEF">
        <w:rPr>
          <w:rFonts w:ascii="Franklin Gothic Book" w:hAnsi="Franklin Gothic Book" w:cs="Arial"/>
          <w:b/>
          <w:bCs/>
          <w:sz w:val="24"/>
          <w:szCs w:val="20"/>
        </w:rPr>
        <w:t>. Б</w:t>
      </w:r>
      <w:r w:rsidRPr="00775FEF">
        <w:rPr>
          <w:rFonts w:ascii="Franklin Gothic Book" w:hAnsi="Franklin Gothic Book" w:cs="Arial" w:hint="eastAsia"/>
          <w:b/>
          <w:bCs/>
          <w:sz w:val="24"/>
          <w:szCs w:val="20"/>
        </w:rPr>
        <w:t>ыло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если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взять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общее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впечатление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было</w:t>
      </w:r>
      <w:r w:rsidRPr="00775FEF">
        <w:rPr>
          <w:rFonts w:ascii="Franklin Gothic Book" w:hAnsi="Franklin Gothic Book" w:cs="Arial"/>
          <w:b/>
          <w:bCs/>
          <w:sz w:val="24"/>
          <w:szCs w:val="20"/>
        </w:rPr>
        <w:t xml:space="preserve"> ли </w:t>
      </w:r>
      <w:r w:rsidRPr="00775FEF">
        <w:rPr>
          <w:rFonts w:ascii="Franklin Gothic Book" w:hAnsi="Franklin Gothic Book" w:cs="Arial" w:hint="eastAsia"/>
          <w:b/>
          <w:bCs/>
          <w:sz w:val="24"/>
          <w:szCs w:val="20"/>
        </w:rPr>
        <w:t>реалистично</w:t>
      </w:r>
      <w:r w:rsidRPr="00775FEF">
        <w:rPr>
          <w:rFonts w:ascii="Franklin Gothic Book" w:hAnsi="Franklin Gothic Book" w:cs="Arial"/>
          <w:b/>
          <w:bCs/>
          <w:sz w:val="24"/>
          <w:szCs w:val="20"/>
        </w:rPr>
        <w:t xml:space="preserve">? </w:t>
      </w:r>
      <w:r w:rsidRPr="00775FEF">
        <w:rPr>
          <w:rFonts w:ascii="Franklin Gothic Book" w:hAnsi="Franklin Gothic Book" w:cs="Arial"/>
          <w:b/>
          <w:bCs/>
          <w:sz w:val="24"/>
          <w:szCs w:val="24"/>
        </w:rPr>
        <w:t>(</w:t>
      </w:r>
      <w:r w:rsidRPr="00775FEF">
        <w:rPr>
          <w:rFonts w:ascii="Franklin Gothic Book" w:hAnsi="Franklin Gothic Book" w:cs="Arial"/>
          <w:b/>
          <w:bCs/>
          <w:i/>
          <w:iCs/>
          <w:sz w:val="24"/>
          <w:szCs w:val="24"/>
        </w:rPr>
        <w:t>общий шум, говорят одновременно</w:t>
      </w:r>
      <w:r w:rsidRPr="00775FEF">
        <w:rPr>
          <w:rFonts w:ascii="Franklin Gothic Book" w:hAnsi="Franklin Gothic Book" w:cs="Arial"/>
          <w:b/>
          <w:bCs/>
          <w:sz w:val="24"/>
          <w:szCs w:val="24"/>
        </w:rPr>
        <w:t>).</w:t>
      </w:r>
    </w:p>
    <w:p w14:paraId="5A114C4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Скорее да.</w:t>
      </w:r>
    </w:p>
    <w:p w14:paraId="64A7F63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w:t>
      </w:r>
      <w:r w:rsidRPr="00775FEF">
        <w:rPr>
          <w:rFonts w:ascii="Franklin Gothic Book" w:hAnsi="Franklin Gothic Book" w:cs="Arial" w:hint="eastAsia"/>
          <w:bCs/>
          <w:sz w:val="24"/>
          <w:szCs w:val="20"/>
        </w:rPr>
        <w:t>есовременное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какое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вот</w:t>
      </w:r>
      <w:r w:rsidRPr="00775FEF">
        <w:rPr>
          <w:rFonts w:ascii="Franklin Gothic Book" w:hAnsi="Franklin Gothic Book" w:cs="Arial"/>
          <w:bCs/>
          <w:sz w:val="24"/>
          <w:szCs w:val="20"/>
        </w:rPr>
        <w:t>.</w:t>
      </w:r>
    </w:p>
    <w:p w14:paraId="1A9C8AB2"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Н</w:t>
      </w:r>
      <w:r w:rsidRPr="00775FEF">
        <w:rPr>
          <w:rFonts w:ascii="Franklin Gothic Book" w:hAnsi="Franklin Gothic Book" w:cs="Arial" w:hint="eastAsia"/>
          <w:b/>
          <w:bCs/>
          <w:sz w:val="24"/>
          <w:szCs w:val="20"/>
        </w:rPr>
        <w:t>есовременное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какое</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w:t>
      </w:r>
    </w:p>
    <w:p w14:paraId="0281A0C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будто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несколько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назад</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происходило</w:t>
      </w:r>
      <w:r w:rsidRPr="00775FEF">
        <w:rPr>
          <w:rFonts w:ascii="Franklin Gothic Book" w:hAnsi="Franklin Gothic Book" w:cs="Arial"/>
          <w:bCs/>
          <w:sz w:val="24"/>
          <w:szCs w:val="20"/>
        </w:rPr>
        <w:t>. Х</w:t>
      </w:r>
      <w:r w:rsidRPr="00775FEF">
        <w:rPr>
          <w:rFonts w:ascii="Franklin Gothic Book" w:hAnsi="Franklin Gothic Book" w:cs="Arial" w:hint="eastAsia"/>
          <w:bCs/>
          <w:sz w:val="24"/>
          <w:szCs w:val="20"/>
        </w:rPr>
        <w:t>отя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типа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наши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дни</w:t>
      </w:r>
      <w:r w:rsidRPr="00775FEF">
        <w:rPr>
          <w:rFonts w:ascii="Franklin Gothic Book" w:hAnsi="Franklin Gothic Book" w:cs="Arial"/>
          <w:bCs/>
          <w:sz w:val="24"/>
          <w:szCs w:val="20"/>
        </w:rPr>
        <w:t>.</w:t>
      </w:r>
    </w:p>
    <w:p w14:paraId="42021BDB"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w:t>
      </w:r>
      <w:r w:rsidRPr="00775FEF">
        <w:rPr>
          <w:rFonts w:ascii="Franklin Gothic Book" w:hAnsi="Franklin Gothic Book" w:cs="Arial" w:hint="eastAsia"/>
          <w:b/>
          <w:bCs/>
          <w:sz w:val="24"/>
          <w:szCs w:val="20"/>
        </w:rPr>
        <w:t>орошо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было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несовременное</w:t>
      </w:r>
      <w:r w:rsidRPr="00775FEF">
        <w:rPr>
          <w:rFonts w:ascii="Franklin Gothic Book" w:hAnsi="Franklin Gothic Book" w:cs="Arial"/>
          <w:b/>
          <w:bCs/>
          <w:sz w:val="24"/>
          <w:szCs w:val="20"/>
        </w:rPr>
        <w:t>? Т</w:t>
      </w:r>
      <w:r w:rsidRPr="00775FEF">
        <w:rPr>
          <w:rFonts w:ascii="Franklin Gothic Book" w:hAnsi="Franklin Gothic Book" w:cs="Arial" w:hint="eastAsia"/>
          <w:b/>
          <w:bCs/>
          <w:sz w:val="24"/>
          <w:szCs w:val="20"/>
        </w:rPr>
        <w:t>ам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какие</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детали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несовременные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было</w:t>
      </w:r>
      <w:r w:rsidRPr="00775FEF">
        <w:rPr>
          <w:rFonts w:ascii="Franklin Gothic Book" w:hAnsi="Franklin Gothic Book" w:cs="Arial"/>
          <w:b/>
          <w:bCs/>
          <w:sz w:val="24"/>
          <w:szCs w:val="20"/>
        </w:rPr>
        <w:t>?</w:t>
      </w:r>
    </w:p>
    <w:p w14:paraId="65F37C6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М</w:t>
      </w:r>
      <w:r w:rsidRPr="00775FEF">
        <w:rPr>
          <w:rFonts w:ascii="Franklin Gothic Book" w:hAnsi="Franklin Gothic Book" w:cs="Arial" w:hint="eastAsia"/>
          <w:bCs/>
          <w:sz w:val="24"/>
          <w:szCs w:val="20"/>
        </w:rPr>
        <w:t>ожет</w:t>
      </w:r>
      <w:r w:rsidRPr="00775FEF">
        <w:rPr>
          <w:rFonts w:ascii="Franklin Gothic Book" w:hAnsi="Franklin Gothic Book" w:cs="Arial"/>
          <w:bCs/>
          <w:sz w:val="24"/>
          <w:szCs w:val="20"/>
        </w:rPr>
        <w:t xml:space="preserve"> это </w:t>
      </w:r>
      <w:r w:rsidRPr="00775FEF">
        <w:rPr>
          <w:rFonts w:ascii="Franklin Gothic Book" w:hAnsi="Franklin Gothic Book" w:cs="Arial" w:hint="eastAsia"/>
          <w:bCs/>
          <w:sz w:val="24"/>
          <w:szCs w:val="20"/>
        </w:rPr>
        <w:t>озвучка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влияла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будто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какие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2000-</w:t>
      </w:r>
      <w:r w:rsidRPr="00775FEF">
        <w:rPr>
          <w:rFonts w:ascii="Franklin Gothic Book" w:hAnsi="Franklin Gothic Book" w:cs="Arial" w:hint="eastAsia"/>
          <w:bCs/>
          <w:sz w:val="24"/>
          <w:szCs w:val="20"/>
        </w:rPr>
        <w:t>е</w:t>
      </w:r>
      <w:r w:rsidRPr="00775FEF">
        <w:rPr>
          <w:rFonts w:ascii="Franklin Gothic Book" w:hAnsi="Franklin Gothic Book" w:cs="Arial"/>
          <w:bCs/>
          <w:sz w:val="24"/>
          <w:szCs w:val="20"/>
        </w:rPr>
        <w:t>.</w:t>
      </w:r>
    </w:p>
    <w:p w14:paraId="48F9203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Т</w:t>
      </w:r>
      <w:r w:rsidRPr="00775FEF">
        <w:rPr>
          <w:rFonts w:ascii="Franklin Gothic Book" w:hAnsi="Franklin Gothic Book" w:cs="Arial" w:hint="eastAsia"/>
          <w:bCs/>
          <w:sz w:val="24"/>
          <w:szCs w:val="20"/>
        </w:rPr>
        <w:t>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очень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непонятное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место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тюрьма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куда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попала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изначально</w:t>
      </w:r>
      <w:r w:rsidRPr="00775FEF">
        <w:rPr>
          <w:rFonts w:ascii="Franklin Gothic Book" w:hAnsi="Franklin Gothic Book" w:cs="Arial"/>
          <w:bCs/>
          <w:sz w:val="24"/>
          <w:szCs w:val="20"/>
        </w:rPr>
        <w:t xml:space="preserve">. Я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знаю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сараи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какие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сетка</w:t>
      </w:r>
      <w:r w:rsidRPr="00775FEF">
        <w:rPr>
          <w:rFonts w:ascii="Franklin Gothic Book" w:hAnsi="Franklin Gothic Book" w:cs="Arial"/>
          <w:bCs/>
          <w:sz w:val="24"/>
          <w:szCs w:val="20"/>
        </w:rPr>
        <w:t xml:space="preserve"> </w:t>
      </w:r>
      <w:proofErr w:type="spellStart"/>
      <w:r w:rsidRPr="00775FEF">
        <w:rPr>
          <w:rFonts w:ascii="Franklin Gothic Book" w:hAnsi="Franklin Gothic Book" w:cs="Arial"/>
          <w:bCs/>
          <w:sz w:val="24"/>
          <w:szCs w:val="20"/>
        </w:rPr>
        <w:t>рабица</w:t>
      </w:r>
      <w:proofErr w:type="spellEnd"/>
      <w:r w:rsidRPr="00775FEF">
        <w:rPr>
          <w:rFonts w:ascii="Franklin Gothic Book" w:hAnsi="Franklin Gothic Book" w:cs="Arial"/>
          <w:bCs/>
          <w:sz w:val="24"/>
          <w:szCs w:val="20"/>
        </w:rPr>
        <w:t>.</w:t>
      </w:r>
    </w:p>
    <w:p w14:paraId="1856984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А</w:t>
      </w:r>
      <w:r w:rsidRPr="00775FEF">
        <w:rPr>
          <w:rFonts w:ascii="Franklin Gothic Book" w:hAnsi="Franklin Gothic Book" w:cs="Arial" w:hint="eastAsia"/>
          <w:bCs/>
          <w:sz w:val="24"/>
          <w:szCs w:val="20"/>
        </w:rPr>
        <w:t>нгар</w:t>
      </w:r>
      <w:r w:rsidRPr="00775FEF">
        <w:rPr>
          <w:rFonts w:ascii="Franklin Gothic Book" w:hAnsi="Franklin Gothic Book" w:cs="Arial"/>
          <w:bCs/>
          <w:sz w:val="24"/>
          <w:szCs w:val="20"/>
        </w:rPr>
        <w:t>.</w:t>
      </w:r>
    </w:p>
    <w:p w14:paraId="4D1DC18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Я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знаю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явно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тюрьма</w:t>
      </w:r>
      <w:r w:rsidRPr="00775FEF">
        <w:rPr>
          <w:rFonts w:ascii="Franklin Gothic Book" w:hAnsi="Franklin Gothic Book" w:cs="Arial"/>
          <w:bCs/>
          <w:sz w:val="24"/>
          <w:szCs w:val="20"/>
        </w:rPr>
        <w:t>.</w:t>
      </w:r>
    </w:p>
    <w:p w14:paraId="09952B3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С</w:t>
      </w:r>
      <w:r w:rsidRPr="00775FEF">
        <w:rPr>
          <w:rFonts w:ascii="Franklin Gothic Book" w:hAnsi="Franklin Gothic Book" w:cs="Arial" w:hint="eastAsia"/>
          <w:bCs/>
          <w:sz w:val="24"/>
          <w:szCs w:val="20"/>
        </w:rPr>
        <w:t>амолётная</w:t>
      </w:r>
      <w:r w:rsidRPr="00775FEF">
        <w:rPr>
          <w:rFonts w:ascii="Franklin Gothic Book" w:hAnsi="Franklin Gothic Book" w:cs="Arial"/>
          <w:bCs/>
          <w:sz w:val="24"/>
          <w:szCs w:val="20"/>
        </w:rPr>
        <w:t>.</w:t>
      </w:r>
    </w:p>
    <w:p w14:paraId="3AA6823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Г</w:t>
      </w:r>
      <w:r w:rsidRPr="00775FEF">
        <w:rPr>
          <w:rFonts w:ascii="Franklin Gothic Book" w:hAnsi="Franklin Gothic Book" w:cs="Arial" w:hint="eastAsia"/>
          <w:bCs/>
          <w:sz w:val="24"/>
          <w:szCs w:val="20"/>
        </w:rPr>
        <w:t>де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крыс</w:t>
      </w:r>
      <w:r w:rsidRPr="00775FEF">
        <w:rPr>
          <w:rFonts w:ascii="Franklin Gothic Book" w:hAnsi="Franklin Gothic Book" w:cs="Arial"/>
          <w:bCs/>
          <w:sz w:val="24"/>
          <w:szCs w:val="20"/>
        </w:rPr>
        <w:t xml:space="preserve">а </w:t>
      </w:r>
      <w:r w:rsidRPr="00775FEF">
        <w:rPr>
          <w:rFonts w:ascii="Franklin Gothic Book" w:hAnsi="Franklin Gothic Book" w:cs="Arial" w:hint="eastAsia"/>
          <w:bCs/>
          <w:sz w:val="24"/>
          <w:szCs w:val="20"/>
        </w:rPr>
        <w:t>эта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сникерс</w:t>
      </w:r>
      <w:r w:rsidRPr="00775FEF">
        <w:rPr>
          <w:rFonts w:ascii="Franklin Gothic Book" w:hAnsi="Franklin Gothic Book" w:cs="Arial"/>
          <w:bCs/>
          <w:sz w:val="24"/>
          <w:szCs w:val="20"/>
        </w:rPr>
        <w:t>?</w:t>
      </w:r>
    </w:p>
    <w:p w14:paraId="20DD5CA8"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А </w:t>
      </w:r>
      <w:r w:rsidRPr="00775FEF">
        <w:rPr>
          <w:rFonts w:ascii="Franklin Gothic Book" w:hAnsi="Franklin Gothic Book" w:cs="Arial" w:hint="eastAsia"/>
          <w:b/>
          <w:bCs/>
          <w:sz w:val="24"/>
          <w:szCs w:val="20"/>
        </w:rPr>
        <w:t>чего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хватило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для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тюрьмы</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там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должно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быть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чтобы</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было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понятно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это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тюрьма</w:t>
      </w:r>
      <w:r w:rsidRPr="00775FEF">
        <w:rPr>
          <w:rFonts w:ascii="Franklin Gothic Book" w:hAnsi="Franklin Gothic Book" w:cs="Arial"/>
          <w:b/>
          <w:bCs/>
          <w:sz w:val="24"/>
          <w:szCs w:val="20"/>
        </w:rPr>
        <w:t>?</w:t>
      </w:r>
    </w:p>
    <w:p w14:paraId="67385E1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Т</w:t>
      </w:r>
      <w:r w:rsidRPr="00775FEF">
        <w:rPr>
          <w:rFonts w:ascii="Franklin Gothic Book" w:hAnsi="Franklin Gothic Book" w:cs="Arial" w:hint="eastAsia"/>
          <w:bCs/>
          <w:sz w:val="24"/>
          <w:szCs w:val="20"/>
        </w:rPr>
        <w:t>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должна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тюрьма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клетки </w:t>
      </w:r>
      <w:r w:rsidRPr="00775FEF">
        <w:rPr>
          <w:rFonts w:ascii="Franklin Gothic Book" w:hAnsi="Franklin Gothic Book" w:cs="Arial" w:hint="eastAsia"/>
          <w:bCs/>
          <w:sz w:val="24"/>
          <w:szCs w:val="20"/>
        </w:rPr>
        <w:t>для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животных</w:t>
      </w:r>
      <w:r w:rsidRPr="00775FEF">
        <w:rPr>
          <w:rFonts w:ascii="Franklin Gothic Book" w:hAnsi="Franklin Gothic Book" w:cs="Arial"/>
          <w:bCs/>
          <w:sz w:val="24"/>
          <w:szCs w:val="20"/>
        </w:rPr>
        <w:t>.</w:t>
      </w:r>
    </w:p>
    <w:p w14:paraId="787F6A8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Э</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СИЗО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нас</w:t>
      </w:r>
      <w:r w:rsidRPr="00775FEF">
        <w:rPr>
          <w:rFonts w:ascii="Franklin Gothic Book" w:hAnsi="Franklin Gothic Book" w:cs="Arial"/>
          <w:bCs/>
          <w:sz w:val="24"/>
          <w:szCs w:val="20"/>
        </w:rPr>
        <w:t>.</w:t>
      </w:r>
    </w:p>
    <w:p w14:paraId="4B25CD4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Э</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даже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СИЗО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похоже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собачи</w:t>
      </w:r>
      <w:r w:rsidRPr="00775FEF">
        <w:rPr>
          <w:rFonts w:ascii="Franklin Gothic Book" w:hAnsi="Franklin Gothic Book" w:cs="Arial"/>
          <w:bCs/>
          <w:sz w:val="24"/>
          <w:szCs w:val="20"/>
        </w:rPr>
        <w:t xml:space="preserve">й </w:t>
      </w:r>
      <w:r w:rsidRPr="00775FEF">
        <w:rPr>
          <w:rFonts w:ascii="Franklin Gothic Book" w:hAnsi="Franklin Gothic Book" w:cs="Arial" w:hint="eastAsia"/>
          <w:bCs/>
          <w:sz w:val="24"/>
          <w:szCs w:val="20"/>
        </w:rPr>
        <w:t>питомн</w:t>
      </w:r>
      <w:r w:rsidRPr="00775FEF">
        <w:rPr>
          <w:rFonts w:ascii="Franklin Gothic Book" w:hAnsi="Franklin Gothic Book" w:cs="Arial"/>
          <w:bCs/>
          <w:sz w:val="24"/>
          <w:szCs w:val="20"/>
        </w:rPr>
        <w:t>ик.</w:t>
      </w:r>
    </w:p>
    <w:p w14:paraId="043FE9CB" w14:textId="26CE8824"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Ч</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европейское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самом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деле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больше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похоже</w:t>
      </w:r>
      <w:r w:rsidRPr="00775FEF">
        <w:rPr>
          <w:rFonts w:ascii="Franklin Gothic Book" w:hAnsi="Franklin Gothic Book" w:cs="Arial"/>
          <w:bCs/>
          <w:sz w:val="24"/>
          <w:szCs w:val="20"/>
        </w:rPr>
        <w:t>. Н</w:t>
      </w:r>
      <w:r w:rsidRPr="00775FEF">
        <w:rPr>
          <w:rFonts w:ascii="Franklin Gothic Book" w:hAnsi="Franklin Gothic Book" w:cs="Arial" w:hint="eastAsia"/>
          <w:bCs/>
          <w:sz w:val="24"/>
          <w:szCs w:val="20"/>
        </w:rPr>
        <w:t>аверное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просто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России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таких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Европе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Испании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кричат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орут</w:t>
      </w:r>
      <w:r w:rsidRPr="00775FEF">
        <w:rPr>
          <w:rFonts w:ascii="Franklin Gothic Book" w:hAnsi="Franklin Gothic Book" w:cs="Arial"/>
          <w:bCs/>
          <w:sz w:val="24"/>
          <w:szCs w:val="20"/>
        </w:rPr>
        <w:t xml:space="preserve">. У </w:t>
      </w:r>
      <w:r w:rsidRPr="00775FEF">
        <w:rPr>
          <w:rFonts w:ascii="Franklin Gothic Book" w:hAnsi="Franklin Gothic Book" w:cs="Arial" w:hint="eastAsia"/>
          <w:bCs/>
          <w:sz w:val="24"/>
          <w:szCs w:val="20"/>
        </w:rPr>
        <w:t>меня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друг</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сидел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испанской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тюрьме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w:t>
      </w:r>
      <w:r w:rsidR="00104638">
        <w:rPr>
          <w:rFonts w:ascii="Franklin Gothic Book" w:hAnsi="Franklin Gothic Book" w:cs="Arial"/>
          <w:bCs/>
          <w:sz w:val="24"/>
          <w:szCs w:val="20"/>
        </w:rPr>
        <w:t>-</w:t>
      </w:r>
      <w:r w:rsidRPr="00775FEF">
        <w:rPr>
          <w:rFonts w:ascii="Franklin Gothic Book" w:hAnsi="Franklin Gothic Book" w:cs="Arial" w:hint="eastAsia"/>
          <w:bCs/>
          <w:sz w:val="24"/>
          <w:szCs w:val="20"/>
        </w:rPr>
        <w:t>таки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делали</w:t>
      </w:r>
      <w:r w:rsidRPr="00775FEF">
        <w:rPr>
          <w:rFonts w:ascii="Franklin Gothic Book" w:hAnsi="Franklin Gothic Book" w:cs="Arial"/>
          <w:bCs/>
          <w:sz w:val="24"/>
          <w:szCs w:val="20"/>
        </w:rPr>
        <w:t xml:space="preserve"> </w:t>
      </w:r>
      <w:proofErr w:type="spellStart"/>
      <w:r w:rsidRPr="00775FEF">
        <w:rPr>
          <w:rFonts w:ascii="Franklin Gothic Book" w:hAnsi="Franklin Gothic Book" w:cs="Arial" w:hint="eastAsia"/>
          <w:bCs/>
          <w:sz w:val="24"/>
          <w:szCs w:val="20"/>
        </w:rPr>
        <w:t>фа</w:t>
      </w:r>
      <w:r w:rsidRPr="00775FEF">
        <w:rPr>
          <w:rFonts w:ascii="Franklin Gothic Book" w:hAnsi="Franklin Gothic Book" w:cs="Arial"/>
          <w:bCs/>
          <w:sz w:val="24"/>
          <w:szCs w:val="20"/>
        </w:rPr>
        <w:t>йер</w:t>
      </w:r>
      <w:proofErr w:type="spellEnd"/>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шоу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Испании</w:t>
      </w:r>
      <w:r w:rsidRPr="00775FEF">
        <w:rPr>
          <w:rFonts w:ascii="Franklin Gothic Book" w:hAnsi="Franklin Gothic Book" w:cs="Arial"/>
          <w:bCs/>
          <w:sz w:val="24"/>
          <w:szCs w:val="20"/>
        </w:rPr>
        <w:t>.</w:t>
      </w:r>
    </w:p>
    <w:p w14:paraId="22F8C68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Э</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похоже</w:t>
      </w:r>
      <w:r w:rsidRPr="00775FEF">
        <w:rPr>
          <w:rFonts w:ascii="Franklin Gothic Book" w:hAnsi="Franklin Gothic Book" w:cs="Arial"/>
          <w:bCs/>
          <w:sz w:val="24"/>
          <w:szCs w:val="20"/>
        </w:rPr>
        <w:t xml:space="preserve"> на тюрьму.</w:t>
      </w:r>
    </w:p>
    <w:p w14:paraId="3CE5AC5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П</w:t>
      </w:r>
      <w:r w:rsidRPr="00775FEF">
        <w:rPr>
          <w:rFonts w:ascii="Franklin Gothic Book" w:hAnsi="Franklin Gothic Book" w:cs="Arial" w:hint="eastAsia"/>
          <w:bCs/>
          <w:sz w:val="24"/>
          <w:szCs w:val="20"/>
        </w:rPr>
        <w:t>риехали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три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машины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повязали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надели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наручники</w:t>
      </w:r>
      <w:r w:rsidRPr="00775FEF">
        <w:rPr>
          <w:rFonts w:ascii="Franklin Gothic Book" w:hAnsi="Franklin Gothic Book" w:cs="Arial"/>
          <w:bCs/>
          <w:sz w:val="24"/>
          <w:szCs w:val="20"/>
        </w:rPr>
        <w:t>.</w:t>
      </w:r>
    </w:p>
    <w:p w14:paraId="5212853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Похоже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питомник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для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собак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скорее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w:t>
      </w:r>
    </w:p>
    <w:p w14:paraId="2B8E4F0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w:t>
      </w:r>
      <w:r w:rsidRPr="00775FEF">
        <w:rPr>
          <w:rFonts w:ascii="Franklin Gothic Book" w:hAnsi="Franklin Gothic Book" w:cs="Arial" w:hint="eastAsia"/>
          <w:bCs/>
          <w:sz w:val="24"/>
          <w:szCs w:val="20"/>
        </w:rPr>
        <w:t>адели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наручники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потом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рассказывал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примерно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реалистично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наручниках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ничего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делал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здесь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наручники</w:t>
      </w:r>
      <w:r w:rsidRPr="00775FEF">
        <w:rPr>
          <w:rFonts w:ascii="Franklin Gothic Book" w:hAnsi="Franklin Gothic Book" w:cs="Arial"/>
          <w:bCs/>
          <w:sz w:val="24"/>
          <w:szCs w:val="20"/>
        </w:rPr>
        <w:t xml:space="preserve">. А </w:t>
      </w:r>
      <w:r w:rsidRPr="00775FEF">
        <w:rPr>
          <w:rFonts w:ascii="Franklin Gothic Book" w:hAnsi="Franklin Gothic Book" w:cs="Arial" w:hint="eastAsia"/>
          <w:bCs/>
          <w:sz w:val="24"/>
          <w:szCs w:val="20"/>
        </w:rPr>
        <w:t>другой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испанец</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бегал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вокруг</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обезьяна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орал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соседней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комнате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извините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совокупление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два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мужика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происходило</w:t>
      </w:r>
      <w:r w:rsidRPr="00775FEF">
        <w:rPr>
          <w:rFonts w:ascii="Franklin Gothic Book" w:hAnsi="Franklin Gothic Book" w:cs="Arial"/>
          <w:bCs/>
          <w:sz w:val="24"/>
          <w:szCs w:val="20"/>
        </w:rPr>
        <w:t>.</w:t>
      </w:r>
    </w:p>
    <w:p w14:paraId="0D7984AD"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Н</w:t>
      </w:r>
      <w:r w:rsidRPr="00775FEF">
        <w:rPr>
          <w:rFonts w:ascii="Franklin Gothic Book" w:hAnsi="Franklin Gothic Book" w:cs="Arial" w:hint="eastAsia"/>
          <w:b/>
          <w:bCs/>
          <w:sz w:val="24"/>
          <w:szCs w:val="20"/>
        </w:rPr>
        <w:t>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глазах</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у</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всех</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там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прямо</w:t>
      </w:r>
      <w:r w:rsidRPr="00775FEF">
        <w:rPr>
          <w:rFonts w:ascii="Franklin Gothic Book" w:hAnsi="Franklin Gothic Book" w:cs="Arial"/>
          <w:b/>
          <w:bCs/>
          <w:sz w:val="24"/>
          <w:szCs w:val="20"/>
        </w:rPr>
        <w:t>.</w:t>
      </w:r>
    </w:p>
    <w:p w14:paraId="09E393E1" w14:textId="77777777" w:rsidR="00775FEF" w:rsidRPr="00775FEF" w:rsidRDefault="00775FEF" w:rsidP="00775FEF">
      <w:pPr>
        <w:spacing w:before="120" w:after="0"/>
        <w:jc w:val="both"/>
        <w:rPr>
          <w:rFonts w:ascii="Franklin Gothic Book" w:hAnsi="Franklin Gothic Book" w:cs="Arial"/>
          <w:bCs/>
          <w:sz w:val="24"/>
          <w:szCs w:val="24"/>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А </w:t>
      </w:r>
      <w:r w:rsidRPr="00775FEF">
        <w:rPr>
          <w:rFonts w:ascii="Franklin Gothic Book" w:hAnsi="Franklin Gothic Book" w:cs="Arial" w:hint="eastAsia"/>
          <w:bCs/>
          <w:sz w:val="24"/>
          <w:szCs w:val="20"/>
        </w:rPr>
        <w:t>этот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вокруг</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друга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украинца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бегал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без</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наручников</w:t>
      </w:r>
      <w:r w:rsidRPr="00775FEF">
        <w:rPr>
          <w:rFonts w:ascii="Franklin Gothic Book" w:hAnsi="Franklin Gothic Book" w:cs="Arial"/>
          <w:bCs/>
          <w:sz w:val="24"/>
          <w:szCs w:val="20"/>
        </w:rPr>
        <w:t>. Х</w:t>
      </w:r>
      <w:r w:rsidRPr="00775FEF">
        <w:rPr>
          <w:rFonts w:ascii="Franklin Gothic Book" w:hAnsi="Franklin Gothic Book" w:cs="Arial" w:hint="eastAsia"/>
          <w:bCs/>
          <w:sz w:val="24"/>
          <w:szCs w:val="20"/>
        </w:rPr>
        <w:t>отя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опасен</w:t>
      </w:r>
      <w:r w:rsidRPr="00775FEF">
        <w:rPr>
          <w:rFonts w:ascii="Franklin Gothic Book" w:hAnsi="Franklin Gothic Book" w:cs="Arial"/>
          <w:bCs/>
          <w:sz w:val="24"/>
          <w:szCs w:val="20"/>
        </w:rPr>
        <w:t xml:space="preserve">. А </w:t>
      </w:r>
      <w:r w:rsidRPr="00775FEF">
        <w:rPr>
          <w:rFonts w:ascii="Franklin Gothic Book" w:hAnsi="Franklin Gothic Book" w:cs="Arial" w:hint="eastAsia"/>
          <w:bCs/>
          <w:sz w:val="24"/>
          <w:szCs w:val="20"/>
        </w:rPr>
        <w:t>мой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друг</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сидел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ничего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делая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Н</w:t>
      </w:r>
      <w:r w:rsidRPr="00775FEF">
        <w:rPr>
          <w:rFonts w:ascii="Franklin Gothic Book" w:hAnsi="Franklin Gothic Book" w:cs="Arial" w:hint="eastAsia"/>
          <w:bCs/>
          <w:sz w:val="24"/>
          <w:szCs w:val="20"/>
        </w:rPr>
        <w:t>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виновник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просто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сидел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никакой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защиты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общий шум, говорят одновременно</w:t>
      </w:r>
      <w:r w:rsidRPr="00775FEF">
        <w:rPr>
          <w:rFonts w:ascii="Franklin Gothic Book" w:hAnsi="Franklin Gothic Book" w:cs="Arial"/>
          <w:bCs/>
          <w:sz w:val="24"/>
          <w:szCs w:val="24"/>
        </w:rPr>
        <w:t>).</w:t>
      </w:r>
    </w:p>
    <w:p w14:paraId="7AACC699"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Д</w:t>
      </w:r>
      <w:r w:rsidRPr="00775FEF">
        <w:rPr>
          <w:rFonts w:ascii="Franklin Gothic Book" w:hAnsi="Franklin Gothic Book" w:cs="Arial" w:hint="eastAsia"/>
          <w:b/>
          <w:bCs/>
          <w:sz w:val="24"/>
          <w:szCs w:val="20"/>
        </w:rPr>
        <w:t>авайте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Наталью</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послушаем</w:t>
      </w:r>
      <w:r w:rsidRPr="00775FEF">
        <w:rPr>
          <w:rFonts w:ascii="Franklin Gothic Book" w:hAnsi="Franklin Gothic Book" w:cs="Arial"/>
          <w:b/>
          <w:bCs/>
          <w:sz w:val="24"/>
          <w:szCs w:val="20"/>
        </w:rPr>
        <w:t>.</w:t>
      </w:r>
    </w:p>
    <w:p w14:paraId="514BCDB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Наталья: </w:t>
      </w:r>
      <w:r w:rsidRPr="00775FEF">
        <w:rPr>
          <w:rFonts w:ascii="Franklin Gothic Book" w:hAnsi="Franklin Gothic Book" w:cs="Arial"/>
          <w:bCs/>
          <w:sz w:val="24"/>
          <w:szCs w:val="20"/>
        </w:rPr>
        <w:t xml:space="preserve">У </w:t>
      </w:r>
      <w:r w:rsidRPr="00775FEF">
        <w:rPr>
          <w:rFonts w:ascii="Franklin Gothic Book" w:hAnsi="Franklin Gothic Book" w:cs="Arial" w:hint="eastAsia"/>
          <w:bCs/>
          <w:sz w:val="24"/>
          <w:szCs w:val="20"/>
        </w:rPr>
        <w:t>Марии</w:t>
      </w:r>
      <w:r w:rsidRPr="00775FEF">
        <w:rPr>
          <w:rFonts w:ascii="Franklin Gothic Book" w:hAnsi="Franklin Gothic Book" w:cs="Arial"/>
          <w:bCs/>
          <w:sz w:val="24"/>
          <w:szCs w:val="20"/>
        </w:rPr>
        <w:t xml:space="preserve"> </w:t>
      </w:r>
      <w:proofErr w:type="spellStart"/>
      <w:r w:rsidRPr="00775FEF">
        <w:rPr>
          <w:rFonts w:ascii="Franklin Gothic Book" w:hAnsi="Franklin Gothic Book" w:cs="Arial" w:hint="eastAsia"/>
          <w:bCs/>
          <w:sz w:val="24"/>
          <w:szCs w:val="20"/>
        </w:rPr>
        <w:t>Бутиной</w:t>
      </w:r>
      <w:proofErr w:type="spellEnd"/>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официально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разрешение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proofErr w:type="spellStart"/>
      <w:r w:rsidRPr="00775FEF">
        <w:rPr>
          <w:rFonts w:ascii="Franklin Gothic Book" w:hAnsi="Franklin Gothic Book" w:cs="Arial" w:hint="eastAsia"/>
          <w:bCs/>
          <w:sz w:val="24"/>
          <w:szCs w:val="20"/>
        </w:rPr>
        <w:t>видеозвонки</w:t>
      </w:r>
      <w:proofErr w:type="spellEnd"/>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Россию</w:t>
      </w:r>
      <w:r w:rsidRPr="00775FEF">
        <w:rPr>
          <w:rFonts w:ascii="Franklin Gothic Book" w:hAnsi="Franklin Gothic Book" w:cs="Arial"/>
          <w:bCs/>
          <w:sz w:val="24"/>
          <w:szCs w:val="20"/>
        </w:rPr>
        <w:t xml:space="preserve">. У </w:t>
      </w:r>
      <w:r w:rsidRPr="00775FEF">
        <w:rPr>
          <w:rFonts w:ascii="Franklin Gothic Book" w:hAnsi="Franklin Gothic Book" w:cs="Arial" w:hint="eastAsia"/>
          <w:bCs/>
          <w:sz w:val="24"/>
          <w:szCs w:val="20"/>
        </w:rPr>
        <w:t>меня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вопрос</w:t>
      </w:r>
      <w:r w:rsidRPr="00775FEF">
        <w:rPr>
          <w:rFonts w:ascii="Franklin Gothic Book" w:hAnsi="Franklin Gothic Book" w:cs="Arial"/>
          <w:bCs/>
          <w:sz w:val="24"/>
          <w:szCs w:val="20"/>
        </w:rPr>
        <w:t xml:space="preserve">. Я </w:t>
      </w:r>
      <w:r w:rsidRPr="00775FEF">
        <w:rPr>
          <w:rFonts w:ascii="Franklin Gothic Book" w:hAnsi="Franklin Gothic Book" w:cs="Arial" w:hint="eastAsia"/>
          <w:bCs/>
          <w:sz w:val="24"/>
          <w:szCs w:val="20"/>
        </w:rPr>
        <w:t>знаю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факт</w:t>
      </w:r>
      <w:r w:rsidRPr="00775FEF">
        <w:rPr>
          <w:rFonts w:ascii="Franklin Gothic Book" w:hAnsi="Franklin Gothic Book" w:cs="Arial"/>
          <w:bCs/>
          <w:sz w:val="24"/>
          <w:szCs w:val="20"/>
        </w:rPr>
        <w:t>. К</w:t>
      </w:r>
      <w:r w:rsidRPr="00775FEF">
        <w:rPr>
          <w:rFonts w:ascii="Franklin Gothic Book" w:hAnsi="Franklin Gothic Book" w:cs="Arial" w:hint="eastAsia"/>
          <w:bCs/>
          <w:sz w:val="24"/>
          <w:szCs w:val="20"/>
        </w:rPr>
        <w:t>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показывать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тюрьму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где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какому</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знаю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телефону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который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шестидесятых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годах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куда</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на</w:t>
      </w:r>
      <w:r w:rsidRPr="00775FEF">
        <w:rPr>
          <w:rFonts w:ascii="Franklin Gothic Book" w:hAnsi="Franklin Gothic Book" w:cs="Arial" w:hint="eastAsia"/>
          <w:bCs/>
          <w:sz w:val="24"/>
          <w:szCs w:val="20"/>
        </w:rPr>
        <w:t>бирает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какой</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код</w:t>
      </w:r>
      <w:r w:rsidRPr="00775FEF">
        <w:rPr>
          <w:rFonts w:ascii="Franklin Gothic Book" w:hAnsi="Franklin Gothic Book" w:cs="Arial"/>
          <w:bCs/>
          <w:sz w:val="24"/>
          <w:szCs w:val="20"/>
        </w:rPr>
        <w:t xml:space="preserve">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смеётся</w:t>
      </w:r>
      <w:r w:rsidRPr="00775FEF">
        <w:rPr>
          <w:rFonts w:ascii="Franklin Gothic Book" w:hAnsi="Franklin Gothic Book" w:cs="Arial"/>
          <w:bCs/>
          <w:sz w:val="24"/>
          <w:szCs w:val="24"/>
        </w:rPr>
        <w:t>).</w:t>
      </w:r>
      <w:r w:rsidRPr="00775FEF">
        <w:rPr>
          <w:rFonts w:ascii="Franklin Gothic Book" w:hAnsi="Franklin Gothic Book" w:cs="Arial"/>
          <w:bCs/>
          <w:sz w:val="24"/>
          <w:szCs w:val="20"/>
        </w:rPr>
        <w:t xml:space="preserve"> 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записи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даже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Марии</w:t>
      </w:r>
      <w:r w:rsidRPr="00775FEF">
        <w:rPr>
          <w:rFonts w:ascii="Franklin Gothic Book" w:hAnsi="Franklin Gothic Book" w:cs="Arial"/>
          <w:bCs/>
          <w:sz w:val="24"/>
          <w:szCs w:val="20"/>
        </w:rPr>
        <w:t xml:space="preserve"> </w:t>
      </w:r>
      <w:proofErr w:type="spellStart"/>
      <w:r w:rsidRPr="00775FEF">
        <w:rPr>
          <w:rFonts w:ascii="Franklin Gothic Book" w:hAnsi="Franklin Gothic Book" w:cs="Arial" w:hint="eastAsia"/>
          <w:bCs/>
          <w:sz w:val="24"/>
          <w:szCs w:val="20"/>
        </w:rPr>
        <w:t>Бутиной</w:t>
      </w:r>
      <w:proofErr w:type="spellEnd"/>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виде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разговаривают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родственниками</w:t>
      </w:r>
      <w:r w:rsidRPr="00775FEF">
        <w:rPr>
          <w:rFonts w:ascii="Franklin Gothic Book" w:hAnsi="Franklin Gothic Book" w:cs="Arial"/>
          <w:bCs/>
          <w:sz w:val="24"/>
          <w:szCs w:val="20"/>
        </w:rPr>
        <w:t>. Д</w:t>
      </w:r>
      <w:r w:rsidRPr="00775FEF">
        <w:rPr>
          <w:rFonts w:ascii="Franklin Gothic Book" w:hAnsi="Franklin Gothic Book" w:cs="Arial" w:hint="eastAsia"/>
          <w:bCs/>
          <w:sz w:val="24"/>
          <w:szCs w:val="20"/>
        </w:rPr>
        <w:t>ля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меня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была</w:t>
      </w:r>
      <w:r w:rsidRPr="00775FEF">
        <w:rPr>
          <w:rFonts w:ascii="Franklin Gothic Book" w:hAnsi="Franklin Gothic Book" w:cs="Arial"/>
          <w:bCs/>
          <w:sz w:val="24"/>
          <w:szCs w:val="20"/>
        </w:rPr>
        <w:t xml:space="preserve"> </w:t>
      </w:r>
      <w:proofErr w:type="spellStart"/>
      <w:r w:rsidRPr="00775FEF">
        <w:rPr>
          <w:rFonts w:ascii="Franklin Gothic Book" w:hAnsi="Franklin Gothic Book" w:cs="Arial" w:hint="eastAsia"/>
          <w:bCs/>
          <w:sz w:val="24"/>
          <w:szCs w:val="20"/>
        </w:rPr>
        <w:t>несостыковка</w:t>
      </w:r>
      <w:proofErr w:type="spellEnd"/>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потому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очень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странно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смотрелось</w:t>
      </w:r>
      <w:r w:rsidRPr="00775FEF">
        <w:rPr>
          <w:rFonts w:ascii="Franklin Gothic Book" w:hAnsi="Franklin Gothic Book" w:cs="Arial"/>
          <w:bCs/>
          <w:sz w:val="24"/>
          <w:szCs w:val="20"/>
        </w:rPr>
        <w:t xml:space="preserve">. </w:t>
      </w:r>
      <w:proofErr w:type="spellStart"/>
      <w:r w:rsidRPr="00775FEF">
        <w:rPr>
          <w:rFonts w:ascii="Franklin Gothic Book" w:hAnsi="Franklin Gothic Book" w:cs="Arial"/>
          <w:bCs/>
          <w:sz w:val="24"/>
          <w:szCs w:val="20"/>
        </w:rPr>
        <w:t>О</w:t>
      </w:r>
      <w:r w:rsidRPr="00775FEF">
        <w:rPr>
          <w:rFonts w:ascii="Franklin Gothic Book" w:hAnsi="Franklin Gothic Book" w:cs="Arial" w:hint="eastAsia"/>
          <w:bCs/>
          <w:sz w:val="24"/>
          <w:szCs w:val="20"/>
        </w:rPr>
        <w:t>кей</w:t>
      </w:r>
      <w:proofErr w:type="spellEnd"/>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могу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согласиться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СИЗО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остальным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кстати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реально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может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быть</w:t>
      </w:r>
      <w:r w:rsidRPr="00775FEF">
        <w:rPr>
          <w:rFonts w:ascii="Franklin Gothic Book" w:hAnsi="Franklin Gothic Book" w:cs="Arial"/>
          <w:bCs/>
          <w:sz w:val="24"/>
          <w:szCs w:val="20"/>
        </w:rPr>
        <w:t xml:space="preserve">. А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целом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правда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года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немножко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перепутали</w:t>
      </w:r>
      <w:r w:rsidRPr="00775FEF">
        <w:rPr>
          <w:rFonts w:ascii="Franklin Gothic Book" w:hAnsi="Franklin Gothic Book" w:cs="Arial"/>
          <w:bCs/>
          <w:sz w:val="24"/>
          <w:szCs w:val="20"/>
        </w:rPr>
        <w:t>.</w:t>
      </w:r>
    </w:p>
    <w:p w14:paraId="641F181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А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может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разговаривать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телефону</w:t>
      </w:r>
      <w:r w:rsidRPr="00775FEF">
        <w:rPr>
          <w:rFonts w:ascii="Franklin Gothic Book" w:hAnsi="Franklin Gothic Book" w:cs="Arial"/>
          <w:bCs/>
          <w:sz w:val="24"/>
          <w:szCs w:val="20"/>
        </w:rPr>
        <w:t xml:space="preserve">? Я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пойму</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нельзя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свои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телефоны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держать</w:t>
      </w:r>
      <w:r w:rsidRPr="00775FEF">
        <w:rPr>
          <w:rFonts w:ascii="Franklin Gothic Book" w:hAnsi="Franklin Gothic Book" w:cs="Arial"/>
          <w:bCs/>
          <w:sz w:val="24"/>
          <w:szCs w:val="20"/>
        </w:rPr>
        <w:t>.</w:t>
      </w:r>
    </w:p>
    <w:p w14:paraId="17EB9F1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w:t>
      </w:r>
      <w:r w:rsidRPr="00775FEF">
        <w:rPr>
          <w:rFonts w:ascii="Franklin Gothic Book" w:hAnsi="Franklin Gothic Book" w:cs="Arial" w:hint="eastAsia"/>
          <w:bCs/>
          <w:sz w:val="24"/>
          <w:szCs w:val="20"/>
        </w:rPr>
        <w:t>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имею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виду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нас</w:t>
      </w:r>
      <w:r w:rsidRPr="00775FEF">
        <w:rPr>
          <w:rFonts w:ascii="Franklin Gothic Book" w:hAnsi="Franklin Gothic Book" w:cs="Arial"/>
          <w:bCs/>
          <w:sz w:val="24"/>
          <w:szCs w:val="20"/>
        </w:rPr>
        <w:t>…</w:t>
      </w:r>
    </w:p>
    <w:p w14:paraId="4544124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Т</w:t>
      </w:r>
      <w:r w:rsidRPr="00775FEF">
        <w:rPr>
          <w:rFonts w:ascii="Franklin Gothic Book" w:hAnsi="Franklin Gothic Book" w:cs="Arial" w:hint="eastAsia"/>
          <w:bCs/>
          <w:sz w:val="24"/>
          <w:szCs w:val="20"/>
        </w:rPr>
        <w:t>елефония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которая</w:t>
      </w:r>
      <w:r w:rsidRPr="00775FEF">
        <w:rPr>
          <w:rFonts w:ascii="Franklin Gothic Book" w:hAnsi="Franklin Gothic Book" w:cs="Arial"/>
          <w:bCs/>
          <w:sz w:val="24"/>
          <w:szCs w:val="20"/>
        </w:rPr>
        <w:t>.</w:t>
      </w:r>
    </w:p>
    <w:p w14:paraId="5F7EC3A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У </w:t>
      </w:r>
      <w:r w:rsidRPr="00775FEF">
        <w:rPr>
          <w:rFonts w:ascii="Franklin Gothic Book" w:hAnsi="Franklin Gothic Book" w:cs="Arial" w:hint="eastAsia"/>
          <w:bCs/>
          <w:sz w:val="24"/>
          <w:szCs w:val="20"/>
        </w:rPr>
        <w:t>них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телефония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нормальная</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разрешение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добились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наш</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МИД</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РФ</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добился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связывалась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Россией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нужное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время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видеосвязи</w:t>
      </w:r>
      <w:r w:rsidRPr="00775FEF">
        <w:rPr>
          <w:rFonts w:ascii="Franklin Gothic Book" w:hAnsi="Franklin Gothic Book" w:cs="Arial"/>
          <w:bCs/>
          <w:sz w:val="24"/>
          <w:szCs w:val="20"/>
        </w:rPr>
        <w:t>. Э</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факт</w:t>
      </w:r>
      <w:r w:rsidRPr="00775FEF">
        <w:rPr>
          <w:rFonts w:ascii="Franklin Gothic Book" w:hAnsi="Franklin Gothic Book" w:cs="Arial"/>
          <w:bCs/>
          <w:sz w:val="24"/>
          <w:szCs w:val="20"/>
        </w:rPr>
        <w:t>. К</w:t>
      </w:r>
      <w:r w:rsidRPr="00775FEF">
        <w:rPr>
          <w:rFonts w:ascii="Franklin Gothic Book" w:hAnsi="Franklin Gothic Book" w:cs="Arial" w:hint="eastAsia"/>
          <w:bCs/>
          <w:sz w:val="24"/>
          <w:szCs w:val="20"/>
        </w:rPr>
        <w:t>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вижу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просто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телефон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такой</w:t>
      </w:r>
      <w:r w:rsidRPr="00775FEF">
        <w:rPr>
          <w:rFonts w:ascii="Franklin Gothic Book" w:hAnsi="Franklin Gothic Book" w:cs="Arial"/>
          <w:bCs/>
          <w:sz w:val="24"/>
          <w:szCs w:val="20"/>
        </w:rPr>
        <w:t>.</w:t>
      </w:r>
    </w:p>
    <w:p w14:paraId="1D23BF0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Т</w:t>
      </w:r>
      <w:r w:rsidRPr="00775FEF">
        <w:rPr>
          <w:rFonts w:ascii="Franklin Gothic Book" w:hAnsi="Franklin Gothic Book" w:cs="Arial" w:hint="eastAsia"/>
          <w:bCs/>
          <w:sz w:val="24"/>
          <w:szCs w:val="20"/>
        </w:rPr>
        <w:t>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кажется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неограниченное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количество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этого</w:t>
      </w:r>
      <w:r w:rsidRPr="00775FEF">
        <w:rPr>
          <w:rFonts w:ascii="Franklin Gothic Book" w:hAnsi="Franklin Gothic Book" w:cs="Arial"/>
          <w:bCs/>
          <w:sz w:val="24"/>
          <w:szCs w:val="20"/>
        </w:rPr>
        <w:t>.</w:t>
      </w:r>
    </w:p>
    <w:p w14:paraId="7F64F4B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Я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помню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просто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чисто</w:t>
      </w:r>
      <w:r w:rsidRPr="00775FEF">
        <w:rPr>
          <w:rFonts w:ascii="Franklin Gothic Book" w:hAnsi="Franklin Gothic Book" w:cs="Arial"/>
          <w:bCs/>
          <w:sz w:val="24"/>
          <w:szCs w:val="20"/>
        </w:rPr>
        <w:t>.</w:t>
      </w:r>
    </w:p>
    <w:p w14:paraId="5F0DFE81"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w:t>
      </w:r>
      <w:r w:rsidRPr="00775FEF">
        <w:rPr>
          <w:rFonts w:ascii="Franklin Gothic Book" w:hAnsi="Franklin Gothic Book" w:cs="Arial" w:hint="eastAsia"/>
          <w:b/>
          <w:bCs/>
          <w:sz w:val="24"/>
          <w:szCs w:val="20"/>
        </w:rPr>
        <w:t>орошо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здесь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было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явное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противоречие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реальному</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факту</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так</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получилось</w:t>
      </w:r>
      <w:r w:rsidRPr="00775FEF">
        <w:rPr>
          <w:rFonts w:ascii="Franklin Gothic Book" w:hAnsi="Franklin Gothic Book" w:cs="Arial"/>
          <w:b/>
          <w:bCs/>
          <w:sz w:val="24"/>
          <w:szCs w:val="20"/>
        </w:rPr>
        <w:t>.</w:t>
      </w:r>
    </w:p>
    <w:p w14:paraId="36E980D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w:t>
      </w:r>
    </w:p>
    <w:p w14:paraId="37009A1D"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А </w:t>
      </w:r>
      <w:r w:rsidRPr="00775FEF">
        <w:rPr>
          <w:rFonts w:ascii="Franklin Gothic Book" w:hAnsi="Franklin Gothic Book" w:cs="Arial" w:hint="eastAsia"/>
          <w:b/>
          <w:bCs/>
          <w:sz w:val="24"/>
          <w:szCs w:val="20"/>
        </w:rPr>
        <w:t>были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ещё</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какие</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proofErr w:type="spellStart"/>
      <w:r w:rsidRPr="00775FEF">
        <w:rPr>
          <w:rFonts w:ascii="Franklin Gothic Book" w:hAnsi="Franklin Gothic Book" w:cs="Arial" w:hint="eastAsia"/>
          <w:b/>
          <w:bCs/>
          <w:sz w:val="24"/>
          <w:szCs w:val="20"/>
        </w:rPr>
        <w:t>несостыковки</w:t>
      </w:r>
      <w:proofErr w:type="spellEnd"/>
      <w:r w:rsidRPr="00775FEF">
        <w:rPr>
          <w:rFonts w:ascii="Franklin Gothic Book" w:hAnsi="Franklin Gothic Book" w:cs="Arial"/>
          <w:b/>
          <w:bCs/>
          <w:sz w:val="24"/>
          <w:szCs w:val="20"/>
        </w:rPr>
        <w:t>? М</w:t>
      </w:r>
      <w:r w:rsidRPr="00775FEF">
        <w:rPr>
          <w:rFonts w:ascii="Franklin Gothic Book" w:hAnsi="Franklin Gothic Book" w:cs="Arial" w:hint="eastAsia"/>
          <w:b/>
          <w:bCs/>
          <w:sz w:val="24"/>
          <w:szCs w:val="20"/>
        </w:rPr>
        <w:t>ожет</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быть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если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говорить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там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про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жизнь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США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ил</w:t>
      </w:r>
      <w:r w:rsidRPr="00775FEF">
        <w:rPr>
          <w:rFonts w:ascii="Franklin Gothic Book" w:hAnsi="Franklin Gothic Book" w:cs="Arial"/>
          <w:b/>
          <w:bCs/>
          <w:sz w:val="24"/>
          <w:szCs w:val="20"/>
        </w:rPr>
        <w:t xml:space="preserve">и </w:t>
      </w:r>
      <w:r w:rsidRPr="00775FEF">
        <w:rPr>
          <w:rFonts w:ascii="Franklin Gothic Book" w:hAnsi="Franklin Gothic Book" w:cs="Arial" w:hint="eastAsia"/>
          <w:b/>
          <w:bCs/>
          <w:sz w:val="24"/>
          <w:szCs w:val="20"/>
        </w:rPr>
        <w:t>про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американскую</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тюрьму</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было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показалось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совсем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реалистичным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может</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быть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там</w:t>
      </w:r>
      <w:r w:rsidRPr="00775FEF">
        <w:rPr>
          <w:rFonts w:ascii="Franklin Gothic Book" w:hAnsi="Franklin Gothic Book" w:cs="Arial"/>
          <w:b/>
          <w:bCs/>
          <w:sz w:val="24"/>
          <w:szCs w:val="20"/>
        </w:rPr>
        <w:t>?</w:t>
      </w:r>
    </w:p>
    <w:p w14:paraId="2D25147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А</w:t>
      </w:r>
      <w:r w:rsidRPr="00775FEF">
        <w:rPr>
          <w:rFonts w:ascii="Franklin Gothic Book" w:hAnsi="Franklin Gothic Book" w:cs="Arial" w:hint="eastAsia"/>
          <w:bCs/>
          <w:sz w:val="24"/>
          <w:szCs w:val="20"/>
        </w:rPr>
        <w:t>нгары</w:t>
      </w:r>
      <w:r w:rsidRPr="00775FEF">
        <w:rPr>
          <w:rFonts w:ascii="Franklin Gothic Book" w:hAnsi="Franklin Gothic Book" w:cs="Arial"/>
          <w:bCs/>
          <w:sz w:val="24"/>
          <w:szCs w:val="20"/>
        </w:rPr>
        <w:t>.</w:t>
      </w:r>
    </w:p>
    <w:p w14:paraId="028FE3F8" w14:textId="0ADFACA3"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Ч</w:t>
      </w:r>
      <w:r w:rsidRPr="00775FEF">
        <w:rPr>
          <w:rFonts w:ascii="Franklin Gothic Book" w:hAnsi="Franklin Gothic Book" w:cs="Arial" w:hint="eastAsia"/>
          <w:bCs/>
          <w:sz w:val="24"/>
          <w:szCs w:val="20"/>
        </w:rPr>
        <w:t>исто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позиции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лингвиста</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филолога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будут</w:t>
      </w:r>
      <w:r w:rsidRPr="00775FEF">
        <w:rPr>
          <w:rFonts w:ascii="Franklin Gothic Book" w:hAnsi="Franklin Gothic Book" w:cs="Arial"/>
          <w:bCs/>
          <w:sz w:val="24"/>
          <w:szCs w:val="20"/>
        </w:rPr>
        <w:t xml:space="preserve"> </w:t>
      </w:r>
      <w:r w:rsidR="00E718F2">
        <w:rPr>
          <w:rFonts w:ascii="Franklin Gothic Book" w:hAnsi="Franklin Gothic Book" w:cs="Arial" w:hint="eastAsia"/>
          <w:bCs/>
          <w:sz w:val="24"/>
          <w:szCs w:val="20"/>
        </w:rPr>
        <w:t>спорить</w:t>
      </w:r>
      <w:r w:rsidR="00E718F2">
        <w:rPr>
          <w:rFonts w:ascii="Franklin Gothic Book" w:hAnsi="Franklin Gothic Book" w:cs="Arial"/>
          <w:bCs/>
          <w:sz w:val="24"/>
          <w:szCs w:val="20"/>
        </w:rPr>
        <w:t xml:space="preserve"> –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Украину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Украину</w:t>
      </w:r>
      <w:r w:rsidRPr="00775FEF">
        <w:rPr>
          <w:rFonts w:ascii="Franklin Gothic Book" w:hAnsi="Franklin Gothic Book" w:cs="Arial"/>
          <w:bCs/>
          <w:sz w:val="24"/>
          <w:szCs w:val="20"/>
        </w:rPr>
        <w:t>.</w:t>
      </w:r>
    </w:p>
    <w:p w14:paraId="65294B6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 вообще.</w:t>
      </w:r>
    </w:p>
    <w:p w14:paraId="7C3F867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Э</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непереводимые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вещи</w:t>
      </w:r>
      <w:r w:rsidRPr="00775FEF">
        <w:rPr>
          <w:rFonts w:ascii="Franklin Gothic Book" w:hAnsi="Franklin Gothic Book" w:cs="Arial"/>
          <w:bCs/>
          <w:sz w:val="24"/>
          <w:szCs w:val="20"/>
        </w:rPr>
        <w:t>. Э</w:t>
      </w:r>
      <w:r w:rsidRPr="00775FEF">
        <w:rPr>
          <w:rFonts w:ascii="Franklin Gothic Book" w:hAnsi="Franklin Gothic Book" w:cs="Arial" w:hint="eastAsia"/>
          <w:bCs/>
          <w:sz w:val="24"/>
          <w:szCs w:val="20"/>
        </w:rPr>
        <w:t>того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разговора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просто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могло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состояться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принципе</w:t>
      </w:r>
      <w:r w:rsidRPr="00775FEF">
        <w:rPr>
          <w:rFonts w:ascii="Franklin Gothic Book" w:hAnsi="Franklin Gothic Book" w:cs="Arial"/>
          <w:bCs/>
          <w:sz w:val="24"/>
          <w:szCs w:val="20"/>
        </w:rPr>
        <w:t>.</w:t>
      </w:r>
    </w:p>
    <w:p w14:paraId="2C175DDA"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Д</w:t>
      </w:r>
      <w:r w:rsidRPr="00775FEF">
        <w:rPr>
          <w:rFonts w:ascii="Franklin Gothic Book" w:hAnsi="Franklin Gothic Book" w:cs="Arial" w:hint="eastAsia"/>
          <w:b/>
          <w:bCs/>
          <w:sz w:val="24"/>
          <w:szCs w:val="20"/>
        </w:rPr>
        <w:t>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там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наши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предлоги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общем</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w:t>
      </w:r>
    </w:p>
    <w:p w14:paraId="1778322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w:t>
      </w:r>
    </w:p>
    <w:p w14:paraId="7929310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И </w:t>
      </w:r>
      <w:r w:rsidRPr="00775FEF">
        <w:rPr>
          <w:rFonts w:ascii="Franklin Gothic Book" w:hAnsi="Franklin Gothic Book" w:cs="Arial" w:hint="eastAsia"/>
          <w:bCs/>
          <w:sz w:val="24"/>
          <w:szCs w:val="20"/>
        </w:rPr>
        <w:t>украинцы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обижаются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сейчас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говорим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Украину</w:t>
      </w:r>
      <w:r w:rsidRPr="00775FEF">
        <w:rPr>
          <w:rFonts w:ascii="Franklin Gothic Book" w:hAnsi="Franklin Gothic Book" w:cs="Arial"/>
          <w:bCs/>
          <w:sz w:val="24"/>
          <w:szCs w:val="20"/>
        </w:rPr>
        <w:t>».</w:t>
      </w:r>
    </w:p>
    <w:p w14:paraId="3C4B979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А</w:t>
      </w:r>
      <w:r w:rsidRPr="00775FEF">
        <w:rPr>
          <w:rFonts w:ascii="Franklin Gothic Book" w:hAnsi="Franklin Gothic Book" w:cs="Arial" w:hint="eastAsia"/>
          <w:bCs/>
          <w:sz w:val="24"/>
          <w:szCs w:val="20"/>
        </w:rPr>
        <w:t>мериканцы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могут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темы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беседовать</w:t>
      </w:r>
      <w:r w:rsidRPr="00775FEF">
        <w:rPr>
          <w:rFonts w:ascii="Franklin Gothic Book" w:hAnsi="Franklin Gothic Book" w:cs="Arial"/>
          <w:bCs/>
          <w:sz w:val="24"/>
          <w:szCs w:val="20"/>
        </w:rPr>
        <w:t>.</w:t>
      </w:r>
    </w:p>
    <w:p w14:paraId="3B043E6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О</w:t>
      </w:r>
      <w:r w:rsidRPr="00775FEF">
        <w:rPr>
          <w:rFonts w:ascii="Franklin Gothic Book" w:hAnsi="Franklin Gothic Book" w:cs="Arial" w:hint="eastAsia"/>
          <w:bCs/>
          <w:sz w:val="24"/>
          <w:szCs w:val="20"/>
        </w:rPr>
        <w:t>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поймут</w:t>
      </w:r>
      <w:r w:rsidRPr="00775FEF">
        <w:rPr>
          <w:rFonts w:ascii="Franklin Gothic Book" w:hAnsi="Franklin Gothic Book" w:cs="Arial"/>
          <w:bCs/>
          <w:sz w:val="24"/>
          <w:szCs w:val="20"/>
        </w:rPr>
        <w:t>.</w:t>
      </w:r>
    </w:p>
    <w:p w14:paraId="2CDB8DA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Э</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переводилось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язык</w:t>
      </w:r>
      <w:r w:rsidRPr="00775FEF">
        <w:rPr>
          <w:rFonts w:ascii="Franklin Gothic Book" w:hAnsi="Franklin Gothic Book" w:cs="Arial"/>
          <w:bCs/>
          <w:sz w:val="24"/>
          <w:szCs w:val="20"/>
        </w:rPr>
        <w:t>, да.</w:t>
      </w:r>
    </w:p>
    <w:p w14:paraId="7DD6000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 кстати.</w:t>
      </w:r>
    </w:p>
    <w:p w14:paraId="15CC0DDF"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Е</w:t>
      </w:r>
      <w:r w:rsidRPr="00775FEF">
        <w:rPr>
          <w:rFonts w:ascii="Franklin Gothic Book" w:hAnsi="Franklin Gothic Book" w:cs="Arial" w:hint="eastAsia"/>
          <w:b/>
          <w:bCs/>
          <w:sz w:val="24"/>
          <w:szCs w:val="20"/>
        </w:rPr>
        <w:t>щё</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может</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было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когда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Штаты</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показывали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когда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тюрьму</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показывали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было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где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сошлось</w:t>
      </w:r>
      <w:r w:rsidRPr="00775FEF">
        <w:rPr>
          <w:rFonts w:ascii="Franklin Gothic Book" w:hAnsi="Franklin Gothic Book" w:cs="Arial"/>
          <w:b/>
          <w:bCs/>
          <w:sz w:val="24"/>
          <w:szCs w:val="20"/>
        </w:rPr>
        <w:t>?</w:t>
      </w:r>
    </w:p>
    <w:p w14:paraId="503CEB4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М</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очень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удивительным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встреча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саммит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где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столкнулись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момент</w:t>
      </w:r>
      <w:r w:rsidRPr="00775FEF">
        <w:rPr>
          <w:rFonts w:ascii="Franklin Gothic Book" w:hAnsi="Franklin Gothic Book" w:cs="Arial"/>
          <w:bCs/>
          <w:sz w:val="24"/>
          <w:szCs w:val="20"/>
        </w:rPr>
        <w:t xml:space="preserve"> с…</w:t>
      </w:r>
    </w:p>
    <w:p w14:paraId="4C1A85F1"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С </w:t>
      </w:r>
      <w:r w:rsidRPr="00775FEF">
        <w:rPr>
          <w:rFonts w:ascii="Franklin Gothic Book" w:hAnsi="Franklin Gothic Book" w:cs="Arial" w:hint="eastAsia"/>
          <w:b/>
          <w:bCs/>
          <w:sz w:val="24"/>
          <w:szCs w:val="20"/>
        </w:rPr>
        <w:t>Тимошенко</w:t>
      </w:r>
      <w:r w:rsidRPr="00775FEF">
        <w:rPr>
          <w:rFonts w:ascii="Franklin Gothic Book" w:hAnsi="Franklin Gothic Book" w:cs="Arial"/>
          <w:b/>
          <w:bCs/>
          <w:sz w:val="24"/>
          <w:szCs w:val="20"/>
        </w:rPr>
        <w:t>?</w:t>
      </w:r>
    </w:p>
    <w:p w14:paraId="30913A2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С </w:t>
      </w:r>
      <w:r w:rsidRPr="00775FEF">
        <w:rPr>
          <w:rFonts w:ascii="Franklin Gothic Book" w:hAnsi="Franklin Gothic Book" w:cs="Arial" w:hint="eastAsia"/>
          <w:bCs/>
          <w:sz w:val="24"/>
          <w:szCs w:val="20"/>
        </w:rPr>
        <w:t>Тимошенко</w:t>
      </w:r>
      <w:r w:rsidRPr="00775FEF">
        <w:rPr>
          <w:rFonts w:ascii="Franklin Gothic Book" w:hAnsi="Franklin Gothic Book" w:cs="Arial"/>
          <w:bCs/>
          <w:sz w:val="24"/>
          <w:szCs w:val="20"/>
        </w:rPr>
        <w:t>.</w:t>
      </w:r>
    </w:p>
    <w:p w14:paraId="4E70CE9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С</w:t>
      </w:r>
      <w:r w:rsidRPr="00775FEF">
        <w:rPr>
          <w:rFonts w:ascii="Franklin Gothic Book" w:hAnsi="Franklin Gothic Book" w:cs="Arial" w:hint="eastAsia"/>
          <w:bCs/>
          <w:sz w:val="24"/>
          <w:szCs w:val="20"/>
        </w:rPr>
        <w:t>трашная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w:t>
      </w:r>
    </w:p>
    <w:p w14:paraId="58B1A02A" w14:textId="77777777" w:rsidR="00775FEF" w:rsidRPr="00775FEF" w:rsidRDefault="00775FEF" w:rsidP="00775FEF">
      <w:pPr>
        <w:spacing w:before="120" w:after="0"/>
        <w:jc w:val="both"/>
        <w:rPr>
          <w:rFonts w:ascii="Franklin Gothic Book" w:hAnsi="Franklin Gothic Book" w:cs="Arial"/>
          <w:bCs/>
          <w:sz w:val="24"/>
          <w:szCs w:val="24"/>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первых</w:t>
      </w:r>
      <w:r w:rsidRPr="00775FEF">
        <w:rPr>
          <w:rFonts w:ascii="Franklin Gothic Book" w:hAnsi="Franklin Gothic Book" w:cs="Arial"/>
          <w:bCs/>
          <w:sz w:val="24"/>
          <w:szCs w:val="20"/>
        </w:rPr>
        <w:t xml:space="preserve">, очень </w:t>
      </w:r>
      <w:r w:rsidRPr="00775FEF">
        <w:rPr>
          <w:rFonts w:ascii="Franklin Gothic Book" w:hAnsi="Franklin Gothic Book" w:cs="Arial" w:hint="eastAsia"/>
          <w:bCs/>
          <w:sz w:val="24"/>
          <w:szCs w:val="20"/>
        </w:rPr>
        <w:t>страшная</w:t>
      </w:r>
      <w:r w:rsidRPr="00775FEF">
        <w:rPr>
          <w:rFonts w:ascii="Franklin Gothic Book" w:hAnsi="Franklin Gothic Book" w:cs="Arial"/>
          <w:bCs/>
          <w:sz w:val="24"/>
          <w:szCs w:val="20"/>
        </w:rPr>
        <w:t xml:space="preserve">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смеётся</w:t>
      </w:r>
      <w:r w:rsidRPr="00775FEF">
        <w:rPr>
          <w:rFonts w:ascii="Franklin Gothic Book" w:hAnsi="Franklin Gothic Book" w:cs="Arial"/>
          <w:bCs/>
          <w:sz w:val="24"/>
          <w:szCs w:val="24"/>
        </w:rPr>
        <w:t>). (</w:t>
      </w:r>
      <w:r w:rsidRPr="00775FEF">
        <w:rPr>
          <w:rFonts w:ascii="Franklin Gothic Book" w:hAnsi="Franklin Gothic Book" w:cs="Arial"/>
          <w:bCs/>
          <w:i/>
          <w:iCs/>
          <w:sz w:val="24"/>
          <w:szCs w:val="24"/>
        </w:rPr>
        <w:t>общий шум, говорят одновременно</w:t>
      </w:r>
      <w:r w:rsidRPr="00775FEF">
        <w:rPr>
          <w:rFonts w:ascii="Franklin Gothic Book" w:hAnsi="Franklin Gothic Book" w:cs="Arial"/>
          <w:bCs/>
          <w:sz w:val="24"/>
          <w:szCs w:val="24"/>
        </w:rPr>
        <w:t>).</w:t>
      </w:r>
    </w:p>
    <w:p w14:paraId="315A3F0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ладно</w:t>
      </w:r>
      <w:r w:rsidRPr="00775FEF">
        <w:rPr>
          <w:rFonts w:ascii="Franklin Gothic Book" w:hAnsi="Franklin Gothic Book" w:cs="Arial"/>
          <w:bCs/>
          <w:sz w:val="24"/>
          <w:szCs w:val="20"/>
        </w:rPr>
        <w:t>.</w:t>
      </w:r>
    </w:p>
    <w:p w14:paraId="6E30CC3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зачем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типа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переводчик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пропал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языке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будут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будут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разговаривать</w:t>
      </w:r>
      <w:r w:rsidRPr="00775FEF">
        <w:rPr>
          <w:rFonts w:ascii="Franklin Gothic Book" w:hAnsi="Franklin Gothic Book" w:cs="Arial"/>
          <w:bCs/>
          <w:sz w:val="24"/>
          <w:szCs w:val="20"/>
        </w:rPr>
        <w:t>. Н</w:t>
      </w:r>
      <w:r w:rsidRPr="00775FEF">
        <w:rPr>
          <w:rFonts w:ascii="Franklin Gothic Book" w:hAnsi="Franklin Gothic Book" w:cs="Arial" w:hint="eastAsia"/>
          <w:bCs/>
          <w:sz w:val="24"/>
          <w:szCs w:val="20"/>
        </w:rPr>
        <w:t>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могло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просто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быть</w:t>
      </w:r>
      <w:r w:rsidRPr="00775FEF">
        <w:rPr>
          <w:rFonts w:ascii="Franklin Gothic Book" w:hAnsi="Franklin Gothic Book" w:cs="Arial"/>
          <w:bCs/>
          <w:sz w:val="24"/>
          <w:szCs w:val="20"/>
        </w:rPr>
        <w:t>. Ч</w:t>
      </w:r>
      <w:r w:rsidRPr="00775FEF">
        <w:rPr>
          <w:rFonts w:ascii="Franklin Gothic Book" w:hAnsi="Franklin Gothic Book" w:cs="Arial" w:hint="eastAsia"/>
          <w:bCs/>
          <w:sz w:val="24"/>
          <w:szCs w:val="20"/>
        </w:rPr>
        <w:t>тобы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понятно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любого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политического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деятеля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переводили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перевод</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условно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говоря</w:t>
      </w:r>
      <w:r w:rsidRPr="00775FEF">
        <w:rPr>
          <w:rFonts w:ascii="Franklin Gothic Book" w:hAnsi="Franklin Gothic Book" w:cs="Arial"/>
          <w:bCs/>
          <w:sz w:val="24"/>
          <w:szCs w:val="20"/>
        </w:rPr>
        <w:t xml:space="preserve">, 5 </w:t>
      </w:r>
      <w:r w:rsidRPr="00775FEF">
        <w:rPr>
          <w:rFonts w:ascii="Franklin Gothic Book" w:hAnsi="Franklin Gothic Book" w:cs="Arial" w:hint="eastAsia"/>
          <w:bCs/>
          <w:sz w:val="24"/>
          <w:szCs w:val="20"/>
        </w:rPr>
        <w:t>минут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одного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переводчика</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этих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саммитах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тобой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стоят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целая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команда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этих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людей</w:t>
      </w:r>
      <w:r w:rsidRPr="00775FEF">
        <w:rPr>
          <w:rFonts w:ascii="Franklin Gothic Book" w:hAnsi="Franklin Gothic Book" w:cs="Arial"/>
          <w:bCs/>
          <w:sz w:val="24"/>
          <w:szCs w:val="20"/>
        </w:rPr>
        <w:t>.</w:t>
      </w:r>
    </w:p>
    <w:p w14:paraId="6117C15B"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П</w:t>
      </w:r>
      <w:r w:rsidRPr="00775FEF">
        <w:rPr>
          <w:rFonts w:ascii="Franklin Gothic Book" w:hAnsi="Franklin Gothic Book" w:cs="Arial" w:hint="eastAsia"/>
          <w:b/>
          <w:bCs/>
          <w:sz w:val="24"/>
          <w:szCs w:val="20"/>
        </w:rPr>
        <w:t>ереводчиков</w:t>
      </w:r>
      <w:r w:rsidRPr="00775FEF">
        <w:rPr>
          <w:rFonts w:ascii="Franklin Gothic Book" w:hAnsi="Franklin Gothic Book" w:cs="Arial"/>
          <w:b/>
          <w:bCs/>
          <w:sz w:val="24"/>
          <w:szCs w:val="20"/>
        </w:rPr>
        <w:t>.</w:t>
      </w:r>
    </w:p>
    <w:p w14:paraId="6761BCA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Да. 15,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супер</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профи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падают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скажем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потому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w:t>
      </w:r>
    </w:p>
    <w:p w14:paraId="2B8FA23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В</w:t>
      </w:r>
      <w:r w:rsidRPr="00775FEF">
        <w:rPr>
          <w:rFonts w:ascii="Franklin Gothic Book" w:hAnsi="Franklin Gothic Book" w:cs="Arial" w:hint="eastAsia"/>
          <w:bCs/>
          <w:sz w:val="24"/>
          <w:szCs w:val="20"/>
        </w:rPr>
        <w:t>сё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бывает</w:t>
      </w:r>
      <w:r w:rsidRPr="00775FEF">
        <w:rPr>
          <w:rFonts w:ascii="Franklin Gothic Book" w:hAnsi="Franklin Gothic Book" w:cs="Arial"/>
          <w:bCs/>
          <w:sz w:val="24"/>
          <w:szCs w:val="20"/>
        </w:rPr>
        <w:t>.</w:t>
      </w:r>
    </w:p>
    <w:p w14:paraId="404F1DB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К</w:t>
      </w:r>
      <w:r w:rsidRPr="00775FEF">
        <w:rPr>
          <w:rFonts w:ascii="Franklin Gothic Book" w:hAnsi="Franklin Gothic Book" w:cs="Arial" w:hint="eastAsia"/>
          <w:bCs/>
          <w:sz w:val="24"/>
          <w:szCs w:val="20"/>
        </w:rPr>
        <w:t>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думаю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смысле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человека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типа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заболел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переводчик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Америку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одного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одного</w:t>
      </w:r>
      <w:r w:rsidRPr="00775FEF">
        <w:rPr>
          <w:rFonts w:ascii="Franklin Gothic Book" w:hAnsi="Franklin Gothic Book" w:cs="Arial"/>
          <w:bCs/>
          <w:sz w:val="24"/>
          <w:szCs w:val="20"/>
        </w:rPr>
        <w:t>.</w:t>
      </w:r>
    </w:p>
    <w:p w14:paraId="36344B2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Дело не в том, </w:t>
      </w:r>
      <w:r w:rsidRPr="00775FEF">
        <w:rPr>
          <w:rFonts w:ascii="Franklin Gothic Book" w:hAnsi="Franklin Gothic Book" w:cs="Arial" w:hint="eastAsia"/>
          <w:bCs/>
          <w:sz w:val="24"/>
          <w:szCs w:val="20"/>
        </w:rPr>
        <w:t>чтобы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найти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переводчика</w:t>
      </w:r>
      <w:r w:rsidRPr="00775FEF">
        <w:rPr>
          <w:rFonts w:ascii="Franklin Gothic Book" w:hAnsi="Franklin Gothic Book" w:cs="Arial"/>
          <w:bCs/>
          <w:sz w:val="24"/>
          <w:szCs w:val="20"/>
        </w:rPr>
        <w:t>. Н</w:t>
      </w:r>
      <w:r w:rsidRPr="00775FEF">
        <w:rPr>
          <w:rFonts w:ascii="Franklin Gothic Book" w:hAnsi="Franklin Gothic Book" w:cs="Arial" w:hint="eastAsia"/>
          <w:bCs/>
          <w:sz w:val="24"/>
          <w:szCs w:val="20"/>
        </w:rPr>
        <w:t>ужно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никому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никогда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пересказал</w:t>
      </w:r>
      <w:r w:rsidRPr="00775FEF">
        <w:rPr>
          <w:rFonts w:ascii="Franklin Gothic Book" w:hAnsi="Franklin Gothic Book" w:cs="Arial"/>
          <w:bCs/>
          <w:sz w:val="24"/>
          <w:szCs w:val="20"/>
        </w:rPr>
        <w:t>.</w:t>
      </w:r>
    </w:p>
    <w:p w14:paraId="0F34D8B0" w14:textId="77777777" w:rsidR="00775FEF" w:rsidRPr="00775FEF" w:rsidRDefault="00775FEF" w:rsidP="00775FEF">
      <w:pPr>
        <w:spacing w:before="120" w:after="0"/>
        <w:jc w:val="both"/>
        <w:rPr>
          <w:rFonts w:ascii="Franklin Gothic Book" w:hAnsi="Franklin Gothic Book" w:cs="Arial"/>
          <w:bCs/>
          <w:sz w:val="24"/>
          <w:szCs w:val="24"/>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Я </w:t>
      </w:r>
      <w:r w:rsidRPr="00775FEF">
        <w:rPr>
          <w:rFonts w:ascii="Franklin Gothic Book" w:hAnsi="Franklin Gothic Book" w:cs="Arial" w:hint="eastAsia"/>
          <w:bCs/>
          <w:sz w:val="24"/>
          <w:szCs w:val="20"/>
        </w:rPr>
        <w:t>ещё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повторяю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любой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любым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человеком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уровне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команда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переводчиков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доступом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секретности</w:t>
      </w:r>
      <w:r w:rsidRPr="00775FEF">
        <w:rPr>
          <w:rFonts w:ascii="Franklin Gothic Book" w:hAnsi="Franklin Gothic Book" w:cs="Arial"/>
          <w:bCs/>
          <w:sz w:val="24"/>
          <w:szCs w:val="20"/>
        </w:rPr>
        <w:t>. К</w:t>
      </w:r>
      <w:r w:rsidRPr="00775FEF">
        <w:rPr>
          <w:rFonts w:ascii="Franklin Gothic Book" w:hAnsi="Franklin Gothic Book" w:cs="Arial" w:hint="eastAsia"/>
          <w:bCs/>
          <w:sz w:val="24"/>
          <w:szCs w:val="20"/>
        </w:rPr>
        <w:t>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проблема</w:t>
      </w:r>
      <w:r w:rsidRPr="00775FEF">
        <w:rPr>
          <w:rFonts w:ascii="Franklin Gothic Book" w:hAnsi="Franklin Gothic Book" w:cs="Arial"/>
          <w:bCs/>
          <w:sz w:val="24"/>
          <w:szCs w:val="20"/>
        </w:rPr>
        <w:t xml:space="preserve">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смеётся</w:t>
      </w:r>
      <w:r w:rsidRPr="00775FEF">
        <w:rPr>
          <w:rFonts w:ascii="Franklin Gothic Book" w:hAnsi="Franklin Gothic Book" w:cs="Arial"/>
          <w:bCs/>
          <w:sz w:val="24"/>
          <w:szCs w:val="24"/>
        </w:rPr>
        <w:t>)</w:t>
      </w:r>
      <w:r w:rsidRPr="00775FEF">
        <w:rPr>
          <w:rFonts w:ascii="Franklin Gothic Book" w:hAnsi="Franklin Gothic Book" w:cs="Arial"/>
          <w:bCs/>
          <w:sz w:val="24"/>
          <w:szCs w:val="20"/>
        </w:rPr>
        <w:t xml:space="preserve">. И </w:t>
      </w:r>
      <w:r w:rsidRPr="00775FEF">
        <w:rPr>
          <w:rFonts w:ascii="Franklin Gothic Book" w:hAnsi="Franklin Gothic Book" w:cs="Arial" w:hint="eastAsia"/>
          <w:bCs/>
          <w:sz w:val="24"/>
          <w:szCs w:val="20"/>
        </w:rPr>
        <w:t>тут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тут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вдруг</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Мария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столкнулась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ещё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руках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штука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собой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секретно</w:t>
      </w:r>
      <w:r w:rsidRPr="00775FEF">
        <w:rPr>
          <w:rFonts w:ascii="Franklin Gothic Book" w:hAnsi="Franklin Gothic Book" w:cs="Arial"/>
          <w:bCs/>
          <w:sz w:val="24"/>
          <w:szCs w:val="20"/>
        </w:rPr>
        <w:t xml:space="preserve">.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общий шум, говорят одновременно</w:t>
      </w:r>
      <w:r w:rsidRPr="00775FEF">
        <w:rPr>
          <w:rFonts w:ascii="Franklin Gothic Book" w:hAnsi="Franklin Gothic Book" w:cs="Arial"/>
          <w:bCs/>
          <w:sz w:val="24"/>
          <w:szCs w:val="24"/>
        </w:rPr>
        <w:t>).</w:t>
      </w:r>
    </w:p>
    <w:p w14:paraId="79699B85"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4"/>
        </w:rPr>
        <w:t xml:space="preserve">Модератор: </w:t>
      </w:r>
      <w:r w:rsidRPr="00775FEF">
        <w:rPr>
          <w:rFonts w:ascii="Franklin Gothic Book" w:hAnsi="Franklin Gothic Book" w:cs="Arial"/>
          <w:b/>
          <w:bCs/>
          <w:sz w:val="24"/>
          <w:szCs w:val="20"/>
        </w:rPr>
        <w:t>С</w:t>
      </w:r>
      <w:r w:rsidRPr="00775FEF">
        <w:rPr>
          <w:rFonts w:ascii="Franklin Gothic Book" w:hAnsi="Franklin Gothic Book" w:cs="Arial" w:hint="eastAsia"/>
          <w:b/>
          <w:bCs/>
          <w:sz w:val="24"/>
          <w:szCs w:val="20"/>
        </w:rPr>
        <w:t>екретные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документы</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она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держала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руках</w:t>
      </w:r>
      <w:r w:rsidRPr="00775FEF">
        <w:rPr>
          <w:rFonts w:ascii="Franklin Gothic Book" w:hAnsi="Franklin Gothic Book" w:cs="Arial"/>
          <w:b/>
          <w:bCs/>
          <w:sz w:val="24"/>
          <w:szCs w:val="20"/>
        </w:rPr>
        <w:t>.</w:t>
      </w:r>
    </w:p>
    <w:p w14:paraId="6380375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странная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вещь</w:t>
      </w:r>
      <w:r w:rsidRPr="00775FEF">
        <w:rPr>
          <w:rFonts w:ascii="Franklin Gothic Book" w:hAnsi="Franklin Gothic Book" w:cs="Arial"/>
          <w:bCs/>
          <w:sz w:val="24"/>
          <w:szCs w:val="20"/>
        </w:rPr>
        <w:t xml:space="preserve">, но обычно </w:t>
      </w:r>
      <w:r w:rsidRPr="00775FEF">
        <w:rPr>
          <w:rFonts w:ascii="Franklin Gothic Book" w:hAnsi="Franklin Gothic Book" w:cs="Arial" w:hint="eastAsia"/>
          <w:bCs/>
          <w:sz w:val="24"/>
          <w:szCs w:val="20"/>
        </w:rPr>
        <w:t>секреты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здесь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хранятся</w:t>
      </w:r>
      <w:r w:rsidRPr="00775FEF">
        <w:rPr>
          <w:rFonts w:ascii="Franklin Gothic Book" w:hAnsi="Franklin Gothic Book" w:cs="Arial"/>
          <w:bCs/>
          <w:sz w:val="24"/>
          <w:szCs w:val="20"/>
        </w:rPr>
        <w:t>.</w:t>
      </w:r>
    </w:p>
    <w:p w14:paraId="48D933A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М</w:t>
      </w:r>
      <w:r w:rsidRPr="00775FEF">
        <w:rPr>
          <w:rFonts w:ascii="Franklin Gothic Book" w:hAnsi="Franklin Gothic Book" w:cs="Arial" w:hint="eastAsia"/>
          <w:bCs/>
          <w:sz w:val="24"/>
          <w:szCs w:val="20"/>
        </w:rPr>
        <w:t>ежду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прочим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просто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подпустила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личная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охрана</w:t>
      </w:r>
      <w:r w:rsidRPr="00775FEF">
        <w:rPr>
          <w:rFonts w:ascii="Franklin Gothic Book" w:hAnsi="Franklin Gothic Book" w:cs="Arial"/>
          <w:bCs/>
          <w:sz w:val="24"/>
          <w:szCs w:val="20"/>
        </w:rPr>
        <w:t>.</w:t>
      </w:r>
    </w:p>
    <w:p w14:paraId="4FA0002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w:t>
      </w:r>
    </w:p>
    <w:p w14:paraId="4832107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К, </w:t>
      </w:r>
      <w:r w:rsidRPr="00775FEF">
        <w:rPr>
          <w:rFonts w:ascii="Franklin Gothic Book" w:hAnsi="Franklin Gothic Book" w:cs="Arial" w:hint="eastAsia"/>
          <w:bCs/>
          <w:sz w:val="24"/>
          <w:szCs w:val="20"/>
        </w:rPr>
        <w:t>чтобы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подошла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чересчур</w:t>
      </w:r>
      <w:r w:rsidRPr="00775FEF">
        <w:rPr>
          <w:rFonts w:ascii="Franklin Gothic Book" w:hAnsi="Franklin Gothic Book" w:cs="Arial"/>
          <w:bCs/>
          <w:sz w:val="24"/>
          <w:szCs w:val="20"/>
        </w:rPr>
        <w:t xml:space="preserve"> наивно.</w:t>
      </w:r>
    </w:p>
    <w:p w14:paraId="43AE5F3A"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Т</w:t>
      </w:r>
      <w:r w:rsidRPr="00775FEF">
        <w:rPr>
          <w:rFonts w:ascii="Franklin Gothic Book" w:hAnsi="Franklin Gothic Book" w:cs="Arial" w:hint="eastAsia"/>
          <w:b/>
          <w:bCs/>
          <w:sz w:val="24"/>
          <w:szCs w:val="20"/>
        </w:rPr>
        <w:t>ак</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столкнуться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нереально</w:t>
      </w:r>
      <w:r w:rsidRPr="00775FEF">
        <w:rPr>
          <w:rFonts w:ascii="Franklin Gothic Book" w:hAnsi="Franklin Gothic Book" w:cs="Arial"/>
          <w:b/>
          <w:bCs/>
          <w:sz w:val="24"/>
          <w:szCs w:val="20"/>
        </w:rPr>
        <w:t>.</w:t>
      </w:r>
    </w:p>
    <w:p w14:paraId="1387FE2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И </w:t>
      </w:r>
      <w:r w:rsidRPr="00775FEF">
        <w:rPr>
          <w:rFonts w:ascii="Franklin Gothic Book" w:hAnsi="Franklin Gothic Book" w:cs="Arial" w:hint="eastAsia"/>
          <w:bCs/>
          <w:sz w:val="24"/>
          <w:szCs w:val="20"/>
        </w:rPr>
        <w:t>даже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столкнулись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хотелось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тогда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развитие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w:t>
      </w:r>
    </w:p>
    <w:p w14:paraId="632ED07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ля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столкнулась</w:t>
      </w:r>
      <w:r w:rsidRPr="00775FEF">
        <w:rPr>
          <w:rFonts w:ascii="Franklin Gothic Book" w:hAnsi="Franklin Gothic Book" w:cs="Arial"/>
          <w:bCs/>
          <w:sz w:val="24"/>
          <w:szCs w:val="20"/>
        </w:rPr>
        <w:t>?</w:t>
      </w:r>
    </w:p>
    <w:p w14:paraId="1600A0C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proofErr w:type="spellStart"/>
      <w:r w:rsidRPr="00775FEF">
        <w:rPr>
          <w:rFonts w:ascii="Franklin Gothic Book" w:hAnsi="Franklin Gothic Book" w:cs="Arial" w:hint="eastAsia"/>
          <w:bCs/>
          <w:sz w:val="24"/>
          <w:szCs w:val="20"/>
        </w:rPr>
        <w:t>ковид</w:t>
      </w:r>
      <w:proofErr w:type="spellEnd"/>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типа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типа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бумажка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секретно</w:t>
      </w:r>
      <w:r w:rsidRPr="00775FEF">
        <w:rPr>
          <w:rFonts w:ascii="Franklin Gothic Book" w:hAnsi="Franklin Gothic Book" w:cs="Arial"/>
          <w:bCs/>
          <w:sz w:val="24"/>
          <w:szCs w:val="20"/>
        </w:rPr>
        <w:t xml:space="preserve"> у </w:t>
      </w:r>
      <w:r w:rsidRPr="00775FEF">
        <w:rPr>
          <w:rFonts w:ascii="Franklin Gothic Book" w:hAnsi="Franklin Gothic Book" w:cs="Arial" w:hint="eastAsia"/>
          <w:bCs/>
          <w:sz w:val="24"/>
          <w:szCs w:val="20"/>
        </w:rPr>
        <w:t>Тимошенко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бред</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какой</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типа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была</w:t>
      </w:r>
      <w:r w:rsidRPr="00775FEF">
        <w:rPr>
          <w:rFonts w:ascii="Franklin Gothic Book" w:hAnsi="Franklin Gothic Book" w:cs="Arial"/>
          <w:bCs/>
          <w:sz w:val="24"/>
          <w:szCs w:val="20"/>
        </w:rPr>
        <w:t>.</w:t>
      </w:r>
    </w:p>
    <w:p w14:paraId="3124BE9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В </w:t>
      </w:r>
      <w:r w:rsidRPr="00775FEF">
        <w:rPr>
          <w:rFonts w:ascii="Franklin Gothic Book" w:hAnsi="Franklin Gothic Book" w:cs="Arial" w:hint="eastAsia"/>
          <w:bCs/>
          <w:sz w:val="24"/>
          <w:szCs w:val="20"/>
        </w:rPr>
        <w:t>общем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искажение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фактов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зафиксировали</w:t>
      </w:r>
      <w:r w:rsidRPr="00775FEF">
        <w:rPr>
          <w:rFonts w:ascii="Franklin Gothic Book" w:hAnsi="Franklin Gothic Book" w:cs="Arial"/>
          <w:bCs/>
          <w:sz w:val="24"/>
          <w:szCs w:val="20"/>
        </w:rPr>
        <w:t>.</w:t>
      </w:r>
    </w:p>
    <w:p w14:paraId="69AFBD6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Зафиксировали.</w:t>
      </w:r>
    </w:p>
    <w:p w14:paraId="16030F5D"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w:t>
      </w:r>
      <w:r w:rsidRPr="00775FEF">
        <w:rPr>
          <w:rFonts w:ascii="Franklin Gothic Book" w:hAnsi="Franklin Gothic Book" w:cs="Arial" w:hint="eastAsia"/>
          <w:b/>
          <w:bCs/>
          <w:sz w:val="24"/>
          <w:szCs w:val="20"/>
        </w:rPr>
        <w:t>орошо</w:t>
      </w:r>
      <w:r w:rsidRPr="00775FEF">
        <w:rPr>
          <w:rFonts w:ascii="Franklin Gothic Book" w:hAnsi="Franklin Gothic Book" w:cs="Arial"/>
          <w:b/>
          <w:bCs/>
          <w:sz w:val="24"/>
          <w:szCs w:val="20"/>
        </w:rPr>
        <w:t xml:space="preserve">. А </w:t>
      </w:r>
      <w:r w:rsidRPr="00775FEF">
        <w:rPr>
          <w:rFonts w:ascii="Franklin Gothic Book" w:hAnsi="Franklin Gothic Book" w:cs="Arial" w:hint="eastAsia"/>
          <w:b/>
          <w:bCs/>
          <w:sz w:val="24"/>
          <w:szCs w:val="20"/>
        </w:rPr>
        <w:t>если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главную</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героиню</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описывать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прилагательных</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она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какая</w:t>
      </w:r>
      <w:r w:rsidRPr="00775FEF">
        <w:rPr>
          <w:rFonts w:ascii="Franklin Gothic Book" w:hAnsi="Franklin Gothic Book" w:cs="Arial"/>
          <w:b/>
          <w:bCs/>
          <w:sz w:val="24"/>
          <w:szCs w:val="20"/>
        </w:rPr>
        <w:t>?</w:t>
      </w:r>
    </w:p>
    <w:p w14:paraId="0E71139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М</w:t>
      </w:r>
      <w:r w:rsidRPr="00775FEF">
        <w:rPr>
          <w:rFonts w:ascii="Franklin Gothic Book" w:hAnsi="Franklin Gothic Book" w:cs="Arial" w:hint="eastAsia"/>
          <w:bCs/>
          <w:sz w:val="24"/>
          <w:szCs w:val="20"/>
        </w:rPr>
        <w:t>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говорим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каким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параметрам</w:t>
      </w:r>
      <w:r w:rsidRPr="00775FEF">
        <w:rPr>
          <w:rFonts w:ascii="Franklin Gothic Book" w:hAnsi="Franklin Gothic Book" w:cs="Arial"/>
          <w:bCs/>
          <w:sz w:val="24"/>
          <w:szCs w:val="20"/>
        </w:rPr>
        <w:t>?</w:t>
      </w:r>
    </w:p>
    <w:p w14:paraId="23085EAB"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Л</w:t>
      </w:r>
      <w:r w:rsidRPr="00775FEF">
        <w:rPr>
          <w:rFonts w:ascii="Franklin Gothic Book" w:hAnsi="Franklin Gothic Book" w:cs="Arial" w:hint="eastAsia"/>
          <w:b/>
          <w:bCs/>
          <w:sz w:val="24"/>
          <w:szCs w:val="20"/>
        </w:rPr>
        <w:t>юбым</w:t>
      </w:r>
      <w:r w:rsidRPr="00775FEF">
        <w:rPr>
          <w:rFonts w:ascii="Franklin Gothic Book" w:hAnsi="Franklin Gothic Book" w:cs="Arial"/>
          <w:b/>
          <w:bCs/>
          <w:sz w:val="24"/>
          <w:szCs w:val="20"/>
        </w:rPr>
        <w:t>. Е</w:t>
      </w:r>
      <w:r w:rsidRPr="00775FEF">
        <w:rPr>
          <w:rFonts w:ascii="Franklin Gothic Book" w:hAnsi="Franklin Gothic Book" w:cs="Arial" w:hint="eastAsia"/>
          <w:b/>
          <w:bCs/>
          <w:sz w:val="24"/>
          <w:szCs w:val="20"/>
        </w:rPr>
        <w:t>сли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охарактеризуйте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её</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там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двух</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трёх</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прилагате</w:t>
      </w:r>
      <w:r w:rsidRPr="00775FEF">
        <w:rPr>
          <w:rFonts w:ascii="Franklin Gothic Book" w:hAnsi="Franklin Gothic Book" w:cs="Arial"/>
          <w:b/>
          <w:bCs/>
          <w:sz w:val="24"/>
          <w:szCs w:val="20"/>
        </w:rPr>
        <w:t>льных.</w:t>
      </w:r>
    </w:p>
    <w:p w14:paraId="13249A6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Т</w:t>
      </w:r>
      <w:r w:rsidRPr="00775FEF">
        <w:rPr>
          <w:rFonts w:ascii="Franklin Gothic Book" w:hAnsi="Franklin Gothic Book" w:cs="Arial" w:hint="eastAsia"/>
          <w:bCs/>
          <w:sz w:val="24"/>
          <w:szCs w:val="20"/>
        </w:rPr>
        <w:t>ерпеливая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стойкая</w:t>
      </w:r>
      <w:r w:rsidRPr="00775FEF">
        <w:rPr>
          <w:rFonts w:ascii="Franklin Gothic Book" w:hAnsi="Franklin Gothic Book" w:cs="Arial"/>
          <w:bCs/>
          <w:sz w:val="24"/>
          <w:szCs w:val="20"/>
        </w:rPr>
        <w:t>.</w:t>
      </w:r>
    </w:p>
    <w:p w14:paraId="7E44BB9B"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Т</w:t>
      </w:r>
      <w:r w:rsidRPr="00775FEF">
        <w:rPr>
          <w:rFonts w:ascii="Franklin Gothic Book" w:hAnsi="Franklin Gothic Book" w:cs="Arial" w:hint="eastAsia"/>
          <w:b/>
          <w:bCs/>
          <w:sz w:val="24"/>
          <w:szCs w:val="20"/>
        </w:rPr>
        <w:t>ерпеливая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стойкая</w:t>
      </w:r>
      <w:r w:rsidRPr="00775FEF">
        <w:rPr>
          <w:rFonts w:ascii="Franklin Gothic Book" w:hAnsi="Franklin Gothic Book" w:cs="Arial"/>
          <w:b/>
          <w:bCs/>
          <w:sz w:val="24"/>
          <w:szCs w:val="20"/>
        </w:rPr>
        <w:t>.</w:t>
      </w:r>
    </w:p>
    <w:p w14:paraId="2DDE271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В</w:t>
      </w:r>
      <w:r w:rsidRPr="00775FEF">
        <w:rPr>
          <w:rFonts w:ascii="Franklin Gothic Book" w:hAnsi="Franklin Gothic Book" w:cs="Arial" w:hint="eastAsia"/>
          <w:bCs/>
          <w:sz w:val="24"/>
          <w:szCs w:val="20"/>
        </w:rPr>
        <w:t>егетарианцы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обычно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кстати</w:t>
      </w:r>
      <w:r w:rsidRPr="00775FEF">
        <w:rPr>
          <w:rFonts w:ascii="Franklin Gothic Book" w:hAnsi="Franklin Gothic Book" w:cs="Arial"/>
          <w:bCs/>
          <w:sz w:val="24"/>
          <w:szCs w:val="20"/>
        </w:rPr>
        <w:t>. О</w:t>
      </w:r>
      <w:r w:rsidRPr="00775FEF">
        <w:rPr>
          <w:rFonts w:ascii="Franklin Gothic Book" w:hAnsi="Franklin Gothic Book" w:cs="Arial" w:hint="eastAsia"/>
          <w:bCs/>
          <w:sz w:val="24"/>
          <w:szCs w:val="20"/>
        </w:rPr>
        <w:t>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наоборот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ветреные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очень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взбалмошные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национальные</w:t>
      </w:r>
      <w:r w:rsidRPr="00775FEF">
        <w:rPr>
          <w:rFonts w:ascii="Franklin Gothic Book" w:hAnsi="Franklin Gothic Book" w:cs="Arial"/>
          <w:bCs/>
          <w:sz w:val="24"/>
          <w:szCs w:val="20"/>
        </w:rPr>
        <w:t>.</w:t>
      </w:r>
    </w:p>
    <w:p w14:paraId="3E8F5C7A"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О</w:t>
      </w:r>
      <w:r w:rsidRPr="00775FEF">
        <w:rPr>
          <w:rFonts w:ascii="Franklin Gothic Book" w:hAnsi="Franklin Gothic Book" w:cs="Arial" w:hint="eastAsia"/>
          <w:b/>
          <w:bCs/>
          <w:sz w:val="24"/>
          <w:szCs w:val="20"/>
        </w:rPr>
        <w:t>на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вегетарианка</w:t>
      </w:r>
      <w:r w:rsidRPr="00775FEF">
        <w:rPr>
          <w:rFonts w:ascii="Franklin Gothic Book" w:hAnsi="Franklin Gothic Book" w:cs="Arial"/>
          <w:b/>
          <w:bCs/>
          <w:sz w:val="24"/>
          <w:szCs w:val="20"/>
        </w:rPr>
        <w:t>?</w:t>
      </w:r>
    </w:p>
    <w:p w14:paraId="1CDB7F1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О</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вегетарианка</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аких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вегетарианцев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просто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стойких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кажется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нет</w:t>
      </w:r>
      <w:r w:rsidRPr="00775FEF">
        <w:rPr>
          <w:rFonts w:ascii="Franklin Gothic Book" w:hAnsi="Franklin Gothic Book" w:cs="Arial"/>
          <w:bCs/>
          <w:sz w:val="24"/>
          <w:szCs w:val="20"/>
        </w:rPr>
        <w:t>. О</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выдержала</w:t>
      </w:r>
      <w:r w:rsidRPr="00775FEF">
        <w:rPr>
          <w:rFonts w:ascii="Franklin Gothic Book" w:hAnsi="Franklin Gothic Book" w:cs="Arial"/>
          <w:bCs/>
          <w:sz w:val="24"/>
          <w:szCs w:val="20"/>
        </w:rPr>
        <w:t>.</w:t>
      </w:r>
    </w:p>
    <w:p w14:paraId="2BA7C690"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А </w:t>
      </w:r>
      <w:r w:rsidRPr="00775FEF">
        <w:rPr>
          <w:rFonts w:ascii="Franklin Gothic Book" w:hAnsi="Franklin Gothic Book" w:cs="Arial" w:hint="eastAsia"/>
          <w:b/>
          <w:bCs/>
          <w:sz w:val="24"/>
          <w:szCs w:val="20"/>
        </w:rPr>
        <w:t>вегетарианка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она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фильму</w:t>
      </w:r>
      <w:r w:rsidRPr="00775FEF">
        <w:rPr>
          <w:rFonts w:ascii="Franklin Gothic Book" w:hAnsi="Franklin Gothic Book" w:cs="Arial"/>
          <w:b/>
          <w:bCs/>
          <w:sz w:val="24"/>
          <w:szCs w:val="20"/>
        </w:rPr>
        <w:t>?</w:t>
      </w:r>
    </w:p>
    <w:p w14:paraId="5E794C0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общий шум, говорят одновременно</w:t>
      </w:r>
      <w:r w:rsidRPr="00775FEF">
        <w:rPr>
          <w:rFonts w:ascii="Franklin Gothic Book" w:hAnsi="Franklin Gothic Book" w:cs="Arial"/>
          <w:bCs/>
          <w:sz w:val="24"/>
          <w:szCs w:val="24"/>
        </w:rPr>
        <w:t>).</w:t>
      </w:r>
    </w:p>
    <w:p w14:paraId="6E6711A4" w14:textId="77777777" w:rsidR="00775FEF" w:rsidRPr="00775FEF" w:rsidRDefault="00775FEF" w:rsidP="00775FEF">
      <w:pPr>
        <w:spacing w:before="120" w:after="0"/>
        <w:jc w:val="both"/>
        <w:rPr>
          <w:rFonts w:ascii="Franklin Gothic Book" w:hAnsi="Franklin Gothic Book" w:cs="Arial"/>
          <w:b/>
          <w:bCs/>
          <w:sz w:val="24"/>
          <w:szCs w:val="24"/>
        </w:rPr>
      </w:pPr>
      <w:r w:rsidRPr="00775FEF">
        <w:rPr>
          <w:rFonts w:ascii="Franklin Gothic Book" w:hAnsi="Franklin Gothic Book" w:cs="Arial"/>
          <w:b/>
          <w:bCs/>
          <w:sz w:val="24"/>
          <w:szCs w:val="20"/>
        </w:rPr>
        <w:t>Модератор: Э</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Мария</w:t>
      </w:r>
      <w:r w:rsidRPr="00775FEF">
        <w:rPr>
          <w:rFonts w:ascii="Franklin Gothic Book" w:hAnsi="Franklin Gothic Book" w:cs="Arial"/>
          <w:b/>
          <w:bCs/>
          <w:sz w:val="24"/>
          <w:szCs w:val="20"/>
        </w:rPr>
        <w:t xml:space="preserve"> </w:t>
      </w:r>
      <w:proofErr w:type="spellStart"/>
      <w:r w:rsidRPr="00775FEF">
        <w:rPr>
          <w:rFonts w:ascii="Franklin Gothic Book" w:hAnsi="Franklin Gothic Book" w:cs="Arial" w:hint="eastAsia"/>
          <w:b/>
          <w:bCs/>
          <w:sz w:val="24"/>
          <w:szCs w:val="20"/>
        </w:rPr>
        <w:t>Бутина</w:t>
      </w:r>
      <w:proofErr w:type="spellEnd"/>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вегетарианка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это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именно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героиня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считывается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она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вегетарианка</w:t>
      </w:r>
      <w:r w:rsidRPr="00775FEF">
        <w:rPr>
          <w:rFonts w:ascii="Franklin Gothic Book" w:hAnsi="Franklin Gothic Book" w:cs="Arial"/>
          <w:b/>
          <w:bCs/>
          <w:sz w:val="24"/>
          <w:szCs w:val="20"/>
        </w:rPr>
        <w:t xml:space="preserve">. </w:t>
      </w:r>
      <w:r w:rsidRPr="00775FEF">
        <w:rPr>
          <w:rFonts w:ascii="Franklin Gothic Book" w:hAnsi="Franklin Gothic Book" w:cs="Arial"/>
          <w:b/>
          <w:bCs/>
          <w:sz w:val="24"/>
          <w:szCs w:val="24"/>
        </w:rPr>
        <w:t>(</w:t>
      </w:r>
      <w:r w:rsidRPr="00775FEF">
        <w:rPr>
          <w:rFonts w:ascii="Franklin Gothic Book" w:hAnsi="Franklin Gothic Book" w:cs="Arial"/>
          <w:b/>
          <w:bCs/>
          <w:i/>
          <w:iCs/>
          <w:sz w:val="24"/>
          <w:szCs w:val="24"/>
        </w:rPr>
        <w:t>общий шум, говорят одновременно</w:t>
      </w:r>
      <w:r w:rsidRPr="00775FEF">
        <w:rPr>
          <w:rFonts w:ascii="Franklin Gothic Book" w:hAnsi="Franklin Gothic Book" w:cs="Arial"/>
          <w:b/>
          <w:bCs/>
          <w:sz w:val="24"/>
          <w:szCs w:val="24"/>
        </w:rPr>
        <w:t>).</w:t>
      </w:r>
    </w:p>
    <w:p w14:paraId="031CC40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4"/>
        </w:rPr>
        <w:t xml:space="preserve">Женщина: </w:t>
      </w:r>
      <w:r w:rsidRPr="00775FEF">
        <w:rPr>
          <w:rFonts w:ascii="Franklin Gothic Book" w:hAnsi="Franklin Gothic Book" w:cs="Arial"/>
          <w:bCs/>
          <w:sz w:val="24"/>
          <w:szCs w:val="24"/>
        </w:rPr>
        <w:t>А 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говорила</w:t>
      </w:r>
      <w:r w:rsidRPr="00775FEF">
        <w:rPr>
          <w:rFonts w:ascii="Franklin Gothic Book" w:hAnsi="Franklin Gothic Book" w:cs="Arial"/>
          <w:bCs/>
          <w:sz w:val="24"/>
          <w:szCs w:val="20"/>
        </w:rPr>
        <w:t>.</w:t>
      </w:r>
    </w:p>
    <w:p w14:paraId="019824EC"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О</w:t>
      </w:r>
      <w:r w:rsidRPr="00775FEF">
        <w:rPr>
          <w:rFonts w:ascii="Franklin Gothic Book" w:hAnsi="Franklin Gothic Book" w:cs="Arial" w:hint="eastAsia"/>
          <w:b/>
          <w:bCs/>
          <w:sz w:val="24"/>
          <w:szCs w:val="20"/>
        </w:rPr>
        <w:t>на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говорила</w:t>
      </w:r>
      <w:r w:rsidRPr="00775FEF">
        <w:rPr>
          <w:rFonts w:ascii="Franklin Gothic Book" w:hAnsi="Franklin Gothic Book" w:cs="Arial"/>
          <w:b/>
          <w:bCs/>
          <w:sz w:val="24"/>
          <w:szCs w:val="20"/>
        </w:rPr>
        <w:t>. Х</w:t>
      </w:r>
      <w:r w:rsidRPr="00775FEF">
        <w:rPr>
          <w:rFonts w:ascii="Franklin Gothic Book" w:hAnsi="Franklin Gothic Book" w:cs="Arial" w:hint="eastAsia"/>
          <w:b/>
          <w:bCs/>
          <w:sz w:val="24"/>
          <w:szCs w:val="20"/>
        </w:rPr>
        <w:t>орошо</w:t>
      </w:r>
      <w:r w:rsidRPr="00775FEF">
        <w:rPr>
          <w:rFonts w:ascii="Franklin Gothic Book" w:hAnsi="Franklin Gothic Book" w:cs="Arial"/>
          <w:b/>
          <w:bCs/>
          <w:sz w:val="24"/>
          <w:szCs w:val="20"/>
        </w:rPr>
        <w:t>. К</w:t>
      </w:r>
      <w:r w:rsidRPr="00775FEF">
        <w:rPr>
          <w:rFonts w:ascii="Franklin Gothic Book" w:hAnsi="Franklin Gothic Book" w:cs="Arial" w:hint="eastAsia"/>
          <w:b/>
          <w:bCs/>
          <w:sz w:val="24"/>
          <w:szCs w:val="20"/>
        </w:rPr>
        <w:t>акая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ещё</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если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прилагательных</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описывать</w:t>
      </w:r>
      <w:r w:rsidRPr="00775FEF">
        <w:rPr>
          <w:rFonts w:ascii="Franklin Gothic Book" w:hAnsi="Franklin Gothic Book" w:cs="Arial"/>
          <w:b/>
          <w:bCs/>
          <w:sz w:val="24"/>
          <w:szCs w:val="20"/>
        </w:rPr>
        <w:t>?</w:t>
      </w:r>
    </w:p>
    <w:p w14:paraId="44CD1AF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Р</w:t>
      </w:r>
      <w:r w:rsidRPr="00775FEF">
        <w:rPr>
          <w:rFonts w:ascii="Franklin Gothic Book" w:hAnsi="Franklin Gothic Book" w:cs="Arial" w:hint="eastAsia"/>
          <w:bCs/>
          <w:sz w:val="24"/>
          <w:szCs w:val="20"/>
        </w:rPr>
        <w:t>усская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w:t>
      </w:r>
    </w:p>
    <w:p w14:paraId="0B8FA302"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Д</w:t>
      </w:r>
      <w:r w:rsidRPr="00775FEF">
        <w:rPr>
          <w:rFonts w:ascii="Franklin Gothic Book" w:hAnsi="Franklin Gothic Book" w:cs="Arial" w:hint="eastAsia"/>
          <w:b/>
          <w:bCs/>
          <w:sz w:val="24"/>
          <w:szCs w:val="20"/>
        </w:rPr>
        <w:t>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русская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она</w:t>
      </w:r>
      <w:r w:rsidRPr="00775FEF">
        <w:rPr>
          <w:rFonts w:ascii="Franklin Gothic Book" w:hAnsi="Franklin Gothic Book" w:cs="Arial"/>
          <w:b/>
          <w:bCs/>
          <w:sz w:val="24"/>
          <w:szCs w:val="20"/>
        </w:rPr>
        <w:t>.</w:t>
      </w:r>
    </w:p>
    <w:p w14:paraId="206D3615" w14:textId="77777777" w:rsidR="00775FEF" w:rsidRPr="00775FEF" w:rsidRDefault="00775FEF" w:rsidP="00775FEF">
      <w:pPr>
        <w:spacing w:before="120" w:after="0"/>
        <w:jc w:val="both"/>
        <w:rPr>
          <w:rFonts w:ascii="Franklin Gothic Book" w:hAnsi="Franklin Gothic Book" w:cs="Arial"/>
          <w:bCs/>
          <w:sz w:val="24"/>
          <w:szCs w:val="24"/>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смеётся</w:t>
      </w:r>
      <w:r w:rsidRPr="00775FEF">
        <w:rPr>
          <w:rFonts w:ascii="Franklin Gothic Book" w:hAnsi="Franklin Gothic Book" w:cs="Arial"/>
          <w:bCs/>
          <w:sz w:val="24"/>
          <w:szCs w:val="24"/>
        </w:rPr>
        <w:t>).</w:t>
      </w:r>
    </w:p>
    <w:p w14:paraId="18C0798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4"/>
        </w:rPr>
        <w:t xml:space="preserve">Мужчина: </w:t>
      </w:r>
      <w:r w:rsidRPr="00775FEF">
        <w:rPr>
          <w:rFonts w:ascii="Franklin Gothic Book" w:hAnsi="Franklin Gothic Book" w:cs="Arial"/>
          <w:bCs/>
          <w:sz w:val="24"/>
          <w:szCs w:val="20"/>
        </w:rPr>
        <w:t>Т</w:t>
      </w:r>
      <w:r w:rsidRPr="00775FEF">
        <w:rPr>
          <w:rFonts w:ascii="Franklin Gothic Book" w:hAnsi="Franklin Gothic Book" w:cs="Arial" w:hint="eastAsia"/>
          <w:bCs/>
          <w:sz w:val="24"/>
          <w:szCs w:val="20"/>
        </w:rPr>
        <w:t>акой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тип</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чисто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знаете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р</w:t>
      </w:r>
      <w:r w:rsidRPr="00775FEF">
        <w:rPr>
          <w:rFonts w:ascii="Franklin Gothic Book" w:hAnsi="Franklin Gothic Book" w:cs="Arial" w:hint="eastAsia"/>
          <w:bCs/>
          <w:sz w:val="24"/>
          <w:szCs w:val="20"/>
        </w:rPr>
        <w:t>егио</w:t>
      </w:r>
      <w:r w:rsidRPr="00775FEF">
        <w:rPr>
          <w:rFonts w:ascii="Franklin Gothic Book" w:hAnsi="Franklin Gothic Book" w:cs="Arial"/>
          <w:bCs/>
          <w:sz w:val="24"/>
          <w:szCs w:val="20"/>
        </w:rPr>
        <w:t xml:space="preserve">нов </w:t>
      </w:r>
      <w:r w:rsidRPr="00775FEF">
        <w:rPr>
          <w:rFonts w:ascii="Franklin Gothic Book" w:hAnsi="Franklin Gothic Book" w:cs="Arial" w:hint="eastAsia"/>
          <w:bCs/>
          <w:sz w:val="24"/>
          <w:szCs w:val="20"/>
        </w:rPr>
        <w:t>такой</w:t>
      </w:r>
      <w:r w:rsidRPr="00775FEF">
        <w:rPr>
          <w:rFonts w:ascii="Franklin Gothic Book" w:hAnsi="Franklin Gothic Book" w:cs="Arial"/>
          <w:bCs/>
          <w:sz w:val="24"/>
          <w:szCs w:val="20"/>
        </w:rPr>
        <w:t>.</w:t>
      </w:r>
    </w:p>
    <w:p w14:paraId="2B02145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Жертвенная.</w:t>
      </w:r>
    </w:p>
    <w:p w14:paraId="09D33C9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И</w:t>
      </w:r>
      <w:r w:rsidRPr="00775FEF">
        <w:rPr>
          <w:rFonts w:ascii="Franklin Gothic Book" w:hAnsi="Franklin Gothic Book" w:cs="Arial" w:hint="eastAsia"/>
          <w:bCs/>
          <w:sz w:val="24"/>
          <w:szCs w:val="20"/>
        </w:rPr>
        <w:t>менно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глаза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голубые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моему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вроде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w:t>
      </w:r>
    </w:p>
    <w:p w14:paraId="07C7AD9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w:t>
      </w:r>
    </w:p>
    <w:p w14:paraId="125C548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Т</w:t>
      </w:r>
      <w:r w:rsidRPr="00775FEF">
        <w:rPr>
          <w:rFonts w:ascii="Franklin Gothic Book" w:hAnsi="Franklin Gothic Book" w:cs="Arial" w:hint="eastAsia"/>
          <w:bCs/>
          <w:sz w:val="24"/>
          <w:szCs w:val="20"/>
        </w:rPr>
        <w:t>акой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стиль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именно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русской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женщины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девушки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скажем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Б</w:t>
      </w:r>
      <w:r w:rsidRPr="00775FEF">
        <w:rPr>
          <w:rFonts w:ascii="Franklin Gothic Book" w:hAnsi="Franklin Gothic Book" w:cs="Arial" w:hint="eastAsia"/>
          <w:bCs/>
          <w:sz w:val="24"/>
          <w:szCs w:val="20"/>
        </w:rPr>
        <w:t>ывает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вас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стиль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русский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например</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девушки</w:t>
      </w:r>
      <w:r w:rsidRPr="00775FEF">
        <w:rPr>
          <w:rFonts w:ascii="Franklin Gothic Book" w:hAnsi="Franklin Gothic Book" w:cs="Arial"/>
          <w:bCs/>
          <w:sz w:val="24"/>
          <w:szCs w:val="20"/>
        </w:rPr>
        <w:t>.</w:t>
      </w:r>
    </w:p>
    <w:p w14:paraId="7B246A01" w14:textId="77777777" w:rsidR="00775FEF" w:rsidRPr="00775FEF" w:rsidRDefault="00775FEF" w:rsidP="00775FEF">
      <w:pPr>
        <w:spacing w:before="120" w:after="0"/>
        <w:jc w:val="both"/>
        <w:rPr>
          <w:rFonts w:ascii="Franklin Gothic Book" w:hAnsi="Franklin Gothic Book" w:cs="Arial"/>
          <w:bCs/>
          <w:sz w:val="24"/>
          <w:szCs w:val="24"/>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смеётся</w:t>
      </w:r>
      <w:r w:rsidRPr="00775FEF">
        <w:rPr>
          <w:rFonts w:ascii="Franklin Gothic Book" w:hAnsi="Franklin Gothic Book" w:cs="Arial"/>
          <w:bCs/>
          <w:sz w:val="24"/>
          <w:szCs w:val="24"/>
        </w:rPr>
        <w:t>).</w:t>
      </w:r>
    </w:p>
    <w:p w14:paraId="3F039ED3" w14:textId="77777777" w:rsidR="00775FEF" w:rsidRPr="00775FEF" w:rsidRDefault="00775FEF" w:rsidP="00775FEF">
      <w:pPr>
        <w:spacing w:before="120" w:after="0"/>
        <w:jc w:val="both"/>
        <w:rPr>
          <w:rFonts w:ascii="Franklin Gothic Book" w:hAnsi="Franklin Gothic Book" w:cs="Arial"/>
          <w:bCs/>
          <w:sz w:val="24"/>
          <w:szCs w:val="24"/>
        </w:rPr>
      </w:pPr>
      <w:r w:rsidRPr="00775FEF">
        <w:rPr>
          <w:rFonts w:ascii="Franklin Gothic Book" w:hAnsi="Franklin Gothic Book" w:cs="Arial"/>
          <w:b/>
          <w:bCs/>
          <w:sz w:val="24"/>
          <w:szCs w:val="24"/>
        </w:rPr>
        <w:t xml:space="preserve">Женщина: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евушка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р</w:t>
      </w:r>
      <w:r w:rsidRPr="00775FEF">
        <w:rPr>
          <w:rFonts w:ascii="Franklin Gothic Book" w:hAnsi="Franklin Gothic Book" w:cs="Arial" w:hint="eastAsia"/>
          <w:bCs/>
          <w:sz w:val="24"/>
          <w:szCs w:val="20"/>
        </w:rPr>
        <w:t>егиона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русская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такая</w:t>
      </w:r>
      <w:r w:rsidRPr="00775FEF">
        <w:rPr>
          <w:rFonts w:ascii="Franklin Gothic Book" w:hAnsi="Franklin Gothic Book" w:cs="Arial"/>
          <w:bCs/>
          <w:sz w:val="24"/>
          <w:szCs w:val="20"/>
        </w:rPr>
        <w:t xml:space="preserve">.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общий смех</w:t>
      </w:r>
      <w:r w:rsidRPr="00775FEF">
        <w:rPr>
          <w:rFonts w:ascii="Franklin Gothic Book" w:hAnsi="Franklin Gothic Book" w:cs="Arial"/>
          <w:bCs/>
          <w:sz w:val="24"/>
          <w:szCs w:val="24"/>
        </w:rPr>
        <w:t>).</w:t>
      </w:r>
    </w:p>
    <w:p w14:paraId="08F0E53D"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w:t>
      </w:r>
      <w:r w:rsidRPr="00775FEF">
        <w:rPr>
          <w:rFonts w:ascii="Franklin Gothic Book" w:hAnsi="Franklin Gothic Book" w:cs="Arial" w:hint="eastAsia"/>
          <w:b/>
          <w:bCs/>
          <w:sz w:val="24"/>
          <w:szCs w:val="20"/>
        </w:rPr>
        <w:t>орошо</w:t>
      </w:r>
      <w:r w:rsidRPr="00775FEF">
        <w:rPr>
          <w:rFonts w:ascii="Franklin Gothic Book" w:hAnsi="Franklin Gothic Book" w:cs="Arial"/>
          <w:b/>
          <w:bCs/>
          <w:sz w:val="24"/>
          <w:szCs w:val="20"/>
        </w:rPr>
        <w:t>. В</w:t>
      </w:r>
      <w:r w:rsidRPr="00775FEF">
        <w:rPr>
          <w:rFonts w:ascii="Franklin Gothic Book" w:hAnsi="Franklin Gothic Book" w:cs="Arial" w:hint="eastAsia"/>
          <w:b/>
          <w:bCs/>
          <w:sz w:val="24"/>
          <w:szCs w:val="20"/>
        </w:rPr>
        <w:t>италий</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прилагательных</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она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какая</w:t>
      </w:r>
      <w:r w:rsidRPr="00775FEF">
        <w:rPr>
          <w:rFonts w:ascii="Franklin Gothic Book" w:hAnsi="Franklin Gothic Book" w:cs="Arial"/>
          <w:b/>
          <w:bCs/>
          <w:sz w:val="24"/>
          <w:szCs w:val="20"/>
        </w:rPr>
        <w:t>?</w:t>
      </w:r>
    </w:p>
    <w:p w14:paraId="1C970DC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Виталий: </w:t>
      </w:r>
      <w:r w:rsidRPr="00775FEF">
        <w:rPr>
          <w:rFonts w:ascii="Franklin Gothic Book" w:hAnsi="Franklin Gothic Book" w:cs="Arial"/>
          <w:bCs/>
          <w:sz w:val="24"/>
          <w:szCs w:val="20"/>
        </w:rPr>
        <w:t>С</w:t>
      </w:r>
      <w:r w:rsidRPr="00775FEF">
        <w:rPr>
          <w:rFonts w:ascii="Franklin Gothic Book" w:hAnsi="Franklin Gothic Book" w:cs="Arial" w:hint="eastAsia"/>
          <w:bCs/>
          <w:sz w:val="24"/>
          <w:szCs w:val="20"/>
        </w:rPr>
        <w:t>амоуверенная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самовлюблённая</w:t>
      </w:r>
      <w:r w:rsidRPr="00775FEF">
        <w:rPr>
          <w:rFonts w:ascii="Franklin Gothic Book" w:hAnsi="Franklin Gothic Book" w:cs="Arial"/>
          <w:bCs/>
          <w:sz w:val="24"/>
          <w:szCs w:val="20"/>
        </w:rPr>
        <w:t>.</w:t>
      </w:r>
    </w:p>
    <w:p w14:paraId="69F97DF6"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С</w:t>
      </w:r>
      <w:r w:rsidRPr="00775FEF">
        <w:rPr>
          <w:rFonts w:ascii="Franklin Gothic Book" w:hAnsi="Franklin Gothic Book" w:cs="Arial" w:hint="eastAsia"/>
          <w:b/>
          <w:bCs/>
          <w:sz w:val="24"/>
          <w:szCs w:val="20"/>
        </w:rPr>
        <w:t>амоуверенная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самовлюблённая</w:t>
      </w:r>
      <w:r w:rsidRPr="00775FEF">
        <w:rPr>
          <w:rFonts w:ascii="Franklin Gothic Book" w:hAnsi="Franklin Gothic Book" w:cs="Arial"/>
          <w:b/>
          <w:bCs/>
          <w:sz w:val="24"/>
          <w:szCs w:val="20"/>
        </w:rPr>
        <w:t>. П</w:t>
      </w:r>
      <w:r w:rsidRPr="00775FEF">
        <w:rPr>
          <w:rFonts w:ascii="Franklin Gothic Book" w:hAnsi="Franklin Gothic Book" w:cs="Arial" w:hint="eastAsia"/>
          <w:b/>
          <w:bCs/>
          <w:sz w:val="24"/>
          <w:szCs w:val="20"/>
        </w:rPr>
        <w:t>авел</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какая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прилагательных</w:t>
      </w:r>
      <w:r w:rsidRPr="00775FEF">
        <w:rPr>
          <w:rFonts w:ascii="Franklin Gothic Book" w:hAnsi="Franklin Gothic Book" w:cs="Arial"/>
          <w:b/>
          <w:bCs/>
          <w:sz w:val="24"/>
          <w:szCs w:val="20"/>
        </w:rPr>
        <w:t>?</w:t>
      </w:r>
    </w:p>
    <w:p w14:paraId="2362365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Павел: </w:t>
      </w:r>
      <w:r w:rsidRPr="00775FEF">
        <w:rPr>
          <w:rFonts w:ascii="Franklin Gothic Book" w:hAnsi="Franklin Gothic Book" w:cs="Arial"/>
          <w:bCs/>
          <w:sz w:val="24"/>
          <w:szCs w:val="20"/>
        </w:rPr>
        <w:t>С</w:t>
      </w:r>
      <w:r w:rsidRPr="00775FEF">
        <w:rPr>
          <w:rFonts w:ascii="Franklin Gothic Book" w:hAnsi="Franklin Gothic Book" w:cs="Arial" w:hint="eastAsia"/>
          <w:bCs/>
          <w:sz w:val="24"/>
          <w:szCs w:val="20"/>
        </w:rPr>
        <w:t>тойкая</w:t>
      </w:r>
      <w:r w:rsidRPr="00775FEF">
        <w:rPr>
          <w:rFonts w:ascii="Franklin Gothic Book" w:hAnsi="Franklin Gothic Book" w:cs="Arial"/>
          <w:bCs/>
          <w:sz w:val="24"/>
          <w:szCs w:val="20"/>
        </w:rPr>
        <w:t>.</w:t>
      </w:r>
    </w:p>
    <w:p w14:paraId="09CA5CC7"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О</w:t>
      </w:r>
      <w:r w:rsidRPr="00775FEF">
        <w:rPr>
          <w:rFonts w:ascii="Franklin Gothic Book" w:hAnsi="Franklin Gothic Book" w:cs="Arial" w:hint="eastAsia"/>
          <w:b/>
          <w:bCs/>
          <w:sz w:val="24"/>
          <w:szCs w:val="20"/>
        </w:rPr>
        <w:t>леся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какая</w:t>
      </w:r>
      <w:r w:rsidRPr="00775FEF">
        <w:rPr>
          <w:rFonts w:ascii="Franklin Gothic Book" w:hAnsi="Franklin Gothic Book" w:cs="Arial"/>
          <w:b/>
          <w:bCs/>
          <w:sz w:val="24"/>
          <w:szCs w:val="20"/>
        </w:rPr>
        <w:t>?</w:t>
      </w:r>
    </w:p>
    <w:p w14:paraId="3355FD3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Олеся: </w:t>
      </w:r>
      <w:r w:rsidRPr="00775FEF">
        <w:rPr>
          <w:rFonts w:ascii="Franklin Gothic Book" w:hAnsi="Franklin Gothic Book" w:cs="Arial"/>
          <w:bCs/>
          <w:sz w:val="24"/>
          <w:szCs w:val="20"/>
        </w:rPr>
        <w:t xml:space="preserve">Пусть мальчишки выскажутся, </w:t>
      </w:r>
      <w:r w:rsidRPr="00775FEF">
        <w:rPr>
          <w:rFonts w:ascii="Franklin Gothic Book" w:hAnsi="Franklin Gothic Book" w:cs="Arial" w:hint="eastAsia"/>
          <w:bCs/>
          <w:sz w:val="24"/>
          <w:szCs w:val="20"/>
        </w:rPr>
        <w:t>мне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просто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интересно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поведёт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мужчина</w:t>
      </w:r>
      <w:r w:rsidRPr="00775FEF">
        <w:rPr>
          <w:rFonts w:ascii="Franklin Gothic Book" w:hAnsi="Franklin Gothic Book" w:cs="Arial"/>
          <w:bCs/>
          <w:sz w:val="24"/>
          <w:szCs w:val="20"/>
        </w:rPr>
        <w:t>.</w:t>
      </w:r>
    </w:p>
    <w:p w14:paraId="04E0B075"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А</w:t>
      </w:r>
      <w:r w:rsidRPr="00775FEF">
        <w:rPr>
          <w:rFonts w:ascii="Franklin Gothic Book" w:hAnsi="Franklin Gothic Book" w:cs="Arial" w:hint="eastAsia"/>
          <w:b/>
          <w:bCs/>
          <w:sz w:val="24"/>
          <w:szCs w:val="20"/>
        </w:rPr>
        <w:t>лександр</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какая</w:t>
      </w:r>
      <w:r w:rsidRPr="00775FEF">
        <w:rPr>
          <w:rFonts w:ascii="Franklin Gothic Book" w:hAnsi="Franklin Gothic Book" w:cs="Arial"/>
          <w:b/>
          <w:bCs/>
          <w:sz w:val="24"/>
          <w:szCs w:val="20"/>
        </w:rPr>
        <w:t>?</w:t>
      </w:r>
    </w:p>
    <w:p w14:paraId="3ADE1AD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Александр: </w:t>
      </w:r>
      <w:r w:rsidRPr="00775FEF">
        <w:rPr>
          <w:rFonts w:ascii="Franklin Gothic Book" w:hAnsi="Franklin Gothic Book" w:cs="Arial"/>
          <w:bCs/>
          <w:sz w:val="24"/>
          <w:szCs w:val="20"/>
        </w:rPr>
        <w:t>Н</w:t>
      </w:r>
      <w:r w:rsidRPr="00775FEF">
        <w:rPr>
          <w:rFonts w:ascii="Franklin Gothic Book" w:hAnsi="Franklin Gothic Book" w:cs="Arial" w:hint="eastAsia"/>
          <w:bCs/>
          <w:sz w:val="24"/>
          <w:szCs w:val="20"/>
        </w:rPr>
        <w:t>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могу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ничего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сказать</w:t>
      </w:r>
      <w:r w:rsidRPr="00775FEF">
        <w:rPr>
          <w:rFonts w:ascii="Franklin Gothic Book" w:hAnsi="Franklin Gothic Book" w:cs="Arial"/>
          <w:bCs/>
          <w:sz w:val="24"/>
          <w:szCs w:val="20"/>
        </w:rPr>
        <w:t>.</w:t>
      </w:r>
    </w:p>
    <w:p w14:paraId="75B7CB7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смеётся</w:t>
      </w:r>
      <w:r w:rsidRPr="00775FEF">
        <w:rPr>
          <w:rFonts w:ascii="Franklin Gothic Book" w:hAnsi="Franklin Gothic Book" w:cs="Arial"/>
          <w:bCs/>
          <w:sz w:val="24"/>
          <w:szCs w:val="24"/>
        </w:rPr>
        <w:t>).</w:t>
      </w:r>
      <w:r w:rsidRPr="00775FEF">
        <w:rPr>
          <w:rFonts w:ascii="Franklin Gothic Book" w:hAnsi="Franklin Gothic Book" w:cs="Arial"/>
          <w:bCs/>
          <w:sz w:val="24"/>
          <w:szCs w:val="20"/>
        </w:rPr>
        <w:t xml:space="preserve"> Н</w:t>
      </w:r>
      <w:r w:rsidRPr="00775FEF">
        <w:rPr>
          <w:rFonts w:ascii="Franklin Gothic Book" w:hAnsi="Franklin Gothic Book" w:cs="Arial" w:hint="eastAsia"/>
          <w:bCs/>
          <w:sz w:val="24"/>
          <w:szCs w:val="20"/>
        </w:rPr>
        <w:t>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ваш</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типаж</w:t>
      </w:r>
      <w:r w:rsidRPr="00775FEF">
        <w:rPr>
          <w:rFonts w:ascii="Franklin Gothic Book" w:hAnsi="Franklin Gothic Book" w:cs="Arial"/>
          <w:bCs/>
          <w:sz w:val="24"/>
          <w:szCs w:val="20"/>
        </w:rPr>
        <w:t>?</w:t>
      </w:r>
    </w:p>
    <w:p w14:paraId="2705AAFD"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К</w:t>
      </w:r>
      <w:r w:rsidRPr="00775FEF">
        <w:rPr>
          <w:rFonts w:ascii="Franklin Gothic Book" w:hAnsi="Franklin Gothic Book" w:cs="Arial" w:hint="eastAsia"/>
          <w:b/>
          <w:bCs/>
          <w:sz w:val="24"/>
          <w:szCs w:val="20"/>
        </w:rPr>
        <w:t>акие</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качества</w:t>
      </w:r>
      <w:r w:rsidRPr="00775FEF">
        <w:rPr>
          <w:rFonts w:ascii="Franklin Gothic Book" w:hAnsi="Franklin Gothic Book" w:cs="Arial"/>
          <w:b/>
          <w:bCs/>
          <w:sz w:val="24"/>
          <w:szCs w:val="20"/>
        </w:rPr>
        <w:t>.</w:t>
      </w:r>
    </w:p>
    <w:p w14:paraId="1F7D711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Александр: </w:t>
      </w:r>
      <w:r w:rsidRPr="00775FEF">
        <w:rPr>
          <w:rFonts w:ascii="Franklin Gothic Book" w:hAnsi="Franklin Gothic Book" w:cs="Arial"/>
          <w:bCs/>
          <w:sz w:val="24"/>
          <w:szCs w:val="20"/>
        </w:rPr>
        <w:t>Абсолютно.</w:t>
      </w:r>
    </w:p>
    <w:p w14:paraId="2A678C1E"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С</w:t>
      </w:r>
      <w:r w:rsidRPr="00775FEF">
        <w:rPr>
          <w:rFonts w:ascii="Franklin Gothic Book" w:hAnsi="Franklin Gothic Book" w:cs="Arial" w:hint="eastAsia"/>
          <w:b/>
          <w:bCs/>
          <w:sz w:val="24"/>
          <w:szCs w:val="20"/>
        </w:rPr>
        <w:t>мотрите</w:t>
      </w:r>
      <w:r w:rsidRPr="00775FEF">
        <w:rPr>
          <w:rFonts w:ascii="Franklin Gothic Book" w:hAnsi="Franklin Gothic Book" w:cs="Arial"/>
          <w:b/>
          <w:bCs/>
          <w:sz w:val="24"/>
          <w:szCs w:val="20"/>
        </w:rPr>
        <w:t>.</w:t>
      </w:r>
    </w:p>
    <w:p w14:paraId="617726C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Х</w:t>
      </w:r>
      <w:r w:rsidRPr="00775FEF">
        <w:rPr>
          <w:rFonts w:ascii="Franklin Gothic Book" w:hAnsi="Franklin Gothic Book" w:cs="Arial" w:hint="eastAsia"/>
          <w:bCs/>
          <w:sz w:val="24"/>
          <w:szCs w:val="20"/>
        </w:rPr>
        <w:t>удая</w:t>
      </w:r>
      <w:r w:rsidRPr="00775FEF">
        <w:rPr>
          <w:rFonts w:ascii="Franklin Gothic Book" w:hAnsi="Franklin Gothic Book" w:cs="Arial"/>
          <w:bCs/>
          <w:sz w:val="24"/>
          <w:szCs w:val="20"/>
        </w:rPr>
        <w:t>.</w:t>
      </w:r>
    </w:p>
    <w:p w14:paraId="3318606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Александр: </w:t>
      </w:r>
      <w:r w:rsidRPr="00775FEF">
        <w:rPr>
          <w:rFonts w:ascii="Franklin Gothic Book" w:hAnsi="Franklin Gothic Book" w:cs="Arial"/>
          <w:bCs/>
          <w:sz w:val="24"/>
          <w:szCs w:val="20"/>
        </w:rPr>
        <w:t>О</w:t>
      </w:r>
      <w:r w:rsidRPr="00775FEF">
        <w:rPr>
          <w:rFonts w:ascii="Franklin Gothic Book" w:hAnsi="Franklin Gothic Book" w:cs="Arial" w:hint="eastAsia"/>
          <w:bCs/>
          <w:sz w:val="24"/>
          <w:szCs w:val="20"/>
        </w:rPr>
        <w:t>чень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худая</w:t>
      </w:r>
      <w:r w:rsidRPr="00775FEF">
        <w:rPr>
          <w:rFonts w:ascii="Franklin Gothic Book" w:hAnsi="Franklin Gothic Book" w:cs="Arial"/>
          <w:bCs/>
          <w:sz w:val="24"/>
          <w:szCs w:val="20"/>
        </w:rPr>
        <w:t xml:space="preserve">. Она </w:t>
      </w:r>
      <w:r w:rsidRPr="00775FEF">
        <w:rPr>
          <w:rFonts w:ascii="Franklin Gothic Book" w:hAnsi="Franklin Gothic Book" w:cs="Arial" w:hint="eastAsia"/>
          <w:bCs/>
          <w:sz w:val="24"/>
          <w:szCs w:val="20"/>
        </w:rPr>
        <w:t>почему</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нравится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ноги</w:t>
      </w:r>
      <w:r w:rsidRPr="00775FEF">
        <w:rPr>
          <w:rFonts w:ascii="Franklin Gothic Book" w:hAnsi="Franklin Gothic Book" w:cs="Arial"/>
          <w:bCs/>
          <w:sz w:val="24"/>
          <w:szCs w:val="20"/>
        </w:rPr>
        <w:t xml:space="preserve">. Я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знаю</w:t>
      </w:r>
      <w:r w:rsidRPr="00775FEF">
        <w:rPr>
          <w:rFonts w:ascii="Franklin Gothic Book" w:hAnsi="Franklin Gothic Book" w:cs="Arial"/>
          <w:bCs/>
          <w:sz w:val="24"/>
          <w:szCs w:val="20"/>
        </w:rPr>
        <w:t>. К</w:t>
      </w:r>
      <w:r w:rsidRPr="00775FEF">
        <w:rPr>
          <w:rFonts w:ascii="Franklin Gothic Book" w:hAnsi="Franklin Gothic Book" w:cs="Arial" w:hint="eastAsia"/>
          <w:bCs/>
          <w:sz w:val="24"/>
          <w:szCs w:val="20"/>
        </w:rPr>
        <w:t>ак</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худощавая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сильно</w:t>
      </w:r>
      <w:r w:rsidRPr="00775FEF">
        <w:rPr>
          <w:rFonts w:ascii="Franklin Gothic Book" w:hAnsi="Franklin Gothic Book" w:cs="Arial"/>
          <w:bCs/>
          <w:sz w:val="24"/>
          <w:szCs w:val="20"/>
        </w:rPr>
        <w:t>. С</w:t>
      </w:r>
      <w:r w:rsidRPr="00775FEF">
        <w:rPr>
          <w:rFonts w:ascii="Franklin Gothic Book" w:hAnsi="Franklin Gothic Book" w:cs="Arial" w:hint="eastAsia"/>
          <w:bCs/>
          <w:sz w:val="24"/>
          <w:szCs w:val="20"/>
        </w:rPr>
        <w:t>ильно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совсем</w:t>
      </w:r>
      <w:r w:rsidRPr="00775FEF">
        <w:rPr>
          <w:rFonts w:ascii="Franklin Gothic Book" w:hAnsi="Franklin Gothic Book" w:cs="Arial"/>
          <w:bCs/>
          <w:sz w:val="24"/>
          <w:szCs w:val="20"/>
        </w:rPr>
        <w:t>.</w:t>
      </w:r>
    </w:p>
    <w:p w14:paraId="49368E9B"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П</w:t>
      </w:r>
      <w:r w:rsidRPr="00775FEF">
        <w:rPr>
          <w:rFonts w:ascii="Franklin Gothic Book" w:hAnsi="Franklin Gothic Book" w:cs="Arial" w:hint="eastAsia"/>
          <w:b/>
          <w:bCs/>
          <w:sz w:val="24"/>
          <w:szCs w:val="20"/>
        </w:rPr>
        <w:t>ро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внешность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мы</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сейчас</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может</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быть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даже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говорим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если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какие</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личностные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качества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взять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она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какая</w:t>
      </w:r>
      <w:r w:rsidRPr="00775FEF">
        <w:rPr>
          <w:rFonts w:ascii="Franklin Gothic Book" w:hAnsi="Franklin Gothic Book" w:cs="Arial"/>
          <w:b/>
          <w:bCs/>
          <w:sz w:val="24"/>
          <w:szCs w:val="20"/>
        </w:rPr>
        <w:t>?</w:t>
      </w:r>
    </w:p>
    <w:p w14:paraId="4D09A594" w14:textId="3C5DC725"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С</w:t>
      </w:r>
      <w:r w:rsidRPr="00775FEF">
        <w:rPr>
          <w:rFonts w:ascii="Franklin Gothic Book" w:hAnsi="Franklin Gothic Book" w:cs="Arial" w:hint="eastAsia"/>
          <w:bCs/>
          <w:sz w:val="24"/>
          <w:szCs w:val="20"/>
        </w:rPr>
        <w:t>крыт</w:t>
      </w:r>
      <w:r w:rsidR="00EE3B6A">
        <w:rPr>
          <w:rFonts w:ascii="Franklin Gothic Book" w:hAnsi="Franklin Gothic Book" w:cs="Arial" w:hint="eastAsia"/>
          <w:bCs/>
          <w:sz w:val="24"/>
          <w:szCs w:val="20"/>
        </w:rPr>
        <w:t>н</w:t>
      </w:r>
      <w:r w:rsidRPr="00775FEF">
        <w:rPr>
          <w:rFonts w:ascii="Franklin Gothic Book" w:hAnsi="Franklin Gothic Book" w:cs="Arial" w:hint="eastAsia"/>
          <w:bCs/>
          <w:sz w:val="24"/>
          <w:szCs w:val="20"/>
        </w:rPr>
        <w:t>ая</w:t>
      </w:r>
      <w:r w:rsidRPr="00775FEF">
        <w:rPr>
          <w:rFonts w:ascii="Franklin Gothic Book" w:hAnsi="Franklin Gothic Book" w:cs="Arial"/>
          <w:bCs/>
          <w:sz w:val="24"/>
          <w:szCs w:val="20"/>
        </w:rPr>
        <w:t>.</w:t>
      </w:r>
    </w:p>
    <w:p w14:paraId="0621ED5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Н</w:t>
      </w:r>
      <w:r w:rsidRPr="00775FEF">
        <w:rPr>
          <w:rFonts w:ascii="Franklin Gothic Book" w:hAnsi="Franklin Gothic Book" w:cs="Arial" w:hint="eastAsia"/>
          <w:bCs/>
          <w:sz w:val="24"/>
          <w:szCs w:val="20"/>
        </w:rPr>
        <w:t>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могу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ничего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сказать</w:t>
      </w:r>
      <w:r w:rsidRPr="00775FEF">
        <w:rPr>
          <w:rFonts w:ascii="Franklin Gothic Book" w:hAnsi="Franklin Gothic Book" w:cs="Arial"/>
          <w:bCs/>
          <w:sz w:val="24"/>
          <w:szCs w:val="20"/>
        </w:rPr>
        <w:t>.</w:t>
      </w:r>
    </w:p>
    <w:p w14:paraId="5E9BF76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обрая</w:t>
      </w:r>
      <w:r w:rsidRPr="00775FEF">
        <w:rPr>
          <w:rFonts w:ascii="Franklin Gothic Book" w:hAnsi="Franklin Gothic Book" w:cs="Arial"/>
          <w:bCs/>
          <w:sz w:val="24"/>
          <w:szCs w:val="20"/>
        </w:rPr>
        <w:t>.</w:t>
      </w:r>
    </w:p>
    <w:p w14:paraId="206E21F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Меня </w:t>
      </w:r>
      <w:r w:rsidRPr="00775FEF">
        <w:rPr>
          <w:rFonts w:ascii="Franklin Gothic Book" w:hAnsi="Franklin Gothic Book" w:cs="Arial" w:hint="eastAsia"/>
          <w:bCs/>
          <w:sz w:val="24"/>
          <w:szCs w:val="20"/>
        </w:rPr>
        <w:t>смущает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надпись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табло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снято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книге</w:t>
      </w:r>
      <w:r w:rsidRPr="00775FEF">
        <w:rPr>
          <w:rFonts w:ascii="Franklin Gothic Book" w:hAnsi="Franklin Gothic Book" w:cs="Arial"/>
          <w:bCs/>
          <w:sz w:val="24"/>
          <w:szCs w:val="20"/>
        </w:rPr>
        <w:t>. П</w:t>
      </w:r>
      <w:r w:rsidRPr="00775FEF">
        <w:rPr>
          <w:rFonts w:ascii="Franklin Gothic Book" w:hAnsi="Franklin Gothic Book" w:cs="Arial" w:hint="eastAsia"/>
          <w:bCs/>
          <w:sz w:val="24"/>
          <w:szCs w:val="20"/>
        </w:rPr>
        <w:t>отом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 xml:space="preserve">, что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какая</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реальная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история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плюс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героиня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итоге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понимаю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смотрю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фильм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смотрю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фильм</w:t>
      </w:r>
      <w:r w:rsidRPr="00775FEF">
        <w:rPr>
          <w:rFonts w:ascii="Franklin Gothic Book" w:hAnsi="Franklin Gothic Book" w:cs="Arial"/>
          <w:bCs/>
          <w:sz w:val="24"/>
          <w:szCs w:val="20"/>
        </w:rPr>
        <w:t>. Л</w:t>
      </w:r>
      <w:r w:rsidRPr="00775FEF">
        <w:rPr>
          <w:rFonts w:ascii="Franklin Gothic Book" w:hAnsi="Franklin Gothic Book" w:cs="Arial" w:hint="eastAsia"/>
          <w:bCs/>
          <w:sz w:val="24"/>
          <w:szCs w:val="20"/>
        </w:rPr>
        <w:t>ибо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таки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действительно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собирательный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образ</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чего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общего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тогда</w:t>
      </w:r>
      <w:r w:rsidRPr="00775FEF">
        <w:rPr>
          <w:rFonts w:ascii="Franklin Gothic Book" w:hAnsi="Franklin Gothic Book" w:cs="Arial"/>
          <w:bCs/>
          <w:sz w:val="24"/>
          <w:szCs w:val="20"/>
        </w:rPr>
        <w:t xml:space="preserve"> </w:t>
      </w:r>
      <w:proofErr w:type="spellStart"/>
      <w:r w:rsidRPr="00775FEF">
        <w:rPr>
          <w:rFonts w:ascii="Franklin Gothic Book" w:hAnsi="Franklin Gothic Book" w:cs="Arial" w:hint="eastAsia"/>
          <w:bCs/>
          <w:sz w:val="24"/>
          <w:szCs w:val="20"/>
        </w:rPr>
        <w:t>нафига</w:t>
      </w:r>
      <w:proofErr w:type="spellEnd"/>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влепили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надпись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книге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снято</w:t>
      </w:r>
      <w:r w:rsidRPr="00775FEF">
        <w:rPr>
          <w:rFonts w:ascii="Franklin Gothic Book" w:hAnsi="Franklin Gothic Book" w:cs="Arial"/>
          <w:bCs/>
          <w:sz w:val="24"/>
          <w:szCs w:val="20"/>
        </w:rPr>
        <w:t>. Н</w:t>
      </w:r>
      <w:r w:rsidRPr="00775FEF">
        <w:rPr>
          <w:rFonts w:ascii="Franklin Gothic Book" w:hAnsi="Franklin Gothic Book" w:cs="Arial" w:hint="eastAsia"/>
          <w:bCs/>
          <w:sz w:val="24"/>
          <w:szCs w:val="20"/>
        </w:rPr>
        <w:t>епонятно</w:t>
      </w:r>
      <w:r w:rsidRPr="00775FEF">
        <w:rPr>
          <w:rFonts w:ascii="Franklin Gothic Book" w:hAnsi="Franklin Gothic Book" w:cs="Arial"/>
          <w:bCs/>
          <w:sz w:val="24"/>
          <w:szCs w:val="20"/>
        </w:rPr>
        <w:t>. П</w:t>
      </w:r>
      <w:r w:rsidRPr="00775FEF">
        <w:rPr>
          <w:rFonts w:ascii="Franklin Gothic Book" w:hAnsi="Franklin Gothic Book" w:cs="Arial" w:hint="eastAsia"/>
          <w:bCs/>
          <w:sz w:val="24"/>
          <w:szCs w:val="20"/>
        </w:rPr>
        <w:t>оэтому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конкретное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сказать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могу</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сейчас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дискуссия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показывает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многие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говорят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реального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персонажа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многие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говорят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виртуального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персонажа</w:t>
      </w:r>
      <w:r w:rsidRPr="00775FEF">
        <w:rPr>
          <w:rFonts w:ascii="Franklin Gothic Book" w:hAnsi="Franklin Gothic Book" w:cs="Arial"/>
          <w:bCs/>
          <w:sz w:val="24"/>
          <w:szCs w:val="20"/>
        </w:rPr>
        <w:t>.</w:t>
      </w:r>
    </w:p>
    <w:p w14:paraId="3C1A3037" w14:textId="77777777" w:rsidR="00775FEF" w:rsidRPr="00775FEF" w:rsidRDefault="00775FEF" w:rsidP="00775FEF">
      <w:pPr>
        <w:spacing w:before="120" w:after="0"/>
        <w:jc w:val="both"/>
        <w:rPr>
          <w:rFonts w:ascii="Franklin Gothic Book" w:hAnsi="Franklin Gothic Book" w:cs="Arial"/>
          <w:b/>
          <w:bCs/>
          <w:sz w:val="24"/>
          <w:szCs w:val="24"/>
        </w:rPr>
      </w:pPr>
      <w:r w:rsidRPr="00775FEF">
        <w:rPr>
          <w:rFonts w:ascii="Franklin Gothic Book" w:hAnsi="Franklin Gothic Book" w:cs="Arial"/>
          <w:b/>
          <w:bCs/>
          <w:sz w:val="24"/>
          <w:szCs w:val="20"/>
        </w:rPr>
        <w:t>Модератор: К</w:t>
      </w:r>
      <w:r w:rsidRPr="00775FEF">
        <w:rPr>
          <w:rFonts w:ascii="Franklin Gothic Book" w:hAnsi="Franklin Gothic Book" w:cs="Arial" w:hint="eastAsia"/>
          <w:b/>
          <w:bCs/>
          <w:sz w:val="24"/>
          <w:szCs w:val="20"/>
        </w:rPr>
        <w:t>акое</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рас</w:t>
      </w:r>
      <w:r w:rsidRPr="00775FEF">
        <w:rPr>
          <w:rFonts w:ascii="Franklin Gothic Book" w:hAnsi="Franklin Gothic Book" w:cs="Arial" w:hint="eastAsia"/>
          <w:b/>
          <w:bCs/>
          <w:sz w:val="24"/>
          <w:szCs w:val="20"/>
        </w:rPr>
        <w:t>согласование</w:t>
      </w:r>
      <w:r w:rsidRPr="00775FEF">
        <w:rPr>
          <w:rFonts w:ascii="Franklin Gothic Book" w:hAnsi="Franklin Gothic Book" w:cs="Arial"/>
          <w:b/>
          <w:bCs/>
          <w:sz w:val="24"/>
          <w:szCs w:val="20"/>
        </w:rPr>
        <w:t xml:space="preserve">? </w:t>
      </w:r>
      <w:r w:rsidRPr="00775FEF">
        <w:rPr>
          <w:rFonts w:ascii="Franklin Gothic Book" w:hAnsi="Franklin Gothic Book" w:cs="Arial"/>
          <w:b/>
          <w:bCs/>
          <w:sz w:val="24"/>
          <w:szCs w:val="24"/>
        </w:rPr>
        <w:t>(</w:t>
      </w:r>
      <w:r w:rsidRPr="00775FEF">
        <w:rPr>
          <w:rFonts w:ascii="Franklin Gothic Book" w:hAnsi="Franklin Gothic Book" w:cs="Arial"/>
          <w:b/>
          <w:bCs/>
          <w:i/>
          <w:iCs/>
          <w:sz w:val="24"/>
          <w:szCs w:val="24"/>
        </w:rPr>
        <w:t>общий шум, говорят одновременно</w:t>
      </w:r>
      <w:r w:rsidRPr="00775FEF">
        <w:rPr>
          <w:rFonts w:ascii="Franklin Gothic Book" w:hAnsi="Franklin Gothic Book" w:cs="Arial"/>
          <w:b/>
          <w:bCs/>
          <w:sz w:val="24"/>
          <w:szCs w:val="24"/>
        </w:rPr>
        <w:t>).</w:t>
      </w:r>
    </w:p>
    <w:p w14:paraId="53B870E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П</w:t>
      </w:r>
      <w:r w:rsidRPr="00775FEF">
        <w:rPr>
          <w:rFonts w:ascii="Franklin Gothic Book" w:hAnsi="Franklin Gothic Book" w:cs="Arial" w:hint="eastAsia"/>
          <w:bCs/>
          <w:sz w:val="24"/>
          <w:szCs w:val="20"/>
        </w:rPr>
        <w:t>ока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сидим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просто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знал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историю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честно</w:t>
      </w:r>
      <w:r w:rsidRPr="00775FEF">
        <w:rPr>
          <w:rFonts w:ascii="Franklin Gothic Book" w:hAnsi="Franklin Gothic Book" w:cs="Arial"/>
          <w:bCs/>
          <w:sz w:val="24"/>
          <w:szCs w:val="20"/>
        </w:rPr>
        <w:t xml:space="preserve">. Я </w:t>
      </w:r>
      <w:r w:rsidRPr="00775FEF">
        <w:rPr>
          <w:rFonts w:ascii="Franklin Gothic Book" w:hAnsi="Franklin Gothic Book" w:cs="Arial" w:hint="eastAsia"/>
          <w:bCs/>
          <w:sz w:val="24"/>
          <w:szCs w:val="20"/>
        </w:rPr>
        <w:t>сейчас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слушаю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меня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больше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разъезжается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виртуальный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персонаж</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хотел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показать</w:t>
      </w:r>
      <w:r w:rsidRPr="00775FEF">
        <w:rPr>
          <w:rFonts w:ascii="Franklin Gothic Book" w:hAnsi="Franklin Gothic Book" w:cs="Arial"/>
          <w:bCs/>
          <w:sz w:val="24"/>
          <w:szCs w:val="20"/>
        </w:rPr>
        <w:t xml:space="preserve">. Он мне,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принципе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понравился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главный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герой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никак</w:t>
      </w:r>
      <w:r w:rsidRPr="00775FEF">
        <w:rPr>
          <w:rFonts w:ascii="Franklin Gothic Book" w:hAnsi="Franklin Gothic Book" w:cs="Arial"/>
          <w:bCs/>
          <w:sz w:val="24"/>
          <w:szCs w:val="20"/>
        </w:rPr>
        <w:t>.</w:t>
      </w:r>
    </w:p>
    <w:p w14:paraId="65CFBC88"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Ч</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понравилось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больше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всего</w:t>
      </w:r>
      <w:r w:rsidRPr="00775FEF">
        <w:rPr>
          <w:rFonts w:ascii="Franklin Gothic Book" w:hAnsi="Franklin Gothic Book" w:cs="Arial"/>
          <w:b/>
          <w:bCs/>
          <w:sz w:val="24"/>
          <w:szCs w:val="20"/>
        </w:rPr>
        <w:t>?</w:t>
      </w:r>
    </w:p>
    <w:p w14:paraId="6D80A83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П</w:t>
      </w:r>
      <w:r w:rsidRPr="00775FEF">
        <w:rPr>
          <w:rFonts w:ascii="Franklin Gothic Book" w:hAnsi="Franklin Gothic Book" w:cs="Arial" w:hint="eastAsia"/>
          <w:bCs/>
          <w:sz w:val="24"/>
          <w:szCs w:val="20"/>
        </w:rPr>
        <w:t>отому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говорили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очень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попытались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напихать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русского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скажем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правильного</w:t>
      </w:r>
      <w:r w:rsidRPr="00775FEF">
        <w:rPr>
          <w:rFonts w:ascii="Franklin Gothic Book" w:hAnsi="Franklin Gothic Book" w:cs="Arial"/>
          <w:bCs/>
          <w:sz w:val="24"/>
          <w:szCs w:val="20"/>
        </w:rPr>
        <w:t>.</w:t>
      </w:r>
    </w:p>
    <w:p w14:paraId="7BC214A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Крайне умная она.</w:t>
      </w:r>
    </w:p>
    <w:p w14:paraId="5F9F4061"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Ч</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самое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лишнее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было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из</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всего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того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по</w:t>
      </w:r>
      <w:r w:rsidRPr="00775FEF">
        <w:rPr>
          <w:rFonts w:ascii="Franklin Gothic Book" w:hAnsi="Franklin Gothic Book" w:cs="Arial" w:hint="eastAsia"/>
          <w:b/>
          <w:bCs/>
          <w:sz w:val="24"/>
          <w:szCs w:val="20"/>
        </w:rPr>
        <w:t>пытались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напихать</w:t>
      </w:r>
      <w:r w:rsidRPr="00775FEF">
        <w:rPr>
          <w:rFonts w:ascii="Franklin Gothic Book" w:hAnsi="Franklin Gothic Book" w:cs="Arial"/>
          <w:b/>
          <w:bCs/>
          <w:sz w:val="24"/>
          <w:szCs w:val="20"/>
        </w:rPr>
        <w:t>? Ч</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точно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надо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было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пихать</w:t>
      </w:r>
      <w:r w:rsidRPr="00775FEF">
        <w:rPr>
          <w:rFonts w:ascii="Franklin Gothic Book" w:hAnsi="Franklin Gothic Book" w:cs="Arial"/>
          <w:b/>
          <w:bCs/>
          <w:sz w:val="24"/>
          <w:szCs w:val="20"/>
        </w:rPr>
        <w:t>?</w:t>
      </w:r>
    </w:p>
    <w:p w14:paraId="7B75B0D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К</w:t>
      </w:r>
      <w:r w:rsidRPr="00775FEF">
        <w:rPr>
          <w:rFonts w:ascii="Franklin Gothic Book" w:hAnsi="Franklin Gothic Book" w:cs="Arial" w:hint="eastAsia"/>
          <w:bCs/>
          <w:sz w:val="24"/>
          <w:szCs w:val="20"/>
        </w:rPr>
        <w:t>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какая</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правильная</w:t>
      </w:r>
      <w:r w:rsidRPr="00775FEF">
        <w:rPr>
          <w:rFonts w:ascii="Franklin Gothic Book" w:hAnsi="Franklin Gothic Book" w:cs="Arial"/>
          <w:bCs/>
          <w:sz w:val="24"/>
          <w:szCs w:val="20"/>
        </w:rPr>
        <w:t>.</w:t>
      </w:r>
    </w:p>
    <w:p w14:paraId="6D0EF024"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П</w:t>
      </w:r>
      <w:r w:rsidRPr="00775FEF">
        <w:rPr>
          <w:rFonts w:ascii="Franklin Gothic Book" w:hAnsi="Franklin Gothic Book" w:cs="Arial" w:hint="eastAsia"/>
          <w:b/>
          <w:bCs/>
          <w:sz w:val="24"/>
          <w:szCs w:val="20"/>
        </w:rPr>
        <w:t>равильная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какая</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w:t>
      </w:r>
    </w:p>
    <w:p w14:paraId="711F779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Э</w:t>
      </w:r>
      <w:r w:rsidRPr="00775FEF">
        <w:rPr>
          <w:rFonts w:ascii="Franklin Gothic Book" w:hAnsi="Franklin Gothic Book" w:cs="Arial" w:hint="eastAsia"/>
          <w:bCs/>
          <w:sz w:val="24"/>
          <w:szCs w:val="20"/>
        </w:rPr>
        <w:t>та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прочность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знаете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скажет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прям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будто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записывала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пря</w:t>
      </w:r>
      <w:r w:rsidRPr="00775FEF">
        <w:rPr>
          <w:rFonts w:ascii="Franklin Gothic Book" w:hAnsi="Franklin Gothic Book" w:cs="Arial"/>
          <w:bCs/>
          <w:sz w:val="24"/>
          <w:szCs w:val="20"/>
        </w:rPr>
        <w:t xml:space="preserve">м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М</w:t>
      </w:r>
      <w:r w:rsidRPr="00775FEF">
        <w:rPr>
          <w:rFonts w:ascii="Franklin Gothic Book" w:hAnsi="Franklin Gothic Book" w:cs="Arial" w:hint="eastAsia"/>
          <w:bCs/>
          <w:sz w:val="24"/>
          <w:szCs w:val="20"/>
        </w:rPr>
        <w:t>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говорим</w:t>
      </w:r>
      <w:r w:rsidRPr="00775FEF">
        <w:rPr>
          <w:rFonts w:ascii="Franklin Gothic Book" w:hAnsi="Franklin Gothic Book" w:cs="Arial"/>
          <w:bCs/>
          <w:sz w:val="24"/>
          <w:szCs w:val="20"/>
        </w:rPr>
        <w:t>. М</w:t>
      </w:r>
      <w:r w:rsidRPr="00775FEF">
        <w:rPr>
          <w:rFonts w:ascii="Franklin Gothic Book" w:hAnsi="Franklin Gothic Book" w:cs="Arial" w:hint="eastAsia"/>
          <w:bCs/>
          <w:sz w:val="24"/>
          <w:szCs w:val="20"/>
        </w:rPr>
        <w:t>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таки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нас</w:t>
      </w:r>
      <w:r w:rsidRPr="00775FEF">
        <w:rPr>
          <w:rFonts w:ascii="Franklin Gothic Book" w:hAnsi="Franklin Gothic Book" w:cs="Arial"/>
          <w:bCs/>
          <w:sz w:val="24"/>
          <w:szCs w:val="20"/>
        </w:rPr>
        <w:t xml:space="preserve"> </w:t>
      </w:r>
      <w:proofErr w:type="spellStart"/>
      <w:r w:rsidRPr="00775FEF">
        <w:rPr>
          <w:rFonts w:ascii="Franklin Gothic Book" w:hAnsi="Franklin Gothic Book" w:cs="Arial" w:hint="eastAsia"/>
          <w:bCs/>
          <w:sz w:val="24"/>
          <w:szCs w:val="20"/>
        </w:rPr>
        <w:t>эмпатия</w:t>
      </w:r>
      <w:proofErr w:type="spellEnd"/>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эмоциональны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любом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случае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мне</w:t>
      </w:r>
      <w:r w:rsidRPr="00775FEF">
        <w:rPr>
          <w:rFonts w:ascii="Franklin Gothic Book" w:hAnsi="Franklin Gothic Book" w:cs="Arial"/>
          <w:bCs/>
          <w:sz w:val="24"/>
          <w:szCs w:val="20"/>
        </w:rPr>
        <w:t>.</w:t>
      </w:r>
    </w:p>
    <w:p w14:paraId="5F3C701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w:t>
      </w:r>
      <w:r w:rsidRPr="00775FEF">
        <w:rPr>
          <w:rFonts w:ascii="Franklin Gothic Book" w:hAnsi="Franklin Gothic Book" w:cs="Arial" w:hint="eastAsia"/>
          <w:bCs/>
          <w:sz w:val="24"/>
          <w:szCs w:val="20"/>
        </w:rPr>
        <w:t>емного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блаженная</w:t>
      </w:r>
      <w:r w:rsidRPr="00775FEF">
        <w:rPr>
          <w:rFonts w:ascii="Franklin Gothic Book" w:hAnsi="Franklin Gothic Book" w:cs="Arial"/>
          <w:bCs/>
          <w:sz w:val="24"/>
          <w:szCs w:val="20"/>
        </w:rPr>
        <w:t>, да.</w:t>
      </w:r>
    </w:p>
    <w:p w14:paraId="2CA5FDA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А </w:t>
      </w:r>
      <w:r w:rsidRPr="00775FEF">
        <w:rPr>
          <w:rFonts w:ascii="Franklin Gothic Book" w:hAnsi="Franklin Gothic Book" w:cs="Arial" w:hint="eastAsia"/>
          <w:bCs/>
          <w:sz w:val="24"/>
          <w:szCs w:val="20"/>
        </w:rPr>
        <w:t>здесь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какая</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proofErr w:type="spellStart"/>
      <w:r w:rsidRPr="00775FEF">
        <w:rPr>
          <w:rFonts w:ascii="Franklin Gothic Book" w:hAnsi="Franklin Gothic Book" w:cs="Arial"/>
          <w:bCs/>
          <w:sz w:val="24"/>
          <w:szCs w:val="20"/>
        </w:rPr>
        <w:t>алгоритмичная</w:t>
      </w:r>
      <w:proofErr w:type="spellEnd"/>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чересчур</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правильная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более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какая</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придраться</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кому</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плохо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не </w:t>
      </w:r>
      <w:r w:rsidRPr="00775FEF">
        <w:rPr>
          <w:rFonts w:ascii="Franklin Gothic Book" w:hAnsi="Franklin Gothic Book" w:cs="Arial" w:hint="eastAsia"/>
          <w:bCs/>
          <w:sz w:val="24"/>
          <w:szCs w:val="20"/>
        </w:rPr>
        <w:t>говорить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побежала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начала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говорить</w:t>
      </w:r>
      <w:r w:rsidRPr="00775FEF">
        <w:rPr>
          <w:rFonts w:ascii="Franklin Gothic Book" w:hAnsi="Franklin Gothic Book" w:cs="Arial"/>
          <w:bCs/>
          <w:sz w:val="24"/>
          <w:szCs w:val="20"/>
        </w:rPr>
        <w:t>. В</w:t>
      </w:r>
      <w:r w:rsidRPr="00775FEF">
        <w:rPr>
          <w:rFonts w:ascii="Franklin Gothic Book" w:hAnsi="Franklin Gothic Book" w:cs="Arial" w:hint="eastAsia"/>
          <w:bCs/>
          <w:sz w:val="24"/>
          <w:szCs w:val="20"/>
        </w:rPr>
        <w:t>сё</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таки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подумали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делаем</w:t>
      </w:r>
      <w:r w:rsidRPr="00775FEF">
        <w:rPr>
          <w:rFonts w:ascii="Franklin Gothic Book" w:hAnsi="Franklin Gothic Book" w:cs="Arial"/>
          <w:bCs/>
          <w:sz w:val="24"/>
          <w:szCs w:val="20"/>
        </w:rPr>
        <w:t>. М</w:t>
      </w:r>
      <w:r w:rsidRPr="00775FEF">
        <w:rPr>
          <w:rFonts w:ascii="Franklin Gothic Book" w:hAnsi="Franklin Gothic Book" w:cs="Arial" w:hint="eastAsia"/>
          <w:bCs/>
          <w:sz w:val="24"/>
          <w:szCs w:val="20"/>
        </w:rPr>
        <w:t>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отвечаем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свои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действия</w:t>
      </w:r>
      <w:r w:rsidRPr="00775FEF">
        <w:rPr>
          <w:rFonts w:ascii="Franklin Gothic Book" w:hAnsi="Franklin Gothic Book" w:cs="Arial"/>
          <w:bCs/>
          <w:sz w:val="24"/>
          <w:szCs w:val="20"/>
        </w:rPr>
        <w:t>. З</w:t>
      </w:r>
      <w:r w:rsidRPr="00775FEF">
        <w:rPr>
          <w:rFonts w:ascii="Franklin Gothic Book" w:hAnsi="Franklin Gothic Book" w:cs="Arial" w:hint="eastAsia"/>
          <w:bCs/>
          <w:sz w:val="24"/>
          <w:szCs w:val="20"/>
        </w:rPr>
        <w:t>десь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выказывается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готова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спасти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ещё</w:t>
      </w:r>
      <w:r w:rsidRPr="00775FEF">
        <w:rPr>
          <w:rFonts w:ascii="Franklin Gothic Book" w:hAnsi="Franklin Gothic Book" w:cs="Arial"/>
          <w:bCs/>
          <w:sz w:val="24"/>
          <w:szCs w:val="20"/>
        </w:rPr>
        <w:t>. 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хорошо</w:t>
      </w:r>
      <w:r w:rsidRPr="00775FEF">
        <w:rPr>
          <w:rFonts w:ascii="Franklin Gothic Book" w:hAnsi="Franklin Gothic Book" w:cs="Arial"/>
          <w:bCs/>
          <w:sz w:val="24"/>
          <w:szCs w:val="20"/>
        </w:rPr>
        <w:t>. Н</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подумай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делаешь</w:t>
      </w:r>
      <w:r w:rsidRPr="00775FEF">
        <w:rPr>
          <w:rFonts w:ascii="Franklin Gothic Book" w:hAnsi="Franklin Gothic Book" w:cs="Arial"/>
          <w:bCs/>
          <w:sz w:val="24"/>
          <w:szCs w:val="20"/>
        </w:rPr>
        <w:t xml:space="preserve">. И </w:t>
      </w:r>
      <w:r w:rsidRPr="00775FEF">
        <w:rPr>
          <w:rFonts w:ascii="Franklin Gothic Book" w:hAnsi="Franklin Gothic Book" w:cs="Arial" w:hint="eastAsia"/>
          <w:bCs/>
          <w:sz w:val="24"/>
          <w:szCs w:val="20"/>
        </w:rPr>
        <w:t>для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чего</w:t>
      </w:r>
      <w:r w:rsidRPr="00775FEF">
        <w:rPr>
          <w:rFonts w:ascii="Franklin Gothic Book" w:hAnsi="Franklin Gothic Book" w:cs="Arial"/>
          <w:bCs/>
          <w:sz w:val="24"/>
          <w:szCs w:val="20"/>
        </w:rPr>
        <w:t>?</w:t>
      </w:r>
    </w:p>
    <w:p w14:paraId="77009F78"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С</w:t>
      </w:r>
      <w:r w:rsidRPr="00775FEF">
        <w:rPr>
          <w:rFonts w:ascii="Franklin Gothic Book" w:hAnsi="Franklin Gothic Book" w:cs="Arial" w:hint="eastAsia"/>
          <w:b/>
          <w:bCs/>
          <w:sz w:val="24"/>
          <w:szCs w:val="20"/>
        </w:rPr>
        <w:t>ильно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правильна</w:t>
      </w:r>
      <w:r w:rsidRPr="00775FEF">
        <w:rPr>
          <w:rFonts w:ascii="Franklin Gothic Book" w:hAnsi="Franklin Gothic Book" w:cs="Arial"/>
          <w:b/>
          <w:bCs/>
          <w:sz w:val="24"/>
          <w:szCs w:val="20"/>
        </w:rPr>
        <w:t>я.</w:t>
      </w:r>
    </w:p>
    <w:p w14:paraId="6DF2BA7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Н</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допросе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например</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демагогия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крае </w:t>
      </w:r>
      <w:r w:rsidRPr="00775FEF">
        <w:rPr>
          <w:rFonts w:ascii="Franklin Gothic Book" w:hAnsi="Franklin Gothic Book" w:cs="Arial" w:hint="eastAsia"/>
          <w:bCs/>
          <w:sz w:val="24"/>
          <w:szCs w:val="20"/>
        </w:rPr>
        <w:t>занудства</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слишком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развёрнуто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отвечала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каждый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вопрос</w:t>
      </w:r>
      <w:r w:rsidRPr="00775FEF">
        <w:rPr>
          <w:rFonts w:ascii="Franklin Gothic Book" w:hAnsi="Franklin Gothic Book" w:cs="Arial"/>
          <w:bCs/>
          <w:sz w:val="24"/>
          <w:szCs w:val="20"/>
        </w:rPr>
        <w:t xml:space="preserve">. И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теме</w:t>
      </w:r>
      <w:r w:rsidRPr="00775FEF">
        <w:rPr>
          <w:rFonts w:ascii="Franklin Gothic Book" w:hAnsi="Franklin Gothic Book" w:cs="Arial"/>
          <w:bCs/>
          <w:sz w:val="24"/>
          <w:szCs w:val="20"/>
        </w:rPr>
        <w:t>.</w:t>
      </w:r>
    </w:p>
    <w:p w14:paraId="13E7B15C"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Б</w:t>
      </w:r>
      <w:r w:rsidRPr="00775FEF">
        <w:rPr>
          <w:rFonts w:ascii="Franklin Gothic Book" w:hAnsi="Franklin Gothic Book" w:cs="Arial" w:hint="eastAsia"/>
          <w:b/>
          <w:bCs/>
          <w:sz w:val="24"/>
          <w:szCs w:val="20"/>
        </w:rPr>
        <w:t>лаженная</w:t>
      </w:r>
      <w:r w:rsidRPr="00775FEF">
        <w:rPr>
          <w:rFonts w:ascii="Franklin Gothic Book" w:hAnsi="Franklin Gothic Book" w:cs="Arial"/>
          <w:b/>
          <w:bCs/>
          <w:sz w:val="24"/>
          <w:szCs w:val="20"/>
        </w:rPr>
        <w:t>?</w:t>
      </w:r>
    </w:p>
    <w:p w14:paraId="3A8BD955" w14:textId="77777777" w:rsidR="00775FEF" w:rsidRPr="00775FEF" w:rsidRDefault="00775FEF" w:rsidP="00775FEF">
      <w:pPr>
        <w:spacing w:before="120" w:after="0"/>
        <w:jc w:val="both"/>
        <w:rPr>
          <w:rFonts w:ascii="Franklin Gothic Book" w:hAnsi="Franklin Gothic Book" w:cs="Arial"/>
          <w:bCs/>
          <w:sz w:val="24"/>
          <w:szCs w:val="24"/>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Е</w:t>
      </w:r>
      <w:r w:rsidRPr="00775FEF">
        <w:rPr>
          <w:rFonts w:ascii="Franklin Gothic Book" w:hAnsi="Franklin Gothic Book" w:cs="Arial" w:hint="eastAsia"/>
          <w:bCs/>
          <w:sz w:val="24"/>
          <w:szCs w:val="20"/>
        </w:rPr>
        <w:t>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хоть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покурила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один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разочек</w:t>
      </w:r>
      <w:r w:rsidRPr="00775FEF">
        <w:rPr>
          <w:rFonts w:ascii="Franklin Gothic Book" w:hAnsi="Franklin Gothic Book" w:cs="Arial"/>
          <w:bCs/>
          <w:sz w:val="24"/>
          <w:szCs w:val="20"/>
        </w:rPr>
        <w:t xml:space="preserve">.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общий шум, говорят одновременно</w:t>
      </w:r>
      <w:r w:rsidRPr="00775FEF">
        <w:rPr>
          <w:rFonts w:ascii="Franklin Gothic Book" w:hAnsi="Franklin Gothic Book" w:cs="Arial"/>
          <w:bCs/>
          <w:sz w:val="24"/>
          <w:szCs w:val="24"/>
        </w:rPr>
        <w:t>).</w:t>
      </w:r>
    </w:p>
    <w:p w14:paraId="221D7396" w14:textId="77777777" w:rsidR="00775FEF" w:rsidRPr="00775FEF" w:rsidRDefault="00775FEF" w:rsidP="00775FEF">
      <w:pPr>
        <w:spacing w:before="120" w:after="0"/>
        <w:jc w:val="both"/>
        <w:rPr>
          <w:rFonts w:ascii="Franklin Gothic Book" w:hAnsi="Franklin Gothic Book" w:cs="Arial"/>
          <w:bCs/>
          <w:sz w:val="24"/>
          <w:szCs w:val="24"/>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О</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допросе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будто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нервничала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иногда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начинала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вспоминать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начинала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улыбаться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будто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ничего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происходит</w:t>
      </w:r>
      <w:r w:rsidRPr="00775FEF">
        <w:rPr>
          <w:rFonts w:ascii="Franklin Gothic Book" w:hAnsi="Franklin Gothic Book" w:cs="Arial"/>
          <w:bCs/>
          <w:sz w:val="24"/>
          <w:szCs w:val="20"/>
        </w:rPr>
        <w:t xml:space="preserve">.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общий шум, говорят одновременно</w:t>
      </w:r>
      <w:r w:rsidRPr="00775FEF">
        <w:rPr>
          <w:rFonts w:ascii="Franklin Gothic Book" w:hAnsi="Franklin Gothic Book" w:cs="Arial"/>
          <w:bCs/>
          <w:sz w:val="24"/>
          <w:szCs w:val="24"/>
        </w:rPr>
        <w:t>).</w:t>
      </w:r>
    </w:p>
    <w:p w14:paraId="5EE815E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По вечеринкам много ходила.</w:t>
      </w:r>
    </w:p>
    <w:p w14:paraId="089E66D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Сейчас закончите, и пойдёт </w:t>
      </w:r>
      <w:r w:rsidRPr="00775FEF">
        <w:rPr>
          <w:rFonts w:ascii="Franklin Gothic Book" w:hAnsi="Franklin Gothic Book" w:cs="Arial" w:hint="eastAsia"/>
          <w:bCs/>
          <w:sz w:val="24"/>
          <w:szCs w:val="20"/>
        </w:rPr>
        <w:t>домой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отдыхать</w:t>
      </w:r>
      <w:r w:rsidRPr="00775FEF">
        <w:rPr>
          <w:rFonts w:ascii="Franklin Gothic Book" w:hAnsi="Franklin Gothic Book" w:cs="Arial"/>
          <w:bCs/>
          <w:sz w:val="24"/>
          <w:szCs w:val="20"/>
        </w:rPr>
        <w:t>.</w:t>
      </w:r>
    </w:p>
    <w:p w14:paraId="3FDCFB7C"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К</w:t>
      </w:r>
      <w:r w:rsidRPr="00775FEF">
        <w:rPr>
          <w:rFonts w:ascii="Franklin Gothic Book" w:hAnsi="Franklin Gothic Book" w:cs="Arial" w:hint="eastAsia"/>
          <w:b/>
          <w:bCs/>
          <w:sz w:val="24"/>
          <w:szCs w:val="20"/>
        </w:rPr>
        <w:t>акие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чувства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она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у</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вас</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вызывает</w:t>
      </w:r>
      <w:r w:rsidRPr="00775FEF">
        <w:rPr>
          <w:rFonts w:ascii="Franklin Gothic Book" w:hAnsi="Franklin Gothic Book" w:cs="Arial"/>
          <w:b/>
          <w:bCs/>
          <w:sz w:val="24"/>
          <w:szCs w:val="20"/>
        </w:rPr>
        <w:t>?</w:t>
      </w:r>
    </w:p>
    <w:p w14:paraId="1BA89DA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w:t>
      </w:r>
      <w:r w:rsidRPr="00775FEF">
        <w:rPr>
          <w:rFonts w:ascii="Franklin Gothic Book" w:hAnsi="Franklin Gothic Book" w:cs="Arial" w:hint="eastAsia"/>
          <w:bCs/>
          <w:sz w:val="24"/>
          <w:szCs w:val="20"/>
        </w:rPr>
        <w:t>еоднозначные</w:t>
      </w:r>
      <w:r w:rsidRPr="00775FEF">
        <w:rPr>
          <w:rFonts w:ascii="Franklin Gothic Book" w:hAnsi="Franklin Gothic Book" w:cs="Arial"/>
          <w:bCs/>
          <w:sz w:val="24"/>
          <w:szCs w:val="20"/>
        </w:rPr>
        <w:t>.</w:t>
      </w:r>
    </w:p>
    <w:p w14:paraId="2EB53F8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Неоднозначные.</w:t>
      </w:r>
    </w:p>
    <w:p w14:paraId="7A52DD6E"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Д</w:t>
      </w:r>
      <w:r w:rsidRPr="00775FEF">
        <w:rPr>
          <w:rFonts w:ascii="Franklin Gothic Book" w:hAnsi="Franklin Gothic Book" w:cs="Arial" w:hint="eastAsia"/>
          <w:b/>
          <w:bCs/>
          <w:sz w:val="24"/>
          <w:szCs w:val="20"/>
        </w:rPr>
        <w:t>оверия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нету</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ней</w:t>
      </w:r>
      <w:r w:rsidRPr="00775FEF">
        <w:rPr>
          <w:rFonts w:ascii="Franklin Gothic Book" w:hAnsi="Franklin Gothic Book" w:cs="Arial"/>
          <w:b/>
          <w:bCs/>
          <w:sz w:val="24"/>
          <w:szCs w:val="20"/>
        </w:rPr>
        <w:t>?</w:t>
      </w:r>
    </w:p>
    <w:p w14:paraId="5805B86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w:t>
      </w:r>
      <w:r w:rsidRPr="00775FEF">
        <w:rPr>
          <w:rFonts w:ascii="Franklin Gothic Book" w:hAnsi="Franklin Gothic Book" w:cs="Arial" w:hint="eastAsia"/>
          <w:bCs/>
          <w:sz w:val="24"/>
          <w:szCs w:val="20"/>
        </w:rPr>
        <w:t>ет</w:t>
      </w:r>
      <w:r w:rsidRPr="00775FEF">
        <w:rPr>
          <w:rFonts w:ascii="Franklin Gothic Book" w:hAnsi="Franklin Gothic Book" w:cs="Arial"/>
          <w:bCs/>
          <w:sz w:val="24"/>
          <w:szCs w:val="20"/>
        </w:rPr>
        <w:t>.</w:t>
      </w:r>
    </w:p>
    <w:p w14:paraId="6E8103F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Расхождение.</w:t>
      </w:r>
    </w:p>
    <w:p w14:paraId="6682EB4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С</w:t>
      </w:r>
      <w:r w:rsidRPr="00775FEF">
        <w:rPr>
          <w:rFonts w:ascii="Franklin Gothic Book" w:hAnsi="Franklin Gothic Book" w:cs="Arial" w:hint="eastAsia"/>
          <w:bCs/>
          <w:sz w:val="24"/>
          <w:szCs w:val="20"/>
        </w:rPr>
        <w:t>мути</w:t>
      </w:r>
      <w:r w:rsidRPr="00775FEF">
        <w:rPr>
          <w:rFonts w:ascii="Franklin Gothic Book" w:hAnsi="Franklin Gothic Book" w:cs="Arial"/>
          <w:bCs/>
          <w:sz w:val="24"/>
          <w:szCs w:val="20"/>
        </w:rPr>
        <w:t xml:space="preserve">ло </w:t>
      </w:r>
      <w:r w:rsidRPr="00775FEF">
        <w:rPr>
          <w:rFonts w:ascii="Franklin Gothic Book" w:hAnsi="Franklin Gothic Book" w:cs="Arial" w:hint="eastAsia"/>
          <w:bCs/>
          <w:sz w:val="24"/>
          <w:szCs w:val="20"/>
        </w:rPr>
        <w:t>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постоянные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улыбочки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любой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ситуации</w:t>
      </w:r>
      <w:r w:rsidRPr="00775FEF">
        <w:rPr>
          <w:rFonts w:ascii="Franklin Gothic Book" w:hAnsi="Franklin Gothic Book" w:cs="Arial"/>
          <w:bCs/>
          <w:sz w:val="24"/>
          <w:szCs w:val="20"/>
        </w:rPr>
        <w:t>. В</w:t>
      </w:r>
      <w:r w:rsidRPr="00775FEF">
        <w:rPr>
          <w:rFonts w:ascii="Franklin Gothic Book" w:hAnsi="Franklin Gothic Book" w:cs="Arial" w:hint="eastAsia"/>
          <w:bCs/>
          <w:sz w:val="24"/>
          <w:szCs w:val="20"/>
        </w:rPr>
        <w:t>езде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пыталась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улыбаться</w:t>
      </w:r>
      <w:r w:rsidRPr="00775FEF">
        <w:rPr>
          <w:rFonts w:ascii="Franklin Gothic Book" w:hAnsi="Franklin Gothic Book" w:cs="Arial"/>
          <w:bCs/>
          <w:sz w:val="24"/>
          <w:szCs w:val="20"/>
        </w:rPr>
        <w:t>.</w:t>
      </w:r>
    </w:p>
    <w:p w14:paraId="478A0CD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П</w:t>
      </w:r>
      <w:r w:rsidRPr="00775FEF">
        <w:rPr>
          <w:rFonts w:ascii="Franklin Gothic Book" w:hAnsi="Franklin Gothic Book" w:cs="Arial" w:hint="eastAsia"/>
          <w:bCs/>
          <w:sz w:val="24"/>
          <w:szCs w:val="20"/>
        </w:rPr>
        <w:t>ыталась</w:t>
      </w:r>
      <w:r w:rsidRPr="00775FEF">
        <w:rPr>
          <w:rFonts w:ascii="Franklin Gothic Book" w:hAnsi="Franklin Gothic Book" w:cs="Arial"/>
          <w:bCs/>
          <w:sz w:val="24"/>
          <w:szCs w:val="20"/>
        </w:rPr>
        <w:t>.</w:t>
      </w:r>
    </w:p>
    <w:p w14:paraId="161B777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П</w:t>
      </w:r>
      <w:r w:rsidRPr="00775FEF">
        <w:rPr>
          <w:rFonts w:ascii="Franklin Gothic Book" w:hAnsi="Franklin Gothic Book" w:cs="Arial" w:hint="eastAsia"/>
          <w:bCs/>
          <w:sz w:val="24"/>
          <w:szCs w:val="20"/>
        </w:rPr>
        <w:t>ыталась</w:t>
      </w:r>
      <w:r w:rsidRPr="00775FEF">
        <w:rPr>
          <w:rFonts w:ascii="Franklin Gothic Book" w:hAnsi="Franklin Gothic Book" w:cs="Arial"/>
          <w:bCs/>
          <w:sz w:val="24"/>
          <w:szCs w:val="20"/>
        </w:rPr>
        <w:t xml:space="preserve">, или </w:t>
      </w:r>
      <w:r w:rsidRPr="00775FEF">
        <w:rPr>
          <w:rFonts w:ascii="Franklin Gothic Book" w:hAnsi="Franklin Gothic Book" w:cs="Arial" w:hint="eastAsia"/>
          <w:bCs/>
          <w:sz w:val="24"/>
          <w:szCs w:val="20"/>
        </w:rPr>
        <w:t>действительно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конце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этим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журналистом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который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пытался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убить</w:t>
      </w:r>
      <w:r w:rsidRPr="00775FEF">
        <w:rPr>
          <w:rFonts w:ascii="Franklin Gothic Book" w:hAnsi="Franklin Gothic Book" w:cs="Arial"/>
          <w:bCs/>
          <w:sz w:val="24"/>
          <w:szCs w:val="20"/>
        </w:rPr>
        <w:t xml:space="preserve"> 10 </w:t>
      </w:r>
      <w:r w:rsidRPr="00775FEF">
        <w:rPr>
          <w:rFonts w:ascii="Franklin Gothic Book" w:hAnsi="Franklin Gothic Book" w:cs="Arial" w:hint="eastAsia"/>
          <w:bCs/>
          <w:sz w:val="24"/>
          <w:szCs w:val="20"/>
        </w:rPr>
        <w:t>лет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назад</w:t>
      </w:r>
      <w:r w:rsidRPr="00775FEF">
        <w:rPr>
          <w:rFonts w:ascii="Franklin Gothic Book" w:hAnsi="Franklin Gothic Book" w:cs="Arial"/>
          <w:bCs/>
          <w:sz w:val="24"/>
          <w:szCs w:val="20"/>
        </w:rPr>
        <w:t xml:space="preserve">. Я помню, что ты </w:t>
      </w:r>
      <w:r w:rsidRPr="00775FEF">
        <w:rPr>
          <w:rFonts w:ascii="Franklin Gothic Book" w:hAnsi="Franklin Gothic Book" w:cs="Arial" w:hint="eastAsia"/>
          <w:bCs/>
          <w:sz w:val="24"/>
          <w:szCs w:val="20"/>
        </w:rPr>
        <w:t>меня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хотел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убить</w:t>
      </w:r>
      <w:r w:rsidRPr="00775FEF">
        <w:rPr>
          <w:rFonts w:ascii="Franklin Gothic Book" w:hAnsi="Franklin Gothic Book" w:cs="Arial"/>
          <w:bCs/>
          <w:sz w:val="24"/>
          <w:szCs w:val="20"/>
        </w:rPr>
        <w:t>. М</w:t>
      </w:r>
      <w:r w:rsidRPr="00775FEF">
        <w:rPr>
          <w:rFonts w:ascii="Franklin Gothic Book" w:hAnsi="Franklin Gothic Book" w:cs="Arial" w:hint="eastAsia"/>
          <w:bCs/>
          <w:sz w:val="24"/>
          <w:szCs w:val="20"/>
        </w:rPr>
        <w:t>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найдём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простим</w:t>
      </w:r>
      <w:r w:rsidRPr="00775FEF">
        <w:rPr>
          <w:rFonts w:ascii="Franklin Gothic Book" w:hAnsi="Franklin Gothic Book" w:cs="Arial"/>
          <w:bCs/>
          <w:sz w:val="24"/>
          <w:szCs w:val="20"/>
        </w:rPr>
        <w:t>.</w:t>
      </w:r>
    </w:p>
    <w:p w14:paraId="36C2BE2A" w14:textId="77777777" w:rsidR="00775FEF" w:rsidRPr="00775FEF" w:rsidRDefault="00775FEF" w:rsidP="00775FEF">
      <w:pPr>
        <w:spacing w:before="120" w:after="0"/>
        <w:jc w:val="both"/>
        <w:rPr>
          <w:rFonts w:ascii="Franklin Gothic Book" w:hAnsi="Franklin Gothic Book" w:cs="Arial"/>
          <w:bCs/>
          <w:sz w:val="24"/>
          <w:szCs w:val="24"/>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смеётся</w:t>
      </w:r>
      <w:r w:rsidRPr="00775FEF">
        <w:rPr>
          <w:rFonts w:ascii="Franklin Gothic Book" w:hAnsi="Franklin Gothic Book" w:cs="Arial"/>
          <w:bCs/>
          <w:sz w:val="24"/>
          <w:szCs w:val="24"/>
        </w:rPr>
        <w:t>).</w:t>
      </w:r>
    </w:p>
    <w:p w14:paraId="680611F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4"/>
        </w:rPr>
        <w:t xml:space="preserve">Женщина: </w:t>
      </w:r>
      <w:r w:rsidRPr="00775FEF">
        <w:rPr>
          <w:rFonts w:ascii="Franklin Gothic Book" w:hAnsi="Franklin Gothic Book" w:cs="Arial"/>
          <w:bCs/>
          <w:sz w:val="24"/>
          <w:szCs w:val="20"/>
        </w:rPr>
        <w:t>О</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говорит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монолог</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правильная</w:t>
      </w:r>
      <w:r w:rsidRPr="00775FEF">
        <w:rPr>
          <w:rFonts w:ascii="Franklin Gothic Book" w:hAnsi="Franklin Gothic Book" w:cs="Arial"/>
          <w:bCs/>
          <w:sz w:val="24"/>
          <w:szCs w:val="20"/>
        </w:rPr>
        <w:t>. Э</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искренность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какая</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чувствуется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даже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стороны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экрана</w:t>
      </w:r>
      <w:r w:rsidRPr="00775FEF">
        <w:rPr>
          <w:rFonts w:ascii="Franklin Gothic Book" w:hAnsi="Franklin Gothic Book" w:cs="Arial"/>
          <w:bCs/>
          <w:sz w:val="24"/>
          <w:szCs w:val="20"/>
        </w:rPr>
        <w:t>.</w:t>
      </w:r>
    </w:p>
    <w:p w14:paraId="4BED3B1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злая</w:t>
      </w:r>
      <w:r w:rsidRPr="00775FEF">
        <w:rPr>
          <w:rFonts w:ascii="Franklin Gothic Book" w:hAnsi="Franklin Gothic Book" w:cs="Arial"/>
          <w:bCs/>
          <w:sz w:val="24"/>
          <w:szCs w:val="20"/>
        </w:rPr>
        <w:t>.</w:t>
      </w:r>
    </w:p>
    <w:p w14:paraId="6700472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Вы </w:t>
      </w:r>
      <w:r w:rsidRPr="00775FEF">
        <w:rPr>
          <w:rFonts w:ascii="Franklin Gothic Book" w:hAnsi="Franklin Gothic Book" w:cs="Arial" w:hint="eastAsia"/>
          <w:bCs/>
          <w:sz w:val="24"/>
          <w:szCs w:val="20"/>
        </w:rPr>
        <w:t>понимаете</w:t>
      </w:r>
      <w:r w:rsidRPr="00775FEF">
        <w:rPr>
          <w:rFonts w:ascii="Franklin Gothic Book" w:hAnsi="Franklin Gothic Book" w:cs="Arial"/>
          <w:bCs/>
          <w:sz w:val="24"/>
          <w:szCs w:val="20"/>
        </w:rPr>
        <w:t>? О</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будто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постоянно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исполняет</w:t>
      </w:r>
      <w:r w:rsidRPr="00775FEF">
        <w:rPr>
          <w:rFonts w:ascii="Franklin Gothic Book" w:hAnsi="Franklin Gothic Book" w:cs="Arial"/>
          <w:bCs/>
          <w:sz w:val="24"/>
          <w:szCs w:val="20"/>
        </w:rPr>
        <w:t xml:space="preserve"> (</w:t>
      </w:r>
      <w:r w:rsidRPr="00775FEF">
        <w:rPr>
          <w:rFonts w:ascii="Franklin Gothic Book" w:hAnsi="Franklin Gothic Book" w:cs="Arial"/>
          <w:bCs/>
          <w:i/>
          <w:iCs/>
          <w:sz w:val="24"/>
          <w:szCs w:val="20"/>
        </w:rPr>
        <w:t>шепчет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решим</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постоянно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опор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прошлое</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какая</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неестественность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присутствует</w:t>
      </w:r>
      <w:r w:rsidRPr="00775FEF">
        <w:rPr>
          <w:rFonts w:ascii="Franklin Gothic Book" w:hAnsi="Franklin Gothic Book" w:cs="Arial"/>
          <w:bCs/>
          <w:sz w:val="24"/>
          <w:szCs w:val="20"/>
        </w:rPr>
        <w:t>.</w:t>
      </w:r>
    </w:p>
    <w:p w14:paraId="10B5A72A"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Н</w:t>
      </w:r>
      <w:r w:rsidRPr="00775FEF">
        <w:rPr>
          <w:rFonts w:ascii="Franklin Gothic Book" w:hAnsi="Franklin Gothic Book" w:cs="Arial" w:hint="eastAsia"/>
          <w:b/>
          <w:bCs/>
          <w:sz w:val="24"/>
          <w:szCs w:val="20"/>
        </w:rPr>
        <w:t>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она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смущает</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раздражает</w:t>
      </w:r>
      <w:r w:rsidRPr="00775FEF">
        <w:rPr>
          <w:rFonts w:ascii="Franklin Gothic Book" w:hAnsi="Franklin Gothic Book" w:cs="Arial"/>
          <w:b/>
          <w:bCs/>
          <w:sz w:val="24"/>
          <w:szCs w:val="20"/>
        </w:rPr>
        <w:t>? Т</w:t>
      </w:r>
      <w:r w:rsidRPr="00775FEF">
        <w:rPr>
          <w:rFonts w:ascii="Franklin Gothic Book" w:hAnsi="Franklin Gothic Book" w:cs="Arial" w:hint="eastAsia"/>
          <w:b/>
          <w:bCs/>
          <w:sz w:val="24"/>
          <w:szCs w:val="20"/>
        </w:rPr>
        <w:t>ам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может</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быть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ещё</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там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w:t>
      </w:r>
    </w:p>
    <w:p w14:paraId="23DAB87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Ситуативно.</w:t>
      </w:r>
    </w:p>
    <w:p w14:paraId="18E4A97F"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С</w:t>
      </w:r>
      <w:r w:rsidRPr="00775FEF">
        <w:rPr>
          <w:rFonts w:ascii="Franklin Gothic Book" w:hAnsi="Franklin Gothic Book" w:cs="Arial" w:hint="eastAsia"/>
          <w:b/>
          <w:bCs/>
          <w:sz w:val="24"/>
          <w:szCs w:val="20"/>
        </w:rPr>
        <w:t>итуативно</w:t>
      </w:r>
      <w:r w:rsidRPr="00775FEF">
        <w:rPr>
          <w:rFonts w:ascii="Franklin Gothic Book" w:hAnsi="Franklin Gothic Book" w:cs="Arial"/>
          <w:b/>
          <w:bCs/>
          <w:sz w:val="24"/>
          <w:szCs w:val="20"/>
        </w:rPr>
        <w:t>.</w:t>
      </w:r>
    </w:p>
    <w:p w14:paraId="174719F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Некое,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принципе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положительное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ощущение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w:t>
      </w:r>
      <w:r w:rsidRPr="00775FEF">
        <w:rPr>
          <w:rFonts w:ascii="Franklin Gothic Book" w:hAnsi="Franklin Gothic Book" w:cs="Arial"/>
          <w:bCs/>
          <w:sz w:val="24"/>
          <w:szCs w:val="20"/>
        </w:rPr>
        <w:t xml:space="preserve"> поводу всего. В общей </w:t>
      </w:r>
      <w:r w:rsidRPr="00775FEF">
        <w:rPr>
          <w:rFonts w:ascii="Franklin Gothic Book" w:hAnsi="Franklin Gothic Book" w:cs="Arial" w:hint="eastAsia"/>
          <w:bCs/>
          <w:sz w:val="24"/>
          <w:szCs w:val="20"/>
        </w:rPr>
        <w:t>массе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положительное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отношение</w:t>
      </w:r>
      <w:r w:rsidRPr="00775FEF">
        <w:rPr>
          <w:rFonts w:ascii="Franklin Gothic Book" w:hAnsi="Franklin Gothic Book" w:cs="Arial"/>
          <w:bCs/>
          <w:sz w:val="24"/>
          <w:szCs w:val="20"/>
        </w:rPr>
        <w:t>.</w:t>
      </w:r>
    </w:p>
    <w:p w14:paraId="1DBB243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сказала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совершенно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вызывает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эмоцию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которую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хотелось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испытать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главного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героя</w:t>
      </w:r>
      <w:r w:rsidRPr="00775FEF">
        <w:rPr>
          <w:rFonts w:ascii="Franklin Gothic Book" w:hAnsi="Franklin Gothic Book" w:cs="Arial"/>
          <w:bCs/>
          <w:sz w:val="24"/>
          <w:szCs w:val="20"/>
        </w:rPr>
        <w:t>. Э</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эмоция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для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главного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героя</w:t>
      </w:r>
      <w:r w:rsidRPr="00775FEF">
        <w:rPr>
          <w:rFonts w:ascii="Franklin Gothic Book" w:hAnsi="Franklin Gothic Book" w:cs="Arial"/>
          <w:bCs/>
          <w:sz w:val="24"/>
          <w:szCs w:val="20"/>
        </w:rPr>
        <w:t>. Э</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эмоция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говорим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второстепенной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роли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актёров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представлены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кино</w:t>
      </w:r>
      <w:r w:rsidRPr="00775FEF">
        <w:rPr>
          <w:rFonts w:ascii="Franklin Gothic Book" w:hAnsi="Franklin Gothic Book" w:cs="Arial"/>
          <w:bCs/>
          <w:sz w:val="24"/>
          <w:szCs w:val="20"/>
        </w:rPr>
        <w:t>. Д</w:t>
      </w:r>
      <w:r w:rsidRPr="00775FEF">
        <w:rPr>
          <w:rFonts w:ascii="Franklin Gothic Book" w:hAnsi="Franklin Gothic Book" w:cs="Arial" w:hint="eastAsia"/>
          <w:bCs/>
          <w:sz w:val="24"/>
          <w:szCs w:val="20"/>
        </w:rPr>
        <w:t>ля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какая</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харизма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яркость</w:t>
      </w:r>
      <w:r w:rsidRPr="00775FEF">
        <w:rPr>
          <w:rFonts w:ascii="Franklin Gothic Book" w:hAnsi="Franklin Gothic Book" w:cs="Arial"/>
          <w:bCs/>
          <w:sz w:val="24"/>
          <w:szCs w:val="20"/>
        </w:rPr>
        <w:t>. Н</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рыженькая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визуально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делает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где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правильно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единственное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можно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натянуть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стороны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главного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героя</w:t>
      </w:r>
      <w:r w:rsidRPr="00775FEF">
        <w:rPr>
          <w:rFonts w:ascii="Franklin Gothic Book" w:hAnsi="Franklin Gothic Book" w:cs="Arial"/>
          <w:bCs/>
          <w:sz w:val="24"/>
          <w:szCs w:val="20"/>
        </w:rPr>
        <w:t>. Х</w:t>
      </w:r>
      <w:r w:rsidRPr="00775FEF">
        <w:rPr>
          <w:rFonts w:ascii="Franklin Gothic Book" w:hAnsi="Franklin Gothic Book" w:cs="Arial" w:hint="eastAsia"/>
          <w:bCs/>
          <w:sz w:val="24"/>
          <w:szCs w:val="20"/>
        </w:rPr>
        <w:t>арактерность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присутствует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увидела. Д</w:t>
      </w:r>
      <w:r w:rsidRPr="00775FEF">
        <w:rPr>
          <w:rFonts w:ascii="Franklin Gothic Book" w:hAnsi="Franklin Gothic Book" w:cs="Arial" w:hint="eastAsia"/>
          <w:bCs/>
          <w:sz w:val="24"/>
          <w:szCs w:val="20"/>
        </w:rPr>
        <w:t>инамика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будто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плывёт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течению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делает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некую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иллюзию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важности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происходит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жизни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счёт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тех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моментов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людей</w:t>
      </w:r>
      <w:r w:rsidRPr="00775FEF">
        <w:rPr>
          <w:rFonts w:ascii="Franklin Gothic Book" w:hAnsi="Franklin Gothic Book" w:cs="Arial"/>
          <w:bCs/>
          <w:sz w:val="24"/>
          <w:szCs w:val="20"/>
        </w:rPr>
        <w:t xml:space="preserve"> имеется в виду. К</w:t>
      </w:r>
      <w:r w:rsidRPr="00775FEF">
        <w:rPr>
          <w:rFonts w:ascii="Franklin Gothic Book" w:hAnsi="Franklin Gothic Book" w:cs="Arial" w:hint="eastAsia"/>
          <w:bCs/>
          <w:sz w:val="24"/>
          <w:szCs w:val="20"/>
        </w:rPr>
        <w:t>оторые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встречает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взаимодействует</w:t>
      </w:r>
      <w:r w:rsidRPr="00775FEF">
        <w:rPr>
          <w:rFonts w:ascii="Franklin Gothic Book" w:hAnsi="Franklin Gothic Book" w:cs="Arial"/>
          <w:bCs/>
          <w:sz w:val="24"/>
          <w:szCs w:val="20"/>
        </w:rPr>
        <w:t>.</w:t>
      </w:r>
    </w:p>
    <w:p w14:paraId="2F6940E0"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С</w:t>
      </w:r>
      <w:r w:rsidRPr="00775FEF">
        <w:rPr>
          <w:rFonts w:ascii="Franklin Gothic Book" w:hAnsi="Franklin Gothic Book" w:cs="Arial" w:hint="eastAsia"/>
          <w:b/>
          <w:bCs/>
          <w:sz w:val="24"/>
          <w:szCs w:val="20"/>
        </w:rPr>
        <w:t>мотрите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было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такое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впечатление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чего</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ей</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до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главной</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героини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хватает</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там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или</w:t>
      </w:r>
      <w:r w:rsidRPr="00775FEF">
        <w:rPr>
          <w:rFonts w:ascii="Franklin Gothic Book" w:hAnsi="Franklin Gothic Book" w:cs="Arial"/>
          <w:b/>
          <w:bCs/>
          <w:sz w:val="24"/>
          <w:szCs w:val="20"/>
        </w:rPr>
        <w:t>?</w:t>
      </w:r>
    </w:p>
    <w:p w14:paraId="73EAA49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Б</w:t>
      </w:r>
      <w:r w:rsidRPr="00775FEF">
        <w:rPr>
          <w:rFonts w:ascii="Franklin Gothic Book" w:hAnsi="Franklin Gothic Book" w:cs="Arial" w:hint="eastAsia"/>
          <w:bCs/>
          <w:sz w:val="24"/>
          <w:szCs w:val="20"/>
        </w:rPr>
        <w:t>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ощущение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время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успокоительных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нахо</w:t>
      </w:r>
      <w:r w:rsidRPr="00775FEF">
        <w:rPr>
          <w:rFonts w:ascii="Franklin Gothic Book" w:hAnsi="Franklin Gothic Book" w:cs="Arial"/>
          <w:bCs/>
          <w:sz w:val="24"/>
          <w:szCs w:val="20"/>
        </w:rPr>
        <w:t>дится.</w:t>
      </w:r>
    </w:p>
    <w:p w14:paraId="0BBA3A0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да</w:t>
      </w:r>
      <w:r w:rsidRPr="00775FEF">
        <w:rPr>
          <w:rFonts w:ascii="Franklin Gothic Book" w:hAnsi="Franklin Gothic Book" w:cs="Arial"/>
          <w:bCs/>
          <w:sz w:val="24"/>
          <w:szCs w:val="20"/>
        </w:rPr>
        <w:t>.</w:t>
      </w:r>
    </w:p>
    <w:p w14:paraId="02512FD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Ч</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курит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да</w:t>
      </w:r>
      <w:r w:rsidRPr="00775FEF">
        <w:rPr>
          <w:rFonts w:ascii="Franklin Gothic Book" w:hAnsi="Franklin Gothic Book" w:cs="Arial"/>
          <w:bCs/>
          <w:sz w:val="24"/>
          <w:szCs w:val="20"/>
        </w:rPr>
        <w:t>?</w:t>
      </w:r>
    </w:p>
    <w:p w14:paraId="7FA4B99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Э</w:t>
      </w:r>
      <w:r w:rsidRPr="00775FEF">
        <w:rPr>
          <w:rFonts w:ascii="Franklin Gothic Book" w:hAnsi="Franklin Gothic Book" w:cs="Arial" w:hint="eastAsia"/>
          <w:bCs/>
          <w:sz w:val="24"/>
          <w:szCs w:val="20"/>
        </w:rPr>
        <w:t>та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блаженность</w:t>
      </w:r>
      <w:r w:rsidRPr="00775FEF">
        <w:rPr>
          <w:rFonts w:ascii="Franklin Gothic Book" w:hAnsi="Franklin Gothic Book" w:cs="Arial"/>
          <w:bCs/>
          <w:sz w:val="24"/>
          <w:szCs w:val="20"/>
        </w:rPr>
        <w:t>.</w:t>
      </w:r>
    </w:p>
    <w:p w14:paraId="6D7002E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Н</w:t>
      </w:r>
      <w:r w:rsidRPr="00775FEF">
        <w:rPr>
          <w:rFonts w:ascii="Franklin Gothic Book" w:hAnsi="Franklin Gothic Book" w:cs="Arial" w:hint="eastAsia"/>
          <w:bCs/>
          <w:sz w:val="24"/>
          <w:szCs w:val="20"/>
        </w:rPr>
        <w:t>ормально</w:t>
      </w:r>
      <w:r w:rsidRPr="00775FEF">
        <w:rPr>
          <w:rFonts w:ascii="Franklin Gothic Book" w:hAnsi="Franklin Gothic Book" w:cs="Arial"/>
          <w:bCs/>
          <w:sz w:val="24"/>
          <w:szCs w:val="20"/>
        </w:rPr>
        <w:t xml:space="preserve"> всё, у меня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хорошо</w:t>
      </w:r>
      <w:r w:rsidRPr="00775FEF">
        <w:rPr>
          <w:rFonts w:ascii="Franklin Gothic Book" w:hAnsi="Franklin Gothic Book" w:cs="Arial"/>
          <w:bCs/>
          <w:sz w:val="24"/>
          <w:szCs w:val="20"/>
        </w:rPr>
        <w:t>.</w:t>
      </w:r>
    </w:p>
    <w:p w14:paraId="7D2C929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Е</w:t>
      </w:r>
      <w:r w:rsidRPr="00775FEF">
        <w:rPr>
          <w:rFonts w:ascii="Franklin Gothic Book" w:hAnsi="Franklin Gothic Book" w:cs="Arial" w:hint="eastAsia"/>
          <w:bCs/>
          <w:sz w:val="24"/>
          <w:szCs w:val="20"/>
        </w:rPr>
        <w:t>сли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курила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тюрьме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наверное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психовала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П</w:t>
      </w:r>
      <w:r w:rsidRPr="00775FEF">
        <w:rPr>
          <w:rFonts w:ascii="Franklin Gothic Book" w:hAnsi="Franklin Gothic Book" w:cs="Arial" w:hint="eastAsia"/>
          <w:bCs/>
          <w:sz w:val="24"/>
          <w:szCs w:val="20"/>
        </w:rPr>
        <w:t>отому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курить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нельзя</w:t>
      </w:r>
      <w:r w:rsidRPr="00775FEF">
        <w:rPr>
          <w:rFonts w:ascii="Franklin Gothic Book" w:hAnsi="Franklin Gothic Book" w:cs="Arial"/>
          <w:bCs/>
          <w:sz w:val="24"/>
          <w:szCs w:val="20"/>
        </w:rPr>
        <w:t>.</w:t>
      </w:r>
    </w:p>
    <w:p w14:paraId="31FF8A2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У неё </w:t>
      </w:r>
      <w:proofErr w:type="spellStart"/>
      <w:r w:rsidRPr="00775FEF">
        <w:rPr>
          <w:rFonts w:ascii="Franklin Gothic Book" w:hAnsi="Franklin Gothic Book" w:cs="Arial"/>
          <w:bCs/>
          <w:sz w:val="24"/>
          <w:szCs w:val="20"/>
        </w:rPr>
        <w:t>отходняк</w:t>
      </w:r>
      <w:proofErr w:type="spellEnd"/>
      <w:r w:rsidRPr="00775FEF">
        <w:rPr>
          <w:rFonts w:ascii="Franklin Gothic Book" w:hAnsi="Franklin Gothic Book" w:cs="Arial"/>
          <w:bCs/>
          <w:sz w:val="24"/>
          <w:szCs w:val="20"/>
        </w:rPr>
        <w:t xml:space="preserve"> бы был.</w:t>
      </w:r>
    </w:p>
    <w:p w14:paraId="336322E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синдром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отмены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присутствует</w:t>
      </w:r>
      <w:r w:rsidRPr="00775FEF">
        <w:rPr>
          <w:rFonts w:ascii="Franklin Gothic Book" w:hAnsi="Franklin Gothic Book" w:cs="Arial"/>
          <w:bCs/>
          <w:sz w:val="24"/>
          <w:szCs w:val="20"/>
        </w:rPr>
        <w:t>.</w:t>
      </w:r>
    </w:p>
    <w:p w14:paraId="7D3DD41F"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w:t>
      </w:r>
      <w:r w:rsidRPr="00775FEF">
        <w:rPr>
          <w:rFonts w:ascii="Franklin Gothic Book" w:hAnsi="Franklin Gothic Book" w:cs="Arial" w:hint="eastAsia"/>
          <w:b/>
          <w:bCs/>
          <w:sz w:val="24"/>
          <w:szCs w:val="20"/>
        </w:rPr>
        <w:t>орошо</w:t>
      </w:r>
      <w:r w:rsidRPr="00775FEF">
        <w:rPr>
          <w:rFonts w:ascii="Franklin Gothic Book" w:hAnsi="Franklin Gothic Book" w:cs="Arial"/>
          <w:b/>
          <w:bCs/>
          <w:sz w:val="24"/>
          <w:szCs w:val="20"/>
        </w:rPr>
        <w:t xml:space="preserve">. А </w:t>
      </w:r>
      <w:r w:rsidRPr="00775FEF">
        <w:rPr>
          <w:rFonts w:ascii="Franklin Gothic Book" w:hAnsi="Franklin Gothic Book" w:cs="Arial" w:hint="eastAsia"/>
          <w:b/>
          <w:bCs/>
          <w:sz w:val="24"/>
          <w:szCs w:val="20"/>
        </w:rPr>
        <w:t>как</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показалось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она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скорее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злоумышленница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она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скорее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жертва</w:t>
      </w:r>
      <w:r w:rsidRPr="00775FEF">
        <w:rPr>
          <w:rFonts w:ascii="Franklin Gothic Book" w:hAnsi="Franklin Gothic Book" w:cs="Arial"/>
          <w:b/>
          <w:bCs/>
          <w:sz w:val="24"/>
          <w:szCs w:val="20"/>
        </w:rPr>
        <w:t>?</w:t>
      </w:r>
    </w:p>
    <w:p w14:paraId="47FFA6E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w:t>
      </w:r>
      <w:r w:rsidRPr="00775FEF">
        <w:rPr>
          <w:rFonts w:ascii="Franklin Gothic Book" w:hAnsi="Franklin Gothic Book" w:cs="Arial" w:hint="eastAsia"/>
          <w:bCs/>
          <w:sz w:val="24"/>
          <w:szCs w:val="20"/>
        </w:rPr>
        <w:t>аверное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неопределённость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присутствует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развитии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сериала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которая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оставляет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послевкусие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раздражение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непонятно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чём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собственно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соль</w:t>
      </w:r>
      <w:r w:rsidRPr="00775FEF">
        <w:rPr>
          <w:rFonts w:ascii="Franklin Gothic Book" w:hAnsi="Franklin Gothic Book" w:cs="Arial"/>
          <w:bCs/>
          <w:sz w:val="24"/>
          <w:szCs w:val="20"/>
        </w:rPr>
        <w:t xml:space="preserve">. И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 </w:t>
      </w:r>
      <w:r w:rsidRPr="00775FEF">
        <w:rPr>
          <w:rFonts w:ascii="Franklin Gothic Book" w:hAnsi="Franklin Gothic Book" w:cs="Arial" w:hint="eastAsia"/>
          <w:bCs/>
          <w:sz w:val="24"/>
          <w:szCs w:val="20"/>
        </w:rPr>
        <w:t>додумайте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сами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наверное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раздражает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больше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всего</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говорю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себе</w:t>
      </w:r>
      <w:r w:rsidRPr="00775FEF">
        <w:rPr>
          <w:rFonts w:ascii="Franklin Gothic Book" w:hAnsi="Franklin Gothic Book" w:cs="Arial"/>
          <w:bCs/>
          <w:sz w:val="24"/>
          <w:szCs w:val="20"/>
        </w:rPr>
        <w:t>.</w:t>
      </w:r>
    </w:p>
    <w:p w14:paraId="35B3506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Т</w:t>
      </w:r>
      <w:r w:rsidRPr="00775FEF">
        <w:rPr>
          <w:rFonts w:ascii="Franklin Gothic Book" w:hAnsi="Franklin Gothic Book" w:cs="Arial" w:hint="eastAsia"/>
          <w:bCs/>
          <w:sz w:val="24"/>
          <w:szCs w:val="20"/>
        </w:rPr>
        <w:t>ак</w:t>
      </w:r>
      <w:r w:rsidRPr="00775FEF">
        <w:rPr>
          <w:rFonts w:ascii="Franklin Gothic Book" w:hAnsi="Franklin Gothic Book" w:cs="Arial"/>
          <w:bCs/>
          <w:sz w:val="24"/>
          <w:szCs w:val="20"/>
        </w:rPr>
        <w:t xml:space="preserve"> и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поняли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w:t>
      </w:r>
    </w:p>
    <w:p w14:paraId="3B1F45E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Р</w:t>
      </w:r>
      <w:r w:rsidRPr="00775FEF">
        <w:rPr>
          <w:rFonts w:ascii="Franklin Gothic Book" w:hAnsi="Franklin Gothic Book" w:cs="Arial" w:hint="eastAsia"/>
          <w:bCs/>
          <w:sz w:val="24"/>
          <w:szCs w:val="20"/>
        </w:rPr>
        <w:t>ешите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сами</w:t>
      </w:r>
      <w:r w:rsidRPr="00775FEF">
        <w:rPr>
          <w:rFonts w:ascii="Franklin Gothic Book" w:hAnsi="Franklin Gothic Book" w:cs="Arial"/>
          <w:bCs/>
          <w:sz w:val="24"/>
          <w:szCs w:val="20"/>
        </w:rPr>
        <w:t>, да.</w:t>
      </w:r>
    </w:p>
    <w:p w14:paraId="39C945E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одумайте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сами</w:t>
      </w:r>
      <w:r w:rsidRPr="00775FEF">
        <w:rPr>
          <w:rFonts w:ascii="Franklin Gothic Book" w:hAnsi="Franklin Gothic Book" w:cs="Arial"/>
          <w:bCs/>
          <w:sz w:val="24"/>
          <w:szCs w:val="20"/>
        </w:rPr>
        <w:t>.</w:t>
      </w:r>
    </w:p>
    <w:p w14:paraId="798C3F81"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А </w:t>
      </w:r>
      <w:r w:rsidRPr="00775FEF">
        <w:rPr>
          <w:rFonts w:ascii="Franklin Gothic Book" w:hAnsi="Franklin Gothic Book" w:cs="Arial" w:hint="eastAsia"/>
          <w:b/>
          <w:bCs/>
          <w:sz w:val="24"/>
          <w:szCs w:val="20"/>
        </w:rPr>
        <w:t>к</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какой</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версии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больше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склоняетесь</w:t>
      </w:r>
      <w:r w:rsidRPr="00775FEF">
        <w:rPr>
          <w:rFonts w:ascii="Franklin Gothic Book" w:hAnsi="Franklin Gothic Book" w:cs="Arial"/>
          <w:b/>
          <w:bCs/>
          <w:sz w:val="24"/>
          <w:szCs w:val="20"/>
        </w:rPr>
        <w:t>? Н</w:t>
      </w:r>
      <w:r w:rsidRPr="00775FEF">
        <w:rPr>
          <w:rFonts w:ascii="Franklin Gothic Book" w:hAnsi="Franklin Gothic Book" w:cs="Arial" w:hint="eastAsia"/>
          <w:b/>
          <w:bCs/>
          <w:sz w:val="24"/>
          <w:szCs w:val="20"/>
        </w:rPr>
        <w:t>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поняли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до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конца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кажется</w:t>
      </w:r>
      <w:r w:rsidRPr="00775FEF">
        <w:rPr>
          <w:rFonts w:ascii="Franklin Gothic Book" w:hAnsi="Franklin Gothic Book" w:cs="Arial"/>
          <w:b/>
          <w:bCs/>
          <w:sz w:val="24"/>
          <w:szCs w:val="20"/>
        </w:rPr>
        <w:t>?</w:t>
      </w:r>
    </w:p>
    <w:p w14:paraId="146D30B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Ч</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шпион</w:t>
      </w:r>
      <w:r w:rsidRPr="00775FEF">
        <w:rPr>
          <w:rFonts w:ascii="Franklin Gothic Book" w:hAnsi="Franklin Gothic Book" w:cs="Arial"/>
          <w:bCs/>
          <w:sz w:val="24"/>
          <w:szCs w:val="20"/>
        </w:rPr>
        <w:t>.</w:t>
      </w:r>
    </w:p>
    <w:p w14:paraId="3BF30299"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Ш</w:t>
      </w:r>
      <w:r w:rsidRPr="00775FEF">
        <w:rPr>
          <w:rFonts w:ascii="Franklin Gothic Book" w:hAnsi="Franklin Gothic Book" w:cs="Arial" w:hint="eastAsia"/>
          <w:b/>
          <w:bCs/>
          <w:sz w:val="24"/>
          <w:szCs w:val="20"/>
        </w:rPr>
        <w:t>пион</w:t>
      </w:r>
      <w:r w:rsidRPr="00775FEF">
        <w:rPr>
          <w:rFonts w:ascii="Franklin Gothic Book" w:hAnsi="Franklin Gothic Book" w:cs="Arial"/>
          <w:b/>
          <w:bCs/>
          <w:sz w:val="24"/>
          <w:szCs w:val="20"/>
        </w:rPr>
        <w:t>?</w:t>
      </w:r>
    </w:p>
    <w:p w14:paraId="74B775C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w:t>
      </w:r>
    </w:p>
    <w:p w14:paraId="3D2F51F4"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w:t>
      </w:r>
      <w:r w:rsidRPr="00775FEF">
        <w:rPr>
          <w:rFonts w:ascii="Franklin Gothic Book" w:hAnsi="Franklin Gothic Book" w:cs="Arial" w:hint="eastAsia"/>
          <w:b/>
          <w:bCs/>
          <w:sz w:val="24"/>
          <w:szCs w:val="20"/>
        </w:rPr>
        <w:t>орошо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плохо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она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шпион</w:t>
      </w:r>
      <w:r w:rsidRPr="00775FEF">
        <w:rPr>
          <w:rFonts w:ascii="Franklin Gothic Book" w:hAnsi="Franklin Gothic Book" w:cs="Arial"/>
          <w:b/>
          <w:bCs/>
          <w:sz w:val="24"/>
          <w:szCs w:val="20"/>
        </w:rPr>
        <w:t>?</w:t>
      </w:r>
    </w:p>
    <w:p w14:paraId="5B67C9B1" w14:textId="77777777" w:rsidR="00775FEF" w:rsidRPr="00775FEF" w:rsidRDefault="00775FEF" w:rsidP="00775FEF">
      <w:pPr>
        <w:spacing w:before="120" w:after="0"/>
        <w:jc w:val="both"/>
        <w:rPr>
          <w:rFonts w:ascii="Franklin Gothic Book" w:hAnsi="Franklin Gothic Book" w:cs="Arial"/>
          <w:bCs/>
          <w:sz w:val="24"/>
          <w:szCs w:val="24"/>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смеётся</w:t>
      </w:r>
      <w:r w:rsidRPr="00775FEF">
        <w:rPr>
          <w:rFonts w:ascii="Franklin Gothic Book" w:hAnsi="Franklin Gothic Book" w:cs="Arial"/>
          <w:bCs/>
          <w:sz w:val="24"/>
          <w:szCs w:val="24"/>
        </w:rPr>
        <w:t>).</w:t>
      </w:r>
    </w:p>
    <w:p w14:paraId="37B1732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4"/>
        </w:rPr>
        <w:t xml:space="preserve">Женщина: </w:t>
      </w:r>
      <w:r w:rsidRPr="00775FEF">
        <w:rPr>
          <w:rFonts w:ascii="Franklin Gothic Book" w:hAnsi="Franklin Gothic Book" w:cs="Arial"/>
          <w:bCs/>
          <w:sz w:val="24"/>
          <w:szCs w:val="20"/>
        </w:rPr>
        <w:t>Х</w:t>
      </w:r>
      <w:r w:rsidRPr="00775FEF">
        <w:rPr>
          <w:rFonts w:ascii="Franklin Gothic Book" w:hAnsi="Franklin Gothic Book" w:cs="Arial" w:hint="eastAsia"/>
          <w:bCs/>
          <w:sz w:val="24"/>
          <w:szCs w:val="20"/>
        </w:rPr>
        <w:t>орошо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наверное</w:t>
      </w:r>
      <w:r w:rsidRPr="00775FEF">
        <w:rPr>
          <w:rFonts w:ascii="Franklin Gothic Book" w:hAnsi="Franklin Gothic Book" w:cs="Arial"/>
          <w:bCs/>
          <w:sz w:val="24"/>
          <w:szCs w:val="20"/>
        </w:rPr>
        <w:t>.</w:t>
      </w:r>
    </w:p>
    <w:p w14:paraId="2D9B6F9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Ч</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шпион</w:t>
      </w:r>
      <w:r w:rsidRPr="00775FEF">
        <w:rPr>
          <w:rFonts w:ascii="Franklin Gothic Book" w:hAnsi="Franklin Gothic Book" w:cs="Arial"/>
          <w:bCs/>
          <w:sz w:val="24"/>
          <w:szCs w:val="20"/>
        </w:rPr>
        <w:t>?</w:t>
      </w:r>
    </w:p>
    <w:p w14:paraId="3F13E3B2"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С</w:t>
      </w:r>
      <w:r w:rsidRPr="00775FEF">
        <w:rPr>
          <w:rFonts w:ascii="Franklin Gothic Book" w:hAnsi="Franklin Gothic Book" w:cs="Arial" w:hint="eastAsia"/>
          <w:b/>
          <w:bCs/>
          <w:sz w:val="24"/>
          <w:szCs w:val="20"/>
        </w:rPr>
        <w:t>мотрите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сомневались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шпион</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или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шпион</w:t>
      </w:r>
      <w:r w:rsidRPr="00775FEF">
        <w:rPr>
          <w:rFonts w:ascii="Franklin Gothic Book" w:hAnsi="Franklin Gothic Book" w:cs="Arial"/>
          <w:b/>
          <w:bCs/>
          <w:sz w:val="24"/>
          <w:szCs w:val="20"/>
        </w:rPr>
        <w:t xml:space="preserve">. А </w:t>
      </w:r>
      <w:r w:rsidRPr="00775FEF">
        <w:rPr>
          <w:rFonts w:ascii="Franklin Gothic Book" w:hAnsi="Franklin Gothic Book" w:cs="Arial" w:hint="eastAsia"/>
          <w:b/>
          <w:bCs/>
          <w:sz w:val="24"/>
          <w:szCs w:val="20"/>
        </w:rPr>
        <w:t>сопереживали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ей</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когда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думали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шпион</w:t>
      </w:r>
      <w:r w:rsidRPr="00775FEF">
        <w:rPr>
          <w:rFonts w:ascii="Franklin Gothic Book" w:hAnsi="Franklin Gothic Book" w:cs="Arial"/>
          <w:b/>
          <w:bCs/>
          <w:sz w:val="24"/>
          <w:szCs w:val="20"/>
        </w:rPr>
        <w:t>?</w:t>
      </w:r>
    </w:p>
    <w:p w14:paraId="7912EB3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О</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почему-то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вызывала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эмоций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таких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сильных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обычно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вызывает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главный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герой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когда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переживаешь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него</w:t>
      </w:r>
      <w:r w:rsidRPr="00775FEF">
        <w:rPr>
          <w:rFonts w:ascii="Franklin Gothic Book" w:hAnsi="Franklin Gothic Book" w:cs="Arial"/>
          <w:bCs/>
          <w:sz w:val="24"/>
          <w:szCs w:val="20"/>
        </w:rPr>
        <w:t>. З</w:t>
      </w:r>
      <w:r w:rsidRPr="00775FEF">
        <w:rPr>
          <w:rFonts w:ascii="Franklin Gothic Book" w:hAnsi="Franklin Gothic Book" w:cs="Arial" w:hint="eastAsia"/>
          <w:bCs/>
          <w:sz w:val="24"/>
          <w:szCs w:val="20"/>
        </w:rPr>
        <w:t>десь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такого</w:t>
      </w:r>
      <w:r w:rsidRPr="00775FEF">
        <w:rPr>
          <w:rFonts w:ascii="Franklin Gothic Book" w:hAnsi="Franklin Gothic Book" w:cs="Arial"/>
          <w:bCs/>
          <w:sz w:val="24"/>
          <w:szCs w:val="20"/>
        </w:rPr>
        <w:t>. З</w:t>
      </w:r>
      <w:r w:rsidRPr="00775FEF">
        <w:rPr>
          <w:rFonts w:ascii="Franklin Gothic Book" w:hAnsi="Franklin Gothic Book" w:cs="Arial" w:hint="eastAsia"/>
          <w:bCs/>
          <w:sz w:val="24"/>
          <w:szCs w:val="20"/>
        </w:rPr>
        <w:t>десь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ровно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смотришь</w:t>
      </w:r>
      <w:r w:rsidRPr="00775FEF">
        <w:rPr>
          <w:rFonts w:ascii="Franklin Gothic Book" w:hAnsi="Franklin Gothic Book" w:cs="Arial"/>
          <w:bCs/>
          <w:sz w:val="24"/>
          <w:szCs w:val="20"/>
        </w:rPr>
        <w:t>.</w:t>
      </w:r>
    </w:p>
    <w:p w14:paraId="65D6AF17"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К </w:t>
      </w:r>
      <w:r w:rsidRPr="00775FEF">
        <w:rPr>
          <w:rFonts w:ascii="Franklin Gothic Book" w:hAnsi="Franklin Gothic Book" w:cs="Arial" w:hint="eastAsia"/>
          <w:b/>
          <w:bCs/>
          <w:sz w:val="24"/>
          <w:szCs w:val="20"/>
        </w:rPr>
        <w:t>ней</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как</w:t>
      </w:r>
      <w:r w:rsidRPr="00775FEF">
        <w:rPr>
          <w:rFonts w:ascii="Franklin Gothic Book" w:hAnsi="Franklin Gothic Book" w:cs="Arial"/>
          <w:b/>
          <w:bCs/>
          <w:sz w:val="24"/>
          <w:szCs w:val="20"/>
        </w:rPr>
        <w:t>-</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ровно</w:t>
      </w:r>
      <w:r w:rsidRPr="00775FEF">
        <w:rPr>
          <w:rFonts w:ascii="Franklin Gothic Book" w:hAnsi="Franklin Gothic Book" w:cs="Arial"/>
          <w:b/>
          <w:bCs/>
          <w:sz w:val="24"/>
          <w:szCs w:val="20"/>
        </w:rPr>
        <w:t xml:space="preserve">? </w:t>
      </w:r>
      <w:r w:rsidRPr="00775FEF">
        <w:rPr>
          <w:rFonts w:ascii="Franklin Gothic Book" w:hAnsi="Franklin Gothic Book" w:cs="Arial"/>
          <w:b/>
          <w:bCs/>
          <w:sz w:val="24"/>
          <w:szCs w:val="24"/>
        </w:rPr>
        <w:t>(</w:t>
      </w:r>
      <w:r w:rsidRPr="00775FEF">
        <w:rPr>
          <w:rFonts w:ascii="Franklin Gothic Book" w:hAnsi="Franklin Gothic Book" w:cs="Arial"/>
          <w:b/>
          <w:bCs/>
          <w:i/>
          <w:iCs/>
          <w:sz w:val="24"/>
          <w:szCs w:val="24"/>
        </w:rPr>
        <w:t>общий шум, говорят одновременно</w:t>
      </w:r>
      <w:r w:rsidRPr="00775FEF">
        <w:rPr>
          <w:rFonts w:ascii="Franklin Gothic Book" w:hAnsi="Franklin Gothic Book" w:cs="Arial"/>
          <w:b/>
          <w:bCs/>
          <w:sz w:val="24"/>
          <w:szCs w:val="24"/>
        </w:rPr>
        <w:t>).</w:t>
      </w:r>
    </w:p>
    <w:p w14:paraId="7807E6F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За Штирлица </w:t>
      </w:r>
      <w:r w:rsidRPr="00775FEF">
        <w:rPr>
          <w:rFonts w:ascii="Franklin Gothic Book" w:hAnsi="Franklin Gothic Book" w:cs="Arial" w:hint="eastAsia"/>
          <w:bCs/>
          <w:sz w:val="24"/>
          <w:szCs w:val="20"/>
        </w:rPr>
        <w:t>больше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переживали</w:t>
      </w:r>
      <w:r w:rsidRPr="00775FEF">
        <w:rPr>
          <w:rFonts w:ascii="Franklin Gothic Book" w:hAnsi="Franklin Gothic Book" w:cs="Arial"/>
          <w:bCs/>
          <w:sz w:val="24"/>
          <w:szCs w:val="20"/>
        </w:rPr>
        <w:t>.</w:t>
      </w:r>
    </w:p>
    <w:p w14:paraId="6235456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К</w:t>
      </w:r>
      <w:r w:rsidRPr="00775FEF">
        <w:rPr>
          <w:rFonts w:ascii="Franklin Gothic Book" w:hAnsi="Franklin Gothic Book" w:cs="Arial" w:hint="eastAsia"/>
          <w:bCs/>
          <w:sz w:val="24"/>
          <w:szCs w:val="20"/>
        </w:rPr>
        <w:t>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будто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главный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герой</w:t>
      </w:r>
      <w:r w:rsidRPr="00775FEF">
        <w:rPr>
          <w:rFonts w:ascii="Franklin Gothic Book" w:hAnsi="Franklin Gothic Book" w:cs="Arial"/>
          <w:bCs/>
          <w:sz w:val="24"/>
          <w:szCs w:val="20"/>
        </w:rPr>
        <w:t>.</w:t>
      </w:r>
    </w:p>
    <w:p w14:paraId="30B3B9E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Н</w:t>
      </w:r>
      <w:r w:rsidRPr="00775FEF">
        <w:rPr>
          <w:rFonts w:ascii="Franklin Gothic Book" w:hAnsi="Franklin Gothic Book" w:cs="Arial" w:hint="eastAsia"/>
          <w:bCs/>
          <w:sz w:val="24"/>
          <w:szCs w:val="20"/>
        </w:rPr>
        <w:t>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ощущения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шпион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вообще</w:t>
      </w:r>
      <w:r w:rsidRPr="00775FEF">
        <w:rPr>
          <w:rFonts w:ascii="Franklin Gothic Book" w:hAnsi="Franklin Gothic Book" w:cs="Arial"/>
          <w:bCs/>
          <w:sz w:val="24"/>
          <w:szCs w:val="20"/>
        </w:rPr>
        <w:t>.</w:t>
      </w:r>
    </w:p>
    <w:p w14:paraId="79EFFC6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w:t>
      </w:r>
      <w:r w:rsidRPr="00775FEF">
        <w:rPr>
          <w:rFonts w:ascii="Franklin Gothic Book" w:hAnsi="Franklin Gothic Book" w:cs="Arial" w:hint="eastAsia"/>
          <w:bCs/>
          <w:sz w:val="24"/>
          <w:szCs w:val="20"/>
        </w:rPr>
        <w:t>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ощущения</w:t>
      </w:r>
      <w:r w:rsidRPr="00775FEF">
        <w:rPr>
          <w:rFonts w:ascii="Franklin Gothic Book" w:hAnsi="Franklin Gothic Book" w:cs="Arial"/>
          <w:bCs/>
          <w:sz w:val="24"/>
          <w:szCs w:val="20"/>
        </w:rPr>
        <w:t>.</w:t>
      </w:r>
    </w:p>
    <w:p w14:paraId="06B2F6A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С</w:t>
      </w:r>
      <w:r w:rsidRPr="00775FEF">
        <w:rPr>
          <w:rFonts w:ascii="Franklin Gothic Book" w:hAnsi="Franklin Gothic Book" w:cs="Arial" w:hint="eastAsia"/>
          <w:bCs/>
          <w:sz w:val="24"/>
          <w:szCs w:val="20"/>
        </w:rPr>
        <w:t>овершенно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сути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единственный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звонок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сделала</w:t>
      </w:r>
      <w:r w:rsidRPr="00775FEF">
        <w:rPr>
          <w:rFonts w:ascii="Franklin Gothic Book" w:hAnsi="Franklin Gothic Book" w:cs="Arial"/>
          <w:bCs/>
          <w:sz w:val="24"/>
          <w:szCs w:val="20"/>
        </w:rPr>
        <w:t>.</w:t>
      </w:r>
    </w:p>
    <w:p w14:paraId="1AAE1D0C"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С</w:t>
      </w:r>
      <w:r w:rsidRPr="00775FEF">
        <w:rPr>
          <w:rFonts w:ascii="Franklin Gothic Book" w:hAnsi="Franklin Gothic Book" w:cs="Arial" w:hint="eastAsia"/>
          <w:b/>
          <w:bCs/>
          <w:sz w:val="24"/>
          <w:szCs w:val="20"/>
        </w:rPr>
        <w:t>делала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звонок</w:t>
      </w:r>
      <w:r w:rsidRPr="00775FEF">
        <w:rPr>
          <w:rFonts w:ascii="Franklin Gothic Book" w:hAnsi="Franklin Gothic Book" w:cs="Arial"/>
          <w:b/>
          <w:bCs/>
          <w:sz w:val="24"/>
          <w:szCs w:val="20"/>
        </w:rPr>
        <w:t>.</w:t>
      </w:r>
    </w:p>
    <w:p w14:paraId="249D12C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Е</w:t>
      </w:r>
      <w:r w:rsidRPr="00775FEF">
        <w:rPr>
          <w:rFonts w:ascii="Franklin Gothic Book" w:hAnsi="Franklin Gothic Book" w:cs="Arial" w:hint="eastAsia"/>
          <w:bCs/>
          <w:sz w:val="24"/>
          <w:szCs w:val="20"/>
        </w:rPr>
        <w:t>динственный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звонок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жизнь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США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один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звонок</w:t>
      </w:r>
      <w:r w:rsidRPr="00775FEF">
        <w:rPr>
          <w:rFonts w:ascii="Franklin Gothic Book" w:hAnsi="Franklin Gothic Book" w:cs="Arial"/>
          <w:bCs/>
          <w:sz w:val="24"/>
          <w:szCs w:val="20"/>
        </w:rPr>
        <w:t>. Н</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общем</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отношения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спецслужбами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заканчиваются</w:t>
      </w:r>
      <w:r w:rsidRPr="00775FEF">
        <w:rPr>
          <w:rFonts w:ascii="Franklin Gothic Book" w:hAnsi="Franklin Gothic Book" w:cs="Arial"/>
          <w:bCs/>
          <w:sz w:val="24"/>
          <w:szCs w:val="20"/>
        </w:rPr>
        <w:t>. К</w:t>
      </w:r>
      <w:r w:rsidRPr="00775FEF">
        <w:rPr>
          <w:rFonts w:ascii="Franklin Gothic Book" w:hAnsi="Franklin Gothic Book" w:cs="Arial" w:hint="eastAsia"/>
          <w:bCs/>
          <w:sz w:val="24"/>
          <w:szCs w:val="20"/>
        </w:rPr>
        <w:t>огда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уезжала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чётко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свою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позицию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обозначила</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человек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который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ходу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действия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потихоньку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переобувается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момент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когда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стало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удобно</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здесь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жёсткий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либерал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раз</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раз</w:t>
      </w:r>
      <w:r w:rsidRPr="00775FEF">
        <w:rPr>
          <w:rFonts w:ascii="Franklin Gothic Book" w:hAnsi="Franklin Gothic Book" w:cs="Arial"/>
          <w:bCs/>
          <w:sz w:val="24"/>
          <w:szCs w:val="20"/>
        </w:rPr>
        <w:t>. Н</w:t>
      </w:r>
      <w:r w:rsidRPr="00775FEF">
        <w:rPr>
          <w:rFonts w:ascii="Franklin Gothic Book" w:hAnsi="Franklin Gothic Book" w:cs="Arial" w:hint="eastAsia"/>
          <w:bCs/>
          <w:sz w:val="24"/>
          <w:szCs w:val="20"/>
        </w:rPr>
        <w:t>икто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кроме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родины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поможет</w:t>
      </w:r>
      <w:r w:rsidRPr="00775FEF">
        <w:rPr>
          <w:rFonts w:ascii="Franklin Gothic Book" w:hAnsi="Franklin Gothic Book" w:cs="Arial"/>
          <w:bCs/>
          <w:sz w:val="24"/>
          <w:szCs w:val="20"/>
        </w:rPr>
        <w:t xml:space="preserve">. И </w:t>
      </w:r>
      <w:r w:rsidRPr="00775FEF">
        <w:rPr>
          <w:rFonts w:ascii="Franklin Gothic Book" w:hAnsi="Franklin Gothic Book" w:cs="Arial" w:hint="eastAsia"/>
          <w:bCs/>
          <w:sz w:val="24"/>
          <w:szCs w:val="20"/>
        </w:rPr>
        <w:t>теперь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уже</w:t>
      </w:r>
      <w:r w:rsidRPr="00775FEF">
        <w:rPr>
          <w:rFonts w:ascii="Franklin Gothic Book" w:hAnsi="Franklin Gothic Book" w:cs="Arial"/>
          <w:bCs/>
          <w:sz w:val="24"/>
          <w:szCs w:val="20"/>
        </w:rPr>
        <w:t xml:space="preserve"> и </w:t>
      </w:r>
      <w:r w:rsidRPr="00775FEF">
        <w:rPr>
          <w:rFonts w:ascii="Franklin Gothic Book" w:hAnsi="Franklin Gothic Book" w:cs="Arial" w:hint="eastAsia"/>
          <w:bCs/>
          <w:sz w:val="24"/>
          <w:szCs w:val="20"/>
        </w:rPr>
        <w:t>поменял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веру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теперь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либерал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консерватор</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будет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хорошо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дальше</w:t>
      </w:r>
      <w:r w:rsidRPr="00775FEF">
        <w:rPr>
          <w:rFonts w:ascii="Franklin Gothic Book" w:hAnsi="Franklin Gothic Book" w:cs="Arial"/>
          <w:bCs/>
          <w:sz w:val="24"/>
          <w:szCs w:val="20"/>
        </w:rPr>
        <w:t>. П</w:t>
      </w:r>
      <w:r w:rsidRPr="00775FEF">
        <w:rPr>
          <w:rFonts w:ascii="Franklin Gothic Book" w:hAnsi="Franklin Gothic Book" w:cs="Arial" w:hint="eastAsia"/>
          <w:bCs/>
          <w:sz w:val="24"/>
          <w:szCs w:val="20"/>
        </w:rPr>
        <w:t>отихоньку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переобулась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было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удобно</w:t>
      </w:r>
      <w:r w:rsidRPr="00775FEF">
        <w:rPr>
          <w:rFonts w:ascii="Franklin Gothic Book" w:hAnsi="Franklin Gothic Book" w:cs="Arial"/>
          <w:bCs/>
          <w:sz w:val="24"/>
          <w:szCs w:val="20"/>
        </w:rPr>
        <w:t>.</w:t>
      </w:r>
    </w:p>
    <w:p w14:paraId="38E71A37"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А </w:t>
      </w:r>
      <w:r w:rsidRPr="00775FEF">
        <w:rPr>
          <w:rFonts w:ascii="Franklin Gothic Book" w:hAnsi="Franklin Gothic Book" w:cs="Arial" w:hint="eastAsia"/>
          <w:b/>
          <w:bCs/>
          <w:sz w:val="24"/>
          <w:szCs w:val="20"/>
        </w:rPr>
        <w:t>было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ощущение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переобувается</w:t>
      </w:r>
      <w:r w:rsidRPr="00775FEF">
        <w:rPr>
          <w:rFonts w:ascii="Franklin Gothic Book" w:hAnsi="Franklin Gothic Book" w:cs="Arial"/>
          <w:b/>
          <w:bCs/>
          <w:sz w:val="24"/>
          <w:szCs w:val="20"/>
        </w:rPr>
        <w:t>?</w:t>
      </w:r>
    </w:p>
    <w:p w14:paraId="14E57E5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w:t>
      </w:r>
    </w:p>
    <w:p w14:paraId="432D42BF" w14:textId="77777777" w:rsidR="00775FEF" w:rsidRPr="00775FEF" w:rsidRDefault="00775FEF" w:rsidP="00775FEF">
      <w:pPr>
        <w:spacing w:before="120" w:after="0"/>
        <w:jc w:val="both"/>
        <w:rPr>
          <w:rFonts w:ascii="Franklin Gothic Book" w:hAnsi="Franklin Gothic Book" w:cs="Arial"/>
          <w:bCs/>
          <w:sz w:val="24"/>
          <w:szCs w:val="24"/>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С</w:t>
      </w:r>
      <w:r w:rsidRPr="00775FEF">
        <w:rPr>
          <w:rFonts w:ascii="Franklin Gothic Book" w:hAnsi="Franklin Gothic Book" w:cs="Arial" w:hint="eastAsia"/>
          <w:bCs/>
          <w:sz w:val="24"/>
          <w:szCs w:val="20"/>
        </w:rPr>
        <w:t>обственно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только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выразили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мнение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тех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студентов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из</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w:t>
      </w:r>
      <w:r w:rsidRPr="00775FEF">
        <w:rPr>
          <w:rFonts w:ascii="Franklin Gothic Book" w:hAnsi="Franklin Gothic Book" w:cs="Arial"/>
          <w:bCs/>
          <w:sz w:val="24"/>
          <w:szCs w:val="20"/>
        </w:rPr>
        <w:t xml:space="preserve">урдома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смеётся</w:t>
      </w:r>
      <w:r w:rsidRPr="00775FEF">
        <w:rPr>
          <w:rFonts w:ascii="Franklin Gothic Book" w:hAnsi="Franklin Gothic Book" w:cs="Arial"/>
          <w:bCs/>
          <w:sz w:val="24"/>
          <w:szCs w:val="24"/>
        </w:rPr>
        <w:t>).</w:t>
      </w:r>
    </w:p>
    <w:p w14:paraId="3A66837C" w14:textId="77777777" w:rsidR="00775FEF" w:rsidRPr="00775FEF" w:rsidRDefault="00775FEF" w:rsidP="00775FEF">
      <w:pPr>
        <w:spacing w:before="120" w:after="0"/>
        <w:jc w:val="both"/>
        <w:rPr>
          <w:rFonts w:ascii="Franklin Gothic Book" w:hAnsi="Franklin Gothic Book" w:cs="Arial"/>
          <w:b/>
          <w:bCs/>
          <w:sz w:val="24"/>
          <w:szCs w:val="24"/>
        </w:rPr>
      </w:pPr>
      <w:r w:rsidRPr="00775FEF">
        <w:rPr>
          <w:rFonts w:ascii="Franklin Gothic Book" w:hAnsi="Franklin Gothic Book" w:cs="Arial"/>
          <w:b/>
          <w:bCs/>
          <w:sz w:val="24"/>
          <w:szCs w:val="20"/>
        </w:rPr>
        <w:t>Модератор: О</w:t>
      </w:r>
      <w:r w:rsidRPr="00775FEF">
        <w:rPr>
          <w:rFonts w:ascii="Franklin Gothic Book" w:hAnsi="Franklin Gothic Book" w:cs="Arial" w:hint="eastAsia"/>
          <w:b/>
          <w:bCs/>
          <w:sz w:val="24"/>
          <w:szCs w:val="20"/>
        </w:rPr>
        <w:t>ни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это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говорили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реальным</w:t>
      </w:r>
      <w:r w:rsidRPr="00775FEF">
        <w:rPr>
          <w:rFonts w:ascii="Franklin Gothic Book" w:hAnsi="Franklin Gothic Book" w:cs="Arial"/>
          <w:b/>
          <w:bCs/>
          <w:sz w:val="24"/>
          <w:szCs w:val="20"/>
        </w:rPr>
        <w:t xml:space="preserve"> </w:t>
      </w:r>
      <w:r w:rsidRPr="00775FEF">
        <w:rPr>
          <w:rFonts w:ascii="Franklin Gothic Book" w:hAnsi="Franklin Gothic Book" w:cs="Arial"/>
          <w:b/>
          <w:bCs/>
          <w:sz w:val="24"/>
          <w:szCs w:val="24"/>
        </w:rPr>
        <w:t>(</w:t>
      </w:r>
      <w:r w:rsidRPr="00775FEF">
        <w:rPr>
          <w:rFonts w:ascii="Franklin Gothic Book" w:hAnsi="Franklin Gothic Book" w:cs="Arial"/>
          <w:b/>
          <w:bCs/>
          <w:i/>
          <w:iCs/>
          <w:sz w:val="24"/>
          <w:szCs w:val="24"/>
        </w:rPr>
        <w:t>общий шум, говорят одновременно</w:t>
      </w:r>
      <w:r w:rsidRPr="00775FEF">
        <w:rPr>
          <w:rFonts w:ascii="Franklin Gothic Book" w:hAnsi="Franklin Gothic Book" w:cs="Arial"/>
          <w:b/>
          <w:bCs/>
          <w:sz w:val="24"/>
          <w:szCs w:val="24"/>
        </w:rPr>
        <w:t>).</w:t>
      </w:r>
    </w:p>
    <w:p w14:paraId="09CF0DA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П</w:t>
      </w:r>
      <w:r w:rsidRPr="00775FEF">
        <w:rPr>
          <w:rFonts w:ascii="Franklin Gothic Book" w:hAnsi="Franklin Gothic Book" w:cs="Arial" w:hint="eastAsia"/>
          <w:bCs/>
          <w:sz w:val="24"/>
          <w:szCs w:val="20"/>
        </w:rPr>
        <w:t>оказывали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самом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деле</w:t>
      </w:r>
      <w:r w:rsidRPr="00775FEF">
        <w:rPr>
          <w:rFonts w:ascii="Franklin Gothic Book" w:hAnsi="Franklin Gothic Book" w:cs="Arial"/>
          <w:bCs/>
          <w:sz w:val="24"/>
          <w:szCs w:val="20"/>
        </w:rPr>
        <w:t>.</w:t>
      </w:r>
    </w:p>
    <w:p w14:paraId="674C99AF"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И </w:t>
      </w:r>
      <w:r w:rsidRPr="00775FEF">
        <w:rPr>
          <w:rFonts w:ascii="Franklin Gothic Book" w:hAnsi="Franklin Gothic Book" w:cs="Arial" w:hint="eastAsia"/>
          <w:b/>
          <w:bCs/>
          <w:sz w:val="24"/>
          <w:szCs w:val="20"/>
        </w:rPr>
        <w:t>слово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переобулась»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там</w:t>
      </w:r>
      <w:r w:rsidRPr="00775FEF">
        <w:rPr>
          <w:rFonts w:ascii="Franklin Gothic Book" w:hAnsi="Franklin Gothic Book" w:cs="Arial"/>
          <w:b/>
          <w:bCs/>
          <w:sz w:val="24"/>
          <w:szCs w:val="20"/>
        </w:rPr>
        <w:t>?</w:t>
      </w:r>
    </w:p>
    <w:p w14:paraId="00B0C7B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Вспомните </w:t>
      </w:r>
      <w:r w:rsidRPr="00775FEF">
        <w:rPr>
          <w:rFonts w:ascii="Franklin Gothic Book" w:hAnsi="Franklin Gothic Book" w:cs="Arial" w:hint="eastAsia"/>
          <w:bCs/>
          <w:sz w:val="24"/>
          <w:szCs w:val="20"/>
        </w:rPr>
        <w:t>тот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момент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когда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говорит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заберите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меня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отсюда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здесь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уже</w:t>
      </w:r>
      <w:r w:rsidRPr="00775FEF">
        <w:rPr>
          <w:rFonts w:ascii="Franklin Gothic Book" w:hAnsi="Franklin Gothic Book" w:cs="Arial"/>
          <w:bCs/>
          <w:sz w:val="24"/>
          <w:szCs w:val="20"/>
        </w:rPr>
        <w:t xml:space="preserve"> 4 </w:t>
      </w:r>
      <w:r w:rsidRPr="00775FEF">
        <w:rPr>
          <w:rFonts w:ascii="Franklin Gothic Book" w:hAnsi="Franklin Gothic Book" w:cs="Arial" w:hint="eastAsia"/>
          <w:bCs/>
          <w:sz w:val="24"/>
          <w:szCs w:val="20"/>
        </w:rPr>
        <w:t>месяца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ничем</w:t>
      </w:r>
      <w:r w:rsidRPr="00775FEF">
        <w:rPr>
          <w:rFonts w:ascii="Franklin Gothic Book" w:hAnsi="Franklin Gothic Book" w:cs="Arial"/>
          <w:bCs/>
          <w:sz w:val="24"/>
          <w:szCs w:val="20"/>
        </w:rPr>
        <w:t xml:space="preserve">у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верю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никому</w:t>
      </w:r>
      <w:r w:rsidRPr="00775FEF">
        <w:rPr>
          <w:rFonts w:ascii="Franklin Gothic Book" w:hAnsi="Franklin Gothic Book" w:cs="Arial"/>
          <w:bCs/>
          <w:sz w:val="24"/>
          <w:szCs w:val="20"/>
        </w:rPr>
        <w:t xml:space="preserve">. Я </w:t>
      </w:r>
      <w:r w:rsidRPr="00775FEF">
        <w:rPr>
          <w:rFonts w:ascii="Franklin Gothic Book" w:hAnsi="Franklin Gothic Book" w:cs="Arial" w:hint="eastAsia"/>
          <w:bCs/>
          <w:sz w:val="24"/>
          <w:szCs w:val="20"/>
        </w:rPr>
        <w:t>уже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могу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здесь</w:t>
      </w:r>
      <w:r w:rsidRPr="00775FEF">
        <w:rPr>
          <w:rFonts w:ascii="Franklin Gothic Book" w:hAnsi="Franklin Gothic Book" w:cs="Arial"/>
          <w:bCs/>
          <w:sz w:val="24"/>
          <w:szCs w:val="20"/>
        </w:rPr>
        <w:t xml:space="preserve">. В </w:t>
      </w:r>
      <w:r w:rsidRPr="00775FEF">
        <w:rPr>
          <w:rFonts w:ascii="Franklin Gothic Book" w:hAnsi="Franklin Gothic Book" w:cs="Arial" w:hint="eastAsia"/>
          <w:bCs/>
          <w:sz w:val="24"/>
          <w:szCs w:val="20"/>
        </w:rPr>
        <w:t>тот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момент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сказала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буду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тогда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другому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продавать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себя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видеть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себя</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работает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ничего</w:t>
      </w:r>
      <w:r w:rsidRPr="00775FEF">
        <w:rPr>
          <w:rFonts w:ascii="Franklin Gothic Book" w:hAnsi="Franklin Gothic Book" w:cs="Arial"/>
          <w:bCs/>
          <w:sz w:val="24"/>
          <w:szCs w:val="20"/>
        </w:rPr>
        <w:t>.</w:t>
      </w:r>
    </w:p>
    <w:p w14:paraId="18EB4620"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w:t>
      </w:r>
      <w:r w:rsidRPr="00775FEF">
        <w:rPr>
          <w:rFonts w:ascii="Franklin Gothic Book" w:hAnsi="Franklin Gothic Book" w:cs="Arial" w:hint="eastAsia"/>
          <w:b/>
          <w:bCs/>
          <w:sz w:val="24"/>
          <w:szCs w:val="20"/>
        </w:rPr>
        <w:t>орошо</w:t>
      </w:r>
      <w:r w:rsidRPr="00775FEF">
        <w:rPr>
          <w:rFonts w:ascii="Franklin Gothic Book" w:hAnsi="Franklin Gothic Book" w:cs="Arial"/>
          <w:b/>
          <w:bCs/>
          <w:sz w:val="24"/>
          <w:szCs w:val="20"/>
        </w:rPr>
        <w:t>. Д</w:t>
      </w:r>
      <w:r w:rsidRPr="00775FEF">
        <w:rPr>
          <w:rFonts w:ascii="Franklin Gothic Book" w:hAnsi="Franklin Gothic Book" w:cs="Arial" w:hint="eastAsia"/>
          <w:b/>
          <w:bCs/>
          <w:sz w:val="24"/>
          <w:szCs w:val="20"/>
        </w:rPr>
        <w:t>авайте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про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других</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персонажей</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поговорим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героев</w:t>
      </w:r>
      <w:r w:rsidRPr="00775FEF">
        <w:rPr>
          <w:rFonts w:ascii="Franklin Gothic Book" w:hAnsi="Franklin Gothic Book" w:cs="Arial"/>
          <w:b/>
          <w:bCs/>
          <w:sz w:val="24"/>
          <w:szCs w:val="20"/>
        </w:rPr>
        <w:t>. К</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вообще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запомнился</w:t>
      </w:r>
      <w:r w:rsidRPr="00775FEF">
        <w:rPr>
          <w:rFonts w:ascii="Franklin Gothic Book" w:hAnsi="Franklin Gothic Book" w:cs="Arial"/>
          <w:b/>
          <w:bCs/>
          <w:sz w:val="24"/>
          <w:szCs w:val="20"/>
        </w:rPr>
        <w:t>?</w:t>
      </w:r>
    </w:p>
    <w:p w14:paraId="14EDF06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К</w:t>
      </w:r>
      <w:r w:rsidRPr="00775FEF">
        <w:rPr>
          <w:rFonts w:ascii="Franklin Gothic Book" w:hAnsi="Franklin Gothic Book" w:cs="Arial" w:hint="eastAsia"/>
          <w:bCs/>
          <w:sz w:val="24"/>
          <w:szCs w:val="20"/>
        </w:rPr>
        <w:t>евин</w:t>
      </w:r>
      <w:r w:rsidRPr="00775FEF">
        <w:rPr>
          <w:rFonts w:ascii="Franklin Gothic Book" w:hAnsi="Franklin Gothic Book" w:cs="Arial"/>
          <w:bCs/>
          <w:sz w:val="24"/>
          <w:szCs w:val="20"/>
        </w:rPr>
        <w:t>.</w:t>
      </w:r>
    </w:p>
    <w:p w14:paraId="072C55E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К</w:t>
      </w:r>
      <w:r w:rsidRPr="00775FEF">
        <w:rPr>
          <w:rFonts w:ascii="Franklin Gothic Book" w:hAnsi="Franklin Gothic Book" w:cs="Arial" w:hint="eastAsia"/>
          <w:bCs/>
          <w:sz w:val="24"/>
          <w:szCs w:val="20"/>
        </w:rPr>
        <w:t>евин</w:t>
      </w:r>
      <w:r w:rsidRPr="00775FEF">
        <w:rPr>
          <w:rFonts w:ascii="Franklin Gothic Book" w:hAnsi="Franklin Gothic Book" w:cs="Arial"/>
          <w:bCs/>
          <w:sz w:val="24"/>
          <w:szCs w:val="20"/>
        </w:rPr>
        <w:t>.</w:t>
      </w:r>
    </w:p>
    <w:p w14:paraId="4AE957A0"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Ч</w:t>
      </w:r>
      <w:r w:rsidRPr="00775FEF">
        <w:rPr>
          <w:rFonts w:ascii="Franklin Gothic Book" w:hAnsi="Franklin Gothic Book" w:cs="Arial" w:hint="eastAsia"/>
          <w:b/>
          <w:bCs/>
          <w:sz w:val="24"/>
          <w:szCs w:val="20"/>
        </w:rPr>
        <w:t>ем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он</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запомнился</w:t>
      </w:r>
      <w:r w:rsidRPr="00775FEF">
        <w:rPr>
          <w:rFonts w:ascii="Franklin Gothic Book" w:hAnsi="Franklin Gothic Book" w:cs="Arial"/>
          <w:b/>
          <w:bCs/>
          <w:sz w:val="24"/>
          <w:szCs w:val="20"/>
        </w:rPr>
        <w:t>?</w:t>
      </w:r>
    </w:p>
    <w:p w14:paraId="74D3743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Л</w:t>
      </w:r>
      <w:r w:rsidRPr="00775FEF">
        <w:rPr>
          <w:rFonts w:ascii="Franklin Gothic Book" w:hAnsi="Franklin Gothic Book" w:cs="Arial" w:hint="eastAsia"/>
          <w:bCs/>
          <w:sz w:val="24"/>
          <w:szCs w:val="20"/>
        </w:rPr>
        <w:t>юбовь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России</w:t>
      </w:r>
      <w:r w:rsidRPr="00775FEF">
        <w:rPr>
          <w:rFonts w:ascii="Franklin Gothic Book" w:hAnsi="Franklin Gothic Book" w:cs="Arial"/>
          <w:bCs/>
          <w:sz w:val="24"/>
          <w:szCs w:val="20"/>
        </w:rPr>
        <w:t>, всё-таки. Он прям бредил о России постоянно.</w:t>
      </w:r>
    </w:p>
    <w:p w14:paraId="6F1F723F"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Л</w:t>
      </w:r>
      <w:r w:rsidRPr="00775FEF">
        <w:rPr>
          <w:rFonts w:ascii="Franklin Gothic Book" w:hAnsi="Franklin Gothic Book" w:cs="Arial" w:hint="eastAsia"/>
          <w:b/>
          <w:bCs/>
          <w:sz w:val="24"/>
          <w:szCs w:val="20"/>
        </w:rPr>
        <w:t>юбовь</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России</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он</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запомнился</w:t>
      </w:r>
      <w:r w:rsidRPr="00775FEF">
        <w:rPr>
          <w:rFonts w:ascii="Franklin Gothic Book" w:hAnsi="Franklin Gothic Book" w:cs="Arial"/>
          <w:b/>
          <w:bCs/>
          <w:sz w:val="24"/>
          <w:szCs w:val="20"/>
        </w:rPr>
        <w:t>. М</w:t>
      </w:r>
      <w:r w:rsidRPr="00775FEF">
        <w:rPr>
          <w:rFonts w:ascii="Franklin Gothic Book" w:hAnsi="Franklin Gothic Book" w:cs="Arial" w:hint="eastAsia"/>
          <w:b/>
          <w:bCs/>
          <w:sz w:val="24"/>
          <w:szCs w:val="20"/>
        </w:rPr>
        <w:t>ногим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запомнился</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Кевин</w:t>
      </w:r>
      <w:r w:rsidRPr="00775FEF">
        <w:rPr>
          <w:rFonts w:ascii="Franklin Gothic Book" w:hAnsi="Franklin Gothic Book" w:cs="Arial"/>
          <w:b/>
          <w:bCs/>
          <w:sz w:val="24"/>
          <w:szCs w:val="20"/>
        </w:rPr>
        <w:t>. Ч</w:t>
      </w:r>
      <w:r w:rsidRPr="00775FEF">
        <w:rPr>
          <w:rFonts w:ascii="Franklin Gothic Book" w:hAnsi="Franklin Gothic Book" w:cs="Arial" w:hint="eastAsia"/>
          <w:b/>
          <w:bCs/>
          <w:sz w:val="24"/>
          <w:szCs w:val="20"/>
        </w:rPr>
        <w:t>ем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он</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ещё</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запомнился</w:t>
      </w:r>
      <w:r w:rsidRPr="00775FEF">
        <w:rPr>
          <w:rFonts w:ascii="Franklin Gothic Book" w:hAnsi="Franklin Gothic Book" w:cs="Arial"/>
          <w:b/>
          <w:bCs/>
          <w:sz w:val="24"/>
          <w:szCs w:val="20"/>
        </w:rPr>
        <w:t>?</w:t>
      </w:r>
    </w:p>
    <w:p w14:paraId="246EC15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w:t>
      </w:r>
      <w:r w:rsidRPr="00775FEF">
        <w:rPr>
          <w:rFonts w:ascii="Franklin Gothic Book" w:hAnsi="Franklin Gothic Book" w:cs="Arial"/>
          <w:bCs/>
          <w:sz w:val="24"/>
          <w:szCs w:val="20"/>
        </w:rPr>
        <w:t xml:space="preserve"> этот, </w:t>
      </w:r>
      <w:r w:rsidRPr="00775FEF">
        <w:rPr>
          <w:rFonts w:ascii="Franklin Gothic Book" w:hAnsi="Franklin Gothic Book" w:cs="Arial" w:hint="eastAsia"/>
          <w:bCs/>
          <w:sz w:val="24"/>
          <w:szCs w:val="20"/>
        </w:rPr>
        <w:t>такой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нетрадиционной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ориентацией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наверное</w:t>
      </w:r>
      <w:r w:rsidRPr="00775FEF">
        <w:rPr>
          <w:rFonts w:ascii="Franklin Gothic Book" w:hAnsi="Franklin Gothic Book" w:cs="Arial"/>
          <w:bCs/>
          <w:sz w:val="24"/>
          <w:szCs w:val="20"/>
        </w:rPr>
        <w:t>.</w:t>
      </w:r>
    </w:p>
    <w:p w14:paraId="47FAFF97" w14:textId="5101FAD9"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М</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больше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понравился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нём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наверное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больше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ценность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любви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своей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стране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веры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какой</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proofErr w:type="spellStart"/>
      <w:r w:rsidRPr="00775FEF">
        <w:rPr>
          <w:rFonts w:ascii="Franklin Gothic Book" w:hAnsi="Franklin Gothic Book" w:cs="Arial" w:hint="eastAsia"/>
          <w:bCs/>
          <w:sz w:val="24"/>
          <w:szCs w:val="20"/>
        </w:rPr>
        <w:t>эмпатии</w:t>
      </w:r>
      <w:proofErr w:type="spellEnd"/>
      <w:r w:rsidRPr="00775FEF">
        <w:rPr>
          <w:rFonts w:ascii="Franklin Gothic Book" w:hAnsi="Franklin Gothic Book" w:cs="Arial"/>
          <w:bCs/>
          <w:sz w:val="24"/>
          <w:szCs w:val="20"/>
        </w:rPr>
        <w:t>. О</w:t>
      </w:r>
      <w:r w:rsidRPr="00775FEF">
        <w:rPr>
          <w:rFonts w:ascii="Franklin Gothic Book" w:hAnsi="Franklin Gothic Book" w:cs="Arial" w:hint="eastAsia"/>
          <w:bCs/>
          <w:sz w:val="24"/>
          <w:szCs w:val="20"/>
        </w:rPr>
        <w:t>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кстати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тянет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больше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главного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героя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со</w:t>
      </w:r>
      <w:r w:rsidRPr="00775FEF">
        <w:rPr>
          <w:rFonts w:ascii="Franklin Gothic Book" w:hAnsi="Franklin Gothic Book" w:cs="Arial"/>
          <w:bCs/>
          <w:sz w:val="24"/>
          <w:szCs w:val="20"/>
        </w:rPr>
        <w:t xml:space="preserve"> </w:t>
      </w:r>
      <w:r w:rsidR="004E6316">
        <w:rPr>
          <w:rFonts w:ascii="Franklin Gothic Book" w:hAnsi="Franklin Gothic Book" w:cs="Arial" w:hint="eastAsia"/>
          <w:bCs/>
          <w:sz w:val="24"/>
          <w:szCs w:val="20"/>
        </w:rPr>
        <w:t>своим</w:t>
      </w:r>
      <w:r w:rsidRPr="00775FEF">
        <w:rPr>
          <w:rFonts w:ascii="Franklin Gothic Book" w:hAnsi="Franklin Gothic Book" w:cs="Arial"/>
          <w:bCs/>
          <w:sz w:val="24"/>
          <w:szCs w:val="20"/>
        </w:rPr>
        <w:t xml:space="preserve"> этапом развития. Т</w:t>
      </w:r>
      <w:r w:rsidRPr="00775FEF">
        <w:rPr>
          <w:rFonts w:ascii="Franklin Gothic Book" w:hAnsi="Franklin Gothic Book" w:cs="Arial" w:hint="eastAsia"/>
          <w:bCs/>
          <w:sz w:val="24"/>
          <w:szCs w:val="20"/>
        </w:rPr>
        <w:t>ам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хоть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какая</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линия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которая</w:t>
      </w:r>
      <w:r w:rsidRPr="00775FEF">
        <w:rPr>
          <w:rFonts w:ascii="Franklin Gothic Book" w:hAnsi="Franklin Gothic Book" w:cs="Arial"/>
          <w:bCs/>
          <w:sz w:val="24"/>
          <w:szCs w:val="20"/>
        </w:rPr>
        <w:t xml:space="preserve"> реально </w:t>
      </w:r>
      <w:r w:rsidRPr="00775FEF">
        <w:rPr>
          <w:rFonts w:ascii="Franklin Gothic Book" w:hAnsi="Franklin Gothic Book" w:cs="Arial" w:hint="eastAsia"/>
          <w:bCs/>
          <w:sz w:val="24"/>
          <w:szCs w:val="20"/>
        </w:rPr>
        <w:t>прослеживается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хоть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интересная</w:t>
      </w:r>
      <w:r w:rsidRPr="00775FEF">
        <w:rPr>
          <w:rFonts w:ascii="Franklin Gothic Book" w:hAnsi="Franklin Gothic Book" w:cs="Arial"/>
          <w:bCs/>
          <w:sz w:val="24"/>
          <w:szCs w:val="20"/>
        </w:rPr>
        <w:t>. Ч</w:t>
      </w:r>
      <w:r w:rsidRPr="00775FEF">
        <w:rPr>
          <w:rFonts w:ascii="Franklin Gothic Book" w:hAnsi="Franklin Gothic Book" w:cs="Arial" w:hint="eastAsia"/>
          <w:bCs/>
          <w:sz w:val="24"/>
          <w:szCs w:val="20"/>
        </w:rPr>
        <w:t>уть</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чуть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конца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конечно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доделали</w:t>
      </w:r>
      <w:r w:rsidRPr="00775FEF">
        <w:rPr>
          <w:rFonts w:ascii="Franklin Gothic Book" w:hAnsi="Franklin Gothic Book" w:cs="Arial"/>
          <w:bCs/>
          <w:sz w:val="24"/>
          <w:szCs w:val="20"/>
        </w:rPr>
        <w:t>. Д</w:t>
      </w:r>
      <w:r w:rsidRPr="00775FEF">
        <w:rPr>
          <w:rFonts w:ascii="Franklin Gothic Book" w:hAnsi="Franklin Gothic Book" w:cs="Arial" w:hint="eastAsia"/>
          <w:bCs/>
          <w:sz w:val="24"/>
          <w:szCs w:val="20"/>
        </w:rPr>
        <w:t>оделали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было бы </w:t>
      </w:r>
      <w:r w:rsidRPr="00775FEF">
        <w:rPr>
          <w:rFonts w:ascii="Franklin Gothic Book" w:hAnsi="Franklin Gothic Book" w:cs="Arial" w:hint="eastAsia"/>
          <w:bCs/>
          <w:sz w:val="24"/>
          <w:szCs w:val="20"/>
        </w:rPr>
        <w:t>ещё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лучше</w:t>
      </w:r>
      <w:r w:rsidRPr="00775FEF">
        <w:rPr>
          <w:rFonts w:ascii="Franklin Gothic Book" w:hAnsi="Franklin Gothic Book" w:cs="Arial"/>
          <w:bCs/>
          <w:sz w:val="24"/>
          <w:szCs w:val="20"/>
        </w:rPr>
        <w:t>.</w:t>
      </w:r>
    </w:p>
    <w:p w14:paraId="032C226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А </w:t>
      </w:r>
      <w:r w:rsidRPr="00775FEF">
        <w:rPr>
          <w:rFonts w:ascii="Franklin Gothic Book" w:hAnsi="Franklin Gothic Book" w:cs="Arial" w:hint="eastAsia"/>
          <w:bCs/>
          <w:sz w:val="24"/>
          <w:szCs w:val="20"/>
        </w:rPr>
        <w:t>он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иностранец</w:t>
      </w:r>
      <w:r w:rsidRPr="00775FEF">
        <w:rPr>
          <w:rFonts w:ascii="Franklin Gothic Book" w:hAnsi="Franklin Gothic Book" w:cs="Arial"/>
          <w:bCs/>
          <w:sz w:val="24"/>
          <w:szCs w:val="20"/>
        </w:rPr>
        <w:t xml:space="preserve">? Я </w:t>
      </w:r>
      <w:r w:rsidRPr="00775FEF">
        <w:rPr>
          <w:rFonts w:ascii="Franklin Gothic Book" w:hAnsi="Franklin Gothic Book" w:cs="Arial" w:hint="eastAsia"/>
          <w:bCs/>
          <w:sz w:val="24"/>
          <w:szCs w:val="20"/>
        </w:rPr>
        <w:t>так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понимаю</w:t>
      </w:r>
      <w:r w:rsidRPr="00775FEF">
        <w:rPr>
          <w:rFonts w:ascii="Franklin Gothic Book" w:hAnsi="Franklin Gothic Book" w:cs="Arial"/>
          <w:bCs/>
          <w:sz w:val="24"/>
          <w:szCs w:val="20"/>
        </w:rPr>
        <w:t xml:space="preserve">. Я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нашёл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одной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иностранной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фамилии</w:t>
      </w:r>
      <w:r w:rsidRPr="00775FEF">
        <w:rPr>
          <w:rFonts w:ascii="Franklin Gothic Book" w:hAnsi="Franklin Gothic Book" w:cs="Arial"/>
          <w:bCs/>
          <w:sz w:val="24"/>
          <w:szCs w:val="20"/>
        </w:rPr>
        <w:t>.</w:t>
      </w:r>
    </w:p>
    <w:p w14:paraId="4F311F30"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П</w:t>
      </w:r>
      <w:r w:rsidRPr="00775FEF">
        <w:rPr>
          <w:rFonts w:ascii="Franklin Gothic Book" w:hAnsi="Franklin Gothic Book" w:cs="Arial" w:hint="eastAsia"/>
          <w:b/>
          <w:bCs/>
          <w:sz w:val="24"/>
          <w:szCs w:val="20"/>
        </w:rPr>
        <w:t>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поводу</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актёров</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сейчас</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ничего</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не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могу</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вам</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сказать</w:t>
      </w:r>
      <w:r w:rsidRPr="00775FEF">
        <w:rPr>
          <w:rFonts w:ascii="Franklin Gothic Book" w:hAnsi="Franklin Gothic Book" w:cs="Arial"/>
          <w:b/>
          <w:bCs/>
          <w:sz w:val="24"/>
          <w:szCs w:val="20"/>
        </w:rPr>
        <w:t>.</w:t>
      </w:r>
    </w:p>
    <w:p w14:paraId="2A8656B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Я среди актёров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нашёл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одной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иностранной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фамилии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кстати</w:t>
      </w:r>
      <w:r w:rsidRPr="00775FEF">
        <w:rPr>
          <w:rFonts w:ascii="Franklin Gothic Book" w:hAnsi="Franklin Gothic Book" w:cs="Arial"/>
          <w:bCs/>
          <w:sz w:val="24"/>
          <w:szCs w:val="20"/>
        </w:rPr>
        <w:t>.</w:t>
      </w:r>
    </w:p>
    <w:p w14:paraId="7EBAB3DA"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w:t>
      </w:r>
      <w:r w:rsidRPr="00775FEF">
        <w:rPr>
          <w:rFonts w:ascii="Franklin Gothic Book" w:hAnsi="Franklin Gothic Book" w:cs="Arial" w:hint="eastAsia"/>
          <w:b/>
          <w:bCs/>
          <w:sz w:val="24"/>
          <w:szCs w:val="20"/>
        </w:rPr>
        <w:t>орошо</w:t>
      </w:r>
      <w:r w:rsidRPr="00775FEF">
        <w:rPr>
          <w:rFonts w:ascii="Franklin Gothic Book" w:hAnsi="Franklin Gothic Book" w:cs="Arial"/>
          <w:b/>
          <w:bCs/>
          <w:sz w:val="24"/>
          <w:szCs w:val="20"/>
        </w:rPr>
        <w:t xml:space="preserve">. А </w:t>
      </w:r>
      <w:r w:rsidRPr="00775FEF">
        <w:rPr>
          <w:rFonts w:ascii="Franklin Gothic Book" w:hAnsi="Franklin Gothic Book" w:cs="Arial" w:hint="eastAsia"/>
          <w:b/>
          <w:bCs/>
          <w:sz w:val="24"/>
          <w:szCs w:val="20"/>
        </w:rPr>
        <w:t>какие</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чувства</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он</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вызывает</w:t>
      </w:r>
      <w:r w:rsidRPr="00775FEF">
        <w:rPr>
          <w:rFonts w:ascii="Franklin Gothic Book" w:hAnsi="Franklin Gothic Book" w:cs="Arial"/>
          <w:b/>
          <w:bCs/>
          <w:sz w:val="24"/>
          <w:szCs w:val="20"/>
        </w:rPr>
        <w:t>?</w:t>
      </w:r>
    </w:p>
    <w:p w14:paraId="5B92A38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У </w:t>
      </w:r>
      <w:r w:rsidRPr="00775FEF">
        <w:rPr>
          <w:rFonts w:ascii="Franklin Gothic Book" w:hAnsi="Franklin Gothic Book" w:cs="Arial" w:hint="eastAsia"/>
          <w:bCs/>
          <w:sz w:val="24"/>
          <w:szCs w:val="20"/>
        </w:rPr>
        <w:t>меня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актёров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принципе</w:t>
      </w:r>
      <w:r w:rsidRPr="00775FEF">
        <w:rPr>
          <w:rFonts w:ascii="Franklin Gothic Book" w:hAnsi="Franklin Gothic Book" w:cs="Arial"/>
          <w:bCs/>
          <w:sz w:val="24"/>
          <w:szCs w:val="20"/>
        </w:rPr>
        <w:t xml:space="preserve">, из </w:t>
      </w:r>
      <w:r w:rsidRPr="00775FEF">
        <w:rPr>
          <w:rFonts w:ascii="Franklin Gothic Book" w:hAnsi="Franklin Gothic Book" w:cs="Arial" w:hint="eastAsia"/>
          <w:bCs/>
          <w:sz w:val="24"/>
          <w:szCs w:val="20"/>
        </w:rPr>
        <w:t>всех</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актёров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линия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лучше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кажется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сыграл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мальчик</w:t>
      </w:r>
      <w:r w:rsidRPr="00775FEF">
        <w:rPr>
          <w:rFonts w:ascii="Franklin Gothic Book" w:hAnsi="Franklin Gothic Book" w:cs="Arial"/>
          <w:bCs/>
          <w:sz w:val="24"/>
          <w:szCs w:val="20"/>
        </w:rPr>
        <w:t>.</w:t>
      </w:r>
    </w:p>
    <w:p w14:paraId="23999E69"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М</w:t>
      </w:r>
      <w:r w:rsidRPr="00775FEF">
        <w:rPr>
          <w:rFonts w:ascii="Franklin Gothic Book" w:hAnsi="Franklin Gothic Book" w:cs="Arial" w:hint="eastAsia"/>
          <w:b/>
          <w:bCs/>
          <w:sz w:val="24"/>
          <w:szCs w:val="20"/>
        </w:rPr>
        <w:t>альчик</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сыграл</w:t>
      </w:r>
      <w:r w:rsidRPr="00775FEF">
        <w:rPr>
          <w:rFonts w:ascii="Franklin Gothic Book" w:hAnsi="Franklin Gothic Book" w:cs="Arial"/>
          <w:b/>
          <w:bCs/>
          <w:sz w:val="24"/>
          <w:szCs w:val="20"/>
        </w:rPr>
        <w:t xml:space="preserve"> </w:t>
      </w:r>
      <w:r w:rsidRPr="00775FEF">
        <w:rPr>
          <w:rFonts w:ascii="Franklin Gothic Book" w:hAnsi="Franklin Gothic Book" w:cs="Arial" w:hint="eastAsia"/>
          <w:b/>
          <w:bCs/>
          <w:sz w:val="24"/>
          <w:szCs w:val="20"/>
        </w:rPr>
        <w:t>хорошо</w:t>
      </w:r>
      <w:r w:rsidRPr="00775FEF">
        <w:rPr>
          <w:rFonts w:ascii="Franklin Gothic Book" w:hAnsi="Franklin Gothic Book" w:cs="Arial"/>
          <w:b/>
          <w:bCs/>
          <w:sz w:val="24"/>
          <w:szCs w:val="20"/>
        </w:rPr>
        <w:t>.</w:t>
      </w:r>
    </w:p>
    <w:p w14:paraId="575EE67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В</w:t>
      </w:r>
      <w:r w:rsidRPr="00775FEF">
        <w:rPr>
          <w:rFonts w:ascii="Franklin Gothic Book" w:hAnsi="Franklin Gothic Book" w:cs="Arial" w:hint="eastAsia"/>
          <w:bCs/>
          <w:sz w:val="24"/>
          <w:szCs w:val="20"/>
        </w:rPr>
        <w:t>ытянул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есть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нужный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момент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глаза</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слезились</w:t>
      </w:r>
      <w:r w:rsidRPr="00775FEF">
        <w:rPr>
          <w:rFonts w:ascii="Franklin Gothic Book" w:hAnsi="Franklin Gothic Book" w:cs="Arial"/>
          <w:bCs/>
          <w:sz w:val="24"/>
          <w:szCs w:val="20"/>
        </w:rPr>
        <w:t xml:space="preserve">, и </w:t>
      </w:r>
      <w:r w:rsidRPr="00775FEF">
        <w:rPr>
          <w:rFonts w:ascii="Franklin Gothic Book" w:hAnsi="Franklin Gothic Book" w:cs="Arial" w:hint="eastAsia"/>
          <w:bCs/>
          <w:sz w:val="24"/>
          <w:szCs w:val="20"/>
        </w:rPr>
        <w:t>какие</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ступоры</w:t>
      </w:r>
      <w:r w:rsidRPr="00775FEF">
        <w:rPr>
          <w:rFonts w:ascii="Franklin Gothic Book" w:hAnsi="Franklin Gothic Book" w:cs="Arial"/>
          <w:bCs/>
          <w:sz w:val="24"/>
          <w:szCs w:val="20"/>
        </w:rPr>
        <w:t xml:space="preserve">, </w:t>
      </w:r>
      <w:proofErr w:type="spellStart"/>
      <w:r w:rsidRPr="00775FEF">
        <w:rPr>
          <w:rFonts w:ascii="Franklin Gothic Book" w:hAnsi="Franklin Gothic Book" w:cs="Arial" w:hint="eastAsia"/>
          <w:bCs/>
          <w:sz w:val="24"/>
          <w:szCs w:val="20"/>
        </w:rPr>
        <w:t>непонятки</w:t>
      </w:r>
      <w:proofErr w:type="spellEnd"/>
      <w:r w:rsidRPr="00775FEF">
        <w:rPr>
          <w:rFonts w:ascii="Franklin Gothic Book" w:hAnsi="Franklin Gothic Book" w:cs="Arial"/>
          <w:bCs/>
          <w:sz w:val="24"/>
          <w:szCs w:val="20"/>
        </w:rPr>
        <w:t>. М</w:t>
      </w:r>
      <w:r w:rsidRPr="00775FEF">
        <w:rPr>
          <w:rFonts w:ascii="Franklin Gothic Book" w:hAnsi="Franklin Gothic Book" w:cs="Arial" w:hint="eastAsia"/>
          <w:bCs/>
          <w:sz w:val="24"/>
          <w:szCs w:val="20"/>
        </w:rPr>
        <w:t>ожет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раскрыли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историю</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опять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пошёл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разведку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попал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из</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лаборантов</w:t>
      </w:r>
      <w:r w:rsidRPr="00775FEF">
        <w:rPr>
          <w:rFonts w:ascii="Franklin Gothic Book" w:hAnsi="Franklin Gothic Book" w:cs="Arial"/>
          <w:bCs/>
          <w:sz w:val="24"/>
          <w:szCs w:val="20"/>
        </w:rPr>
        <w:t>. Е</w:t>
      </w:r>
      <w:r w:rsidRPr="00775FEF">
        <w:rPr>
          <w:rFonts w:ascii="Franklin Gothic Book" w:hAnsi="Franklin Gothic Book" w:cs="Arial" w:hint="eastAsia"/>
          <w:bCs/>
          <w:sz w:val="24"/>
          <w:szCs w:val="20"/>
        </w:rPr>
        <w:t>сли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наверное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раскрыли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как</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бы</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дольше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прослеживался</w:t>
      </w:r>
      <w:r w:rsidRPr="00775FEF">
        <w:rPr>
          <w:rFonts w:ascii="Franklin Gothic Book" w:hAnsi="Franklin Gothic Book" w:cs="Arial"/>
          <w:bCs/>
          <w:sz w:val="24"/>
          <w:szCs w:val="20"/>
        </w:rPr>
        <w:t>.</w:t>
      </w:r>
    </w:p>
    <w:p w14:paraId="6EBCC95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И </w:t>
      </w:r>
      <w:r w:rsidRPr="00775FEF">
        <w:rPr>
          <w:rFonts w:ascii="Franklin Gothic Book" w:hAnsi="Franklin Gothic Book" w:cs="Arial" w:hint="eastAsia"/>
          <w:bCs/>
          <w:sz w:val="24"/>
          <w:szCs w:val="20"/>
        </w:rPr>
        <w:t>чем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всё</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кончилось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тоже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непонятно</w:t>
      </w:r>
      <w:r w:rsidRPr="00775FEF">
        <w:rPr>
          <w:rFonts w:ascii="Franklin Gothic Book" w:hAnsi="Franklin Gothic Book" w:cs="Arial"/>
          <w:bCs/>
          <w:sz w:val="24"/>
          <w:szCs w:val="20"/>
        </w:rPr>
        <w:t>.</w:t>
      </w:r>
    </w:p>
    <w:p w14:paraId="5B84BB1D" w14:textId="77777777" w:rsidR="00775FEF" w:rsidRPr="00775FEF" w:rsidRDefault="00775FEF" w:rsidP="00775FEF">
      <w:pPr>
        <w:spacing w:before="120" w:after="0"/>
        <w:jc w:val="both"/>
        <w:rPr>
          <w:rFonts w:ascii="Franklin Gothic Book" w:hAnsi="Franklin Gothic Book" w:cs="Arial"/>
          <w:bCs/>
          <w:sz w:val="24"/>
          <w:szCs w:val="24"/>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Е</w:t>
      </w:r>
      <w:r w:rsidRPr="00775FEF">
        <w:rPr>
          <w:rFonts w:ascii="Franklin Gothic Book" w:hAnsi="Franklin Gothic Book" w:cs="Arial" w:hint="eastAsia"/>
          <w:bCs/>
          <w:sz w:val="24"/>
          <w:szCs w:val="20"/>
        </w:rPr>
        <w:t>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муж</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пытался</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раскрыть</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конца</w:t>
      </w:r>
      <w:r w:rsidRPr="00775FEF">
        <w:rPr>
          <w:rFonts w:ascii="Franklin Gothic Book" w:hAnsi="Franklin Gothic Book" w:cs="Arial"/>
          <w:bCs/>
          <w:sz w:val="24"/>
          <w:szCs w:val="20"/>
        </w:rPr>
        <w:t xml:space="preserve">.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общий шум, говорят одновременно</w:t>
      </w:r>
      <w:r w:rsidRPr="00775FEF">
        <w:rPr>
          <w:rFonts w:ascii="Franklin Gothic Book" w:hAnsi="Franklin Gothic Book" w:cs="Arial"/>
          <w:bCs/>
          <w:sz w:val="24"/>
          <w:szCs w:val="24"/>
        </w:rPr>
        <w:t>).</w:t>
      </w:r>
    </w:p>
    <w:p w14:paraId="0E0B1D7B" w14:textId="77777777" w:rsidR="00775FEF" w:rsidRPr="00775FEF" w:rsidRDefault="00775FEF" w:rsidP="00775FEF">
      <w:pPr>
        <w:spacing w:before="120" w:after="0"/>
        <w:jc w:val="both"/>
        <w:rPr>
          <w:rFonts w:ascii="Franklin Gothic Book" w:hAnsi="Franklin Gothic Book" w:cs="Arial"/>
          <w:bCs/>
          <w:sz w:val="24"/>
          <w:szCs w:val="24"/>
        </w:rPr>
      </w:pPr>
      <w:r w:rsidRPr="00775FEF">
        <w:rPr>
          <w:rFonts w:ascii="Franklin Gothic Book" w:hAnsi="Franklin Gothic Book" w:cs="Arial"/>
          <w:b/>
          <w:bCs/>
          <w:sz w:val="24"/>
          <w:szCs w:val="24"/>
        </w:rPr>
        <w:t xml:space="preserve">Мужчина: </w:t>
      </w:r>
      <w:r w:rsidRPr="00775FEF">
        <w:rPr>
          <w:rFonts w:ascii="Franklin Gothic Book" w:hAnsi="Franklin Gothic Book" w:cs="Arial"/>
          <w:bCs/>
          <w:sz w:val="24"/>
          <w:szCs w:val="20"/>
        </w:rPr>
        <w:t>З</w:t>
      </w:r>
      <w:r w:rsidRPr="00775FEF">
        <w:rPr>
          <w:rFonts w:ascii="Franklin Gothic Book" w:hAnsi="Franklin Gothic Book" w:cs="Arial" w:hint="eastAsia"/>
          <w:bCs/>
          <w:sz w:val="24"/>
          <w:szCs w:val="20"/>
        </w:rPr>
        <w:t>ачем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бросил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слушал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это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значит</w:t>
      </w:r>
      <w:r w:rsidRPr="00775FEF">
        <w:rPr>
          <w:rFonts w:ascii="Franklin Gothic Book" w:hAnsi="Franklin Gothic Book" w:cs="Arial"/>
          <w:bCs/>
          <w:sz w:val="24"/>
          <w:szCs w:val="20"/>
        </w:rPr>
        <w:t xml:space="preserve">? </w:t>
      </w:r>
      <w:r w:rsidRPr="00775FEF">
        <w:rPr>
          <w:rFonts w:ascii="Franklin Gothic Book" w:hAnsi="Franklin Gothic Book" w:cs="Arial"/>
          <w:bCs/>
          <w:sz w:val="24"/>
          <w:szCs w:val="24"/>
        </w:rPr>
        <w:t>(</w:t>
      </w:r>
      <w:r w:rsidRPr="00775FEF">
        <w:rPr>
          <w:rFonts w:ascii="Franklin Gothic Book" w:hAnsi="Franklin Gothic Book" w:cs="Arial"/>
          <w:bCs/>
          <w:i/>
          <w:iCs/>
          <w:sz w:val="24"/>
          <w:szCs w:val="24"/>
        </w:rPr>
        <w:t>общий шум, говорят одновременно</w:t>
      </w:r>
      <w:r w:rsidRPr="00775FEF">
        <w:rPr>
          <w:rFonts w:ascii="Franklin Gothic Book" w:hAnsi="Franklin Gothic Book" w:cs="Arial"/>
          <w:bCs/>
          <w:sz w:val="24"/>
          <w:szCs w:val="24"/>
        </w:rPr>
        <w:t>).</w:t>
      </w:r>
    </w:p>
    <w:p w14:paraId="5B76B84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4"/>
        </w:rPr>
        <w:t xml:space="preserve">Женщина: </w:t>
      </w:r>
      <w:r w:rsidRPr="00775FEF">
        <w:rPr>
          <w:rFonts w:ascii="Franklin Gothic Book" w:hAnsi="Franklin Gothic Book" w:cs="Arial"/>
          <w:bCs/>
          <w:sz w:val="24"/>
          <w:szCs w:val="20"/>
        </w:rPr>
        <w:t>Н</w:t>
      </w:r>
      <w:r w:rsidRPr="00775FEF">
        <w:rPr>
          <w:rFonts w:ascii="Franklin Gothic Book" w:hAnsi="Franklin Gothic Book" w:cs="Arial" w:hint="eastAsia"/>
          <w:bCs/>
          <w:sz w:val="24"/>
          <w:szCs w:val="20"/>
        </w:rPr>
        <w:t>ет</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второй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серии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когда</w:t>
      </w:r>
      <w:r w:rsidRPr="00775FEF">
        <w:rPr>
          <w:rFonts w:ascii="Franklin Gothic Book" w:hAnsi="Franklin Gothic Book" w:cs="Arial"/>
          <w:bCs/>
          <w:sz w:val="24"/>
          <w:szCs w:val="20"/>
        </w:rPr>
        <w:t xml:space="preserve"> его </w:t>
      </w:r>
      <w:r w:rsidRPr="00775FEF">
        <w:rPr>
          <w:rFonts w:ascii="Franklin Gothic Book" w:hAnsi="Franklin Gothic Book" w:cs="Arial" w:hint="eastAsia"/>
          <w:bCs/>
          <w:sz w:val="24"/>
          <w:szCs w:val="20"/>
        </w:rPr>
        <w:t>назначали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ему</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сказали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что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один</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полицейский</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переспал</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с</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другим</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и</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его</w:t>
      </w:r>
      <w:r w:rsidRPr="00775FEF">
        <w:rPr>
          <w:rFonts w:ascii="Franklin Gothic Book" w:hAnsi="Franklin Gothic Book" w:cs="Arial"/>
          <w:bCs/>
          <w:sz w:val="24"/>
          <w:szCs w:val="20"/>
        </w:rPr>
        <w:t xml:space="preserve"> </w:t>
      </w:r>
      <w:r w:rsidRPr="00775FEF">
        <w:rPr>
          <w:rFonts w:ascii="Franklin Gothic Book" w:hAnsi="Franklin Gothic Book" w:cs="Arial" w:hint="eastAsia"/>
          <w:bCs/>
          <w:sz w:val="24"/>
          <w:szCs w:val="20"/>
        </w:rPr>
        <w:t>повысят</w:t>
      </w:r>
      <w:r w:rsidRPr="00775FEF">
        <w:rPr>
          <w:rFonts w:ascii="Franklin Gothic Book" w:hAnsi="Franklin Gothic Book" w:cs="Arial"/>
          <w:bCs/>
          <w:sz w:val="24"/>
          <w:szCs w:val="20"/>
        </w:rPr>
        <w:t>. То есть он переспал с тем, кто повыше по званию. Всё, его повысили.</w:t>
      </w:r>
    </w:p>
    <w:p w14:paraId="74881EE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А, так было?</w:t>
      </w:r>
    </w:p>
    <w:p w14:paraId="251797E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w:t>
      </w:r>
    </w:p>
    <w:p w14:paraId="152C6EE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Не сразу же в контрразведку с русским.</w:t>
      </w:r>
    </w:p>
    <w:p w14:paraId="64A6C3B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Смотря, знаете, наша главная героиня тоже явно не просто так везде ходила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6CB04296"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Наталья, главная героиня, какая версия по поводу того?</w:t>
      </w:r>
    </w:p>
    <w:p w14:paraId="40F76A4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Наталья: </w:t>
      </w:r>
      <w:r w:rsidRPr="00775FEF">
        <w:rPr>
          <w:rFonts w:ascii="Franklin Gothic Book" w:hAnsi="Franklin Gothic Book" w:cs="Arial"/>
          <w:bCs/>
          <w:sz w:val="24"/>
          <w:szCs w:val="20"/>
        </w:rPr>
        <w:t>Я считаю, что конечно же, все просто такие. Нет, я не такая, я никогда не пересплю с миллиардером, уйди от меня, поганый ты такой.</w:t>
      </w:r>
    </w:p>
    <w:p w14:paraId="6EB5144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Я чувствую, что ты думаешь.</w:t>
      </w:r>
    </w:p>
    <w:p w14:paraId="33D917D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Наталья: </w:t>
      </w:r>
      <w:r w:rsidRPr="00775FEF">
        <w:rPr>
          <w:rFonts w:ascii="Franklin Gothic Book" w:hAnsi="Franklin Gothic Book" w:cs="Arial"/>
          <w:bCs/>
          <w:sz w:val="24"/>
          <w:szCs w:val="20"/>
        </w:rPr>
        <w:t>Мне нужен мошенник, который сосёт из меня деньги. Пока, дорогой.</w:t>
      </w:r>
    </w:p>
    <w:p w14:paraId="2A74070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Искренняя русская душа.</w:t>
      </w:r>
    </w:p>
    <w:p w14:paraId="403F017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Наталья: </w:t>
      </w:r>
      <w:r w:rsidRPr="00775FEF">
        <w:rPr>
          <w:rFonts w:ascii="Franklin Gothic Book" w:hAnsi="Franklin Gothic Book" w:cs="Arial"/>
          <w:bCs/>
          <w:sz w:val="24"/>
          <w:szCs w:val="20"/>
        </w:rPr>
        <w:t>Искренняя душа.</w:t>
      </w:r>
    </w:p>
    <w:p w14:paraId="4C28359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Правильно, кстати. А что, мало русских женщин обманывают мигранты, я не пойму? Так и есть, в принципе, это правда.</w:t>
      </w:r>
    </w:p>
    <w:p w14:paraId="3D9C589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Людей, которые в сложной ситуации, с детского чужого телефона на свадьбе какого-то там высокопоставленного чиновника имеют возможность позвонить помощнику генерала ФСБ. Как бы.</w:t>
      </w:r>
    </w:p>
    <w:p w14:paraId="31FE786F"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Нереалистично? (</w:t>
      </w:r>
      <w:r w:rsidRPr="00775FEF">
        <w:rPr>
          <w:rFonts w:ascii="Franklin Gothic Book" w:hAnsi="Franklin Gothic Book" w:cs="Arial"/>
          <w:b/>
          <w:bCs/>
          <w:i/>
          <w:iCs/>
          <w:sz w:val="24"/>
          <w:szCs w:val="20"/>
        </w:rPr>
        <w:t>общий шум, говорят одновременно</w:t>
      </w:r>
      <w:r w:rsidRPr="00775FEF">
        <w:rPr>
          <w:rFonts w:ascii="Franklin Gothic Book" w:hAnsi="Franklin Gothic Book" w:cs="Arial"/>
          <w:b/>
          <w:bCs/>
          <w:sz w:val="24"/>
          <w:szCs w:val="20"/>
        </w:rPr>
        <w:t>).</w:t>
      </w:r>
    </w:p>
    <w:p w14:paraId="0A5F184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Я такая думаю, нет, она вообще не шпионка, она вообще не такая, не агент. Но почему-то я знаю наизусть номер телефона, чтобы позвонить с другого телефона, причём, ребёнка обязательно американского.</w:t>
      </w:r>
    </w:p>
    <w:p w14:paraId="7D3379D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В голове держит.</w:t>
      </w:r>
    </w:p>
    <w:p w14:paraId="3AD523D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Да. То есть мы же все, наверное, запоминаем телефон мамы, папы и знакомых </w:t>
      </w:r>
      <w:proofErr w:type="spellStart"/>
      <w:r w:rsidRPr="00775FEF">
        <w:rPr>
          <w:rFonts w:ascii="Franklin Gothic Book" w:hAnsi="Franklin Gothic Book" w:cs="Arial"/>
          <w:bCs/>
          <w:sz w:val="24"/>
          <w:szCs w:val="20"/>
        </w:rPr>
        <w:t>ФСБщиков</w:t>
      </w:r>
      <w:proofErr w:type="spellEnd"/>
      <w:r w:rsidRPr="00775FEF">
        <w:rPr>
          <w:rFonts w:ascii="Franklin Gothic Book" w:hAnsi="Franklin Gothic Book" w:cs="Arial"/>
          <w:bCs/>
          <w:sz w:val="24"/>
          <w:szCs w:val="20"/>
        </w:rPr>
        <w:t xml:space="preserve">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1DCCAB9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proofErr w:type="spellStart"/>
      <w:r w:rsidRPr="00775FEF">
        <w:rPr>
          <w:rFonts w:ascii="Franklin Gothic Book" w:hAnsi="Franklin Gothic Book" w:cs="Arial"/>
          <w:bCs/>
          <w:sz w:val="24"/>
          <w:szCs w:val="20"/>
        </w:rPr>
        <w:t>ФСБщики</w:t>
      </w:r>
      <w:proofErr w:type="spellEnd"/>
      <w:r w:rsidRPr="00775FEF">
        <w:rPr>
          <w:rFonts w:ascii="Franklin Gothic Book" w:hAnsi="Franklin Gothic Book" w:cs="Arial"/>
          <w:bCs/>
          <w:sz w:val="24"/>
          <w:szCs w:val="20"/>
        </w:rPr>
        <w:t xml:space="preserve"> – это как папа, наверное.</w:t>
      </w:r>
    </w:p>
    <w:p w14:paraId="4FDEF04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Вообще, история сложная была. Но она с ней справилась.</w:t>
      </w:r>
    </w:p>
    <w:p w14:paraId="36B4D7B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w:t>
      </w:r>
    </w:p>
    <w:p w14:paraId="52C568D7"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Хорошо. Кельвин, давайте про него немножко. Кому он скорее симпатичен?</w:t>
      </w:r>
    </w:p>
    <w:p w14:paraId="7A53F19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Мне симпатичен.</w:t>
      </w:r>
    </w:p>
    <w:p w14:paraId="016941B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w:t>
      </w:r>
    </w:p>
    <w:p w14:paraId="3E0B0B7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Кстати, я тоже поддерживаю, в этом направлении.</w:t>
      </w:r>
    </w:p>
    <w:p w14:paraId="48C44D2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Он больше похож на главного героя.</w:t>
      </w:r>
    </w:p>
    <w:p w14:paraId="2DD0531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Да.</w:t>
      </w:r>
    </w:p>
    <w:p w14:paraId="2C117519"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Сергей, не симпатичен?</w:t>
      </w:r>
    </w:p>
    <w:p w14:paraId="34C619B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Сергей: </w:t>
      </w:r>
      <w:r w:rsidRPr="00775FEF">
        <w:rPr>
          <w:rFonts w:ascii="Franklin Gothic Book" w:hAnsi="Franklin Gothic Book" w:cs="Arial"/>
          <w:bCs/>
          <w:sz w:val="24"/>
          <w:szCs w:val="20"/>
        </w:rPr>
        <w:t>Я не готов оценивать героев. Мне только чёрненькая тётенька полная понравилась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2ED4A4CC"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Сейчас про тётеньку. Хорошо. А если говорить про Кельвина, там его поступки какие-то, всё, что с ним в сериале происходит, то, что он делает. Понятна ли там мотивация, раскрыт ли его характер? Или есть там что-то, что непонятно, не раскрыто?</w:t>
      </w:r>
    </w:p>
    <w:p w14:paraId="2EC2E58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У Кельвина?</w:t>
      </w:r>
    </w:p>
    <w:p w14:paraId="05EB2C9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Да, там есть момент непонятный. То есть изначально он какой-то тюфяк, который не может никому возразить, не может там поговорить с руководством. И потом, раз, жёсткий допрос, всё. С чего-то он уже на кого-то уже и орёт.</w:t>
      </w:r>
    </w:p>
    <w:p w14:paraId="2A1AE644"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Поменялся резко?</w:t>
      </w:r>
    </w:p>
    <w:p w14:paraId="65007BC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Это что какие изменения там за пару недель?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5E990FD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Его не сразу поставили начальником над этой девушкой же. Он не просто даже там перешёл, а сразу надо этой девушкой, которая достаточно большой послужной список.</w:t>
      </w:r>
    </w:p>
    <w:p w14:paraId="31011AF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То, что непонятно с ним было.</w:t>
      </w:r>
    </w:p>
    <w:p w14:paraId="12758075"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Тоже было странно?</w:t>
      </w:r>
    </w:p>
    <w:p w14:paraId="40CDB77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Откуда он взял деньги – первый вопрос. Второй момент, развелись они в итоге, и выяснили ли он со своим супругом, что вообще, эта ситуация.</w:t>
      </w:r>
    </w:p>
    <w:p w14:paraId="2F04E59E"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Что там было?</w:t>
      </w:r>
    </w:p>
    <w:p w14:paraId="69E9A28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Потому что это такая ситуация.</w:t>
      </w:r>
    </w:p>
    <w:p w14:paraId="430C335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Кому он должен, за что?</w:t>
      </w:r>
    </w:p>
    <w:p w14:paraId="461A497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 лейтмотив был такой серьёзный, который он держал, скажем так, напряжение.</w:t>
      </w:r>
    </w:p>
    <w:p w14:paraId="7981A1F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Он привлекал инвестиции, там было сказано, воровал деньги.</w:t>
      </w:r>
    </w:p>
    <w:p w14:paraId="7D304A7D"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Хорошо. А в какие моменты он был симпатичен?</w:t>
      </w:r>
    </w:p>
    <w:p w14:paraId="40A686A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Нет. Если речь про.</w:t>
      </w:r>
    </w:p>
    <w:p w14:paraId="4F89C95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 он что натворил?</w:t>
      </w:r>
    </w:p>
    <w:p w14:paraId="73FE837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Скорее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0606838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Проиграл, вроде бы?</w:t>
      </w:r>
    </w:p>
    <w:p w14:paraId="42F0083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Компания, которая бегала, выделила ему деньги на определённое развитие. Он же сказал, что, типа, я хочу новую форму – мне моя компания выделяет. Взял инвестиции, инвестиции, видимо, забрал. Куда он их дел, неясно. И как это связано с подпольными этими катализаторами, непонятно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 Типа, из-за чего долги, из-за того, что взял и инвестиции и не отдал.</w:t>
      </w:r>
    </w:p>
    <w:p w14:paraId="0D78E93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И проиграл.</w:t>
      </w:r>
    </w:p>
    <w:p w14:paraId="7297FA1C"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Хорошо. Анна, скажите, в какие моменты симпатию вызывал?</w:t>
      </w:r>
    </w:p>
    <w:p w14:paraId="4B62EC2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Анна: </w:t>
      </w:r>
      <w:r w:rsidRPr="00775FEF">
        <w:rPr>
          <w:rFonts w:ascii="Franklin Gothic Book" w:hAnsi="Franklin Gothic Book" w:cs="Arial"/>
          <w:bCs/>
          <w:sz w:val="24"/>
          <w:szCs w:val="20"/>
        </w:rPr>
        <w:t>В моменты взаимодействия с Марией. Что всё-таки он сталкивается, он ей верит. Но его это американское как бы долг ему мешает признать, что он ей верит. И второй момент, это когда всё-таки он решает быть честным с собой и со своим мужем. И говорит ему, что дальше мы так жить не можем. В этом да, была симпатия.</w:t>
      </w:r>
    </w:p>
    <w:p w14:paraId="2D0B3252"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Было ещё, были какие-то моменты, где он вызывал там симпатию?</w:t>
      </w:r>
    </w:p>
    <w:p w14:paraId="2196419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Отношение к работе, что он карьерист, добросовестные отношения.</w:t>
      </w:r>
    </w:p>
    <w:p w14:paraId="1C5E1FF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Да, кстати.</w:t>
      </w:r>
    </w:p>
    <w:p w14:paraId="61FDC4E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Это да.</w:t>
      </w:r>
    </w:p>
    <w:p w14:paraId="5F771719"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Хорошо. Ещё какие герои запомнились?</w:t>
      </w:r>
    </w:p>
    <w:p w14:paraId="76BE03B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Пейдж.</w:t>
      </w:r>
    </w:p>
    <w:p w14:paraId="72A1FB1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Да, Пейдж.</w:t>
      </w:r>
    </w:p>
    <w:p w14:paraId="4B2B942D"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Чем запомнилась она?</w:t>
      </w:r>
    </w:p>
    <w:p w14:paraId="61E059F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Сильная вера. Сама по себе сильная личность.</w:t>
      </w:r>
    </w:p>
    <w:p w14:paraId="76E732F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У неё харизма прям такая.</w:t>
      </w:r>
    </w:p>
    <w:p w14:paraId="1E9BF5D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w:t>
      </w:r>
    </w:p>
    <w:p w14:paraId="6033228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Типичная женщина для чёрных фильмов, так скажем.</w:t>
      </w:r>
    </w:p>
    <w:p w14:paraId="24C084B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w:t>
      </w:r>
    </w:p>
    <w:p w14:paraId="08AF202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Которая выделяется среди масс.</w:t>
      </w:r>
    </w:p>
    <w:p w14:paraId="4170D48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И резонирует, кстати.</w:t>
      </w:r>
    </w:p>
    <w:p w14:paraId="2095210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И это джазовое пение с высоким вокалом, это да.</w:t>
      </w:r>
    </w:p>
    <w:p w14:paraId="1420939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И реалистично, что такая женщина в тюрьме она главная среди своих вокруг девушек.</w:t>
      </w:r>
    </w:p>
    <w:p w14:paraId="40CAA201"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Вокруг девушек. А какие чувства она вызывала?</w:t>
      </w:r>
    </w:p>
    <w:p w14:paraId="38B5E94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Положительные. Потому что, в любом случае, когда мы смотрели негатив этот весь в этих тёмных красках, она как светлое пятно на фоне этого всего, неразберихи этой всей.</w:t>
      </w:r>
    </w:p>
    <w:p w14:paraId="35C2949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Да, и в третьей серии её пение разбавило эту скуку, от которой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04CA67B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Среди всех женщин она более справедливая.</w:t>
      </w:r>
    </w:p>
    <w:p w14:paraId="63FA175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Какой-то материнский образ, что она старше всех. И тоже как-то всех под крыло пытается взять, помочь.</w:t>
      </w:r>
    </w:p>
    <w:p w14:paraId="0C5F785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Организаторские способности. То есть она на воле явно что-то возглавляла. Может быть, хор какой-то.</w:t>
      </w:r>
    </w:p>
    <w:p w14:paraId="4597AF57"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А она как персонаж она раскрыта? Там понятны её мотивы?</w:t>
      </w:r>
    </w:p>
    <w:p w14:paraId="672E765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Нет.</w:t>
      </w:r>
    </w:p>
    <w:p w14:paraId="7C7FE53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Чисто эпизодический персонаж, сделанный для определённого.</w:t>
      </w:r>
    </w:p>
    <w:p w14:paraId="51894C7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Для украшения.</w:t>
      </w:r>
    </w:p>
    <w:p w14:paraId="1B484BA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Внесения ясности в сторону именно веры.</w:t>
      </w:r>
    </w:p>
    <w:p w14:paraId="3F8A086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w:t>
      </w:r>
    </w:p>
    <w:p w14:paraId="2D7111A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Это точка которая отсчёта, которая даёт переход. Она же, собственно, неверующая, а тут она становится благодаря ей. И ровным счётом, как ключевая.</w:t>
      </w:r>
    </w:p>
    <w:p w14:paraId="65BE793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 и кстати, они противопоставляют всё, кроме этого. То есть веру они, типа, оставили, какая бы не была. Даже Мария, когда шли они.</w:t>
      </w:r>
    </w:p>
    <w:p w14:paraId="573D65D5"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Противостояли России и Запада?</w:t>
      </w:r>
    </w:p>
    <w:p w14:paraId="69788C5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Она читала символ веры, читала Мария, а пели, скажем так, привычное им произведение.</w:t>
      </w:r>
    </w:p>
    <w:p w14:paraId="50AC0DD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Она была как бы в своей вере в православии.</w:t>
      </w:r>
    </w:p>
    <w:p w14:paraId="739CBC9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w:t>
      </w:r>
    </w:p>
    <w:p w14:paraId="5EFBB68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А происходящее было, собственно. Католики же они.</w:t>
      </w:r>
    </w:p>
    <w:p w14:paraId="79958858"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Хорошо. В Пейдж осталось что-то, что там в характере непонятно, не раскрыто, какая-то линия, может быть, не докручена?</w:t>
      </w:r>
    </w:p>
    <w:p w14:paraId="789C801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Ей не нужно было ничего такого прямо.</w:t>
      </w:r>
    </w:p>
    <w:p w14:paraId="26EBEB5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 Второстепенно она добавляла, что необходимость.</w:t>
      </w:r>
    </w:p>
    <w:p w14:paraId="43AF7C56"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Ещё какие-то были герои, или персонажи, кто запомнился?</w:t>
      </w:r>
    </w:p>
    <w:p w14:paraId="3E41B70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Игорь.</w:t>
      </w:r>
    </w:p>
    <w:p w14:paraId="7A173B77"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Кстати, про Игоря. Чем он запомнился?</w:t>
      </w:r>
    </w:p>
    <w:p w14:paraId="68513FB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Он милый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1006102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Солнце который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53A62BEA"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Какие чувства вызывает?</w:t>
      </w:r>
    </w:p>
    <w:p w14:paraId="28EF8CF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Положительные.</w:t>
      </w:r>
    </w:p>
    <w:p w14:paraId="0900D61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 он искренний.</w:t>
      </w:r>
    </w:p>
    <w:p w14:paraId="00215CA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Пронёс свою любовь, получается, несмотря даже на то, что женился, родился ребёнок. А он всё равно как бы в сердце оставил Марию.</w:t>
      </w:r>
    </w:p>
    <w:p w14:paraId="1AEC9D5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Да, и помогал, насколько он мог.</w:t>
      </w:r>
    </w:p>
    <w:p w14:paraId="025D7D5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 всё время.</w:t>
      </w:r>
    </w:p>
    <w:p w14:paraId="579EF75B"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Если говорить про его характер, поступки, вот здесь понятно, непонятно, раскрыто, не раскрыто?</w:t>
      </w:r>
    </w:p>
    <w:p w14:paraId="08843C1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w:t>
      </w:r>
    </w:p>
    <w:p w14:paraId="540253F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То, что думает он достаточно долго. Он же видел, что безответная любовь, она с ним не будет.</w:t>
      </w:r>
    </w:p>
    <w:p w14:paraId="785CE0A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Однолюб.</w:t>
      </w:r>
    </w:p>
    <w:p w14:paraId="1E228AE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Вот это летать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2E36C67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А потом, раз, и он уже с женой и с ребёнком. Нормально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066865DA"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Мне понравилась?</w:t>
      </w:r>
    </w:p>
    <w:p w14:paraId="6E180C86" w14:textId="7A61B678"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Его фраза, то есть мне понравился сам персонаж, скажем так. Он такой позитивный просто, потому что всё остальное негативное, скажем так, на контрасте. А это в конце, типа, любимая, когда у тебя только что жена и дочка была. Если, может быть, за такие хорошие ценност</w:t>
      </w:r>
      <w:r w:rsidR="004B4667">
        <w:rPr>
          <w:rFonts w:ascii="Franklin Gothic Book" w:hAnsi="Franklin Gothic Book" w:cs="Arial"/>
          <w:bCs/>
          <w:sz w:val="24"/>
          <w:szCs w:val="20"/>
        </w:rPr>
        <w:t>и, он только что пришёл с войны</w:t>
      </w:r>
      <w:r w:rsidRPr="00775FEF">
        <w:rPr>
          <w:rFonts w:ascii="Franklin Gothic Book" w:hAnsi="Franklin Gothic Book" w:cs="Arial"/>
          <w:bCs/>
          <w:sz w:val="24"/>
          <w:szCs w:val="20"/>
        </w:rPr>
        <w:t>, потерял зрение, то как бы люди по-другому оценивают немножко своё. Как-то это странно.</w:t>
      </w:r>
    </w:p>
    <w:p w14:paraId="2BA55097" w14:textId="4A54A7BF"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004B4667">
        <w:rPr>
          <w:rFonts w:ascii="Franklin Gothic Book" w:hAnsi="Franklin Gothic Book" w:cs="Arial"/>
          <w:bCs/>
          <w:sz w:val="24"/>
          <w:szCs w:val="20"/>
        </w:rPr>
        <w:t>Любовь в сердце, может, остала</w:t>
      </w:r>
      <w:r w:rsidRPr="00775FEF">
        <w:rPr>
          <w:rFonts w:ascii="Franklin Gothic Book" w:hAnsi="Franklin Gothic Book" w:cs="Arial"/>
          <w:bCs/>
          <w:sz w:val="24"/>
          <w:szCs w:val="20"/>
        </w:rPr>
        <w:t>сь.</w:t>
      </w:r>
    </w:p>
    <w:p w14:paraId="0011778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И это не было сказано, типа, что любимая, скажем так, с какой-то подд</w:t>
      </w:r>
      <w:r w:rsidRPr="00775FEF">
        <w:rPr>
          <w:rFonts w:ascii="Franklin Gothic Book" w:hAnsi="Franklin Gothic Book" w:cs="Arial" w:hint="eastAsia"/>
          <w:bCs/>
          <w:sz w:val="24"/>
          <w:szCs w:val="20"/>
        </w:rPr>
        <w:t>ёвкой</w:t>
      </w:r>
      <w:r w:rsidRPr="00775FEF">
        <w:rPr>
          <w:rFonts w:ascii="Franklin Gothic Book" w:hAnsi="Franklin Gothic Book" w:cs="Arial"/>
          <w:bCs/>
          <w:sz w:val="24"/>
          <w:szCs w:val="20"/>
        </w:rPr>
        <w:t>. Это было реально, как бы, что я тебя до сих пор люблю.</w:t>
      </w:r>
    </w:p>
    <w:p w14:paraId="3922C17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Да, реальность, которая присутствует. И в каждом сердце мужчины, которые любят, мы любим один раз, по сути, однолюб. И вот он эту любовь пронёс на протяжении всего </w:t>
      </w:r>
      <w:r w:rsidRPr="00775FEF">
        <w:rPr>
          <w:rFonts w:ascii="Franklin Gothic Book" w:hAnsi="Franklin Gothic Book" w:cs="Arial" w:hint="eastAsia"/>
          <w:bCs/>
          <w:sz w:val="24"/>
          <w:szCs w:val="20"/>
        </w:rPr>
        <w:t>этого</w:t>
      </w:r>
      <w:r w:rsidRPr="00775FEF">
        <w:rPr>
          <w:rFonts w:ascii="Franklin Gothic Book" w:hAnsi="Franklin Gothic Book" w:cs="Arial"/>
          <w:bCs/>
          <w:sz w:val="24"/>
          <w:szCs w:val="20"/>
        </w:rPr>
        <w:t xml:space="preserve"> времени. Да, он пообещал ей, что мы станем счастливыми. Но счастливым – не значит, чтобы любить. И это ключевой момент. Это лейтмотив, который присутствовал. Конечно, это любимая, и она… ей стало сложно. Поэтому она дала своё обещание ему. Поэтому любим мы одних, живём с другими.</w:t>
      </w:r>
    </w:p>
    <w:p w14:paraId="0563F8A1"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Настя, вам скорее тоже понравилось? (</w:t>
      </w:r>
      <w:r w:rsidRPr="00775FEF">
        <w:rPr>
          <w:rFonts w:ascii="Franklin Gothic Book" w:hAnsi="Franklin Gothic Book" w:cs="Arial"/>
          <w:b/>
          <w:bCs/>
          <w:i/>
          <w:iCs/>
          <w:sz w:val="24"/>
          <w:szCs w:val="20"/>
        </w:rPr>
        <w:t>общий шум, говорят одновременно</w:t>
      </w:r>
      <w:r w:rsidRPr="00775FEF">
        <w:rPr>
          <w:rFonts w:ascii="Franklin Gothic Book" w:hAnsi="Franklin Gothic Book" w:cs="Arial"/>
          <w:b/>
          <w:bCs/>
          <w:sz w:val="24"/>
          <w:szCs w:val="20"/>
        </w:rPr>
        <w:t>).</w:t>
      </w:r>
    </w:p>
    <w:p w14:paraId="6745DAC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Он как будто бы её действительно до сих пор любил. А жена, ребёнок, это само собой разумеется, оно должно быть, как бы. Стереот</w:t>
      </w:r>
      <w:r w:rsidRPr="00775FEF">
        <w:rPr>
          <w:rFonts w:ascii="Franklin Gothic Book" w:hAnsi="Franklin Gothic Book" w:cs="Arial" w:hint="eastAsia"/>
          <w:bCs/>
          <w:sz w:val="24"/>
          <w:szCs w:val="20"/>
        </w:rPr>
        <w:t>ип</w:t>
      </w:r>
      <w:r w:rsidRPr="00775FEF">
        <w:rPr>
          <w:rFonts w:ascii="Franklin Gothic Book" w:hAnsi="Franklin Gothic Book" w:cs="Arial"/>
          <w:bCs/>
          <w:sz w:val="24"/>
          <w:szCs w:val="20"/>
        </w:rPr>
        <w:t>.</w:t>
      </w:r>
    </w:p>
    <w:p w14:paraId="7DE7F20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Это же метафора, которая присутствует в его жизни. Для того, чтобы как бы да.</w:t>
      </w:r>
    </w:p>
    <w:p w14:paraId="463C73D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Конечно, в нашей стране запрещены разводы. Мы же вообще никто не можем развестись и жить с любимым человеком.</w:t>
      </w:r>
    </w:p>
    <w:p w14:paraId="183510F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46D9ACD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Это странно.</w:t>
      </w:r>
    </w:p>
    <w:p w14:paraId="27C8F31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Дети держат.</w:t>
      </w:r>
    </w:p>
    <w:p w14:paraId="6322DFF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 вообще.</w:t>
      </w:r>
    </w:p>
    <w:p w14:paraId="4BF8124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Старая жена.</w:t>
      </w:r>
    </w:p>
    <w:p w14:paraId="06E2031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А тут же вложено, как по мне, здесь это как бы символ для него она.</w:t>
      </w:r>
    </w:p>
    <w:p w14:paraId="279C4B6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Вдохновение.</w:t>
      </w:r>
    </w:p>
    <w:p w14:paraId="3205E9BD"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Кому, может быть, не симпатичен был этот персонаж?</w:t>
      </w:r>
    </w:p>
    <w:p w14:paraId="27E4D56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Я считаю, это всё слабость его просто была и всё.</w:t>
      </w:r>
    </w:p>
    <w:p w14:paraId="10DB667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Да.</w:t>
      </w:r>
    </w:p>
    <w:p w14:paraId="4BF60CB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Он показал себя, как слабый мужчина по отношению к ней.</w:t>
      </w:r>
    </w:p>
    <w:p w14:paraId="39519DA5"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В какой момент?</w:t>
      </w:r>
    </w:p>
    <w:p w14:paraId="0B19976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 наоборот.</w:t>
      </w:r>
    </w:p>
    <w:p w14:paraId="6FD17FA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Это моё мнение.</w:t>
      </w:r>
    </w:p>
    <w:p w14:paraId="531A85C7"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В этой финальной сцене или в этой?</w:t>
      </w:r>
    </w:p>
    <w:p w14:paraId="3B8AFCF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Мне не нравилось, что она говорит: ой, ты такой, бедный, тебе не надо быть со мной. Вот эта вот типичная жалость, эта вот такая наигранная, пожалела ег</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Но ты будь счастлив.</w:t>
      </w:r>
    </w:p>
    <w:p w14:paraId="5E18134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Обещай.</w:t>
      </w:r>
    </w:p>
    <w:p w14:paraId="5CA892C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Да, обещай, но ты будь счастлив. Но нам никогда не быть. И эта улыбка все 8 серий одна и та же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 А он такой: да, я обещаю. И бедный, и несчастный все эти года нёс через. И в ко</w:t>
      </w:r>
      <w:r w:rsidRPr="00775FEF">
        <w:rPr>
          <w:rFonts w:ascii="Franklin Gothic Book" w:hAnsi="Franklin Gothic Book" w:cs="Arial" w:hint="eastAsia"/>
          <w:bCs/>
          <w:sz w:val="24"/>
          <w:szCs w:val="20"/>
        </w:rPr>
        <w:t>нце</w:t>
      </w:r>
      <w:r w:rsidRPr="00775FEF">
        <w:rPr>
          <w:rFonts w:ascii="Franklin Gothic Book" w:hAnsi="Franklin Gothic Book" w:cs="Arial"/>
          <w:bCs/>
          <w:sz w:val="24"/>
          <w:szCs w:val="20"/>
        </w:rPr>
        <w:t>.</w:t>
      </w:r>
    </w:p>
    <w:p w14:paraId="4A141CD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Она же в Америке была, как он бы с ней общался?</w:t>
      </w:r>
    </w:p>
    <w:p w14:paraId="00A3F6B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Опять же, история этой любви не раскрыта вообще. Откуда она взялась и зачем? За что он её так любил?</w:t>
      </w:r>
    </w:p>
    <w:p w14:paraId="2D3CBFA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Он же </w:t>
      </w:r>
      <w:proofErr w:type="spellStart"/>
      <w:r w:rsidRPr="00775FEF">
        <w:rPr>
          <w:rFonts w:ascii="Franklin Gothic Book" w:hAnsi="Franklin Gothic Book" w:cs="Arial"/>
          <w:bCs/>
          <w:sz w:val="24"/>
          <w:szCs w:val="20"/>
        </w:rPr>
        <w:t>ФСБшник</w:t>
      </w:r>
      <w:proofErr w:type="spellEnd"/>
      <w:r w:rsidRPr="00775FEF">
        <w:rPr>
          <w:rFonts w:ascii="Franklin Gothic Book" w:hAnsi="Franklin Gothic Book" w:cs="Arial"/>
          <w:bCs/>
          <w:sz w:val="24"/>
          <w:szCs w:val="20"/>
        </w:rPr>
        <w:t>, он же не выездной.</w:t>
      </w:r>
    </w:p>
    <w:p w14:paraId="0E91E04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Где это появилось?</w:t>
      </w:r>
    </w:p>
    <w:p w14:paraId="0D5520D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А она-то тоже, наверное.</w:t>
      </w:r>
    </w:p>
    <w:p w14:paraId="15DA175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А она там работает в Америке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6ABF038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Намного проще.</w:t>
      </w:r>
    </w:p>
    <w:p w14:paraId="3CF7C8E5"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Хорошо, давайте про отдельные аспекты. Если говорить об игре актёров.</w:t>
      </w:r>
    </w:p>
    <w:p w14:paraId="08E2CFD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Об игре?</w:t>
      </w:r>
    </w:p>
    <w:p w14:paraId="004B1125"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Да, о том, как они играли. Есть хорошая актёрска</w:t>
      </w:r>
      <w:r w:rsidRPr="00775FEF">
        <w:rPr>
          <w:rFonts w:ascii="Franklin Gothic Book" w:hAnsi="Franklin Gothic Book" w:cs="Arial" w:hint="eastAsia"/>
          <w:b/>
          <w:bCs/>
          <w:sz w:val="24"/>
          <w:szCs w:val="20"/>
        </w:rPr>
        <w:t>я</w:t>
      </w:r>
      <w:r w:rsidRPr="00775FEF">
        <w:rPr>
          <w:rFonts w:ascii="Franklin Gothic Book" w:hAnsi="Franklin Gothic Book" w:cs="Arial"/>
          <w:b/>
          <w:bCs/>
          <w:sz w:val="24"/>
          <w:szCs w:val="20"/>
        </w:rPr>
        <w:t xml:space="preserve"> игра, есть плохая (</w:t>
      </w:r>
      <w:r w:rsidRPr="00775FEF">
        <w:rPr>
          <w:rFonts w:ascii="Franklin Gothic Book" w:hAnsi="Franklin Gothic Book" w:cs="Arial"/>
          <w:b/>
          <w:bCs/>
          <w:i/>
          <w:iCs/>
          <w:sz w:val="24"/>
          <w:szCs w:val="20"/>
        </w:rPr>
        <w:t>общий шум, говорят одновременно</w:t>
      </w:r>
      <w:r w:rsidRPr="00775FEF">
        <w:rPr>
          <w:rFonts w:ascii="Franklin Gothic Book" w:hAnsi="Franklin Gothic Book" w:cs="Arial"/>
          <w:b/>
          <w:bCs/>
          <w:sz w:val="24"/>
          <w:szCs w:val="20"/>
        </w:rPr>
        <w:t>). Слабенько. А слабенько все, или кто-то конкретно?</w:t>
      </w:r>
    </w:p>
    <w:p w14:paraId="5ADD5CD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Все.</w:t>
      </w:r>
    </w:p>
    <w:p w14:paraId="7940220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w:t>
      </w:r>
    </w:p>
    <w:p w14:paraId="2C66B1C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w:t>
      </w:r>
    </w:p>
    <w:p w14:paraId="7ABDDD9A"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В чём проявлялось, почему, чего не хватило в актёрской игре?</w:t>
      </w:r>
    </w:p>
    <w:p w14:paraId="60EB486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Желание сниматься.</w:t>
      </w:r>
    </w:p>
    <w:p w14:paraId="3D45107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Красноречия не хватало.</w:t>
      </w:r>
    </w:p>
    <w:p w14:paraId="1D94E9BD"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Отыгрывали роль?</w:t>
      </w:r>
    </w:p>
    <w:p w14:paraId="74D7C8F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Нет, я имею в виду оценивать по критерию, как конкретный актёр отыгрывал свою роль.</w:t>
      </w:r>
    </w:p>
    <w:p w14:paraId="15453BEB"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Да.</w:t>
      </w:r>
    </w:p>
    <w:p w14:paraId="1C1862D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Режиссёр полностью руководит. Значит такую задачу поставил режиссёр. Они же на </w:t>
      </w:r>
      <w:proofErr w:type="spellStart"/>
      <w:r w:rsidRPr="00775FEF">
        <w:rPr>
          <w:rFonts w:ascii="Franklin Gothic Book" w:hAnsi="Franklin Gothic Book" w:cs="Arial"/>
          <w:bCs/>
          <w:sz w:val="24"/>
          <w:szCs w:val="20"/>
        </w:rPr>
        <w:t>плейбэке</w:t>
      </w:r>
      <w:proofErr w:type="spellEnd"/>
      <w:r w:rsidRPr="00775FEF">
        <w:rPr>
          <w:rFonts w:ascii="Franklin Gothic Book" w:hAnsi="Franklin Gothic Book" w:cs="Arial"/>
          <w:bCs/>
          <w:sz w:val="24"/>
          <w:szCs w:val="20"/>
        </w:rPr>
        <w:t xml:space="preserve"> тут же отслеживают, если нет, они делают дубл</w:t>
      </w:r>
      <w:r w:rsidRPr="00775FEF">
        <w:rPr>
          <w:rFonts w:ascii="Franklin Gothic Book" w:hAnsi="Franklin Gothic Book" w:cs="Arial" w:hint="eastAsia"/>
          <w:bCs/>
          <w:sz w:val="24"/>
          <w:szCs w:val="20"/>
        </w:rPr>
        <w:t>ь</w:t>
      </w:r>
      <w:r w:rsidRPr="00775FEF">
        <w:rPr>
          <w:rFonts w:ascii="Franklin Gothic Book" w:hAnsi="Franklin Gothic Book" w:cs="Arial"/>
          <w:bCs/>
          <w:sz w:val="24"/>
          <w:szCs w:val="20"/>
        </w:rPr>
        <w:t>.</w:t>
      </w:r>
    </w:p>
    <w:p w14:paraId="6E949BFB"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Смотрите, бывает так, что, допустим, привели этого актёра в сериал, как-то он играет, какой-то у него есть потенциал.</w:t>
      </w:r>
    </w:p>
    <w:p w14:paraId="5630F02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И он не суперпрофессионал. А за суперпрофессионала нужно больше денег платить. Поэтому они набрали такое.</w:t>
      </w:r>
    </w:p>
    <w:p w14:paraId="2E791D3F"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Как здесь показалось (</w:t>
      </w:r>
      <w:r w:rsidRPr="00775FEF">
        <w:rPr>
          <w:rFonts w:ascii="Franklin Gothic Book" w:hAnsi="Franklin Gothic Book" w:cs="Arial"/>
          <w:b/>
          <w:bCs/>
          <w:i/>
          <w:iCs/>
          <w:sz w:val="24"/>
          <w:szCs w:val="20"/>
        </w:rPr>
        <w:t>общий шум, говорят одновременно</w:t>
      </w:r>
      <w:r w:rsidRPr="00775FEF">
        <w:rPr>
          <w:rFonts w:ascii="Franklin Gothic Book" w:hAnsi="Franklin Gothic Book" w:cs="Arial"/>
          <w:b/>
          <w:bCs/>
          <w:sz w:val="24"/>
          <w:szCs w:val="20"/>
        </w:rPr>
        <w:t>).</w:t>
      </w:r>
    </w:p>
    <w:p w14:paraId="7763CC0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Режиссёр начинающий.</w:t>
      </w:r>
    </w:p>
    <w:p w14:paraId="4A96459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Либо режиссёр тоже начинающий, типа, в среднем таком ключе.</w:t>
      </w:r>
    </w:p>
    <w:p w14:paraId="01F78141"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Хорошо. Были какие-то, может быть, актёры, неважно, главные персонажи, второстепенные, чья игра понравилась? Что можно сказать, что хорошо играет там?</w:t>
      </w:r>
    </w:p>
    <w:p w14:paraId="0F26493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Хьюз мне понравился.</w:t>
      </w:r>
    </w:p>
    <w:p w14:paraId="4AD3C26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w:t>
      </w:r>
    </w:p>
    <w:p w14:paraId="38D70C0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Как о</w:t>
      </w:r>
      <w:r w:rsidRPr="00775FEF">
        <w:rPr>
          <w:rFonts w:ascii="Franklin Gothic Book" w:hAnsi="Franklin Gothic Book" w:cs="Arial" w:hint="eastAsia"/>
          <w:bCs/>
          <w:sz w:val="24"/>
          <w:szCs w:val="20"/>
        </w:rPr>
        <w:t>н</w:t>
      </w:r>
      <w:r w:rsidRPr="00775FEF">
        <w:rPr>
          <w:rFonts w:ascii="Franklin Gothic Book" w:hAnsi="Franklin Gothic Book" w:cs="Arial"/>
          <w:bCs/>
          <w:sz w:val="24"/>
          <w:szCs w:val="20"/>
        </w:rPr>
        <w:t xml:space="preserve"> отыграл свою роль, из всех больше всего понравился.</w:t>
      </w:r>
    </w:p>
    <w:p w14:paraId="2CF5D52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Напарница эта блондинка мне тоже понравилась.</w:t>
      </w:r>
    </w:p>
    <w:p w14:paraId="6DFF9DE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Начальник ФБР. Не начальник ФБР, главный начальник у них по ФБР, наш русский, тоже понравился.</w:t>
      </w:r>
    </w:p>
    <w:p w14:paraId="025A55A2"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Что было хорошего в игре на</w:t>
      </w:r>
      <w:r w:rsidRPr="00775FEF">
        <w:rPr>
          <w:rFonts w:ascii="Franklin Gothic Book" w:hAnsi="Franklin Gothic Book" w:cs="Arial" w:hint="eastAsia"/>
          <w:b/>
          <w:bCs/>
          <w:sz w:val="24"/>
          <w:szCs w:val="20"/>
        </w:rPr>
        <w:t>чальника</w:t>
      </w:r>
      <w:r w:rsidRPr="00775FEF">
        <w:rPr>
          <w:rFonts w:ascii="Franklin Gothic Book" w:hAnsi="Franklin Gothic Book" w:cs="Arial"/>
          <w:b/>
          <w:bCs/>
          <w:sz w:val="24"/>
          <w:szCs w:val="20"/>
        </w:rPr>
        <w:t>?</w:t>
      </w:r>
    </w:p>
    <w:p w14:paraId="5E93D4B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Чёткость действия.</w:t>
      </w:r>
    </w:p>
    <w:p w14:paraId="6855029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Боязнь его какая-то. Его личную жизнь показывали, какой он неправильный, какой ФБР.</w:t>
      </w:r>
    </w:p>
    <w:p w14:paraId="20507674"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Это вы имеете в виду начальник, кто он, что он?</w:t>
      </w:r>
    </w:p>
    <w:p w14:paraId="49DD0AB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Хантер его зовут.</w:t>
      </w:r>
    </w:p>
    <w:p w14:paraId="3FF01E3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Да-да-да, такой он разный человек, скажем так. На работе один, </w:t>
      </w:r>
      <w:r w:rsidRPr="00775FEF">
        <w:rPr>
          <w:rFonts w:ascii="Franklin Gothic Book" w:hAnsi="Franklin Gothic Book" w:cs="Arial" w:hint="eastAsia"/>
          <w:bCs/>
          <w:sz w:val="24"/>
          <w:szCs w:val="20"/>
        </w:rPr>
        <w:t>типа</w:t>
      </w:r>
      <w:r w:rsidRPr="00775FEF">
        <w:rPr>
          <w:rFonts w:ascii="Franklin Gothic Book" w:hAnsi="Franklin Gothic Book" w:cs="Arial"/>
          <w:bCs/>
          <w:sz w:val="24"/>
          <w:szCs w:val="20"/>
        </w:rPr>
        <w:t>, начальник такой великий. В жизни.</w:t>
      </w:r>
    </w:p>
    <w:p w14:paraId="79C4E040"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Получилось у него этот образ?</w:t>
      </w:r>
    </w:p>
    <w:p w14:paraId="10DBEC2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Да.</w:t>
      </w:r>
    </w:p>
    <w:p w14:paraId="5FFEE257"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А в жизни какой-то он.</w:t>
      </w:r>
    </w:p>
    <w:p w14:paraId="503E057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В жизни он очень такой раскрепощённый мужчина.</w:t>
      </w:r>
    </w:p>
    <w:p w14:paraId="7664623F"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Понравилось, как напарница сыграла. Что было хорошего в её игре?</w:t>
      </w:r>
    </w:p>
    <w:p w14:paraId="0419F7B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В принципе, они сыграли американцев, таких р</w:t>
      </w:r>
      <w:r w:rsidRPr="00775FEF">
        <w:rPr>
          <w:rFonts w:ascii="Franklin Gothic Book" w:hAnsi="Franklin Gothic Book" w:cs="Arial" w:hint="eastAsia"/>
          <w:bCs/>
          <w:sz w:val="24"/>
          <w:szCs w:val="20"/>
        </w:rPr>
        <w:t>асчётливых</w:t>
      </w:r>
      <w:r w:rsidRPr="00775FEF">
        <w:rPr>
          <w:rFonts w:ascii="Franklin Gothic Book" w:hAnsi="Franklin Gothic Book" w:cs="Arial"/>
          <w:bCs/>
          <w:sz w:val="24"/>
          <w:szCs w:val="20"/>
        </w:rPr>
        <w:t xml:space="preserve"> каких-то немножко, с большим переездом на материальные ценности.</w:t>
      </w:r>
    </w:p>
    <w:p w14:paraId="733FC485"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Американцы удались?</w:t>
      </w:r>
    </w:p>
    <w:p w14:paraId="70631B4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Да-да-да, они удались.</w:t>
      </w:r>
    </w:p>
    <w:p w14:paraId="251946A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Это убийца тоже этот американец.</w:t>
      </w:r>
    </w:p>
    <w:p w14:paraId="55B978B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Убийца, да.</w:t>
      </w:r>
    </w:p>
    <w:p w14:paraId="4759202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Я помню, где-то он в фильмах амер</w:t>
      </w:r>
      <w:r w:rsidRPr="00775FEF">
        <w:rPr>
          <w:rFonts w:ascii="Franklin Gothic Book" w:hAnsi="Franklin Gothic Book" w:cs="Arial" w:hint="eastAsia"/>
          <w:bCs/>
          <w:sz w:val="24"/>
          <w:szCs w:val="20"/>
        </w:rPr>
        <w:t>иканских</w:t>
      </w:r>
      <w:r w:rsidRPr="00775FEF">
        <w:rPr>
          <w:rFonts w:ascii="Franklin Gothic Book" w:hAnsi="Franklin Gothic Book" w:cs="Arial"/>
          <w:bCs/>
          <w:sz w:val="24"/>
          <w:szCs w:val="20"/>
        </w:rPr>
        <w:t xml:space="preserve"> снимается. Явно это не наш, не с России.</w:t>
      </w:r>
    </w:p>
    <w:p w14:paraId="41346FC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Не знаю, эта блондинка, которую убили, вообще не понравилось. Вообще даже выбор её выбор актрисы. Какой-то, она прям колхозная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13B13B27"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Которая </w:t>
      </w:r>
      <w:proofErr w:type="spellStart"/>
      <w:r w:rsidRPr="00775FEF">
        <w:rPr>
          <w:rFonts w:ascii="Franklin Gothic Book" w:hAnsi="Franklin Gothic Book" w:cs="Arial"/>
          <w:b/>
          <w:bCs/>
          <w:sz w:val="24"/>
          <w:szCs w:val="20"/>
        </w:rPr>
        <w:t>блогер</w:t>
      </w:r>
      <w:proofErr w:type="spellEnd"/>
      <w:r w:rsidRPr="00775FEF">
        <w:rPr>
          <w:rFonts w:ascii="Franklin Gothic Book" w:hAnsi="Franklin Gothic Book" w:cs="Arial"/>
          <w:b/>
          <w:bCs/>
          <w:sz w:val="24"/>
          <w:szCs w:val="20"/>
        </w:rPr>
        <w:t>?</w:t>
      </w:r>
    </w:p>
    <w:p w14:paraId="1137057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 просто из магазина.</w:t>
      </w:r>
    </w:p>
    <w:p w14:paraId="06D84AF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Американец убийца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32C1B9A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Не выглядит на американца вообще никак.</w:t>
      </w:r>
    </w:p>
    <w:p w14:paraId="4CFD2605"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Кто? Скажите (</w:t>
      </w:r>
      <w:r w:rsidRPr="00775FEF">
        <w:rPr>
          <w:rFonts w:ascii="Franklin Gothic Book" w:hAnsi="Franklin Gothic Book" w:cs="Arial"/>
          <w:b/>
          <w:bCs/>
          <w:i/>
          <w:iCs/>
          <w:sz w:val="24"/>
          <w:szCs w:val="20"/>
        </w:rPr>
        <w:t>общий шум, говорят одновременно</w:t>
      </w:r>
      <w:r w:rsidRPr="00775FEF">
        <w:rPr>
          <w:rFonts w:ascii="Franklin Gothic Book" w:hAnsi="Franklin Gothic Book" w:cs="Arial"/>
          <w:b/>
          <w:bCs/>
          <w:sz w:val="24"/>
          <w:szCs w:val="20"/>
        </w:rPr>
        <w:t>).</w:t>
      </w:r>
    </w:p>
    <w:p w14:paraId="26A8778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На самом деле, имел в виду.</w:t>
      </w:r>
    </w:p>
    <w:p w14:paraId="27FECE4A"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Сейчас давайте не обсуждать каких-то других актёров. Толь</w:t>
      </w:r>
      <w:r w:rsidRPr="00775FEF">
        <w:rPr>
          <w:rFonts w:ascii="Franklin Gothic Book" w:hAnsi="Franklin Gothic Book" w:cs="Arial" w:hint="eastAsia"/>
          <w:b/>
          <w:bCs/>
          <w:sz w:val="24"/>
          <w:szCs w:val="20"/>
        </w:rPr>
        <w:t>ко</w:t>
      </w:r>
      <w:r w:rsidRPr="00775FEF">
        <w:rPr>
          <w:rFonts w:ascii="Franklin Gothic Book" w:hAnsi="Franklin Gothic Book" w:cs="Arial"/>
          <w:b/>
          <w:bCs/>
          <w:sz w:val="24"/>
          <w:szCs w:val="20"/>
        </w:rPr>
        <w:t>, кто был сильнее. Был ещё кто-то, что кто-то понравился, чья-то губернатора?</w:t>
      </w:r>
    </w:p>
    <w:p w14:paraId="753CA89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Этот пехотинец, который иракец, он своё дело выполнил от А до Я.</w:t>
      </w:r>
    </w:p>
    <w:p w14:paraId="331CECD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w:t>
      </w:r>
    </w:p>
    <w:p w14:paraId="77B7E11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Он не очень много, в принципе, был. Но он выполнил то, что от него требовалось, мне показалось.</w:t>
      </w:r>
    </w:p>
    <w:p w14:paraId="6442B3B3"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Он правдоподобный был?</w:t>
      </w:r>
    </w:p>
    <w:p w14:paraId="6DF4C88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Пехотинец убийца.</w:t>
      </w:r>
    </w:p>
    <w:p w14:paraId="62BE79A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w:t>
      </w:r>
    </w:p>
    <w:p w14:paraId="404CD627"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Кто-то, может быть, что не понравилось, как, знаете, бывает, что актёр переигрывает, не доигрывает?</w:t>
      </w:r>
    </w:p>
    <w:p w14:paraId="5EC066A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В целом, все актёры сильные были. Они качественно отыграли фраеры.</w:t>
      </w:r>
    </w:p>
    <w:p w14:paraId="162E7E9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Бедный этот, как её, который всё ж</w:t>
      </w:r>
      <w:r w:rsidRPr="00775FEF">
        <w:rPr>
          <w:rFonts w:ascii="Franklin Gothic Book" w:hAnsi="Franklin Gothic Book" w:cs="Arial" w:hint="eastAsia"/>
          <w:bCs/>
          <w:sz w:val="24"/>
          <w:szCs w:val="20"/>
        </w:rPr>
        <w:t>аловался</w:t>
      </w:r>
      <w:r w:rsidRPr="00775FEF">
        <w:rPr>
          <w:rFonts w:ascii="Franklin Gothic Book" w:hAnsi="Franklin Gothic Book" w:cs="Arial"/>
          <w:bCs/>
          <w:sz w:val="24"/>
          <w:szCs w:val="20"/>
        </w:rPr>
        <w:t xml:space="preserve"> на Марию, и всё на себя взял. Который Сильвии всё рассказывал.</w:t>
      </w:r>
    </w:p>
    <w:p w14:paraId="10BA441D"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Вы имеете в виду Патрик?</w:t>
      </w:r>
    </w:p>
    <w:p w14:paraId="54D3D24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Патрик, да-да-да.</w:t>
      </w:r>
    </w:p>
    <w:p w14:paraId="5D376534"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Патрик. Как его игра была?</w:t>
      </w:r>
    </w:p>
    <w:p w14:paraId="3132738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Мне не очень понравилась.</w:t>
      </w:r>
    </w:p>
    <w:p w14:paraId="7787C521"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Чего не хватило?</w:t>
      </w:r>
    </w:p>
    <w:p w14:paraId="2EA28C2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Скучно всё равно.</w:t>
      </w:r>
    </w:p>
    <w:p w14:paraId="2CE8B10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Он ещё очень бедно выглядел. У него пиджак такой де</w:t>
      </w:r>
      <w:r w:rsidRPr="00775FEF">
        <w:rPr>
          <w:rFonts w:ascii="Franklin Gothic Book" w:hAnsi="Franklin Gothic Book" w:cs="Arial" w:hint="eastAsia"/>
          <w:bCs/>
          <w:sz w:val="24"/>
          <w:szCs w:val="20"/>
        </w:rPr>
        <w:t>шёвый</w:t>
      </w:r>
      <w:r w:rsidRPr="00775FEF">
        <w:rPr>
          <w:rFonts w:ascii="Franklin Gothic Book" w:hAnsi="Franklin Gothic Book" w:cs="Arial"/>
          <w:bCs/>
          <w:sz w:val="24"/>
          <w:szCs w:val="20"/>
        </w:rPr>
        <w:t xml:space="preserve"> был. Но не может такой богатый человек в таком дешёвом пиджаке.</w:t>
      </w:r>
    </w:p>
    <w:p w14:paraId="75DC3E1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А, наоборот, они бывают, что богатые, а носят одежду вообще непонятную. Ещё никогда не знаешь, что он богатый.</w:t>
      </w:r>
    </w:p>
    <w:p w14:paraId="1D4715C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К пиджаку привязка, потому что он постоянно был в этом одном и том же пиджаке. На момент.</w:t>
      </w:r>
    </w:p>
    <w:p w14:paraId="4B1B6542"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Заметили такое?</w:t>
      </w:r>
    </w:p>
    <w:p w14:paraId="7508796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А, он везде ходил, и это, типа.</w:t>
      </w:r>
    </w:p>
    <w:p w14:paraId="6125675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То есть, получается, что сцены с ним, они как-то постоянно что ли он был только в этом пиджаке? То есть, собственно, там же тоже день-ночь и всё ост</w:t>
      </w:r>
      <w:r w:rsidRPr="00775FEF">
        <w:rPr>
          <w:rFonts w:ascii="Franklin Gothic Book" w:hAnsi="Franklin Gothic Book" w:cs="Arial" w:hint="eastAsia"/>
          <w:bCs/>
          <w:sz w:val="24"/>
          <w:szCs w:val="20"/>
        </w:rPr>
        <w:t>альное</w:t>
      </w:r>
      <w:r w:rsidRPr="00775FEF">
        <w:rPr>
          <w:rFonts w:ascii="Franklin Gothic Book" w:hAnsi="Franklin Gothic Book" w:cs="Arial"/>
          <w:bCs/>
          <w:sz w:val="24"/>
          <w:szCs w:val="20"/>
        </w:rPr>
        <w:t xml:space="preserve"> меняется.</w:t>
      </w:r>
    </w:p>
    <w:p w14:paraId="72FB2EA1"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Погода.</w:t>
      </w:r>
    </w:p>
    <w:p w14:paraId="2938BA2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 А тут пришёл к этому в пиджаке к начальнику. Там он на улице когда ходил, тоже в этом. То есть это всё не было в один и тот же день.</w:t>
      </w:r>
    </w:p>
    <w:p w14:paraId="0049E76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А, может быть, один и тот ж</w:t>
      </w:r>
      <w:r w:rsidRPr="00775FEF">
        <w:rPr>
          <w:rFonts w:ascii="Franklin Gothic Book" w:hAnsi="Franklin Gothic Book" w:cs="Arial" w:hint="eastAsia"/>
          <w:bCs/>
          <w:sz w:val="24"/>
          <w:szCs w:val="20"/>
        </w:rPr>
        <w:t>е</w:t>
      </w:r>
      <w:r w:rsidRPr="00775FEF">
        <w:rPr>
          <w:rFonts w:ascii="Franklin Gothic Book" w:hAnsi="Franklin Gothic Book" w:cs="Arial"/>
          <w:bCs/>
          <w:sz w:val="24"/>
          <w:szCs w:val="20"/>
        </w:rPr>
        <w:t>, просто расцветка та же самая?</w:t>
      </w:r>
    </w:p>
    <w:p w14:paraId="2E3EF23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Я просто правильно сделала акцент, на самом деле, так оно и есть.</w:t>
      </w:r>
    </w:p>
    <w:p w14:paraId="3FE02B96"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По поводу операторской работы что скажете?</w:t>
      </w:r>
    </w:p>
    <w:p w14:paraId="15F4F36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Классно.</w:t>
      </w:r>
    </w:p>
    <w:p w14:paraId="712AB56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Ужасно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0E7EC582"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Хорошо, мнения разделились (</w:t>
      </w:r>
      <w:r w:rsidRPr="00775FEF">
        <w:rPr>
          <w:rFonts w:ascii="Franklin Gothic Book" w:hAnsi="Franklin Gothic Book" w:cs="Arial"/>
          <w:b/>
          <w:bCs/>
          <w:i/>
          <w:iCs/>
          <w:sz w:val="24"/>
          <w:szCs w:val="20"/>
        </w:rPr>
        <w:t>общий шум, говорят одновременно</w:t>
      </w:r>
      <w:r w:rsidRPr="00775FEF">
        <w:rPr>
          <w:rFonts w:ascii="Franklin Gothic Book" w:hAnsi="Franklin Gothic Book" w:cs="Arial"/>
          <w:b/>
          <w:bCs/>
          <w:sz w:val="24"/>
          <w:szCs w:val="20"/>
        </w:rPr>
        <w:t>).</w:t>
      </w:r>
    </w:p>
    <w:p w14:paraId="306BB49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Оператора?</w:t>
      </w:r>
    </w:p>
    <w:p w14:paraId="2EFCC134"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Оператора. Павел, скажите.</w:t>
      </w:r>
    </w:p>
    <w:p w14:paraId="318CBD6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Павел: </w:t>
      </w:r>
      <w:r w:rsidRPr="00775FEF">
        <w:rPr>
          <w:rFonts w:ascii="Franklin Gothic Book" w:hAnsi="Franklin Gothic Book" w:cs="Arial"/>
          <w:bCs/>
          <w:sz w:val="24"/>
          <w:szCs w:val="20"/>
        </w:rPr>
        <w:t xml:space="preserve">Проводка камеры, точка съёмки, видео восьмёрка, температурный объём, где смешивали тёплый, жёлтый, холодный, синий оттенок. Мне всё понравилось. То, что </w:t>
      </w:r>
      <w:proofErr w:type="spellStart"/>
      <w:r w:rsidRPr="00775FEF">
        <w:rPr>
          <w:rFonts w:ascii="Franklin Gothic Book" w:hAnsi="Franklin Gothic Book" w:cs="Arial"/>
          <w:bCs/>
          <w:sz w:val="24"/>
          <w:szCs w:val="20"/>
        </w:rPr>
        <w:t>пересвет</w:t>
      </w:r>
      <w:proofErr w:type="spellEnd"/>
      <w:r w:rsidRPr="00775FEF">
        <w:rPr>
          <w:rFonts w:ascii="Franklin Gothic Book" w:hAnsi="Franklin Gothic Book" w:cs="Arial"/>
          <w:bCs/>
          <w:sz w:val="24"/>
          <w:szCs w:val="20"/>
        </w:rPr>
        <w:t xml:space="preserve"> на небе, как бы они </w:t>
      </w:r>
      <w:proofErr w:type="spellStart"/>
      <w:r w:rsidRPr="00775FEF">
        <w:rPr>
          <w:rFonts w:ascii="Franklin Gothic Book" w:hAnsi="Franklin Gothic Book" w:cs="Arial"/>
          <w:bCs/>
          <w:sz w:val="24"/>
          <w:szCs w:val="20"/>
        </w:rPr>
        <w:t>экспо</w:t>
      </w:r>
      <w:proofErr w:type="spellEnd"/>
      <w:r w:rsidRPr="00775FEF">
        <w:rPr>
          <w:rFonts w:ascii="Franklin Gothic Book" w:hAnsi="Franklin Gothic Book" w:cs="Arial"/>
          <w:bCs/>
          <w:sz w:val="24"/>
          <w:szCs w:val="20"/>
        </w:rPr>
        <w:t xml:space="preserve"> по небу настраивали, это создавали ощущение некой документальности.</w:t>
      </w:r>
    </w:p>
    <w:p w14:paraId="7F4A3C1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 кстати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5DF0BA0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Павел: </w:t>
      </w:r>
      <w:r w:rsidRPr="00775FEF">
        <w:rPr>
          <w:rFonts w:ascii="Franklin Gothic Book" w:hAnsi="Franklin Gothic Book" w:cs="Arial"/>
          <w:bCs/>
          <w:sz w:val="24"/>
          <w:szCs w:val="20"/>
        </w:rPr>
        <w:t>Здесь и сейчас.</w:t>
      </w:r>
    </w:p>
    <w:p w14:paraId="771DF090"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Хорошо было сделано?</w:t>
      </w:r>
    </w:p>
    <w:p w14:paraId="52A2C9D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Павел: </w:t>
      </w:r>
      <w:r w:rsidRPr="00775FEF">
        <w:rPr>
          <w:rFonts w:ascii="Franklin Gothic Book" w:hAnsi="Franklin Gothic Book" w:cs="Arial"/>
          <w:bCs/>
          <w:sz w:val="24"/>
          <w:szCs w:val="20"/>
        </w:rPr>
        <w:t>То есть ты видишь то, что это не камера, допустим, с какой-т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мощной матрицей с динамическим диапазоном, а как будто эффект такой.</w:t>
      </w:r>
    </w:p>
    <w:p w14:paraId="4A25E49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Съёмка классная.</w:t>
      </w:r>
    </w:p>
    <w:p w14:paraId="2ABF6A7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И такая съёмка – а-ля у тебя приступ эпилепсии небольшой. С одной стороны, сначала напрягало, потом тоже такой думаешь, что ты успеваешь уловить.</w:t>
      </w:r>
    </w:p>
    <w:p w14:paraId="0C65445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Все, я сошла с ума.</w:t>
      </w:r>
    </w:p>
    <w:p w14:paraId="23FC361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Это же прикольно. Как бы это же всё равно, как для человека, который снимает, это интересно.</w:t>
      </w:r>
    </w:p>
    <w:p w14:paraId="1DB3104E"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Анастасия, классно тоже?</w:t>
      </w:r>
    </w:p>
    <w:p w14:paraId="798549E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Анастасия: </w:t>
      </w:r>
      <w:r w:rsidRPr="00775FEF">
        <w:rPr>
          <w:rFonts w:ascii="Franklin Gothic Book" w:hAnsi="Franklin Gothic Book" w:cs="Arial"/>
          <w:bCs/>
          <w:sz w:val="24"/>
          <w:szCs w:val="20"/>
        </w:rPr>
        <w:t>Мне понравилось.</w:t>
      </w:r>
    </w:p>
    <w:p w14:paraId="09717E1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Для </w:t>
      </w:r>
      <w:r w:rsidRPr="00775FEF">
        <w:rPr>
          <w:rFonts w:ascii="Franklin Gothic Book" w:hAnsi="Franklin Gothic Book" w:cs="Arial" w:hint="eastAsia"/>
          <w:bCs/>
          <w:sz w:val="24"/>
          <w:szCs w:val="20"/>
        </w:rPr>
        <w:t>человека</w:t>
      </w:r>
      <w:r w:rsidRPr="00775FEF">
        <w:rPr>
          <w:rFonts w:ascii="Franklin Gothic Book" w:hAnsi="Franklin Gothic Book" w:cs="Arial"/>
          <w:bCs/>
          <w:sz w:val="24"/>
          <w:szCs w:val="20"/>
        </w:rPr>
        <w:t>, который снимает, наверное, интересное. Для человека, который не снимает, это прям не нравится, неинтересно.</w:t>
      </w:r>
    </w:p>
    <w:p w14:paraId="61FED101"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Не понравилось что больше всего?</w:t>
      </w:r>
    </w:p>
    <w:p w14:paraId="07A50A5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Всё, наверно. Темно, какие-то вспышки понятные, кадры перескакивают.</w:t>
      </w:r>
    </w:p>
    <w:p w14:paraId="618AE34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Какой-то рембрандтовский свет, естественное осв</w:t>
      </w:r>
      <w:r w:rsidRPr="00775FEF">
        <w:rPr>
          <w:rFonts w:ascii="Franklin Gothic Book" w:hAnsi="Franklin Gothic Book" w:cs="Arial" w:hint="eastAsia"/>
          <w:bCs/>
          <w:sz w:val="24"/>
          <w:szCs w:val="20"/>
        </w:rPr>
        <w:t>еще</w:t>
      </w:r>
      <w:r w:rsidRPr="00775FEF">
        <w:rPr>
          <w:rFonts w:ascii="Franklin Gothic Book" w:hAnsi="Franklin Gothic Book" w:cs="Arial"/>
          <w:bCs/>
          <w:sz w:val="24"/>
          <w:szCs w:val="20"/>
        </w:rPr>
        <w:t>ние.</w:t>
      </w:r>
    </w:p>
    <w:p w14:paraId="283D162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Я же говорю, тем, кто снимает, видимо, нравится. Всем остальным не нравится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4A885C7E"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Тоже ужасно, сказали. Что было самое такое?</w:t>
      </w:r>
    </w:p>
    <w:p w14:paraId="6C5124B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Все лица в основном в темноте.</w:t>
      </w:r>
    </w:p>
    <w:p w14:paraId="7FF968B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w:t>
      </w:r>
    </w:p>
    <w:p w14:paraId="1E346E7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Какие-то очень глупые тени на лице. Почему нельзя было свет на лицо направить?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 Н</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там, где он не нужен, она сидит в театре, все тёмные, только на неё на одну направлен свет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 То есть это наш только нелогично. Дальше эти цвета красно-жёлтые, весь фильм в этих красно-жёлтых. И дальше когда д</w:t>
      </w:r>
      <w:r w:rsidRPr="00775FEF">
        <w:rPr>
          <w:rFonts w:ascii="Franklin Gothic Book" w:hAnsi="Franklin Gothic Book" w:cs="Arial" w:hint="eastAsia"/>
          <w:bCs/>
          <w:sz w:val="24"/>
          <w:szCs w:val="20"/>
        </w:rPr>
        <w:t>невные</w:t>
      </w:r>
      <w:r w:rsidRPr="00775FEF">
        <w:rPr>
          <w:rFonts w:ascii="Franklin Gothic Book" w:hAnsi="Franklin Gothic Book" w:cs="Arial"/>
          <w:bCs/>
          <w:sz w:val="24"/>
          <w:szCs w:val="20"/>
        </w:rPr>
        <w:t xml:space="preserve"> сцены с этим Капитолием, всё засвечено. Но тут вообще, такое ощущение, что снимал пятиклассник.</w:t>
      </w:r>
    </w:p>
    <w:p w14:paraId="5C7F51B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Мрачное ощущение остаётся по этому поводу, я соглашусь. Я тоже не имею никакого понятия образования, касаемо цветовых каких-то. Как ребята рассказывают, да, это </w:t>
      </w:r>
      <w:r w:rsidRPr="00775FEF">
        <w:rPr>
          <w:rFonts w:ascii="Franklin Gothic Book" w:hAnsi="Franklin Gothic Book" w:cs="Arial" w:hint="eastAsia"/>
          <w:bCs/>
          <w:sz w:val="24"/>
          <w:szCs w:val="20"/>
        </w:rPr>
        <w:t>интересно</w:t>
      </w:r>
      <w:r w:rsidRPr="00775FEF">
        <w:rPr>
          <w:rFonts w:ascii="Franklin Gothic Book" w:hAnsi="Franklin Gothic Book" w:cs="Arial"/>
          <w:bCs/>
          <w:sz w:val="24"/>
          <w:szCs w:val="20"/>
        </w:rPr>
        <w:t>, что они говорят, но я говорю про эмоцию, и восприятие того, той картинки, которую я вижу. Она негативна.</w:t>
      </w:r>
    </w:p>
    <w:p w14:paraId="1B6E4B3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w:t>
      </w:r>
    </w:p>
    <w:p w14:paraId="7149761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То есть она не оставит там: здравствуй солнце! Солнце, господи, ночь сплошная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2A44582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Серость.</w:t>
      </w:r>
    </w:p>
    <w:p w14:paraId="1AF5A29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Я продолжу, если в</w:t>
      </w:r>
      <w:r w:rsidRPr="00775FEF">
        <w:rPr>
          <w:rFonts w:ascii="Franklin Gothic Book" w:hAnsi="Franklin Gothic Book" w:cs="Arial" w:hint="eastAsia"/>
          <w:bCs/>
          <w:sz w:val="24"/>
          <w:szCs w:val="20"/>
        </w:rPr>
        <w:t>ы</w:t>
      </w:r>
      <w:r w:rsidRPr="00775FEF">
        <w:rPr>
          <w:rFonts w:ascii="Franklin Gothic Book" w:hAnsi="Franklin Gothic Book" w:cs="Arial"/>
          <w:bCs/>
          <w:sz w:val="24"/>
          <w:szCs w:val="20"/>
        </w:rPr>
        <w:t xml:space="preserve"> не против. И плюс ко всему, если мы говорим о наложении музыки, которая иногда мне нравилась, то, собственно, в основном это было такое, опять же, погружающее какое-то, знаете, в непонимание, в негативизм какой-то, в неоднозначность, думы мои думные. Я думаю, который человек, который смотрел, никого не хочу обидеть, безусловно, это моя точка зрения. Мы все люди, которые как бы воспринимаем это всё так, как мы хотим, видим. И этот фильм, по реакциям, он моей, для чего? Вот вопрос у меня остаётся, для чего это дальше смотреть? Зачем я это смотрю? То есть у меня уже вопрос к себе: а надо я вообще так себя?</w:t>
      </w:r>
    </w:p>
    <w:p w14:paraId="5C6A271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Алис, я тебя с этим поддержу. Но мне интересно было, как раз я продолжил смотреть, потому что мне было интересно, в конце концов, как играет камера, как наложили му</w:t>
      </w:r>
      <w:r w:rsidRPr="00775FEF">
        <w:rPr>
          <w:rFonts w:ascii="Franklin Gothic Book" w:hAnsi="Franklin Gothic Book" w:cs="Arial" w:hint="eastAsia"/>
          <w:bCs/>
          <w:sz w:val="24"/>
          <w:szCs w:val="20"/>
        </w:rPr>
        <w:t>зыку</w:t>
      </w:r>
      <w:r w:rsidRPr="00775FEF">
        <w:rPr>
          <w:rFonts w:ascii="Franklin Gothic Book" w:hAnsi="Franklin Gothic Book" w:cs="Arial"/>
          <w:bCs/>
          <w:sz w:val="24"/>
          <w:szCs w:val="20"/>
        </w:rPr>
        <w:t>. И я нашла в этом своё какое-то увлечение.</w:t>
      </w:r>
    </w:p>
    <w:p w14:paraId="6F6B2AD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Свою нишу. Я написала, вот эти межличностные взаимоотношения. Я уже думаю, ладно, давайте посмотрим с точки зрения его эрудиции и так дале</w:t>
      </w:r>
      <w:r w:rsidRPr="00775FEF">
        <w:rPr>
          <w:rFonts w:ascii="Franklin Gothic Book" w:hAnsi="Franklin Gothic Book" w:cs="Arial" w:hint="eastAsia"/>
          <w:bCs/>
          <w:sz w:val="24"/>
          <w:szCs w:val="20"/>
        </w:rPr>
        <w:t>е</w:t>
      </w:r>
      <w:r w:rsidRPr="00775FEF">
        <w:rPr>
          <w:rFonts w:ascii="Franklin Gothic Book" w:hAnsi="Franklin Gothic Book" w:cs="Arial"/>
          <w:bCs/>
          <w:sz w:val="24"/>
          <w:szCs w:val="20"/>
        </w:rPr>
        <w:t>. И это: кто кому, Кельвин, не Кельвин, как он там на неё, вдруг. Я ещё думала, господи, пускай он станет нормальным мужиком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 Я не хотела это озвучивать, я извиняюсь. Но это разговор с самим собой, я думаю, господи.</w:t>
      </w:r>
    </w:p>
    <w:p w14:paraId="7D5894B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Ты хотела, чтобы он её целовал, или что?</w:t>
      </w:r>
    </w:p>
    <w:p w14:paraId="4A4DF2F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Скажи ты ей. Понимаете, я, то есть каждый вытягивал из этой ситуации свою историю, которую он себе надумал. Нормально ли?</w:t>
      </w:r>
    </w:p>
    <w:p w14:paraId="2B6DE5E3"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Это про какую-то незавершённос</w:t>
      </w:r>
      <w:r w:rsidRPr="00775FEF">
        <w:rPr>
          <w:rFonts w:ascii="Franklin Gothic Book" w:hAnsi="Franklin Gothic Book" w:cs="Arial" w:hint="eastAsia"/>
          <w:b/>
          <w:bCs/>
          <w:sz w:val="24"/>
          <w:szCs w:val="20"/>
        </w:rPr>
        <w:t>ть</w:t>
      </w:r>
      <w:r w:rsidRPr="00775FEF">
        <w:rPr>
          <w:rFonts w:ascii="Franklin Gothic Book" w:hAnsi="Franklin Gothic Book" w:cs="Arial"/>
          <w:b/>
          <w:bCs/>
          <w:sz w:val="24"/>
          <w:szCs w:val="20"/>
        </w:rPr>
        <w:t>?</w:t>
      </w:r>
    </w:p>
    <w:p w14:paraId="3219033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Я думаю, они поцелуются вообще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049E29D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Девочки такие девочки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42B78EB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Ну прижми ты там её за машиной, но прояви инициативу. Мой мальчик, ну давай, давай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 Не сдерживай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16EB077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Холодно отнеслась, кстати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518ABCF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Денис, я вам раскрою тайну.</w:t>
      </w:r>
    </w:p>
    <w:p w14:paraId="52805447"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Хорошо, давайте про опер</w:t>
      </w:r>
      <w:r w:rsidRPr="00775FEF">
        <w:rPr>
          <w:rFonts w:ascii="Franklin Gothic Book" w:hAnsi="Franklin Gothic Book" w:cs="Arial" w:hint="eastAsia"/>
          <w:b/>
          <w:bCs/>
          <w:sz w:val="24"/>
          <w:szCs w:val="20"/>
        </w:rPr>
        <w:t>аторскую</w:t>
      </w:r>
      <w:r w:rsidRPr="00775FEF">
        <w:rPr>
          <w:rFonts w:ascii="Franklin Gothic Book" w:hAnsi="Franklin Gothic Book" w:cs="Arial"/>
          <w:b/>
          <w:bCs/>
          <w:sz w:val="24"/>
          <w:szCs w:val="20"/>
        </w:rPr>
        <w:t xml:space="preserve"> работу. Вам понравилось скорее или нет?</w:t>
      </w:r>
    </w:p>
    <w:p w14:paraId="202E0DF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На фоне всего фильма, да.</w:t>
      </w:r>
    </w:p>
    <w:p w14:paraId="21DBC030"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Скорее. Мы сейчас про то, как снято.</w:t>
      </w:r>
    </w:p>
    <w:p w14:paraId="0668AF0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А, снято, нет. Такие моменты были, например, камера на лицо наводится, там что-то какой-то такой </w:t>
      </w:r>
      <w:proofErr w:type="spellStart"/>
      <w:r w:rsidRPr="00775FEF">
        <w:rPr>
          <w:rFonts w:ascii="Franklin Gothic Book" w:hAnsi="Franklin Gothic Book" w:cs="Arial"/>
          <w:bCs/>
          <w:sz w:val="24"/>
          <w:szCs w:val="20"/>
        </w:rPr>
        <w:t>моментик</w:t>
      </w:r>
      <w:proofErr w:type="spellEnd"/>
      <w:r w:rsidRPr="00775FEF">
        <w:rPr>
          <w:rFonts w:ascii="Franklin Gothic Book" w:hAnsi="Franklin Gothic Book" w:cs="Arial"/>
          <w:bCs/>
          <w:sz w:val="24"/>
          <w:szCs w:val="20"/>
        </w:rPr>
        <w:t>. И вот они все держат эту ка</w:t>
      </w:r>
      <w:r w:rsidRPr="00775FEF">
        <w:rPr>
          <w:rFonts w:ascii="Franklin Gothic Book" w:hAnsi="Franklin Gothic Book" w:cs="Arial" w:hint="eastAsia"/>
          <w:bCs/>
          <w:sz w:val="24"/>
          <w:szCs w:val="20"/>
        </w:rPr>
        <w:t>меру</w:t>
      </w:r>
      <w:r w:rsidRPr="00775FEF">
        <w:rPr>
          <w:rFonts w:ascii="Franklin Gothic Book" w:hAnsi="Franklin Gothic Book" w:cs="Arial"/>
          <w:bCs/>
          <w:sz w:val="24"/>
          <w:szCs w:val="20"/>
        </w:rPr>
        <w:t>. Я думаю, всё, хватит. А ещё держат, как будто ленивец снимает такой, время растягивается. Какие-то отдельные кадры можно было бы побольше, тык-тык-тык, иначе так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790F8538"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Хорошо снято или нет?</w:t>
      </w:r>
    </w:p>
    <w:p w14:paraId="6376A1D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Я все серии ставил 4. И то, я делал скидку на то, что проектор не отражает полноценную картинку.</w:t>
      </w:r>
    </w:p>
    <w:p w14:paraId="592B8F8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Из-за светло, что там светло было?</w:t>
      </w:r>
    </w:p>
    <w:p w14:paraId="772EAA8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То, что, во-первых, отсвечивал, и то, что у проектора недостаточно качестве</w:t>
      </w:r>
      <w:r w:rsidRPr="00775FEF">
        <w:rPr>
          <w:rFonts w:ascii="Franklin Gothic Book" w:hAnsi="Franklin Gothic Book" w:cs="Arial" w:hint="eastAsia"/>
          <w:bCs/>
          <w:sz w:val="24"/>
          <w:szCs w:val="20"/>
        </w:rPr>
        <w:t>нная</w:t>
      </w:r>
      <w:r w:rsidRPr="00775FEF">
        <w:rPr>
          <w:rFonts w:ascii="Franklin Gothic Book" w:hAnsi="Franklin Gothic Book" w:cs="Arial"/>
          <w:bCs/>
          <w:sz w:val="24"/>
          <w:szCs w:val="20"/>
        </w:rPr>
        <w:t xml:space="preserve"> картинка, то есть она не полноценная. Я делал на это скидку, ставил 4. Это тёмное прыганье цветов. И в том числе, оно создаёт, наверное, эффект ретро в какой-то момент, когда дневная картинка идёт. Поэтому, может быть, я делал на это скидку. П</w:t>
      </w:r>
      <w:r w:rsidRPr="00775FEF">
        <w:rPr>
          <w:rFonts w:ascii="Franklin Gothic Book" w:hAnsi="Franklin Gothic Book" w:cs="Arial" w:hint="eastAsia"/>
          <w:bCs/>
          <w:sz w:val="24"/>
          <w:szCs w:val="20"/>
        </w:rPr>
        <w:t>роектор</w:t>
      </w:r>
      <w:r w:rsidRPr="00775FEF">
        <w:rPr>
          <w:rFonts w:ascii="Franklin Gothic Book" w:hAnsi="Franklin Gothic Book" w:cs="Arial"/>
          <w:bCs/>
          <w:sz w:val="24"/>
          <w:szCs w:val="20"/>
        </w:rPr>
        <w:t>, картинка мне не очень понравилась, через проектор смотреть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5451C202"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По поводу музыки у нас тоже были разные (</w:t>
      </w:r>
      <w:r w:rsidRPr="00775FEF">
        <w:rPr>
          <w:rFonts w:ascii="Franklin Gothic Book" w:hAnsi="Franklin Gothic Book" w:cs="Arial"/>
          <w:b/>
          <w:bCs/>
          <w:i/>
          <w:iCs/>
          <w:sz w:val="24"/>
          <w:szCs w:val="20"/>
        </w:rPr>
        <w:t>общий шум, говорят одновременно</w:t>
      </w:r>
      <w:r w:rsidRPr="00775FEF">
        <w:rPr>
          <w:rFonts w:ascii="Franklin Gothic Book" w:hAnsi="Franklin Gothic Book" w:cs="Arial"/>
          <w:b/>
          <w:bCs/>
          <w:sz w:val="24"/>
          <w:szCs w:val="20"/>
        </w:rPr>
        <w:t>).</w:t>
      </w:r>
    </w:p>
    <w:p w14:paraId="5F8C980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Можно чисто ради интереса, первая сер</w:t>
      </w:r>
      <w:r w:rsidRPr="00775FEF">
        <w:rPr>
          <w:rFonts w:ascii="Franklin Gothic Book" w:hAnsi="Franklin Gothic Book" w:cs="Arial" w:hint="eastAsia"/>
          <w:bCs/>
          <w:sz w:val="24"/>
          <w:szCs w:val="20"/>
        </w:rPr>
        <w:t>ия</w:t>
      </w:r>
      <w:r w:rsidRPr="00775FEF">
        <w:rPr>
          <w:rFonts w:ascii="Franklin Gothic Book" w:hAnsi="Franklin Gothic Book" w:cs="Arial"/>
          <w:bCs/>
          <w:sz w:val="24"/>
          <w:szCs w:val="20"/>
        </w:rPr>
        <w:t>.</w:t>
      </w:r>
    </w:p>
    <w:p w14:paraId="2FB0FB1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Пять минут.</w:t>
      </w:r>
    </w:p>
    <w:p w14:paraId="339D843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Или последняя.</w:t>
      </w:r>
    </w:p>
    <w:p w14:paraId="3CE4EF5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Те, кто не усёк.</w:t>
      </w:r>
    </w:p>
    <w:p w14:paraId="35BDD403"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Хорошо. Разные мнения были по поводу музыки. Музыка кому она скорее понравилась?</w:t>
      </w:r>
    </w:p>
    <w:p w14:paraId="4E7B4BE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Мне понравилась.</w:t>
      </w:r>
    </w:p>
    <w:p w14:paraId="6B1BF4C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Вообще, понравилась.</w:t>
      </w:r>
    </w:p>
    <w:p w14:paraId="2A8B1711"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Что что в ней было такого?</w:t>
      </w:r>
    </w:p>
    <w:p w14:paraId="3500C2D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Она соответствует визуальному ряду.</w:t>
      </w:r>
    </w:p>
    <w:p w14:paraId="793E850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w:t>
      </w:r>
    </w:p>
    <w:p w14:paraId="6E81FA6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w:t>
      </w:r>
    </w:p>
    <w:p w14:paraId="0B6FA5A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Романтичность.</w:t>
      </w:r>
    </w:p>
    <w:p w14:paraId="55318FC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Явно как-то будоражит, как бы в тонус вводит, скажем так.</w:t>
      </w:r>
    </w:p>
    <w:p w14:paraId="6965253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В определённую ситуацию необходимая музыка подходящая. Мне показалось так.</w:t>
      </w:r>
    </w:p>
    <w:p w14:paraId="6851DF6F"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Ком</w:t>
      </w:r>
      <w:r w:rsidRPr="00775FEF">
        <w:rPr>
          <w:rFonts w:ascii="Franklin Gothic Book" w:hAnsi="Franklin Gothic Book" w:cs="Arial" w:hint="eastAsia"/>
          <w:b/>
          <w:bCs/>
          <w:sz w:val="24"/>
          <w:szCs w:val="20"/>
        </w:rPr>
        <w:t>у</w:t>
      </w:r>
      <w:r w:rsidRPr="00775FEF">
        <w:rPr>
          <w:rFonts w:ascii="Franklin Gothic Book" w:hAnsi="Franklin Gothic Book" w:cs="Arial"/>
          <w:b/>
          <w:bCs/>
          <w:sz w:val="24"/>
          <w:szCs w:val="20"/>
        </w:rPr>
        <w:t xml:space="preserve"> она скорее не понравилась?</w:t>
      </w:r>
    </w:p>
    <w:p w14:paraId="27F59C7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Не будем поднимать руки уже.</w:t>
      </w:r>
    </w:p>
    <w:p w14:paraId="14802D5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Она слишком драматичная прямо по всему фильму идёт.</w:t>
      </w:r>
    </w:p>
    <w:p w14:paraId="1459221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Она хотя бы эмоции какие-то придавала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3A7E06B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Они бы хоть музыку хоть меняли.</w:t>
      </w:r>
    </w:p>
    <w:p w14:paraId="0FD3F74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Хоть меняли.</w:t>
      </w:r>
    </w:p>
    <w:p w14:paraId="51C1B74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Она одна и та же все 8 серий: бум-бум-бум.</w:t>
      </w:r>
    </w:p>
    <w:p w14:paraId="0FA20FB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Это лейтмотив, который должен быть в принципе.</w:t>
      </w:r>
    </w:p>
    <w:p w14:paraId="5742AEC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Они лицензионные заплатили.</w:t>
      </w:r>
    </w:p>
    <w:p w14:paraId="343828C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 тут разговоров нет. Наверное, качество музыки, которое, на мой взгляд, она вгоняла, и как-то не соотв</w:t>
      </w:r>
      <w:r w:rsidRPr="00775FEF">
        <w:rPr>
          <w:rFonts w:ascii="Franklin Gothic Book" w:hAnsi="Franklin Gothic Book" w:cs="Arial" w:hint="eastAsia"/>
          <w:bCs/>
          <w:sz w:val="24"/>
          <w:szCs w:val="20"/>
        </w:rPr>
        <w:t>етствовало</w:t>
      </w:r>
      <w:r w:rsidRPr="00775FEF">
        <w:rPr>
          <w:rFonts w:ascii="Franklin Gothic Book" w:hAnsi="Franklin Gothic Book" w:cs="Arial"/>
          <w:bCs/>
          <w:sz w:val="24"/>
          <w:szCs w:val="20"/>
        </w:rPr>
        <w:t xml:space="preserve"> иногда.</w:t>
      </w:r>
    </w:p>
    <w:p w14:paraId="6981AA1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 было.</w:t>
      </w:r>
    </w:p>
    <w:p w14:paraId="2E664277"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Смотрите, каждый фильм, каждый сериал он несёт какие-то ценности. Как вы считаете, какие ценности жизненные пытались здесь донести в этом сюжете?</w:t>
      </w:r>
    </w:p>
    <w:p w14:paraId="2410A57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Не потерять себя.</w:t>
      </w:r>
    </w:p>
    <w:p w14:paraId="2DA8EF6C"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Не потерять себя. И ещё что?</w:t>
      </w:r>
    </w:p>
    <w:p w14:paraId="44F5BB4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Быть добрее.</w:t>
      </w:r>
    </w:p>
    <w:p w14:paraId="221D8F3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Сохранять человеческое лицо, несмотря ни на что.</w:t>
      </w:r>
    </w:p>
    <w:p w14:paraId="630C32A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Жизнь.</w:t>
      </w:r>
    </w:p>
    <w:p w14:paraId="6601272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Потому что зло будет наказано, в любом случае, рано или поздно.</w:t>
      </w:r>
    </w:p>
    <w:p w14:paraId="5548239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А кто зло в этом моменте, в э</w:t>
      </w:r>
      <w:r w:rsidRPr="00775FEF">
        <w:rPr>
          <w:rFonts w:ascii="Franklin Gothic Book" w:hAnsi="Franklin Gothic Book" w:cs="Arial" w:hint="eastAsia"/>
          <w:bCs/>
          <w:sz w:val="24"/>
          <w:szCs w:val="20"/>
        </w:rPr>
        <w:t>том</w:t>
      </w:r>
      <w:r w:rsidRPr="00775FEF">
        <w:rPr>
          <w:rFonts w:ascii="Franklin Gothic Book" w:hAnsi="Franklin Gothic Book" w:cs="Arial"/>
          <w:bCs/>
          <w:sz w:val="24"/>
          <w:szCs w:val="20"/>
        </w:rPr>
        <w:t xml:space="preserve"> фильме?</w:t>
      </w:r>
    </w:p>
    <w:p w14:paraId="4B8A2D9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Богатство важно денежное, духовное также.</w:t>
      </w:r>
    </w:p>
    <w:p w14:paraId="0F03327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Ценности, да, прям очень сильно на них упор. Культура ценностей.</w:t>
      </w:r>
    </w:p>
    <w:p w14:paraId="08B33BA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 традиционные ценности тоже.</w:t>
      </w:r>
    </w:p>
    <w:p w14:paraId="5F0408EC"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Хорошо. Передайте, пожалуйста, всем. Найдите, можно отмечать, можно не отмечать, неважно. Какие из перечисленных ценностей, как вам показалось, пытались донести создатели? Если выделить, допустим, не больше пяти, что это было?</w:t>
      </w:r>
    </w:p>
    <w:p w14:paraId="38D739B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Патриотизм.</w:t>
      </w:r>
    </w:p>
    <w:p w14:paraId="33CE4EF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Патриотизм, да.</w:t>
      </w:r>
    </w:p>
    <w:p w14:paraId="0CB73A2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Духовность.</w:t>
      </w:r>
    </w:p>
    <w:p w14:paraId="6C3E083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Надо бы сказать или ответить просто?</w:t>
      </w:r>
    </w:p>
    <w:p w14:paraId="22CED67E"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Давайте, наверное, всё-таки отметим. Э</w:t>
      </w:r>
      <w:r w:rsidRPr="00775FEF">
        <w:rPr>
          <w:rFonts w:ascii="Franklin Gothic Book" w:hAnsi="Franklin Gothic Book" w:cs="Arial" w:hint="eastAsia"/>
          <w:b/>
          <w:bCs/>
          <w:sz w:val="24"/>
          <w:szCs w:val="20"/>
        </w:rPr>
        <w:t>то</w:t>
      </w:r>
      <w:r w:rsidRPr="00775FEF">
        <w:rPr>
          <w:rFonts w:ascii="Franklin Gothic Book" w:hAnsi="Franklin Gothic Book" w:cs="Arial"/>
          <w:b/>
          <w:bCs/>
          <w:sz w:val="24"/>
          <w:szCs w:val="20"/>
        </w:rPr>
        <w:t xml:space="preserve"> так легче будет.</w:t>
      </w:r>
    </w:p>
    <w:p w14:paraId="74075A7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А сколько?</w:t>
      </w:r>
    </w:p>
    <w:p w14:paraId="59258381"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Не больше пяти. Самые такие, самые основные, если выбирать.</w:t>
      </w:r>
    </w:p>
    <w:p w14:paraId="0F32DFC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Жизнь.</w:t>
      </w:r>
    </w:p>
    <w:p w14:paraId="2DBFAF0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12 и 27. Наверно, всё.</w:t>
      </w:r>
    </w:p>
    <w:p w14:paraId="2DAB9D27"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А почему? 12 – милосердие там и ответственность за себя.</w:t>
      </w:r>
    </w:p>
    <w:p w14:paraId="2BB8BEA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Потому что другие, наверное, не соответствуют материалу.</w:t>
      </w:r>
    </w:p>
    <w:p w14:paraId="6977E70F"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А в чём было милосердие и ответственность.</w:t>
      </w:r>
    </w:p>
    <w:p w14:paraId="37E8201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Милосердие, да, проявляла всю свою дорогу в тюрьме. И, соответственно, ответственность за себя и за свою жизнь. Принесут все люди изначально. За свои поступки, за свои действия и так далее.</w:t>
      </w:r>
    </w:p>
    <w:p w14:paraId="5F23CC93"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Кстати, если больше пяти получается, то можно тоже.</w:t>
      </w:r>
    </w:p>
    <w:p w14:paraId="7B6C026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Я ответил: 1, 4 и 16. Кстати, не проговорили этот момент. Очень интересно, что не в развязку, данная ручка, эта отсылка к янтарной комнате, нашей исторической победе. Победе в Великой Отечественной войне, тоже разложить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79A55C4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В нагрузку.</w:t>
      </w:r>
    </w:p>
    <w:p w14:paraId="57D1B31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В этих словах и в этих цифрах, что определённо, нужен. С одной стороны, это слишком пафосно для Марии истории. Но, в целом, как идея, понравилась.</w:t>
      </w:r>
    </w:p>
    <w:p w14:paraId="22D01BC0"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Понравилось, что они патриотические эти.</w:t>
      </w:r>
    </w:p>
    <w:p w14:paraId="24C5568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Заложили вот в какую-то, скажем так, это противопоставление тому, что курили пепел в каске на свадьбе. Это, конечно, бред полнейший. Но тем не менее, учитывая, что коалиция победивших, поэтому немножко такая тоже </w:t>
      </w:r>
      <w:proofErr w:type="spellStart"/>
      <w:r w:rsidRPr="00775FEF">
        <w:rPr>
          <w:rFonts w:ascii="Franklin Gothic Book" w:hAnsi="Franklin Gothic Book" w:cs="Arial"/>
          <w:bCs/>
          <w:sz w:val="24"/>
          <w:szCs w:val="20"/>
        </w:rPr>
        <w:t>несостыковка</w:t>
      </w:r>
      <w:proofErr w:type="spellEnd"/>
      <w:r w:rsidRPr="00775FEF">
        <w:rPr>
          <w:rFonts w:ascii="Franklin Gothic Book" w:hAnsi="Franklin Gothic Book" w:cs="Arial"/>
          <w:bCs/>
          <w:sz w:val="24"/>
          <w:szCs w:val="20"/>
        </w:rPr>
        <w:t>. И, следственно, всё равно интересно было, что они выбрали значимую дату для страны, чтобы показать, что надежда она в этом.</w:t>
      </w:r>
    </w:p>
    <w:p w14:paraId="4195B20B"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Вы выбрали – ценность жизни.</w:t>
      </w:r>
    </w:p>
    <w:p w14:paraId="26DC158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Да.</w:t>
      </w:r>
    </w:p>
    <w:p w14:paraId="6432CB76"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Что ещё?</w:t>
      </w:r>
    </w:p>
    <w:p w14:paraId="0BB44B8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Жизнь, патриотизм, историческая, практически одно и то же.</w:t>
      </w:r>
    </w:p>
    <w:p w14:paraId="1EC255D5"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Это в этом. А ценность жизни в чём она была?</w:t>
      </w:r>
    </w:p>
    <w:p w14:paraId="2063936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Мне в принципе понравилась изначальная фраза, скажем так, духовного деятеля, что не живите одним днём, живите вечностью. Поэтому для меня из </w:t>
      </w:r>
      <w:r w:rsidRPr="00775FEF">
        <w:rPr>
          <w:rFonts w:ascii="Franklin Gothic Book" w:hAnsi="Franklin Gothic Book" w:cs="Arial" w:hint="eastAsia"/>
          <w:bCs/>
          <w:sz w:val="24"/>
          <w:szCs w:val="20"/>
        </w:rPr>
        <w:t>всего</w:t>
      </w:r>
      <w:r w:rsidRPr="00775FEF">
        <w:rPr>
          <w:rFonts w:ascii="Franklin Gothic Book" w:hAnsi="Franklin Gothic Book" w:cs="Arial"/>
          <w:bCs/>
          <w:sz w:val="24"/>
          <w:szCs w:val="20"/>
        </w:rPr>
        <w:t xml:space="preserve"> этого сериала самым важным стала только эта фраза. Всё. В принципе, мне её во второй серии хватило.</w:t>
      </w:r>
    </w:p>
    <w:p w14:paraId="271B047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Жизнь маньяка этого, который забирает жизнь. И в момент, когда он забирает жизнь, он видит самое такое, как кайф для него.</w:t>
      </w:r>
    </w:p>
    <w:p w14:paraId="52879449"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Что отметили?</w:t>
      </w:r>
    </w:p>
    <w:p w14:paraId="365097C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Жизнь, патриотизм, высокий нравственный идеал, милосердие, взаимопомощь и взаимоуважение.</w:t>
      </w:r>
    </w:p>
    <w:p w14:paraId="4CDC60CC"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В чём была жизнь, там патриотизм в чём был?</w:t>
      </w:r>
    </w:p>
    <w:p w14:paraId="3D7A5D5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Тут такая тоже красная линия, типа, </w:t>
      </w:r>
      <w:proofErr w:type="spellStart"/>
      <w:r w:rsidRPr="00775FEF">
        <w:rPr>
          <w:rFonts w:ascii="Franklin Gothic Book" w:hAnsi="Franklin Gothic Book" w:cs="Arial"/>
          <w:bCs/>
          <w:sz w:val="24"/>
          <w:szCs w:val="20"/>
        </w:rPr>
        <w:t>нафига</w:t>
      </w:r>
      <w:proofErr w:type="spellEnd"/>
      <w:r w:rsidRPr="00775FEF">
        <w:rPr>
          <w:rFonts w:ascii="Franklin Gothic Book" w:hAnsi="Franklin Gothic Book" w:cs="Arial"/>
          <w:bCs/>
          <w:sz w:val="24"/>
          <w:szCs w:val="20"/>
        </w:rPr>
        <w:t xml:space="preserve"> ты туда попёрлась? И ты сама вызвала проблемы на свою пятую точку, в эту Америк</w:t>
      </w:r>
      <w:r w:rsidRPr="00775FEF">
        <w:rPr>
          <w:rFonts w:ascii="Franklin Gothic Book" w:hAnsi="Franklin Gothic Book" w:cs="Arial" w:hint="eastAsia"/>
          <w:bCs/>
          <w:sz w:val="24"/>
          <w:szCs w:val="20"/>
        </w:rPr>
        <w:t>у</w:t>
      </w:r>
      <w:r w:rsidRPr="00775FEF">
        <w:rPr>
          <w:rFonts w:ascii="Franklin Gothic Book" w:hAnsi="Franklin Gothic Book" w:cs="Arial"/>
          <w:bCs/>
          <w:sz w:val="24"/>
          <w:szCs w:val="20"/>
        </w:rPr>
        <w:t>. Типа, сиди дома, и будет всё хорошо.</w:t>
      </w:r>
    </w:p>
    <w:p w14:paraId="1A5B5CF3"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А так.</w:t>
      </w:r>
    </w:p>
    <w:p w14:paraId="3E098C4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w:t>
      </w:r>
    </w:p>
    <w:p w14:paraId="0F583E64"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Хорошо. Взаимопомощь и взаимоуважение. Вы отметили почему?</w:t>
      </w:r>
    </w:p>
    <w:p w14:paraId="475E42B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Потому что в тюрьме они друг другу помогают, и таким образом как-то выживают.</w:t>
      </w:r>
    </w:p>
    <w:p w14:paraId="06315B45"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И что-то ещё там было интересное?</w:t>
      </w:r>
    </w:p>
    <w:p w14:paraId="2E8706D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Милосердие, высокие нравственные идеала.</w:t>
      </w:r>
    </w:p>
    <w:p w14:paraId="0D1D1B81"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Почем</w:t>
      </w:r>
      <w:r w:rsidRPr="00775FEF">
        <w:rPr>
          <w:rFonts w:ascii="Franklin Gothic Book" w:hAnsi="Franklin Gothic Book" w:cs="Arial" w:hint="eastAsia"/>
          <w:b/>
          <w:bCs/>
          <w:sz w:val="24"/>
          <w:szCs w:val="20"/>
        </w:rPr>
        <w:t>у</w:t>
      </w:r>
      <w:r w:rsidRPr="00775FEF">
        <w:rPr>
          <w:rFonts w:ascii="Franklin Gothic Book" w:hAnsi="Franklin Gothic Book" w:cs="Arial"/>
          <w:b/>
          <w:bCs/>
          <w:sz w:val="24"/>
          <w:szCs w:val="20"/>
        </w:rPr>
        <w:t>? По этой же причине, или по какой-то другой?</w:t>
      </w:r>
    </w:p>
    <w:p w14:paraId="30B4D15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Высокие нравственные идеалы. Скорее это больше к вере, к вере чему-то высшему.</w:t>
      </w:r>
    </w:p>
    <w:p w14:paraId="23D000A0"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Хорошо. Александра, а вы отметили патриотизм тоже. В чём?</w:t>
      </w:r>
    </w:p>
    <w:p w14:paraId="7DB4C3E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Александр: </w:t>
      </w:r>
      <w:r w:rsidRPr="00775FEF">
        <w:rPr>
          <w:rFonts w:ascii="Franklin Gothic Book" w:hAnsi="Franklin Gothic Book" w:cs="Arial"/>
          <w:bCs/>
          <w:sz w:val="24"/>
          <w:szCs w:val="20"/>
        </w:rPr>
        <w:t xml:space="preserve">Он во всём. В том, что, во-первых, как я уже говорил,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раскрыто, когда она стала в итоге по фильму агентом. До или после своего визита в Америку? Потому что эта перемешанная история, когда она слышит та же тема сказкой, где американцы. Создаётся впечатление, что здесь её это дело задевает, и она такая: ага, я вам вс</w:t>
      </w:r>
      <w:r w:rsidRPr="00775FEF">
        <w:rPr>
          <w:rFonts w:ascii="Franklin Gothic Book" w:hAnsi="Franklin Gothic Book" w:cs="Arial" w:hint="eastAsia"/>
          <w:bCs/>
          <w:sz w:val="24"/>
          <w:szCs w:val="20"/>
        </w:rPr>
        <w:t>ем</w:t>
      </w:r>
      <w:r w:rsidRPr="00775FEF">
        <w:rPr>
          <w:rFonts w:ascii="Franklin Gothic Book" w:hAnsi="Franklin Gothic Book" w:cs="Arial"/>
          <w:bCs/>
          <w:sz w:val="24"/>
          <w:szCs w:val="20"/>
        </w:rPr>
        <w:t xml:space="preserve"> устрою, пойду я в агенты. Здесь на этой истории. И плюс то, что она там везде пропагандирует нашу культуру, что мы такие крутые. То есть она одна идёт против всей там Америки, против всех их ценностей. Это, так или иначе, подтекст патриотизм</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который пытаются нам показать на экране.</w:t>
      </w:r>
    </w:p>
    <w:p w14:paraId="1ACD5815"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Приоритет духовного над материальным тоже.</w:t>
      </w:r>
    </w:p>
    <w:p w14:paraId="52B8D03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Александр: </w:t>
      </w:r>
      <w:r w:rsidRPr="00775FEF">
        <w:rPr>
          <w:rFonts w:ascii="Franklin Gothic Book" w:hAnsi="Franklin Gothic Book" w:cs="Arial"/>
          <w:bCs/>
          <w:sz w:val="24"/>
          <w:szCs w:val="20"/>
        </w:rPr>
        <w:t>Это, скажем так, моё мнение, они пытались это показать. Но очень так, скажем, открыто. Деньги она не берёт. Всё, тут упёрлась такая, и никогда деньги вообще ни от кого, ничего не берёт. И бедная такая несчастная живёт с этим кровососом, который там у отца её последние деньги забрал. При этом, у хахаля своего, который миллиардер, деньги не берёт вообще.</w:t>
      </w:r>
    </w:p>
    <w:p w14:paraId="17184C0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А на что она живёт, интересно?</w:t>
      </w:r>
    </w:p>
    <w:p w14:paraId="1A29B36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Александр: </w:t>
      </w:r>
      <w:r w:rsidRPr="00775FEF">
        <w:rPr>
          <w:rFonts w:ascii="Franklin Gothic Book" w:hAnsi="Franklin Gothic Book" w:cs="Arial"/>
          <w:bCs/>
          <w:sz w:val="24"/>
          <w:szCs w:val="20"/>
        </w:rPr>
        <w:t>Типа, сама, наверное, чем-то зарабатывает.</w:t>
      </w:r>
    </w:p>
    <w:p w14:paraId="4CD3A6B2"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Непонят</w:t>
      </w:r>
      <w:r w:rsidRPr="00775FEF">
        <w:rPr>
          <w:rFonts w:ascii="Franklin Gothic Book" w:hAnsi="Franklin Gothic Book" w:cs="Arial" w:hint="eastAsia"/>
          <w:b/>
          <w:bCs/>
          <w:sz w:val="24"/>
          <w:szCs w:val="20"/>
        </w:rPr>
        <w:t>но</w:t>
      </w:r>
      <w:r w:rsidRPr="00775FEF">
        <w:rPr>
          <w:rFonts w:ascii="Franklin Gothic Book" w:hAnsi="Franklin Gothic Book" w:cs="Arial"/>
          <w:b/>
          <w:bCs/>
          <w:sz w:val="24"/>
          <w:szCs w:val="20"/>
        </w:rPr>
        <w:t>, на что живёт?</w:t>
      </w:r>
    </w:p>
    <w:p w14:paraId="6EAECA4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У неё плюс этот определённый, Рокфеллер </w:t>
      </w:r>
      <w:proofErr w:type="spellStart"/>
      <w:r w:rsidRPr="00775FEF">
        <w:rPr>
          <w:rFonts w:ascii="Franklin Gothic Book" w:hAnsi="Franklin Gothic Book" w:cs="Arial"/>
          <w:bCs/>
          <w:sz w:val="24"/>
          <w:szCs w:val="20"/>
        </w:rPr>
        <w:t>сопровожатый</w:t>
      </w:r>
      <w:proofErr w:type="spellEnd"/>
      <w:r w:rsidRPr="00775FEF">
        <w:rPr>
          <w:rFonts w:ascii="Franklin Gothic Book" w:hAnsi="Franklin Gothic Book" w:cs="Arial"/>
          <w:bCs/>
          <w:sz w:val="24"/>
          <w:szCs w:val="20"/>
        </w:rPr>
        <w:t>.</w:t>
      </w:r>
    </w:p>
    <w:p w14:paraId="42943C2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w:t>
      </w:r>
    </w:p>
    <w:p w14:paraId="4BD3622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Он помогает ей только с образованием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076A4E4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Он же, кстати, на суде в конце присутствовал, показывали.</w:t>
      </w:r>
    </w:p>
    <w:p w14:paraId="144A1C9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А этот молодой человек он только не появился, видимо, на суде. Который у неё 20 тысяч.</w:t>
      </w:r>
    </w:p>
    <w:p w14:paraId="7A38818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Всё, он уже 20 тысяч и пропался.</w:t>
      </w:r>
    </w:p>
    <w:p w14:paraId="64CF329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Знаете, опять же, этот момент, непонятно, что с ним, где он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7BD4135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Тоже живёт, гуляет, других обманывает.</w:t>
      </w:r>
    </w:p>
    <w:p w14:paraId="11F68D3B"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Хорошо. Сергей, что отметили?</w:t>
      </w:r>
    </w:p>
    <w:p w14:paraId="3A94D2E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Сергей: </w:t>
      </w:r>
      <w:r w:rsidRPr="00775FEF">
        <w:rPr>
          <w:rFonts w:ascii="Franklin Gothic Book" w:hAnsi="Franklin Gothic Book" w:cs="Arial"/>
          <w:bCs/>
          <w:sz w:val="24"/>
          <w:szCs w:val="20"/>
        </w:rPr>
        <w:t>А я ничего не отметил. Я не понимаю, потому что вопрос, про ценности можно говорить тогда.</w:t>
      </w:r>
    </w:p>
    <w:p w14:paraId="7A6B797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999-й пункт.</w:t>
      </w:r>
    </w:p>
    <w:p w14:paraId="081F1DF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Сергей: </w:t>
      </w:r>
      <w:r w:rsidRPr="00775FEF">
        <w:rPr>
          <w:rFonts w:ascii="Franklin Gothic Book" w:hAnsi="Franklin Gothic Book" w:cs="Arial"/>
          <w:bCs/>
          <w:sz w:val="24"/>
          <w:szCs w:val="20"/>
        </w:rPr>
        <w:t>Какая-то связь есть.</w:t>
      </w:r>
    </w:p>
    <w:p w14:paraId="2CCCBFC8"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Из перечисленных, скорее.</w:t>
      </w:r>
    </w:p>
    <w:p w14:paraId="45E6209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Сергей: </w:t>
      </w:r>
      <w:r w:rsidRPr="00775FEF">
        <w:rPr>
          <w:rFonts w:ascii="Franklin Gothic Book" w:hAnsi="Franklin Gothic Book" w:cs="Arial"/>
          <w:bCs/>
          <w:sz w:val="24"/>
          <w:szCs w:val="20"/>
        </w:rPr>
        <w:t>Скорее, да. Если брать какой-то конкретный эпизод, то можно привязать, как коллеги сказали. А по самому сериалу я ничего не могу сказать. Жизнь, это очевидно, жизнь она всегда где-то. Можно её найти.</w:t>
      </w:r>
    </w:p>
    <w:p w14:paraId="287D1EE4"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Хорошо. Настя, а в</w:t>
      </w:r>
      <w:r w:rsidRPr="00775FEF">
        <w:rPr>
          <w:rFonts w:ascii="Franklin Gothic Book" w:hAnsi="Franklin Gothic Book" w:cs="Arial" w:hint="eastAsia"/>
          <w:b/>
          <w:bCs/>
          <w:sz w:val="24"/>
          <w:szCs w:val="20"/>
        </w:rPr>
        <w:t>ы</w:t>
      </w:r>
      <w:r w:rsidRPr="00775FEF">
        <w:rPr>
          <w:rFonts w:ascii="Franklin Gothic Book" w:hAnsi="Franklin Gothic Book" w:cs="Arial"/>
          <w:b/>
          <w:bCs/>
          <w:sz w:val="24"/>
          <w:szCs w:val="20"/>
        </w:rPr>
        <w:t xml:space="preserve"> что отмечали?</w:t>
      </w:r>
    </w:p>
    <w:p w14:paraId="6316E91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Настя: </w:t>
      </w:r>
      <w:r w:rsidRPr="00775FEF">
        <w:rPr>
          <w:rFonts w:ascii="Franklin Gothic Book" w:hAnsi="Franklin Gothic Book" w:cs="Arial"/>
          <w:bCs/>
          <w:sz w:val="24"/>
          <w:szCs w:val="20"/>
        </w:rPr>
        <w:t>У меня тут несколько. Например, приоритет материального над духовным. Он реалистичный в плане. Наверное, в политике никакой духовности-то и нет. И будучи среднестатистическим человеком, можно ещё задуматься о духовности, и вести это</w:t>
      </w:r>
      <w:r w:rsidRPr="00775FEF">
        <w:rPr>
          <w:rFonts w:ascii="Franklin Gothic Book" w:hAnsi="Franklin Gothic Book" w:cs="Arial" w:hint="eastAsia"/>
          <w:bCs/>
          <w:sz w:val="24"/>
          <w:szCs w:val="20"/>
        </w:rPr>
        <w:t>т</w:t>
      </w:r>
      <w:r w:rsidRPr="00775FEF">
        <w:rPr>
          <w:rFonts w:ascii="Franklin Gothic Book" w:hAnsi="Franklin Gothic Book" w:cs="Arial"/>
          <w:bCs/>
          <w:sz w:val="24"/>
          <w:szCs w:val="20"/>
        </w:rPr>
        <w:t xml:space="preserve"> путь дальше. Но пойдя в политику туда во власть, она просто отпадает. И политики, я знаю, они в курсе, как делать особые виды медитации. Но они этим пользуются для того, чтобы в своих же целях быть более властными. И деньги, власть, и всё такое прочее. А так, они медитируют. Но есть особая корыстная цель.</w:t>
      </w:r>
    </w:p>
    <w:p w14:paraId="00F91683"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Хорошо. Что ещё отметили?</w:t>
      </w:r>
    </w:p>
    <w:p w14:paraId="6EE15C6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Настя: </w:t>
      </w:r>
      <w:r w:rsidRPr="00775FEF">
        <w:rPr>
          <w:rFonts w:ascii="Franklin Gothic Book" w:hAnsi="Franklin Gothic Book" w:cs="Arial"/>
          <w:bCs/>
          <w:sz w:val="24"/>
          <w:szCs w:val="20"/>
        </w:rPr>
        <w:t>Неравенство, разделение людей в соответствии с их способностями.</w:t>
      </w:r>
    </w:p>
    <w:p w14:paraId="56A3D4AF"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Почему?</w:t>
      </w:r>
    </w:p>
    <w:p w14:paraId="6623122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Настя: </w:t>
      </w:r>
      <w:r w:rsidRPr="00775FEF">
        <w:rPr>
          <w:rFonts w:ascii="Franklin Gothic Book" w:hAnsi="Franklin Gothic Book" w:cs="Arial"/>
          <w:bCs/>
          <w:sz w:val="24"/>
          <w:szCs w:val="20"/>
        </w:rPr>
        <w:t xml:space="preserve">Опять же, тюрьма. Как бы приходишь, и только новенький. И если не покажешь своё превосходство, то будешь готов к тому, что скорее будут задавливать. И те же, которые сидят с тобой рядом сокамерники. Хотя могли бы друг друга, наоборот, поддерживать, будучи на одной территории, дабы не навредить ещё больше. И так они уже без свободы сидят. А так, друг </w:t>
      </w:r>
      <w:r w:rsidRPr="00775FEF">
        <w:rPr>
          <w:rFonts w:ascii="Franklin Gothic Book" w:hAnsi="Franklin Gothic Book" w:cs="Arial" w:hint="eastAsia"/>
          <w:bCs/>
          <w:sz w:val="24"/>
          <w:szCs w:val="20"/>
        </w:rPr>
        <w:t>друга</w:t>
      </w:r>
      <w:r w:rsidRPr="00775FEF">
        <w:rPr>
          <w:rFonts w:ascii="Franklin Gothic Book" w:hAnsi="Franklin Gothic Book" w:cs="Arial"/>
          <w:bCs/>
          <w:sz w:val="24"/>
          <w:szCs w:val="20"/>
        </w:rPr>
        <w:t xml:space="preserve"> только козни строят, и ещё больше потом им срок ещё больше продлевают.</w:t>
      </w:r>
    </w:p>
    <w:p w14:paraId="6A7CD83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Это вообще, наверное, к вопросу, что нечестно они играли. Что показали американскую тюрьму, а нашу не показали. Да, они показали, здесь сидят там китайцы отдельно, косые эти жёл</w:t>
      </w:r>
      <w:r w:rsidRPr="00775FEF">
        <w:rPr>
          <w:rFonts w:ascii="Franklin Gothic Book" w:hAnsi="Franklin Gothic Book" w:cs="Arial" w:hint="eastAsia"/>
          <w:bCs/>
          <w:sz w:val="24"/>
          <w:szCs w:val="20"/>
        </w:rPr>
        <w:t>тые</w:t>
      </w:r>
      <w:r w:rsidRPr="00775FEF">
        <w:rPr>
          <w:rFonts w:ascii="Franklin Gothic Book" w:hAnsi="Franklin Gothic Book" w:cs="Arial"/>
          <w:bCs/>
          <w:sz w:val="24"/>
          <w:szCs w:val="20"/>
        </w:rPr>
        <w:t>.</w:t>
      </w:r>
    </w:p>
    <w:p w14:paraId="52803CC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Настя: </w:t>
      </w:r>
      <w:r w:rsidRPr="00775FEF">
        <w:rPr>
          <w:rFonts w:ascii="Franklin Gothic Book" w:hAnsi="Franklin Gothic Book" w:cs="Arial"/>
          <w:bCs/>
          <w:sz w:val="24"/>
          <w:szCs w:val="20"/>
        </w:rPr>
        <w:t>Типа, группировки.</w:t>
      </w:r>
    </w:p>
    <w:p w14:paraId="1CA7927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Отдельно чёрные, отдельно белые. Потом притащили. Нашу покажите тюрьму. Они показывают, как у них всё плохо в тюрьме. Но нашу покажите, наша лучше будет?</w:t>
      </w:r>
    </w:p>
    <w:p w14:paraId="63AB2E6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Наших уже почти нет, кстати.</w:t>
      </w:r>
    </w:p>
    <w:p w14:paraId="39202EB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Тюрьмы?</w:t>
      </w:r>
    </w:p>
    <w:p w14:paraId="22ABE6C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Все освободили. Тюрьмы-то есть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37C1867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Взаимоуважение, опять же.</w:t>
      </w:r>
    </w:p>
    <w:p w14:paraId="1651183E"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Хорошо. Денис, что отметили? (</w:t>
      </w:r>
      <w:r w:rsidRPr="00775FEF">
        <w:rPr>
          <w:rFonts w:ascii="Franklin Gothic Book" w:hAnsi="Franklin Gothic Book" w:cs="Arial"/>
          <w:b/>
          <w:bCs/>
          <w:i/>
          <w:iCs/>
          <w:sz w:val="24"/>
          <w:szCs w:val="20"/>
        </w:rPr>
        <w:t>общий шум, говорят одновременно</w:t>
      </w:r>
      <w:r w:rsidRPr="00775FEF">
        <w:rPr>
          <w:rFonts w:ascii="Franklin Gothic Book" w:hAnsi="Franklin Gothic Book" w:cs="Arial"/>
          <w:b/>
          <w:bCs/>
          <w:sz w:val="24"/>
          <w:szCs w:val="20"/>
        </w:rPr>
        <w:t>).</w:t>
      </w:r>
    </w:p>
    <w:p w14:paraId="401BCA2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Денис: </w:t>
      </w:r>
      <w:r w:rsidRPr="00775FEF">
        <w:rPr>
          <w:rFonts w:ascii="Franklin Gothic Book" w:hAnsi="Franklin Gothic Book" w:cs="Arial"/>
          <w:bCs/>
          <w:sz w:val="24"/>
          <w:szCs w:val="20"/>
        </w:rPr>
        <w:t>Это потому что она н</w:t>
      </w:r>
      <w:r w:rsidRPr="00775FEF">
        <w:rPr>
          <w:rFonts w:ascii="Franklin Gothic Book" w:hAnsi="Franklin Gothic Book" w:cs="Arial" w:hint="eastAsia"/>
          <w:bCs/>
          <w:sz w:val="24"/>
          <w:szCs w:val="20"/>
        </w:rPr>
        <w:t>е</w:t>
      </w:r>
      <w:r w:rsidRPr="00775FEF">
        <w:rPr>
          <w:rFonts w:ascii="Franklin Gothic Book" w:hAnsi="Franklin Gothic Book" w:cs="Arial"/>
          <w:bCs/>
          <w:sz w:val="24"/>
          <w:szCs w:val="20"/>
        </w:rPr>
        <w:t xml:space="preserve"> предала Россию, она её очень сильно любит.</w:t>
      </w:r>
    </w:p>
    <w:p w14:paraId="05272CE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Любит она и Америку.</w:t>
      </w:r>
    </w:p>
    <w:p w14:paraId="4AF1B77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Денис: </w:t>
      </w:r>
      <w:r w:rsidRPr="00775FEF">
        <w:rPr>
          <w:rFonts w:ascii="Franklin Gothic Book" w:hAnsi="Franklin Gothic Book" w:cs="Arial"/>
          <w:bCs/>
          <w:sz w:val="24"/>
          <w:szCs w:val="20"/>
        </w:rPr>
        <w:t>И она не знала, как бы у неё не было мыслей, чтобы России там предать, что-то плохое сказать. И вообще даже, в принципе, про любого другого человека она даже среди своих же. Допустим, этого моше</w:t>
      </w:r>
      <w:r w:rsidRPr="00775FEF">
        <w:rPr>
          <w:rFonts w:ascii="Franklin Gothic Book" w:hAnsi="Franklin Gothic Book" w:cs="Arial" w:hint="eastAsia"/>
          <w:bCs/>
          <w:sz w:val="24"/>
          <w:szCs w:val="20"/>
        </w:rPr>
        <w:t>нника</w:t>
      </w:r>
      <w:r w:rsidRPr="00775FEF">
        <w:rPr>
          <w:rFonts w:ascii="Franklin Gothic Book" w:hAnsi="Franklin Gothic Book" w:cs="Arial"/>
          <w:bCs/>
          <w:sz w:val="24"/>
          <w:szCs w:val="20"/>
        </w:rPr>
        <w:t>, она плохо о них не думала. То есть ко всем относилась с уважением. То есть достаточно много, наверное, достоинств, ещё достоинства туда внёс.</w:t>
      </w:r>
    </w:p>
    <w:p w14:paraId="36181025"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Достоинства. Хорошо. Ещё что-нибудь отметили?</w:t>
      </w:r>
    </w:p>
    <w:p w14:paraId="543032F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Денис: </w:t>
      </w:r>
      <w:r w:rsidRPr="00775FEF">
        <w:rPr>
          <w:rFonts w:ascii="Franklin Gothic Book" w:hAnsi="Franklin Gothic Book" w:cs="Arial"/>
          <w:bCs/>
          <w:sz w:val="24"/>
          <w:szCs w:val="20"/>
        </w:rPr>
        <w:t>Ответственность за себя и за свою жизнь. Ответственный че</w:t>
      </w:r>
      <w:r w:rsidRPr="00775FEF">
        <w:rPr>
          <w:rFonts w:ascii="Franklin Gothic Book" w:hAnsi="Franklin Gothic Book" w:cs="Arial" w:hint="eastAsia"/>
          <w:bCs/>
          <w:sz w:val="24"/>
          <w:szCs w:val="20"/>
        </w:rPr>
        <w:t>ловек</w:t>
      </w:r>
      <w:r w:rsidRPr="00775FEF">
        <w:rPr>
          <w:rFonts w:ascii="Franklin Gothic Book" w:hAnsi="Franklin Gothic Book" w:cs="Arial"/>
          <w:bCs/>
          <w:sz w:val="24"/>
          <w:szCs w:val="20"/>
        </w:rPr>
        <w:t xml:space="preserve">, как бы стойко перенесла все тяготы, все. Я думаю, что она внутри где-то была уверена, что у неё будет всё хорошо, всё ровно. Она просто уверена была в России, мне кажется, что её не забыли, и она не продаёт. И таких людей как бы Россия </w:t>
      </w:r>
      <w:r w:rsidRPr="00775FEF">
        <w:rPr>
          <w:rFonts w:ascii="Franklin Gothic Book" w:hAnsi="Franklin Gothic Book" w:cs="Arial" w:hint="eastAsia"/>
          <w:bCs/>
          <w:sz w:val="24"/>
          <w:szCs w:val="20"/>
        </w:rPr>
        <w:t>не</w:t>
      </w:r>
      <w:r w:rsidRPr="00775FEF">
        <w:rPr>
          <w:rFonts w:ascii="Franklin Gothic Book" w:hAnsi="Franklin Gothic Book" w:cs="Arial"/>
          <w:bCs/>
          <w:sz w:val="24"/>
          <w:szCs w:val="20"/>
        </w:rPr>
        <w:t xml:space="preserve"> должна оставлять. Если бы она кого-то там предала, или что-то как бы неправильно сделала, скорее всего бы, Россия могла бы о ней забыть.</w:t>
      </w:r>
    </w:p>
    <w:p w14:paraId="581FC0D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По сути, она за весь сериал ни разу не сказала, что я люблю Россию.</w:t>
      </w:r>
    </w:p>
    <w:p w14:paraId="5535B7C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w:t>
      </w:r>
    </w:p>
    <w:p w14:paraId="08D8CFB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Зато она сказала много раз, что я люблю Америку.</w:t>
      </w:r>
    </w:p>
    <w:p w14:paraId="00A5B20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И за что она любит? За что она любит Россию, она так и не.</w:t>
      </w:r>
    </w:p>
    <w:p w14:paraId="6FAC0E8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Свобода, права, она же говорила.</w:t>
      </w:r>
    </w:p>
    <w:p w14:paraId="36B7777E"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Хорошо. Анастасия, что вы отметили?</w:t>
      </w:r>
    </w:p>
    <w:p w14:paraId="376FDF3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Анастасия: </w:t>
      </w:r>
      <w:r w:rsidRPr="00775FEF">
        <w:rPr>
          <w:rFonts w:ascii="Franklin Gothic Book" w:hAnsi="Franklin Gothic Book" w:cs="Arial"/>
          <w:bCs/>
          <w:sz w:val="24"/>
          <w:szCs w:val="20"/>
        </w:rPr>
        <w:t>Я отметила патриотизм, высокие нравственные идеалы, приоритет к духовного над материальным, милосердие.</w:t>
      </w:r>
    </w:p>
    <w:p w14:paraId="59D3DF0E"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Как-то по таким же причинам, или по к</w:t>
      </w:r>
      <w:r w:rsidRPr="00775FEF">
        <w:rPr>
          <w:rFonts w:ascii="Franklin Gothic Book" w:hAnsi="Franklin Gothic Book" w:cs="Arial" w:hint="eastAsia"/>
          <w:b/>
          <w:bCs/>
          <w:sz w:val="24"/>
          <w:szCs w:val="20"/>
        </w:rPr>
        <w:t>аким</w:t>
      </w:r>
      <w:r w:rsidRPr="00775FEF">
        <w:rPr>
          <w:rFonts w:ascii="Franklin Gothic Book" w:hAnsi="Franklin Gothic Book" w:cs="Arial"/>
          <w:b/>
          <w:bCs/>
          <w:sz w:val="24"/>
          <w:szCs w:val="20"/>
        </w:rPr>
        <w:t>-то другим, как здесь?</w:t>
      </w:r>
    </w:p>
    <w:p w14:paraId="3021094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Анастасия: </w:t>
      </w:r>
      <w:r w:rsidRPr="00775FEF">
        <w:rPr>
          <w:rFonts w:ascii="Franklin Gothic Book" w:hAnsi="Franklin Gothic Book" w:cs="Arial"/>
          <w:bCs/>
          <w:sz w:val="24"/>
          <w:szCs w:val="20"/>
        </w:rPr>
        <w:t>По таким же тоже, в принципе. Но, если мы её считаем шпионкой, то как бы она Россию не предала. Она держалась до последнего, никто её не расколол, и ничего.</w:t>
      </w:r>
    </w:p>
    <w:p w14:paraId="7E6CF56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А я думаю, эту историю также не раскрыли. Ей же пытались вменить двой</w:t>
      </w:r>
      <w:r w:rsidRPr="00775FEF">
        <w:rPr>
          <w:rFonts w:ascii="Franklin Gothic Book" w:hAnsi="Franklin Gothic Book" w:cs="Arial" w:hint="eastAsia"/>
          <w:bCs/>
          <w:sz w:val="24"/>
          <w:szCs w:val="20"/>
        </w:rPr>
        <w:t>ног</w:t>
      </w:r>
      <w:r w:rsidRPr="00775FEF">
        <w:rPr>
          <w:rFonts w:ascii="Franklin Gothic Book" w:hAnsi="Franklin Gothic Book" w:cs="Arial"/>
          <w:bCs/>
          <w:sz w:val="24"/>
          <w:szCs w:val="20"/>
        </w:rPr>
        <w:t>о агента в конце. Мы же с вами можем договориться. Опять же, не раскрыли же эту тему.</w:t>
      </w:r>
    </w:p>
    <w:p w14:paraId="350F54B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Тогда я не понимаю, как она в пользу Америки что она делала.</w:t>
      </w:r>
    </w:p>
    <w:p w14:paraId="2833059F" w14:textId="52DD9FA6"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Я и говорю, почему сериал настолько не раскрыт. Предпоследняя серия. Подходит к ней </w:t>
      </w:r>
      <w:proofErr w:type="spellStart"/>
      <w:r w:rsidRPr="00775FEF">
        <w:rPr>
          <w:rFonts w:ascii="Franklin Gothic Book" w:hAnsi="Franklin Gothic Book" w:cs="Arial"/>
          <w:bCs/>
          <w:sz w:val="24"/>
          <w:szCs w:val="20"/>
        </w:rPr>
        <w:t>ЦРУшник</w:t>
      </w:r>
      <w:proofErr w:type="spellEnd"/>
      <w:r w:rsidRPr="00775FEF">
        <w:rPr>
          <w:rFonts w:ascii="Franklin Gothic Book" w:hAnsi="Franklin Gothic Book" w:cs="Arial"/>
          <w:bCs/>
          <w:sz w:val="24"/>
          <w:szCs w:val="20"/>
        </w:rPr>
        <w:t xml:space="preserve">, выгоняет всех: «Так, </w:t>
      </w:r>
      <w:proofErr w:type="spellStart"/>
      <w:r w:rsidRPr="00775FEF">
        <w:rPr>
          <w:rFonts w:ascii="Franklin Gothic Book" w:hAnsi="Franklin Gothic Book" w:cs="Arial"/>
          <w:bCs/>
          <w:sz w:val="24"/>
          <w:szCs w:val="20"/>
        </w:rPr>
        <w:t>чё</w:t>
      </w:r>
      <w:proofErr w:type="spellEnd"/>
      <w:r w:rsidRPr="00775FEF">
        <w:rPr>
          <w:rFonts w:ascii="Franklin Gothic Book" w:hAnsi="Franklin Gothic Book" w:cs="Arial"/>
          <w:bCs/>
          <w:sz w:val="24"/>
          <w:szCs w:val="20"/>
        </w:rPr>
        <w:t>, мы с тобой порешаем?»</w:t>
      </w:r>
      <w:r w:rsidR="00697494">
        <w:rPr>
          <w:rFonts w:ascii="Franklin Gothic Book" w:hAnsi="Franklin Gothic Book" w:cs="Arial"/>
          <w:bCs/>
          <w:sz w:val="24"/>
          <w:szCs w:val="20"/>
        </w:rPr>
        <w:t>.</w:t>
      </w:r>
      <w:r w:rsidRPr="00775FEF">
        <w:rPr>
          <w:rFonts w:ascii="Franklin Gothic Book" w:hAnsi="Franklin Gothic Book" w:cs="Arial"/>
          <w:bCs/>
          <w:sz w:val="24"/>
          <w:szCs w:val="20"/>
        </w:rPr>
        <w:t xml:space="preserve"> Потом раз, два, три – она уже в Госдуме сидит и «Единая Россия».</w:t>
      </w:r>
    </w:p>
    <w:p w14:paraId="486B5D4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Опять порешали.</w:t>
      </w:r>
    </w:p>
    <w:p w14:paraId="59E5852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Да, порешали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 Создаётся впечатление обратное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5532947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Если такие серьёзные статьи, полтора </w:t>
      </w:r>
      <w:r w:rsidRPr="00775FEF">
        <w:rPr>
          <w:rFonts w:ascii="Franklin Gothic Book" w:hAnsi="Franklin Gothic Book" w:cs="Arial" w:hint="eastAsia"/>
          <w:bCs/>
          <w:sz w:val="24"/>
          <w:szCs w:val="20"/>
        </w:rPr>
        <w:t>года</w:t>
      </w:r>
      <w:r w:rsidRPr="00775FEF">
        <w:rPr>
          <w:rFonts w:ascii="Franklin Gothic Book" w:hAnsi="Franklin Gothic Book" w:cs="Arial"/>
          <w:bCs/>
          <w:sz w:val="24"/>
          <w:szCs w:val="20"/>
        </w:rPr>
        <w:t>, это, я не знаю, это крайне мало, я считаю, ей дали. Это удивление.</w:t>
      </w:r>
    </w:p>
    <w:p w14:paraId="10759A6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Непонятно, обмен произошёл или нет, мы тоже не знаем этот момент.</w:t>
      </w:r>
    </w:p>
    <w:p w14:paraId="0AB0413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Ей дали, в любом случае, полтора года. Это нереально по такой статье полтора года. Это до 20, до 30, это пожизненно должны давать.</w:t>
      </w:r>
    </w:p>
    <w:p w14:paraId="26C2F43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Причём, такой резонанс.</w:t>
      </w:r>
    </w:p>
    <w:p w14:paraId="201F808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Против Америки у неё там были статьи.</w:t>
      </w:r>
    </w:p>
    <w:p w14:paraId="73937F41"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Да-да-да.</w:t>
      </w:r>
    </w:p>
    <w:p w14:paraId="7C85DF3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И против России, например, </w:t>
      </w:r>
      <w:proofErr w:type="spellStart"/>
      <w:r w:rsidRPr="00775FEF">
        <w:rPr>
          <w:rFonts w:ascii="Franklin Gothic Book" w:hAnsi="Franklin Gothic Book" w:cs="Arial"/>
          <w:bCs/>
          <w:sz w:val="24"/>
          <w:szCs w:val="20"/>
        </w:rPr>
        <w:t>госизмена</w:t>
      </w:r>
      <w:proofErr w:type="spellEnd"/>
      <w:r w:rsidRPr="00775FEF">
        <w:rPr>
          <w:rFonts w:ascii="Franklin Gothic Book" w:hAnsi="Franklin Gothic Book" w:cs="Arial"/>
          <w:bCs/>
          <w:sz w:val="24"/>
          <w:szCs w:val="20"/>
        </w:rPr>
        <w:t xml:space="preserve">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36D22677"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Хорошо. Павел, что отметили? (</w:t>
      </w:r>
      <w:r w:rsidRPr="00775FEF">
        <w:rPr>
          <w:rFonts w:ascii="Franklin Gothic Book" w:hAnsi="Franklin Gothic Book" w:cs="Arial"/>
          <w:b/>
          <w:bCs/>
          <w:i/>
          <w:iCs/>
          <w:sz w:val="24"/>
          <w:szCs w:val="20"/>
        </w:rPr>
        <w:t>общий шум, говорят одновременно</w:t>
      </w:r>
      <w:r w:rsidRPr="00775FEF">
        <w:rPr>
          <w:rFonts w:ascii="Franklin Gothic Book" w:hAnsi="Franklin Gothic Book" w:cs="Arial"/>
          <w:b/>
          <w:bCs/>
          <w:sz w:val="24"/>
          <w:szCs w:val="20"/>
        </w:rPr>
        <w:t>).</w:t>
      </w:r>
    </w:p>
    <w:p w14:paraId="371A6E1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Павел: </w:t>
      </w:r>
      <w:r w:rsidRPr="00775FEF">
        <w:rPr>
          <w:rFonts w:ascii="Franklin Gothic Book" w:hAnsi="Franklin Gothic Book" w:cs="Arial"/>
          <w:bCs/>
          <w:sz w:val="24"/>
          <w:szCs w:val="20"/>
        </w:rPr>
        <w:t>Жизнь, патриотизм, приоритет духо</w:t>
      </w:r>
      <w:r w:rsidRPr="00775FEF">
        <w:rPr>
          <w:rFonts w:ascii="Franklin Gothic Book" w:hAnsi="Franklin Gothic Book" w:cs="Arial" w:hint="eastAsia"/>
          <w:bCs/>
          <w:sz w:val="24"/>
          <w:szCs w:val="20"/>
        </w:rPr>
        <w:t>вног</w:t>
      </w:r>
      <w:r w:rsidRPr="00775FEF">
        <w:rPr>
          <w:rFonts w:ascii="Franklin Gothic Book" w:hAnsi="Franklin Gothic Book" w:cs="Arial"/>
          <w:bCs/>
          <w:sz w:val="24"/>
          <w:szCs w:val="20"/>
        </w:rPr>
        <w:t>о над материальным, справедливость, взаимопомощь, взаимоуважение.</w:t>
      </w:r>
    </w:p>
    <w:p w14:paraId="0BFE0714"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И справедливость вы отметили ещё. А почему?</w:t>
      </w:r>
    </w:p>
    <w:p w14:paraId="2B624FE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Что-то в реальном времени было.</w:t>
      </w:r>
    </w:p>
    <w:p w14:paraId="759F146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Павел: </w:t>
      </w:r>
      <w:r w:rsidRPr="00775FEF">
        <w:rPr>
          <w:rFonts w:ascii="Franklin Gothic Book" w:hAnsi="Franklin Gothic Book" w:cs="Arial"/>
          <w:bCs/>
          <w:sz w:val="24"/>
          <w:szCs w:val="20"/>
        </w:rPr>
        <w:t>Справедливость, то, что явно с ней не совсем честно поступили. Её, так скажем, невиновность помогали е</w:t>
      </w:r>
      <w:r w:rsidRPr="00775FEF">
        <w:rPr>
          <w:rFonts w:ascii="Franklin Gothic Book" w:hAnsi="Franklin Gothic Book" w:cs="Arial" w:hint="eastAsia"/>
          <w:bCs/>
          <w:sz w:val="24"/>
          <w:szCs w:val="20"/>
        </w:rPr>
        <w:t>й</w:t>
      </w:r>
      <w:r w:rsidRPr="00775FEF">
        <w:rPr>
          <w:rFonts w:ascii="Franklin Gothic Book" w:hAnsi="Franklin Gothic Book" w:cs="Arial"/>
          <w:bCs/>
          <w:sz w:val="24"/>
          <w:szCs w:val="20"/>
        </w:rPr>
        <w:t xml:space="preserve"> адвокаты отстаивать. Она сама боролась, прошла через многое. Соответственно, сюда включается и жизнь, которая могла оборваться в любой момент. Особенно когда её пытали, так скажем. Патриотизм – то, как она рассказывала определённые моменты на допросе в э</w:t>
      </w:r>
      <w:r w:rsidRPr="00775FEF">
        <w:rPr>
          <w:rFonts w:ascii="Franklin Gothic Book" w:hAnsi="Franklin Gothic Book" w:cs="Arial" w:hint="eastAsia"/>
          <w:bCs/>
          <w:sz w:val="24"/>
          <w:szCs w:val="20"/>
        </w:rPr>
        <w:t>том</w:t>
      </w:r>
      <w:r w:rsidRPr="00775FEF">
        <w:rPr>
          <w:rFonts w:ascii="Franklin Gothic Book" w:hAnsi="Franklin Gothic Book" w:cs="Arial"/>
          <w:bCs/>
          <w:sz w:val="24"/>
          <w:szCs w:val="20"/>
        </w:rPr>
        <w:t xml:space="preserve"> гараже. Приоритет духовного над материальным, когда у неё появилась вера. То есть показывали контрастный момент, она эгоистичная, высокомерная. Здесь у неё произошёл приоритет духовного, над материальным. Взаимопомощь, взаимоуважение. Допустим, даже в </w:t>
      </w:r>
      <w:r w:rsidRPr="00775FEF">
        <w:rPr>
          <w:rFonts w:ascii="Franklin Gothic Book" w:hAnsi="Franklin Gothic Book" w:cs="Arial" w:hint="eastAsia"/>
          <w:bCs/>
          <w:sz w:val="24"/>
          <w:szCs w:val="20"/>
        </w:rPr>
        <w:t>тюрьме</w:t>
      </w:r>
      <w:r w:rsidRPr="00775FEF">
        <w:rPr>
          <w:rFonts w:ascii="Franklin Gothic Book" w:hAnsi="Franklin Gothic Book" w:cs="Arial"/>
          <w:bCs/>
          <w:sz w:val="24"/>
          <w:szCs w:val="20"/>
        </w:rPr>
        <w:t>, когда она получила некий отклик, что ли, разрешили ей на службе присутствовать. То есть это коллективное тоже всё-таки, взаимопомощь, взаимоуважение.</w:t>
      </w:r>
    </w:p>
    <w:p w14:paraId="72DE6697"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Да, хорошо. Олеся, а вы что отметили?</w:t>
      </w:r>
    </w:p>
    <w:p w14:paraId="5912B17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Олеся: </w:t>
      </w:r>
      <w:r w:rsidRPr="00775FEF">
        <w:rPr>
          <w:rFonts w:ascii="Franklin Gothic Book" w:hAnsi="Franklin Gothic Book" w:cs="Arial"/>
          <w:bCs/>
          <w:sz w:val="24"/>
          <w:szCs w:val="20"/>
        </w:rPr>
        <w:t>У меня тоже совпадений много. И права и свободы человека, и н</w:t>
      </w:r>
      <w:r w:rsidRPr="00775FEF">
        <w:rPr>
          <w:rFonts w:ascii="Franklin Gothic Book" w:hAnsi="Franklin Gothic Book" w:cs="Arial" w:hint="eastAsia"/>
          <w:bCs/>
          <w:sz w:val="24"/>
          <w:szCs w:val="20"/>
        </w:rPr>
        <w:t>еравенство</w:t>
      </w:r>
      <w:r w:rsidRPr="00775FEF">
        <w:rPr>
          <w:rFonts w:ascii="Franklin Gothic Book" w:hAnsi="Franklin Gothic Book" w:cs="Arial"/>
          <w:bCs/>
          <w:sz w:val="24"/>
          <w:szCs w:val="20"/>
        </w:rPr>
        <w:t>, разделение людей способностями, самовыражение, самореализация. Единственное, что я отметила – крепкая семья. По поводу «крепкая» не могу сказать, что она крепкая. Но ценность семьи, которую показывают даже однополых людей, она как бы растёт здес</w:t>
      </w:r>
      <w:r w:rsidRPr="00775FEF">
        <w:rPr>
          <w:rFonts w:ascii="Franklin Gothic Book" w:hAnsi="Franklin Gothic Book" w:cs="Arial" w:hint="eastAsia"/>
          <w:bCs/>
          <w:sz w:val="24"/>
          <w:szCs w:val="20"/>
        </w:rPr>
        <w:t>ь</w:t>
      </w:r>
      <w:r w:rsidRPr="00775FEF">
        <w:rPr>
          <w:rFonts w:ascii="Franklin Gothic Book" w:hAnsi="Franklin Gothic Book" w:cs="Arial"/>
          <w:bCs/>
          <w:sz w:val="24"/>
          <w:szCs w:val="20"/>
        </w:rPr>
        <w:t xml:space="preserve"> с какой точки зрения? Что всё-таки помощь и поддержка, которую оказал он ему, как бы.</w:t>
      </w:r>
    </w:p>
    <w:p w14:paraId="3D2EA00F"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Близкому человеку.</w:t>
      </w:r>
    </w:p>
    <w:p w14:paraId="40BF2F0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Олеся: </w:t>
      </w:r>
      <w:r w:rsidRPr="00775FEF">
        <w:rPr>
          <w:rFonts w:ascii="Franklin Gothic Book" w:hAnsi="Franklin Gothic Book" w:cs="Arial"/>
          <w:bCs/>
          <w:sz w:val="24"/>
          <w:szCs w:val="20"/>
        </w:rPr>
        <w:t>Да-да-да. То есть это всё равно поддержка, которая чувствовалась, и она меня порадовала. Потому что он мог отказаться и оставить.</w:t>
      </w:r>
    </w:p>
    <w:p w14:paraId="017BCF47"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Хорошо. Наталья, а вы что отметили?</w:t>
      </w:r>
    </w:p>
    <w:p w14:paraId="05CB7EF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Наталья: </w:t>
      </w:r>
      <w:r w:rsidRPr="00775FEF">
        <w:rPr>
          <w:rFonts w:ascii="Franklin Gothic Book" w:hAnsi="Franklin Gothic Book" w:cs="Arial"/>
          <w:bCs/>
          <w:sz w:val="24"/>
          <w:szCs w:val="20"/>
        </w:rPr>
        <w:t>Жизнь, патриотизм.</w:t>
      </w:r>
    </w:p>
    <w:p w14:paraId="6AD23E44"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Хорошо. Смотрите, здесь прозвучало такое понятие – традиционные ценности. Существуют такие традиционные российские ценности. Но все, наверное, знают, что это так</w:t>
      </w:r>
      <w:r w:rsidRPr="00775FEF">
        <w:rPr>
          <w:rFonts w:ascii="Franklin Gothic Book" w:hAnsi="Franklin Gothic Book" w:cs="Arial" w:hint="eastAsia"/>
          <w:b/>
          <w:bCs/>
          <w:sz w:val="24"/>
          <w:szCs w:val="20"/>
        </w:rPr>
        <w:t>ое</w:t>
      </w:r>
      <w:r w:rsidRPr="00775FEF">
        <w:rPr>
          <w:rFonts w:ascii="Franklin Gothic Book" w:hAnsi="Franklin Gothic Book" w:cs="Arial"/>
          <w:b/>
          <w:bCs/>
          <w:sz w:val="24"/>
          <w:szCs w:val="20"/>
        </w:rPr>
        <w:t>, все слышали, что это такое. А что это за ценности, исходя из того, что вы слышали? Традиционные российские ценности – это что вообще?</w:t>
      </w:r>
    </w:p>
    <w:p w14:paraId="1EABA40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Сильный дух и патриотизм.</w:t>
      </w:r>
    </w:p>
    <w:p w14:paraId="39C1968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Семья, родина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52B7E8D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Моральная, духовная. То есть все перечни, которые входят.</w:t>
      </w:r>
    </w:p>
    <w:p w14:paraId="746D7F3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Ге</w:t>
      </w:r>
      <w:r w:rsidRPr="00775FEF">
        <w:rPr>
          <w:rFonts w:ascii="Franklin Gothic Book" w:hAnsi="Franklin Gothic Book" w:cs="Arial" w:hint="eastAsia"/>
          <w:bCs/>
          <w:sz w:val="24"/>
          <w:szCs w:val="20"/>
        </w:rPr>
        <w:t>ндерная</w:t>
      </w:r>
      <w:r w:rsidRPr="00775FEF">
        <w:rPr>
          <w:rFonts w:ascii="Franklin Gothic Book" w:hAnsi="Franklin Gothic Book" w:cs="Arial"/>
          <w:bCs/>
          <w:sz w:val="24"/>
          <w:szCs w:val="20"/>
        </w:rPr>
        <w:t xml:space="preserve"> определённость.</w:t>
      </w:r>
    </w:p>
    <w:p w14:paraId="27B6306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136BCDF1"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Есть ещё что-то важное, что мы тоже можем к традиционным российским ценностям отнести?</w:t>
      </w:r>
    </w:p>
    <w:p w14:paraId="29C846F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Единство народов.</w:t>
      </w:r>
    </w:p>
    <w:p w14:paraId="0356E58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Православие, самодержавие, народность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37AFE1D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Хорошее отношение к другим национальностям.</w:t>
      </w:r>
    </w:p>
    <w:p w14:paraId="71784D6C"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Вот из всего того, что сейчас назвал</w:t>
      </w:r>
      <w:r w:rsidRPr="00775FEF">
        <w:rPr>
          <w:rFonts w:ascii="Franklin Gothic Book" w:hAnsi="Franklin Gothic Book" w:cs="Arial" w:hint="eastAsia"/>
          <w:b/>
          <w:bCs/>
          <w:sz w:val="24"/>
          <w:szCs w:val="20"/>
        </w:rPr>
        <w:t>и</w:t>
      </w:r>
      <w:r w:rsidRPr="00775FEF">
        <w:rPr>
          <w:rFonts w:ascii="Franklin Gothic Book" w:hAnsi="Franklin Gothic Book" w:cs="Arial"/>
          <w:b/>
          <w:bCs/>
          <w:sz w:val="24"/>
          <w:szCs w:val="20"/>
        </w:rPr>
        <w:t>, присутствуют ли в сериале какие-то сюжетные линии, какие-то отдельные сюжеты, которые сцены отдельные, может быть, которые, на ваш взгляд, не соответствуют традиционным российским ценностям?</w:t>
      </w:r>
    </w:p>
    <w:p w14:paraId="2F3F114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Там, пожалуй, за весь сериал было только две, наверное, отдельных </w:t>
      </w:r>
      <w:r w:rsidRPr="00775FEF">
        <w:rPr>
          <w:rFonts w:ascii="Franklin Gothic Book" w:hAnsi="Franklin Gothic Book" w:cs="Arial" w:hint="eastAsia"/>
          <w:bCs/>
          <w:sz w:val="24"/>
          <w:szCs w:val="20"/>
        </w:rPr>
        <w:t>фразы</w:t>
      </w:r>
      <w:r w:rsidRPr="00775FEF">
        <w:rPr>
          <w:rFonts w:ascii="Franklin Gothic Book" w:hAnsi="Franklin Gothic Book" w:cs="Arial"/>
          <w:bCs/>
          <w:sz w:val="24"/>
          <w:szCs w:val="20"/>
        </w:rPr>
        <w:t xml:space="preserve"> от этого родственника Рокфеллера. Что они грех узаконили, и то, что Запад скоро, в общем-то, христианство, как конфессию просто ликвидирует. И с одним, и с другим я полностью согласен.</w:t>
      </w:r>
    </w:p>
    <w:p w14:paraId="2186EA79"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Это, наоборот, соответствует?</w:t>
      </w:r>
    </w:p>
    <w:p w14:paraId="4FDDEC5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Это, в общем, наверное, две фразы за </w:t>
      </w:r>
      <w:r w:rsidRPr="00775FEF">
        <w:rPr>
          <w:rFonts w:ascii="Franklin Gothic Book" w:hAnsi="Franklin Gothic Book" w:cs="Arial" w:hint="eastAsia"/>
          <w:bCs/>
          <w:sz w:val="24"/>
          <w:szCs w:val="20"/>
        </w:rPr>
        <w:t>весь</w:t>
      </w:r>
      <w:r w:rsidRPr="00775FEF">
        <w:rPr>
          <w:rFonts w:ascii="Franklin Gothic Book" w:hAnsi="Franklin Gothic Book" w:cs="Arial"/>
          <w:bCs/>
          <w:sz w:val="24"/>
          <w:szCs w:val="20"/>
        </w:rPr>
        <w:t xml:space="preserve"> сериал, с которыми я, наверное, соглашусь.</w:t>
      </w:r>
    </w:p>
    <w:p w14:paraId="0FC08AEB"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Хорошо. А что-то есть, что не соответствует традиционным российским ценностям в сериале? Какие-то сюжеты, какие-то сцены отдельные?</w:t>
      </w:r>
    </w:p>
    <w:p w14:paraId="689E0D8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Когда её спросили, изменяла ли она своему этому, как его там, </w:t>
      </w:r>
      <w:proofErr w:type="spellStart"/>
      <w:r w:rsidRPr="00775FEF">
        <w:rPr>
          <w:rFonts w:ascii="Franklin Gothic Book" w:hAnsi="Franklin Gothic Book" w:cs="Arial"/>
          <w:bCs/>
          <w:sz w:val="24"/>
          <w:szCs w:val="20"/>
        </w:rPr>
        <w:t>Уолтер</w:t>
      </w:r>
      <w:proofErr w:type="spellEnd"/>
      <w:r w:rsidRPr="00775FEF">
        <w:rPr>
          <w:rFonts w:ascii="Franklin Gothic Book" w:hAnsi="Franklin Gothic Book" w:cs="Arial"/>
          <w:bCs/>
          <w:sz w:val="24"/>
          <w:szCs w:val="20"/>
        </w:rPr>
        <w:t xml:space="preserve"> зв</w:t>
      </w:r>
      <w:r w:rsidRPr="00775FEF">
        <w:rPr>
          <w:rFonts w:ascii="Franklin Gothic Book" w:hAnsi="Franklin Gothic Book" w:cs="Arial" w:hint="eastAsia"/>
          <w:bCs/>
          <w:sz w:val="24"/>
          <w:szCs w:val="20"/>
        </w:rPr>
        <w:t>али</w:t>
      </w:r>
      <w:r w:rsidRPr="00775FEF">
        <w:rPr>
          <w:rFonts w:ascii="Franklin Gothic Book" w:hAnsi="Franklin Gothic Book" w:cs="Arial"/>
          <w:bCs/>
          <w:sz w:val="24"/>
          <w:szCs w:val="20"/>
        </w:rPr>
        <w:t xml:space="preserve"> его. Она сказала, нет, я ему не изменяла.</w:t>
      </w:r>
    </w:p>
    <w:p w14:paraId="1279915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Потому что он не муж.</w:t>
      </w:r>
    </w:p>
    <w:p w14:paraId="5CC9914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Потому что он не муж как бы. Изменить можно родине и так далее. Ну, </w:t>
      </w:r>
      <w:r w:rsidRPr="00775FEF">
        <w:rPr>
          <w:rFonts w:ascii="Franklin Gothic Book" w:hAnsi="Franklin Gothic Book" w:cs="Arial"/>
          <w:bCs/>
          <w:sz w:val="24"/>
          <w:szCs w:val="20"/>
          <w:lang w:val="en-US"/>
        </w:rPr>
        <w:t>fine</w:t>
      </w:r>
      <w:r w:rsidRPr="00775FEF">
        <w:rPr>
          <w:rFonts w:ascii="Franklin Gothic Book" w:hAnsi="Franklin Gothic Book" w:cs="Arial"/>
          <w:bCs/>
          <w:sz w:val="24"/>
          <w:szCs w:val="20"/>
        </w:rPr>
        <w:t>, как бы хорошая позиция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3BD6D5AA"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А как это с традиционными российскими ценностями соотносится?</w:t>
      </w:r>
    </w:p>
    <w:p w14:paraId="3BCFAD2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Как бы, в любом случае, если у тебя есть партнёр гражданский или какой, неважно, но в моём понимании это изменой будет там.</w:t>
      </w:r>
    </w:p>
    <w:p w14:paraId="2933900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Конечно, ответственность, доверие попадает.</w:t>
      </w:r>
    </w:p>
    <w:p w14:paraId="3A2A5AD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Мне кажется, он ответил, как типичный американец.</w:t>
      </w:r>
    </w:p>
    <w:p w14:paraId="05EB468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Сняла с себ</w:t>
      </w:r>
      <w:r w:rsidRPr="00775FEF">
        <w:rPr>
          <w:rFonts w:ascii="Franklin Gothic Book" w:hAnsi="Franklin Gothic Book" w:cs="Arial" w:hint="eastAsia"/>
          <w:bCs/>
          <w:sz w:val="24"/>
          <w:szCs w:val="20"/>
        </w:rPr>
        <w:t>я</w:t>
      </w:r>
      <w:r w:rsidRPr="00775FEF">
        <w:rPr>
          <w:rFonts w:ascii="Franklin Gothic Book" w:hAnsi="Franklin Gothic Book" w:cs="Arial"/>
          <w:bCs/>
          <w:sz w:val="24"/>
          <w:szCs w:val="20"/>
        </w:rPr>
        <w:t xml:space="preserve"> как бы ответственность.</w:t>
      </w:r>
    </w:p>
    <w:p w14:paraId="2DFD0514"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Хорошо. Ещё что-то было такое, какие-то сцены, сюжеты, которые не соответствуют?</w:t>
      </w:r>
    </w:p>
    <w:p w14:paraId="5EB8A2E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Два </w:t>
      </w:r>
      <w:proofErr w:type="spellStart"/>
      <w:r w:rsidRPr="00775FEF">
        <w:rPr>
          <w:rFonts w:ascii="Franklin Gothic Book" w:hAnsi="Franklin Gothic Book" w:cs="Arial"/>
          <w:bCs/>
          <w:sz w:val="24"/>
          <w:szCs w:val="20"/>
        </w:rPr>
        <w:t>гея</w:t>
      </w:r>
      <w:proofErr w:type="spellEnd"/>
      <w:r w:rsidRPr="00775FEF">
        <w:rPr>
          <w:rFonts w:ascii="Franklin Gothic Book" w:hAnsi="Franklin Gothic Book" w:cs="Arial"/>
          <w:bCs/>
          <w:sz w:val="24"/>
          <w:szCs w:val="20"/>
        </w:rPr>
        <w:t xml:space="preserve"> в браке.</w:t>
      </w:r>
    </w:p>
    <w:p w14:paraId="6C4EABE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Узаконенные.</w:t>
      </w:r>
    </w:p>
    <w:p w14:paraId="21255592"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Два </w:t>
      </w:r>
      <w:proofErr w:type="spellStart"/>
      <w:r w:rsidRPr="00775FEF">
        <w:rPr>
          <w:rFonts w:ascii="Franklin Gothic Book" w:hAnsi="Franklin Gothic Book" w:cs="Arial"/>
          <w:b/>
          <w:bCs/>
          <w:sz w:val="24"/>
          <w:szCs w:val="20"/>
        </w:rPr>
        <w:t>гея</w:t>
      </w:r>
      <w:proofErr w:type="spellEnd"/>
      <w:r w:rsidRPr="00775FEF">
        <w:rPr>
          <w:rFonts w:ascii="Franklin Gothic Book" w:hAnsi="Franklin Gothic Book" w:cs="Arial"/>
          <w:b/>
          <w:bCs/>
          <w:sz w:val="24"/>
          <w:szCs w:val="20"/>
        </w:rPr>
        <w:t xml:space="preserve"> в браке, узаконенные. А как считаете, действительно, была в сериале показана.</w:t>
      </w:r>
    </w:p>
    <w:p w14:paraId="305092B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Не соответствует российски</w:t>
      </w:r>
      <w:r w:rsidRPr="00775FEF">
        <w:rPr>
          <w:rFonts w:ascii="Franklin Gothic Book" w:hAnsi="Franklin Gothic Book" w:cs="Arial" w:hint="eastAsia"/>
          <w:bCs/>
          <w:sz w:val="24"/>
          <w:szCs w:val="20"/>
        </w:rPr>
        <w:t>м</w:t>
      </w:r>
      <w:r w:rsidRPr="00775FEF">
        <w:rPr>
          <w:rFonts w:ascii="Franklin Gothic Book" w:hAnsi="Franklin Gothic Book" w:cs="Arial"/>
          <w:bCs/>
          <w:sz w:val="24"/>
          <w:szCs w:val="20"/>
        </w:rPr>
        <w:t xml:space="preserve"> ценностям.</w:t>
      </w:r>
    </w:p>
    <w:p w14:paraId="1E1A283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Тюрьма тогда не соответствует, допустим. Там поведение, как они выходят гулять, постоянно ходят туда-сюда, из камеры в камеру заходят, чаи попить.</w:t>
      </w:r>
    </w:p>
    <w:p w14:paraId="6C8496D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Может, смотря, какой.</w:t>
      </w:r>
    </w:p>
    <w:p w14:paraId="359CD64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Это, наверное, не про ценность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5CD47585"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Действительно, показана в сериале такая вот. Хорошо, показана гомосексуальная пара, по сути. Как вы к этому относитесь? Собственно, когда вы увидели такую пару?</w:t>
      </w:r>
    </w:p>
    <w:p w14:paraId="5DAD5D7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Первый случай в жизни, это год 2010-й. У меня родная тётя живёт в США с 96 года в Лос-Анджелесе. Соседи двое мужчин приглашали её к себе на свадьбу. То есть ещё 15 лет назад. Как бы я об этом слышал. Но сказать, что я прям шокирован или что-то.</w:t>
      </w:r>
    </w:p>
    <w:p w14:paraId="5EE75227"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То есть для США, в принципе, это.</w:t>
      </w:r>
    </w:p>
    <w:p w14:paraId="6B479DA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Главн</w:t>
      </w:r>
      <w:r w:rsidRPr="00775FEF">
        <w:rPr>
          <w:rFonts w:ascii="Franklin Gothic Book" w:hAnsi="Franklin Gothic Book" w:cs="Arial" w:hint="eastAsia"/>
          <w:bCs/>
          <w:sz w:val="24"/>
          <w:szCs w:val="20"/>
        </w:rPr>
        <w:t>ое</w:t>
      </w:r>
      <w:r w:rsidRPr="00775FEF">
        <w:rPr>
          <w:rFonts w:ascii="Franklin Gothic Book" w:hAnsi="Franklin Gothic Book" w:cs="Arial"/>
          <w:bCs/>
          <w:sz w:val="24"/>
          <w:szCs w:val="20"/>
        </w:rPr>
        <w:t>, чтобы не было домогательств к конкретным лицам по отношению.</w:t>
      </w:r>
    </w:p>
    <w:p w14:paraId="3577D05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Навязывание.</w:t>
      </w:r>
    </w:p>
    <w:p w14:paraId="50801D6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То есть меня не трогают, допустим, не пристают ко мне, и всё.</w:t>
      </w:r>
    </w:p>
    <w:p w14:paraId="5DF5C28D"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А как вы относитесь к тому, что в сериале это показано? Когда увидели такую пару муж и муж.</w:t>
      </w:r>
    </w:p>
    <w:p w14:paraId="383580E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Чисто для контраста.</w:t>
      </w:r>
    </w:p>
    <w:p w14:paraId="779EE40C"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Какие были?</w:t>
      </w:r>
    </w:p>
    <w:p w14:paraId="259FA12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Н</w:t>
      </w:r>
      <w:r w:rsidRPr="00775FEF">
        <w:rPr>
          <w:rFonts w:ascii="Franklin Gothic Book" w:hAnsi="Franklin Gothic Book" w:cs="Arial" w:hint="eastAsia"/>
          <w:bCs/>
          <w:sz w:val="24"/>
          <w:szCs w:val="20"/>
        </w:rPr>
        <w:t>еобычность</w:t>
      </w:r>
      <w:r w:rsidRPr="00775FEF">
        <w:rPr>
          <w:rFonts w:ascii="Franklin Gothic Book" w:hAnsi="Franklin Gothic Book" w:cs="Arial"/>
          <w:bCs/>
          <w:sz w:val="24"/>
          <w:szCs w:val="20"/>
        </w:rPr>
        <w:t>.</w:t>
      </w:r>
    </w:p>
    <w:p w14:paraId="77F6850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Такой хороший мальчик.</w:t>
      </w:r>
    </w:p>
    <w:p w14:paraId="475A1CE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Пропадает.</w:t>
      </w:r>
    </w:p>
    <w:p w14:paraId="6714CA1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Пропал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23991F2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А я, кстати, когда впервые его видела, подумала, пропустят ли это показать? Потому что, типа, у меня был вопрос.</w:t>
      </w:r>
    </w:p>
    <w:p w14:paraId="444D1CB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Пропаганда.</w:t>
      </w:r>
    </w:p>
    <w:p w14:paraId="5D539AD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Потому что, типа, как вы будете показывать? Если, </w:t>
      </w:r>
      <w:proofErr w:type="spellStart"/>
      <w:r w:rsidRPr="00775FEF">
        <w:rPr>
          <w:rFonts w:ascii="Franklin Gothic Book" w:hAnsi="Franklin Gothic Book" w:cs="Arial"/>
          <w:bCs/>
          <w:sz w:val="24"/>
          <w:szCs w:val="20"/>
        </w:rPr>
        <w:t>окей</w:t>
      </w:r>
      <w:proofErr w:type="spellEnd"/>
      <w:r w:rsidRPr="00775FEF">
        <w:rPr>
          <w:rFonts w:ascii="Franklin Gothic Book" w:hAnsi="Franklin Gothic Book" w:cs="Arial"/>
          <w:bCs/>
          <w:sz w:val="24"/>
          <w:szCs w:val="20"/>
        </w:rPr>
        <w:t>, у вас 18+ стоит. А у нас же как бы гей пропаганда и после 18+.</w:t>
      </w:r>
    </w:p>
    <w:p w14:paraId="6B689F7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Пропаганда, в том-то и дело.</w:t>
      </w:r>
    </w:p>
    <w:p w14:paraId="27BBA01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А тут как бы, смотрите, я просто подумала, Кельвин достаточно позитивный даже по нашим м</w:t>
      </w:r>
      <w:r w:rsidRPr="00775FEF">
        <w:rPr>
          <w:rFonts w:ascii="Franklin Gothic Book" w:hAnsi="Franklin Gothic Book" w:cs="Arial" w:hint="eastAsia"/>
          <w:bCs/>
          <w:sz w:val="24"/>
          <w:szCs w:val="20"/>
        </w:rPr>
        <w:t>оментам</w:t>
      </w:r>
      <w:r w:rsidRPr="00775FEF">
        <w:rPr>
          <w:rFonts w:ascii="Franklin Gothic Book" w:hAnsi="Franklin Gothic Book" w:cs="Arial"/>
          <w:bCs/>
          <w:sz w:val="24"/>
          <w:szCs w:val="20"/>
        </w:rPr>
        <w:t xml:space="preserve"> персонаж. Несмотря на то, что мы там не поняли, влюбился он в итоге в Марию или не влюбился. Непонятно. Но как бы по-хорошему, если рассматривать целиком его роль, она позитивная. Выходит, чт</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показали, что как раз.</w:t>
      </w:r>
    </w:p>
    <w:p w14:paraId="63FA050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Голубой.</w:t>
      </w:r>
    </w:p>
    <w:p w14:paraId="09A0840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Вот он хороший, то есть у него-то и любовь настоящая. И вообще, он как бы честный, любит свою родину.</w:t>
      </w:r>
    </w:p>
    <w:p w14:paraId="6DF53B1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И помог.</w:t>
      </w:r>
    </w:p>
    <w:p w14:paraId="73E8863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И ещё и влюбился в Марию. Вообще прям идеальная личность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3A71FA4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Это плюс для российского кино, что они раз</w:t>
      </w:r>
      <w:r w:rsidRPr="00775FEF">
        <w:rPr>
          <w:rFonts w:ascii="Franklin Gothic Book" w:hAnsi="Franklin Gothic Book" w:cs="Arial" w:hint="eastAsia"/>
          <w:bCs/>
          <w:sz w:val="24"/>
          <w:szCs w:val="20"/>
        </w:rPr>
        <w:t>велись</w:t>
      </w:r>
      <w:r w:rsidRPr="00775FEF">
        <w:rPr>
          <w:rFonts w:ascii="Franklin Gothic Book" w:hAnsi="Franklin Gothic Book" w:cs="Arial"/>
          <w:bCs/>
          <w:sz w:val="24"/>
          <w:szCs w:val="20"/>
        </w:rPr>
        <w:t>.</w:t>
      </w:r>
    </w:p>
    <w:p w14:paraId="419B008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Там есть надежда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726F541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Они втроём сойдётся (</w:t>
      </w:r>
      <w:r w:rsidRPr="00775FEF">
        <w:rPr>
          <w:rFonts w:ascii="Franklin Gothic Book" w:hAnsi="Franklin Gothic Book" w:cs="Arial"/>
          <w:bCs/>
          <w:i/>
          <w:iCs/>
          <w:sz w:val="24"/>
          <w:szCs w:val="20"/>
        </w:rPr>
        <w:t>общий смех</w:t>
      </w:r>
      <w:r w:rsidRPr="00775FEF">
        <w:rPr>
          <w:rFonts w:ascii="Franklin Gothic Book" w:hAnsi="Franklin Gothic Book" w:cs="Arial"/>
          <w:bCs/>
          <w:sz w:val="24"/>
          <w:szCs w:val="20"/>
        </w:rPr>
        <w:t>).</w:t>
      </w:r>
    </w:p>
    <w:p w14:paraId="33F9E088" w14:textId="74700ACE"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То есть для меня это был вопрос, честно, я даже во второй серии отметила, что мне не понравилось именно из-за того, что была эта небольшая, скажем так, какая-то п</w:t>
      </w:r>
      <w:r w:rsidR="00697494">
        <w:rPr>
          <w:rFonts w:ascii="Franklin Gothic Book" w:hAnsi="Franklin Gothic Book" w:cs="Arial" w:hint="eastAsia"/>
          <w:bCs/>
          <w:sz w:val="24"/>
          <w:szCs w:val="20"/>
        </w:rPr>
        <w:t>ропаганда</w:t>
      </w:r>
      <w:r w:rsidRPr="00775FEF">
        <w:rPr>
          <w:rFonts w:ascii="Franklin Gothic Book" w:hAnsi="Franklin Gothic Book" w:cs="Arial"/>
          <w:bCs/>
          <w:sz w:val="24"/>
          <w:szCs w:val="20"/>
        </w:rPr>
        <w:t>. Хотя, честно, я соглашусь с мнением, по жизни моей, что мне как бы вообще непринципиально. Как бы не моё дело.</w:t>
      </w:r>
    </w:p>
    <w:p w14:paraId="142783B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Самое главное для меня, что там не было таких сцен, где мужики целуются страстно.</w:t>
      </w:r>
    </w:p>
    <w:p w14:paraId="4AF4FA2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Это да. А так, как бы </w:t>
      </w:r>
      <w:proofErr w:type="spellStart"/>
      <w:r w:rsidRPr="00775FEF">
        <w:rPr>
          <w:rFonts w:ascii="Franklin Gothic Book" w:hAnsi="Franklin Gothic Book" w:cs="Arial"/>
          <w:bCs/>
          <w:sz w:val="24"/>
          <w:szCs w:val="20"/>
        </w:rPr>
        <w:t>окей</w:t>
      </w:r>
      <w:proofErr w:type="spellEnd"/>
      <w:r w:rsidRPr="00775FEF">
        <w:rPr>
          <w:rFonts w:ascii="Franklin Gothic Book" w:hAnsi="Franklin Gothic Book" w:cs="Arial"/>
          <w:bCs/>
          <w:sz w:val="24"/>
          <w:szCs w:val="20"/>
        </w:rPr>
        <w:t>.</w:t>
      </w:r>
    </w:p>
    <w:p w14:paraId="332E12A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А так, люди могут быть разные. Вообще, это может быть как болезнь считается, что типа то ли гена не хватает, то ли что. Такое может быть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098F1C2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Инвалид колясочник.</w:t>
      </w:r>
    </w:p>
    <w:p w14:paraId="52383C4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То есть это ещё зависит от </w:t>
      </w:r>
      <w:r w:rsidRPr="00775FEF">
        <w:rPr>
          <w:rFonts w:ascii="Franklin Gothic Book" w:hAnsi="Franklin Gothic Book" w:cs="Arial" w:hint="eastAsia"/>
          <w:bCs/>
          <w:sz w:val="24"/>
          <w:szCs w:val="20"/>
        </w:rPr>
        <w:t>того</w:t>
      </w:r>
      <w:r w:rsidRPr="00775FEF">
        <w:rPr>
          <w:rFonts w:ascii="Franklin Gothic Book" w:hAnsi="Franklin Gothic Book" w:cs="Arial"/>
          <w:bCs/>
          <w:sz w:val="24"/>
          <w:szCs w:val="20"/>
        </w:rPr>
        <w:t>, как они себя ведут на улице. Эти два парня они нормальные такие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 А не это: «Ты там малыш мой»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526CE1B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У меня, кстати, вопрос. Если такая страна, как США, настолько прям такая показана типа пропаганда, </w:t>
      </w:r>
      <w:r w:rsidRPr="00775FEF">
        <w:rPr>
          <w:rFonts w:ascii="Franklin Gothic Book" w:hAnsi="Franklin Gothic Book" w:cs="Arial" w:hint="eastAsia"/>
          <w:bCs/>
          <w:sz w:val="24"/>
          <w:szCs w:val="20"/>
        </w:rPr>
        <w:t>свобода</w:t>
      </w:r>
      <w:r w:rsidRPr="00775FEF">
        <w:rPr>
          <w:rFonts w:ascii="Franklin Gothic Book" w:hAnsi="Franklin Gothic Book" w:cs="Arial"/>
          <w:bCs/>
          <w:sz w:val="24"/>
          <w:szCs w:val="20"/>
        </w:rPr>
        <w:t xml:space="preserve"> и всё остальное. То почему и штата Юта, я так понимаю, скорее всего христианский, настолько их выперли. И настолько издевались над тем, что один типа с другим переспал, его повысили. То есть они же специально как бы оттуда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 Соответственно, выходит, что настолько они и толерантны к ним.</w:t>
      </w:r>
    </w:p>
    <w:p w14:paraId="361BB0E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Субъективные решения.</w:t>
      </w:r>
    </w:p>
    <w:p w14:paraId="5F5E40B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То есть нам же показали, что, пожалуйста, </w:t>
      </w:r>
      <w:proofErr w:type="spellStart"/>
      <w:r w:rsidRPr="00775FEF">
        <w:rPr>
          <w:rFonts w:ascii="Franklin Gothic Book" w:hAnsi="Franklin Gothic Book" w:cs="Arial"/>
          <w:bCs/>
          <w:sz w:val="24"/>
          <w:szCs w:val="20"/>
        </w:rPr>
        <w:t>нетолерантность</w:t>
      </w:r>
      <w:proofErr w:type="spellEnd"/>
      <w:r w:rsidRPr="00775FEF">
        <w:rPr>
          <w:rFonts w:ascii="Franklin Gothic Book" w:hAnsi="Franklin Gothic Book" w:cs="Arial"/>
          <w:bCs/>
          <w:sz w:val="24"/>
          <w:szCs w:val="20"/>
        </w:rPr>
        <w:t xml:space="preserve">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3DE5B287"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Хорошо. А у кого, может быть, какие-то другие были чувства, когда вы увидели, что такая пара в сериале?</w:t>
      </w:r>
    </w:p>
    <w:p w14:paraId="2FFEBD2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 огорчение, конечно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5AAB98B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Нормально.</w:t>
      </w:r>
    </w:p>
    <w:p w14:paraId="040FC2D6"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Что мальчик такой вот?</w:t>
      </w:r>
    </w:p>
    <w:p w14:paraId="6BB2515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w:t>
      </w:r>
    </w:p>
    <w:p w14:paraId="32E7B9B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Безразличие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7ECCA16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Главное, какой человек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0B5808C4"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Хорошо, уважаемые участники, не говорите, пожалуйста, одновременно. Тогда не слышно вообще никого.</w:t>
      </w:r>
    </w:p>
    <w:p w14:paraId="4B550AD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Все же отметили, что Кельвин всё-таки он один из самых сильных персонажей в фильме. Но он гей по фильму. Поэтому сама история с этим </w:t>
      </w:r>
      <w:proofErr w:type="spellStart"/>
      <w:r w:rsidRPr="00775FEF">
        <w:rPr>
          <w:rFonts w:ascii="Franklin Gothic Book" w:hAnsi="Franklin Gothic Book" w:cs="Arial"/>
          <w:bCs/>
          <w:sz w:val="24"/>
          <w:szCs w:val="20"/>
        </w:rPr>
        <w:t>гейством</w:t>
      </w:r>
      <w:proofErr w:type="spellEnd"/>
      <w:r w:rsidRPr="00775FEF">
        <w:rPr>
          <w:rFonts w:ascii="Franklin Gothic Book" w:hAnsi="Franklin Gothic Book" w:cs="Arial"/>
          <w:bCs/>
          <w:sz w:val="24"/>
          <w:szCs w:val="20"/>
        </w:rPr>
        <w:t xml:space="preserve"> она, наверное, убитая, и особо не вызывает каких-то эмоций.</w:t>
      </w:r>
    </w:p>
    <w:p w14:paraId="188E9AF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Но это уже на генном уровне, уже ничего не поделать с этим.</w:t>
      </w:r>
    </w:p>
    <w:p w14:paraId="31DB2DE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А может, он не определился?</w:t>
      </w:r>
    </w:p>
    <w:p w14:paraId="407BBCCC"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Как считаете, была такая версия, что, может, он даже ещё не оп</w:t>
      </w:r>
      <w:r w:rsidRPr="00775FEF">
        <w:rPr>
          <w:rFonts w:ascii="Franklin Gothic Book" w:hAnsi="Franklin Gothic Book" w:cs="Arial" w:hint="eastAsia"/>
          <w:b/>
          <w:bCs/>
          <w:sz w:val="24"/>
          <w:szCs w:val="20"/>
        </w:rPr>
        <w:t>ределился</w:t>
      </w:r>
      <w:r w:rsidRPr="00775FEF">
        <w:rPr>
          <w:rFonts w:ascii="Franklin Gothic Book" w:hAnsi="Franklin Gothic Book" w:cs="Arial"/>
          <w:b/>
          <w:bCs/>
          <w:sz w:val="24"/>
          <w:szCs w:val="20"/>
        </w:rPr>
        <w:t>.</w:t>
      </w:r>
    </w:p>
    <w:p w14:paraId="6606B07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А почему он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29AC43E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Он явно что-то испытывал.</w:t>
      </w:r>
    </w:p>
    <w:p w14:paraId="50B5049A"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Явно что-то испытывал к Марии.</w:t>
      </w:r>
    </w:p>
    <w:p w14:paraId="4B7E571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А всё-таки этот эпизод, мне кажется, с лысым в конце, который снимает кольцо, не просто так сделан.</w:t>
      </w:r>
    </w:p>
    <w:p w14:paraId="48DF202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А там счастья не было, манипулятор.</w:t>
      </w:r>
    </w:p>
    <w:p w14:paraId="32E2925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Он показывает, вот, я </w:t>
      </w:r>
      <w:r w:rsidRPr="00775FEF">
        <w:rPr>
          <w:rFonts w:ascii="Franklin Gothic Book" w:hAnsi="Franklin Gothic Book" w:cs="Arial" w:hint="eastAsia"/>
          <w:bCs/>
          <w:sz w:val="24"/>
          <w:szCs w:val="20"/>
        </w:rPr>
        <w:t>делал</w:t>
      </w:r>
      <w:r w:rsidRPr="00775FEF">
        <w:rPr>
          <w:rFonts w:ascii="Franklin Gothic Book" w:hAnsi="Franklin Gothic Book" w:cs="Arial"/>
          <w:bCs/>
          <w:sz w:val="24"/>
          <w:szCs w:val="20"/>
        </w:rPr>
        <w:t xml:space="preserve"> всё, главное – вжиться в роль. Я, типа, бросаю кольцо и пошёл. Может быть, он и не гей, на самом деле. То есть это разрушение этого мифа </w:t>
      </w:r>
      <w:proofErr w:type="spellStart"/>
      <w:r w:rsidRPr="00775FEF">
        <w:rPr>
          <w:rFonts w:ascii="Franklin Gothic Book" w:hAnsi="Franklin Gothic Book" w:cs="Arial"/>
          <w:bCs/>
          <w:sz w:val="24"/>
          <w:szCs w:val="20"/>
        </w:rPr>
        <w:t>гейского</w:t>
      </w:r>
      <w:proofErr w:type="spellEnd"/>
      <w:r w:rsidRPr="00775FEF">
        <w:rPr>
          <w:rFonts w:ascii="Franklin Gothic Book" w:hAnsi="Franklin Gothic Book" w:cs="Arial"/>
          <w:bCs/>
          <w:sz w:val="24"/>
          <w:szCs w:val="20"/>
        </w:rPr>
        <w:t xml:space="preserve">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 Это разрушение мифа. То есть лысый добивался каких-то целей с помощью своего этого пар</w:t>
      </w:r>
      <w:r w:rsidRPr="00775FEF">
        <w:rPr>
          <w:rFonts w:ascii="Franklin Gothic Book" w:hAnsi="Franklin Gothic Book" w:cs="Arial" w:hint="eastAsia"/>
          <w:bCs/>
          <w:sz w:val="24"/>
          <w:szCs w:val="20"/>
        </w:rPr>
        <w:t>тнёра</w:t>
      </w:r>
      <w:r w:rsidRPr="00775FEF">
        <w:rPr>
          <w:rFonts w:ascii="Franklin Gothic Book" w:hAnsi="Franklin Gothic Book" w:cs="Arial"/>
          <w:bCs/>
          <w:sz w:val="24"/>
          <w:szCs w:val="20"/>
        </w:rPr>
        <w:t xml:space="preserve"> Кельвина. И Кельвина зачем-то протолкнуло там будущее.</w:t>
      </w:r>
    </w:p>
    <w:p w14:paraId="39145F88"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Хорошо. А зачем вообще, как вы считаете, зачем в сериале была эта голубая пара </w:t>
      </w:r>
      <w:proofErr w:type="spellStart"/>
      <w:r w:rsidRPr="00775FEF">
        <w:rPr>
          <w:rFonts w:ascii="Franklin Gothic Book" w:hAnsi="Franklin Gothic Book" w:cs="Arial"/>
          <w:b/>
          <w:bCs/>
          <w:sz w:val="24"/>
          <w:szCs w:val="20"/>
        </w:rPr>
        <w:t>гейская</w:t>
      </w:r>
      <w:proofErr w:type="spellEnd"/>
      <w:r w:rsidRPr="00775FEF">
        <w:rPr>
          <w:rFonts w:ascii="Franklin Gothic Book" w:hAnsi="Franklin Gothic Book" w:cs="Arial"/>
          <w:b/>
          <w:bCs/>
          <w:sz w:val="24"/>
          <w:szCs w:val="20"/>
        </w:rPr>
        <w:t>?</w:t>
      </w:r>
    </w:p>
    <w:p w14:paraId="5DA1B50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Для контраста просто.</w:t>
      </w:r>
    </w:p>
    <w:p w14:paraId="1FAAB87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Для контраста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73738EC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Возмущение у кого-то вызвать.</w:t>
      </w:r>
    </w:p>
    <w:p w14:paraId="3339A1E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Нет, это Америка же, надо показать.</w:t>
      </w:r>
    </w:p>
    <w:p w14:paraId="45047ED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w:t>
      </w:r>
      <w:r w:rsidRPr="00775FEF">
        <w:rPr>
          <w:rFonts w:ascii="Franklin Gothic Book" w:hAnsi="Franklin Gothic Book" w:cs="Arial" w:hint="eastAsia"/>
          <w:bCs/>
          <w:sz w:val="24"/>
          <w:szCs w:val="20"/>
        </w:rPr>
        <w:t>а</w:t>
      </w:r>
      <w:r w:rsidRPr="00775FEF">
        <w:rPr>
          <w:rFonts w:ascii="Franklin Gothic Book" w:hAnsi="Franklin Gothic Book" w:cs="Arial"/>
          <w:bCs/>
          <w:sz w:val="24"/>
          <w:szCs w:val="20"/>
        </w:rPr>
        <w:t>, какая она есть.</w:t>
      </w:r>
    </w:p>
    <w:p w14:paraId="588213B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Гомосексуализм там есть.</w:t>
      </w:r>
    </w:p>
    <w:p w14:paraId="113AE34B"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Обязательно показать, какая Америка?</w:t>
      </w:r>
    </w:p>
    <w:p w14:paraId="1B2E743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Да-да-да стереотип.</w:t>
      </w:r>
    </w:p>
    <w:p w14:paraId="602E004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Стереотип, конечно, воткнуть.</w:t>
      </w:r>
    </w:p>
    <w:p w14:paraId="5FCDA5D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Они ещё не показали же, что пол решается только, когда, точнее, до какого-то определённого возраста они бесполые. Типа, либо парень, либо </w:t>
      </w:r>
      <w:r w:rsidRPr="00775FEF">
        <w:rPr>
          <w:rFonts w:ascii="Franklin Gothic Book" w:hAnsi="Franklin Gothic Book" w:cs="Arial" w:hint="eastAsia"/>
          <w:bCs/>
          <w:sz w:val="24"/>
          <w:szCs w:val="20"/>
        </w:rPr>
        <w:t>девочка</w:t>
      </w:r>
      <w:r w:rsidRPr="00775FEF">
        <w:rPr>
          <w:rFonts w:ascii="Franklin Gothic Book" w:hAnsi="Franklin Gothic Book" w:cs="Arial"/>
          <w:bCs/>
          <w:sz w:val="24"/>
          <w:szCs w:val="20"/>
        </w:rPr>
        <w:t xml:space="preserve">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6F611C13"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А было такое, просто такая мысль высказывалась тоже там на других обсуждениях этого фильма, что как-то немножко романтизированные гомосексуальные отношения. Что это как будет как способствовать там, что это нор</w:t>
      </w:r>
      <w:r w:rsidRPr="00775FEF">
        <w:rPr>
          <w:rFonts w:ascii="Franklin Gothic Book" w:hAnsi="Franklin Gothic Book" w:cs="Arial" w:hint="eastAsia"/>
          <w:b/>
          <w:bCs/>
          <w:sz w:val="24"/>
          <w:szCs w:val="20"/>
        </w:rPr>
        <w:t>мально</w:t>
      </w:r>
      <w:r w:rsidRPr="00775FEF">
        <w:rPr>
          <w:rFonts w:ascii="Franklin Gothic Book" w:hAnsi="Franklin Gothic Book" w:cs="Arial"/>
          <w:b/>
          <w:bCs/>
          <w:sz w:val="24"/>
          <w:szCs w:val="20"/>
        </w:rPr>
        <w:t>, так может быть, однополые такие.</w:t>
      </w:r>
    </w:p>
    <w:p w14:paraId="7B7EEA5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Это как окно обертона, конечно. То есть чем больше.</w:t>
      </w:r>
    </w:p>
    <w:p w14:paraId="4EF17CCD"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Была такая мысль, что зачем это показывают в сериале, что люди же могут проникнуться этим, может понравится?</w:t>
      </w:r>
    </w:p>
    <w:p w14:paraId="214D92E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У меня не было.</w:t>
      </w:r>
    </w:p>
    <w:p w14:paraId="380A486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Мне кажется, наши люди уже таког</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xml:space="preserve"> навидались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7D880A4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У некоторых есть друзья </w:t>
      </w:r>
      <w:proofErr w:type="spellStart"/>
      <w:r w:rsidRPr="00775FEF">
        <w:rPr>
          <w:rFonts w:ascii="Franklin Gothic Book" w:hAnsi="Franklin Gothic Book" w:cs="Arial"/>
          <w:bCs/>
          <w:sz w:val="24"/>
          <w:szCs w:val="20"/>
        </w:rPr>
        <w:t>геи</w:t>
      </w:r>
      <w:proofErr w:type="spellEnd"/>
      <w:r w:rsidRPr="00775FEF">
        <w:rPr>
          <w:rFonts w:ascii="Franklin Gothic Book" w:hAnsi="Franklin Gothic Book" w:cs="Arial"/>
          <w:bCs/>
          <w:sz w:val="24"/>
          <w:szCs w:val="20"/>
        </w:rPr>
        <w:t>.</w:t>
      </w:r>
    </w:p>
    <w:p w14:paraId="6700345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Банально, если проводить параллель, уже говорили про историю, как приняли зуммеры эту мадам где-то.</w:t>
      </w:r>
    </w:p>
    <w:p w14:paraId="0DE4DDED"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Мадам, которая Мария.</w:t>
      </w:r>
    </w:p>
    <w:p w14:paraId="20228B4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История, которую, наверное, все слышали. Как фанаты «Техника» </w:t>
      </w:r>
      <w:r w:rsidRPr="00775FEF">
        <w:rPr>
          <w:rFonts w:ascii="Franklin Gothic Book" w:hAnsi="Franklin Gothic Book" w:cs="Arial" w:hint="eastAsia"/>
          <w:bCs/>
          <w:sz w:val="24"/>
          <w:szCs w:val="20"/>
        </w:rPr>
        <w:t>закрасили</w:t>
      </w:r>
      <w:r w:rsidRPr="00775FEF">
        <w:rPr>
          <w:rFonts w:ascii="Franklin Gothic Book" w:hAnsi="Franklin Gothic Book" w:cs="Arial"/>
          <w:bCs/>
          <w:sz w:val="24"/>
          <w:szCs w:val="20"/>
        </w:rPr>
        <w:t xml:space="preserve"> стену Цоя.</w:t>
      </w:r>
    </w:p>
    <w:p w14:paraId="6846669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Да.</w:t>
      </w:r>
    </w:p>
    <w:p w14:paraId="6FDA2DA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Вот это, мне кажется, сильный контраст того, что наша страна видела настолько, что люди симпатизируют какому-то наркоману, который там в итоге кончил того, что чем и занимался.</w:t>
      </w:r>
    </w:p>
    <w:p w14:paraId="2016637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proofErr w:type="spellStart"/>
      <w:r w:rsidRPr="00775FEF">
        <w:rPr>
          <w:rFonts w:ascii="Franklin Gothic Book" w:hAnsi="Franklin Gothic Book" w:cs="Arial"/>
          <w:bCs/>
          <w:sz w:val="24"/>
          <w:szCs w:val="20"/>
        </w:rPr>
        <w:t>Передоз</w:t>
      </w:r>
      <w:proofErr w:type="spellEnd"/>
      <w:r w:rsidRPr="00775FEF">
        <w:rPr>
          <w:rFonts w:ascii="Franklin Gothic Book" w:hAnsi="Franklin Gothic Book" w:cs="Arial"/>
          <w:bCs/>
          <w:sz w:val="24"/>
          <w:szCs w:val="20"/>
        </w:rPr>
        <w:t>.</w:t>
      </w:r>
    </w:p>
    <w:p w14:paraId="15F2B98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Что берут и закрашивают то, что люди несут в сердцах поко</w:t>
      </w:r>
      <w:r w:rsidRPr="00775FEF">
        <w:rPr>
          <w:rFonts w:ascii="Franklin Gothic Book" w:hAnsi="Franklin Gothic Book" w:cs="Arial" w:hint="eastAsia"/>
          <w:bCs/>
          <w:sz w:val="24"/>
          <w:szCs w:val="20"/>
        </w:rPr>
        <w:t>лений</w:t>
      </w:r>
      <w:r w:rsidRPr="00775FEF">
        <w:rPr>
          <w:rFonts w:ascii="Franklin Gothic Book" w:hAnsi="Franklin Gothic Book" w:cs="Arial"/>
          <w:bCs/>
          <w:sz w:val="24"/>
          <w:szCs w:val="20"/>
        </w:rPr>
        <w:t>.</w:t>
      </w:r>
    </w:p>
    <w:p w14:paraId="1BC5309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 Там вторая сохранилась. Там две их было.</w:t>
      </w:r>
    </w:p>
    <w:p w14:paraId="76E5C69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На Арбате закрасили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67FFFEA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Главная сохранилась.</w:t>
      </w:r>
    </w:p>
    <w:p w14:paraId="62D9DD5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Потом перекрашивают, художники выходят, на Арбате п</w:t>
      </w:r>
      <w:r w:rsidRPr="00775FEF">
        <w:rPr>
          <w:rFonts w:ascii="Franklin Gothic Book" w:hAnsi="Franklin Gothic Book" w:cs="Arial" w:hint="eastAsia"/>
          <w:bCs/>
          <w:sz w:val="24"/>
          <w:szCs w:val="20"/>
        </w:rPr>
        <w:t>ерекрашивают</w:t>
      </w:r>
      <w:r w:rsidRPr="00775FEF">
        <w:rPr>
          <w:rFonts w:ascii="Franklin Gothic Book" w:hAnsi="Franklin Gothic Book" w:cs="Arial"/>
          <w:bCs/>
          <w:sz w:val="24"/>
          <w:szCs w:val="20"/>
        </w:rPr>
        <w:t>.</w:t>
      </w:r>
    </w:p>
    <w:p w14:paraId="5B0CDF5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Которая во дворике, так заворачиваешь.</w:t>
      </w:r>
    </w:p>
    <w:p w14:paraId="17E1082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Но смысл в том, что </w:t>
      </w:r>
      <w:proofErr w:type="spellStart"/>
      <w:r w:rsidRPr="00775FEF">
        <w:rPr>
          <w:rFonts w:ascii="Franklin Gothic Book" w:hAnsi="Franklin Gothic Book" w:cs="Arial"/>
          <w:bCs/>
          <w:sz w:val="24"/>
          <w:szCs w:val="20"/>
        </w:rPr>
        <w:t>зумерство</w:t>
      </w:r>
      <w:proofErr w:type="spellEnd"/>
      <w:r w:rsidRPr="00775FEF">
        <w:rPr>
          <w:rFonts w:ascii="Franklin Gothic Book" w:hAnsi="Franklin Gothic Book" w:cs="Arial"/>
          <w:bCs/>
          <w:sz w:val="24"/>
          <w:szCs w:val="20"/>
        </w:rPr>
        <w:t>, да, возможно, будет такое, что кто-то маленький посмотрит, и поймёт, так же можно. Так же, как они смотрят этого «Техника», которого почему-то государство н</w:t>
      </w:r>
      <w:r w:rsidRPr="00775FEF">
        <w:rPr>
          <w:rFonts w:ascii="Franklin Gothic Book" w:hAnsi="Franklin Gothic Book" w:cs="Arial" w:hint="eastAsia"/>
          <w:bCs/>
          <w:sz w:val="24"/>
          <w:szCs w:val="20"/>
        </w:rPr>
        <w:t>е</w:t>
      </w:r>
      <w:r w:rsidRPr="00775FEF">
        <w:rPr>
          <w:rFonts w:ascii="Franklin Gothic Book" w:hAnsi="Franklin Gothic Book" w:cs="Arial"/>
          <w:bCs/>
          <w:sz w:val="24"/>
          <w:szCs w:val="20"/>
        </w:rPr>
        <w:t xml:space="preserve"> запрещало всё это время. Это же тоже пропаганда неправильного образа жизни. Но её преподносили, как обратное. Что вот вы смотрите, но так не делайте. Иначе посмотрите, как он кончит. Все посмотрели, как он кончится. В итоге что? Здесь, наверное, тоже полка о </w:t>
      </w:r>
      <w:r w:rsidRPr="00775FEF">
        <w:rPr>
          <w:rFonts w:ascii="Franklin Gothic Book" w:hAnsi="Franklin Gothic Book" w:cs="Arial" w:hint="eastAsia"/>
          <w:bCs/>
          <w:sz w:val="24"/>
          <w:szCs w:val="20"/>
        </w:rPr>
        <w:t>двух</w:t>
      </w:r>
      <w:r w:rsidRPr="00775FEF">
        <w:rPr>
          <w:rFonts w:ascii="Franklin Gothic Book" w:hAnsi="Franklin Gothic Book" w:cs="Arial"/>
          <w:bCs/>
          <w:sz w:val="24"/>
          <w:szCs w:val="20"/>
        </w:rPr>
        <w:t xml:space="preserve"> концах.</w:t>
      </w:r>
    </w:p>
    <w:p w14:paraId="2F02FAE4"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То есть для людей молодого такого маленького возраста.</w:t>
      </w:r>
    </w:p>
    <w:p w14:paraId="205FC92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Кто-то воспримет.</w:t>
      </w:r>
    </w:p>
    <w:p w14:paraId="15B5C71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Что так можно. Поцелует он парня, и такой: фу, не понравилось. Либо, о, значит, есть что-то, наверное.</w:t>
      </w:r>
    </w:p>
    <w:p w14:paraId="79A2E3D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А второй раз уже да.</w:t>
      </w:r>
    </w:p>
    <w:p w14:paraId="790AA07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А ес</w:t>
      </w:r>
      <w:r w:rsidRPr="00775FEF">
        <w:rPr>
          <w:rFonts w:ascii="Franklin Gothic Book" w:hAnsi="Franklin Gothic Book" w:cs="Arial" w:hint="eastAsia"/>
          <w:bCs/>
          <w:sz w:val="24"/>
          <w:szCs w:val="20"/>
        </w:rPr>
        <w:t>ли</w:t>
      </w:r>
      <w:r w:rsidRPr="00775FEF">
        <w:rPr>
          <w:rFonts w:ascii="Franklin Gothic Book" w:hAnsi="Franklin Gothic Book" w:cs="Arial"/>
          <w:bCs/>
          <w:sz w:val="24"/>
          <w:szCs w:val="20"/>
        </w:rPr>
        <w:t xml:space="preserve"> пропагандировать там сигареты и пиво, то они больше, как наркотик. Это всё-таки внутреннее качество здоровья человека. А здесь сигареты, пиво, если бы было, лучше бы такого поменьше рекламировали. А </w:t>
      </w:r>
      <w:proofErr w:type="spellStart"/>
      <w:r w:rsidRPr="00775FEF">
        <w:rPr>
          <w:rFonts w:ascii="Franklin Gothic Book" w:hAnsi="Franklin Gothic Book" w:cs="Arial"/>
          <w:bCs/>
          <w:sz w:val="24"/>
          <w:szCs w:val="20"/>
        </w:rPr>
        <w:t>геи</w:t>
      </w:r>
      <w:proofErr w:type="spellEnd"/>
      <w:r w:rsidRPr="00775FEF">
        <w:rPr>
          <w:rFonts w:ascii="Franklin Gothic Book" w:hAnsi="Franklin Gothic Book" w:cs="Arial"/>
          <w:bCs/>
          <w:sz w:val="24"/>
          <w:szCs w:val="20"/>
        </w:rPr>
        <w:t>, как бы это зависит от тог</w:t>
      </w:r>
      <w:r w:rsidRPr="00775FEF">
        <w:rPr>
          <w:rFonts w:ascii="Franklin Gothic Book" w:hAnsi="Franklin Gothic Book" w:cs="Arial" w:hint="eastAsia"/>
          <w:bCs/>
          <w:sz w:val="24"/>
          <w:szCs w:val="20"/>
        </w:rPr>
        <w:t>о</w:t>
      </w:r>
      <w:r w:rsidRPr="00775FEF">
        <w:rPr>
          <w:rFonts w:ascii="Franklin Gothic Book" w:hAnsi="Franklin Gothic Book" w:cs="Arial"/>
          <w:bCs/>
          <w:sz w:val="24"/>
          <w:szCs w:val="20"/>
        </w:rPr>
        <w:t>, как.</w:t>
      </w:r>
    </w:p>
    <w:p w14:paraId="27B9EEE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Сигареты не рекламируют.</w:t>
      </w:r>
    </w:p>
    <w:p w14:paraId="230E3A3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Нет, на этих есть. Пиво рекламируют только.</w:t>
      </w:r>
    </w:p>
    <w:p w14:paraId="73DCB30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Сигареты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74CC622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Про алкоголь.</w:t>
      </w:r>
    </w:p>
    <w:p w14:paraId="5FDECAA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Безалкогольное.</w:t>
      </w:r>
    </w:p>
    <w:p w14:paraId="01109FEB"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Хорошо, сегодня придёте домой, или с какими-то людьми увидитесь. Что расскажете, чем вы занимались эти два дня?</w:t>
      </w:r>
    </w:p>
    <w:p w14:paraId="75D39F8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Нам нельзя ничего.</w:t>
      </w:r>
    </w:p>
    <w:p w14:paraId="529C283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Нам нельзя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4BBF4BC0"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Понятно, что нельзя. О фильме можно о своих чувствах, впечатлениях и так далее.</w:t>
      </w:r>
    </w:p>
    <w:p w14:paraId="04C9DE1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То, что есть новый сериал такой-то, такой-то. В принципе, интересно будет на досуге посмотреть.</w:t>
      </w:r>
    </w:p>
    <w:p w14:paraId="4F58F96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Миллион давай сразу заноси (</w:t>
      </w:r>
      <w:r w:rsidRPr="00775FEF">
        <w:rPr>
          <w:rFonts w:ascii="Franklin Gothic Book" w:hAnsi="Franklin Gothic Book" w:cs="Arial"/>
          <w:bCs/>
          <w:i/>
          <w:iCs/>
          <w:sz w:val="24"/>
          <w:szCs w:val="20"/>
        </w:rPr>
        <w:t>общий смех</w:t>
      </w:r>
      <w:r w:rsidRPr="00775FEF">
        <w:rPr>
          <w:rFonts w:ascii="Franklin Gothic Book" w:hAnsi="Franklin Gothic Book" w:cs="Arial"/>
          <w:bCs/>
          <w:sz w:val="24"/>
          <w:szCs w:val="20"/>
        </w:rPr>
        <w:t>).</w:t>
      </w:r>
    </w:p>
    <w:p w14:paraId="2365E73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Записали.</w:t>
      </w:r>
    </w:p>
    <w:p w14:paraId="17635B2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Либо ожидается выход, как бы, да.</w:t>
      </w:r>
    </w:p>
    <w:p w14:paraId="59ABE564"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Необязательно о сериале. Что расскажете, как ты выходные провёл, там спросят?</w:t>
      </w:r>
    </w:p>
    <w:p w14:paraId="328C167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Пирожки ела.</w:t>
      </w:r>
    </w:p>
    <w:p w14:paraId="434633E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В кругу друзей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77424E5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В главном центре исследовательском находился два дня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45C3E0C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На тему для фильма.</w:t>
      </w:r>
    </w:p>
    <w:p w14:paraId="0694151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Где очень красивые офисы и помпезно достаточно.</w:t>
      </w:r>
    </w:p>
    <w:p w14:paraId="79F97CB9"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То есть от ВЦИОМа больше впечатлений (</w:t>
      </w:r>
      <w:r w:rsidRPr="00775FEF">
        <w:rPr>
          <w:rFonts w:ascii="Franklin Gothic Book" w:hAnsi="Franklin Gothic Book" w:cs="Arial"/>
          <w:b/>
          <w:bCs/>
          <w:i/>
          <w:iCs/>
          <w:sz w:val="24"/>
          <w:szCs w:val="20"/>
        </w:rPr>
        <w:t>общий шум, говорят одновременно</w:t>
      </w:r>
      <w:r w:rsidRPr="00775FEF">
        <w:rPr>
          <w:rFonts w:ascii="Franklin Gothic Book" w:hAnsi="Franklin Gothic Book" w:cs="Arial"/>
          <w:b/>
          <w:bCs/>
          <w:sz w:val="24"/>
          <w:szCs w:val="20"/>
        </w:rPr>
        <w:t>).</w:t>
      </w:r>
    </w:p>
    <w:p w14:paraId="7332CAF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Что у вас очень приятно здесь находить всё равно.</w:t>
      </w:r>
    </w:p>
    <w:p w14:paraId="7EA0D55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Горячее, я думал, суп там или что-</w:t>
      </w:r>
      <w:r w:rsidRPr="00775FEF">
        <w:rPr>
          <w:rFonts w:ascii="Franklin Gothic Book" w:hAnsi="Franklin Gothic Book" w:cs="Arial" w:hint="eastAsia"/>
          <w:bCs/>
          <w:sz w:val="24"/>
          <w:szCs w:val="20"/>
        </w:rPr>
        <w:t>то</w:t>
      </w:r>
      <w:r w:rsidRPr="00775FEF">
        <w:rPr>
          <w:rFonts w:ascii="Franklin Gothic Book" w:hAnsi="Franklin Gothic Book" w:cs="Arial"/>
          <w:bCs/>
          <w:sz w:val="24"/>
          <w:szCs w:val="20"/>
        </w:rPr>
        <w:t xml:space="preserve"> такое.</w:t>
      </w:r>
    </w:p>
    <w:p w14:paraId="7B248D2B"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Хорошо. Уважаемые участники, такая у нас получилась дискуссия содержательная, интересная.</w:t>
      </w:r>
    </w:p>
    <w:p w14:paraId="4448977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Спасибо.</w:t>
      </w:r>
    </w:p>
    <w:p w14:paraId="2FE893C4"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Может быть, осталось что-то, что какая-то тема тоже очень важная, но мы её не затронули. Или с какой-то темо</w:t>
      </w:r>
      <w:r w:rsidRPr="00775FEF">
        <w:rPr>
          <w:rFonts w:ascii="Franklin Gothic Book" w:hAnsi="Franklin Gothic Book" w:cs="Arial" w:hint="eastAsia"/>
          <w:b/>
          <w:bCs/>
          <w:sz w:val="24"/>
          <w:szCs w:val="20"/>
        </w:rPr>
        <w:t>й</w:t>
      </w:r>
      <w:r w:rsidRPr="00775FEF">
        <w:rPr>
          <w:rFonts w:ascii="Franklin Gothic Book" w:hAnsi="Franklin Gothic Book" w:cs="Arial"/>
          <w:b/>
          <w:bCs/>
          <w:sz w:val="24"/>
          <w:szCs w:val="20"/>
        </w:rPr>
        <w:t xml:space="preserve"> мы перескочили, или кому-то мы не дали высказаться в какой-то момент?</w:t>
      </w:r>
    </w:p>
    <w:p w14:paraId="08799BA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Я хочу сказать. А когда планируется фильм выйти?</w:t>
      </w:r>
    </w:p>
    <w:p w14:paraId="3C53FF4C"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Мы не можем этого знать.</w:t>
      </w:r>
    </w:p>
    <w:p w14:paraId="7D75ECF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Условно, это в следующий год, я так понимаю?</w:t>
      </w:r>
    </w:p>
    <w:p w14:paraId="301077D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Не факт, что он выйдет.</w:t>
      </w:r>
    </w:p>
    <w:p w14:paraId="02D2C1F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Дай бог.</w:t>
      </w:r>
    </w:p>
    <w:p w14:paraId="6A68A79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Вообще.</w:t>
      </w:r>
    </w:p>
    <w:p w14:paraId="4BF1BA19"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Не хочется, чтоб</w:t>
      </w:r>
      <w:r w:rsidRPr="00775FEF">
        <w:rPr>
          <w:rFonts w:ascii="Franklin Gothic Book" w:hAnsi="Franklin Gothic Book" w:cs="Arial" w:hint="eastAsia"/>
          <w:b/>
          <w:bCs/>
          <w:sz w:val="24"/>
          <w:szCs w:val="20"/>
        </w:rPr>
        <w:t>ы</w:t>
      </w:r>
      <w:r w:rsidRPr="00775FEF">
        <w:rPr>
          <w:rFonts w:ascii="Franklin Gothic Book" w:hAnsi="Franklin Gothic Book" w:cs="Arial"/>
          <w:b/>
          <w:bCs/>
          <w:sz w:val="24"/>
          <w:szCs w:val="20"/>
        </w:rPr>
        <w:t xml:space="preserve"> выходил?</w:t>
      </w:r>
    </w:p>
    <w:p w14:paraId="137D400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Кстати, может, ещё будут переснимать.</w:t>
      </w:r>
    </w:p>
    <w:p w14:paraId="470F0CF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Я категорически за такие фильмы, очень серьёзно.</w:t>
      </w:r>
    </w:p>
    <w:p w14:paraId="2770215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А кто понял, зачем нам коней показывали? Эту конюшню зачем?</w:t>
      </w:r>
    </w:p>
    <w:p w14:paraId="13BBCB6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А, эту которую первую?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26768B6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Террористы всех уничтожили, мальчик один ост</w:t>
      </w:r>
      <w:r w:rsidRPr="00775FEF">
        <w:rPr>
          <w:rFonts w:ascii="Franklin Gothic Book" w:hAnsi="Franklin Gothic Book" w:cs="Arial" w:hint="eastAsia"/>
          <w:bCs/>
          <w:sz w:val="24"/>
          <w:szCs w:val="20"/>
        </w:rPr>
        <w:t>ался</w:t>
      </w:r>
      <w:r w:rsidRPr="00775FEF">
        <w:rPr>
          <w:rFonts w:ascii="Franklin Gothic Book" w:hAnsi="Franklin Gothic Book" w:cs="Arial"/>
          <w:bCs/>
          <w:sz w:val="24"/>
          <w:szCs w:val="20"/>
        </w:rPr>
        <w:t>.</w:t>
      </w:r>
    </w:p>
    <w:p w14:paraId="2CCFB51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Зачем?</w:t>
      </w:r>
    </w:p>
    <w:p w14:paraId="3763A4D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Это </w:t>
      </w:r>
      <w:proofErr w:type="spellStart"/>
      <w:r w:rsidRPr="00775FEF">
        <w:rPr>
          <w:rFonts w:ascii="Franklin Gothic Book" w:hAnsi="Franklin Gothic Book" w:cs="Arial"/>
          <w:bCs/>
          <w:sz w:val="24"/>
          <w:szCs w:val="20"/>
        </w:rPr>
        <w:t>ФСБшник</w:t>
      </w:r>
      <w:proofErr w:type="spellEnd"/>
      <w:r w:rsidRPr="00775FEF">
        <w:rPr>
          <w:rFonts w:ascii="Franklin Gothic Book" w:hAnsi="Franklin Gothic Book" w:cs="Arial"/>
          <w:bCs/>
          <w:sz w:val="24"/>
          <w:szCs w:val="20"/>
        </w:rPr>
        <w:t xml:space="preserve"> и друг его открыл.</w:t>
      </w:r>
    </w:p>
    <w:p w14:paraId="04B8031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Друг его накрыл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225B05D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Появился Мага, почему-то раскрывают. Это Мага был.</w:t>
      </w:r>
    </w:p>
    <w:p w14:paraId="18FBA7F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А, ясно.</w:t>
      </w:r>
    </w:p>
    <w:p w14:paraId="0967F55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Только я не понял, почему он с гранатами сидел? Террористы ему дали?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743CDEE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Всё, понятно.</w:t>
      </w:r>
    </w:p>
    <w:p w14:paraId="5E412ABF"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 xml:space="preserve">Модератор: Хорошо. Есть ли что-то важное ещё, что мы там </w:t>
      </w:r>
      <w:proofErr w:type="spellStart"/>
      <w:r w:rsidRPr="00775FEF">
        <w:rPr>
          <w:rFonts w:ascii="Franklin Gothic Book" w:hAnsi="Franklin Gothic Book" w:cs="Arial"/>
          <w:b/>
          <w:bCs/>
          <w:sz w:val="24"/>
          <w:szCs w:val="20"/>
        </w:rPr>
        <w:t>недообсудили</w:t>
      </w:r>
      <w:proofErr w:type="spellEnd"/>
      <w:r w:rsidRPr="00775FEF">
        <w:rPr>
          <w:rFonts w:ascii="Franklin Gothic Book" w:hAnsi="Franklin Gothic Book" w:cs="Arial"/>
          <w:b/>
          <w:bCs/>
          <w:sz w:val="24"/>
          <w:szCs w:val="20"/>
        </w:rPr>
        <w:t>, но надо сейчас это сказать?</w:t>
      </w:r>
    </w:p>
    <w:p w14:paraId="0511DCF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Мне кажется, идея с «Кока-Колой» тоже не была проста. Что постоянно «Кока-Кола», показывает момент, когда у этого какого-то там миллиарде</w:t>
      </w:r>
      <w:r w:rsidRPr="00775FEF">
        <w:rPr>
          <w:rFonts w:ascii="Franklin Gothic Book" w:hAnsi="Franklin Gothic Book" w:cs="Arial" w:hint="eastAsia"/>
          <w:bCs/>
          <w:sz w:val="24"/>
          <w:szCs w:val="20"/>
        </w:rPr>
        <w:t>ра</w:t>
      </w:r>
      <w:r w:rsidRPr="00775FEF">
        <w:rPr>
          <w:rFonts w:ascii="Franklin Gothic Book" w:hAnsi="Franklin Gothic Book" w:cs="Arial"/>
          <w:bCs/>
          <w:sz w:val="24"/>
          <w:szCs w:val="20"/>
        </w:rPr>
        <w:t xml:space="preserve"> случались приступы и руки тряслись. Мне кажется, тоже какая-то параллель на неправильное питание.</w:t>
      </w:r>
    </w:p>
    <w:p w14:paraId="1955F78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Взаимосвязь.</w:t>
      </w:r>
    </w:p>
    <w:p w14:paraId="12068237"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Что-то про то, что «Кока-Кола».</w:t>
      </w:r>
    </w:p>
    <w:p w14:paraId="1EBE2EF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Он постоянно «Кола», и как только показывают его с «Колой», у него руки трясутся, то он в припадок падает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011D131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Но тем не менее, он пьёт «Ко</w:t>
      </w:r>
      <w:r w:rsidRPr="00775FEF">
        <w:rPr>
          <w:rFonts w:ascii="Franklin Gothic Book" w:hAnsi="Franklin Gothic Book" w:cs="Arial" w:hint="eastAsia"/>
          <w:bCs/>
          <w:sz w:val="24"/>
          <w:szCs w:val="20"/>
        </w:rPr>
        <w:t>ка</w:t>
      </w:r>
      <w:r w:rsidRPr="00775FEF">
        <w:rPr>
          <w:rFonts w:ascii="Franklin Gothic Book" w:hAnsi="Franklin Gothic Book" w:cs="Arial"/>
          <w:bCs/>
          <w:sz w:val="24"/>
          <w:szCs w:val="20"/>
        </w:rPr>
        <w:t>-Колу». И он может от него отвязаться. Американская привычка вот эта вот.</w:t>
      </w:r>
    </w:p>
    <w:p w14:paraId="53727D9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Без сахара, он сказал.</w:t>
      </w:r>
    </w:p>
    <w:p w14:paraId="6A49366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 xml:space="preserve">Там </w:t>
      </w:r>
      <w:proofErr w:type="spellStart"/>
      <w:r w:rsidRPr="00775FEF">
        <w:rPr>
          <w:rFonts w:ascii="Franklin Gothic Book" w:hAnsi="Franklin Gothic Book" w:cs="Arial"/>
          <w:bCs/>
          <w:sz w:val="24"/>
          <w:szCs w:val="20"/>
        </w:rPr>
        <w:t>цукролоза</w:t>
      </w:r>
      <w:proofErr w:type="spellEnd"/>
      <w:r w:rsidRPr="00775FEF">
        <w:rPr>
          <w:rFonts w:ascii="Franklin Gothic Book" w:hAnsi="Franklin Gothic Book" w:cs="Arial"/>
          <w:bCs/>
          <w:sz w:val="24"/>
          <w:szCs w:val="20"/>
        </w:rPr>
        <w:t>, там другое, там ещё хуже.</w:t>
      </w:r>
    </w:p>
    <w:p w14:paraId="15B9720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Без сахара.</w:t>
      </w:r>
    </w:p>
    <w:p w14:paraId="06583124"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Как плохая привычка. Хорошо. Есть ещё что-то важное, что сейчас важно было бы дополни</w:t>
      </w:r>
      <w:r w:rsidRPr="00775FEF">
        <w:rPr>
          <w:rFonts w:ascii="Franklin Gothic Book" w:hAnsi="Franklin Gothic Book" w:cs="Arial" w:hint="eastAsia"/>
          <w:b/>
          <w:bCs/>
          <w:sz w:val="24"/>
          <w:szCs w:val="20"/>
        </w:rPr>
        <w:t>ть</w:t>
      </w:r>
      <w:r w:rsidRPr="00775FEF">
        <w:rPr>
          <w:rFonts w:ascii="Franklin Gothic Book" w:hAnsi="Franklin Gothic Book" w:cs="Arial"/>
          <w:b/>
          <w:bCs/>
          <w:sz w:val="24"/>
          <w:szCs w:val="20"/>
        </w:rPr>
        <w:t>, зафиксировать? (</w:t>
      </w:r>
      <w:r w:rsidRPr="00775FEF">
        <w:rPr>
          <w:rFonts w:ascii="Franklin Gothic Book" w:hAnsi="Franklin Gothic Book" w:cs="Arial"/>
          <w:b/>
          <w:bCs/>
          <w:i/>
          <w:iCs/>
          <w:sz w:val="24"/>
          <w:szCs w:val="20"/>
        </w:rPr>
        <w:t>общий шум, говорят одновременно</w:t>
      </w:r>
      <w:r w:rsidRPr="00775FEF">
        <w:rPr>
          <w:rFonts w:ascii="Franklin Gothic Book" w:hAnsi="Franklin Gothic Book" w:cs="Arial"/>
          <w:b/>
          <w:bCs/>
          <w:sz w:val="24"/>
          <w:szCs w:val="20"/>
        </w:rPr>
        <w:t>).</w:t>
      </w:r>
    </w:p>
    <w:p w14:paraId="0061E73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Надо сказать по-другому, именно так, что удовольствие оно превыше всего. Даже во вред себе.</w:t>
      </w:r>
    </w:p>
    <w:p w14:paraId="46EF876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Да он уже понимает, может, ему мало осталось.</w:t>
      </w:r>
    </w:p>
    <w:p w14:paraId="6E2AB8F6"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Может быть. Но не просто акцентировали на «Кока-Коле». Они же на алкоголе вообще прошли.</w:t>
      </w:r>
    </w:p>
    <w:p w14:paraId="78069A3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Может, он устал жить.</w:t>
      </w:r>
    </w:p>
    <w:p w14:paraId="3057431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Ром там пятидесятилетний, всё. А «Кока-Колу» прям везде тыкали.</w:t>
      </w:r>
    </w:p>
    <w:p w14:paraId="1EB4AC3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Да, богатеи, там два богача было. И у них алкоголь дорогущий. Но они такие, мы не пьём. Так классно, то, что они просто хранят алкоголь, но не пьют.</w:t>
      </w:r>
    </w:p>
    <w:p w14:paraId="14403119"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Мы ж</w:t>
      </w:r>
      <w:r w:rsidRPr="00775FEF">
        <w:rPr>
          <w:rFonts w:ascii="Franklin Gothic Book" w:hAnsi="Franklin Gothic Book" w:cs="Arial" w:hint="eastAsia"/>
          <w:bCs/>
          <w:sz w:val="24"/>
          <w:szCs w:val="20"/>
        </w:rPr>
        <w:t>е</w:t>
      </w:r>
      <w:r w:rsidRPr="00775FEF">
        <w:rPr>
          <w:rFonts w:ascii="Franklin Gothic Book" w:hAnsi="Franklin Gothic Book" w:cs="Arial"/>
          <w:bCs/>
          <w:sz w:val="24"/>
          <w:szCs w:val="20"/>
        </w:rPr>
        <w:t xml:space="preserve"> видим в кадре постоянно флаги, гербы, это вот.</w:t>
      </w:r>
    </w:p>
    <w:p w14:paraId="7DA8418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США.</w:t>
      </w:r>
    </w:p>
    <w:p w14:paraId="3AE5DF42"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Эта вся тема США, которая. У нас, мне кажется, даже в России снимать политическое, у нас даже не будет только, скажем так, этого всего, политической атрибутики.</w:t>
      </w:r>
    </w:p>
    <w:p w14:paraId="1FB2C850"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Да.</w:t>
      </w:r>
    </w:p>
    <w:p w14:paraId="28BB56A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Обратили внимание? На каждом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35F89B0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Для Америки слишком много.</w:t>
      </w:r>
    </w:p>
    <w:p w14:paraId="1D609BF6" w14:textId="349B33DB"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Начиная с Симпсонов.</w:t>
      </w:r>
    </w:p>
    <w:p w14:paraId="1E4BF13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Такая пропаганда их.</w:t>
      </w:r>
    </w:p>
    <w:p w14:paraId="62721523"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Для Америки многовато. Наши даже больше любят флаги, мне кажется, чем, на самом деле, чем американцы. В количестве, я имею в виду.</w:t>
      </w:r>
    </w:p>
    <w:p w14:paraId="4DA1BC1A"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Здесь было немножко переборщили с этим? (</w:t>
      </w:r>
      <w:r w:rsidRPr="00775FEF">
        <w:rPr>
          <w:rFonts w:ascii="Franklin Gothic Book" w:hAnsi="Franklin Gothic Book" w:cs="Arial"/>
          <w:b/>
          <w:bCs/>
          <w:i/>
          <w:iCs/>
          <w:sz w:val="24"/>
          <w:szCs w:val="20"/>
        </w:rPr>
        <w:t>общий шум, говорят одновременно</w:t>
      </w:r>
      <w:r w:rsidRPr="00775FEF">
        <w:rPr>
          <w:rFonts w:ascii="Franklin Gothic Book" w:hAnsi="Franklin Gothic Book" w:cs="Arial"/>
          <w:b/>
          <w:bCs/>
          <w:sz w:val="24"/>
          <w:szCs w:val="20"/>
        </w:rPr>
        <w:t>). Подождите, поверили в это, или много было этих флагов и всего там?</w:t>
      </w:r>
    </w:p>
    <w:p w14:paraId="50BA09DC"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Атрибутики американской, по мне, было много. Потому что практически каждый кадр, кроме, собст</w:t>
      </w:r>
      <w:r w:rsidRPr="00775FEF">
        <w:rPr>
          <w:rFonts w:ascii="Franklin Gothic Book" w:hAnsi="Franklin Gothic Book" w:cs="Arial" w:hint="eastAsia"/>
          <w:bCs/>
          <w:sz w:val="24"/>
          <w:szCs w:val="20"/>
        </w:rPr>
        <w:t>венно</w:t>
      </w:r>
      <w:r w:rsidRPr="00775FEF">
        <w:rPr>
          <w:rFonts w:ascii="Franklin Gothic Book" w:hAnsi="Franklin Gothic Book" w:cs="Arial"/>
          <w:bCs/>
          <w:sz w:val="24"/>
          <w:szCs w:val="20"/>
        </w:rPr>
        <w:t>, где она сидела в тюрьме. И то, где можно было ткнуть, они воткнули это. Это прям как пестрило.</w:t>
      </w:r>
    </w:p>
    <w:p w14:paraId="0C1923A7"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Саммит там проходили, я так понял, там Украина была, получается. А только американские флаги. Почему немецких не было? Разные должны </w:t>
      </w:r>
      <w:r w:rsidRPr="00775FEF">
        <w:rPr>
          <w:rFonts w:ascii="Franklin Gothic Book" w:hAnsi="Franklin Gothic Book" w:cs="Arial" w:hint="eastAsia"/>
          <w:bCs/>
          <w:sz w:val="24"/>
          <w:szCs w:val="20"/>
        </w:rPr>
        <w:t>быть</w:t>
      </w:r>
      <w:r w:rsidRPr="00775FEF">
        <w:rPr>
          <w:rFonts w:ascii="Franklin Gothic Book" w:hAnsi="Franklin Gothic Book" w:cs="Arial"/>
          <w:bCs/>
          <w:sz w:val="24"/>
          <w:szCs w:val="20"/>
        </w:rPr>
        <w:t xml:space="preserve"> флаги.</w:t>
      </w:r>
    </w:p>
    <w:p w14:paraId="3B79724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Азия.</w:t>
      </w:r>
    </w:p>
    <w:p w14:paraId="3D21882D"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Украинские, да (</w:t>
      </w:r>
      <w:r w:rsidRPr="00775FEF">
        <w:rPr>
          <w:rFonts w:ascii="Franklin Gothic Book" w:hAnsi="Franklin Gothic Book" w:cs="Arial"/>
          <w:bCs/>
          <w:i/>
          <w:iCs/>
          <w:sz w:val="24"/>
          <w:szCs w:val="20"/>
        </w:rPr>
        <w:t>общий шум, говорят одновременно</w:t>
      </w:r>
      <w:r w:rsidRPr="00775FEF">
        <w:rPr>
          <w:rFonts w:ascii="Franklin Gothic Book" w:hAnsi="Franklin Gothic Book" w:cs="Arial"/>
          <w:bCs/>
          <w:sz w:val="24"/>
          <w:szCs w:val="20"/>
        </w:rPr>
        <w:t>).</w:t>
      </w:r>
    </w:p>
    <w:p w14:paraId="4A71E849"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Хорошо. Уважаемые участники, обсудили мы, наверное, всесторонне.</w:t>
      </w:r>
    </w:p>
    <w:p w14:paraId="0EE90C5E"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Ещё хотел сказать. В самом конце, когда она сидела в кабинете своём «Единая Россия», у неё висела карта Киевской Руси.</w:t>
      </w:r>
    </w:p>
    <w:p w14:paraId="1D8C2F71"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Ух ты.</w:t>
      </w:r>
    </w:p>
    <w:p w14:paraId="2604CBDB"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И Руси, когда не было Украины. Именно то, что сейчас очень много обсуждается про раздел Украины, что останется от Киева. То есть запад отойдёт западу, восток отойдёт России. И о</w:t>
      </w:r>
      <w:r w:rsidRPr="00775FEF">
        <w:rPr>
          <w:rFonts w:ascii="Franklin Gothic Book" w:hAnsi="Franklin Gothic Book" w:cs="Arial" w:hint="eastAsia"/>
          <w:bCs/>
          <w:sz w:val="24"/>
          <w:szCs w:val="20"/>
        </w:rPr>
        <w:t>станется</w:t>
      </w:r>
      <w:r w:rsidRPr="00775FEF">
        <w:rPr>
          <w:rFonts w:ascii="Franklin Gothic Book" w:hAnsi="Franklin Gothic Book" w:cs="Arial"/>
          <w:bCs/>
          <w:sz w:val="24"/>
          <w:szCs w:val="20"/>
        </w:rPr>
        <w:t xml:space="preserve"> эта Киевская Русь. И у неё символично висела эта карта.</w:t>
      </w:r>
    </w:p>
    <w:p w14:paraId="210D672E"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Как интересно. Хорошо. Что подумали, когда увидели вот это?</w:t>
      </w:r>
    </w:p>
    <w:p w14:paraId="1A3C024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Очень много всё-таки отсылок СВО, так или иначе, про Донбасс, Мариуполь, «в Украине», «на Украине». И эта карта в конце очень символична. Для чего, я, на самом деле, не понял. Я не знаю, что за персонаж по жизни, и за что она там боролась, сидя в США. Но.</w:t>
      </w:r>
    </w:p>
    <w:p w14:paraId="0B309BA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За другое.</w:t>
      </w:r>
    </w:p>
    <w:p w14:paraId="62D086DF"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 xml:space="preserve">Но у меня, с точки зрения всего фильма, не сложилось, для чего этот </w:t>
      </w:r>
      <w:proofErr w:type="spellStart"/>
      <w:r w:rsidRPr="00775FEF">
        <w:rPr>
          <w:rFonts w:ascii="Franklin Gothic Book" w:hAnsi="Franklin Gothic Book" w:cs="Arial"/>
          <w:bCs/>
          <w:sz w:val="24"/>
          <w:szCs w:val="20"/>
        </w:rPr>
        <w:t>вброс</w:t>
      </w:r>
      <w:proofErr w:type="spellEnd"/>
      <w:r w:rsidRPr="00775FEF">
        <w:rPr>
          <w:rFonts w:ascii="Franklin Gothic Book" w:hAnsi="Franklin Gothic Book" w:cs="Arial"/>
          <w:bCs/>
          <w:sz w:val="24"/>
          <w:szCs w:val="20"/>
        </w:rPr>
        <w:t>.</w:t>
      </w:r>
    </w:p>
    <w:p w14:paraId="74D3091A"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Для чего этот фильм, скорее.</w:t>
      </w:r>
    </w:p>
    <w:p w14:paraId="5F112075"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proofErr w:type="spellStart"/>
      <w:r w:rsidRPr="00775FEF">
        <w:rPr>
          <w:rFonts w:ascii="Franklin Gothic Book" w:hAnsi="Franklin Gothic Book" w:cs="Arial"/>
          <w:bCs/>
          <w:sz w:val="24"/>
          <w:szCs w:val="20"/>
        </w:rPr>
        <w:t>СВОшный</w:t>
      </w:r>
      <w:proofErr w:type="spellEnd"/>
      <w:r w:rsidRPr="00775FEF">
        <w:rPr>
          <w:rFonts w:ascii="Franklin Gothic Book" w:hAnsi="Franklin Gothic Book" w:cs="Arial"/>
          <w:bCs/>
          <w:sz w:val="24"/>
          <w:szCs w:val="20"/>
        </w:rPr>
        <w:t xml:space="preserve"> сброс. У меня не сложилось.</w:t>
      </w:r>
    </w:p>
    <w:p w14:paraId="2F1705A4"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Спаси</w:t>
      </w:r>
      <w:r w:rsidRPr="00775FEF">
        <w:rPr>
          <w:rFonts w:ascii="Franklin Gothic Book" w:hAnsi="Franklin Gothic Book" w:cs="Arial" w:hint="eastAsia"/>
          <w:b/>
          <w:bCs/>
          <w:sz w:val="24"/>
          <w:szCs w:val="20"/>
        </w:rPr>
        <w:t>бо</w:t>
      </w:r>
      <w:r w:rsidRPr="00775FEF">
        <w:rPr>
          <w:rFonts w:ascii="Franklin Gothic Book" w:hAnsi="Franklin Gothic Book" w:cs="Arial"/>
          <w:b/>
          <w:bCs/>
          <w:sz w:val="24"/>
          <w:szCs w:val="20"/>
        </w:rPr>
        <w:t xml:space="preserve"> за дополнение. Очень важно. Может быть, что-то ещё вдруг есть такое? Видите, как у нас, мы </w:t>
      </w:r>
      <w:proofErr w:type="spellStart"/>
      <w:r w:rsidRPr="00775FEF">
        <w:rPr>
          <w:rFonts w:ascii="Franklin Gothic Book" w:hAnsi="Franklin Gothic Book" w:cs="Arial"/>
          <w:b/>
          <w:bCs/>
          <w:sz w:val="24"/>
          <w:szCs w:val="20"/>
        </w:rPr>
        <w:t>инсайты</w:t>
      </w:r>
      <w:proofErr w:type="spellEnd"/>
      <w:r w:rsidRPr="00775FEF">
        <w:rPr>
          <w:rFonts w:ascii="Franklin Gothic Book" w:hAnsi="Franklin Gothic Book" w:cs="Arial"/>
          <w:b/>
          <w:bCs/>
          <w:sz w:val="24"/>
          <w:szCs w:val="20"/>
        </w:rPr>
        <w:t xml:space="preserve"> просто достаём.</w:t>
      </w:r>
    </w:p>
    <w:p w14:paraId="214035F4"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Женщина: </w:t>
      </w:r>
      <w:r w:rsidRPr="00775FEF">
        <w:rPr>
          <w:rFonts w:ascii="Franklin Gothic Book" w:hAnsi="Franklin Gothic Book" w:cs="Arial"/>
          <w:bCs/>
          <w:sz w:val="24"/>
          <w:szCs w:val="20"/>
        </w:rPr>
        <w:t>Это восприятие, это всё хорошо, мы встречаемся завтра (</w:t>
      </w:r>
      <w:r w:rsidRPr="00775FEF">
        <w:rPr>
          <w:rFonts w:ascii="Franklin Gothic Book" w:hAnsi="Franklin Gothic Book" w:cs="Arial"/>
          <w:bCs/>
          <w:i/>
          <w:iCs/>
          <w:sz w:val="24"/>
          <w:szCs w:val="20"/>
        </w:rPr>
        <w:t>смеётся</w:t>
      </w:r>
      <w:r w:rsidRPr="00775FEF">
        <w:rPr>
          <w:rFonts w:ascii="Franklin Gothic Book" w:hAnsi="Franklin Gothic Book" w:cs="Arial"/>
          <w:bCs/>
          <w:sz w:val="24"/>
          <w:szCs w:val="20"/>
        </w:rPr>
        <w:t>).</w:t>
      </w:r>
    </w:p>
    <w:p w14:paraId="37628F28" w14:textId="77777777" w:rsidR="00775FEF" w:rsidRPr="00775FEF" w:rsidRDefault="00775FEF" w:rsidP="00775FEF">
      <w:pPr>
        <w:spacing w:before="120" w:after="0"/>
        <w:jc w:val="both"/>
        <w:rPr>
          <w:rFonts w:ascii="Franklin Gothic Book" w:hAnsi="Franklin Gothic Book" w:cs="Arial"/>
          <w:bCs/>
          <w:sz w:val="24"/>
          <w:szCs w:val="20"/>
        </w:rPr>
      </w:pPr>
      <w:r w:rsidRPr="00775FEF">
        <w:rPr>
          <w:rFonts w:ascii="Franklin Gothic Book" w:hAnsi="Franklin Gothic Book" w:cs="Arial"/>
          <w:b/>
          <w:bCs/>
          <w:sz w:val="24"/>
          <w:szCs w:val="20"/>
        </w:rPr>
        <w:t xml:space="preserve">Мужчина: </w:t>
      </w:r>
      <w:r w:rsidRPr="00775FEF">
        <w:rPr>
          <w:rFonts w:ascii="Franklin Gothic Book" w:hAnsi="Franklin Gothic Book" w:cs="Arial"/>
          <w:bCs/>
          <w:sz w:val="24"/>
          <w:szCs w:val="20"/>
        </w:rPr>
        <w:t>Нет, если будут платить, в принципе (</w:t>
      </w:r>
      <w:r w:rsidRPr="00775FEF">
        <w:rPr>
          <w:rFonts w:ascii="Franklin Gothic Book" w:hAnsi="Franklin Gothic Book" w:cs="Arial"/>
          <w:bCs/>
          <w:i/>
          <w:iCs/>
          <w:sz w:val="24"/>
          <w:szCs w:val="20"/>
        </w:rPr>
        <w:t>общий смех</w:t>
      </w:r>
      <w:r w:rsidRPr="00775FEF">
        <w:rPr>
          <w:rFonts w:ascii="Franklin Gothic Book" w:hAnsi="Franklin Gothic Book" w:cs="Arial"/>
          <w:bCs/>
          <w:sz w:val="24"/>
          <w:szCs w:val="20"/>
        </w:rPr>
        <w:t>).</w:t>
      </w:r>
    </w:p>
    <w:p w14:paraId="5B1AD03D" w14:textId="77777777" w:rsidR="00775FEF" w:rsidRPr="00775FEF" w:rsidRDefault="00775FEF" w:rsidP="00775FEF">
      <w:pPr>
        <w:spacing w:before="120" w:after="0"/>
        <w:jc w:val="both"/>
        <w:rPr>
          <w:rFonts w:ascii="Franklin Gothic Book" w:hAnsi="Franklin Gothic Book" w:cs="Arial"/>
          <w:b/>
          <w:bCs/>
          <w:sz w:val="24"/>
          <w:szCs w:val="20"/>
        </w:rPr>
      </w:pPr>
      <w:r w:rsidRPr="00775FEF">
        <w:rPr>
          <w:rFonts w:ascii="Franklin Gothic Book" w:hAnsi="Franklin Gothic Book" w:cs="Arial"/>
          <w:b/>
          <w:bCs/>
          <w:sz w:val="24"/>
          <w:szCs w:val="20"/>
        </w:rPr>
        <w:t>Модератор: Давайте тогда, прекрасные дни мы провели, и таким насыщенным обсуждением закончили. Давайте тогда действительно завершим наше обсуждение. Вам огромное спасибо, что были с нами в эти чудесные деньки выходные. Всем спасибо, всем приятного вечера сегодня. И хорошего остатка выходных.</w:t>
      </w:r>
    </w:p>
    <w:p w14:paraId="601B6CCB" w14:textId="15463627" w:rsidR="001976B3" w:rsidRPr="00CB7EA4" w:rsidRDefault="001976B3" w:rsidP="001A45DC">
      <w:pPr>
        <w:pStyle w:val="Question"/>
      </w:pPr>
    </w:p>
    <w:p w14:paraId="2C954881" w14:textId="29EB3AFC" w:rsidR="001A45DC" w:rsidRPr="00CB7EA4" w:rsidRDefault="001A45DC">
      <w:pPr>
        <w:spacing w:after="0" w:line="240" w:lineRule="auto"/>
        <w:rPr>
          <w:rFonts w:ascii="Franklin Gothic Book" w:hAnsi="Franklin Gothic Book"/>
          <w:sz w:val="24"/>
          <w:szCs w:val="24"/>
        </w:rPr>
      </w:pPr>
      <w:r w:rsidRPr="00CB7EA4">
        <w:rPr>
          <w:rFonts w:ascii="Franklin Gothic Book" w:hAnsi="Franklin Gothic Book"/>
          <w:sz w:val="24"/>
          <w:szCs w:val="24"/>
        </w:rPr>
        <w:br w:type="page"/>
      </w:r>
    </w:p>
    <w:p w14:paraId="22D7F66D" w14:textId="6415BF34" w:rsidR="001A45DC" w:rsidRPr="006E73D9" w:rsidRDefault="001A45DC" w:rsidP="006E73D9">
      <w:pPr>
        <w:pStyle w:val="1"/>
        <w:jc w:val="center"/>
        <w:rPr>
          <w:rFonts w:ascii="Franklin Gothic Book" w:hAnsi="Franklin Gothic Book"/>
          <w:b/>
          <w:color w:val="009999"/>
          <w:sz w:val="28"/>
          <w:szCs w:val="28"/>
        </w:rPr>
      </w:pPr>
      <w:bookmarkStart w:id="2" w:name="_Toc196898125"/>
      <w:r w:rsidRPr="006E73D9">
        <w:rPr>
          <w:rFonts w:ascii="Franklin Gothic Book" w:hAnsi="Franklin Gothic Book"/>
          <w:b/>
          <w:color w:val="009999"/>
          <w:sz w:val="28"/>
          <w:szCs w:val="28"/>
        </w:rPr>
        <w:t>Расшифровка 2</w:t>
      </w:r>
      <w:bookmarkEnd w:id="2"/>
    </w:p>
    <w:p w14:paraId="6F9286B7" w14:textId="610EEB32" w:rsidR="0096689D" w:rsidRPr="00CB7EA4" w:rsidRDefault="0096689D" w:rsidP="00A94BD0">
      <w:pPr>
        <w:spacing w:after="0" w:line="240" w:lineRule="auto"/>
        <w:rPr>
          <w:rFonts w:ascii="Franklin Gothic Book" w:hAnsi="Franklin Gothic Book"/>
          <w:sz w:val="24"/>
          <w:szCs w:val="24"/>
        </w:rPr>
      </w:pPr>
    </w:p>
    <w:p w14:paraId="1461C16C" w14:textId="6F0B403F" w:rsidR="001A45DC" w:rsidRPr="00CB7EA4" w:rsidRDefault="001A45DC" w:rsidP="00A94BD0">
      <w:pPr>
        <w:spacing w:after="0" w:line="240" w:lineRule="auto"/>
        <w:rPr>
          <w:rFonts w:ascii="Franklin Gothic Book" w:hAnsi="Franklin Gothic Book"/>
          <w:sz w:val="24"/>
          <w:szCs w:val="24"/>
        </w:rPr>
      </w:pPr>
    </w:p>
    <w:p w14:paraId="0D423810" w14:textId="50F2172B" w:rsidR="00433B7C" w:rsidRPr="00CB7EA4" w:rsidRDefault="00433B7C" w:rsidP="00433B7C">
      <w:pPr>
        <w:spacing w:after="120"/>
        <w:ind w:right="-285"/>
        <w:jc w:val="both"/>
        <w:rPr>
          <w:rFonts w:ascii="Franklin Gothic Book" w:hAnsi="Franklin Gothic Book" w:cs="Arial"/>
          <w:sz w:val="24"/>
          <w:szCs w:val="24"/>
        </w:rPr>
      </w:pPr>
      <w:r w:rsidRPr="00CB7EA4">
        <w:rPr>
          <w:rFonts w:ascii="Franklin Gothic Book" w:hAnsi="Franklin Gothic Book" w:cs="Arial"/>
          <w:sz w:val="24"/>
          <w:szCs w:val="24"/>
          <w:u w:val="single"/>
        </w:rPr>
        <w:t>Город:</w:t>
      </w:r>
      <w:r w:rsidRPr="00CB7EA4">
        <w:rPr>
          <w:rFonts w:ascii="Franklin Gothic Book" w:hAnsi="Franklin Gothic Book" w:cs="Arial"/>
          <w:sz w:val="24"/>
          <w:szCs w:val="24"/>
        </w:rPr>
        <w:t xml:space="preserve"> </w:t>
      </w:r>
      <w:r w:rsidR="00775FEF">
        <w:rPr>
          <w:rFonts w:ascii="Franklin Gothic Book" w:hAnsi="Franklin Gothic Book" w:cs="Arial"/>
          <w:sz w:val="24"/>
          <w:szCs w:val="24"/>
        </w:rPr>
        <w:t>Санкт-Петербург</w:t>
      </w:r>
      <w:r w:rsidRPr="00CB7EA4">
        <w:rPr>
          <w:rFonts w:ascii="Franklin Gothic Book" w:hAnsi="Franklin Gothic Book" w:cs="Arial"/>
          <w:sz w:val="24"/>
          <w:szCs w:val="24"/>
        </w:rPr>
        <w:t>.</w:t>
      </w:r>
    </w:p>
    <w:p w14:paraId="412CFABA" w14:textId="60727EC8" w:rsidR="00433B7C" w:rsidRPr="00CB7EA4" w:rsidRDefault="00433B7C" w:rsidP="00433B7C">
      <w:pPr>
        <w:spacing w:after="120"/>
        <w:jc w:val="both"/>
        <w:rPr>
          <w:rFonts w:ascii="Franklin Gothic Book" w:hAnsi="Franklin Gothic Book" w:cs="Arial"/>
          <w:sz w:val="24"/>
          <w:szCs w:val="24"/>
        </w:rPr>
      </w:pPr>
      <w:r w:rsidRPr="00CB7EA4">
        <w:rPr>
          <w:rFonts w:ascii="Franklin Gothic Book" w:hAnsi="Franklin Gothic Book" w:cs="Arial"/>
          <w:sz w:val="24"/>
          <w:szCs w:val="24"/>
          <w:u w:val="single"/>
        </w:rPr>
        <w:t>ЦА:</w:t>
      </w:r>
      <w:r w:rsidRPr="00CB7EA4">
        <w:rPr>
          <w:rFonts w:ascii="Franklin Gothic Book" w:hAnsi="Franklin Gothic Book" w:cs="Arial"/>
          <w:sz w:val="24"/>
          <w:szCs w:val="24"/>
        </w:rPr>
        <w:t xml:space="preserve"> </w:t>
      </w:r>
      <w:r w:rsidR="00BA521C">
        <w:rPr>
          <w:rFonts w:ascii="Franklin Gothic Book" w:hAnsi="Franklin Gothic Book" w:cs="Arial"/>
          <w:sz w:val="24"/>
          <w:szCs w:val="24"/>
        </w:rPr>
        <w:t>«</w:t>
      </w:r>
      <w:proofErr w:type="spellStart"/>
      <w:r w:rsidR="00BA521C">
        <w:rPr>
          <w:rFonts w:ascii="Franklin Gothic Book" w:hAnsi="Franklin Gothic Book" w:cs="Arial"/>
          <w:sz w:val="24"/>
          <w:szCs w:val="24"/>
        </w:rPr>
        <w:t>Разновекторные</w:t>
      </w:r>
      <w:proofErr w:type="spellEnd"/>
      <w:r w:rsidR="00BA521C">
        <w:rPr>
          <w:rFonts w:ascii="Franklin Gothic Book" w:hAnsi="Franklin Gothic Book" w:cs="Arial"/>
          <w:sz w:val="24"/>
          <w:szCs w:val="24"/>
        </w:rPr>
        <w:t>».</w:t>
      </w:r>
    </w:p>
    <w:p w14:paraId="759B9659" w14:textId="77777777" w:rsidR="00433B7C" w:rsidRPr="00CB7EA4" w:rsidRDefault="00433B7C" w:rsidP="00433B7C">
      <w:pPr>
        <w:spacing w:after="120"/>
        <w:jc w:val="both"/>
        <w:rPr>
          <w:rFonts w:ascii="Franklin Gothic Book" w:hAnsi="Franklin Gothic Book" w:cs="Arial"/>
          <w:sz w:val="24"/>
          <w:szCs w:val="24"/>
        </w:rPr>
      </w:pPr>
    </w:p>
    <w:p w14:paraId="6CE3B9EF" w14:textId="58B1792B" w:rsidR="00433B7C" w:rsidRPr="00CB7EA4" w:rsidRDefault="00433B7C" w:rsidP="00775FEF">
      <w:pPr>
        <w:spacing w:after="120"/>
        <w:ind w:right="-285"/>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 xml:space="preserve">Модератор: </w:t>
      </w:r>
      <w:r w:rsidR="00775FEF" w:rsidRPr="00775FEF">
        <w:rPr>
          <w:rFonts w:ascii="Franklin Gothic Book" w:hAnsi="Franklin Gothic Book" w:cs="Arial"/>
          <w:b/>
          <w:bCs/>
          <w:color w:val="000000"/>
          <w:sz w:val="24"/>
          <w:szCs w:val="24"/>
        </w:rPr>
        <w:t>Я сейчас попрошу вас сформулировать и как-то описать ваши первые впечатления от просмотра этого сериала, очень кратко, буквально 1-2 слова. С кого начнем? Максим, давайте с вас</w:t>
      </w:r>
      <w:r w:rsidR="00775FEF">
        <w:rPr>
          <w:rFonts w:ascii="Franklin Gothic Book" w:hAnsi="Franklin Gothic Book" w:cs="Arial"/>
          <w:b/>
          <w:bCs/>
          <w:color w:val="000000"/>
          <w:sz w:val="24"/>
          <w:szCs w:val="24"/>
        </w:rPr>
        <w:t>.</w:t>
      </w:r>
    </w:p>
    <w:p w14:paraId="4400B0B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Максим: </w:t>
      </w:r>
      <w:r w:rsidRPr="00775FEF">
        <w:rPr>
          <w:rFonts w:ascii="Franklin Gothic Book" w:hAnsi="Franklin Gothic Book" w:cs="Arial"/>
          <w:color w:val="000000"/>
          <w:sz w:val="24"/>
          <w:szCs w:val="24"/>
        </w:rPr>
        <w:t xml:space="preserve">Это </w:t>
      </w:r>
      <w:proofErr w:type="spellStart"/>
      <w:r w:rsidRPr="00775FEF">
        <w:rPr>
          <w:rFonts w:ascii="Franklin Gothic Book" w:hAnsi="Franklin Gothic Book" w:cs="Arial"/>
          <w:color w:val="000000"/>
          <w:sz w:val="24"/>
          <w:szCs w:val="24"/>
        </w:rPr>
        <w:t>закос</w:t>
      </w:r>
      <w:proofErr w:type="spellEnd"/>
      <w:r w:rsidRPr="00775FEF">
        <w:rPr>
          <w:rFonts w:ascii="Franklin Gothic Book" w:hAnsi="Franklin Gothic Book" w:cs="Arial"/>
          <w:color w:val="000000"/>
          <w:sz w:val="24"/>
          <w:szCs w:val="24"/>
        </w:rPr>
        <w:t xml:space="preserve"> под западный сериал. </w:t>
      </w:r>
    </w:p>
    <w:p w14:paraId="6987A61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Впечатление. Это и есть впечатление?</w:t>
      </w:r>
    </w:p>
    <w:p w14:paraId="13FB526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Максим: </w:t>
      </w:r>
      <w:r w:rsidRPr="00775FEF">
        <w:rPr>
          <w:rFonts w:ascii="Franklin Gothic Book" w:hAnsi="Franklin Gothic Book" w:cs="Arial"/>
          <w:color w:val="000000"/>
          <w:sz w:val="24"/>
          <w:szCs w:val="24"/>
        </w:rPr>
        <w:t>Да. </w:t>
      </w:r>
    </w:p>
    <w:p w14:paraId="2B957DB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Александр?</w:t>
      </w:r>
    </w:p>
    <w:p w14:paraId="210544E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Уверенность в России, в справедливости. Правда будет за нами. </w:t>
      </w:r>
    </w:p>
    <w:p w14:paraId="62302C5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Спасибо. Лилия?</w:t>
      </w:r>
    </w:p>
    <w:p w14:paraId="6D215C0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Лилия: </w:t>
      </w:r>
      <w:r w:rsidRPr="00775FEF">
        <w:rPr>
          <w:rFonts w:ascii="Franklin Gothic Book" w:hAnsi="Franklin Gothic Book" w:cs="Arial"/>
          <w:color w:val="000000"/>
          <w:sz w:val="24"/>
          <w:szCs w:val="24"/>
        </w:rPr>
        <w:t>Духовность, человечность, честь.</w:t>
      </w:r>
    </w:p>
    <w:p w14:paraId="33D40CED"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Спасибо. Юрий?</w:t>
      </w:r>
    </w:p>
    <w:p w14:paraId="6900A328"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Юрий: </w:t>
      </w:r>
      <w:r w:rsidRPr="00775FEF">
        <w:rPr>
          <w:rFonts w:ascii="Franklin Gothic Book" w:hAnsi="Franklin Gothic Book" w:cs="Arial"/>
          <w:color w:val="000000"/>
          <w:sz w:val="24"/>
          <w:szCs w:val="24"/>
        </w:rPr>
        <w:t>Интересный, немного грустный.</w:t>
      </w:r>
    </w:p>
    <w:p w14:paraId="5880252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Женщина: </w:t>
      </w:r>
      <w:r w:rsidRPr="00775FEF">
        <w:rPr>
          <w:rFonts w:ascii="Franklin Gothic Book" w:hAnsi="Franklin Gothic Book" w:cs="Arial"/>
          <w:color w:val="000000"/>
          <w:sz w:val="24"/>
          <w:szCs w:val="24"/>
        </w:rPr>
        <w:t>Затянутость.</w:t>
      </w:r>
    </w:p>
    <w:p w14:paraId="471EFB8D"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Женщина: </w:t>
      </w:r>
      <w:r w:rsidRPr="00775FEF">
        <w:rPr>
          <w:rFonts w:ascii="Franklin Gothic Book" w:hAnsi="Franklin Gothic Book" w:cs="Arial"/>
          <w:color w:val="000000"/>
          <w:sz w:val="24"/>
          <w:szCs w:val="24"/>
        </w:rPr>
        <w:t>Пропаганда политическая и негатив. Выдумка. Слишком много выдумки.</w:t>
      </w:r>
    </w:p>
    <w:p w14:paraId="0AA51FA6"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Спасибо. Мария?</w:t>
      </w:r>
    </w:p>
    <w:p w14:paraId="7BBBEB7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Мария: </w:t>
      </w:r>
      <w:r w:rsidRPr="00775FEF">
        <w:rPr>
          <w:rFonts w:ascii="Franklin Gothic Book" w:hAnsi="Franklin Gothic Book" w:cs="Arial"/>
          <w:color w:val="000000"/>
          <w:sz w:val="24"/>
          <w:szCs w:val="24"/>
        </w:rPr>
        <w:t>Это биография.</w:t>
      </w:r>
      <w:r w:rsidRPr="00775FEF">
        <w:rPr>
          <w:rFonts w:ascii="Franklin Gothic Book" w:hAnsi="Franklin Gothic Book" w:cs="Arial"/>
          <w:b/>
          <w:bCs/>
          <w:color w:val="000000"/>
          <w:sz w:val="24"/>
          <w:szCs w:val="24"/>
        </w:rPr>
        <w:t xml:space="preserve"> </w:t>
      </w:r>
      <w:r w:rsidRPr="00775FEF">
        <w:rPr>
          <w:rFonts w:ascii="Franklin Gothic Book" w:hAnsi="Franklin Gothic Book" w:cs="Arial"/>
          <w:color w:val="000000"/>
          <w:sz w:val="24"/>
          <w:szCs w:val="24"/>
        </w:rPr>
        <w:t>Я так понимаю, что все-таки это биография чья-то, большое отторжение к Америке, впечатления от фильма. Про справедливость там вообще не сильно увидела, наоборот.</w:t>
      </w:r>
    </w:p>
    <w:p w14:paraId="7344E4A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Женщина: </w:t>
      </w:r>
      <w:r w:rsidRPr="00775FEF">
        <w:rPr>
          <w:rFonts w:ascii="Franklin Gothic Book" w:hAnsi="Franklin Gothic Book" w:cs="Arial"/>
          <w:color w:val="000000"/>
          <w:sz w:val="24"/>
          <w:szCs w:val="24"/>
        </w:rPr>
        <w:t>Пропаганда патриотизма на основе книги, написанной по реальным событиям автора самого.</w:t>
      </w:r>
    </w:p>
    <w:p w14:paraId="350401E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Спасибо. Иван?</w:t>
      </w:r>
    </w:p>
    <w:p w14:paraId="75C8E54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Иван: </w:t>
      </w:r>
      <w:r w:rsidRPr="00775FEF">
        <w:rPr>
          <w:rFonts w:ascii="Franklin Gothic Book" w:hAnsi="Franklin Gothic Book" w:cs="Arial"/>
          <w:color w:val="000000"/>
          <w:sz w:val="24"/>
          <w:szCs w:val="24"/>
        </w:rPr>
        <w:t>Затянут, нереалистичен, политизирован.</w:t>
      </w:r>
    </w:p>
    <w:p w14:paraId="3711057A" w14:textId="0074B551"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Скажите, пожалуйста, а эмоции какие вы испытывали? Давайте в целом, какие основные эмоции у вас были</w:t>
      </w:r>
      <w:r w:rsidR="00111870">
        <w:rPr>
          <w:rFonts w:ascii="Franklin Gothic Book" w:hAnsi="Franklin Gothic Book" w:cs="Arial"/>
          <w:b/>
          <w:bCs/>
          <w:color w:val="000000"/>
          <w:sz w:val="24"/>
          <w:szCs w:val="24"/>
        </w:rPr>
        <w:t xml:space="preserve"> </w:t>
      </w:r>
      <w:r w:rsidRPr="00775FEF">
        <w:rPr>
          <w:rFonts w:ascii="Franklin Gothic Book" w:hAnsi="Franklin Gothic Book" w:cs="Arial"/>
          <w:b/>
          <w:bCs/>
          <w:color w:val="000000"/>
          <w:sz w:val="24"/>
          <w:szCs w:val="24"/>
        </w:rPr>
        <w:t>на протяжении всего сериала?</w:t>
      </w:r>
    </w:p>
    <w:p w14:paraId="230BD8C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Женщина: </w:t>
      </w:r>
      <w:r w:rsidRPr="00775FEF">
        <w:rPr>
          <w:rFonts w:ascii="Franklin Gothic Book" w:hAnsi="Franklin Gothic Book" w:cs="Arial"/>
          <w:color w:val="000000"/>
          <w:sz w:val="24"/>
          <w:szCs w:val="24"/>
        </w:rPr>
        <w:t>Негатив и смех.</w:t>
      </w:r>
    </w:p>
    <w:p w14:paraId="18886B18"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Почему негатив и смех?</w:t>
      </w:r>
    </w:p>
    <w:p w14:paraId="4481238D" w14:textId="158F623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Женщина: </w:t>
      </w:r>
      <w:r w:rsidRPr="00775FEF">
        <w:rPr>
          <w:rFonts w:ascii="Franklin Gothic Book" w:hAnsi="Franklin Gothic Book" w:cs="Arial"/>
          <w:color w:val="000000"/>
          <w:sz w:val="24"/>
          <w:szCs w:val="24"/>
        </w:rPr>
        <w:t xml:space="preserve">Негатив потому что слишком много пропаганды, а смех, потому что неуместные моменты включены в сериал. Либо это комедия, либо это трагедия, надо бы определиться, какое это направление </w:t>
      </w:r>
      <w:r w:rsidR="00111870">
        <w:rPr>
          <w:rFonts w:ascii="Franklin Gothic Book" w:hAnsi="Franklin Gothic Book" w:cs="Arial"/>
          <w:color w:val="000000"/>
          <w:sz w:val="24"/>
          <w:szCs w:val="24"/>
        </w:rPr>
        <w:t>–</w:t>
      </w:r>
      <w:r w:rsidRPr="00775FEF">
        <w:rPr>
          <w:rFonts w:ascii="Franklin Gothic Book" w:hAnsi="Franklin Gothic Book" w:cs="Arial"/>
          <w:color w:val="000000"/>
          <w:sz w:val="24"/>
          <w:szCs w:val="24"/>
        </w:rPr>
        <w:t xml:space="preserve"> детектив, комедия, трагедия? Поэтому</w:t>
      </w:r>
      <w:r w:rsidR="00111870">
        <w:rPr>
          <w:rFonts w:ascii="Franklin Gothic Book" w:hAnsi="Franklin Gothic Book" w:cs="Arial"/>
          <w:color w:val="000000"/>
          <w:sz w:val="24"/>
          <w:szCs w:val="24"/>
        </w:rPr>
        <w:t>,</w:t>
      </w:r>
      <w:r w:rsidRPr="00775FEF">
        <w:rPr>
          <w:rFonts w:ascii="Franklin Gothic Book" w:hAnsi="Franklin Gothic Book" w:cs="Arial"/>
          <w:color w:val="000000"/>
          <w:sz w:val="24"/>
          <w:szCs w:val="24"/>
        </w:rPr>
        <w:t xml:space="preserve"> когда бывают смешанные жанры, я это всё приветствую, но оно должно быть правильно скомпоновано. А когда</w:t>
      </w:r>
      <w:r w:rsidR="00111870">
        <w:rPr>
          <w:rFonts w:ascii="Franklin Gothic Book" w:hAnsi="Franklin Gothic Book" w:cs="Arial"/>
          <w:color w:val="000000"/>
          <w:sz w:val="24"/>
          <w:szCs w:val="24"/>
        </w:rPr>
        <w:t xml:space="preserve"> </w:t>
      </w:r>
      <w:r w:rsidRPr="00775FEF">
        <w:rPr>
          <w:rFonts w:ascii="Franklin Gothic Book" w:hAnsi="Franklin Gothic Book" w:cs="Arial"/>
          <w:color w:val="000000"/>
          <w:sz w:val="24"/>
          <w:szCs w:val="24"/>
        </w:rPr>
        <w:t>это вот так вот, вразброс, это винегрет получился, если честно.</w:t>
      </w:r>
    </w:p>
    <w:p w14:paraId="293DBC0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Спасибо. Мария, давайте вы.</w:t>
      </w:r>
    </w:p>
    <w:p w14:paraId="4063304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Мария: </w:t>
      </w:r>
      <w:r w:rsidRPr="00775FEF">
        <w:rPr>
          <w:rFonts w:ascii="Franklin Gothic Book" w:hAnsi="Franklin Gothic Book" w:cs="Arial"/>
          <w:color w:val="000000"/>
          <w:sz w:val="24"/>
          <w:szCs w:val="24"/>
        </w:rPr>
        <w:t>Мне понравилось, абсолютно. Эмоции, очень много было в начале, это всё, что про тюрьму, это у меня отвращение. Какая-то несправедливость.</w:t>
      </w:r>
    </w:p>
    <w:p w14:paraId="38402EE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А почему отвращение?</w:t>
      </w:r>
    </w:p>
    <w:p w14:paraId="1153E0E2" w14:textId="329E3838"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Мария: </w:t>
      </w:r>
      <w:r w:rsidRPr="00775FEF">
        <w:rPr>
          <w:rFonts w:ascii="Franklin Gothic Book" w:hAnsi="Franklin Gothic Book" w:cs="Arial"/>
          <w:color w:val="000000"/>
          <w:sz w:val="24"/>
          <w:szCs w:val="24"/>
        </w:rPr>
        <w:t>То, что показано, как это происходит в тюрьме, но мы так-то вроде понимаем, но я редко такое смотрю, поэтому еще раз убедиться, как там все это происходит, у меня это вызывает отвращение. Это ни в коем случае не портит впечатления, потому что это реальность, вероятно. Мы понимаем, что это не только в Америке так, но</w:t>
      </w:r>
      <w:r w:rsidR="00111870">
        <w:rPr>
          <w:rFonts w:ascii="Franklin Gothic Book" w:hAnsi="Franklin Gothic Book" w:cs="Arial"/>
          <w:color w:val="000000"/>
          <w:sz w:val="24"/>
          <w:szCs w:val="24"/>
        </w:rPr>
        <w:t xml:space="preserve"> </w:t>
      </w:r>
      <w:r w:rsidRPr="00775FEF">
        <w:rPr>
          <w:rFonts w:ascii="Franklin Gothic Book" w:hAnsi="Franklin Gothic Book" w:cs="Arial"/>
          <w:color w:val="000000"/>
          <w:sz w:val="24"/>
          <w:szCs w:val="24"/>
        </w:rPr>
        <w:t>меня фильм держал, мне было интересно.</w:t>
      </w:r>
    </w:p>
    <w:p w14:paraId="59E701D6"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Значит, у вас одна эмоция это отвращение, а другая какая эмоция, вы сказали?</w:t>
      </w:r>
    </w:p>
    <w:p w14:paraId="0E3E506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Мария: </w:t>
      </w:r>
      <w:r w:rsidRPr="00775FEF">
        <w:rPr>
          <w:rFonts w:ascii="Franklin Gothic Book" w:hAnsi="Franklin Gothic Book" w:cs="Arial"/>
          <w:color w:val="000000"/>
          <w:sz w:val="24"/>
          <w:szCs w:val="24"/>
        </w:rPr>
        <w:t>Интерес. Интерес, что будет дальше, в любом случае, некоторые вещи я так и не поняла, чем закончились, вопросы остались. Но в целом мне было интересно, что будет дальше.</w:t>
      </w:r>
    </w:p>
    <w:p w14:paraId="079E405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Екатерина, какие эмоции у вас?</w:t>
      </w:r>
    </w:p>
    <w:p w14:paraId="5D178F7D"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Екатерина: </w:t>
      </w:r>
      <w:r w:rsidRPr="00775FEF">
        <w:rPr>
          <w:rFonts w:ascii="Franklin Gothic Book" w:hAnsi="Franklin Gothic Book" w:cs="Arial"/>
          <w:color w:val="000000"/>
          <w:sz w:val="24"/>
          <w:szCs w:val="24"/>
        </w:rPr>
        <w:t>У меня, наверное, тревожность больше всего превалировала на протяжении всего сериала. </w:t>
      </w:r>
    </w:p>
    <w:p w14:paraId="6BE8A398"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Почему тревожность?</w:t>
      </w:r>
    </w:p>
    <w:p w14:paraId="56D901B8"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Екатерина: </w:t>
      </w:r>
      <w:r w:rsidRPr="00775FEF">
        <w:rPr>
          <w:rFonts w:ascii="Franklin Gothic Book" w:hAnsi="Franklin Gothic Book" w:cs="Arial"/>
          <w:color w:val="000000"/>
          <w:sz w:val="24"/>
          <w:szCs w:val="24"/>
        </w:rPr>
        <w:t xml:space="preserve">Потому что в фильме так показана Америка гиперболизировано, что если впечатлительный человек посмотрит фильм, который смотрит </w:t>
      </w:r>
      <w:proofErr w:type="spellStart"/>
      <w:r w:rsidRPr="00775FEF">
        <w:rPr>
          <w:rFonts w:ascii="Franklin Gothic Book" w:hAnsi="Franklin Gothic Book" w:cs="Arial"/>
          <w:color w:val="000000"/>
          <w:sz w:val="24"/>
          <w:szCs w:val="24"/>
        </w:rPr>
        <w:t>зомбоящик</w:t>
      </w:r>
      <w:proofErr w:type="spellEnd"/>
      <w:r w:rsidRPr="00775FEF">
        <w:rPr>
          <w:rFonts w:ascii="Franklin Gothic Book" w:hAnsi="Franklin Gothic Book" w:cs="Arial"/>
          <w:color w:val="000000"/>
          <w:sz w:val="24"/>
          <w:szCs w:val="24"/>
        </w:rPr>
        <w:t>, так называемый, телевизор 24 на 7, и верит всему, что там говорили, а после этого он посмотрит еще и этот сериал, то он себе может такого накрутить, что правда, чего нет, и настроить прям против Америки очень сильно. А я не хочу того, чтобы… я вообще не хочу войн, не хочу, чтобы страны существовали друг с другом во вражеских отношениях. Я бы хотела, чтобы все-таки все стабилизировалось в стране, насколько это возможно. Хотя бы какой-то нейтралитет. Холодная война была долго в СССР, но она хотя бы холодная была, без военных действий.</w:t>
      </w:r>
    </w:p>
    <w:p w14:paraId="5E23C14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Спасибо. Иван, какие эмоции у вас?</w:t>
      </w:r>
    </w:p>
    <w:p w14:paraId="1CBB1EB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Иван: </w:t>
      </w:r>
      <w:r w:rsidRPr="00775FEF">
        <w:rPr>
          <w:rFonts w:ascii="Franklin Gothic Book" w:hAnsi="Franklin Gothic Book" w:cs="Arial"/>
          <w:color w:val="000000"/>
          <w:sz w:val="24"/>
          <w:szCs w:val="24"/>
        </w:rPr>
        <w:t>Наслаждение визуальной картинкой, игрой актеров, съемками Вашингтона, Нью-Йорка, все прекрасно. Интерес развития сюжета, тревога, переживания, некоторое недовольство, как показали Америку, совершенно согласен, плохо очень. И, конечно, облегчение финалом, радость, что показали наши спецслужбы, как профессионалов.</w:t>
      </w:r>
    </w:p>
    <w:p w14:paraId="5196C685" w14:textId="70FD254E" w:rsidR="00775FEF" w:rsidRPr="00775FEF" w:rsidRDefault="00111870" w:rsidP="00775FEF">
      <w:pPr>
        <w:spacing w:after="120"/>
        <w:jc w:val="both"/>
        <w:rPr>
          <w:rFonts w:ascii="Franklin Gothic Book" w:hAnsi="Franklin Gothic Book" w:cs="Times New Roman"/>
          <w:sz w:val="24"/>
          <w:szCs w:val="24"/>
        </w:rPr>
      </w:pPr>
      <w:r>
        <w:rPr>
          <w:rFonts w:ascii="Franklin Gothic Book" w:hAnsi="Franklin Gothic Book" w:cs="Arial"/>
          <w:b/>
          <w:bCs/>
          <w:color w:val="000000"/>
          <w:sz w:val="24"/>
          <w:szCs w:val="24"/>
        </w:rPr>
        <w:t>Модератор: Вы сказали «</w:t>
      </w:r>
      <w:r w:rsidR="00775FEF" w:rsidRPr="00775FEF">
        <w:rPr>
          <w:rFonts w:ascii="Franklin Gothic Book" w:hAnsi="Franklin Gothic Book" w:cs="Arial"/>
          <w:b/>
          <w:bCs/>
          <w:color w:val="000000"/>
          <w:sz w:val="24"/>
          <w:szCs w:val="24"/>
        </w:rPr>
        <w:t>наслаждение визуальной картинкой</w:t>
      </w:r>
      <w:r>
        <w:rPr>
          <w:rFonts w:ascii="Franklin Gothic Book" w:hAnsi="Franklin Gothic Book" w:cs="Arial"/>
          <w:b/>
          <w:bCs/>
          <w:color w:val="000000"/>
          <w:sz w:val="24"/>
          <w:szCs w:val="24"/>
        </w:rPr>
        <w:t>»</w:t>
      </w:r>
      <w:r w:rsidR="00775FEF" w:rsidRPr="00775FEF">
        <w:rPr>
          <w:rFonts w:ascii="Franklin Gothic Book" w:hAnsi="Franklin Gothic Book" w:cs="Arial"/>
          <w:b/>
          <w:bCs/>
          <w:color w:val="000000"/>
          <w:sz w:val="24"/>
          <w:szCs w:val="24"/>
        </w:rPr>
        <w:t>, почему у вас такое чувство наслаждения возникло, из-за чего?</w:t>
      </w:r>
    </w:p>
    <w:p w14:paraId="204ACD4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Иван: </w:t>
      </w:r>
      <w:r w:rsidRPr="00775FEF">
        <w:rPr>
          <w:rFonts w:ascii="Franklin Gothic Book" w:hAnsi="Franklin Gothic Book" w:cs="Arial"/>
          <w:color w:val="000000"/>
          <w:sz w:val="24"/>
          <w:szCs w:val="24"/>
        </w:rPr>
        <w:t>Хорошая камера. Когда показаны Вашингтон, Нью-Йорк, видно было усиление цветов, но в рамках разумного. С самого начала захватила визуальная составляющая фильма, даже на начальном этапе заставки. С самого начала это очень понравилось. Съемка высочайшего качества, наивысшего.</w:t>
      </w:r>
    </w:p>
    <w:p w14:paraId="70B3263D"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А тревога, почему такое чувство тревоги у вас появилось?</w:t>
      </w:r>
    </w:p>
    <w:p w14:paraId="23CEEA7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Иван: </w:t>
      </w:r>
      <w:r w:rsidRPr="00775FEF">
        <w:rPr>
          <w:rFonts w:ascii="Franklin Gothic Book" w:hAnsi="Franklin Gothic Book" w:cs="Arial"/>
          <w:color w:val="000000"/>
          <w:sz w:val="24"/>
          <w:szCs w:val="24"/>
        </w:rPr>
        <w:t>Это же серьезное обвинение в шпионаже, что они могут держать 5-15 лет человека. Не понравилось подозрение, никакой поддержки. Муж у нее, ну, будущий муж этот, аферист, так сказать, переживание за нее из-за него.</w:t>
      </w:r>
    </w:p>
    <w:p w14:paraId="5406D92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Спасибо. Максим, какие у вас чувства?</w:t>
      </w:r>
    </w:p>
    <w:p w14:paraId="25C6D21E" w14:textId="0B1F1408"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Максим: </w:t>
      </w:r>
      <w:r w:rsidRPr="00775FEF">
        <w:rPr>
          <w:rFonts w:ascii="Franklin Gothic Book" w:hAnsi="Franklin Gothic Book" w:cs="Arial"/>
          <w:color w:val="000000"/>
          <w:sz w:val="24"/>
          <w:szCs w:val="24"/>
        </w:rPr>
        <w:t xml:space="preserve">Смех. В целом, после третьей серии, интерес. Я тоже доволен картинкой, а точнее </w:t>
      </w:r>
      <w:proofErr w:type="spellStart"/>
      <w:r w:rsidRPr="00775FEF">
        <w:rPr>
          <w:rFonts w:ascii="Franklin Gothic Book" w:hAnsi="Franklin Gothic Book" w:cs="Arial"/>
          <w:color w:val="000000"/>
          <w:sz w:val="24"/>
          <w:szCs w:val="24"/>
        </w:rPr>
        <w:t>цветокоррекцией</w:t>
      </w:r>
      <w:proofErr w:type="spellEnd"/>
      <w:r w:rsidRPr="00775FEF">
        <w:rPr>
          <w:rFonts w:ascii="Franklin Gothic Book" w:hAnsi="Franklin Gothic Book" w:cs="Arial"/>
          <w:color w:val="000000"/>
          <w:sz w:val="24"/>
          <w:szCs w:val="24"/>
        </w:rPr>
        <w:t>. Мне понравилось, как показана Москва. Потому что</w:t>
      </w:r>
      <w:r w:rsidR="003D3253">
        <w:rPr>
          <w:rFonts w:ascii="Franklin Gothic Book" w:hAnsi="Franklin Gothic Book" w:cs="Arial"/>
          <w:color w:val="000000"/>
          <w:sz w:val="24"/>
          <w:szCs w:val="24"/>
        </w:rPr>
        <w:t>,</w:t>
      </w:r>
      <w:r w:rsidRPr="00775FEF">
        <w:rPr>
          <w:rFonts w:ascii="Franklin Gothic Book" w:hAnsi="Franklin Gothic Book" w:cs="Arial"/>
          <w:color w:val="000000"/>
          <w:sz w:val="24"/>
          <w:szCs w:val="24"/>
        </w:rPr>
        <w:t xml:space="preserve"> когда мы перемещаемся в Москву, все такое яркое, красивое, а в Америке всё приглушенное, и это было прикольно. Это на психологическом уровне как-то повлияло, но это было прикольно. Хотелось больше кадров с Москвой. </w:t>
      </w:r>
    </w:p>
    <w:p w14:paraId="57778DE8"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А почему смех?</w:t>
      </w:r>
    </w:p>
    <w:p w14:paraId="208BE249" w14:textId="44B47CB8"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Максим: </w:t>
      </w:r>
      <w:r w:rsidRPr="00775FEF">
        <w:rPr>
          <w:rFonts w:ascii="Franklin Gothic Book" w:hAnsi="Franklin Gothic Book" w:cs="Arial"/>
          <w:color w:val="000000"/>
          <w:sz w:val="24"/>
          <w:szCs w:val="24"/>
        </w:rPr>
        <w:t>А там было очень много смешных моментов. Например, когда приехали послы, один из них</w:t>
      </w:r>
      <w:r w:rsidR="003D3253">
        <w:rPr>
          <w:rFonts w:ascii="Franklin Gothic Book" w:hAnsi="Franklin Gothic Book" w:cs="Arial"/>
          <w:color w:val="000000"/>
          <w:sz w:val="24"/>
          <w:szCs w:val="24"/>
        </w:rPr>
        <w:t xml:space="preserve"> </w:t>
      </w:r>
      <w:proofErr w:type="spellStart"/>
      <w:r w:rsidR="003D3253">
        <w:rPr>
          <w:rFonts w:ascii="Franklin Gothic Book" w:hAnsi="Franklin Gothic Book" w:cs="Arial"/>
          <w:color w:val="000000"/>
          <w:sz w:val="24"/>
          <w:szCs w:val="24"/>
        </w:rPr>
        <w:t>Лукашин</w:t>
      </w:r>
      <w:proofErr w:type="spellEnd"/>
      <w:r w:rsidR="003D3253">
        <w:rPr>
          <w:rFonts w:ascii="Franklin Gothic Book" w:hAnsi="Franklin Gothic Book" w:cs="Arial"/>
          <w:color w:val="000000"/>
          <w:sz w:val="24"/>
          <w:szCs w:val="24"/>
        </w:rPr>
        <w:t xml:space="preserve"> оказался, и они такие «</w:t>
      </w:r>
      <w:r w:rsidRPr="00775FEF">
        <w:rPr>
          <w:rFonts w:ascii="Franklin Gothic Book" w:hAnsi="Franklin Gothic Book" w:cs="Arial"/>
          <w:color w:val="000000"/>
          <w:sz w:val="24"/>
          <w:szCs w:val="24"/>
        </w:rPr>
        <w:t>блин, мы задержались, мы не могли раньше приехать</w:t>
      </w:r>
      <w:r w:rsidR="003D3253">
        <w:rPr>
          <w:rFonts w:ascii="Franklin Gothic Book" w:hAnsi="Franklin Gothic Book" w:cs="Arial"/>
          <w:color w:val="000000"/>
          <w:sz w:val="24"/>
          <w:szCs w:val="24"/>
        </w:rPr>
        <w:t>»</w:t>
      </w:r>
      <w:r w:rsidRPr="00775FEF">
        <w:rPr>
          <w:rFonts w:ascii="Franklin Gothic Book" w:hAnsi="Franklin Gothic Book" w:cs="Arial"/>
          <w:color w:val="000000"/>
          <w:sz w:val="24"/>
          <w:szCs w:val="24"/>
        </w:rPr>
        <w:t>, и я</w:t>
      </w:r>
      <w:r w:rsidR="003D3253">
        <w:rPr>
          <w:rFonts w:ascii="Franklin Gothic Book" w:hAnsi="Franklin Gothic Book" w:cs="Arial"/>
          <w:color w:val="000000"/>
          <w:sz w:val="24"/>
          <w:szCs w:val="24"/>
        </w:rPr>
        <w:t xml:space="preserve"> подумал, что он сейчас скажет «</w:t>
      </w:r>
      <w:r w:rsidRPr="00775FEF">
        <w:rPr>
          <w:rFonts w:ascii="Franklin Gothic Book" w:hAnsi="Franklin Gothic Book" w:cs="Arial"/>
          <w:color w:val="000000"/>
          <w:sz w:val="24"/>
          <w:szCs w:val="24"/>
        </w:rPr>
        <w:t>блин, я в Санкт-Петербург уле</w:t>
      </w:r>
      <w:r w:rsidR="003D3253">
        <w:rPr>
          <w:rFonts w:ascii="Franklin Gothic Book" w:hAnsi="Franklin Gothic Book" w:cs="Arial"/>
          <w:color w:val="000000"/>
          <w:sz w:val="24"/>
          <w:szCs w:val="24"/>
        </w:rPr>
        <w:t>тел случайно, вместо Вашингтона»</w:t>
      </w:r>
      <w:r w:rsidRPr="00775FEF">
        <w:rPr>
          <w:rFonts w:ascii="Franklin Gothic Book" w:hAnsi="Franklin Gothic Book" w:cs="Arial"/>
          <w:color w:val="000000"/>
          <w:sz w:val="24"/>
          <w:szCs w:val="24"/>
        </w:rPr>
        <w:t xml:space="preserve">, или что-нибудь еще такое. Понимаете, ну, </w:t>
      </w:r>
      <w:proofErr w:type="spellStart"/>
      <w:r w:rsidRPr="00775FEF">
        <w:rPr>
          <w:rFonts w:ascii="Franklin Gothic Book" w:hAnsi="Franklin Gothic Book" w:cs="Arial"/>
          <w:color w:val="000000"/>
          <w:sz w:val="24"/>
          <w:szCs w:val="24"/>
        </w:rPr>
        <w:t>Лукашин</w:t>
      </w:r>
      <w:proofErr w:type="spellEnd"/>
      <w:r w:rsidRPr="00775FEF">
        <w:rPr>
          <w:rFonts w:ascii="Franklin Gothic Book" w:hAnsi="Franklin Gothic Book" w:cs="Arial"/>
          <w:color w:val="000000"/>
          <w:sz w:val="24"/>
          <w:szCs w:val="24"/>
        </w:rPr>
        <w:t>. Потом смешной был эпизод, когда правильный монтаж был, когда этот Кевин готовил ужин для своего парня, а этот по тюрьме, и это было так нелепо, что просто смешно это было. Не знаю, там очень много было смешного, очень много смешного пафоса. То есть, кто-то такую речь толкает, прям вообще! И это было смешно. А еще, да, согласен, я забыл, как его зовут, но назовем его Солнце, как его в сериале зовут, это просто русский Джеймс Бонд, крутой мужик. Понравилось, как он работает, понравилась операция, как они спасали Марию в самом начале, потому что ее должны были убить. Была прикольная операция, классно провернули, в стиле… даже не знаю, Шерлока Холмса какого-то. Какая-то такая подстава прикольная.</w:t>
      </w:r>
    </w:p>
    <w:p w14:paraId="3174DEA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Иван: </w:t>
      </w:r>
      <w:r w:rsidRPr="00775FEF">
        <w:rPr>
          <w:rFonts w:ascii="Franklin Gothic Book" w:hAnsi="Franklin Gothic Book" w:cs="Arial"/>
          <w:color w:val="000000"/>
          <w:sz w:val="24"/>
          <w:szCs w:val="24"/>
        </w:rPr>
        <w:t>Утюг на шее как у нее болтался.</w:t>
      </w:r>
    </w:p>
    <w:p w14:paraId="6B8EF8E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Женщина: </w:t>
      </w:r>
      <w:r w:rsidRPr="00775FEF">
        <w:rPr>
          <w:rFonts w:ascii="Franklin Gothic Book" w:hAnsi="Franklin Gothic Book" w:cs="Arial"/>
          <w:color w:val="000000"/>
          <w:sz w:val="24"/>
          <w:szCs w:val="24"/>
        </w:rPr>
        <w:t>Это очень неправдоподобно, конечно!</w:t>
      </w:r>
    </w:p>
    <w:p w14:paraId="66F0556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Александр, ваши чувства?</w:t>
      </w:r>
    </w:p>
    <w:p w14:paraId="2D09C210"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Эмоции по актерам, по персонажам отрицательные, почти ко всем, которые играли американцев, кроме миллиардера, который все-таки в конце раскаялся.</w:t>
      </w:r>
    </w:p>
    <w:p w14:paraId="6A66B1A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Женщина:</w:t>
      </w:r>
      <w:r w:rsidRPr="00775FEF">
        <w:rPr>
          <w:rFonts w:ascii="Franklin Gothic Book" w:hAnsi="Franklin Gothic Book" w:cs="Arial"/>
          <w:color w:val="000000"/>
          <w:sz w:val="24"/>
          <w:szCs w:val="24"/>
        </w:rPr>
        <w:t xml:space="preserve"> Константин Эрнст.</w:t>
      </w:r>
    </w:p>
    <w:p w14:paraId="00B97B2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Александр:</w:t>
      </w:r>
      <w:r w:rsidRPr="00775FEF">
        <w:rPr>
          <w:rFonts w:ascii="Franklin Gothic Book" w:hAnsi="Franklin Gothic Book" w:cs="Arial"/>
          <w:color w:val="000000"/>
          <w:sz w:val="24"/>
          <w:szCs w:val="24"/>
        </w:rPr>
        <w:t xml:space="preserve"> Да, он Эрнст? Похож! Я все время думал, сидит Эрнст, еще и гад какой! Смеха абсолютно никакого нигде не видел. Это серьезный сериал про нас.</w:t>
      </w:r>
    </w:p>
    <w:p w14:paraId="66B759B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А почему у вас отрицательные эмоции ко всем актерам, которые играют американцев?</w:t>
      </w:r>
    </w:p>
    <w:p w14:paraId="22F8CE2B" w14:textId="22D7852E"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 xml:space="preserve">Потому что у них продажность, у них никакой духовности, абсолютно. Какие-то все извращенцы, многие, и маньяк, и </w:t>
      </w:r>
      <w:proofErr w:type="spellStart"/>
      <w:r w:rsidRPr="00775FEF">
        <w:rPr>
          <w:rFonts w:ascii="Franklin Gothic Book" w:hAnsi="Franklin Gothic Book" w:cs="Arial"/>
          <w:color w:val="000000"/>
          <w:sz w:val="24"/>
          <w:szCs w:val="24"/>
        </w:rPr>
        <w:t>геи</w:t>
      </w:r>
      <w:proofErr w:type="spellEnd"/>
      <w:r w:rsidRPr="00775FEF">
        <w:rPr>
          <w:rFonts w:ascii="Franklin Gothic Book" w:hAnsi="Franklin Gothic Book" w:cs="Arial"/>
          <w:color w:val="000000"/>
          <w:sz w:val="24"/>
          <w:szCs w:val="24"/>
        </w:rPr>
        <w:t>, и садо-</w:t>
      </w:r>
      <w:proofErr w:type="spellStart"/>
      <w:r w:rsidRPr="00775FEF">
        <w:rPr>
          <w:rFonts w:ascii="Franklin Gothic Book" w:hAnsi="Franklin Gothic Book" w:cs="Arial"/>
          <w:color w:val="000000"/>
          <w:sz w:val="24"/>
          <w:szCs w:val="24"/>
        </w:rPr>
        <w:t>мазо</w:t>
      </w:r>
      <w:proofErr w:type="spellEnd"/>
      <w:r w:rsidRPr="00775FEF">
        <w:rPr>
          <w:rFonts w:ascii="Franklin Gothic Book" w:hAnsi="Franklin Gothic Book" w:cs="Arial"/>
          <w:color w:val="000000"/>
          <w:sz w:val="24"/>
          <w:szCs w:val="24"/>
        </w:rPr>
        <w:t xml:space="preserve"> там у них повсюду, и убийцы, и </w:t>
      </w:r>
      <w:proofErr w:type="spellStart"/>
      <w:r w:rsidRPr="00775FEF">
        <w:rPr>
          <w:rFonts w:ascii="Franklin Gothic Book" w:hAnsi="Franklin Gothic Book" w:cs="Arial"/>
          <w:color w:val="000000"/>
          <w:sz w:val="24"/>
          <w:szCs w:val="24"/>
        </w:rPr>
        <w:t>наркодельцы</w:t>
      </w:r>
      <w:proofErr w:type="spellEnd"/>
      <w:r w:rsidRPr="00775FEF">
        <w:rPr>
          <w:rFonts w:ascii="Franklin Gothic Book" w:hAnsi="Franklin Gothic Book" w:cs="Arial"/>
          <w:color w:val="000000"/>
          <w:sz w:val="24"/>
          <w:szCs w:val="24"/>
        </w:rPr>
        <w:t>, то есть, это всё отрицательные персонажи. Положительные</w:t>
      </w:r>
      <w:r w:rsidR="003C29F4">
        <w:rPr>
          <w:rFonts w:ascii="Franklin Gothic Book" w:hAnsi="Franklin Gothic Book" w:cs="Arial"/>
          <w:color w:val="000000"/>
          <w:sz w:val="24"/>
          <w:szCs w:val="24"/>
        </w:rPr>
        <w:t xml:space="preserve"> – </w:t>
      </w:r>
      <w:r w:rsidRPr="00775FEF">
        <w:rPr>
          <w:rFonts w:ascii="Franklin Gothic Book" w:hAnsi="Franklin Gothic Book" w:cs="Arial"/>
          <w:color w:val="000000"/>
          <w:sz w:val="24"/>
          <w:szCs w:val="24"/>
        </w:rPr>
        <w:t>россияне, которые вот… да, хорошие эмоции к ним.</w:t>
      </w:r>
    </w:p>
    <w:p w14:paraId="3E0A180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Спасибо. Лиля?</w:t>
      </w:r>
    </w:p>
    <w:p w14:paraId="24484DD6"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Лилия: </w:t>
      </w:r>
      <w:r w:rsidRPr="00775FEF">
        <w:rPr>
          <w:rFonts w:ascii="Franklin Gothic Book" w:hAnsi="Franklin Gothic Book" w:cs="Arial"/>
          <w:color w:val="000000"/>
          <w:sz w:val="24"/>
          <w:szCs w:val="24"/>
        </w:rPr>
        <w:t>Интерес, любопытство сюжета. Получается, раз, два, три сюжетные линии, они между собой пересекались. Они хорошо обработали всю компоновку. Да, я соглашусь, что как я и отметила после первой серии, что слишком гипертрофирована озлобленность против Америки, это всё вот это выставление, это не очень нас красит, на самом деле.</w:t>
      </w:r>
    </w:p>
    <w:p w14:paraId="04DED24D"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А у них-то фильмы какие?!</w:t>
      </w:r>
    </w:p>
    <w:p w14:paraId="7336995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Лилия: </w:t>
      </w:r>
      <w:r w:rsidRPr="00775FEF">
        <w:rPr>
          <w:rFonts w:ascii="Franklin Gothic Book" w:hAnsi="Franklin Gothic Book" w:cs="Arial"/>
          <w:color w:val="000000"/>
          <w:sz w:val="24"/>
          <w:szCs w:val="24"/>
        </w:rPr>
        <w:t>Это моё мнение всего лишь.</w:t>
      </w:r>
    </w:p>
    <w:p w14:paraId="10A6198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Вам это не понравилось?</w:t>
      </w:r>
    </w:p>
    <w:p w14:paraId="4F2EA91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Лилия: </w:t>
      </w:r>
      <w:r w:rsidRPr="00775FEF">
        <w:rPr>
          <w:rFonts w:ascii="Franklin Gothic Book" w:hAnsi="Franklin Gothic Book" w:cs="Arial"/>
          <w:color w:val="000000"/>
          <w:sz w:val="24"/>
          <w:szCs w:val="24"/>
        </w:rPr>
        <w:t>Я считаю, что у нас тоже достаточно много и садо-</w:t>
      </w:r>
      <w:proofErr w:type="spellStart"/>
      <w:r w:rsidRPr="00775FEF">
        <w:rPr>
          <w:rFonts w:ascii="Franklin Gothic Book" w:hAnsi="Franklin Gothic Book" w:cs="Arial"/>
          <w:color w:val="000000"/>
          <w:sz w:val="24"/>
          <w:szCs w:val="24"/>
        </w:rPr>
        <w:t>мазо</w:t>
      </w:r>
      <w:proofErr w:type="spellEnd"/>
      <w:r w:rsidRPr="00775FEF">
        <w:rPr>
          <w:rFonts w:ascii="Franklin Gothic Book" w:hAnsi="Franklin Gothic Book" w:cs="Arial"/>
          <w:color w:val="000000"/>
          <w:sz w:val="24"/>
          <w:szCs w:val="24"/>
        </w:rPr>
        <w:t>, и подкупных полицейских, и бандитов, и наркоторговцев. И там, и здесь их много.</w:t>
      </w:r>
    </w:p>
    <w:p w14:paraId="4C1A792D"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Спасибо. Юрий?</w:t>
      </w:r>
    </w:p>
    <w:p w14:paraId="2EA7A3A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Юрий: </w:t>
      </w:r>
      <w:r w:rsidRPr="00775FEF">
        <w:rPr>
          <w:rFonts w:ascii="Franklin Gothic Book" w:hAnsi="Franklin Gothic Book" w:cs="Arial"/>
          <w:color w:val="000000"/>
          <w:sz w:val="24"/>
          <w:szCs w:val="24"/>
        </w:rPr>
        <w:t>Если общее по картине брать, наверное, на протяжении всех серий у меня небольшой грузик был по поводу вообще возможности такой ситуации, как таковой, и невозможности понять друг друга нациями, что много раз подчеркивалось. И какая-то надежда. Надежда все же, что героиню освободят, выпустят, надежда, что к ней в тюрьме простые граждане нормально относились, помогали. Даже какая-то надежда есть на установление хороших отношений.</w:t>
      </w:r>
    </w:p>
    <w:p w14:paraId="703E954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Кого с кем?</w:t>
      </w:r>
    </w:p>
    <w:p w14:paraId="2BF2EEC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Юрий: </w:t>
      </w:r>
      <w:r w:rsidRPr="00775FEF">
        <w:rPr>
          <w:rFonts w:ascii="Franklin Gothic Book" w:hAnsi="Franklin Gothic Book" w:cs="Arial"/>
          <w:color w:val="000000"/>
          <w:sz w:val="24"/>
          <w:szCs w:val="24"/>
        </w:rPr>
        <w:t xml:space="preserve">Между нациями. Что если чиновник либо </w:t>
      </w:r>
      <w:proofErr w:type="spellStart"/>
      <w:r w:rsidRPr="00775FEF">
        <w:rPr>
          <w:rFonts w:ascii="Franklin Gothic Book" w:hAnsi="Franklin Gothic Book" w:cs="Arial"/>
          <w:color w:val="000000"/>
          <w:sz w:val="24"/>
          <w:szCs w:val="24"/>
        </w:rPr>
        <w:t>ФБРовец</w:t>
      </w:r>
      <w:proofErr w:type="spellEnd"/>
      <w:r w:rsidRPr="00775FEF">
        <w:rPr>
          <w:rFonts w:ascii="Franklin Gothic Book" w:hAnsi="Franklin Gothic Book" w:cs="Arial"/>
          <w:color w:val="000000"/>
          <w:sz w:val="24"/>
          <w:szCs w:val="24"/>
        </w:rPr>
        <w:t xml:space="preserve"> негативно относится к героине, и к самому президенту негативно относится, то простые люди такого негатива не испытывают. </w:t>
      </w:r>
    </w:p>
    <w:p w14:paraId="21BE7A7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Спасибо. Ольга?</w:t>
      </w:r>
    </w:p>
    <w:p w14:paraId="236C257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Ольга: </w:t>
      </w:r>
      <w:r w:rsidRPr="00775FEF">
        <w:rPr>
          <w:rFonts w:ascii="Franklin Gothic Book" w:hAnsi="Franklin Gothic Book" w:cs="Arial"/>
          <w:color w:val="000000"/>
          <w:sz w:val="24"/>
          <w:szCs w:val="24"/>
        </w:rPr>
        <w:t>Про сериал, наверное, раздражение. Раздражение от нереальности происходящего. Было очень много моментов, ну, не может быть такого! Когда главная героиня вокруг себя сплотила всю тюрьму, когда они все там танцевали, пели, и вообще всё замечательно. И, наверное, да, отторжение от того, что непонятно в какие моменты ненужное размытие по съемкам. Картинка двоилась, вообще непонятно, для чего это было сделано.</w:t>
      </w:r>
    </w:p>
    <w:p w14:paraId="06E5BC4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Екатерина: </w:t>
      </w:r>
      <w:r w:rsidRPr="00775FEF">
        <w:rPr>
          <w:rFonts w:ascii="Franklin Gothic Book" w:hAnsi="Franklin Gothic Book" w:cs="Arial"/>
          <w:color w:val="000000"/>
          <w:sz w:val="24"/>
          <w:szCs w:val="24"/>
        </w:rPr>
        <w:t>А это не брак был?</w:t>
      </w:r>
    </w:p>
    <w:p w14:paraId="3674507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Согласен!</w:t>
      </w:r>
      <w:r w:rsidRPr="00775FEF">
        <w:rPr>
          <w:rFonts w:ascii="Franklin Gothic Book" w:hAnsi="Franklin Gothic Book" w:cs="Arial"/>
          <w:b/>
          <w:bCs/>
          <w:color w:val="000000"/>
          <w:sz w:val="24"/>
          <w:szCs w:val="24"/>
        </w:rPr>
        <w:t xml:space="preserve"> </w:t>
      </w:r>
      <w:r w:rsidRPr="00775FEF">
        <w:rPr>
          <w:rFonts w:ascii="Franklin Gothic Book" w:hAnsi="Franklin Gothic Book" w:cs="Arial"/>
          <w:color w:val="000000"/>
          <w:sz w:val="24"/>
          <w:szCs w:val="24"/>
        </w:rPr>
        <w:t>Тебе кажется, что ты ослеп, сидишь… особенно когда в прошлое перемещают, и ты такой сидишь, и не понимаешь, что это.</w:t>
      </w:r>
    </w:p>
    <w:p w14:paraId="27400EA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Это какого ощущения добавляет эта размытость кадров?</w:t>
      </w:r>
    </w:p>
    <w:p w14:paraId="5F7E9DD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Ольга: </w:t>
      </w:r>
      <w:r w:rsidRPr="00775FEF">
        <w:rPr>
          <w:rFonts w:ascii="Franklin Gothic Book" w:hAnsi="Franklin Gothic Book" w:cs="Arial"/>
          <w:color w:val="000000"/>
          <w:sz w:val="24"/>
          <w:szCs w:val="24"/>
        </w:rPr>
        <w:t>Непонятно. Ты вообще не понимаешь, и зачем это сделали?</w:t>
      </w:r>
    </w:p>
    <w:p w14:paraId="177B23E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Екатерина: </w:t>
      </w:r>
      <w:r w:rsidRPr="00775FEF">
        <w:rPr>
          <w:rFonts w:ascii="Franklin Gothic Book" w:hAnsi="Franklin Gothic Book" w:cs="Arial"/>
          <w:color w:val="000000"/>
          <w:sz w:val="24"/>
          <w:szCs w:val="24"/>
        </w:rPr>
        <w:t>Лучше бы картинка просто сменилась, подпись. Они же делают вот это. А как вам бесплатные адвокаты в США?! </w:t>
      </w:r>
    </w:p>
    <w:p w14:paraId="6A1CBE4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Да, заплакать хотелось.</w:t>
      </w:r>
    </w:p>
    <w:p w14:paraId="6BBCFC44" w14:textId="6F3A10DE"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Давайте сейчас проголосуем. Я попрошу поднять руку тех, кому в цел</w:t>
      </w:r>
      <w:r w:rsidR="00504AEF">
        <w:rPr>
          <w:rFonts w:ascii="Franklin Gothic Book" w:hAnsi="Franklin Gothic Book" w:cs="Arial"/>
          <w:b/>
          <w:bCs/>
          <w:color w:val="000000"/>
          <w:sz w:val="24"/>
          <w:szCs w:val="24"/>
        </w:rPr>
        <w:t>ом сериал все-таки понравился. П</w:t>
      </w:r>
      <w:r w:rsidRPr="00775FEF">
        <w:rPr>
          <w:rFonts w:ascii="Franklin Gothic Book" w:hAnsi="Franklin Gothic Book" w:cs="Arial"/>
          <w:b/>
          <w:bCs/>
          <w:color w:val="000000"/>
          <w:sz w:val="24"/>
          <w:szCs w:val="24"/>
        </w:rPr>
        <w:t>о-честному. Минус два, 7 человек. Двоим он не понравился. Давайте попробуем тогда сформулировать, в целом, чем этот сериал понравился вам и может понравиться всем остальным?</w:t>
      </w:r>
    </w:p>
    <w:p w14:paraId="4C269F4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Хорошей картинкой.</w:t>
      </w:r>
    </w:p>
    <w:p w14:paraId="00BA750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Мария: </w:t>
      </w:r>
      <w:r w:rsidRPr="00775FEF">
        <w:rPr>
          <w:rFonts w:ascii="Franklin Gothic Book" w:hAnsi="Franklin Gothic Book" w:cs="Arial"/>
          <w:color w:val="000000"/>
          <w:sz w:val="24"/>
          <w:szCs w:val="24"/>
        </w:rPr>
        <w:t>Современно снятый, я бы сказала. </w:t>
      </w:r>
    </w:p>
    <w:p w14:paraId="0C28C43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Да, хорошая картинка. Каста актеров. Я уже разговаривал с людьми, и говорю, что все американцы, правда, похожи на американцев. Да, иногда проглядывает славянская наша внешность, но как будто там и каста хорошая подобрана, и, возможно, гримеры поработали.</w:t>
      </w:r>
    </w:p>
    <w:p w14:paraId="12FC6C0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Что значит хорошая каста актеров? Как бы вы их описали, в чем они хороши?</w:t>
      </w:r>
    </w:p>
    <w:p w14:paraId="78C99CD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Они не заезженные во многих российских сериалах, или просто они не заезженные, и ты можешь поверить, что они американцы из-за этого. </w:t>
      </w:r>
    </w:p>
    <w:p w14:paraId="699337E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Мария: </w:t>
      </w:r>
      <w:r w:rsidRPr="00775FEF">
        <w:rPr>
          <w:rFonts w:ascii="Franklin Gothic Book" w:hAnsi="Franklin Gothic Book" w:cs="Arial"/>
          <w:color w:val="000000"/>
          <w:sz w:val="24"/>
          <w:szCs w:val="24"/>
        </w:rPr>
        <w:t>Это не Александр Петров и не Лиза Боярская, это хорошо.</w:t>
      </w:r>
    </w:p>
    <w:p w14:paraId="4FD3FC38"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Вот. И еще очень много там, допустим, афроамериканцев, правда, много, и ты смотришь, как будто, ну, да, это американский сериал.</w:t>
      </w:r>
    </w:p>
    <w:p w14:paraId="127FDAB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То есть, это добавляет такого колорита, истинно американского, да?</w:t>
      </w:r>
    </w:p>
    <w:p w14:paraId="4DF7822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Мария: </w:t>
      </w:r>
      <w:r w:rsidRPr="00775FEF">
        <w:rPr>
          <w:rFonts w:ascii="Franklin Gothic Book" w:hAnsi="Franklin Gothic Book" w:cs="Arial"/>
          <w:color w:val="000000"/>
          <w:sz w:val="24"/>
          <w:szCs w:val="24"/>
        </w:rPr>
        <w:t>Да. И то, что он в принципе снят в Америке, не с какими-то декорациями…</w:t>
      </w:r>
    </w:p>
    <w:p w14:paraId="2B49689D"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А мне кажется, наоборот, он снят в России, а там несколько кадров Америки просто пролетом.</w:t>
      </w:r>
    </w:p>
    <w:p w14:paraId="3A3F235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Вы поверили, что это снято…</w:t>
      </w:r>
    </w:p>
    <w:p w14:paraId="233B349E" w14:textId="14125E82"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Юрий: </w:t>
      </w:r>
      <w:r w:rsidRPr="00775FEF">
        <w:rPr>
          <w:rFonts w:ascii="Franklin Gothic Book" w:hAnsi="Franklin Gothic Book" w:cs="Arial"/>
          <w:color w:val="000000"/>
          <w:sz w:val="24"/>
          <w:szCs w:val="24"/>
        </w:rPr>
        <w:t>Это просто погружает, да. И съемка</w:t>
      </w:r>
      <w:r w:rsidR="00504AEF">
        <w:rPr>
          <w:rFonts w:ascii="Franklin Gothic Book" w:hAnsi="Franklin Gothic Book" w:cs="Arial"/>
          <w:color w:val="000000"/>
          <w:sz w:val="24"/>
          <w:szCs w:val="24"/>
        </w:rPr>
        <w:t>,</w:t>
      </w:r>
      <w:r w:rsidRPr="00775FEF">
        <w:rPr>
          <w:rFonts w:ascii="Franklin Gothic Book" w:hAnsi="Franklin Gothic Book" w:cs="Arial"/>
          <w:color w:val="000000"/>
          <w:sz w:val="24"/>
          <w:szCs w:val="24"/>
        </w:rPr>
        <w:t xml:space="preserve"> и актеры.</w:t>
      </w:r>
    </w:p>
    <w:p w14:paraId="315E68D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Ну, какая Америка?</w:t>
      </w:r>
    </w:p>
    <w:p w14:paraId="0DE8D8F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Екатерина: </w:t>
      </w:r>
      <w:r w:rsidRPr="00775FEF">
        <w:rPr>
          <w:rFonts w:ascii="Franklin Gothic Book" w:hAnsi="Franklin Gothic Book" w:cs="Arial"/>
          <w:color w:val="000000"/>
          <w:sz w:val="24"/>
          <w:szCs w:val="24"/>
        </w:rPr>
        <w:t>Нет, нет!</w:t>
      </w:r>
    </w:p>
    <w:p w14:paraId="38D88C4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Кто даст снимать в Америке в таких событиях?</w:t>
      </w:r>
    </w:p>
    <w:p w14:paraId="6689F54D"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Екатерина: </w:t>
      </w:r>
      <w:r w:rsidRPr="00775FEF">
        <w:rPr>
          <w:rFonts w:ascii="Franklin Gothic Book" w:hAnsi="Franklin Gothic Book" w:cs="Arial"/>
          <w:color w:val="000000"/>
          <w:sz w:val="24"/>
          <w:szCs w:val="24"/>
        </w:rPr>
        <w:t>Конечно! </w:t>
      </w:r>
    </w:p>
    <w:p w14:paraId="55947AB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Мария: </w:t>
      </w:r>
      <w:r w:rsidRPr="00775FEF">
        <w:rPr>
          <w:rFonts w:ascii="Franklin Gothic Book" w:hAnsi="Franklin Gothic Book" w:cs="Arial"/>
          <w:color w:val="000000"/>
          <w:sz w:val="24"/>
          <w:szCs w:val="24"/>
        </w:rPr>
        <w:t>Но верится. А мне еще очень понравился звук.</w:t>
      </w:r>
    </w:p>
    <w:p w14:paraId="3C33AB7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Екатерина: </w:t>
      </w:r>
      <w:r w:rsidRPr="00775FEF">
        <w:rPr>
          <w:rFonts w:ascii="Franklin Gothic Book" w:hAnsi="Franklin Gothic Book" w:cs="Arial"/>
          <w:color w:val="000000"/>
          <w:sz w:val="24"/>
          <w:szCs w:val="24"/>
        </w:rPr>
        <w:t>Нет, дубляж.</w:t>
      </w:r>
    </w:p>
    <w:p w14:paraId="25460C43" w14:textId="1EFA23CF"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Мария: </w:t>
      </w:r>
      <w:r w:rsidRPr="00775FEF">
        <w:rPr>
          <w:rFonts w:ascii="Franklin Gothic Book" w:hAnsi="Franklin Gothic Book" w:cs="Arial"/>
          <w:color w:val="000000"/>
          <w:sz w:val="24"/>
          <w:szCs w:val="24"/>
        </w:rPr>
        <w:t xml:space="preserve">А мне музыка наложенная. То есть, это не совсем на русский манер снято. У нас там какую-то тягомотину обычно включат, или самый эпический момент в конце. А тут на протяжении всего фильма музыка была, и это не </w:t>
      </w:r>
      <w:proofErr w:type="spellStart"/>
      <w:r w:rsidRPr="00775FEF">
        <w:rPr>
          <w:rFonts w:ascii="Franklin Gothic Book" w:hAnsi="Franklin Gothic Book" w:cs="Arial"/>
          <w:color w:val="000000"/>
          <w:sz w:val="24"/>
          <w:szCs w:val="24"/>
        </w:rPr>
        <w:t>попсовая</w:t>
      </w:r>
      <w:proofErr w:type="spellEnd"/>
      <w:r w:rsidRPr="00775FEF">
        <w:rPr>
          <w:rFonts w:ascii="Franklin Gothic Book" w:hAnsi="Franklin Gothic Book" w:cs="Arial"/>
          <w:color w:val="000000"/>
          <w:sz w:val="24"/>
          <w:szCs w:val="24"/>
        </w:rPr>
        <w:t xml:space="preserve"> музыка была, кото</w:t>
      </w:r>
      <w:r w:rsidR="00504AEF">
        <w:rPr>
          <w:rFonts w:ascii="Franklin Gothic Book" w:hAnsi="Franklin Gothic Book" w:cs="Arial"/>
          <w:color w:val="000000"/>
          <w:sz w:val="24"/>
          <w:szCs w:val="24"/>
        </w:rPr>
        <w:t>рую каждый знает, как в фильме «</w:t>
      </w:r>
      <w:r w:rsidRPr="00775FEF">
        <w:rPr>
          <w:rFonts w:ascii="Franklin Gothic Book" w:hAnsi="Franklin Gothic Book" w:cs="Arial"/>
          <w:color w:val="000000"/>
          <w:sz w:val="24"/>
          <w:szCs w:val="24"/>
        </w:rPr>
        <w:t>Холоп</w:t>
      </w:r>
      <w:r w:rsidR="00504AEF">
        <w:rPr>
          <w:rFonts w:ascii="Franklin Gothic Book" w:hAnsi="Franklin Gothic Book" w:cs="Arial"/>
          <w:color w:val="000000"/>
          <w:sz w:val="24"/>
          <w:szCs w:val="24"/>
        </w:rPr>
        <w:t>»</w:t>
      </w:r>
      <w:r w:rsidRPr="00775FEF">
        <w:rPr>
          <w:rFonts w:ascii="Franklin Gothic Book" w:hAnsi="Franklin Gothic Book" w:cs="Arial"/>
          <w:color w:val="000000"/>
          <w:sz w:val="24"/>
          <w:szCs w:val="24"/>
        </w:rPr>
        <w:t xml:space="preserve"> треки, которые в клубах крутят. А здесь звуковик как-то постарался.</w:t>
      </w:r>
    </w:p>
    <w:p w14:paraId="0B512EE0"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Постарался в чем именно?</w:t>
      </w:r>
    </w:p>
    <w:p w14:paraId="447FF44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Мария: </w:t>
      </w:r>
      <w:r w:rsidRPr="00775FEF">
        <w:rPr>
          <w:rFonts w:ascii="Franklin Gothic Book" w:hAnsi="Franklin Gothic Book" w:cs="Arial"/>
          <w:color w:val="000000"/>
          <w:sz w:val="24"/>
          <w:szCs w:val="24"/>
        </w:rPr>
        <w:t>В подборе к каждому эпизоду соответствующей музыки.</w:t>
      </w:r>
    </w:p>
    <w:p w14:paraId="7BCA5A3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Екатерина: </w:t>
      </w:r>
      <w:r w:rsidRPr="00775FEF">
        <w:rPr>
          <w:rFonts w:ascii="Franklin Gothic Book" w:hAnsi="Franklin Gothic Book" w:cs="Arial"/>
          <w:color w:val="000000"/>
          <w:sz w:val="24"/>
          <w:szCs w:val="24"/>
        </w:rPr>
        <w:t>Дубляж еще хороший, озвучка сама. Я так и не поняла, это сами все-таки актеры, или это подобранные?</w:t>
      </w:r>
    </w:p>
    <w:p w14:paraId="1CF50DA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Согласен. Там был момент, что все американцы были озвучены как будто бы дубляжом.</w:t>
      </w:r>
    </w:p>
    <w:p w14:paraId="0019E018"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Екатерина: </w:t>
      </w:r>
      <w:r w:rsidRPr="00775FEF">
        <w:rPr>
          <w:rFonts w:ascii="Franklin Gothic Book" w:hAnsi="Franklin Gothic Book" w:cs="Arial"/>
          <w:color w:val="000000"/>
          <w:sz w:val="24"/>
          <w:szCs w:val="24"/>
        </w:rPr>
        <w:t>Нет, вообще голоса красивые, у всех актеров голоса красивые. Я говорю, можно видео выключить, и я бы просто послушала их, как по радио.</w:t>
      </w:r>
    </w:p>
    <w:p w14:paraId="7BB6A81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Но фильм чем-то не понравился. Ольга, чем не понравился? Простите, про хорошее все сказали?</w:t>
      </w:r>
    </w:p>
    <w:p w14:paraId="295AB2F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Мария: </w:t>
      </w:r>
      <w:r w:rsidRPr="00775FEF">
        <w:rPr>
          <w:rFonts w:ascii="Franklin Gothic Book" w:hAnsi="Franklin Gothic Book" w:cs="Arial"/>
          <w:color w:val="000000"/>
          <w:sz w:val="24"/>
          <w:szCs w:val="24"/>
        </w:rPr>
        <w:t>Про хорошее, то, что пересекается несколько сюжетов. Мне это интересно. Сначала одно, потом… да, иногда хочется узнать, чем там закончилось, и вдруг показывают другое, но это удерживает в каком-то тонусе, что дальше будет. То есть, в любом случае, даже тебе не очень понравилось, но ты бы смотрела бы дальше, чтобы понять вообще, разобраться.</w:t>
      </w:r>
    </w:p>
    <w:p w14:paraId="178FF7D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Юрий: </w:t>
      </w:r>
      <w:r w:rsidRPr="00775FEF">
        <w:rPr>
          <w:rFonts w:ascii="Franklin Gothic Book" w:hAnsi="Franklin Gothic Book" w:cs="Arial"/>
          <w:color w:val="000000"/>
          <w:sz w:val="24"/>
          <w:szCs w:val="24"/>
        </w:rPr>
        <w:t>Напряжение, да, действительно.</w:t>
      </w:r>
    </w:p>
    <w:p w14:paraId="092475C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Детективная составляющая хорошая. </w:t>
      </w:r>
    </w:p>
    <w:p w14:paraId="56C66E37" w14:textId="33B67DB8"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Женщина:</w:t>
      </w:r>
      <w:r w:rsidRPr="00775FEF">
        <w:rPr>
          <w:rFonts w:ascii="Franklin Gothic Book" w:hAnsi="Franklin Gothic Book" w:cs="Arial"/>
          <w:color w:val="000000"/>
          <w:sz w:val="24"/>
          <w:szCs w:val="24"/>
        </w:rPr>
        <w:t xml:space="preserve"> Потому что таки </w:t>
      </w:r>
      <w:r w:rsidR="00175F06">
        <w:rPr>
          <w:rFonts w:ascii="Franklin Gothic Book" w:hAnsi="Franklin Gothic Book" w:cs="Arial"/>
          <w:color w:val="000000"/>
          <w:sz w:val="24"/>
          <w:szCs w:val="24"/>
        </w:rPr>
        <w:t>–</w:t>
      </w:r>
      <w:r w:rsidRPr="00775FEF">
        <w:rPr>
          <w:rFonts w:ascii="Franklin Gothic Book" w:hAnsi="Franklin Gothic Book" w:cs="Arial"/>
          <w:color w:val="000000"/>
          <w:sz w:val="24"/>
          <w:szCs w:val="24"/>
        </w:rPr>
        <w:t xml:space="preserve"> а кто ж убийца?! Потому что она там в тюрьме сидит, понятно, ладно, а кто убийца?!</w:t>
      </w:r>
    </w:p>
    <w:p w14:paraId="157F0C8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Понятно. Всё сказали положительное? Давайте к отрицательному. Оля?</w:t>
      </w:r>
    </w:p>
    <w:p w14:paraId="4611252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Ольга: </w:t>
      </w:r>
      <w:r w:rsidRPr="00775FEF">
        <w:rPr>
          <w:rFonts w:ascii="Franklin Gothic Book" w:hAnsi="Franklin Gothic Book" w:cs="Arial"/>
          <w:color w:val="000000"/>
          <w:sz w:val="24"/>
          <w:szCs w:val="24"/>
        </w:rPr>
        <w:t>Мне кажется, затянуто. Можно было сделать меньше серий, больше насытить их событиями. Чуть-чуть меньше серий. Восемь серий это не неделя, неделя это четыре. И, опять же, незавершенная линия с убийцей. Вообще, откуда он там появился, и зачем он там вообще нужен?</w:t>
      </w:r>
    </w:p>
    <w:p w14:paraId="1ACB689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Лилия: </w:t>
      </w:r>
      <w:r w:rsidRPr="00775FEF">
        <w:rPr>
          <w:rFonts w:ascii="Franklin Gothic Book" w:hAnsi="Franklin Gothic Book" w:cs="Arial"/>
          <w:color w:val="000000"/>
          <w:sz w:val="24"/>
          <w:szCs w:val="24"/>
        </w:rPr>
        <w:t>Он нужен там, чтобы его обвинять.</w:t>
      </w:r>
    </w:p>
    <w:p w14:paraId="08793D4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Ольга: </w:t>
      </w:r>
      <w:r w:rsidRPr="00775FEF">
        <w:rPr>
          <w:rFonts w:ascii="Franklin Gothic Book" w:hAnsi="Franklin Gothic Book" w:cs="Arial"/>
          <w:color w:val="000000"/>
          <w:sz w:val="24"/>
          <w:szCs w:val="24"/>
        </w:rPr>
        <w:t>Но там же не показали, что его обвиняют.</w:t>
      </w:r>
    </w:p>
    <w:p w14:paraId="2E2FC7D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Иван: </w:t>
      </w:r>
      <w:r w:rsidRPr="00775FEF">
        <w:rPr>
          <w:rFonts w:ascii="Franklin Gothic Book" w:hAnsi="Franklin Gothic Book" w:cs="Arial"/>
          <w:color w:val="000000"/>
          <w:sz w:val="24"/>
          <w:szCs w:val="24"/>
        </w:rPr>
        <w:t>Не показали, да. Там недосказанность. Это, кстати, минус.</w:t>
      </w:r>
    </w:p>
    <w:p w14:paraId="7A13870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Женщина: </w:t>
      </w:r>
      <w:r w:rsidRPr="00775FEF">
        <w:rPr>
          <w:rFonts w:ascii="Franklin Gothic Book" w:hAnsi="Franklin Gothic Book" w:cs="Arial"/>
          <w:color w:val="000000"/>
          <w:sz w:val="24"/>
          <w:szCs w:val="24"/>
        </w:rPr>
        <w:t>Кстати, ее муж, ее мужчина, что с ним?</w:t>
      </w:r>
    </w:p>
    <w:p w14:paraId="5A2F3F20"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Ольга: </w:t>
      </w:r>
      <w:r w:rsidRPr="00775FEF">
        <w:rPr>
          <w:rFonts w:ascii="Franklin Gothic Book" w:hAnsi="Franklin Gothic Book" w:cs="Arial"/>
          <w:color w:val="000000"/>
          <w:sz w:val="24"/>
          <w:szCs w:val="24"/>
        </w:rPr>
        <w:t>Много оборванных линий, которые не понятны.</w:t>
      </w:r>
    </w:p>
    <w:p w14:paraId="6195A1F0"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Иван: </w:t>
      </w:r>
      <w:r w:rsidRPr="00775FEF">
        <w:rPr>
          <w:rFonts w:ascii="Franklin Gothic Book" w:hAnsi="Franklin Gothic Book" w:cs="Arial"/>
          <w:color w:val="000000"/>
          <w:sz w:val="24"/>
          <w:szCs w:val="24"/>
        </w:rPr>
        <w:t>И нашла ли она свое счастье?</w:t>
      </w:r>
    </w:p>
    <w:p w14:paraId="447262E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Мария: </w:t>
      </w:r>
      <w:r w:rsidRPr="00775FEF">
        <w:rPr>
          <w:rFonts w:ascii="Franklin Gothic Book" w:hAnsi="Franklin Gothic Book" w:cs="Arial"/>
          <w:color w:val="000000"/>
          <w:sz w:val="24"/>
          <w:szCs w:val="24"/>
        </w:rPr>
        <w:t>Об этом надо типа подумать.</w:t>
      </w:r>
    </w:p>
    <w:p w14:paraId="734A302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Оксана, вам что не понравилось?</w:t>
      </w:r>
    </w:p>
    <w:p w14:paraId="002562DF" w14:textId="6E383EC1"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Оксана: </w:t>
      </w:r>
      <w:r w:rsidRPr="00775FEF">
        <w:rPr>
          <w:rFonts w:ascii="Franklin Gothic Book" w:hAnsi="Franklin Gothic Book" w:cs="Arial"/>
          <w:color w:val="000000"/>
          <w:sz w:val="24"/>
          <w:szCs w:val="24"/>
        </w:rPr>
        <w:t>Про сюжет, я уже объясняла, что</w:t>
      </w:r>
      <w:r w:rsidR="00111870">
        <w:rPr>
          <w:rFonts w:ascii="Franklin Gothic Book" w:hAnsi="Franklin Gothic Book" w:cs="Arial"/>
          <w:color w:val="000000"/>
          <w:sz w:val="24"/>
          <w:szCs w:val="24"/>
        </w:rPr>
        <w:t xml:space="preserve"> </w:t>
      </w:r>
      <w:r w:rsidRPr="00775FEF">
        <w:rPr>
          <w:rFonts w:ascii="Franklin Gothic Book" w:hAnsi="Franklin Gothic Book" w:cs="Arial"/>
          <w:color w:val="000000"/>
          <w:sz w:val="24"/>
          <w:szCs w:val="24"/>
        </w:rPr>
        <w:t>они начали вести линию, и бросили, а продолжили ее спустя 5 серий. Это вообще абсолютно неправильно. То есть, должна быть правильная постановка сюжета, грамотная. Бывает такое, что идут три параллельные сюжетные линии, это нормально, но они должны быть грамотно прописаны. А здесь этого не чувствуется. Писали где-то на коленке, честно. Это не сериал в этом плане. Для меня, по крайней мере. Я не могу…</w:t>
      </w:r>
    </w:p>
    <w:p w14:paraId="354EA24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Получается, такие длинные перерывы в сюжете, которые…</w:t>
      </w:r>
    </w:p>
    <w:p w14:paraId="24B58B5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Оксана: </w:t>
      </w:r>
      <w:r w:rsidRPr="00775FEF">
        <w:rPr>
          <w:rFonts w:ascii="Franklin Gothic Book" w:hAnsi="Franklin Gothic Book" w:cs="Arial"/>
          <w:color w:val="000000"/>
          <w:sz w:val="24"/>
          <w:szCs w:val="24"/>
        </w:rPr>
        <w:t>Да, да.</w:t>
      </w:r>
    </w:p>
    <w:p w14:paraId="63B04EC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Чего не хватает, когда такие перерывы?</w:t>
      </w:r>
    </w:p>
    <w:p w14:paraId="7DCAA930"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Оксана: </w:t>
      </w:r>
      <w:r w:rsidRPr="00775FEF">
        <w:rPr>
          <w:rFonts w:ascii="Franklin Gothic Book" w:hAnsi="Franklin Gothic Book" w:cs="Arial"/>
          <w:color w:val="000000"/>
          <w:sz w:val="24"/>
          <w:szCs w:val="24"/>
        </w:rPr>
        <w:t>Чтобы правильная была постановка. Они начали про убийцу, они должны были вести эту линию параллельно в каждой серии. Иначе не надо было его вообще сюда, его надо было убрать, и придумать другую сюжетную линию, не про убийцу. Если они начали с убийства, они должны вести его в течение… вот, мы раскрываем, вот он. А они бросили, и вернулись к этой линии к пятой серии или к седьмой, уже к концу самому. Это неправильная постановка вопроса. И вот эти вот прыгалки в тюрьме, я посмотрела, у меня отторжение просто полное.</w:t>
      </w:r>
    </w:p>
    <w:p w14:paraId="62C99D88"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Какие прыгалки?</w:t>
      </w:r>
    </w:p>
    <w:p w14:paraId="6BAD576D" w14:textId="31F768AF"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Оксана: </w:t>
      </w:r>
      <w:r w:rsidRPr="00775FEF">
        <w:rPr>
          <w:rFonts w:ascii="Franklin Gothic Book" w:hAnsi="Franklin Gothic Book" w:cs="Arial"/>
          <w:color w:val="000000"/>
          <w:sz w:val="24"/>
          <w:szCs w:val="24"/>
        </w:rPr>
        <w:t>Танцы в тюрьме. То ли это был рекламный ролик, какое-то видео, супер замечательная жизнь в тюрьме. Это как глумление, извините.</w:t>
      </w:r>
      <w:r w:rsidR="00175F06">
        <w:rPr>
          <w:rFonts w:ascii="Franklin Gothic Book" w:hAnsi="Franklin Gothic Book" w:cs="Arial"/>
          <w:color w:val="000000"/>
          <w:sz w:val="24"/>
          <w:szCs w:val="24"/>
        </w:rPr>
        <w:t xml:space="preserve"> Я вот смотрю, это по эмоциям… Я</w:t>
      </w:r>
      <w:r w:rsidRPr="00775FEF">
        <w:rPr>
          <w:rFonts w:ascii="Franklin Gothic Book" w:hAnsi="Franklin Gothic Book" w:cs="Arial"/>
          <w:color w:val="000000"/>
          <w:sz w:val="24"/>
          <w:szCs w:val="24"/>
        </w:rPr>
        <w:t xml:space="preserve"> еще раз повторяю, я понимаю, что люди там совершили преступления, еще что-то, всякое бывает, но у меня со стороны эта сцена вызывает полное отторжение. Они там прыгают и веселятся, то есть, там замечательно, что ли?! Это дети посмотрят, они потом будут радоваться, они тоже захотят в тюрьму в Америку поехать, как там замечательно! Это пропаганда была? И как они там поют, и там певица, да? Кстати, лучший персонаж </w:t>
      </w:r>
      <w:r w:rsidR="00175F06">
        <w:rPr>
          <w:rFonts w:ascii="Franklin Gothic Book" w:hAnsi="Franklin Gothic Book" w:cs="Arial"/>
          <w:color w:val="000000"/>
          <w:sz w:val="24"/>
          <w:szCs w:val="24"/>
        </w:rPr>
        <w:t>–</w:t>
      </w:r>
      <w:r w:rsidRPr="00775FEF">
        <w:rPr>
          <w:rFonts w:ascii="Franklin Gothic Book" w:hAnsi="Franklin Gothic Book" w:cs="Arial"/>
          <w:color w:val="000000"/>
          <w:sz w:val="24"/>
          <w:szCs w:val="24"/>
        </w:rPr>
        <w:t xml:space="preserve"> это певица. Лучше всех играет. Да, Пейдж, я забыла. Поет, и игра именно актрисы, вот она лучше всех.</w:t>
      </w:r>
    </w:p>
    <w:p w14:paraId="73FFD573" w14:textId="5EE23503"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Екатерина: </w:t>
      </w:r>
      <w:r w:rsidRPr="00775FEF">
        <w:rPr>
          <w:rFonts w:ascii="Franklin Gothic Book" w:hAnsi="Franklin Gothic Book" w:cs="Arial"/>
          <w:color w:val="000000"/>
          <w:sz w:val="24"/>
          <w:szCs w:val="24"/>
        </w:rPr>
        <w:t xml:space="preserve">Потому что там девушка зашла со словами </w:t>
      </w:r>
      <w:r w:rsidR="00175F06">
        <w:rPr>
          <w:rFonts w:ascii="Franklin Gothic Book" w:hAnsi="Franklin Gothic Book" w:cs="Arial"/>
          <w:color w:val="000000"/>
          <w:sz w:val="24"/>
          <w:szCs w:val="24"/>
        </w:rPr>
        <w:t>–</w:t>
      </w:r>
      <w:r w:rsidRPr="00775FEF">
        <w:rPr>
          <w:rFonts w:ascii="Franklin Gothic Book" w:hAnsi="Franklin Gothic Book" w:cs="Arial"/>
          <w:color w:val="000000"/>
          <w:sz w:val="24"/>
          <w:szCs w:val="24"/>
        </w:rPr>
        <w:t xml:space="preserve"> тут, наконец, покормят, спать есть где. Они там </w:t>
      </w:r>
      <w:proofErr w:type="spellStart"/>
      <w:r w:rsidRPr="00775FEF">
        <w:rPr>
          <w:rFonts w:ascii="Franklin Gothic Book" w:hAnsi="Franklin Gothic Book" w:cs="Arial"/>
          <w:color w:val="000000"/>
          <w:sz w:val="24"/>
          <w:szCs w:val="24"/>
        </w:rPr>
        <w:t>тверк</w:t>
      </w:r>
      <w:proofErr w:type="spellEnd"/>
      <w:r w:rsidRPr="00775FEF">
        <w:rPr>
          <w:rFonts w:ascii="Franklin Gothic Book" w:hAnsi="Franklin Gothic Book" w:cs="Arial"/>
          <w:color w:val="000000"/>
          <w:sz w:val="24"/>
          <w:szCs w:val="24"/>
        </w:rPr>
        <w:t xml:space="preserve"> танцуют, в принципе, к ним охранник особо не лезет.</w:t>
      </w:r>
    </w:p>
    <w:p w14:paraId="38AC8980"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Максим: </w:t>
      </w:r>
      <w:r w:rsidRPr="00775FEF">
        <w:rPr>
          <w:rFonts w:ascii="Franklin Gothic Book" w:hAnsi="Franklin Gothic Book" w:cs="Arial"/>
          <w:color w:val="000000"/>
          <w:sz w:val="24"/>
          <w:szCs w:val="24"/>
        </w:rPr>
        <w:t>Подождите! Это только блок С, а тюрьма СИЗО, в которую ее привели, где…</w:t>
      </w:r>
    </w:p>
    <w:p w14:paraId="4E23BC8E" w14:textId="0DA6428D"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Максим, подождите! Про тюрьму еще будет. Скажите, пожалуйста, 8 серий, и когда мы с вами в начале разговаривали, кто-то мне сказал</w:t>
      </w:r>
      <w:r w:rsidR="003C29F4">
        <w:rPr>
          <w:rFonts w:ascii="Franklin Gothic Book" w:hAnsi="Franklin Gothic Book" w:cs="Arial"/>
          <w:b/>
          <w:bCs/>
          <w:color w:val="000000"/>
          <w:sz w:val="24"/>
          <w:szCs w:val="24"/>
        </w:rPr>
        <w:t xml:space="preserve"> – </w:t>
      </w:r>
      <w:r w:rsidRPr="00775FEF">
        <w:rPr>
          <w:rFonts w:ascii="Franklin Gothic Book" w:hAnsi="Franklin Gothic Book" w:cs="Arial"/>
          <w:b/>
          <w:bCs/>
          <w:color w:val="000000"/>
          <w:sz w:val="24"/>
          <w:szCs w:val="24"/>
        </w:rPr>
        <w:t>началось вот так, потом стало вот так. Это у всех ощущение было? У всех менялось отношение к сериалу на</w:t>
      </w:r>
      <w:r w:rsidR="00111870">
        <w:rPr>
          <w:rFonts w:ascii="Franklin Gothic Book" w:hAnsi="Franklin Gothic Book" w:cs="Arial"/>
          <w:b/>
          <w:bCs/>
          <w:color w:val="000000"/>
          <w:sz w:val="24"/>
          <w:szCs w:val="24"/>
        </w:rPr>
        <w:t xml:space="preserve"> </w:t>
      </w:r>
      <w:r w:rsidRPr="00775FEF">
        <w:rPr>
          <w:rFonts w:ascii="Franklin Gothic Book" w:hAnsi="Franklin Gothic Book" w:cs="Arial"/>
          <w:b/>
          <w:bCs/>
          <w:color w:val="000000"/>
          <w:sz w:val="24"/>
          <w:szCs w:val="24"/>
        </w:rPr>
        <w:t>протяжении 8 серий? Или нет? Давайте, Лиля, с вас начнем.</w:t>
      </w:r>
    </w:p>
    <w:p w14:paraId="4C05713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Лилия: </w:t>
      </w:r>
      <w:r w:rsidRPr="00775FEF">
        <w:rPr>
          <w:rFonts w:ascii="Franklin Gothic Book" w:hAnsi="Franklin Gothic Book" w:cs="Arial"/>
          <w:color w:val="000000"/>
          <w:sz w:val="24"/>
          <w:szCs w:val="24"/>
        </w:rPr>
        <w:t>Я с вами абсолютно согласна, это было моё первое мнение. Потому что я посмотрела первую серию, и как-то, что это вообще такое? А потом мне стало интересно, то, что сюжетные линии…</w:t>
      </w:r>
    </w:p>
    <w:p w14:paraId="07D659AD"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А что первая серия? Не понравилась, скучно, грустно, что с первой серией?</w:t>
      </w:r>
    </w:p>
    <w:p w14:paraId="453B08E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Лилия: </w:t>
      </w:r>
      <w:r w:rsidRPr="00775FEF">
        <w:rPr>
          <w:rFonts w:ascii="Franklin Gothic Book" w:hAnsi="Franklin Gothic Book" w:cs="Arial"/>
          <w:color w:val="000000"/>
          <w:sz w:val="24"/>
          <w:szCs w:val="24"/>
        </w:rPr>
        <w:t>Знаете, если в двух словах, кратко, какая-то несуразность для меня была вообще. Я так посмотрела, может быть, я не вникла в сюжет, что-то такое. </w:t>
      </w:r>
    </w:p>
    <w:p w14:paraId="04D0811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А потом?</w:t>
      </w:r>
    </w:p>
    <w:p w14:paraId="4DF4678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Лилия: </w:t>
      </w:r>
      <w:r w:rsidRPr="00775FEF">
        <w:rPr>
          <w:rFonts w:ascii="Franklin Gothic Book" w:hAnsi="Franklin Gothic Book" w:cs="Arial"/>
          <w:color w:val="000000"/>
          <w:sz w:val="24"/>
          <w:szCs w:val="24"/>
        </w:rPr>
        <w:t>А потом стало интересно. </w:t>
      </w:r>
    </w:p>
    <w:p w14:paraId="3433A32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С какой серии?</w:t>
      </w:r>
    </w:p>
    <w:p w14:paraId="3C068FC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Лилия: </w:t>
      </w:r>
      <w:r w:rsidRPr="00775FEF">
        <w:rPr>
          <w:rFonts w:ascii="Franklin Gothic Book" w:hAnsi="Franklin Gothic Book" w:cs="Arial"/>
          <w:color w:val="000000"/>
          <w:sz w:val="24"/>
          <w:szCs w:val="24"/>
        </w:rPr>
        <w:t>Со второй. Так по ощущениям, наверное, по моим.</w:t>
      </w:r>
    </w:p>
    <w:p w14:paraId="62C63D6C" w14:textId="3BA3AC49"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Модератор: Поднимите руку, у кого еще точно так же, как у Лили </w:t>
      </w:r>
      <w:r w:rsidR="00545BAA">
        <w:rPr>
          <w:rFonts w:ascii="Franklin Gothic Book" w:hAnsi="Franklin Gothic Book" w:cs="Arial"/>
          <w:b/>
          <w:bCs/>
          <w:color w:val="000000"/>
          <w:sz w:val="24"/>
          <w:szCs w:val="24"/>
        </w:rPr>
        <w:t>–</w:t>
      </w:r>
      <w:r w:rsidRPr="00775FEF">
        <w:rPr>
          <w:rFonts w:ascii="Franklin Gothic Book" w:hAnsi="Franklin Gothic Book" w:cs="Arial"/>
          <w:b/>
          <w:bCs/>
          <w:color w:val="000000"/>
          <w:sz w:val="24"/>
          <w:szCs w:val="24"/>
        </w:rPr>
        <w:t xml:space="preserve"> первая серия несуразность, а со второй стало интересно? У Юрия так же, два человека. Юрий, есть, что добавить к тому, что Лиля сказала? Или она всё сказала?</w:t>
      </w:r>
    </w:p>
    <w:p w14:paraId="6A2F55A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Юрий: </w:t>
      </w:r>
      <w:r w:rsidRPr="00775FEF">
        <w:rPr>
          <w:rFonts w:ascii="Franklin Gothic Book" w:hAnsi="Franklin Gothic Book" w:cs="Arial"/>
          <w:color w:val="000000"/>
          <w:sz w:val="24"/>
          <w:szCs w:val="24"/>
        </w:rPr>
        <w:t>Да, в основном всё.</w:t>
      </w:r>
    </w:p>
    <w:p w14:paraId="34F6372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У кого еще что менялось? Оля, Оксана, у вас что-то менялось?</w:t>
      </w:r>
    </w:p>
    <w:p w14:paraId="64AE5ED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Ольга: </w:t>
      </w:r>
      <w:r w:rsidRPr="00775FEF">
        <w:rPr>
          <w:rFonts w:ascii="Franklin Gothic Book" w:hAnsi="Franklin Gothic Book" w:cs="Arial"/>
          <w:color w:val="000000"/>
          <w:sz w:val="24"/>
          <w:szCs w:val="24"/>
        </w:rPr>
        <w:t>Не менялось, нет.</w:t>
      </w:r>
    </w:p>
    <w:p w14:paraId="1079DE4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То есть, сразу не понравилось, так и не понравилось.</w:t>
      </w:r>
    </w:p>
    <w:p w14:paraId="2E51717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Ольга: </w:t>
      </w:r>
      <w:r w:rsidRPr="00775FEF">
        <w:rPr>
          <w:rFonts w:ascii="Franklin Gothic Book" w:hAnsi="Franklin Gothic Book" w:cs="Arial"/>
          <w:color w:val="000000"/>
          <w:sz w:val="24"/>
          <w:szCs w:val="24"/>
        </w:rPr>
        <w:t>Да. Я, наверное, еще знаю историю главной героини, поэтому знаю, чем это закончилось. Может быть, где-то появился интерес именно детективной линии, но…</w:t>
      </w:r>
    </w:p>
    <w:p w14:paraId="057B6928"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Когда появился интерес к детективной линии? </w:t>
      </w:r>
    </w:p>
    <w:p w14:paraId="6A7DE57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Ольга: </w:t>
      </w:r>
      <w:r w:rsidRPr="00775FEF">
        <w:rPr>
          <w:rFonts w:ascii="Franklin Gothic Book" w:hAnsi="Franklin Gothic Book" w:cs="Arial"/>
          <w:color w:val="000000"/>
          <w:sz w:val="24"/>
          <w:szCs w:val="24"/>
        </w:rPr>
        <w:t xml:space="preserve">Когда? Да, наверное, со второй серии. А может быть и с первой. Когда показали убитую блондинку и показывают блондинку </w:t>
      </w:r>
      <w:proofErr w:type="spellStart"/>
      <w:r w:rsidRPr="00775FEF">
        <w:rPr>
          <w:rFonts w:ascii="Franklin Gothic Book" w:hAnsi="Franklin Gothic Book" w:cs="Arial"/>
          <w:color w:val="000000"/>
          <w:sz w:val="24"/>
          <w:szCs w:val="24"/>
        </w:rPr>
        <w:t>блогершу</w:t>
      </w:r>
      <w:proofErr w:type="spellEnd"/>
      <w:r w:rsidRPr="00775FEF">
        <w:rPr>
          <w:rFonts w:ascii="Franklin Gothic Book" w:hAnsi="Franklin Gothic Book" w:cs="Arial"/>
          <w:color w:val="000000"/>
          <w:sz w:val="24"/>
          <w:szCs w:val="24"/>
        </w:rPr>
        <w:t>, и интерес был, наверное, в том, что ее это убили или нет.</w:t>
      </w:r>
    </w:p>
    <w:p w14:paraId="7AD9006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Женщина: </w:t>
      </w:r>
      <w:r w:rsidRPr="00775FEF">
        <w:rPr>
          <w:rFonts w:ascii="Franklin Gothic Book" w:hAnsi="Franklin Gothic Book" w:cs="Arial"/>
          <w:color w:val="000000"/>
          <w:sz w:val="24"/>
          <w:szCs w:val="24"/>
        </w:rPr>
        <w:t>Я думала вообще в конце он ее убьет.</w:t>
      </w:r>
    </w:p>
    <w:p w14:paraId="71F2AC5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У кого еще так же, как у Ольги, появился интерес? Кого заинтриговали эти две блондинки?</w:t>
      </w:r>
    </w:p>
    <w:p w14:paraId="05CA75ED"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Мария: </w:t>
      </w:r>
      <w:r w:rsidRPr="00775FEF">
        <w:rPr>
          <w:rFonts w:ascii="Franklin Gothic Book" w:hAnsi="Franklin Gothic Book" w:cs="Arial"/>
          <w:color w:val="000000"/>
          <w:sz w:val="24"/>
          <w:szCs w:val="24"/>
        </w:rPr>
        <w:t>Да, я вообще думала это одна и та же.</w:t>
      </w:r>
    </w:p>
    <w:p w14:paraId="431AC35D"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Екатерина: </w:t>
      </w:r>
      <w:r w:rsidRPr="00775FEF">
        <w:rPr>
          <w:rFonts w:ascii="Franklin Gothic Book" w:hAnsi="Franklin Gothic Book" w:cs="Arial"/>
          <w:color w:val="000000"/>
          <w:sz w:val="24"/>
          <w:szCs w:val="24"/>
        </w:rPr>
        <w:t>Я вообще думала, что это будет расследование этого преступления, и весь сериал будет основан на этой сюжетной линии. А тут неожиданно хлоп! исчезло всё, и у меня тоже всё исчезло, весь интерес пропал! И тут мне подсовывают другого главного героя, уже не маньяка, и рассказывают вообще про Жукову. Оказывается, этот сериал другой, это был обман! Так делать нельзя!</w:t>
      </w:r>
    </w:p>
    <w:p w14:paraId="74C59E73" w14:textId="7FA7B895"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Мария: </w:t>
      </w:r>
      <w:r w:rsidRPr="00775FEF">
        <w:rPr>
          <w:rFonts w:ascii="Franklin Gothic Book" w:hAnsi="Franklin Gothic Book" w:cs="Arial"/>
          <w:color w:val="000000"/>
          <w:sz w:val="24"/>
          <w:szCs w:val="24"/>
        </w:rPr>
        <w:t xml:space="preserve">Да, если честно, то есть, они так со спины скрытно показывают Эрнста, вот этот денежный мешок, который миллиардером называется, который ее сдал, в общем, что я была уверена, что это он. И он в конце </w:t>
      </w:r>
      <w:proofErr w:type="spellStart"/>
      <w:r w:rsidRPr="00775FEF">
        <w:rPr>
          <w:rFonts w:ascii="Franklin Gothic Book" w:hAnsi="Franklin Gothic Book" w:cs="Arial"/>
          <w:color w:val="000000"/>
          <w:sz w:val="24"/>
          <w:szCs w:val="24"/>
        </w:rPr>
        <w:t>мочканет</w:t>
      </w:r>
      <w:proofErr w:type="spellEnd"/>
      <w:r w:rsidRPr="00775FEF">
        <w:rPr>
          <w:rFonts w:ascii="Franklin Gothic Book" w:hAnsi="Franklin Gothic Book" w:cs="Arial"/>
          <w:color w:val="000000"/>
          <w:sz w:val="24"/>
          <w:szCs w:val="24"/>
        </w:rPr>
        <w:t xml:space="preserve"> эту сельскую </w:t>
      </w:r>
      <w:proofErr w:type="spellStart"/>
      <w:r w:rsidRPr="00775FEF">
        <w:rPr>
          <w:rFonts w:ascii="Franklin Gothic Book" w:hAnsi="Franklin Gothic Book" w:cs="Arial"/>
          <w:color w:val="000000"/>
          <w:sz w:val="24"/>
          <w:szCs w:val="24"/>
        </w:rPr>
        <w:t>блогершу</w:t>
      </w:r>
      <w:proofErr w:type="spellEnd"/>
      <w:r w:rsidRPr="00775FEF">
        <w:rPr>
          <w:rFonts w:ascii="Franklin Gothic Book" w:hAnsi="Franklin Gothic Book" w:cs="Arial"/>
          <w:color w:val="000000"/>
          <w:sz w:val="24"/>
          <w:szCs w:val="24"/>
        </w:rPr>
        <w:t xml:space="preserve">, а потом что-то пропал, потом опять появился. Я такая </w:t>
      </w:r>
      <w:r w:rsidR="00545BAA">
        <w:rPr>
          <w:rFonts w:ascii="Franklin Gothic Book" w:hAnsi="Franklin Gothic Book" w:cs="Arial"/>
          <w:color w:val="000000"/>
          <w:sz w:val="24"/>
          <w:szCs w:val="24"/>
        </w:rPr>
        <w:t>–</w:t>
      </w:r>
      <w:r w:rsidRPr="00775FEF">
        <w:rPr>
          <w:rFonts w:ascii="Franklin Gothic Book" w:hAnsi="Franklin Gothic Book" w:cs="Arial"/>
          <w:color w:val="000000"/>
          <w:sz w:val="24"/>
          <w:szCs w:val="24"/>
        </w:rPr>
        <w:t xml:space="preserve"> да когда же он опять появится? Потом оказывается, что это ЦРУ, агент из прошлого, туда-сюда, и это…</w:t>
      </w:r>
    </w:p>
    <w:p w14:paraId="5C5C8F8C" w14:textId="22473BBD"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Модератор: Слушайте, а это хорошо или плохо, что вас так ввели в заблуждение </w:t>
      </w:r>
      <w:r w:rsidR="00545BAA">
        <w:rPr>
          <w:rFonts w:ascii="Franklin Gothic Book" w:hAnsi="Franklin Gothic Book" w:cs="Arial"/>
          <w:b/>
          <w:bCs/>
          <w:color w:val="000000"/>
          <w:sz w:val="24"/>
          <w:szCs w:val="24"/>
        </w:rPr>
        <w:t>–</w:t>
      </w:r>
      <w:r w:rsidRPr="00775FEF">
        <w:rPr>
          <w:rFonts w:ascii="Franklin Gothic Book" w:hAnsi="Franklin Gothic Book" w:cs="Arial"/>
          <w:b/>
          <w:bCs/>
          <w:color w:val="000000"/>
          <w:sz w:val="24"/>
          <w:szCs w:val="24"/>
        </w:rPr>
        <w:t xml:space="preserve"> показали двух блондинок, и вдруг другая героиня?</w:t>
      </w:r>
    </w:p>
    <w:p w14:paraId="65FBCBB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Максим: </w:t>
      </w:r>
      <w:r w:rsidRPr="00775FEF">
        <w:rPr>
          <w:rFonts w:ascii="Franklin Gothic Book" w:hAnsi="Franklin Gothic Book" w:cs="Arial"/>
          <w:color w:val="000000"/>
          <w:sz w:val="24"/>
          <w:szCs w:val="24"/>
        </w:rPr>
        <w:t>Хорошо.</w:t>
      </w:r>
    </w:p>
    <w:p w14:paraId="07C428B8"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Александр:</w:t>
      </w:r>
      <w:r w:rsidRPr="00775FEF">
        <w:rPr>
          <w:rFonts w:ascii="Franklin Gothic Book" w:hAnsi="Franklin Gothic Book" w:cs="Arial"/>
          <w:color w:val="000000"/>
          <w:sz w:val="24"/>
          <w:szCs w:val="24"/>
        </w:rPr>
        <w:t xml:space="preserve"> Прикольно, прикольно.</w:t>
      </w:r>
    </w:p>
    <w:p w14:paraId="0B5AD58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Оксана: </w:t>
      </w:r>
      <w:r w:rsidRPr="00775FEF">
        <w:rPr>
          <w:rFonts w:ascii="Franklin Gothic Book" w:hAnsi="Franklin Gothic Book" w:cs="Arial"/>
          <w:color w:val="000000"/>
          <w:sz w:val="24"/>
          <w:szCs w:val="24"/>
        </w:rPr>
        <w:t>Нет. Для меня это как обман идет.</w:t>
      </w:r>
    </w:p>
    <w:p w14:paraId="36BDE50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Лилия: </w:t>
      </w:r>
      <w:r w:rsidRPr="00775FEF">
        <w:rPr>
          <w:rFonts w:ascii="Franklin Gothic Book" w:hAnsi="Franklin Gothic Book" w:cs="Arial"/>
          <w:color w:val="000000"/>
          <w:sz w:val="24"/>
          <w:szCs w:val="24"/>
        </w:rPr>
        <w:t>Это же обман, это же вы сами себе так решили.</w:t>
      </w:r>
    </w:p>
    <w:p w14:paraId="2E08CAC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Иван: </w:t>
      </w:r>
      <w:r w:rsidRPr="00775FEF">
        <w:rPr>
          <w:rFonts w:ascii="Franklin Gothic Book" w:hAnsi="Franklin Gothic Book" w:cs="Arial"/>
          <w:color w:val="000000"/>
          <w:sz w:val="24"/>
          <w:szCs w:val="24"/>
        </w:rPr>
        <w:t>Да, это не обман. Это просто так преподнесли, а мы так прикинули, мы так увидели.</w:t>
      </w:r>
    </w:p>
    <w:p w14:paraId="225766A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Мария: </w:t>
      </w:r>
      <w:r w:rsidRPr="00775FEF">
        <w:rPr>
          <w:rFonts w:ascii="Franklin Gothic Book" w:hAnsi="Franklin Gothic Book" w:cs="Arial"/>
          <w:color w:val="000000"/>
          <w:sz w:val="24"/>
          <w:szCs w:val="24"/>
        </w:rPr>
        <w:t>Я такого еще не смотрела.</w:t>
      </w:r>
    </w:p>
    <w:p w14:paraId="0E0A811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Логика следующая, просто про разведчицу не особо так интересно, а когда еще параллельно идет линия с маньяком, где в концовке переплетение, это уже добавит изюминку в сериал.</w:t>
      </w:r>
    </w:p>
    <w:p w14:paraId="440645F0"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Иван:</w:t>
      </w:r>
      <w:r w:rsidRPr="00775FEF">
        <w:rPr>
          <w:rFonts w:ascii="Franklin Gothic Book" w:hAnsi="Franklin Gothic Book" w:cs="Arial"/>
          <w:color w:val="000000"/>
          <w:sz w:val="24"/>
          <w:szCs w:val="24"/>
        </w:rPr>
        <w:t xml:space="preserve"> Можно сказать, что не понравилось еще? не проработана линия с маньяком, и в целом было какое-то плохое отношение к женщинам. То есть, показывают, как маньяк насилует женщину в конце, это отвратительно.</w:t>
      </w:r>
    </w:p>
    <w:p w14:paraId="3FB5DD15" w14:textId="0CBEFD1D"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 xml:space="preserve">Там какие-то ляпы такие попадаются. Вот он говорит </w:t>
      </w:r>
      <w:r w:rsidR="00504AEF">
        <w:rPr>
          <w:rFonts w:ascii="Franklin Gothic Book" w:hAnsi="Franklin Gothic Book" w:cs="Arial"/>
          <w:color w:val="000000"/>
          <w:sz w:val="24"/>
          <w:szCs w:val="24"/>
        </w:rPr>
        <w:t>«</w:t>
      </w:r>
      <w:r w:rsidRPr="00775FEF">
        <w:rPr>
          <w:rFonts w:ascii="Franklin Gothic Book" w:hAnsi="Franklin Gothic Book" w:cs="Arial"/>
          <w:color w:val="000000"/>
          <w:sz w:val="24"/>
          <w:szCs w:val="24"/>
        </w:rPr>
        <w:t>я во Вьетнаме, ребенок Вьетнама, видел, как американцы расстреливали моих родственников</w:t>
      </w:r>
      <w:r w:rsidR="00504AEF">
        <w:rPr>
          <w:rFonts w:ascii="Franklin Gothic Book" w:hAnsi="Franklin Gothic Book" w:cs="Arial"/>
          <w:color w:val="000000"/>
          <w:sz w:val="24"/>
          <w:szCs w:val="24"/>
        </w:rPr>
        <w:t>»</w:t>
      </w:r>
      <w:r w:rsidRPr="00775FEF">
        <w:rPr>
          <w:rFonts w:ascii="Franklin Gothic Book" w:hAnsi="Franklin Gothic Book" w:cs="Arial"/>
          <w:color w:val="000000"/>
          <w:sz w:val="24"/>
          <w:szCs w:val="24"/>
        </w:rPr>
        <w:t>, но он не похож на вьетнамца, он как американец. </w:t>
      </w:r>
    </w:p>
    <w:p w14:paraId="3EEF40C0"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Юрий: </w:t>
      </w:r>
      <w:r w:rsidRPr="00775FEF">
        <w:rPr>
          <w:rFonts w:ascii="Franklin Gothic Book" w:hAnsi="Franklin Gothic Book" w:cs="Arial"/>
          <w:color w:val="000000"/>
          <w:sz w:val="24"/>
          <w:szCs w:val="24"/>
        </w:rPr>
        <w:t>Это он не про себя.</w:t>
      </w:r>
    </w:p>
    <w:p w14:paraId="7B93E29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Давайте так, мы с вами про отношение к сериалу, которое было на протяжении. Екатерина, менялось ли ваше отношение к сериалу? Условно говоря, в начале не понравился, с пятой серии понравился, восьмая захватила. Было такое, или не было? Менялось ли?</w:t>
      </w:r>
    </w:p>
    <w:p w14:paraId="7368705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Екатерина: </w:t>
      </w:r>
      <w:r w:rsidRPr="00775FEF">
        <w:rPr>
          <w:rFonts w:ascii="Franklin Gothic Book" w:hAnsi="Franklin Gothic Book" w:cs="Arial"/>
          <w:color w:val="000000"/>
          <w:sz w:val="24"/>
          <w:szCs w:val="24"/>
        </w:rPr>
        <w:t>Нет.</w:t>
      </w:r>
    </w:p>
    <w:p w14:paraId="08AB2136" w14:textId="549243EB"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Не менялось, то есть, изначально понравилось. У кого еще так же, как у Екатерины, отношение не менялось? Захватило в начале, и с удовольствием</w:t>
      </w:r>
      <w:r w:rsidR="00545BAA">
        <w:rPr>
          <w:rFonts w:ascii="Franklin Gothic Book" w:hAnsi="Franklin Gothic Book" w:cs="Arial"/>
          <w:b/>
          <w:bCs/>
          <w:color w:val="000000"/>
          <w:sz w:val="24"/>
          <w:szCs w:val="24"/>
        </w:rPr>
        <w:t xml:space="preserve"> посмотрели? Поднимайте руки по-</w:t>
      </w:r>
      <w:r w:rsidRPr="00775FEF">
        <w:rPr>
          <w:rFonts w:ascii="Franklin Gothic Book" w:hAnsi="Franklin Gothic Book" w:cs="Arial"/>
          <w:b/>
          <w:bCs/>
          <w:color w:val="000000"/>
          <w:sz w:val="24"/>
          <w:szCs w:val="24"/>
        </w:rPr>
        <w:t>честному, у кого все было хорошо с самого начала, он понравился с самого начала?</w:t>
      </w:r>
    </w:p>
    <w:p w14:paraId="2825D97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Мария: </w:t>
      </w:r>
      <w:r w:rsidRPr="00775FEF">
        <w:rPr>
          <w:rFonts w:ascii="Franklin Gothic Book" w:hAnsi="Franklin Gothic Book" w:cs="Arial"/>
          <w:color w:val="000000"/>
          <w:sz w:val="24"/>
          <w:szCs w:val="24"/>
        </w:rPr>
        <w:t>У меня не было такого, что я брошу сейчас смотреть, но я в принципе думала, ну что-то должно там как-то меняться, и по ходу оно все равно менялось, и все равно, да, я бы досмотрела.</w:t>
      </w:r>
    </w:p>
    <w:p w14:paraId="4F14F46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Иван, у вас менялось?</w:t>
      </w:r>
    </w:p>
    <w:p w14:paraId="71F0565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Иван: </w:t>
      </w:r>
      <w:r w:rsidRPr="00775FEF">
        <w:rPr>
          <w:rFonts w:ascii="Franklin Gothic Book" w:hAnsi="Franklin Gothic Book" w:cs="Arial"/>
          <w:color w:val="000000"/>
          <w:sz w:val="24"/>
          <w:szCs w:val="24"/>
        </w:rPr>
        <w:t>Да.</w:t>
      </w:r>
    </w:p>
    <w:p w14:paraId="2C2D931D"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Каким образом? </w:t>
      </w:r>
    </w:p>
    <w:p w14:paraId="6B717FE5" w14:textId="324CC242"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Иван: </w:t>
      </w:r>
      <w:r w:rsidRPr="00775FEF">
        <w:rPr>
          <w:rFonts w:ascii="Franklin Gothic Book" w:hAnsi="Franklin Gothic Book" w:cs="Arial"/>
          <w:color w:val="000000"/>
          <w:sz w:val="24"/>
          <w:szCs w:val="24"/>
        </w:rPr>
        <w:t>Сначала было предположение, что это детектив, с</w:t>
      </w:r>
      <w:r w:rsidR="00111870">
        <w:rPr>
          <w:rFonts w:ascii="Franklin Gothic Book" w:hAnsi="Franklin Gothic Book" w:cs="Arial"/>
          <w:color w:val="000000"/>
          <w:sz w:val="24"/>
          <w:szCs w:val="24"/>
        </w:rPr>
        <w:t xml:space="preserve"> </w:t>
      </w:r>
      <w:r w:rsidRPr="00775FEF">
        <w:rPr>
          <w:rFonts w:ascii="Franklin Gothic Book" w:hAnsi="Franklin Gothic Book" w:cs="Arial"/>
          <w:color w:val="000000"/>
          <w:sz w:val="24"/>
          <w:szCs w:val="24"/>
        </w:rPr>
        <w:t>большим интересом начал смотреть. Немножко разочарован был скучностью убийства, эти узлы, конечно, замороченные, но довольно скучно. Ожидал какой-нибудь посредственный детектив в надежде на интересный сюжет. Потом вдруг полезла политика. Нереалистичная тюрьма. Главная героиня, у нее весь фильм удивленное выражение лица, и только в конце она довольная, и в начале, и когда с богачом встречается, всё. Некоторое недоверие все-таки к ней. Да, ее там мучали отсутствием сна, эти крики, она совершенно должна была внешне измениться, блондинкой стать. Досмотры</w:t>
      </w:r>
      <w:r w:rsidR="003C29F4">
        <w:rPr>
          <w:rFonts w:ascii="Franklin Gothic Book" w:hAnsi="Franklin Gothic Book" w:cs="Arial"/>
          <w:color w:val="000000"/>
          <w:sz w:val="24"/>
          <w:szCs w:val="24"/>
        </w:rPr>
        <w:t xml:space="preserve"> – </w:t>
      </w:r>
      <w:r w:rsidRPr="00775FEF">
        <w:rPr>
          <w:rFonts w:ascii="Franklin Gothic Book" w:hAnsi="Franklin Gothic Book" w:cs="Arial"/>
          <w:color w:val="000000"/>
          <w:sz w:val="24"/>
          <w:szCs w:val="24"/>
        </w:rPr>
        <w:t>отвратительно. Обязательно ли было показывать, как ее раздевают, она там прыгает, жесть вообще.</w:t>
      </w:r>
    </w:p>
    <w:p w14:paraId="7C44758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Максим?</w:t>
      </w:r>
    </w:p>
    <w:p w14:paraId="695D369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Максим: </w:t>
      </w:r>
      <w:r w:rsidRPr="00775FEF">
        <w:rPr>
          <w:rFonts w:ascii="Franklin Gothic Book" w:hAnsi="Franklin Gothic Book" w:cs="Arial"/>
          <w:color w:val="000000"/>
          <w:sz w:val="24"/>
          <w:szCs w:val="24"/>
        </w:rPr>
        <w:t>У меня менялось впечатление по ходу сериала.</w:t>
      </w:r>
    </w:p>
    <w:p w14:paraId="3803755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Каким образом?</w:t>
      </w:r>
    </w:p>
    <w:p w14:paraId="77B9D04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Максим:</w:t>
      </w:r>
      <w:r w:rsidRPr="00775FEF">
        <w:rPr>
          <w:rFonts w:ascii="Franklin Gothic Book" w:hAnsi="Franklin Gothic Book" w:cs="Arial"/>
          <w:color w:val="000000"/>
          <w:sz w:val="24"/>
          <w:szCs w:val="24"/>
        </w:rPr>
        <w:t xml:space="preserve"> Первые, наверное, две-три серии пришлось перетерпеть. Как раз мы пошли на перерыв, и после перерыва мне захотелось досмотреть сериал. Правда. </w:t>
      </w:r>
    </w:p>
    <w:p w14:paraId="2E77A0FD"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Мария: </w:t>
      </w:r>
      <w:r w:rsidRPr="00775FEF">
        <w:rPr>
          <w:rFonts w:ascii="Franklin Gothic Book" w:hAnsi="Franklin Gothic Book" w:cs="Arial"/>
          <w:color w:val="000000"/>
          <w:sz w:val="24"/>
          <w:szCs w:val="24"/>
        </w:rPr>
        <w:t>Это пицца!</w:t>
      </w:r>
    </w:p>
    <w:p w14:paraId="3E67CD1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Вам что-то в пиццу подмешали?</w:t>
      </w:r>
    </w:p>
    <w:p w14:paraId="2F34F57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Максим: </w:t>
      </w:r>
      <w:r w:rsidRPr="00775FEF">
        <w:rPr>
          <w:rFonts w:ascii="Franklin Gothic Book" w:hAnsi="Franklin Gothic Book" w:cs="Arial"/>
          <w:color w:val="000000"/>
          <w:sz w:val="24"/>
          <w:szCs w:val="24"/>
        </w:rPr>
        <w:t>Нет, до пиццы еще.</w:t>
      </w:r>
    </w:p>
    <w:p w14:paraId="1DBA33A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Что случилось, почему захотелось?</w:t>
      </w:r>
    </w:p>
    <w:p w14:paraId="0B5C111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Максим: </w:t>
      </w:r>
      <w:r w:rsidRPr="00775FEF">
        <w:rPr>
          <w:rFonts w:ascii="Franklin Gothic Book" w:hAnsi="Franklin Gothic Book" w:cs="Arial"/>
          <w:color w:val="000000"/>
          <w:sz w:val="24"/>
          <w:szCs w:val="24"/>
        </w:rPr>
        <w:t>Вот, третья серия случилась. Не знаю. Может быть, слишком много посмотрел, чтобы бросать, грубо говоря. Стало как-то интереснее. Не знаю, может быть, линии развились какие-то. Хотелось узнать, реально ли она шпионка. Она оказалась реально шпионка, ну, круто, я был рад.</w:t>
      </w:r>
    </w:p>
    <w:p w14:paraId="66096D0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Спасибо. Александр?</w:t>
      </w:r>
    </w:p>
    <w:p w14:paraId="12A7E00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 xml:space="preserve">Сериал такой, спокойный, постепенно </w:t>
      </w:r>
      <w:proofErr w:type="spellStart"/>
      <w:r w:rsidRPr="00775FEF">
        <w:rPr>
          <w:rFonts w:ascii="Franklin Gothic Book" w:hAnsi="Franklin Gothic Book" w:cs="Arial"/>
          <w:color w:val="000000"/>
          <w:sz w:val="24"/>
          <w:szCs w:val="24"/>
        </w:rPr>
        <w:t>подзатягивает</w:t>
      </w:r>
      <w:proofErr w:type="spellEnd"/>
      <w:r w:rsidRPr="00775FEF">
        <w:rPr>
          <w:rFonts w:ascii="Franklin Gothic Book" w:hAnsi="Franklin Gothic Book" w:cs="Arial"/>
          <w:color w:val="000000"/>
          <w:sz w:val="24"/>
          <w:szCs w:val="24"/>
        </w:rPr>
        <w:t xml:space="preserve">. Там нет </w:t>
      </w:r>
      <w:proofErr w:type="spellStart"/>
      <w:r w:rsidRPr="00775FEF">
        <w:rPr>
          <w:rFonts w:ascii="Franklin Gothic Book" w:hAnsi="Franklin Gothic Book" w:cs="Arial"/>
          <w:color w:val="000000"/>
          <w:sz w:val="24"/>
          <w:szCs w:val="24"/>
        </w:rPr>
        <w:t>экшенов</w:t>
      </w:r>
      <w:proofErr w:type="spellEnd"/>
      <w:r w:rsidRPr="00775FEF">
        <w:rPr>
          <w:rFonts w:ascii="Franklin Gothic Book" w:hAnsi="Franklin Gothic Book" w:cs="Arial"/>
          <w:color w:val="000000"/>
          <w:sz w:val="24"/>
          <w:szCs w:val="24"/>
        </w:rPr>
        <w:t xml:space="preserve">, стреляют направо-налево, такого там нет. Там все постепенно, по нарастающей. Ее вызывают на допросы. Где-то со второй серии стало уже </w:t>
      </w:r>
      <w:proofErr w:type="spellStart"/>
      <w:r w:rsidRPr="00775FEF">
        <w:rPr>
          <w:rFonts w:ascii="Franklin Gothic Book" w:hAnsi="Franklin Gothic Book" w:cs="Arial"/>
          <w:color w:val="000000"/>
          <w:sz w:val="24"/>
          <w:szCs w:val="24"/>
        </w:rPr>
        <w:t>подзатягивать</w:t>
      </w:r>
      <w:proofErr w:type="spellEnd"/>
      <w:r w:rsidRPr="00775FEF">
        <w:rPr>
          <w:rFonts w:ascii="Franklin Gothic Book" w:hAnsi="Franklin Gothic Book" w:cs="Arial"/>
          <w:color w:val="000000"/>
          <w:sz w:val="24"/>
          <w:szCs w:val="24"/>
        </w:rPr>
        <w:t>, да. Нет, и первая. Как то все по наступающей.</w:t>
      </w:r>
    </w:p>
    <w:p w14:paraId="4D49975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Спасибо. Я сейчас вас попрошу задуматься на несколько секунд и одной фразой сформулировать основную идею этого сериала. Прям одной фразой, не растекаясь мыслью по древу. Сможете?</w:t>
      </w:r>
    </w:p>
    <w:p w14:paraId="1B401D6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Оксана: </w:t>
      </w:r>
      <w:r w:rsidRPr="00775FEF">
        <w:rPr>
          <w:rFonts w:ascii="Franklin Gothic Book" w:hAnsi="Franklin Gothic Book" w:cs="Arial"/>
          <w:color w:val="000000"/>
          <w:sz w:val="24"/>
          <w:szCs w:val="24"/>
        </w:rPr>
        <w:t>Агитация.</w:t>
      </w:r>
    </w:p>
    <w:p w14:paraId="05B3E93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Агитация кого, чего?</w:t>
      </w:r>
    </w:p>
    <w:p w14:paraId="620751D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Оксана: </w:t>
      </w:r>
      <w:r w:rsidRPr="00775FEF">
        <w:rPr>
          <w:rFonts w:ascii="Franklin Gothic Book" w:hAnsi="Franklin Gothic Book" w:cs="Arial"/>
          <w:color w:val="000000"/>
          <w:sz w:val="24"/>
          <w:szCs w:val="24"/>
        </w:rPr>
        <w:t>Политики, всего.</w:t>
      </w:r>
    </w:p>
    <w:p w14:paraId="4DDBF4B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Кто агитирует кого?</w:t>
      </w:r>
    </w:p>
    <w:p w14:paraId="0A48904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Оксана: </w:t>
      </w:r>
      <w:r w:rsidRPr="00775FEF">
        <w:rPr>
          <w:rFonts w:ascii="Franklin Gothic Book" w:hAnsi="Franklin Gothic Book" w:cs="Arial"/>
          <w:color w:val="000000"/>
          <w:sz w:val="24"/>
          <w:szCs w:val="24"/>
        </w:rPr>
        <w:t>Ой, я не знаю. И Америку, и Россию. И нас, и их, и всех. Агитация. Одно слово. Пропаганда!</w:t>
      </w:r>
    </w:p>
    <w:p w14:paraId="1CD41F0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Агитация, пропаганда. Поехали дальше. Александр?</w:t>
      </w:r>
    </w:p>
    <w:p w14:paraId="10B6451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 xml:space="preserve">Любовь к Родине, у них своя, у нас своя. Плюс это разность абсолютная. Духовность у нас и </w:t>
      </w:r>
      <w:proofErr w:type="spellStart"/>
      <w:r w:rsidRPr="00775FEF">
        <w:rPr>
          <w:rFonts w:ascii="Franklin Gothic Book" w:hAnsi="Franklin Gothic Book" w:cs="Arial"/>
          <w:color w:val="000000"/>
          <w:sz w:val="24"/>
          <w:szCs w:val="24"/>
        </w:rPr>
        <w:t>бездуховность</w:t>
      </w:r>
      <w:proofErr w:type="spellEnd"/>
      <w:r w:rsidRPr="00775FEF">
        <w:rPr>
          <w:rFonts w:ascii="Franklin Gothic Book" w:hAnsi="Franklin Gothic Book" w:cs="Arial"/>
          <w:color w:val="000000"/>
          <w:sz w:val="24"/>
          <w:szCs w:val="24"/>
        </w:rPr>
        <w:t xml:space="preserve"> у них.</w:t>
      </w:r>
    </w:p>
    <w:p w14:paraId="3B84D05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Лиля?</w:t>
      </w:r>
    </w:p>
    <w:p w14:paraId="71390BF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Лилия: </w:t>
      </w:r>
      <w:r w:rsidRPr="00775FEF">
        <w:rPr>
          <w:rFonts w:ascii="Franklin Gothic Book" w:hAnsi="Franklin Gothic Book" w:cs="Arial"/>
          <w:color w:val="000000"/>
          <w:sz w:val="24"/>
          <w:szCs w:val="24"/>
        </w:rPr>
        <w:t>Я, наверное, не соглашусь.</w:t>
      </w:r>
    </w:p>
    <w:p w14:paraId="348D00B0"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Не надо соглашаться, сформулируйте, что вы увидели, основную мысль.</w:t>
      </w:r>
    </w:p>
    <w:p w14:paraId="2060207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Лилия: </w:t>
      </w:r>
      <w:r w:rsidRPr="00775FEF">
        <w:rPr>
          <w:rFonts w:ascii="Franklin Gothic Book" w:hAnsi="Franklin Gothic Book" w:cs="Arial"/>
          <w:color w:val="000000"/>
          <w:sz w:val="24"/>
          <w:szCs w:val="24"/>
        </w:rPr>
        <w:t>Духовность и святость веры во Всевышнего, который поможет в любых ситуациях, даже в тюрьмах. </w:t>
      </w:r>
    </w:p>
    <w:p w14:paraId="22C9C4A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Юрий?</w:t>
      </w:r>
    </w:p>
    <w:p w14:paraId="318B061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Юрий: </w:t>
      </w:r>
      <w:r w:rsidRPr="00775FEF">
        <w:rPr>
          <w:rFonts w:ascii="Franklin Gothic Book" w:hAnsi="Franklin Gothic Book" w:cs="Arial"/>
          <w:color w:val="000000"/>
          <w:sz w:val="24"/>
          <w:szCs w:val="24"/>
        </w:rPr>
        <w:t>Преобладание духовного над материальным. Там даже главная героиня перед священником не изменилась, не сломалась. Момент показан четко.</w:t>
      </w:r>
    </w:p>
    <w:p w14:paraId="3D74EFF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Ольга?</w:t>
      </w:r>
    </w:p>
    <w:p w14:paraId="4A26307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Ольга: </w:t>
      </w:r>
      <w:r w:rsidRPr="00775FEF">
        <w:rPr>
          <w:rFonts w:ascii="Franklin Gothic Book" w:hAnsi="Franklin Gothic Book" w:cs="Arial"/>
          <w:color w:val="000000"/>
          <w:sz w:val="24"/>
          <w:szCs w:val="24"/>
        </w:rPr>
        <w:t>Все супергерои живут в России.</w:t>
      </w:r>
    </w:p>
    <w:p w14:paraId="361D3FD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Мария?</w:t>
      </w:r>
    </w:p>
    <w:p w14:paraId="1B27A87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Мария: </w:t>
      </w:r>
      <w:r w:rsidRPr="00775FEF">
        <w:rPr>
          <w:rFonts w:ascii="Franklin Gothic Book" w:hAnsi="Franklin Gothic Book" w:cs="Arial"/>
          <w:color w:val="000000"/>
          <w:sz w:val="24"/>
          <w:szCs w:val="24"/>
        </w:rPr>
        <w:t>У меня лично идея отразилась как человечность, в принципе, поступков героини, наверное.</w:t>
      </w:r>
    </w:p>
    <w:p w14:paraId="5B7703B8"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Екатерина?</w:t>
      </w:r>
    </w:p>
    <w:p w14:paraId="7FD69AE8"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Екатерина: </w:t>
      </w:r>
      <w:r w:rsidRPr="00775FEF">
        <w:rPr>
          <w:rFonts w:ascii="Franklin Gothic Book" w:hAnsi="Franklin Gothic Book" w:cs="Arial"/>
          <w:color w:val="000000"/>
          <w:sz w:val="24"/>
          <w:szCs w:val="24"/>
        </w:rPr>
        <w:t>Пропаганда российского патриотизма. Российского, хочу подчеркнуть.</w:t>
      </w:r>
    </w:p>
    <w:p w14:paraId="6701BA2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Иван?</w:t>
      </w:r>
    </w:p>
    <w:p w14:paraId="484F5E6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Иван: </w:t>
      </w:r>
      <w:r w:rsidRPr="00775FEF">
        <w:rPr>
          <w:rFonts w:ascii="Franklin Gothic Book" w:hAnsi="Franklin Gothic Book" w:cs="Arial"/>
          <w:color w:val="000000"/>
          <w:sz w:val="24"/>
          <w:szCs w:val="24"/>
        </w:rPr>
        <w:t>Пусть будет пропаганда, да.</w:t>
      </w:r>
    </w:p>
    <w:p w14:paraId="27E4A4E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Чего?</w:t>
      </w:r>
    </w:p>
    <w:p w14:paraId="099605F6"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Иван: </w:t>
      </w:r>
      <w:r w:rsidRPr="00775FEF">
        <w:rPr>
          <w:rFonts w:ascii="Franklin Gothic Book" w:hAnsi="Franklin Gothic Book" w:cs="Arial"/>
          <w:color w:val="000000"/>
          <w:sz w:val="24"/>
          <w:szCs w:val="24"/>
        </w:rPr>
        <w:t>Преобладающего российского патриотизма над западным патриотизмом прогнившим, что не факт. Натянутая реклама идейной России.</w:t>
      </w:r>
    </w:p>
    <w:p w14:paraId="5B6F670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Максим, основная мысль?</w:t>
      </w:r>
    </w:p>
    <w:p w14:paraId="5BCFC43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Максим: </w:t>
      </w:r>
      <w:r w:rsidRPr="00775FEF">
        <w:rPr>
          <w:rFonts w:ascii="Franklin Gothic Book" w:hAnsi="Franklin Gothic Book" w:cs="Arial"/>
          <w:color w:val="000000"/>
          <w:sz w:val="24"/>
          <w:szCs w:val="24"/>
        </w:rPr>
        <w:t>Тут много уже сказали, что я хотел сказать. Тогда я скажу, наверное, что хотели показать, что простые люди в Америке и в России, у них те же проблемы, и они такие же, грубо говоря. И у них тоже многонациональное государство, как у нас.</w:t>
      </w:r>
    </w:p>
    <w:p w14:paraId="4CA761E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Оксану не спросили. Или спросили?</w:t>
      </w:r>
    </w:p>
    <w:p w14:paraId="4C6482C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Оксана: </w:t>
      </w:r>
      <w:r w:rsidRPr="00775FEF">
        <w:rPr>
          <w:rFonts w:ascii="Franklin Gothic Book" w:hAnsi="Franklin Gothic Book" w:cs="Arial"/>
          <w:color w:val="000000"/>
          <w:sz w:val="24"/>
          <w:szCs w:val="24"/>
        </w:rPr>
        <w:t>Я уже сказала!</w:t>
      </w:r>
    </w:p>
    <w:p w14:paraId="46FB248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Она первая сказала! Я запомнила.</w:t>
      </w:r>
    </w:p>
    <w:p w14:paraId="2BB4328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Оксана: </w:t>
      </w:r>
      <w:r w:rsidRPr="00775FEF">
        <w:rPr>
          <w:rFonts w:ascii="Franklin Gothic Book" w:hAnsi="Franklin Gothic Book" w:cs="Arial"/>
          <w:color w:val="000000"/>
          <w:sz w:val="24"/>
          <w:szCs w:val="24"/>
        </w:rPr>
        <w:t>Это прям сильное такое ощущение, что прям эта картинка все 8 серий идет.</w:t>
      </w:r>
    </w:p>
    <w:p w14:paraId="3B02E0F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Модератор: Смотрите, в целом большинство из нас фильм захватил. И мы в начале говорили, и я так поняла, может, конечно, я ошибаюсь, но по предварительным беседам с вами, что вам очень понравилась вот такая </w:t>
      </w:r>
      <w:proofErr w:type="spellStart"/>
      <w:r w:rsidRPr="00775FEF">
        <w:rPr>
          <w:rFonts w:ascii="Franklin Gothic Book" w:hAnsi="Franklin Gothic Book" w:cs="Arial"/>
          <w:b/>
          <w:bCs/>
          <w:color w:val="000000"/>
          <w:sz w:val="24"/>
          <w:szCs w:val="24"/>
        </w:rPr>
        <w:t>многоходовочность</w:t>
      </w:r>
      <w:proofErr w:type="spellEnd"/>
      <w:r w:rsidRPr="00775FEF">
        <w:rPr>
          <w:rFonts w:ascii="Franklin Gothic Book" w:hAnsi="Franklin Gothic Book" w:cs="Arial"/>
          <w:b/>
          <w:bCs/>
          <w:color w:val="000000"/>
          <w:sz w:val="24"/>
          <w:szCs w:val="24"/>
        </w:rPr>
        <w:t>, количество каких-то сюжетных линий, которые развивались в этом сериале. Правильно я поняла?</w:t>
      </w:r>
    </w:p>
    <w:p w14:paraId="787E77D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Лилия: </w:t>
      </w:r>
      <w:r w:rsidRPr="00775FEF">
        <w:rPr>
          <w:rFonts w:ascii="Franklin Gothic Book" w:hAnsi="Franklin Gothic Book" w:cs="Arial"/>
          <w:color w:val="000000"/>
          <w:sz w:val="24"/>
          <w:szCs w:val="24"/>
        </w:rPr>
        <w:t>Да.</w:t>
      </w:r>
    </w:p>
    <w:p w14:paraId="26C77D5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Периодически они пропадали, эти линии. Этот маньяк-то пропал потом.</w:t>
      </w:r>
    </w:p>
    <w:p w14:paraId="4E1F77F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Мария: </w:t>
      </w:r>
      <w:r w:rsidRPr="00775FEF">
        <w:rPr>
          <w:rFonts w:ascii="Franklin Gothic Book" w:hAnsi="Franklin Gothic Book" w:cs="Arial"/>
          <w:color w:val="000000"/>
          <w:sz w:val="24"/>
          <w:szCs w:val="24"/>
        </w:rPr>
        <w:t>Это очень жаль. Хотелось бы, чтобы они по количеству шли вровень. Сюжетные линии если запускаете, то тогда примерно уделяйте им одно время.</w:t>
      </w:r>
    </w:p>
    <w:p w14:paraId="284971D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Скажите, пожалуйста, насколько было интересно следить именно за сюжетом, и по какой причине?</w:t>
      </w:r>
    </w:p>
    <w:p w14:paraId="24A1AA7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Оксана: </w:t>
      </w:r>
      <w:r w:rsidRPr="00775FEF">
        <w:rPr>
          <w:rFonts w:ascii="Franklin Gothic Book" w:hAnsi="Franklin Gothic Book" w:cs="Arial"/>
          <w:color w:val="000000"/>
          <w:sz w:val="24"/>
          <w:szCs w:val="24"/>
        </w:rPr>
        <w:t>Я ждала маньяка всё, весь фильм. А его не было и не было.</w:t>
      </w:r>
    </w:p>
    <w:p w14:paraId="69154AC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Максим: </w:t>
      </w:r>
      <w:r w:rsidRPr="00775FEF">
        <w:rPr>
          <w:rFonts w:ascii="Franklin Gothic Book" w:hAnsi="Franklin Gothic Book" w:cs="Arial"/>
          <w:color w:val="000000"/>
          <w:sz w:val="24"/>
          <w:szCs w:val="24"/>
        </w:rPr>
        <w:t xml:space="preserve">Для меня интересно было ее все-таки осудят или не осудят. Вот это все-таки </w:t>
      </w:r>
      <w:proofErr w:type="spellStart"/>
      <w:r w:rsidRPr="00775FEF">
        <w:rPr>
          <w:rFonts w:ascii="Franklin Gothic Book" w:hAnsi="Franklin Gothic Book" w:cs="Arial"/>
          <w:color w:val="000000"/>
          <w:sz w:val="24"/>
          <w:szCs w:val="24"/>
        </w:rPr>
        <w:t>подзатянуто</w:t>
      </w:r>
      <w:proofErr w:type="spellEnd"/>
      <w:r w:rsidRPr="00775FEF">
        <w:rPr>
          <w:rFonts w:ascii="Franklin Gothic Book" w:hAnsi="Franklin Gothic Book" w:cs="Arial"/>
          <w:color w:val="000000"/>
          <w:sz w:val="24"/>
          <w:szCs w:val="24"/>
        </w:rPr>
        <w:t xml:space="preserve"> с тюрьмой, эти допросы все время, постоянно их повторяют, показывают. Интересно было в итоге, как ее, обменяют или не обменяют, или посадят. Она для меня была первостепенна. Для меня маньяк был как-то сам по себе.</w:t>
      </w:r>
    </w:p>
    <w:p w14:paraId="70E2B34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Екатерина: </w:t>
      </w:r>
      <w:r w:rsidRPr="00775FEF">
        <w:rPr>
          <w:rFonts w:ascii="Franklin Gothic Book" w:hAnsi="Franklin Gothic Book" w:cs="Arial"/>
          <w:color w:val="000000"/>
          <w:sz w:val="24"/>
          <w:szCs w:val="24"/>
        </w:rPr>
        <w:t xml:space="preserve">С </w:t>
      </w:r>
      <w:proofErr w:type="spellStart"/>
      <w:r w:rsidRPr="00775FEF">
        <w:rPr>
          <w:rFonts w:ascii="Franklin Gothic Book" w:hAnsi="Franklin Gothic Book" w:cs="Arial"/>
          <w:color w:val="000000"/>
          <w:sz w:val="24"/>
          <w:szCs w:val="24"/>
        </w:rPr>
        <w:t>геями</w:t>
      </w:r>
      <w:proofErr w:type="spellEnd"/>
      <w:r w:rsidRPr="00775FEF">
        <w:rPr>
          <w:rFonts w:ascii="Franklin Gothic Book" w:hAnsi="Franklin Gothic Book" w:cs="Arial"/>
          <w:color w:val="000000"/>
          <w:sz w:val="24"/>
          <w:szCs w:val="24"/>
        </w:rPr>
        <w:t xml:space="preserve"> я вообще ничего не поняла.</w:t>
      </w:r>
    </w:p>
    <w:p w14:paraId="44053FE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Почему?</w:t>
      </w:r>
    </w:p>
    <w:p w14:paraId="1870697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Екатерина: </w:t>
      </w:r>
      <w:r w:rsidRPr="00775FEF">
        <w:rPr>
          <w:rFonts w:ascii="Franklin Gothic Book" w:hAnsi="Franklin Gothic Book" w:cs="Arial"/>
          <w:color w:val="000000"/>
          <w:sz w:val="24"/>
          <w:szCs w:val="24"/>
        </w:rPr>
        <w:t>Не показали, что за фотографии ему показывали, я так и не поняла.</w:t>
      </w:r>
    </w:p>
    <w:p w14:paraId="2B8BB69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Мария: </w:t>
      </w:r>
      <w:r w:rsidRPr="00775FEF">
        <w:rPr>
          <w:rFonts w:ascii="Franklin Gothic Book" w:hAnsi="Franklin Gothic Book" w:cs="Arial"/>
          <w:color w:val="000000"/>
          <w:sz w:val="24"/>
          <w:szCs w:val="24"/>
        </w:rPr>
        <w:t>А, шантаж.</w:t>
      </w:r>
    </w:p>
    <w:p w14:paraId="29E8214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Екатерина: </w:t>
      </w:r>
      <w:r w:rsidRPr="00775FEF">
        <w:rPr>
          <w:rFonts w:ascii="Franklin Gothic Book" w:hAnsi="Franklin Gothic Book" w:cs="Arial"/>
          <w:color w:val="000000"/>
          <w:sz w:val="24"/>
          <w:szCs w:val="24"/>
        </w:rPr>
        <w:t>Что там было на этих фото?</w:t>
      </w:r>
    </w:p>
    <w:p w14:paraId="4950C47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Там были влиятельные люди, с которыми спал, видимо, его партнер.</w:t>
      </w:r>
    </w:p>
    <w:p w14:paraId="3A8E84EA" w14:textId="3E7F1D5B"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Максим: </w:t>
      </w:r>
      <w:r w:rsidRPr="00775FEF">
        <w:rPr>
          <w:rFonts w:ascii="Franklin Gothic Book" w:hAnsi="Franklin Gothic Book" w:cs="Arial"/>
          <w:color w:val="000000"/>
          <w:sz w:val="24"/>
          <w:szCs w:val="24"/>
        </w:rPr>
        <w:t xml:space="preserve">Мне кажется, он потом в конце сказал, что вот, </w:t>
      </w:r>
      <w:r w:rsidR="00504AEF">
        <w:rPr>
          <w:rFonts w:ascii="Franklin Gothic Book" w:hAnsi="Franklin Gothic Book" w:cs="Arial"/>
          <w:color w:val="000000"/>
          <w:sz w:val="24"/>
          <w:szCs w:val="24"/>
        </w:rPr>
        <w:t>«</w:t>
      </w:r>
      <w:r w:rsidRPr="00775FEF">
        <w:rPr>
          <w:rFonts w:ascii="Franklin Gothic Book" w:hAnsi="Franklin Gothic Book" w:cs="Arial"/>
          <w:color w:val="000000"/>
          <w:sz w:val="24"/>
          <w:szCs w:val="24"/>
        </w:rPr>
        <w:t>я переспал с тем-то, чтобы ты пролез в Вашингтон</w:t>
      </w:r>
      <w:r w:rsidR="00504AEF">
        <w:rPr>
          <w:rFonts w:ascii="Franklin Gothic Book" w:hAnsi="Franklin Gothic Book" w:cs="Arial"/>
          <w:color w:val="000000"/>
          <w:sz w:val="24"/>
          <w:szCs w:val="24"/>
        </w:rPr>
        <w:t>»</w:t>
      </w:r>
      <w:r w:rsidRPr="00775FEF">
        <w:rPr>
          <w:rFonts w:ascii="Franklin Gothic Book" w:hAnsi="Franklin Gothic Book" w:cs="Arial"/>
          <w:color w:val="000000"/>
          <w:sz w:val="24"/>
          <w:szCs w:val="24"/>
        </w:rPr>
        <w:t>, так же было?</w:t>
      </w:r>
    </w:p>
    <w:p w14:paraId="088DE3D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Екатерина:</w:t>
      </w:r>
      <w:r w:rsidRPr="00775FEF">
        <w:rPr>
          <w:rFonts w:ascii="Franklin Gothic Book" w:hAnsi="Franklin Gothic Book" w:cs="Arial"/>
          <w:color w:val="000000"/>
          <w:sz w:val="24"/>
          <w:szCs w:val="24"/>
        </w:rPr>
        <w:t xml:space="preserve"> А я это вообще не поняла.</w:t>
      </w:r>
    </w:p>
    <w:p w14:paraId="466B93D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Были ли какие-то неинтересные сюжетные линии, за которыми было совершенно неинтересно наблюдать, и вообще, может быть, они были лишние здесь?</w:t>
      </w:r>
    </w:p>
    <w:p w14:paraId="281370EE" w14:textId="49B5614B"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Ольга: </w:t>
      </w:r>
      <w:r w:rsidRPr="00775FEF">
        <w:rPr>
          <w:rFonts w:ascii="Franklin Gothic Book" w:hAnsi="Franklin Gothic Book" w:cs="Arial"/>
          <w:color w:val="000000"/>
          <w:sz w:val="24"/>
          <w:szCs w:val="24"/>
        </w:rPr>
        <w:t xml:space="preserve">Вот эти вырезки в тюрьме, которые не очень красивые, </w:t>
      </w:r>
      <w:proofErr w:type="spellStart"/>
      <w:r w:rsidRPr="00775FEF">
        <w:rPr>
          <w:rFonts w:ascii="Franklin Gothic Book" w:hAnsi="Franklin Gothic Book" w:cs="Arial"/>
          <w:color w:val="000000"/>
          <w:sz w:val="24"/>
          <w:szCs w:val="24"/>
        </w:rPr>
        <w:t>Кристен</w:t>
      </w:r>
      <w:proofErr w:type="spellEnd"/>
      <w:r w:rsidRPr="00775FEF">
        <w:rPr>
          <w:rFonts w:ascii="Franklin Gothic Book" w:hAnsi="Franklin Gothic Book" w:cs="Arial"/>
          <w:color w:val="000000"/>
          <w:sz w:val="24"/>
          <w:szCs w:val="24"/>
        </w:rPr>
        <w:t xml:space="preserve"> Стюарт раздевается, очень страшно, честно. Вообще. Актриса сама по себе прям</w:t>
      </w:r>
      <w:r w:rsidR="00111870">
        <w:rPr>
          <w:rFonts w:ascii="Franklin Gothic Book" w:hAnsi="Franklin Gothic Book" w:cs="Arial"/>
          <w:color w:val="000000"/>
          <w:sz w:val="24"/>
          <w:szCs w:val="24"/>
        </w:rPr>
        <w:t xml:space="preserve"> </w:t>
      </w:r>
      <w:r w:rsidRPr="00775FEF">
        <w:rPr>
          <w:rFonts w:ascii="Franklin Gothic Book" w:hAnsi="Franklin Gothic Book" w:cs="Arial"/>
          <w:color w:val="000000"/>
          <w:sz w:val="24"/>
          <w:szCs w:val="24"/>
        </w:rPr>
        <w:t>очень страшная, а когда она раздевается, это еще страшнее. Как-то не очень верится, что она является голливудской звездой-красоткой. Надо было актрису выбрать более какую-то. Она же там одна, по-моему, выходит в конце концов? Как она информацию добывает? Поэтому не совсем состыковка происходит. Может быть, они подбирали… кто там эта красотка, как ее зовут?</w:t>
      </w:r>
    </w:p>
    <w:p w14:paraId="0CE01B6D"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Максим:</w:t>
      </w:r>
      <w:r w:rsidRPr="00775FEF">
        <w:rPr>
          <w:rFonts w:ascii="Franklin Gothic Book" w:hAnsi="Franklin Gothic Book" w:cs="Arial"/>
          <w:color w:val="000000"/>
          <w:sz w:val="24"/>
          <w:szCs w:val="24"/>
        </w:rPr>
        <w:t xml:space="preserve"> Мария Лопатина.</w:t>
      </w:r>
    </w:p>
    <w:p w14:paraId="0C88EA96" w14:textId="6F75B9D6"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Ольга:</w:t>
      </w:r>
      <w:r w:rsidRPr="00775FEF">
        <w:rPr>
          <w:rFonts w:ascii="Franklin Gothic Book" w:hAnsi="Franklin Gothic Book" w:cs="Arial"/>
          <w:color w:val="000000"/>
          <w:sz w:val="24"/>
          <w:szCs w:val="24"/>
        </w:rPr>
        <w:t xml:space="preserve"> Нет, не Лопатина! А </w:t>
      </w:r>
      <w:r w:rsidR="00504AEF">
        <w:rPr>
          <w:rFonts w:ascii="Franklin Gothic Book" w:hAnsi="Franklin Gothic Book" w:cs="Arial"/>
          <w:color w:val="000000"/>
          <w:sz w:val="24"/>
          <w:szCs w:val="24"/>
        </w:rPr>
        <w:t>«</w:t>
      </w:r>
      <w:r w:rsidRPr="00775FEF">
        <w:rPr>
          <w:rFonts w:ascii="Franklin Gothic Book" w:hAnsi="Franklin Gothic Book" w:cs="Arial"/>
          <w:color w:val="000000"/>
          <w:sz w:val="24"/>
          <w:szCs w:val="24"/>
        </w:rPr>
        <w:t>Красотка</w:t>
      </w:r>
      <w:r w:rsidR="00504AEF">
        <w:rPr>
          <w:rFonts w:ascii="Franklin Gothic Book" w:hAnsi="Franklin Gothic Book" w:cs="Arial"/>
          <w:color w:val="000000"/>
          <w:sz w:val="24"/>
          <w:szCs w:val="24"/>
        </w:rPr>
        <w:t>»</w:t>
      </w:r>
      <w:r w:rsidRPr="00775FEF">
        <w:rPr>
          <w:rFonts w:ascii="Franklin Gothic Book" w:hAnsi="Franklin Gothic Book" w:cs="Arial"/>
          <w:color w:val="000000"/>
          <w:sz w:val="24"/>
          <w:szCs w:val="24"/>
        </w:rPr>
        <w:t>. Джулия Робертс. </w:t>
      </w:r>
    </w:p>
    <w:p w14:paraId="7B9C22A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Мария:</w:t>
      </w:r>
      <w:r w:rsidRPr="00775FEF">
        <w:rPr>
          <w:rFonts w:ascii="Franklin Gothic Book" w:hAnsi="Franklin Gothic Book" w:cs="Arial"/>
          <w:color w:val="000000"/>
          <w:sz w:val="24"/>
          <w:szCs w:val="24"/>
        </w:rPr>
        <w:t xml:space="preserve"> Но они подбирали похожую по типажу на Марию </w:t>
      </w:r>
      <w:proofErr w:type="spellStart"/>
      <w:r w:rsidRPr="00775FEF">
        <w:rPr>
          <w:rFonts w:ascii="Franklin Gothic Book" w:hAnsi="Franklin Gothic Book" w:cs="Arial"/>
          <w:color w:val="000000"/>
          <w:sz w:val="24"/>
          <w:szCs w:val="24"/>
        </w:rPr>
        <w:t>Бутину</w:t>
      </w:r>
      <w:proofErr w:type="spellEnd"/>
      <w:r w:rsidRPr="00775FEF">
        <w:rPr>
          <w:rFonts w:ascii="Franklin Gothic Book" w:hAnsi="Franklin Gothic Book" w:cs="Arial"/>
          <w:color w:val="000000"/>
          <w:sz w:val="24"/>
          <w:szCs w:val="24"/>
        </w:rPr>
        <w:t>, все-таки.</w:t>
      </w:r>
    </w:p>
    <w:p w14:paraId="2FE965C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Мы сейчас про сюжет. Что неинтересно было смотреть?</w:t>
      </w:r>
    </w:p>
    <w:p w14:paraId="27F2AE0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Иван: </w:t>
      </w:r>
      <w:proofErr w:type="spellStart"/>
      <w:r w:rsidRPr="00775FEF">
        <w:rPr>
          <w:rFonts w:ascii="Franklin Gothic Book" w:hAnsi="Franklin Gothic Book" w:cs="Arial"/>
          <w:color w:val="000000"/>
          <w:sz w:val="24"/>
          <w:szCs w:val="24"/>
        </w:rPr>
        <w:t>Подзатянутые</w:t>
      </w:r>
      <w:proofErr w:type="spellEnd"/>
      <w:r w:rsidRPr="00775FEF">
        <w:rPr>
          <w:rFonts w:ascii="Franklin Gothic Book" w:hAnsi="Franklin Gothic Book" w:cs="Arial"/>
          <w:color w:val="000000"/>
          <w:sz w:val="24"/>
          <w:szCs w:val="24"/>
        </w:rPr>
        <w:t xml:space="preserve"> допросы, скучные совершенно.</w:t>
      </w:r>
    </w:p>
    <w:p w14:paraId="240C275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Оксана:</w:t>
      </w:r>
      <w:r w:rsidRPr="00775FEF">
        <w:rPr>
          <w:rFonts w:ascii="Franklin Gothic Book" w:hAnsi="Franklin Gothic Book" w:cs="Arial"/>
          <w:color w:val="000000"/>
          <w:sz w:val="24"/>
          <w:szCs w:val="24"/>
        </w:rPr>
        <w:t xml:space="preserve"> Скучные допросы, скучно, как вот эти приходили адвокаты, которые бесплатно работают. Как это они там бесплатно работают, и где они? Это прям сказка! Сказочно! Мне хотелось переключить, потому что…</w:t>
      </w:r>
    </w:p>
    <w:p w14:paraId="014E807D"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Максим: </w:t>
      </w:r>
      <w:r w:rsidRPr="00775FEF">
        <w:rPr>
          <w:rFonts w:ascii="Franklin Gothic Book" w:hAnsi="Franklin Gothic Book" w:cs="Arial"/>
          <w:color w:val="000000"/>
          <w:sz w:val="24"/>
          <w:szCs w:val="24"/>
        </w:rPr>
        <w:t>Бесплатно, потому что такое громкое дело. У них там реклама будет на века. Есть такое, да. Это же пиар!</w:t>
      </w:r>
    </w:p>
    <w:p w14:paraId="3BA3F841" w14:textId="2E9C7204"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Юрий:</w:t>
      </w:r>
      <w:r w:rsidRPr="00775FEF">
        <w:rPr>
          <w:rFonts w:ascii="Franklin Gothic Book" w:hAnsi="Franklin Gothic Book" w:cs="Arial"/>
          <w:color w:val="000000"/>
          <w:sz w:val="24"/>
          <w:szCs w:val="24"/>
        </w:rPr>
        <w:t xml:space="preserve"> И в некоторых государствах реально есть адвокаты, которые</w:t>
      </w:r>
      <w:r w:rsidR="00111870">
        <w:rPr>
          <w:rFonts w:ascii="Franklin Gothic Book" w:hAnsi="Franklin Gothic Book" w:cs="Arial"/>
          <w:color w:val="000000"/>
          <w:sz w:val="24"/>
          <w:szCs w:val="24"/>
        </w:rPr>
        <w:t xml:space="preserve"> </w:t>
      </w:r>
      <w:r w:rsidRPr="00775FEF">
        <w:rPr>
          <w:rFonts w:ascii="Franklin Gothic Book" w:hAnsi="Franklin Gothic Book" w:cs="Arial"/>
          <w:color w:val="000000"/>
          <w:sz w:val="24"/>
          <w:szCs w:val="24"/>
        </w:rPr>
        <w:t>работают ради денег.</w:t>
      </w:r>
    </w:p>
    <w:p w14:paraId="1C779BF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Александр:</w:t>
      </w:r>
      <w:r w:rsidRPr="00775FEF">
        <w:rPr>
          <w:rFonts w:ascii="Franklin Gothic Book" w:hAnsi="Franklin Gothic Book" w:cs="Arial"/>
          <w:color w:val="000000"/>
          <w:sz w:val="24"/>
          <w:szCs w:val="24"/>
        </w:rPr>
        <w:t xml:space="preserve"> На самом деле, трудно вспомнить, где, какие.</w:t>
      </w:r>
    </w:p>
    <w:p w14:paraId="33A773E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Максим: </w:t>
      </w:r>
      <w:r w:rsidRPr="00775FEF">
        <w:rPr>
          <w:rFonts w:ascii="Franklin Gothic Book" w:hAnsi="Franklin Gothic Book" w:cs="Arial"/>
          <w:color w:val="000000"/>
          <w:sz w:val="24"/>
          <w:szCs w:val="24"/>
        </w:rPr>
        <w:t>Государственные защитники есть в каждом полицейском участке.</w:t>
      </w:r>
    </w:p>
    <w:p w14:paraId="3A163398"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Вы мне все про правду. Я вам про кино, а вы мне все про правду.</w:t>
      </w:r>
    </w:p>
    <w:p w14:paraId="00C61D6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Трудно вспомнить лишнее, на самом деле.</w:t>
      </w:r>
    </w:p>
    <w:p w14:paraId="4B636B7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Неинтересные какие-то сюжетные линии, которые совершенно не понравились.</w:t>
      </w:r>
    </w:p>
    <w:p w14:paraId="401F572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Ну, когда вот допросы, они утомительные, но показывают, как все происходило. Допросы вот эти, постоянно вопросы эти ей задают. Это немного утомляло.</w:t>
      </w:r>
    </w:p>
    <w:p w14:paraId="0D604A9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Оксана:</w:t>
      </w:r>
      <w:r w:rsidRPr="00775FEF">
        <w:rPr>
          <w:rFonts w:ascii="Franklin Gothic Book" w:hAnsi="Franklin Gothic Book" w:cs="Arial"/>
          <w:color w:val="000000"/>
          <w:sz w:val="24"/>
          <w:szCs w:val="24"/>
        </w:rPr>
        <w:t xml:space="preserve"> Хочу добавить по поводу того, как сами американцы сказали, вот, она как Дева Мария как святая Мария. Получается, она с таким ангельским… я не знаю, она должна быть такая замученная после карцеров, а она сидит такая свежая и разглагольствует о таком высоком, о философии, просто часами. Это очень затянуто.</w:t>
      </w:r>
    </w:p>
    <w:p w14:paraId="421961C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Русский дух!</w:t>
      </w:r>
    </w:p>
    <w:p w14:paraId="62C83B72" w14:textId="2330C6CC"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Екатерина: </w:t>
      </w:r>
      <w:r w:rsidRPr="00775FEF">
        <w:rPr>
          <w:rFonts w:ascii="Franklin Gothic Book" w:hAnsi="Franklin Gothic Book" w:cs="Arial"/>
          <w:color w:val="000000"/>
          <w:sz w:val="24"/>
          <w:szCs w:val="24"/>
        </w:rPr>
        <w:t>Подождите! Нет! Их готовят! Она разведчица. Не забывайте, что их готовят</w:t>
      </w:r>
      <w:r w:rsidR="00783673">
        <w:rPr>
          <w:rFonts w:ascii="Franklin Gothic Book" w:hAnsi="Franklin Gothic Book" w:cs="Arial"/>
          <w:color w:val="000000"/>
          <w:sz w:val="24"/>
          <w:szCs w:val="24"/>
        </w:rPr>
        <w:t>.</w:t>
      </w:r>
      <w:r w:rsidRPr="00775FEF">
        <w:rPr>
          <w:rFonts w:ascii="Franklin Gothic Book" w:hAnsi="Franklin Gothic Book" w:cs="Arial"/>
          <w:color w:val="000000"/>
          <w:sz w:val="24"/>
          <w:szCs w:val="24"/>
        </w:rPr>
        <w:t xml:space="preserve"> Они профессионалы. А ей дали вот эту сыворотку, а эта сыворотка не сработала. Они умеют это делать, понимаете. Это их работа.</w:t>
      </w:r>
    </w:p>
    <w:p w14:paraId="369D7ACD"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Оксана: </w:t>
      </w:r>
      <w:r w:rsidRPr="00775FEF">
        <w:rPr>
          <w:rFonts w:ascii="Franklin Gothic Book" w:hAnsi="Franklin Gothic Book" w:cs="Arial"/>
          <w:color w:val="000000"/>
          <w:sz w:val="24"/>
          <w:szCs w:val="24"/>
        </w:rPr>
        <w:t xml:space="preserve">Я говорю с точки зрения, допустим, тех людей, которые смотрят </w:t>
      </w:r>
      <w:proofErr w:type="spellStart"/>
      <w:r w:rsidRPr="00775FEF">
        <w:rPr>
          <w:rFonts w:ascii="Franklin Gothic Book" w:hAnsi="Franklin Gothic Book" w:cs="Arial"/>
          <w:color w:val="000000"/>
          <w:sz w:val="24"/>
          <w:szCs w:val="24"/>
        </w:rPr>
        <w:t>зомбо</w:t>
      </w:r>
      <w:proofErr w:type="spellEnd"/>
      <w:r w:rsidRPr="00775FEF">
        <w:rPr>
          <w:rFonts w:ascii="Franklin Gothic Book" w:hAnsi="Franklin Gothic Book" w:cs="Arial"/>
          <w:color w:val="000000"/>
          <w:sz w:val="24"/>
          <w:szCs w:val="24"/>
        </w:rPr>
        <w:t>-ящик, они будут верить до последнего, если они не знают этой истории, они будут верить до последнего, что она не шпионка!</w:t>
      </w:r>
    </w:p>
    <w:p w14:paraId="527CE40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Как вам кажется, какие темы поднимаются в этом сериале? Давайте попробуем сформулировать темы, которые вы увидели в этом сериале.</w:t>
      </w:r>
    </w:p>
    <w:p w14:paraId="1C44234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Патриотизм, однозначно. Очень порадовало.</w:t>
      </w:r>
    </w:p>
    <w:p w14:paraId="7D09381F" w14:textId="14FDF891"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Просто темы перечисляем. Согласны, патриотизм был? Был. Много говорили об</w:t>
      </w:r>
      <w:r w:rsidR="00111870">
        <w:rPr>
          <w:rFonts w:ascii="Franklin Gothic Book" w:hAnsi="Franklin Gothic Book" w:cs="Arial"/>
          <w:b/>
          <w:bCs/>
          <w:color w:val="000000"/>
          <w:sz w:val="24"/>
          <w:szCs w:val="24"/>
        </w:rPr>
        <w:t xml:space="preserve"> </w:t>
      </w:r>
      <w:r w:rsidRPr="00775FEF">
        <w:rPr>
          <w:rFonts w:ascii="Franklin Gothic Book" w:hAnsi="Franklin Gothic Book" w:cs="Arial"/>
          <w:b/>
          <w:bCs/>
          <w:color w:val="000000"/>
          <w:sz w:val="24"/>
          <w:szCs w:val="24"/>
        </w:rPr>
        <w:t>этом. Еще какая тема?</w:t>
      </w:r>
    </w:p>
    <w:p w14:paraId="65BAF05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Мария: </w:t>
      </w:r>
      <w:r w:rsidRPr="00775FEF">
        <w:rPr>
          <w:rFonts w:ascii="Franklin Gothic Book" w:hAnsi="Franklin Gothic Book" w:cs="Arial"/>
          <w:color w:val="000000"/>
          <w:sz w:val="24"/>
          <w:szCs w:val="24"/>
        </w:rPr>
        <w:t>Духовность. </w:t>
      </w:r>
    </w:p>
    <w:p w14:paraId="4FA3868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Иван: </w:t>
      </w:r>
      <w:r w:rsidRPr="00775FEF">
        <w:rPr>
          <w:rFonts w:ascii="Franklin Gothic Book" w:hAnsi="Franklin Gothic Book" w:cs="Arial"/>
          <w:color w:val="000000"/>
          <w:sz w:val="24"/>
          <w:szCs w:val="24"/>
        </w:rPr>
        <w:t>Спецслужбы.</w:t>
      </w:r>
    </w:p>
    <w:p w14:paraId="4F6D077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Оксана:</w:t>
      </w:r>
      <w:r w:rsidRPr="00775FEF">
        <w:rPr>
          <w:rFonts w:ascii="Franklin Gothic Book" w:hAnsi="Franklin Gothic Book" w:cs="Arial"/>
          <w:color w:val="000000"/>
          <w:sz w:val="24"/>
          <w:szCs w:val="24"/>
        </w:rPr>
        <w:t xml:space="preserve"> Разность менталитетов много раз подчеркивалась.</w:t>
      </w:r>
    </w:p>
    <w:p w14:paraId="24C3537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Екатерина: </w:t>
      </w:r>
      <w:r w:rsidRPr="00775FEF">
        <w:rPr>
          <w:rFonts w:ascii="Franklin Gothic Book" w:hAnsi="Franklin Gothic Book" w:cs="Arial"/>
          <w:color w:val="000000"/>
          <w:sz w:val="24"/>
          <w:szCs w:val="24"/>
        </w:rPr>
        <w:t>Бог, вера.</w:t>
      </w:r>
    </w:p>
    <w:p w14:paraId="7464E446"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Иван: </w:t>
      </w:r>
      <w:r w:rsidRPr="00775FEF">
        <w:rPr>
          <w:rFonts w:ascii="Franklin Gothic Book" w:hAnsi="Franklin Gothic Book" w:cs="Arial"/>
          <w:color w:val="000000"/>
          <w:sz w:val="24"/>
          <w:szCs w:val="24"/>
        </w:rPr>
        <w:t>Нравственность.</w:t>
      </w:r>
    </w:p>
    <w:p w14:paraId="5D96438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Екатерина:</w:t>
      </w:r>
      <w:r w:rsidRPr="00775FEF">
        <w:rPr>
          <w:rFonts w:ascii="Franklin Gothic Book" w:hAnsi="Franklin Gothic Book" w:cs="Arial"/>
          <w:color w:val="000000"/>
          <w:sz w:val="24"/>
          <w:szCs w:val="24"/>
        </w:rPr>
        <w:t xml:space="preserve"> Любовь к ближнему.</w:t>
      </w:r>
    </w:p>
    <w:p w14:paraId="68AA1DE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Иван:</w:t>
      </w:r>
      <w:r w:rsidRPr="00775FEF">
        <w:rPr>
          <w:rFonts w:ascii="Franklin Gothic Book" w:hAnsi="Franklin Gothic Book" w:cs="Arial"/>
          <w:color w:val="000000"/>
          <w:sz w:val="24"/>
          <w:szCs w:val="24"/>
        </w:rPr>
        <w:t xml:space="preserve"> Она была с этим аферистом, но из-за того, что он…</w:t>
      </w:r>
    </w:p>
    <w:p w14:paraId="614A5B7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Подождите! Еще какие темы?</w:t>
      </w:r>
    </w:p>
    <w:p w14:paraId="7CA4E788"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Екатерина: </w:t>
      </w:r>
      <w:r w:rsidRPr="00775FEF">
        <w:rPr>
          <w:rFonts w:ascii="Franklin Gothic Book" w:hAnsi="Franklin Gothic Book" w:cs="Arial"/>
          <w:color w:val="000000"/>
          <w:sz w:val="24"/>
          <w:szCs w:val="24"/>
        </w:rPr>
        <w:t>Сочувствие, сопереживание.</w:t>
      </w:r>
    </w:p>
    <w:p w14:paraId="5D5348C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Духовность, сочувствие, сопереживание, это же, наверное, сюда всё?</w:t>
      </w:r>
    </w:p>
    <w:p w14:paraId="5F1C34F0"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Екатерина: </w:t>
      </w:r>
      <w:r w:rsidRPr="00775FEF">
        <w:rPr>
          <w:rFonts w:ascii="Franklin Gothic Book" w:hAnsi="Franklin Gothic Book" w:cs="Arial"/>
          <w:color w:val="000000"/>
          <w:sz w:val="24"/>
          <w:szCs w:val="24"/>
        </w:rPr>
        <w:t>Да, можно одним словом.</w:t>
      </w:r>
    </w:p>
    <w:p w14:paraId="5827C6E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Иван: </w:t>
      </w:r>
      <w:r w:rsidRPr="00775FEF">
        <w:rPr>
          <w:rFonts w:ascii="Franklin Gothic Book" w:hAnsi="Franklin Gothic Book" w:cs="Arial"/>
          <w:color w:val="000000"/>
          <w:sz w:val="24"/>
          <w:szCs w:val="24"/>
        </w:rPr>
        <w:t>Там негры лучше белых показаны в тюрьме.</w:t>
      </w:r>
    </w:p>
    <w:p w14:paraId="0907A04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Это прям такая тема?</w:t>
      </w:r>
    </w:p>
    <w:p w14:paraId="049DB63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Иван: </w:t>
      </w:r>
      <w:r w:rsidRPr="00775FEF">
        <w:rPr>
          <w:rFonts w:ascii="Franklin Gothic Book" w:hAnsi="Franklin Gothic Book" w:cs="Arial"/>
          <w:color w:val="000000"/>
          <w:sz w:val="24"/>
          <w:szCs w:val="24"/>
        </w:rPr>
        <w:t>Ну, почему нет? Загадочная.</w:t>
      </w:r>
    </w:p>
    <w:p w14:paraId="31651D3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Юрий: </w:t>
      </w:r>
      <w:r w:rsidRPr="00775FEF">
        <w:rPr>
          <w:rFonts w:ascii="Franklin Gothic Book" w:hAnsi="Franklin Gothic Book" w:cs="Arial"/>
          <w:color w:val="000000"/>
          <w:sz w:val="24"/>
          <w:szCs w:val="24"/>
        </w:rPr>
        <w:t>Какая тема?</w:t>
      </w:r>
    </w:p>
    <w:p w14:paraId="0F1DFB9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Иван: </w:t>
      </w:r>
      <w:r w:rsidRPr="00775FEF">
        <w:rPr>
          <w:rFonts w:ascii="Franklin Gothic Book" w:hAnsi="Franklin Gothic Book" w:cs="Arial"/>
          <w:color w:val="000000"/>
          <w:sz w:val="24"/>
          <w:szCs w:val="24"/>
        </w:rPr>
        <w:t>Негры лучше белых показаны в фильме.</w:t>
      </w:r>
    </w:p>
    <w:p w14:paraId="0C4A272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Екатерина: </w:t>
      </w:r>
      <w:r w:rsidRPr="00775FEF">
        <w:rPr>
          <w:rFonts w:ascii="Franklin Gothic Book" w:hAnsi="Franklin Gothic Book" w:cs="Arial"/>
          <w:color w:val="000000"/>
          <w:sz w:val="24"/>
          <w:szCs w:val="24"/>
        </w:rPr>
        <w:t>Сильнее, скорее. По силе. Что они там главные.</w:t>
      </w:r>
    </w:p>
    <w:p w14:paraId="13CBCAD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Ольга: </w:t>
      </w:r>
      <w:r w:rsidRPr="00775FEF">
        <w:rPr>
          <w:rFonts w:ascii="Franklin Gothic Book" w:hAnsi="Franklin Gothic Book" w:cs="Arial"/>
          <w:color w:val="000000"/>
          <w:sz w:val="24"/>
          <w:szCs w:val="24"/>
        </w:rPr>
        <w:t>И кстати, получается, вся тюрьма именно они. Почему? Вопрос! Куда делись остальные, непонятно.</w:t>
      </w:r>
    </w:p>
    <w:p w14:paraId="0C31A09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Разность общества американского и в России.</w:t>
      </w:r>
    </w:p>
    <w:p w14:paraId="66EB0F8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Лилия: </w:t>
      </w:r>
      <w:r w:rsidRPr="00775FEF">
        <w:rPr>
          <w:rFonts w:ascii="Franklin Gothic Book" w:hAnsi="Franklin Gothic Book" w:cs="Arial"/>
          <w:color w:val="000000"/>
          <w:sz w:val="24"/>
          <w:szCs w:val="24"/>
        </w:rPr>
        <w:t>Расчетливость.</w:t>
      </w:r>
    </w:p>
    <w:p w14:paraId="62BEC6B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Ольга:</w:t>
      </w:r>
      <w:r w:rsidRPr="00775FEF">
        <w:rPr>
          <w:rFonts w:ascii="Franklin Gothic Book" w:hAnsi="Franklin Gothic Book" w:cs="Arial"/>
          <w:color w:val="000000"/>
          <w:sz w:val="24"/>
          <w:szCs w:val="24"/>
        </w:rPr>
        <w:t xml:space="preserve"> Разность общества и менталитетов, это очень много раз подчеркивалось, что мы разные, американцы и русские.</w:t>
      </w:r>
    </w:p>
    <w:p w14:paraId="4BDA482D"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Абсолютно!</w:t>
      </w:r>
    </w:p>
    <w:p w14:paraId="100FBD3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Как вам кажется, какая основная тема этого сериала? Именно самая основная.</w:t>
      </w:r>
    </w:p>
    <w:p w14:paraId="46D9C848"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Максим: </w:t>
      </w:r>
      <w:r w:rsidRPr="00775FEF">
        <w:rPr>
          <w:rFonts w:ascii="Franklin Gothic Book" w:hAnsi="Franklin Gothic Book" w:cs="Arial"/>
          <w:color w:val="000000"/>
          <w:sz w:val="24"/>
          <w:szCs w:val="24"/>
        </w:rPr>
        <w:t>Патриотизм.</w:t>
      </w:r>
    </w:p>
    <w:p w14:paraId="2BE556F0"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Ольга:</w:t>
      </w:r>
      <w:r w:rsidRPr="00775FEF">
        <w:rPr>
          <w:rFonts w:ascii="Franklin Gothic Book" w:hAnsi="Franklin Gothic Book" w:cs="Arial"/>
          <w:color w:val="000000"/>
          <w:sz w:val="24"/>
          <w:szCs w:val="24"/>
        </w:rPr>
        <w:t xml:space="preserve"> Мне кажется, все-таки биография вот этой Марии, как там ее настоящее имя?</w:t>
      </w:r>
    </w:p>
    <w:p w14:paraId="1844F46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Голосуем. Кто считает, что патриотизм это основная тема? Раз, два, три. </w:t>
      </w:r>
    </w:p>
    <w:p w14:paraId="2861DF2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Несколько тем не выделить, только одна?</w:t>
      </w:r>
    </w:p>
    <w:p w14:paraId="4DB9AD2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Основная тема.</w:t>
      </w:r>
    </w:p>
    <w:p w14:paraId="6735C6C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Ну, да. патриотизм, за Родину, да.</w:t>
      </w:r>
    </w:p>
    <w:p w14:paraId="1516BC6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Кто считает, что духовность, сочувствие, сопереживание основная тема фильма?</w:t>
      </w:r>
    </w:p>
    <w:p w14:paraId="24473AB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Иван: </w:t>
      </w:r>
      <w:r w:rsidRPr="00775FEF">
        <w:rPr>
          <w:rFonts w:ascii="Franklin Gothic Book" w:hAnsi="Franklin Gothic Book" w:cs="Arial"/>
          <w:color w:val="000000"/>
          <w:sz w:val="24"/>
          <w:szCs w:val="24"/>
        </w:rPr>
        <w:t>Это все.</w:t>
      </w:r>
    </w:p>
    <w:p w14:paraId="5BA3B918" w14:textId="7411EDF0"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Модератор: Спецслужбы, работа спецслужб основная тема? Так, 5 человек. Бог, вера, я думаю, что это одно и то же. Так, Нравственность. Любовь к ближнему. Ну, такая у меня тема </w:t>
      </w:r>
      <w:r w:rsidR="003C29F4">
        <w:rPr>
          <w:rFonts w:ascii="Franklin Gothic Book" w:hAnsi="Franklin Gothic Book" w:cs="Arial"/>
          <w:b/>
          <w:bCs/>
          <w:color w:val="000000"/>
          <w:sz w:val="24"/>
          <w:szCs w:val="24"/>
        </w:rPr>
        <w:t>–</w:t>
      </w:r>
      <w:r w:rsidRPr="00775FEF">
        <w:rPr>
          <w:rFonts w:ascii="Franklin Gothic Book" w:hAnsi="Franklin Gothic Book" w:cs="Arial"/>
          <w:b/>
          <w:bCs/>
          <w:color w:val="000000"/>
          <w:sz w:val="24"/>
          <w:szCs w:val="24"/>
        </w:rPr>
        <w:t xml:space="preserve"> афроамериканцы сильнее белых. Я не знаю, как назвать.</w:t>
      </w:r>
    </w:p>
    <w:p w14:paraId="3300C648"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Юрий: </w:t>
      </w:r>
      <w:r w:rsidRPr="00775FEF">
        <w:rPr>
          <w:rFonts w:ascii="Franklin Gothic Book" w:hAnsi="Franklin Gothic Book" w:cs="Arial"/>
          <w:color w:val="000000"/>
          <w:sz w:val="24"/>
          <w:szCs w:val="24"/>
        </w:rPr>
        <w:t>Показаны в любом случае лучше.</w:t>
      </w:r>
    </w:p>
    <w:p w14:paraId="3FC3759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Максим: </w:t>
      </w:r>
      <w:r w:rsidRPr="00775FEF">
        <w:rPr>
          <w:rFonts w:ascii="Franklin Gothic Book" w:hAnsi="Franklin Gothic Book" w:cs="Arial"/>
          <w:color w:val="000000"/>
          <w:sz w:val="24"/>
          <w:szCs w:val="24"/>
        </w:rPr>
        <w:t>Там и белые неплохие были.</w:t>
      </w:r>
    </w:p>
    <w:p w14:paraId="4883465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Разность общества и менталитетов. раз, два, три, минус один, восемь. Расчетливость. И, собственно говоря, это просто биографический фильм. </w:t>
      </w:r>
    </w:p>
    <w:p w14:paraId="6F2DAC86"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Ольга: </w:t>
      </w:r>
      <w:r w:rsidRPr="00775FEF">
        <w:rPr>
          <w:rFonts w:ascii="Franklin Gothic Book" w:hAnsi="Franklin Gothic Book" w:cs="Arial"/>
          <w:color w:val="000000"/>
          <w:sz w:val="24"/>
          <w:szCs w:val="24"/>
        </w:rPr>
        <w:t>Не просто, а, мне кажется, это самое главное, а вокруг всё…</w:t>
      </w:r>
    </w:p>
    <w:p w14:paraId="464090B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Максим: </w:t>
      </w:r>
      <w:r w:rsidRPr="00775FEF">
        <w:rPr>
          <w:rFonts w:ascii="Franklin Gothic Book" w:hAnsi="Franklin Gothic Book" w:cs="Arial"/>
          <w:color w:val="000000"/>
          <w:sz w:val="24"/>
          <w:szCs w:val="24"/>
        </w:rPr>
        <w:t>Да, да.</w:t>
      </w:r>
    </w:p>
    <w:p w14:paraId="35FD401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Биография, да.</w:t>
      </w:r>
    </w:p>
    <w:p w14:paraId="4F913468"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Биография это самая главная…</w:t>
      </w:r>
    </w:p>
    <w:p w14:paraId="1094698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Ольга: </w:t>
      </w:r>
      <w:r w:rsidRPr="00775FEF">
        <w:rPr>
          <w:rFonts w:ascii="Franklin Gothic Book" w:hAnsi="Franklin Gothic Book" w:cs="Arial"/>
          <w:color w:val="000000"/>
          <w:sz w:val="24"/>
          <w:szCs w:val="24"/>
        </w:rPr>
        <w:t>Это же по ее книге снят фильм. Тюремный дневник. Конечно.</w:t>
      </w:r>
    </w:p>
    <w:p w14:paraId="28A026A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У нас получается, что разность общества и менталитетов у нас побеждает. Это основная тема. А теперь объясните мне, почему вы считаете это основной темой?</w:t>
      </w:r>
    </w:p>
    <w:p w14:paraId="22F85FC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Ольга: </w:t>
      </w:r>
      <w:r w:rsidRPr="00775FEF">
        <w:rPr>
          <w:rFonts w:ascii="Franklin Gothic Book" w:hAnsi="Franklin Gothic Book" w:cs="Arial"/>
          <w:color w:val="000000"/>
          <w:sz w:val="24"/>
          <w:szCs w:val="24"/>
        </w:rPr>
        <w:t>Это очень много раз напрямую в фильме говорилось.</w:t>
      </w:r>
    </w:p>
    <w:p w14:paraId="2D7F90E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Екатерина: </w:t>
      </w:r>
      <w:r w:rsidRPr="00775FEF">
        <w:rPr>
          <w:rFonts w:ascii="Franklin Gothic Book" w:hAnsi="Franklin Gothic Book" w:cs="Arial"/>
          <w:color w:val="000000"/>
          <w:sz w:val="24"/>
          <w:szCs w:val="24"/>
        </w:rPr>
        <w:t>Что какие разные люди в США и в России.</w:t>
      </w:r>
    </w:p>
    <w:p w14:paraId="11E7344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Ольга: </w:t>
      </w:r>
      <w:r w:rsidRPr="00775FEF">
        <w:rPr>
          <w:rFonts w:ascii="Franklin Gothic Book" w:hAnsi="Franklin Gothic Book" w:cs="Arial"/>
          <w:color w:val="000000"/>
          <w:sz w:val="24"/>
          <w:szCs w:val="24"/>
        </w:rPr>
        <w:t>Да. Это не намеками, не тонкими темами, это прям прямыми словами было.</w:t>
      </w:r>
    </w:p>
    <w:p w14:paraId="6DCC73E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У нас запрещены однополые браки, у них там на уровне ФБР, у них там такое происходит.</w:t>
      </w:r>
    </w:p>
    <w:p w14:paraId="57868FE0"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Оксана:</w:t>
      </w:r>
      <w:r w:rsidRPr="00775FEF">
        <w:rPr>
          <w:rFonts w:ascii="Franklin Gothic Book" w:hAnsi="Franklin Gothic Book" w:cs="Arial"/>
          <w:color w:val="000000"/>
          <w:sz w:val="24"/>
          <w:szCs w:val="24"/>
        </w:rPr>
        <w:t xml:space="preserve"> У нас скелеты в шкафу, у них тараканы. Снег такой, снег сякой.</w:t>
      </w:r>
    </w:p>
    <w:p w14:paraId="604A581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То есть, все время выстраивали вот эту разницу, эту параллель, да?</w:t>
      </w:r>
    </w:p>
    <w:p w14:paraId="1F21804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Даже в словах актеров, героев. Вы, русские, врете всё время, то есть, они нас за людей особо не…</w:t>
      </w:r>
    </w:p>
    <w:p w14:paraId="6342360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Екатерина: </w:t>
      </w:r>
      <w:r w:rsidRPr="00775FEF">
        <w:rPr>
          <w:rFonts w:ascii="Franklin Gothic Book" w:hAnsi="Franklin Gothic Book" w:cs="Arial"/>
          <w:color w:val="000000"/>
          <w:sz w:val="24"/>
          <w:szCs w:val="24"/>
        </w:rPr>
        <w:t>У вас душа, душа.</w:t>
      </w:r>
    </w:p>
    <w:p w14:paraId="7E1F5A0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Хорошо. Смотрите, у нас еще по 3 голоса набрали патриотизм. Кто проголосовал, почему вы считаете, что основная тема это патриотизм?</w:t>
      </w:r>
    </w:p>
    <w:p w14:paraId="13CE5E58" w14:textId="578DA0ED"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Иван: </w:t>
      </w:r>
      <w:r w:rsidR="003C29F4">
        <w:rPr>
          <w:rFonts w:ascii="Franklin Gothic Book" w:hAnsi="Franklin Gothic Book" w:cs="Arial"/>
          <w:b/>
          <w:bCs/>
          <w:color w:val="000000"/>
          <w:sz w:val="24"/>
          <w:szCs w:val="24"/>
        </w:rPr>
        <w:t>«</w:t>
      </w:r>
      <w:r w:rsidRPr="00775FEF">
        <w:rPr>
          <w:rFonts w:ascii="Franklin Gothic Book" w:hAnsi="Franklin Gothic Book" w:cs="Arial"/>
          <w:color w:val="000000"/>
          <w:sz w:val="24"/>
          <w:szCs w:val="24"/>
        </w:rPr>
        <w:t>Единая Россия</w:t>
      </w:r>
      <w:r w:rsidR="003C29F4">
        <w:rPr>
          <w:rFonts w:ascii="Franklin Gothic Book" w:hAnsi="Franklin Gothic Book" w:cs="Arial"/>
          <w:color w:val="000000"/>
          <w:sz w:val="24"/>
          <w:szCs w:val="24"/>
        </w:rPr>
        <w:t>»</w:t>
      </w:r>
      <w:r w:rsidRPr="00775FEF">
        <w:rPr>
          <w:rFonts w:ascii="Franklin Gothic Book" w:hAnsi="Franklin Gothic Book" w:cs="Arial"/>
          <w:color w:val="000000"/>
          <w:sz w:val="24"/>
          <w:szCs w:val="24"/>
        </w:rPr>
        <w:t xml:space="preserve"> в конце.</w:t>
      </w:r>
    </w:p>
    <w:p w14:paraId="6F0623A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Все русские крутые в этом сериале.</w:t>
      </w:r>
    </w:p>
    <w:p w14:paraId="59933ED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Максим: </w:t>
      </w:r>
      <w:r w:rsidRPr="00775FEF">
        <w:rPr>
          <w:rFonts w:ascii="Franklin Gothic Book" w:hAnsi="Franklin Gothic Book" w:cs="Arial"/>
          <w:color w:val="000000"/>
          <w:sz w:val="24"/>
          <w:szCs w:val="24"/>
        </w:rPr>
        <w:t>Главная героиня так себя преподносит, как показано.</w:t>
      </w:r>
    </w:p>
    <w:p w14:paraId="00DDE71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Мария: </w:t>
      </w:r>
      <w:r w:rsidRPr="00775FEF">
        <w:rPr>
          <w:rFonts w:ascii="Franklin Gothic Book" w:hAnsi="Franklin Gothic Book" w:cs="Arial"/>
          <w:color w:val="000000"/>
          <w:sz w:val="24"/>
          <w:szCs w:val="24"/>
        </w:rPr>
        <w:t>Вокруг нее выстраивается всё, и в тюрьме вокруг нее все, и все богачи.</w:t>
      </w:r>
    </w:p>
    <w:p w14:paraId="5BF821C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А причем здесь патриотизм?</w:t>
      </w:r>
    </w:p>
    <w:p w14:paraId="593555E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Мария: </w:t>
      </w:r>
      <w:r w:rsidRPr="00775FEF">
        <w:rPr>
          <w:rFonts w:ascii="Franklin Gothic Book" w:hAnsi="Franklin Gothic Book" w:cs="Arial"/>
          <w:color w:val="000000"/>
          <w:sz w:val="24"/>
          <w:szCs w:val="24"/>
        </w:rPr>
        <w:t>В плане того, что… патриотизм бывает разный, каждый вкладывает свое что-то. Есть патриотизм, типа вот мы, русские, лучше всех остальных наций!</w:t>
      </w:r>
    </w:p>
    <w:p w14:paraId="6E2DF04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Нет. Патриотизм не это. Патриотизм это любовь к Родине.</w:t>
      </w:r>
    </w:p>
    <w:p w14:paraId="736716A6" w14:textId="1D2DF9B4"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Максим: </w:t>
      </w:r>
      <w:r w:rsidRPr="00775FEF">
        <w:rPr>
          <w:rFonts w:ascii="Franklin Gothic Book" w:hAnsi="Franklin Gothic Book" w:cs="Arial"/>
          <w:color w:val="000000"/>
          <w:sz w:val="24"/>
          <w:szCs w:val="24"/>
        </w:rPr>
        <w:t xml:space="preserve">Показывают, что она никого не предала, в этом патриотизм. То, что она взяла все на себя, говорит </w:t>
      </w:r>
      <w:r w:rsidR="00504AEF">
        <w:rPr>
          <w:rFonts w:ascii="Franklin Gothic Book" w:hAnsi="Franklin Gothic Book" w:cs="Arial"/>
          <w:color w:val="000000"/>
          <w:sz w:val="24"/>
          <w:szCs w:val="24"/>
        </w:rPr>
        <w:t>«</w:t>
      </w:r>
      <w:r w:rsidRPr="00775FEF">
        <w:rPr>
          <w:rFonts w:ascii="Franklin Gothic Book" w:hAnsi="Franklin Gothic Book" w:cs="Arial"/>
          <w:color w:val="000000"/>
          <w:sz w:val="24"/>
          <w:szCs w:val="24"/>
        </w:rPr>
        <w:t>у меня сговор с самой собой</w:t>
      </w:r>
      <w:r w:rsidR="00504AEF">
        <w:rPr>
          <w:rFonts w:ascii="Franklin Gothic Book" w:hAnsi="Franklin Gothic Book" w:cs="Arial"/>
          <w:color w:val="000000"/>
          <w:sz w:val="24"/>
          <w:szCs w:val="24"/>
        </w:rPr>
        <w:t>»</w:t>
      </w:r>
      <w:r w:rsidRPr="00775FEF">
        <w:rPr>
          <w:rFonts w:ascii="Franklin Gothic Book" w:hAnsi="Franklin Gothic Book" w:cs="Arial"/>
          <w:color w:val="000000"/>
          <w:sz w:val="24"/>
          <w:szCs w:val="24"/>
        </w:rPr>
        <w:t>, вот это. Родину не продала.</w:t>
      </w:r>
    </w:p>
    <w:p w14:paraId="54DCD61D"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Иван: </w:t>
      </w:r>
      <w:r w:rsidRPr="00775FEF">
        <w:rPr>
          <w:rFonts w:ascii="Franklin Gothic Book" w:hAnsi="Franklin Gothic Book" w:cs="Arial"/>
          <w:color w:val="000000"/>
          <w:sz w:val="24"/>
          <w:szCs w:val="24"/>
        </w:rPr>
        <w:t>Спецслужбы наши как классно работали, в этом патриотизм. В том, что ее не бросил никто.</w:t>
      </w:r>
    </w:p>
    <w:p w14:paraId="370F017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Екатерина: </w:t>
      </w:r>
      <w:r w:rsidRPr="00775FEF">
        <w:rPr>
          <w:rFonts w:ascii="Franklin Gothic Book" w:hAnsi="Franklin Gothic Book" w:cs="Arial"/>
          <w:color w:val="000000"/>
          <w:sz w:val="24"/>
          <w:szCs w:val="24"/>
        </w:rPr>
        <w:t>Она с такой любовью всегда о России отзывалась, о людях, даже на допросах.</w:t>
      </w:r>
    </w:p>
    <w:p w14:paraId="55B7C70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Оксана: </w:t>
      </w:r>
      <w:r w:rsidRPr="00775FEF">
        <w:rPr>
          <w:rFonts w:ascii="Franklin Gothic Book" w:hAnsi="Franklin Gothic Book" w:cs="Arial"/>
          <w:color w:val="000000"/>
          <w:sz w:val="24"/>
          <w:szCs w:val="24"/>
        </w:rPr>
        <w:t>Как не бросила? Она двойной агент теперь. Конечно, она и там, и там деньги зарабатывает и выбралась в правительство!</w:t>
      </w:r>
    </w:p>
    <w:p w14:paraId="065C775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Иван: </w:t>
      </w:r>
      <w:r w:rsidRPr="00775FEF">
        <w:rPr>
          <w:rFonts w:ascii="Franklin Gothic Book" w:hAnsi="Franklin Gothic Book" w:cs="Arial"/>
          <w:color w:val="000000"/>
          <w:sz w:val="24"/>
          <w:szCs w:val="24"/>
        </w:rPr>
        <w:t>Но это в фильме так показано.</w:t>
      </w:r>
    </w:p>
    <w:p w14:paraId="245A5BB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Юрий: </w:t>
      </w:r>
      <w:r w:rsidRPr="00775FEF">
        <w:rPr>
          <w:rFonts w:ascii="Franklin Gothic Book" w:hAnsi="Franklin Gothic Book" w:cs="Arial"/>
          <w:color w:val="000000"/>
          <w:sz w:val="24"/>
          <w:szCs w:val="24"/>
        </w:rPr>
        <w:t>В фильме наоборот она отказалась.</w:t>
      </w:r>
    </w:p>
    <w:p w14:paraId="397CFD3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Оксана: </w:t>
      </w:r>
      <w:r w:rsidRPr="00775FEF">
        <w:rPr>
          <w:rFonts w:ascii="Franklin Gothic Book" w:hAnsi="Franklin Gothic Book" w:cs="Arial"/>
          <w:color w:val="000000"/>
          <w:sz w:val="24"/>
          <w:szCs w:val="24"/>
        </w:rPr>
        <w:t>Но очень неочевидно. Очень неочевидно!</w:t>
      </w:r>
    </w:p>
    <w:p w14:paraId="0B0A948D"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Вот, тут тема еще у нас любовь к ближнему, 3 голоса.</w:t>
      </w:r>
    </w:p>
    <w:p w14:paraId="2FF1A4D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Максим: </w:t>
      </w:r>
      <w:r w:rsidRPr="00775FEF">
        <w:rPr>
          <w:rFonts w:ascii="Franklin Gothic Book" w:hAnsi="Franklin Gothic Book" w:cs="Arial"/>
          <w:color w:val="000000"/>
          <w:sz w:val="24"/>
          <w:szCs w:val="24"/>
        </w:rPr>
        <w:t>Там много этого, да.</w:t>
      </w:r>
    </w:p>
    <w:p w14:paraId="644D87B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Оксана: </w:t>
      </w:r>
      <w:r w:rsidRPr="00775FEF">
        <w:rPr>
          <w:rFonts w:ascii="Franklin Gothic Book" w:hAnsi="Franklin Gothic Book" w:cs="Arial"/>
          <w:color w:val="000000"/>
          <w:sz w:val="24"/>
          <w:szCs w:val="24"/>
        </w:rPr>
        <w:t>Она спасала все время. Я помогаю на улице! Я помогаю в тюрьме! Прям вот, спасительница!</w:t>
      </w:r>
    </w:p>
    <w:p w14:paraId="0D5D9AB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Когда она там пыталась помощь оказать, скорая помощь, да. И в тюрьме.</w:t>
      </w:r>
    </w:p>
    <w:p w14:paraId="5B04CFF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Екатерина:</w:t>
      </w:r>
      <w:r w:rsidRPr="00775FEF">
        <w:rPr>
          <w:rFonts w:ascii="Franklin Gothic Book" w:hAnsi="Franklin Gothic Book" w:cs="Arial"/>
          <w:color w:val="000000"/>
          <w:sz w:val="24"/>
          <w:szCs w:val="24"/>
        </w:rPr>
        <w:t xml:space="preserve"> Много раз. То одежду отдаст, то еду принесет. То беременной. </w:t>
      </w:r>
    </w:p>
    <w:p w14:paraId="62AA479C" w14:textId="05A40BB9"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 xml:space="preserve">В отличие от американцев, которые </w:t>
      </w:r>
      <w:r w:rsidR="00504AEF">
        <w:rPr>
          <w:rFonts w:ascii="Franklin Gothic Book" w:hAnsi="Franklin Gothic Book" w:cs="Arial"/>
          <w:color w:val="000000"/>
          <w:sz w:val="24"/>
          <w:szCs w:val="24"/>
        </w:rPr>
        <w:t>«</w:t>
      </w:r>
      <w:r w:rsidRPr="00775FEF">
        <w:rPr>
          <w:rFonts w:ascii="Franklin Gothic Book" w:hAnsi="Franklin Gothic Book" w:cs="Arial"/>
          <w:color w:val="000000"/>
          <w:sz w:val="24"/>
          <w:szCs w:val="24"/>
        </w:rPr>
        <w:t>это не твое дело!</w:t>
      </w:r>
    </w:p>
    <w:p w14:paraId="398A1D90" w14:textId="7F1B1BA6"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Екатерина: </w:t>
      </w:r>
      <w:r w:rsidRPr="00775FEF">
        <w:rPr>
          <w:rFonts w:ascii="Franklin Gothic Book" w:hAnsi="Franklin Gothic Book" w:cs="Arial"/>
          <w:color w:val="000000"/>
          <w:sz w:val="24"/>
          <w:szCs w:val="24"/>
        </w:rPr>
        <w:t xml:space="preserve">Да, </w:t>
      </w:r>
      <w:r w:rsidR="00504AEF">
        <w:rPr>
          <w:rFonts w:ascii="Franklin Gothic Book" w:hAnsi="Franklin Gothic Book" w:cs="Arial"/>
          <w:color w:val="000000"/>
          <w:sz w:val="24"/>
          <w:szCs w:val="24"/>
        </w:rPr>
        <w:t>«</w:t>
      </w:r>
      <w:proofErr w:type="spellStart"/>
      <w:r w:rsidRPr="00775FEF">
        <w:rPr>
          <w:rFonts w:ascii="Franklin Gothic Book" w:hAnsi="Franklin Gothic Book" w:cs="Arial"/>
          <w:color w:val="000000"/>
          <w:sz w:val="24"/>
          <w:szCs w:val="24"/>
        </w:rPr>
        <w:t>смдм</w:t>
      </w:r>
      <w:proofErr w:type="spellEnd"/>
      <w:r w:rsidRPr="00775FEF">
        <w:rPr>
          <w:rFonts w:ascii="Franklin Gothic Book" w:hAnsi="Franklin Gothic Book" w:cs="Arial"/>
          <w:color w:val="000000"/>
          <w:sz w:val="24"/>
          <w:szCs w:val="24"/>
        </w:rPr>
        <w:t>, не надо! иначе мы тут все получим!</w:t>
      </w:r>
      <w:r w:rsidR="00504AEF">
        <w:rPr>
          <w:rFonts w:ascii="Franklin Gothic Book" w:hAnsi="Franklin Gothic Book" w:cs="Arial"/>
          <w:color w:val="000000"/>
          <w:sz w:val="24"/>
          <w:szCs w:val="24"/>
        </w:rPr>
        <w:t>»</w:t>
      </w:r>
      <w:r w:rsidRPr="00775FEF">
        <w:rPr>
          <w:rFonts w:ascii="Franklin Gothic Book" w:hAnsi="Franklin Gothic Book" w:cs="Arial"/>
          <w:color w:val="000000"/>
          <w:sz w:val="24"/>
          <w:szCs w:val="24"/>
        </w:rPr>
        <w:t>.</w:t>
      </w:r>
    </w:p>
    <w:p w14:paraId="029CFAC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Мария: </w:t>
      </w:r>
      <w:r w:rsidRPr="00775FEF">
        <w:rPr>
          <w:rFonts w:ascii="Franklin Gothic Book" w:hAnsi="Franklin Gothic Book" w:cs="Arial"/>
          <w:color w:val="000000"/>
          <w:sz w:val="24"/>
          <w:szCs w:val="24"/>
        </w:rPr>
        <w:t>У которой там пена изо рта пошла, вот это тоже она там.</w:t>
      </w:r>
    </w:p>
    <w:p w14:paraId="5B4C5EA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Оксана: </w:t>
      </w:r>
      <w:r w:rsidRPr="00775FEF">
        <w:rPr>
          <w:rFonts w:ascii="Franklin Gothic Book" w:hAnsi="Franklin Gothic Book" w:cs="Arial"/>
          <w:color w:val="000000"/>
          <w:sz w:val="24"/>
          <w:szCs w:val="24"/>
        </w:rPr>
        <w:t>Вот я и говорю, всех по пути спасала.</w:t>
      </w:r>
    </w:p>
    <w:p w14:paraId="1BD74040"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Мария: </w:t>
      </w:r>
      <w:r w:rsidRPr="00775FEF">
        <w:rPr>
          <w:rFonts w:ascii="Franklin Gothic Book" w:hAnsi="Franklin Gothic Book" w:cs="Arial"/>
          <w:color w:val="000000"/>
          <w:sz w:val="24"/>
          <w:szCs w:val="24"/>
        </w:rPr>
        <w:t>Как мать Тереза, как святая Мария. По мне так тоже гиперболизировано.</w:t>
      </w:r>
    </w:p>
    <w:p w14:paraId="2BC8A81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У нас есть еще такая тема, как расчетливость. Почему вы решила, что это?</w:t>
      </w:r>
    </w:p>
    <w:p w14:paraId="4BE5A08C" w14:textId="52D52B68"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Ольга: </w:t>
      </w:r>
      <w:r w:rsidRPr="00775FEF">
        <w:rPr>
          <w:rFonts w:ascii="Franklin Gothic Book" w:hAnsi="Franklin Gothic Book" w:cs="Arial"/>
          <w:color w:val="000000"/>
          <w:sz w:val="24"/>
          <w:szCs w:val="24"/>
        </w:rPr>
        <w:t xml:space="preserve">Ну, так девушка переехала, извините, из своей страны, бросила </w:t>
      </w:r>
      <w:r w:rsidR="00504AEF">
        <w:rPr>
          <w:rFonts w:ascii="Franklin Gothic Book" w:hAnsi="Franklin Gothic Book" w:cs="Arial"/>
          <w:color w:val="000000"/>
          <w:sz w:val="24"/>
          <w:szCs w:val="24"/>
        </w:rPr>
        <w:t>«</w:t>
      </w:r>
      <w:r w:rsidRPr="00775FEF">
        <w:rPr>
          <w:rFonts w:ascii="Franklin Gothic Book" w:hAnsi="Franklin Gothic Book" w:cs="Arial"/>
          <w:color w:val="000000"/>
          <w:sz w:val="24"/>
          <w:szCs w:val="24"/>
        </w:rPr>
        <w:t>такую замечательную страну</w:t>
      </w:r>
      <w:r w:rsidR="00504AEF">
        <w:rPr>
          <w:rFonts w:ascii="Franklin Gothic Book" w:hAnsi="Franklin Gothic Book" w:cs="Arial"/>
          <w:color w:val="000000"/>
          <w:sz w:val="24"/>
          <w:szCs w:val="24"/>
        </w:rPr>
        <w:t>»</w:t>
      </w:r>
      <w:r w:rsidRPr="00775FEF">
        <w:rPr>
          <w:rFonts w:ascii="Franklin Gothic Book" w:hAnsi="Franklin Gothic Book" w:cs="Arial"/>
          <w:color w:val="000000"/>
          <w:sz w:val="24"/>
          <w:szCs w:val="24"/>
        </w:rPr>
        <w:t xml:space="preserve">, и уехала в такую </w:t>
      </w:r>
      <w:r w:rsidR="00504AEF">
        <w:rPr>
          <w:rFonts w:ascii="Franklin Gothic Book" w:hAnsi="Franklin Gothic Book" w:cs="Arial"/>
          <w:color w:val="000000"/>
          <w:sz w:val="24"/>
          <w:szCs w:val="24"/>
        </w:rPr>
        <w:t>«</w:t>
      </w:r>
      <w:r w:rsidRPr="00775FEF">
        <w:rPr>
          <w:rFonts w:ascii="Franklin Gothic Book" w:hAnsi="Franklin Gothic Book" w:cs="Arial"/>
          <w:color w:val="000000"/>
          <w:sz w:val="24"/>
          <w:szCs w:val="24"/>
        </w:rPr>
        <w:t>плохую</w:t>
      </w:r>
      <w:r w:rsidR="00504AEF">
        <w:rPr>
          <w:rFonts w:ascii="Franklin Gothic Book" w:hAnsi="Franklin Gothic Book" w:cs="Arial"/>
          <w:color w:val="000000"/>
          <w:sz w:val="24"/>
          <w:szCs w:val="24"/>
        </w:rPr>
        <w:t>»</w:t>
      </w:r>
      <w:r w:rsidRPr="00775FEF">
        <w:rPr>
          <w:rFonts w:ascii="Franklin Gothic Book" w:hAnsi="Franklin Gothic Book" w:cs="Arial"/>
          <w:color w:val="000000"/>
          <w:sz w:val="24"/>
          <w:szCs w:val="24"/>
        </w:rPr>
        <w:t xml:space="preserve"> Америку. Ей там сразу, и познакомили со всеми, и с этим, и там…</w:t>
      </w:r>
    </w:p>
    <w:p w14:paraId="434CF00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Так она агент! Это работа ее!</w:t>
      </w:r>
    </w:p>
    <w:p w14:paraId="79A210B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Ольга: </w:t>
      </w:r>
      <w:r w:rsidRPr="00775FEF">
        <w:rPr>
          <w:rFonts w:ascii="Franklin Gothic Book" w:hAnsi="Franklin Gothic Book" w:cs="Arial"/>
          <w:color w:val="000000"/>
          <w:sz w:val="24"/>
          <w:szCs w:val="24"/>
        </w:rPr>
        <w:t xml:space="preserve">Да я понимаю! Этот </w:t>
      </w:r>
      <w:proofErr w:type="spellStart"/>
      <w:r w:rsidRPr="00775FEF">
        <w:rPr>
          <w:rFonts w:ascii="Franklin Gothic Book" w:hAnsi="Franklin Gothic Book" w:cs="Arial"/>
          <w:color w:val="000000"/>
          <w:sz w:val="24"/>
          <w:szCs w:val="24"/>
        </w:rPr>
        <w:t>Твистер</w:t>
      </w:r>
      <w:proofErr w:type="spellEnd"/>
      <w:r w:rsidRPr="00775FEF">
        <w:rPr>
          <w:rFonts w:ascii="Franklin Gothic Book" w:hAnsi="Franklin Gothic Book" w:cs="Arial"/>
          <w:color w:val="000000"/>
          <w:sz w:val="24"/>
          <w:szCs w:val="24"/>
        </w:rPr>
        <w:t xml:space="preserve"> вывез ее в Америку, чтобы она со всеми познакомилась, Оливер, он не </w:t>
      </w:r>
      <w:proofErr w:type="spellStart"/>
      <w:r w:rsidRPr="00775FEF">
        <w:rPr>
          <w:rFonts w:ascii="Franklin Gothic Book" w:hAnsi="Franklin Gothic Book" w:cs="Arial"/>
          <w:color w:val="000000"/>
          <w:sz w:val="24"/>
          <w:szCs w:val="24"/>
        </w:rPr>
        <w:t>Твистер</w:t>
      </w:r>
      <w:proofErr w:type="spellEnd"/>
      <w:r w:rsidRPr="00775FEF">
        <w:rPr>
          <w:rFonts w:ascii="Franklin Gothic Book" w:hAnsi="Franklin Gothic Book" w:cs="Arial"/>
          <w:color w:val="000000"/>
          <w:sz w:val="24"/>
          <w:szCs w:val="24"/>
        </w:rPr>
        <w:t>, он Оливер. Этот жених. Он ее вывез…</w:t>
      </w:r>
    </w:p>
    <w:p w14:paraId="59682F3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Так это работа ее, агент-нелегал!</w:t>
      </w:r>
    </w:p>
    <w:p w14:paraId="0CE76E9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Александр, зачем вы спорите?! Не надо ничего доказывать. Она кино смотрела тоже.</w:t>
      </w:r>
    </w:p>
    <w:p w14:paraId="258AD0D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Ольга: </w:t>
      </w:r>
      <w:r w:rsidRPr="00775FEF">
        <w:rPr>
          <w:rFonts w:ascii="Franklin Gothic Book" w:hAnsi="Franklin Gothic Book" w:cs="Arial"/>
          <w:color w:val="000000"/>
          <w:sz w:val="24"/>
          <w:szCs w:val="24"/>
        </w:rPr>
        <w:t>Я и говорю, да, согласна, что это ее работа. И, возможно, что там вот эта цепочка оборвалась, кстати…</w:t>
      </w:r>
    </w:p>
    <w:p w14:paraId="597A286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Кто еще проголосовал за расчетливость?</w:t>
      </w:r>
    </w:p>
    <w:p w14:paraId="3E6D245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Лилия: </w:t>
      </w:r>
      <w:r w:rsidRPr="00775FEF">
        <w:rPr>
          <w:rFonts w:ascii="Franklin Gothic Book" w:hAnsi="Franklin Gothic Book" w:cs="Arial"/>
          <w:color w:val="000000"/>
          <w:sz w:val="24"/>
          <w:szCs w:val="24"/>
        </w:rPr>
        <w:t>Я.</w:t>
      </w:r>
    </w:p>
    <w:p w14:paraId="7C18733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Почему? </w:t>
      </w:r>
    </w:p>
    <w:p w14:paraId="51094C70"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Лилия: </w:t>
      </w:r>
      <w:r w:rsidRPr="00775FEF">
        <w:rPr>
          <w:rFonts w:ascii="Franklin Gothic Book" w:hAnsi="Franklin Gothic Book" w:cs="Arial"/>
          <w:color w:val="000000"/>
          <w:sz w:val="24"/>
          <w:szCs w:val="24"/>
        </w:rPr>
        <w:t>Потому что она просчитывает каждый свой шаг для того, чтобы достичь своих целей.</w:t>
      </w:r>
    </w:p>
    <w:p w14:paraId="6CC652E8"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Кто рассчитывает каждый свой шаг?</w:t>
      </w:r>
    </w:p>
    <w:p w14:paraId="0F676F8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Лилия: </w:t>
      </w:r>
      <w:r w:rsidRPr="00775FEF">
        <w:rPr>
          <w:rFonts w:ascii="Franklin Gothic Book" w:hAnsi="Franklin Gothic Book" w:cs="Arial"/>
          <w:color w:val="000000"/>
          <w:sz w:val="24"/>
          <w:szCs w:val="24"/>
        </w:rPr>
        <w:t>Мария. Ну, относительно. Она продумывает всю свою речь, все действия. Это было видно, это было показано.</w:t>
      </w:r>
    </w:p>
    <w:p w14:paraId="0E2ED24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Что такое расчетливость?</w:t>
      </w:r>
    </w:p>
    <w:p w14:paraId="3545E322" w14:textId="196D950E"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Лилия: </w:t>
      </w:r>
      <w:r w:rsidRPr="00775FEF">
        <w:rPr>
          <w:rFonts w:ascii="Franklin Gothic Book" w:hAnsi="Franklin Gothic Book" w:cs="Arial"/>
          <w:color w:val="000000"/>
          <w:sz w:val="24"/>
          <w:szCs w:val="24"/>
        </w:rPr>
        <w:t>Расчетливость может измеряться в денежном эквиваленте, в отношениях, и в достижении цели. Поэтому мы если берем данный персонаж, она не расчетлива в денежном эквиваленте, она</w:t>
      </w:r>
      <w:r w:rsidR="00111870">
        <w:rPr>
          <w:rFonts w:ascii="Franklin Gothic Book" w:hAnsi="Franklin Gothic Book" w:cs="Arial"/>
          <w:color w:val="000000"/>
          <w:sz w:val="24"/>
          <w:szCs w:val="24"/>
        </w:rPr>
        <w:t xml:space="preserve"> </w:t>
      </w:r>
      <w:r w:rsidRPr="00775FEF">
        <w:rPr>
          <w:rFonts w:ascii="Franklin Gothic Book" w:hAnsi="Franklin Gothic Book" w:cs="Arial"/>
          <w:color w:val="000000"/>
          <w:sz w:val="24"/>
          <w:szCs w:val="24"/>
        </w:rPr>
        <w:t>расчетлива в отношениях и достижении своих целей.</w:t>
      </w:r>
    </w:p>
    <w:p w14:paraId="5527540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Оксана: </w:t>
      </w:r>
      <w:r w:rsidRPr="00775FEF">
        <w:rPr>
          <w:rFonts w:ascii="Franklin Gothic Book" w:hAnsi="Franklin Gothic Book" w:cs="Arial"/>
          <w:color w:val="000000"/>
          <w:sz w:val="24"/>
          <w:szCs w:val="24"/>
        </w:rPr>
        <w:t xml:space="preserve">Та же, например, </w:t>
      </w:r>
      <w:proofErr w:type="spellStart"/>
      <w:r w:rsidRPr="00775FEF">
        <w:rPr>
          <w:rFonts w:ascii="Franklin Gothic Book" w:hAnsi="Franklin Gothic Book" w:cs="Arial"/>
          <w:color w:val="000000"/>
          <w:sz w:val="24"/>
          <w:szCs w:val="24"/>
        </w:rPr>
        <w:t>блогерша</w:t>
      </w:r>
      <w:proofErr w:type="spellEnd"/>
      <w:r w:rsidRPr="00775FEF">
        <w:rPr>
          <w:rFonts w:ascii="Franklin Gothic Book" w:hAnsi="Franklin Gothic Book" w:cs="Arial"/>
          <w:color w:val="000000"/>
          <w:sz w:val="24"/>
          <w:szCs w:val="24"/>
        </w:rPr>
        <w:t>, которая пришла за большие деньги снимать. Те же самые агенты, которые каждый для своей цели, одна спит с начальником. Расчет у каждого, красной линией через весь сериал.</w:t>
      </w:r>
    </w:p>
    <w:p w14:paraId="60D0B2F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Ольга: </w:t>
      </w:r>
      <w:r w:rsidRPr="00775FEF">
        <w:rPr>
          <w:rFonts w:ascii="Franklin Gothic Book" w:hAnsi="Franklin Gothic Book" w:cs="Arial"/>
          <w:color w:val="000000"/>
          <w:sz w:val="24"/>
          <w:szCs w:val="24"/>
        </w:rPr>
        <w:t>А лысый тоже подлег под эти ради…</w:t>
      </w:r>
    </w:p>
    <w:p w14:paraId="416DAC2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Еще у нас идет как одна из тем это работа спецслужб. Почему? Кто за это голосовал? Да, Иван.</w:t>
      </w:r>
    </w:p>
    <w:p w14:paraId="27733861" w14:textId="5FB06925"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Иван: </w:t>
      </w:r>
      <w:r w:rsidRPr="00775FEF">
        <w:rPr>
          <w:rFonts w:ascii="Franklin Gothic Book" w:hAnsi="Franklin Gothic Book" w:cs="Arial"/>
          <w:color w:val="000000"/>
          <w:sz w:val="24"/>
          <w:szCs w:val="24"/>
        </w:rPr>
        <w:t>Работа спецслужб показана и с их стороны, и с нашей стороны. С нашей стороны, конечно, глупо звучит, но было приятно, что была хотя бы немного проработана наша линия. Что у нас есть бар</w:t>
      </w:r>
      <w:r w:rsidR="00111870">
        <w:rPr>
          <w:rFonts w:ascii="Franklin Gothic Book" w:hAnsi="Franklin Gothic Book" w:cs="Arial"/>
          <w:color w:val="000000"/>
          <w:sz w:val="24"/>
          <w:szCs w:val="24"/>
        </w:rPr>
        <w:t xml:space="preserve"> </w:t>
      </w:r>
      <w:r w:rsidRPr="00775FEF">
        <w:rPr>
          <w:rFonts w:ascii="Franklin Gothic Book" w:hAnsi="Franklin Gothic Book" w:cs="Arial"/>
          <w:color w:val="000000"/>
          <w:sz w:val="24"/>
          <w:szCs w:val="24"/>
        </w:rPr>
        <w:t>для встреч, что есть агенты на разных уровнях, что в Америке есть наши агенты. Гордость и радость за работу наших спецслужб. Разведка, контрразведка.</w:t>
      </w:r>
      <w:r w:rsidR="00111870">
        <w:rPr>
          <w:rFonts w:ascii="Franklin Gothic Book" w:hAnsi="Franklin Gothic Book" w:cs="Arial"/>
          <w:color w:val="000000"/>
          <w:sz w:val="24"/>
          <w:szCs w:val="24"/>
        </w:rPr>
        <w:t xml:space="preserve"> </w:t>
      </w:r>
    </w:p>
    <w:p w14:paraId="0A46A8A6"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Кто еще голосовал, как тему это обозначил?</w:t>
      </w:r>
    </w:p>
    <w:p w14:paraId="53C09FC0"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Там просто весь фильм ФБР, мы смотрим на работу ФБР, потом ЦРУ в один момент приезжает, и оказывается, что ЦРУ тоже есть в этом фильме. </w:t>
      </w:r>
    </w:p>
    <w:p w14:paraId="1FBD727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Екатерина: </w:t>
      </w:r>
      <w:r w:rsidRPr="00775FEF">
        <w:rPr>
          <w:rFonts w:ascii="Franklin Gothic Book" w:hAnsi="Franklin Gothic Book" w:cs="Arial"/>
          <w:color w:val="000000"/>
          <w:sz w:val="24"/>
          <w:szCs w:val="24"/>
        </w:rPr>
        <w:t>ЦРУ наши там приехали?</w:t>
      </w:r>
    </w:p>
    <w:p w14:paraId="41DD711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Нет, наши ФСБ! Из посольства приехали.</w:t>
      </w:r>
    </w:p>
    <w:p w14:paraId="67492140"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Екатерина:</w:t>
      </w:r>
      <w:r w:rsidRPr="00775FEF">
        <w:rPr>
          <w:rFonts w:ascii="Franklin Gothic Book" w:hAnsi="Franklin Gothic Book" w:cs="Arial"/>
          <w:color w:val="000000"/>
          <w:sz w:val="24"/>
          <w:szCs w:val="24"/>
        </w:rPr>
        <w:t xml:space="preserve"> Из посольства, да!</w:t>
      </w:r>
    </w:p>
    <w:p w14:paraId="7B8D8B88" w14:textId="28C8256E"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Все остальное у нас совсем мало голосов набрало, так что мы это пропустим. Следующий вопрос у меня к вам такой. Вы мне говорили про разность общества и менталитетов, а есть такая еще тема, которая называется геополитика, противостояние стран. Как вам кажется, эта тема раскрывается в этом сериале, или нет? Я сейчас вас попрошу оценить по пятибалльной шкале, насколько хорошо эта тема раскрыта. Тема геополитики и противостояния стран. Единица</w:t>
      </w:r>
      <w:r w:rsidR="003C29F4">
        <w:rPr>
          <w:rFonts w:ascii="Franklin Gothic Book" w:hAnsi="Franklin Gothic Book" w:cs="Arial"/>
          <w:b/>
          <w:bCs/>
          <w:color w:val="000000"/>
          <w:sz w:val="24"/>
          <w:szCs w:val="24"/>
        </w:rPr>
        <w:t xml:space="preserve"> – </w:t>
      </w:r>
      <w:r w:rsidRPr="00775FEF">
        <w:rPr>
          <w:rFonts w:ascii="Franklin Gothic Book" w:hAnsi="Franklin Gothic Book" w:cs="Arial"/>
          <w:b/>
          <w:bCs/>
          <w:color w:val="000000"/>
          <w:sz w:val="24"/>
          <w:szCs w:val="24"/>
        </w:rPr>
        <w:t>эта тема совсем не раскрыта, вы этого не увидели, не поняли. Пять баллов</w:t>
      </w:r>
      <w:r w:rsidR="003C29F4">
        <w:rPr>
          <w:rFonts w:ascii="Franklin Gothic Book" w:hAnsi="Franklin Gothic Book" w:cs="Arial"/>
          <w:b/>
          <w:bCs/>
          <w:color w:val="000000"/>
          <w:sz w:val="24"/>
          <w:szCs w:val="24"/>
        </w:rPr>
        <w:t xml:space="preserve"> – </w:t>
      </w:r>
      <w:r w:rsidRPr="00775FEF">
        <w:rPr>
          <w:rFonts w:ascii="Franklin Gothic Book" w:hAnsi="Franklin Gothic Book" w:cs="Arial"/>
          <w:b/>
          <w:bCs/>
          <w:color w:val="000000"/>
          <w:sz w:val="24"/>
          <w:szCs w:val="24"/>
        </w:rPr>
        <w:t>тема раскрыта очень хорошо.</w:t>
      </w:r>
    </w:p>
    <w:p w14:paraId="002EE73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Иван: </w:t>
      </w:r>
      <w:r w:rsidRPr="00775FEF">
        <w:rPr>
          <w:rFonts w:ascii="Franklin Gothic Book" w:hAnsi="Franklin Gothic Book" w:cs="Arial"/>
          <w:color w:val="000000"/>
          <w:sz w:val="24"/>
          <w:szCs w:val="24"/>
        </w:rPr>
        <w:t>3</w:t>
      </w:r>
    </w:p>
    <w:p w14:paraId="2268870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Мария: </w:t>
      </w:r>
      <w:r w:rsidRPr="00775FEF">
        <w:rPr>
          <w:rFonts w:ascii="Franklin Gothic Book" w:hAnsi="Franklin Gothic Book" w:cs="Arial"/>
          <w:color w:val="000000"/>
          <w:sz w:val="24"/>
          <w:szCs w:val="24"/>
        </w:rPr>
        <w:t>4</w:t>
      </w:r>
    </w:p>
    <w:p w14:paraId="1F11599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Ольга:</w:t>
      </w:r>
      <w:r w:rsidRPr="00775FEF">
        <w:rPr>
          <w:rFonts w:ascii="Franklin Gothic Book" w:hAnsi="Franklin Gothic Book" w:cs="Arial"/>
          <w:color w:val="000000"/>
          <w:sz w:val="24"/>
          <w:szCs w:val="24"/>
        </w:rPr>
        <w:t xml:space="preserve"> 3 наверное.</w:t>
      </w:r>
    </w:p>
    <w:p w14:paraId="77A788C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Екатерина: </w:t>
      </w:r>
      <w:r w:rsidRPr="00775FEF">
        <w:rPr>
          <w:rFonts w:ascii="Franklin Gothic Book" w:hAnsi="Franklin Gothic Book" w:cs="Arial"/>
          <w:color w:val="000000"/>
          <w:sz w:val="24"/>
          <w:szCs w:val="24"/>
        </w:rPr>
        <w:t>3</w:t>
      </w:r>
    </w:p>
    <w:p w14:paraId="7136B1E6"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Оксана:</w:t>
      </w:r>
      <w:r w:rsidRPr="00775FEF">
        <w:rPr>
          <w:rFonts w:ascii="Franklin Gothic Book" w:hAnsi="Franklin Gothic Book" w:cs="Arial"/>
          <w:color w:val="000000"/>
          <w:sz w:val="24"/>
          <w:szCs w:val="24"/>
        </w:rPr>
        <w:t xml:space="preserve"> 2</w:t>
      </w:r>
    </w:p>
    <w:p w14:paraId="5A53B79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Юрий:</w:t>
      </w:r>
      <w:r w:rsidRPr="00775FEF">
        <w:rPr>
          <w:rFonts w:ascii="Franklin Gothic Book" w:hAnsi="Franklin Gothic Book" w:cs="Arial"/>
          <w:color w:val="000000"/>
          <w:sz w:val="24"/>
          <w:szCs w:val="24"/>
        </w:rPr>
        <w:t xml:space="preserve"> 3</w:t>
      </w:r>
    </w:p>
    <w:p w14:paraId="58B62EF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Лилия:</w:t>
      </w:r>
      <w:r w:rsidRPr="00775FEF">
        <w:rPr>
          <w:rFonts w:ascii="Franklin Gothic Book" w:hAnsi="Franklin Gothic Book" w:cs="Arial"/>
          <w:color w:val="000000"/>
          <w:sz w:val="24"/>
          <w:szCs w:val="24"/>
        </w:rPr>
        <w:t xml:space="preserve"> Тоже 3.</w:t>
      </w:r>
    </w:p>
    <w:p w14:paraId="6035564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Александр:</w:t>
      </w:r>
      <w:r w:rsidRPr="00775FEF">
        <w:rPr>
          <w:rFonts w:ascii="Franklin Gothic Book" w:hAnsi="Franklin Gothic Book" w:cs="Arial"/>
          <w:color w:val="000000"/>
          <w:sz w:val="24"/>
          <w:szCs w:val="24"/>
        </w:rPr>
        <w:t xml:space="preserve"> 1</w:t>
      </w:r>
    </w:p>
    <w:p w14:paraId="793CE99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Максим:</w:t>
      </w:r>
      <w:r w:rsidRPr="00775FEF">
        <w:rPr>
          <w:rFonts w:ascii="Franklin Gothic Book" w:hAnsi="Franklin Gothic Book" w:cs="Arial"/>
          <w:color w:val="000000"/>
          <w:sz w:val="24"/>
          <w:szCs w:val="24"/>
        </w:rPr>
        <w:t xml:space="preserve"> 5</w:t>
      </w:r>
    </w:p>
    <w:p w14:paraId="30DA3E5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Александр, почему 1?</w:t>
      </w:r>
    </w:p>
    <w:p w14:paraId="3F966C7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Так я эту тему там не проследил, где там о геополитике, где там о территориях. Там ни слова не было ни о Крыме, по-моему, ни об Украине, как-то совсем. Не было этой темы, я не видел. Где она там прослеживалась? Где они говорили о Донбассе? </w:t>
      </w:r>
    </w:p>
    <w:p w14:paraId="08CB06E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Екатерина:</w:t>
      </w:r>
      <w:r w:rsidRPr="00775FEF">
        <w:rPr>
          <w:rFonts w:ascii="Franklin Gothic Book" w:hAnsi="Franklin Gothic Book" w:cs="Arial"/>
          <w:color w:val="000000"/>
          <w:sz w:val="24"/>
          <w:szCs w:val="24"/>
        </w:rPr>
        <w:t xml:space="preserve"> </w:t>
      </w:r>
      <w:proofErr w:type="spellStart"/>
      <w:r w:rsidRPr="00775FEF">
        <w:rPr>
          <w:rFonts w:ascii="Franklin Gothic Book" w:hAnsi="Franklin Gothic Book" w:cs="Arial"/>
          <w:color w:val="000000"/>
          <w:sz w:val="24"/>
          <w:szCs w:val="24"/>
        </w:rPr>
        <w:t>Ковид</w:t>
      </w:r>
      <w:proofErr w:type="spellEnd"/>
      <w:r w:rsidRPr="00775FEF">
        <w:rPr>
          <w:rFonts w:ascii="Franklin Gothic Book" w:hAnsi="Franklin Gothic Book" w:cs="Arial"/>
          <w:color w:val="000000"/>
          <w:sz w:val="24"/>
          <w:szCs w:val="24"/>
        </w:rPr>
        <w:t>.</w:t>
      </w:r>
    </w:p>
    <w:p w14:paraId="6FD50D0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Александр:</w:t>
      </w:r>
      <w:r w:rsidRPr="00775FEF">
        <w:rPr>
          <w:rFonts w:ascii="Franklin Gothic Book" w:hAnsi="Franklin Gothic Book" w:cs="Arial"/>
          <w:color w:val="000000"/>
          <w:sz w:val="24"/>
          <w:szCs w:val="24"/>
        </w:rPr>
        <w:t xml:space="preserve"> </w:t>
      </w:r>
      <w:proofErr w:type="spellStart"/>
      <w:r w:rsidRPr="00775FEF">
        <w:rPr>
          <w:rFonts w:ascii="Franklin Gothic Book" w:hAnsi="Franklin Gothic Book" w:cs="Arial"/>
          <w:color w:val="000000"/>
          <w:sz w:val="24"/>
          <w:szCs w:val="24"/>
        </w:rPr>
        <w:t>Ковид</w:t>
      </w:r>
      <w:proofErr w:type="spellEnd"/>
      <w:r w:rsidRPr="00775FEF">
        <w:rPr>
          <w:rFonts w:ascii="Franklin Gothic Book" w:hAnsi="Franklin Gothic Book" w:cs="Arial"/>
          <w:color w:val="000000"/>
          <w:sz w:val="24"/>
          <w:szCs w:val="24"/>
        </w:rPr>
        <w:t xml:space="preserve"> это не геополитика.</w:t>
      </w:r>
    </w:p>
    <w:p w14:paraId="5B60E2F0"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Кто двойку поставил? Почему?</w:t>
      </w:r>
    </w:p>
    <w:p w14:paraId="2EEEE988"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Оксана: </w:t>
      </w:r>
      <w:r w:rsidRPr="00775FEF">
        <w:rPr>
          <w:rFonts w:ascii="Franklin Gothic Book" w:hAnsi="Franklin Gothic Book" w:cs="Arial"/>
          <w:color w:val="000000"/>
          <w:sz w:val="24"/>
          <w:szCs w:val="24"/>
        </w:rPr>
        <w:t>Я. Она прослеживалась, но очень не к месту и кусками.</w:t>
      </w:r>
    </w:p>
    <w:p w14:paraId="1E81BFC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Что значит не к месту и кусками?</w:t>
      </w:r>
    </w:p>
    <w:p w14:paraId="72A7FA8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Оксана: </w:t>
      </w:r>
      <w:r w:rsidRPr="00775FEF">
        <w:rPr>
          <w:rFonts w:ascii="Franklin Gothic Book" w:hAnsi="Franklin Gothic Book" w:cs="Arial"/>
          <w:color w:val="000000"/>
          <w:sz w:val="24"/>
          <w:szCs w:val="24"/>
        </w:rPr>
        <w:t>Вообще непонятно было, почему там взрывы в Афганистане. Да, понятно, что это противостояние, но вот оно как-то вспышкой, и больше нигде, потерялось. Как-то не к месту все это, не было какой-то линии.</w:t>
      </w:r>
    </w:p>
    <w:p w14:paraId="314406A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Лилия: </w:t>
      </w:r>
      <w:r w:rsidRPr="00775FEF">
        <w:rPr>
          <w:rFonts w:ascii="Franklin Gothic Book" w:hAnsi="Franklin Gothic Book" w:cs="Arial"/>
          <w:color w:val="000000"/>
          <w:sz w:val="24"/>
          <w:szCs w:val="24"/>
        </w:rPr>
        <w:t>Можно сказать? Геополитика была явная в сюжете, когда невеста стояла и рассказывала, что они изобретут вирус, который будет действовать по определенным нациям. И это было определенно, что они все красные линии сойдут на нет, вот это геополитика явная.</w:t>
      </w:r>
    </w:p>
    <w:p w14:paraId="19C12D0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Юрий?</w:t>
      </w:r>
    </w:p>
    <w:p w14:paraId="22E9745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Юрий: </w:t>
      </w:r>
      <w:r w:rsidRPr="00775FEF">
        <w:rPr>
          <w:rFonts w:ascii="Franklin Gothic Book" w:hAnsi="Franklin Gothic Book" w:cs="Arial"/>
          <w:color w:val="000000"/>
          <w:sz w:val="24"/>
          <w:szCs w:val="24"/>
        </w:rPr>
        <w:t>Еще геополитика была в моменте, когда вот этот аферист, который не был в Афганистане, якобы он там был, и был переводчиком, когда воевали наши. То есть, по факту присутствие американцев на другой стороне.</w:t>
      </w:r>
    </w:p>
    <w:p w14:paraId="7121A8D6" w14:textId="3201827E"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Мария: </w:t>
      </w:r>
      <w:r w:rsidRPr="00775FEF">
        <w:rPr>
          <w:rFonts w:ascii="Franklin Gothic Book" w:hAnsi="Franklin Gothic Book" w:cs="Arial"/>
          <w:color w:val="000000"/>
          <w:sz w:val="24"/>
          <w:szCs w:val="24"/>
        </w:rPr>
        <w:t>И этот аферист, якобы бывший в Афганистане, постоянно упоминал, что… Он говорит</w:t>
      </w:r>
      <w:r w:rsidR="003C29F4">
        <w:rPr>
          <w:rFonts w:ascii="Franklin Gothic Book" w:hAnsi="Franklin Gothic Book" w:cs="Arial"/>
          <w:color w:val="000000"/>
          <w:sz w:val="24"/>
          <w:szCs w:val="24"/>
        </w:rPr>
        <w:t xml:space="preserve"> – </w:t>
      </w:r>
      <w:r w:rsidRPr="00775FEF">
        <w:rPr>
          <w:rFonts w:ascii="Franklin Gothic Book" w:hAnsi="Franklin Gothic Book" w:cs="Arial"/>
          <w:color w:val="000000"/>
          <w:sz w:val="24"/>
          <w:szCs w:val="24"/>
        </w:rPr>
        <w:t>я терпеть не могу советский строй, вот это всё, но у него это через каждые… с этой каской простреленной убитого солдата все бегал, носился. Это тоже.</w:t>
      </w:r>
    </w:p>
    <w:p w14:paraId="33571B8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Иван, про геополитику что можете сказать?</w:t>
      </w:r>
    </w:p>
    <w:p w14:paraId="2FC787D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Иван: </w:t>
      </w:r>
      <w:r w:rsidRPr="00775FEF">
        <w:rPr>
          <w:rFonts w:ascii="Franklin Gothic Book" w:hAnsi="Franklin Gothic Book" w:cs="Arial"/>
          <w:color w:val="000000"/>
          <w:sz w:val="24"/>
          <w:szCs w:val="24"/>
        </w:rPr>
        <w:t>Тоже про подслушанный разговор, про Тимошенко. Трамп там, да.</w:t>
      </w:r>
    </w:p>
    <w:p w14:paraId="14B4459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Максим, вы поставили 5, вам кажется, что тема геополитики…?</w:t>
      </w:r>
    </w:p>
    <w:p w14:paraId="62DE619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Максим: </w:t>
      </w:r>
      <w:r w:rsidRPr="00775FEF">
        <w:rPr>
          <w:rFonts w:ascii="Franklin Gothic Book" w:hAnsi="Franklin Gothic Book" w:cs="Arial"/>
          <w:color w:val="000000"/>
          <w:sz w:val="24"/>
          <w:szCs w:val="24"/>
        </w:rPr>
        <w:t>Да, куча геополитики! Например, эту Марию посадили с целью того, чтобы сорвать переговоры Путина и Трампа. Про Украину было, что вот эта лаборатория. Было про конфликт во Вьетнаме, про конфликт в Ираке. Куча геополитики в этом сериале, несмотря на то, что рассказывают про жизнь одного человека. Она, тем не менее, шпионка, это тоже, можно сказать.</w:t>
      </w:r>
    </w:p>
    <w:p w14:paraId="0852860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Мария: </w:t>
      </w:r>
      <w:r w:rsidRPr="00775FEF">
        <w:rPr>
          <w:rFonts w:ascii="Franklin Gothic Book" w:hAnsi="Franklin Gothic Book" w:cs="Arial"/>
          <w:color w:val="000000"/>
          <w:sz w:val="24"/>
          <w:szCs w:val="24"/>
        </w:rPr>
        <w:t>Когда эта парочка в свадебное путешествие в Румынию собралась, та такая тоже загорелась, там типа в лаборатории у нее друг есть, а вот там это…</w:t>
      </w:r>
    </w:p>
    <w:p w14:paraId="60EC2F1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Екатерина: </w:t>
      </w:r>
      <w:r w:rsidRPr="00775FEF">
        <w:rPr>
          <w:rFonts w:ascii="Franklin Gothic Book" w:hAnsi="Franklin Gothic Book" w:cs="Arial"/>
          <w:color w:val="000000"/>
          <w:sz w:val="24"/>
          <w:szCs w:val="24"/>
        </w:rPr>
        <w:t>Она не загорелась, она сказала. Она открыто сказала, что вообще-то, я знаю, кто ты!</w:t>
      </w:r>
    </w:p>
    <w:p w14:paraId="5FD6F41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Лилия: </w:t>
      </w:r>
      <w:r w:rsidRPr="00775FEF">
        <w:rPr>
          <w:rFonts w:ascii="Franklin Gothic Book" w:hAnsi="Franklin Gothic Book" w:cs="Arial"/>
          <w:color w:val="000000"/>
          <w:sz w:val="24"/>
          <w:szCs w:val="24"/>
        </w:rPr>
        <w:t>Да, она же слышала.</w:t>
      </w:r>
    </w:p>
    <w:p w14:paraId="54602BA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Екатерина: </w:t>
      </w:r>
      <w:r w:rsidRPr="00775FEF">
        <w:rPr>
          <w:rFonts w:ascii="Franklin Gothic Book" w:hAnsi="Franklin Gothic Book" w:cs="Arial"/>
          <w:color w:val="000000"/>
          <w:sz w:val="24"/>
          <w:szCs w:val="24"/>
        </w:rPr>
        <w:t>Поэтому лицо изменилось полностью. Она не было веселой, у нее лицо вот так вот… она поняла, что под нее копают, и ее точно поймают.</w:t>
      </w:r>
    </w:p>
    <w:p w14:paraId="08771F6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Лилия: </w:t>
      </w:r>
      <w:r w:rsidRPr="00775FEF">
        <w:rPr>
          <w:rFonts w:ascii="Franklin Gothic Book" w:hAnsi="Franklin Gothic Book" w:cs="Arial"/>
          <w:color w:val="000000"/>
          <w:sz w:val="24"/>
          <w:szCs w:val="24"/>
        </w:rPr>
        <w:t>Да, и поэтому она на нее настучала.</w:t>
      </w:r>
    </w:p>
    <w:p w14:paraId="5CFB75D2" w14:textId="2CC0138C"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Модератор: Понятно. Скажите, пожалуйста, после просмотра сериала ваше отношение к теме геополитики, противостояния стран как-то изменилось или нет? Смотрите, сейчас я попрошу вас продолжить такую фразу: </w:t>
      </w:r>
      <w:r w:rsidR="00504AEF">
        <w:rPr>
          <w:rFonts w:ascii="Franklin Gothic Book" w:hAnsi="Franklin Gothic Book" w:cs="Arial"/>
          <w:b/>
          <w:bCs/>
          <w:color w:val="000000"/>
          <w:sz w:val="24"/>
          <w:szCs w:val="24"/>
        </w:rPr>
        <w:t>«</w:t>
      </w:r>
      <w:r w:rsidRPr="00775FEF">
        <w:rPr>
          <w:rFonts w:ascii="Franklin Gothic Book" w:hAnsi="Franklin Gothic Book" w:cs="Arial"/>
          <w:b/>
          <w:bCs/>
          <w:color w:val="000000"/>
          <w:sz w:val="24"/>
          <w:szCs w:val="24"/>
        </w:rPr>
        <w:t>мое отношение не изменилось, потому что…, мое отношение изменилось, потому что…</w:t>
      </w:r>
      <w:r w:rsidR="00504AEF">
        <w:rPr>
          <w:rFonts w:ascii="Franklin Gothic Book" w:hAnsi="Franklin Gothic Book" w:cs="Arial"/>
          <w:b/>
          <w:bCs/>
          <w:color w:val="000000"/>
          <w:sz w:val="24"/>
          <w:szCs w:val="24"/>
        </w:rPr>
        <w:t>»</w:t>
      </w:r>
      <w:r w:rsidRPr="00775FEF">
        <w:rPr>
          <w:rFonts w:ascii="Franklin Gothic Book" w:hAnsi="Franklin Gothic Book" w:cs="Arial"/>
          <w:b/>
          <w:bCs/>
          <w:color w:val="000000"/>
          <w:sz w:val="24"/>
          <w:szCs w:val="24"/>
        </w:rPr>
        <w:t>. Давайте начнем с тех, у кого отношение к геополитике не изменилось после просмотра сериала. Восемь, не изменилось. Собственно говоря, почему? Кто первый поднял руку?</w:t>
      </w:r>
    </w:p>
    <w:p w14:paraId="35E3F239" w14:textId="63192ED3"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Максим: </w:t>
      </w:r>
      <w:r w:rsidRPr="00775FEF">
        <w:rPr>
          <w:rFonts w:ascii="Franklin Gothic Book" w:hAnsi="Franklin Gothic Book" w:cs="Arial"/>
          <w:color w:val="000000"/>
          <w:sz w:val="24"/>
          <w:szCs w:val="24"/>
        </w:rPr>
        <w:t>Это вымысел потому что. Даже он по понятной книге снят,</w:t>
      </w:r>
      <w:r w:rsidR="00111870">
        <w:rPr>
          <w:rFonts w:ascii="Franklin Gothic Book" w:hAnsi="Franklin Gothic Book" w:cs="Arial"/>
          <w:color w:val="000000"/>
          <w:sz w:val="24"/>
          <w:szCs w:val="24"/>
        </w:rPr>
        <w:t xml:space="preserve"> </w:t>
      </w:r>
      <w:r w:rsidRPr="00775FEF">
        <w:rPr>
          <w:rFonts w:ascii="Franklin Gothic Book" w:hAnsi="Franklin Gothic Book" w:cs="Arial"/>
          <w:color w:val="000000"/>
          <w:sz w:val="24"/>
          <w:szCs w:val="24"/>
        </w:rPr>
        <w:t>это вымысел, что он мне может поменять?</w:t>
      </w:r>
    </w:p>
    <w:p w14:paraId="04D054F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Все так думают, как Максим?</w:t>
      </w:r>
    </w:p>
    <w:p w14:paraId="4759576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Ольга: </w:t>
      </w:r>
      <w:r w:rsidRPr="00775FEF">
        <w:rPr>
          <w:rFonts w:ascii="Franklin Gothic Book" w:hAnsi="Franklin Gothic Book" w:cs="Arial"/>
          <w:color w:val="000000"/>
          <w:sz w:val="24"/>
          <w:szCs w:val="24"/>
        </w:rPr>
        <w:t>Есть свое мнение, в конце концов.</w:t>
      </w:r>
    </w:p>
    <w:p w14:paraId="497B276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Юрий: </w:t>
      </w:r>
      <w:r w:rsidRPr="00775FEF">
        <w:rPr>
          <w:rFonts w:ascii="Franklin Gothic Book" w:hAnsi="Franklin Gothic Book" w:cs="Arial"/>
          <w:color w:val="000000"/>
          <w:sz w:val="24"/>
          <w:szCs w:val="24"/>
        </w:rPr>
        <w:t>Я потому что нового ничего не узнал. Я и так знаю эти факты, которые указываются в сериале.</w:t>
      </w:r>
    </w:p>
    <w:p w14:paraId="14A315C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Лилия: </w:t>
      </w:r>
      <w:r w:rsidRPr="00775FEF">
        <w:rPr>
          <w:rFonts w:ascii="Franklin Gothic Book" w:hAnsi="Franklin Gothic Book" w:cs="Arial"/>
          <w:color w:val="000000"/>
          <w:sz w:val="24"/>
          <w:szCs w:val="24"/>
        </w:rPr>
        <w:t>Я согласна. Абсолютно то же самое, что в реале показывают.</w:t>
      </w:r>
    </w:p>
    <w:p w14:paraId="4F871CB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Оксана: </w:t>
      </w:r>
      <w:r w:rsidRPr="00775FEF">
        <w:rPr>
          <w:rFonts w:ascii="Franklin Gothic Book" w:hAnsi="Franklin Gothic Book" w:cs="Arial"/>
          <w:color w:val="000000"/>
          <w:sz w:val="24"/>
          <w:szCs w:val="24"/>
        </w:rPr>
        <w:t>Мне каких-то открытий сериал не сделал, поэтому не изменилось мнение.</w:t>
      </w:r>
    </w:p>
    <w:p w14:paraId="0D65F69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Ольга: </w:t>
      </w:r>
      <w:r w:rsidRPr="00775FEF">
        <w:rPr>
          <w:rFonts w:ascii="Franklin Gothic Book" w:hAnsi="Franklin Gothic Book" w:cs="Arial"/>
          <w:color w:val="000000"/>
          <w:sz w:val="24"/>
          <w:szCs w:val="24"/>
        </w:rPr>
        <w:t>Плюс мы не все берем за правду, это же все-таки художественный фильм. Это мемуары ее, даже на основе ее дневника, но это все равно мемуары, это с ее точки зрения. Там еще мы их не читали, это раз. Потом сценарист и режиссер добавили. И все-таки не все, что мы слышим, мы берем за правду. Потому что с каждого своя правда, в общем. Каждая лягушка хвалит свое болото.</w:t>
      </w:r>
    </w:p>
    <w:p w14:paraId="1BB1013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Мария, как у вас изменилось?</w:t>
      </w:r>
    </w:p>
    <w:p w14:paraId="7087EA46"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Мария: </w:t>
      </w:r>
      <w:r w:rsidRPr="00775FEF">
        <w:rPr>
          <w:rFonts w:ascii="Franklin Gothic Book" w:hAnsi="Franklin Gothic Book" w:cs="Arial"/>
          <w:color w:val="000000"/>
          <w:sz w:val="24"/>
          <w:szCs w:val="24"/>
        </w:rPr>
        <w:t>Я просто придерживаюсь того, что это часть биографии, и то, что человек действительно увидел отношение к себе там, и поэтому, возможно, она отразила отношение Америки к нашей стране, увидев это сама. Поэтому не то, что это мне что-то поменяло, но в целом… я не сильно просто задумывалась по поводу такого прям отношения Америки к нам, но тут как-то меня заставило задуматься в очередной раз.</w:t>
      </w:r>
    </w:p>
    <w:p w14:paraId="29337D16"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Модератор: Поднимите по-честному руку, кто-нибудь слышал до просмотра сериала о Марии </w:t>
      </w:r>
      <w:proofErr w:type="spellStart"/>
      <w:r w:rsidRPr="00775FEF">
        <w:rPr>
          <w:rFonts w:ascii="Franklin Gothic Book" w:hAnsi="Franklin Gothic Book" w:cs="Arial"/>
          <w:b/>
          <w:bCs/>
          <w:color w:val="000000"/>
          <w:sz w:val="24"/>
          <w:szCs w:val="24"/>
        </w:rPr>
        <w:t>Бутиной</w:t>
      </w:r>
      <w:proofErr w:type="spellEnd"/>
      <w:r w:rsidRPr="00775FEF">
        <w:rPr>
          <w:rFonts w:ascii="Franklin Gothic Book" w:hAnsi="Franklin Gothic Book" w:cs="Arial"/>
          <w:b/>
          <w:bCs/>
          <w:color w:val="000000"/>
          <w:sz w:val="24"/>
          <w:szCs w:val="24"/>
        </w:rPr>
        <w:t>, о ее истории?</w:t>
      </w:r>
    </w:p>
    <w:p w14:paraId="37527FF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Я сразу понял, о ней сериал, 5 минут буквально.</w:t>
      </w:r>
    </w:p>
    <w:p w14:paraId="73052CA8" w14:textId="4EDA868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Ольга: </w:t>
      </w:r>
      <w:r w:rsidRPr="00775FEF">
        <w:rPr>
          <w:rFonts w:ascii="Franklin Gothic Book" w:hAnsi="Franklin Gothic Book" w:cs="Arial"/>
          <w:color w:val="000000"/>
          <w:sz w:val="24"/>
          <w:szCs w:val="24"/>
        </w:rPr>
        <w:t>Чуть-чуть, чтобы вы понимали. Я где-то в новостях слышала эту фамилию, что</w:t>
      </w:r>
      <w:r w:rsidR="00111870">
        <w:rPr>
          <w:rFonts w:ascii="Franklin Gothic Book" w:hAnsi="Franklin Gothic Book" w:cs="Arial"/>
          <w:color w:val="000000"/>
          <w:sz w:val="24"/>
          <w:szCs w:val="24"/>
        </w:rPr>
        <w:t xml:space="preserve"> </w:t>
      </w:r>
      <w:r w:rsidRPr="00775FEF">
        <w:rPr>
          <w:rFonts w:ascii="Franklin Gothic Book" w:hAnsi="Franklin Gothic Book" w:cs="Arial"/>
          <w:color w:val="000000"/>
          <w:sz w:val="24"/>
          <w:szCs w:val="24"/>
        </w:rPr>
        <w:t xml:space="preserve">это наш </w:t>
      </w:r>
      <w:proofErr w:type="spellStart"/>
      <w:r w:rsidRPr="00775FEF">
        <w:rPr>
          <w:rFonts w:ascii="Franklin Gothic Book" w:hAnsi="Franklin Gothic Book" w:cs="Arial"/>
          <w:color w:val="000000"/>
          <w:sz w:val="24"/>
          <w:szCs w:val="24"/>
        </w:rPr>
        <w:t>спецагент</w:t>
      </w:r>
      <w:proofErr w:type="spellEnd"/>
      <w:r w:rsidRPr="00775FEF">
        <w:rPr>
          <w:rFonts w:ascii="Franklin Gothic Book" w:hAnsi="Franklin Gothic Book" w:cs="Arial"/>
          <w:color w:val="000000"/>
          <w:sz w:val="24"/>
          <w:szCs w:val="24"/>
        </w:rPr>
        <w:t>, ее задержали, судебные дела, и ее вернули. Всё. Ничего больше.</w:t>
      </w:r>
    </w:p>
    <w:p w14:paraId="288F0CC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Юрий: </w:t>
      </w:r>
      <w:r w:rsidRPr="00775FEF">
        <w:rPr>
          <w:rFonts w:ascii="Franklin Gothic Book" w:hAnsi="Franklin Gothic Book" w:cs="Arial"/>
          <w:color w:val="000000"/>
          <w:sz w:val="24"/>
          <w:szCs w:val="24"/>
        </w:rPr>
        <w:t>Я просто слышал, что ее задержали по подозрению.</w:t>
      </w:r>
    </w:p>
    <w:p w14:paraId="12E965B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То есть, такой минимум информации. Все остальные вообще про нее ничего не знают. Александр, что вы слышали про Марию?</w:t>
      </w:r>
    </w:p>
    <w:p w14:paraId="1EEEEA67" w14:textId="1680D914"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 xml:space="preserve">Что она нелегал, она разведчица. Работала в Америке, потом ее арестовали перед встречей Путина и Трампа в Хельсинки, и как-то там это все происходило. Потом обменяли. Обменяли или освободили. Обменяли вроде. Она мелькает на телевидении, она передачи вела недавно, </w:t>
      </w:r>
      <w:r w:rsidR="00504AEF">
        <w:rPr>
          <w:rFonts w:ascii="Franklin Gothic Book" w:hAnsi="Franklin Gothic Book" w:cs="Arial"/>
          <w:color w:val="000000"/>
          <w:sz w:val="24"/>
          <w:szCs w:val="24"/>
        </w:rPr>
        <w:t>«</w:t>
      </w:r>
      <w:r w:rsidRPr="00775FEF">
        <w:rPr>
          <w:rFonts w:ascii="Franklin Gothic Book" w:hAnsi="Franklin Gothic Book" w:cs="Arial"/>
          <w:color w:val="000000"/>
          <w:sz w:val="24"/>
          <w:szCs w:val="24"/>
        </w:rPr>
        <w:t>Куклы Тутти</w:t>
      </w:r>
      <w:r w:rsidR="00504AEF">
        <w:rPr>
          <w:rFonts w:ascii="Franklin Gothic Book" w:hAnsi="Franklin Gothic Book" w:cs="Arial"/>
          <w:color w:val="000000"/>
          <w:sz w:val="24"/>
          <w:szCs w:val="24"/>
        </w:rPr>
        <w:t>»</w:t>
      </w:r>
      <w:r w:rsidRPr="00775FEF">
        <w:rPr>
          <w:rFonts w:ascii="Franklin Gothic Book" w:hAnsi="Franklin Gothic Book" w:cs="Arial"/>
          <w:color w:val="000000"/>
          <w:sz w:val="24"/>
          <w:szCs w:val="24"/>
        </w:rPr>
        <w:t xml:space="preserve"> по-моему. Плюс политические передачи она вела. Информации много о ней.</w:t>
      </w:r>
    </w:p>
    <w:p w14:paraId="4EA3469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Оля, вы тоже слышали, да?</w:t>
      </w:r>
    </w:p>
    <w:p w14:paraId="68D8BCA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Ольга: </w:t>
      </w:r>
      <w:r w:rsidRPr="00775FEF">
        <w:rPr>
          <w:rFonts w:ascii="Franklin Gothic Book" w:hAnsi="Franklin Gothic Book" w:cs="Arial"/>
          <w:color w:val="000000"/>
          <w:sz w:val="24"/>
          <w:szCs w:val="24"/>
        </w:rPr>
        <w:t>Да, только что освободили, не много информации.</w:t>
      </w:r>
    </w:p>
    <w:p w14:paraId="5DCAB879" w14:textId="072F3563"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Мария: </w:t>
      </w:r>
      <w:r w:rsidRPr="00775FEF">
        <w:rPr>
          <w:rFonts w:ascii="Franklin Gothic Book" w:hAnsi="Franklin Gothic Book" w:cs="Arial"/>
          <w:color w:val="000000"/>
          <w:sz w:val="24"/>
          <w:szCs w:val="24"/>
        </w:rPr>
        <w:t xml:space="preserve">Да, лично я отношусь к тому, что их же </w:t>
      </w:r>
      <w:proofErr w:type="spellStart"/>
      <w:r w:rsidRPr="00775FEF">
        <w:rPr>
          <w:rFonts w:ascii="Franklin Gothic Book" w:hAnsi="Franklin Gothic Book" w:cs="Arial"/>
          <w:color w:val="000000"/>
          <w:sz w:val="24"/>
          <w:szCs w:val="24"/>
        </w:rPr>
        <w:t>дофига</w:t>
      </w:r>
      <w:proofErr w:type="spellEnd"/>
      <w:r w:rsidRPr="00775FEF">
        <w:rPr>
          <w:rFonts w:ascii="Franklin Gothic Book" w:hAnsi="Franklin Gothic Book" w:cs="Arial"/>
          <w:color w:val="000000"/>
          <w:sz w:val="24"/>
          <w:szCs w:val="24"/>
        </w:rPr>
        <w:t>, и у нас на территории, и у них, но просто она попалась. Это афишировали, все такие</w:t>
      </w:r>
      <w:r w:rsidR="003C29F4">
        <w:rPr>
          <w:rFonts w:ascii="Franklin Gothic Book" w:hAnsi="Franklin Gothic Book" w:cs="Arial"/>
          <w:color w:val="000000"/>
          <w:sz w:val="24"/>
          <w:szCs w:val="24"/>
        </w:rPr>
        <w:t xml:space="preserve"> – </w:t>
      </w:r>
      <w:r w:rsidRPr="00775FEF">
        <w:rPr>
          <w:rFonts w:ascii="Franklin Gothic Book" w:hAnsi="Franklin Gothic Book" w:cs="Arial"/>
          <w:color w:val="000000"/>
          <w:sz w:val="24"/>
          <w:szCs w:val="24"/>
        </w:rPr>
        <w:t>ну, ладно, и дальше пошли пить чай.</w:t>
      </w:r>
    </w:p>
    <w:p w14:paraId="4513D75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Александр и Ольга, Александр больше всех, как я поняла, знает, в какой момент вы поняли, Александр, что это фильм именно об этой Марии? </w:t>
      </w:r>
    </w:p>
    <w:p w14:paraId="253824B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 xml:space="preserve">Когда ее арестовали, зовут ее Мария, как и </w:t>
      </w:r>
      <w:proofErr w:type="spellStart"/>
      <w:r w:rsidRPr="00775FEF">
        <w:rPr>
          <w:rFonts w:ascii="Franklin Gothic Book" w:hAnsi="Franklin Gothic Book" w:cs="Arial"/>
          <w:color w:val="000000"/>
          <w:sz w:val="24"/>
          <w:szCs w:val="24"/>
        </w:rPr>
        <w:t>Бутину</w:t>
      </w:r>
      <w:proofErr w:type="spellEnd"/>
      <w:r w:rsidRPr="00775FEF">
        <w:rPr>
          <w:rFonts w:ascii="Franklin Gothic Book" w:hAnsi="Franklin Gothic Book" w:cs="Arial"/>
          <w:color w:val="000000"/>
          <w:sz w:val="24"/>
          <w:szCs w:val="24"/>
        </w:rPr>
        <w:t>. Когда арестовали, там еще буквально минут 15, что ей там обвинение выдвинули такой направленности шпионажа, я понял. Таких просто не было историй у нас. </w:t>
      </w:r>
    </w:p>
    <w:p w14:paraId="75E4E4E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Модератор: А еще Анна </w:t>
      </w:r>
      <w:proofErr w:type="spellStart"/>
      <w:r w:rsidRPr="00775FEF">
        <w:rPr>
          <w:rFonts w:ascii="Franklin Gothic Book" w:hAnsi="Franklin Gothic Book" w:cs="Arial"/>
          <w:b/>
          <w:bCs/>
          <w:color w:val="000000"/>
          <w:sz w:val="24"/>
          <w:szCs w:val="24"/>
        </w:rPr>
        <w:t>Чапман</w:t>
      </w:r>
      <w:proofErr w:type="spellEnd"/>
      <w:r w:rsidRPr="00775FEF">
        <w:rPr>
          <w:rFonts w:ascii="Franklin Gothic Book" w:hAnsi="Franklin Gothic Book" w:cs="Arial"/>
          <w:b/>
          <w:bCs/>
          <w:color w:val="000000"/>
          <w:sz w:val="24"/>
          <w:szCs w:val="24"/>
        </w:rPr>
        <w:t xml:space="preserve"> была.</w:t>
      </w:r>
    </w:p>
    <w:p w14:paraId="692E781D"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Да, еще Бут был, но Бут это мужчина, поэтому, как бы, я понял, что это про нее.</w:t>
      </w:r>
    </w:p>
    <w:p w14:paraId="36C2D6A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Модератор: А почему именно про нее, а не про Анну </w:t>
      </w:r>
      <w:proofErr w:type="spellStart"/>
      <w:r w:rsidRPr="00775FEF">
        <w:rPr>
          <w:rFonts w:ascii="Franklin Gothic Book" w:hAnsi="Franklin Gothic Book" w:cs="Arial"/>
          <w:b/>
          <w:bCs/>
          <w:color w:val="000000"/>
          <w:sz w:val="24"/>
          <w:szCs w:val="24"/>
        </w:rPr>
        <w:t>Чапман</w:t>
      </w:r>
      <w:proofErr w:type="spellEnd"/>
      <w:r w:rsidRPr="00775FEF">
        <w:rPr>
          <w:rFonts w:ascii="Franklin Gothic Book" w:hAnsi="Franklin Gothic Book" w:cs="Arial"/>
          <w:b/>
          <w:bCs/>
          <w:color w:val="000000"/>
          <w:sz w:val="24"/>
          <w:szCs w:val="24"/>
        </w:rPr>
        <w:t>?</w:t>
      </w:r>
    </w:p>
    <w:p w14:paraId="6BB20156"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Потому что Мария зовут. Видимо, я вот отсюда как-то направление…</w:t>
      </w:r>
    </w:p>
    <w:p w14:paraId="26EA2852" w14:textId="7A59E5CB"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Мария: </w:t>
      </w:r>
      <w:r w:rsidRPr="00775FEF">
        <w:rPr>
          <w:rFonts w:ascii="Franklin Gothic Book" w:hAnsi="Franklin Gothic Book" w:cs="Arial"/>
          <w:color w:val="000000"/>
          <w:sz w:val="24"/>
          <w:szCs w:val="24"/>
        </w:rPr>
        <w:t>А можно я скажу, как я узнала, как я поняла? Потому что там</w:t>
      </w:r>
      <w:r w:rsidR="00CF0F05">
        <w:rPr>
          <w:rFonts w:ascii="Franklin Gothic Book" w:hAnsi="Franklin Gothic Book" w:cs="Arial"/>
          <w:color w:val="000000"/>
          <w:sz w:val="24"/>
          <w:szCs w:val="24"/>
        </w:rPr>
        <w:t>,</w:t>
      </w:r>
      <w:r w:rsidRPr="00775FEF">
        <w:rPr>
          <w:rFonts w:ascii="Franklin Gothic Book" w:hAnsi="Franklin Gothic Book" w:cs="Arial"/>
          <w:color w:val="000000"/>
          <w:sz w:val="24"/>
          <w:szCs w:val="24"/>
        </w:rPr>
        <w:t xml:space="preserve"> когда идет заставка первой серии, там этот </w:t>
      </w:r>
      <w:r w:rsidR="00504AEF">
        <w:rPr>
          <w:rFonts w:ascii="Franklin Gothic Book" w:hAnsi="Franklin Gothic Book" w:cs="Arial"/>
          <w:color w:val="000000"/>
          <w:sz w:val="24"/>
          <w:szCs w:val="24"/>
        </w:rPr>
        <w:t>«</w:t>
      </w:r>
      <w:r w:rsidRPr="00775FEF">
        <w:rPr>
          <w:rFonts w:ascii="Franklin Gothic Book" w:hAnsi="Franklin Gothic Book" w:cs="Arial"/>
          <w:color w:val="000000"/>
          <w:sz w:val="24"/>
          <w:szCs w:val="24"/>
        </w:rPr>
        <w:t>Тюремный дневник</w:t>
      </w:r>
      <w:r w:rsidR="00504AEF">
        <w:rPr>
          <w:rFonts w:ascii="Franklin Gothic Book" w:hAnsi="Franklin Gothic Book" w:cs="Arial"/>
          <w:color w:val="000000"/>
          <w:sz w:val="24"/>
          <w:szCs w:val="24"/>
        </w:rPr>
        <w:t>»</w:t>
      </w:r>
      <w:r w:rsidRPr="00775FEF">
        <w:rPr>
          <w:rFonts w:ascii="Franklin Gothic Book" w:hAnsi="Franklin Gothic Book" w:cs="Arial"/>
          <w:color w:val="000000"/>
          <w:sz w:val="24"/>
          <w:szCs w:val="24"/>
        </w:rPr>
        <w:t xml:space="preserve">, и сбоку прям по-русски написано, на основе книги Марии </w:t>
      </w:r>
      <w:proofErr w:type="spellStart"/>
      <w:r w:rsidRPr="00775FEF">
        <w:rPr>
          <w:rFonts w:ascii="Franklin Gothic Book" w:hAnsi="Franklin Gothic Book" w:cs="Arial"/>
          <w:color w:val="000000"/>
          <w:sz w:val="24"/>
          <w:szCs w:val="24"/>
        </w:rPr>
        <w:t>Бутиной</w:t>
      </w:r>
      <w:proofErr w:type="spellEnd"/>
      <w:r w:rsidRPr="00775FEF">
        <w:rPr>
          <w:rFonts w:ascii="Franklin Gothic Book" w:hAnsi="Franklin Gothic Book" w:cs="Arial"/>
          <w:color w:val="000000"/>
          <w:sz w:val="24"/>
          <w:szCs w:val="24"/>
        </w:rPr>
        <w:t xml:space="preserve"> </w:t>
      </w:r>
      <w:r w:rsidR="00504AEF">
        <w:rPr>
          <w:rFonts w:ascii="Franklin Gothic Book" w:hAnsi="Franklin Gothic Book" w:cs="Arial"/>
          <w:color w:val="000000"/>
          <w:sz w:val="24"/>
          <w:szCs w:val="24"/>
        </w:rPr>
        <w:t>«</w:t>
      </w:r>
      <w:r w:rsidRPr="00775FEF">
        <w:rPr>
          <w:rFonts w:ascii="Franklin Gothic Book" w:hAnsi="Franklin Gothic Book" w:cs="Arial"/>
          <w:color w:val="000000"/>
          <w:sz w:val="24"/>
          <w:szCs w:val="24"/>
        </w:rPr>
        <w:t>Тюремный дневник</w:t>
      </w:r>
      <w:r w:rsidR="00504AEF">
        <w:rPr>
          <w:rFonts w:ascii="Franklin Gothic Book" w:hAnsi="Franklin Gothic Book" w:cs="Arial"/>
          <w:color w:val="000000"/>
          <w:sz w:val="24"/>
          <w:szCs w:val="24"/>
        </w:rPr>
        <w:t>»</w:t>
      </w:r>
      <w:r w:rsidRPr="00775FEF">
        <w:rPr>
          <w:rFonts w:ascii="Franklin Gothic Book" w:hAnsi="Franklin Gothic Book" w:cs="Arial"/>
          <w:color w:val="000000"/>
          <w:sz w:val="24"/>
          <w:szCs w:val="24"/>
        </w:rPr>
        <w:t>, и я такая</w:t>
      </w:r>
      <w:r w:rsidR="003C29F4">
        <w:rPr>
          <w:rFonts w:ascii="Franklin Gothic Book" w:hAnsi="Franklin Gothic Book" w:cs="Arial"/>
          <w:color w:val="000000"/>
          <w:sz w:val="24"/>
          <w:szCs w:val="24"/>
        </w:rPr>
        <w:t xml:space="preserve"> – </w:t>
      </w:r>
      <w:r w:rsidRPr="00775FEF">
        <w:rPr>
          <w:rFonts w:ascii="Franklin Gothic Book" w:hAnsi="Franklin Gothic Book" w:cs="Arial"/>
          <w:color w:val="000000"/>
          <w:sz w:val="24"/>
          <w:szCs w:val="24"/>
        </w:rPr>
        <w:t>о! И на второй минуте</w:t>
      </w:r>
      <w:r w:rsidR="003C29F4">
        <w:rPr>
          <w:rFonts w:ascii="Franklin Gothic Book" w:hAnsi="Franklin Gothic Book" w:cs="Arial"/>
          <w:color w:val="000000"/>
          <w:sz w:val="24"/>
          <w:szCs w:val="24"/>
        </w:rPr>
        <w:t xml:space="preserve"> – </w:t>
      </w:r>
      <w:r w:rsidRPr="00775FEF">
        <w:rPr>
          <w:rFonts w:ascii="Franklin Gothic Book" w:hAnsi="Franklin Gothic Book" w:cs="Arial"/>
          <w:color w:val="000000"/>
          <w:sz w:val="24"/>
          <w:szCs w:val="24"/>
        </w:rPr>
        <w:t>угу. То есть, я еще до начала сюжета уже прочитала, что было написано на экране. Потому что мне интересно, я читала, там же еще в начале, кто режиссер, я еще вот это почитала в самой первой серии.</w:t>
      </w:r>
    </w:p>
    <w:p w14:paraId="001990C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То есть, подсказку дали, но не все ее заметили!</w:t>
      </w:r>
    </w:p>
    <w:p w14:paraId="6FD4FF7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Ольга: </w:t>
      </w:r>
      <w:r w:rsidRPr="00775FEF">
        <w:rPr>
          <w:rFonts w:ascii="Franklin Gothic Book" w:hAnsi="Franklin Gothic Book" w:cs="Arial"/>
          <w:color w:val="000000"/>
          <w:sz w:val="24"/>
          <w:szCs w:val="24"/>
        </w:rPr>
        <w:t>Я поняла, в чем проблема. Надо вырезать маньяка из начала, и переставить его куда-нибудь подальше. То есть, начать с главной героини, и будет идеальный сюжет. Все на самом деле проще. </w:t>
      </w:r>
    </w:p>
    <w:p w14:paraId="5959166D"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Мария: </w:t>
      </w:r>
      <w:r w:rsidRPr="00775FEF">
        <w:rPr>
          <w:rFonts w:ascii="Franklin Gothic Book" w:hAnsi="Franklin Gothic Book" w:cs="Arial"/>
          <w:color w:val="000000"/>
          <w:sz w:val="24"/>
          <w:szCs w:val="24"/>
        </w:rPr>
        <w:t>Но тогда люди некоторые на первых сериях отвалятся.</w:t>
      </w:r>
    </w:p>
    <w:p w14:paraId="49BE42D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Лилия: </w:t>
      </w:r>
      <w:r w:rsidRPr="00775FEF">
        <w:rPr>
          <w:rFonts w:ascii="Franklin Gothic Book" w:hAnsi="Franklin Gothic Book" w:cs="Arial"/>
          <w:color w:val="000000"/>
          <w:sz w:val="24"/>
          <w:szCs w:val="24"/>
        </w:rPr>
        <w:t>Да, а тут сюжет закрученный.</w:t>
      </w:r>
    </w:p>
    <w:p w14:paraId="23180E60"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Модератор: То есть, держит то маньяк, на самом деле!</w:t>
      </w:r>
    </w:p>
    <w:p w14:paraId="6CEC368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Arial"/>
          <w:b/>
          <w:bCs/>
          <w:color w:val="000000"/>
          <w:sz w:val="24"/>
          <w:szCs w:val="24"/>
        </w:rPr>
        <w:t xml:space="preserve">Ольга: </w:t>
      </w:r>
      <w:r w:rsidRPr="00775FEF">
        <w:rPr>
          <w:rFonts w:ascii="Franklin Gothic Book" w:hAnsi="Franklin Gothic Book" w:cs="Arial"/>
          <w:color w:val="000000"/>
          <w:sz w:val="24"/>
          <w:szCs w:val="24"/>
        </w:rPr>
        <w:t>А мы только ради этого и ехали сегодня сюда!</w:t>
      </w:r>
    </w:p>
    <w:p w14:paraId="3CF538C8" w14:textId="77777777" w:rsidR="00775FEF" w:rsidRPr="00775FEF" w:rsidRDefault="00775FEF" w:rsidP="00775FEF">
      <w:pPr>
        <w:spacing w:after="120"/>
        <w:jc w:val="both"/>
        <w:rPr>
          <w:rFonts w:ascii="Franklin Gothic Book" w:hAnsi="Franklin Gothic Book" w:cs="Arial"/>
          <w:color w:val="000000"/>
          <w:sz w:val="24"/>
          <w:szCs w:val="24"/>
        </w:rPr>
      </w:pPr>
      <w:r w:rsidRPr="00775FEF">
        <w:rPr>
          <w:rFonts w:ascii="Franklin Gothic Book" w:hAnsi="Franklin Gothic Book" w:cs="Arial"/>
          <w:b/>
          <w:bCs/>
          <w:color w:val="000000"/>
          <w:sz w:val="24"/>
          <w:szCs w:val="24"/>
        </w:rPr>
        <w:t xml:space="preserve">Александр: </w:t>
      </w:r>
      <w:r w:rsidRPr="00775FEF">
        <w:rPr>
          <w:rFonts w:ascii="Franklin Gothic Book" w:hAnsi="Franklin Gothic Book" w:cs="Arial"/>
          <w:color w:val="000000"/>
          <w:sz w:val="24"/>
          <w:szCs w:val="24"/>
        </w:rPr>
        <w:t>Его для этого и добавили.</w:t>
      </w:r>
    </w:p>
    <w:p w14:paraId="269012D2"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Оксана: </w:t>
      </w:r>
      <w:r w:rsidRPr="00775FEF">
        <w:rPr>
          <w:rFonts w:ascii="Franklin Gothic Book" w:hAnsi="Franklin Gothic Book" w:cs="Times New Roman"/>
          <w:bCs/>
          <w:sz w:val="24"/>
          <w:szCs w:val="24"/>
        </w:rPr>
        <w:t>Тогда логика будет.</w:t>
      </w:r>
    </w:p>
    <w:p w14:paraId="002EC4AE"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Хорошо. Скажите мне, пожалуйста, по-честному поднимите руку, кто может сказать про себя, что узнал из сериала что-то новое о Марии </w:t>
      </w:r>
      <w:proofErr w:type="spellStart"/>
      <w:r w:rsidRPr="00775FEF">
        <w:rPr>
          <w:rFonts w:ascii="Franklin Gothic Book" w:hAnsi="Franklin Gothic Book" w:cs="Times New Roman"/>
          <w:b/>
          <w:sz w:val="24"/>
          <w:szCs w:val="24"/>
        </w:rPr>
        <w:t>Бутиной</w:t>
      </w:r>
      <w:proofErr w:type="spellEnd"/>
      <w:r w:rsidRPr="00775FEF">
        <w:rPr>
          <w:rFonts w:ascii="Franklin Gothic Book" w:hAnsi="Franklin Gothic Book" w:cs="Times New Roman"/>
          <w:b/>
          <w:sz w:val="24"/>
          <w:szCs w:val="24"/>
        </w:rPr>
        <w:t xml:space="preserve"> и о ее истории?</w:t>
      </w:r>
    </w:p>
    <w:p w14:paraId="1D3BF824"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Оксана: </w:t>
      </w:r>
      <w:r w:rsidRPr="00775FEF">
        <w:rPr>
          <w:rFonts w:ascii="Franklin Gothic Book" w:hAnsi="Franklin Gothic Book" w:cs="Times New Roman"/>
          <w:bCs/>
          <w:sz w:val="24"/>
          <w:szCs w:val="24"/>
        </w:rPr>
        <w:t>В принципе о ней узнали.</w:t>
      </w:r>
    </w:p>
    <w:p w14:paraId="20AB4803"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Иван: </w:t>
      </w:r>
      <w:r w:rsidRPr="00775FEF">
        <w:rPr>
          <w:rFonts w:ascii="Franklin Gothic Book" w:hAnsi="Franklin Gothic Book" w:cs="Times New Roman"/>
          <w:bCs/>
          <w:sz w:val="24"/>
          <w:szCs w:val="24"/>
        </w:rPr>
        <w:t>Да мы все не знали.</w:t>
      </w:r>
    </w:p>
    <w:p w14:paraId="65F64F2A"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Да все узнали.</w:t>
      </w:r>
    </w:p>
    <w:p w14:paraId="3547E150"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Только очень хорошо политически подкованный человек, наверное, скажет, что он ничего нового не узнал. Но когда ты там новости 30 секунд послушал и переключил, то да.</w:t>
      </w:r>
    </w:p>
    <w:p w14:paraId="219B98D9"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Хорошо. Поскольку вы про нее ничего не знали, то все оказалось новым?</w:t>
      </w:r>
    </w:p>
    <w:p w14:paraId="69438E0D"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Иван: </w:t>
      </w:r>
      <w:r w:rsidRPr="00775FEF">
        <w:rPr>
          <w:rFonts w:ascii="Franklin Gothic Book" w:hAnsi="Franklin Gothic Book" w:cs="Times New Roman"/>
          <w:bCs/>
          <w:sz w:val="24"/>
          <w:szCs w:val="24"/>
        </w:rPr>
        <w:t>Да.</w:t>
      </w:r>
    </w:p>
    <w:p w14:paraId="5FAD8507"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Лилия: </w:t>
      </w:r>
      <w:r w:rsidRPr="00775FEF">
        <w:rPr>
          <w:rFonts w:ascii="Franklin Gothic Book" w:hAnsi="Franklin Gothic Book" w:cs="Times New Roman"/>
          <w:bCs/>
          <w:sz w:val="24"/>
          <w:szCs w:val="24"/>
        </w:rPr>
        <w:t>Да.</w:t>
      </w:r>
    </w:p>
    <w:p w14:paraId="1ED5447F" w14:textId="5039E21C"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Хорошо. Давайте тогда так. Смотрите. Вы мне сами об этом говорили, что это сериал, это выдуманная история. Есть книжка, которая является воспоминанием. На самом деле</w:t>
      </w:r>
      <w:r w:rsidR="00CF0F05">
        <w:rPr>
          <w:rFonts w:ascii="Franklin Gothic Book" w:hAnsi="Franklin Gothic Book" w:cs="Times New Roman"/>
          <w:b/>
          <w:sz w:val="24"/>
          <w:szCs w:val="24"/>
        </w:rPr>
        <w:t>,</w:t>
      </w:r>
      <w:r w:rsidRPr="00775FEF">
        <w:rPr>
          <w:rFonts w:ascii="Franklin Gothic Book" w:hAnsi="Franklin Gothic Book" w:cs="Times New Roman"/>
          <w:b/>
          <w:sz w:val="24"/>
          <w:szCs w:val="24"/>
        </w:rPr>
        <w:t xml:space="preserve"> что в показанном сериале, на ваш взгляд, не соответствует реальной истории? Скажем так: что выглядит неправдоподобным?</w:t>
      </w:r>
    </w:p>
    <w:p w14:paraId="76B185A3"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Иван: </w:t>
      </w:r>
      <w:r w:rsidRPr="00775FEF">
        <w:rPr>
          <w:rFonts w:ascii="Franklin Gothic Book" w:hAnsi="Franklin Gothic Book" w:cs="Times New Roman"/>
          <w:bCs/>
          <w:sz w:val="24"/>
          <w:szCs w:val="24"/>
        </w:rPr>
        <w:t>Тюрьма.</w:t>
      </w:r>
    </w:p>
    <w:p w14:paraId="1360C5B0"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Александр: </w:t>
      </w:r>
      <w:r w:rsidRPr="00775FEF">
        <w:rPr>
          <w:rFonts w:ascii="Franklin Gothic Book" w:hAnsi="Franklin Gothic Book" w:cs="Times New Roman"/>
          <w:bCs/>
          <w:sz w:val="24"/>
          <w:szCs w:val="24"/>
        </w:rPr>
        <w:t>Тюрьма.</w:t>
      </w:r>
    </w:p>
    <w:p w14:paraId="028CB401"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Оксана: </w:t>
      </w:r>
      <w:r w:rsidRPr="00775FEF">
        <w:rPr>
          <w:rFonts w:ascii="Franklin Gothic Book" w:hAnsi="Franklin Gothic Book" w:cs="Times New Roman"/>
          <w:bCs/>
          <w:sz w:val="24"/>
          <w:szCs w:val="24"/>
        </w:rPr>
        <w:t>Все.</w:t>
      </w:r>
    </w:p>
    <w:p w14:paraId="6AE22D47"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От «все» до тюрьмы. Первое. Давайте с тюрьмы начнем, ладно? Тюрьма. Давайте тогда мы распишем, что в тюрьме выглядит неправдоподобно?</w:t>
      </w:r>
    </w:p>
    <w:p w14:paraId="01EFEF5D"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Лилия: </w:t>
      </w:r>
      <w:r w:rsidRPr="00775FEF">
        <w:rPr>
          <w:rFonts w:ascii="Franklin Gothic Book" w:hAnsi="Franklin Gothic Book" w:cs="Times New Roman"/>
          <w:bCs/>
          <w:sz w:val="24"/>
          <w:szCs w:val="24"/>
        </w:rPr>
        <w:t>Эти танцы.</w:t>
      </w:r>
    </w:p>
    <w:p w14:paraId="6CBE82D9"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Танцы.</w:t>
      </w:r>
    </w:p>
    <w:p w14:paraId="63AEA449"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Песни вообще шикарные.</w:t>
      </w:r>
    </w:p>
    <w:p w14:paraId="3DE17330"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Песни, танцы шикарные, но не в тюрьме.</w:t>
      </w:r>
    </w:p>
    <w:p w14:paraId="0D0CDD2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Прямо что они все встали в кружочек. И давайте прямо.</w:t>
      </w:r>
    </w:p>
    <w:p w14:paraId="418C8CB6"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Давайте для тех, кому неправдоподобно. Тюрьма с танцами, с песнями – не очень мы в это верим. Что еще неправдоподобно?</w:t>
      </w:r>
    </w:p>
    <w:p w14:paraId="47FF0BC4"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Оксана: </w:t>
      </w:r>
      <w:r w:rsidRPr="00775FEF">
        <w:rPr>
          <w:rFonts w:ascii="Franklin Gothic Book" w:hAnsi="Franklin Gothic Book" w:cs="Times New Roman"/>
          <w:bCs/>
          <w:sz w:val="24"/>
          <w:szCs w:val="24"/>
        </w:rPr>
        <w:t>Ее ночные уборки эти.</w:t>
      </w:r>
    </w:p>
    <w:p w14:paraId="1E733C64"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Ночные что?</w:t>
      </w:r>
    </w:p>
    <w:p w14:paraId="45E0882B"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Оксана: </w:t>
      </w:r>
      <w:r w:rsidRPr="00775FEF">
        <w:rPr>
          <w:rFonts w:ascii="Franklin Gothic Book" w:hAnsi="Franklin Gothic Book" w:cs="Times New Roman"/>
          <w:bCs/>
          <w:sz w:val="24"/>
          <w:szCs w:val="24"/>
        </w:rPr>
        <w:t>Уборки этих туалетов. Что-то как-то не очень в это верится.</w:t>
      </w:r>
    </w:p>
    <w:p w14:paraId="51D4AA2B"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Александр: </w:t>
      </w:r>
      <w:r w:rsidRPr="00775FEF">
        <w:rPr>
          <w:rFonts w:ascii="Franklin Gothic Book" w:hAnsi="Franklin Gothic Book" w:cs="Times New Roman"/>
          <w:bCs/>
          <w:sz w:val="24"/>
          <w:szCs w:val="24"/>
        </w:rPr>
        <w:t>Мне кажется, убираются, но.</w:t>
      </w:r>
    </w:p>
    <w:p w14:paraId="66911793"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Оксана: </w:t>
      </w:r>
      <w:r w:rsidRPr="00775FEF">
        <w:rPr>
          <w:rFonts w:ascii="Franklin Gothic Book" w:hAnsi="Franklin Gothic Book" w:cs="Times New Roman"/>
          <w:bCs/>
          <w:sz w:val="24"/>
          <w:szCs w:val="24"/>
        </w:rPr>
        <w:t>Да. И чтобы ее взять и отпустить туалеты убирать. Такую шпионку. Прикольно. Я в это не верю.</w:t>
      </w:r>
    </w:p>
    <w:p w14:paraId="67424814"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Что ей все там помогали.</w:t>
      </w:r>
    </w:p>
    <w:p w14:paraId="74D413C2"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Александр: </w:t>
      </w:r>
      <w:r w:rsidRPr="00775FEF">
        <w:rPr>
          <w:rFonts w:ascii="Franklin Gothic Book" w:hAnsi="Franklin Gothic Book" w:cs="Times New Roman"/>
          <w:bCs/>
          <w:sz w:val="24"/>
          <w:szCs w:val="24"/>
        </w:rPr>
        <w:t>Сама начала первая.</w:t>
      </w:r>
    </w:p>
    <w:p w14:paraId="0706FA48"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Оксана: </w:t>
      </w:r>
      <w:r w:rsidRPr="00775FEF">
        <w:rPr>
          <w:rFonts w:ascii="Franklin Gothic Book" w:hAnsi="Franklin Gothic Book" w:cs="Times New Roman"/>
          <w:bCs/>
          <w:sz w:val="24"/>
          <w:szCs w:val="24"/>
        </w:rPr>
        <w:t>Бог с ним.</w:t>
      </w:r>
    </w:p>
    <w:p w14:paraId="31BC58ED"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Лилия: </w:t>
      </w:r>
      <w:r w:rsidRPr="00775FEF">
        <w:rPr>
          <w:rFonts w:ascii="Franklin Gothic Book" w:hAnsi="Franklin Gothic Book" w:cs="Times New Roman"/>
          <w:bCs/>
          <w:sz w:val="24"/>
          <w:szCs w:val="24"/>
        </w:rPr>
        <w:t>Очень быстро она всех сплотила, и все ей начали помогать. Слишком быстро.</w:t>
      </w:r>
    </w:p>
    <w:p w14:paraId="21AC3B7D"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Оксана: </w:t>
      </w:r>
      <w:r w:rsidRPr="00775FEF">
        <w:rPr>
          <w:rFonts w:ascii="Franklin Gothic Book" w:hAnsi="Franklin Gothic Book" w:cs="Times New Roman"/>
          <w:bCs/>
          <w:sz w:val="24"/>
          <w:szCs w:val="24"/>
        </w:rPr>
        <w:t>Да, я согласна, что очень много времени уделено тюремной жизни. Как-то это можно минимизировать. И не настолько провокационно-</w:t>
      </w:r>
      <w:proofErr w:type="spellStart"/>
      <w:r w:rsidRPr="00775FEF">
        <w:rPr>
          <w:rFonts w:ascii="Franklin Gothic Book" w:hAnsi="Franklin Gothic Book" w:cs="Times New Roman"/>
          <w:bCs/>
          <w:sz w:val="24"/>
          <w:szCs w:val="24"/>
        </w:rPr>
        <w:t>агитационно</w:t>
      </w:r>
      <w:proofErr w:type="spellEnd"/>
      <w:r w:rsidRPr="00775FEF">
        <w:rPr>
          <w:rFonts w:ascii="Franklin Gothic Book" w:hAnsi="Franklin Gothic Book" w:cs="Times New Roman"/>
          <w:bCs/>
          <w:sz w:val="24"/>
          <w:szCs w:val="24"/>
        </w:rPr>
        <w:t xml:space="preserve"> показывать. В позитивном контексте. И вправду, если дети увидят, что же они посмотрят, какой они анализ сделают.</w:t>
      </w:r>
    </w:p>
    <w:p w14:paraId="6772F782"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Надо ехать в Америку, совершать правонарушения.</w:t>
      </w:r>
    </w:p>
    <w:p w14:paraId="408E32E8"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Александр: </w:t>
      </w:r>
      <w:r w:rsidRPr="00775FEF">
        <w:rPr>
          <w:rFonts w:ascii="Franklin Gothic Book" w:hAnsi="Franklin Gothic Book" w:cs="Times New Roman"/>
          <w:bCs/>
          <w:sz w:val="24"/>
          <w:szCs w:val="24"/>
        </w:rPr>
        <w:t>Неправдоподобно то, что на самом деле она вокруг себя так много людей сплотила. И ее даже враги полюбили.</w:t>
      </w:r>
    </w:p>
    <w:p w14:paraId="2A43D1B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 xml:space="preserve">Так быстро приняли. </w:t>
      </w:r>
    </w:p>
    <w:p w14:paraId="06D10E62"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Оксана: </w:t>
      </w:r>
      <w:r w:rsidRPr="00775FEF">
        <w:rPr>
          <w:rFonts w:ascii="Franklin Gothic Book" w:hAnsi="Franklin Gothic Book" w:cs="Times New Roman"/>
          <w:bCs/>
          <w:sz w:val="24"/>
          <w:szCs w:val="24"/>
        </w:rPr>
        <w:t>Ну что, я тебя люблю – в конце сказал практически в лоб. Сменил ориентацию.</w:t>
      </w:r>
    </w:p>
    <w:p w14:paraId="1D218239"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Александр: </w:t>
      </w:r>
      <w:r w:rsidRPr="00775FEF">
        <w:rPr>
          <w:rFonts w:ascii="Franklin Gothic Book" w:hAnsi="Franklin Gothic Book" w:cs="Times New Roman"/>
          <w:bCs/>
          <w:sz w:val="24"/>
          <w:szCs w:val="24"/>
        </w:rPr>
        <w:t>Мать Тереза, да.</w:t>
      </w:r>
    </w:p>
    <w:p w14:paraId="298D7629"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Оксана: </w:t>
      </w:r>
      <w:r w:rsidRPr="00775FEF">
        <w:rPr>
          <w:rFonts w:ascii="Franklin Gothic Book" w:hAnsi="Franklin Gothic Book" w:cs="Times New Roman"/>
          <w:bCs/>
          <w:sz w:val="24"/>
          <w:szCs w:val="24"/>
        </w:rPr>
        <w:t>Да. Нет.</w:t>
      </w:r>
    </w:p>
    <w:p w14:paraId="32FAD83D"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Иван: </w:t>
      </w:r>
      <w:r w:rsidRPr="00775FEF">
        <w:rPr>
          <w:rFonts w:ascii="Franklin Gothic Book" w:hAnsi="Franklin Gothic Book" w:cs="Times New Roman"/>
          <w:bCs/>
          <w:sz w:val="24"/>
          <w:szCs w:val="24"/>
        </w:rPr>
        <w:t>Работа спецслужб, кстати, еще.</w:t>
      </w:r>
    </w:p>
    <w:p w14:paraId="5C4671BA"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Оксана, слушайте, я вообще кино практически не смотрю. Вы какие-то фамилии называете. Я все время путаюсь. Это кто? Это артисты или герои? Вы уточняйте.</w:t>
      </w:r>
    </w:p>
    <w:p w14:paraId="1585D70C"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Нет. Кельвин. Уточняю. Все смотрели сериал. Он присутствует. </w:t>
      </w:r>
    </w:p>
    <w:p w14:paraId="4A979F1B"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Кельвин зовут.</w:t>
      </w:r>
    </w:p>
    <w:p w14:paraId="35BFAE0B"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Кельвин его зовут. </w:t>
      </w:r>
    </w:p>
    <w:p w14:paraId="1584B0AB"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Я шпаргалку себе написала и забыла в той комнате.</w:t>
      </w:r>
    </w:p>
    <w:p w14:paraId="1E7A4D57"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Нет, он там есть, присутствует.</w:t>
      </w:r>
    </w:p>
    <w:p w14:paraId="54F5C571"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Иван: </w:t>
      </w:r>
      <w:r w:rsidRPr="00775FEF">
        <w:rPr>
          <w:rFonts w:ascii="Franklin Gothic Book" w:hAnsi="Franklin Gothic Book" w:cs="Times New Roman"/>
          <w:bCs/>
          <w:sz w:val="24"/>
          <w:szCs w:val="24"/>
        </w:rPr>
        <w:t>Про работу спецслужб еще хочется сказать, что неправдоподобно.</w:t>
      </w:r>
    </w:p>
    <w:p w14:paraId="73A45AC9"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Почему?</w:t>
      </w:r>
    </w:p>
    <w:p w14:paraId="033BCFF4"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Иван: </w:t>
      </w:r>
      <w:r w:rsidRPr="00775FEF">
        <w:rPr>
          <w:rFonts w:ascii="Franklin Gothic Book" w:hAnsi="Franklin Gothic Book" w:cs="Times New Roman"/>
          <w:bCs/>
          <w:sz w:val="24"/>
          <w:szCs w:val="24"/>
        </w:rPr>
        <w:t>Мне кажется, туда все-таки не по объявлению набирают. Да, американские спецслужбы, возможно, где-то прокалываются, плохо работают. Но не настолько же, чтобы просто какого-то новичка поставить расследовать дело о шпионке.</w:t>
      </w:r>
    </w:p>
    <w:p w14:paraId="28A56BBB"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Не о шпионке, а о президенте. Там звучало-то первое – президент. Я так с круглыми глазами смотрю – как так может быть. Из Юты переехал в Вашингтон и сразу попал. А потом его еще, этого Кельвина, пытались шантажировать. С такими связями какой шантаж?</w:t>
      </w:r>
    </w:p>
    <w:p w14:paraId="6D229F3A"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Иван: </w:t>
      </w:r>
      <w:r w:rsidRPr="00775FEF">
        <w:rPr>
          <w:rFonts w:ascii="Franklin Gothic Book" w:hAnsi="Franklin Gothic Book" w:cs="Times New Roman"/>
          <w:bCs/>
          <w:sz w:val="24"/>
          <w:szCs w:val="24"/>
        </w:rPr>
        <w:t>Да. Неправдоподобно то, что неопытный сотрудник попадает на такое расследование дела президента, кандидата в президенты. Уже Трамп президент, да. неправдоподобно то, что эти мафиози колумбийские или какие пытались с него взять денег. И он им выплачивает деньги, хотя он на таком уровне.</w:t>
      </w:r>
    </w:p>
    <w:p w14:paraId="6443710C" w14:textId="566AD74E"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Александр: </w:t>
      </w:r>
      <w:r w:rsidRPr="00775FEF">
        <w:rPr>
          <w:rFonts w:ascii="Franklin Gothic Book" w:hAnsi="Franklin Gothic Book" w:cs="Times New Roman"/>
          <w:bCs/>
          <w:sz w:val="24"/>
          <w:szCs w:val="24"/>
        </w:rPr>
        <w:t>Это не мафиози. Это были подручные мужика</w:t>
      </w:r>
      <w:r w:rsidR="00CD3D4F">
        <w:rPr>
          <w:rFonts w:ascii="Franklin Gothic Book" w:hAnsi="Franklin Gothic Book" w:cs="Times New Roman"/>
          <w:bCs/>
          <w:sz w:val="24"/>
          <w:szCs w:val="24"/>
        </w:rPr>
        <w:t xml:space="preserve">, который запугивал главным </w:t>
      </w:r>
      <w:proofErr w:type="spellStart"/>
      <w:r w:rsidR="00CD3D4F">
        <w:rPr>
          <w:rFonts w:ascii="Franklin Gothic Book" w:hAnsi="Franklin Gothic Book" w:cs="Times New Roman"/>
          <w:bCs/>
          <w:sz w:val="24"/>
          <w:szCs w:val="24"/>
        </w:rPr>
        <w:t>ФБР</w:t>
      </w:r>
      <w:r w:rsidRPr="00775FEF">
        <w:rPr>
          <w:rFonts w:ascii="Franklin Gothic Book" w:hAnsi="Franklin Gothic Book" w:cs="Times New Roman"/>
          <w:bCs/>
          <w:sz w:val="24"/>
          <w:szCs w:val="24"/>
        </w:rPr>
        <w:t>овцем</w:t>
      </w:r>
      <w:proofErr w:type="spellEnd"/>
      <w:r w:rsidRPr="00775FEF">
        <w:rPr>
          <w:rFonts w:ascii="Franklin Gothic Book" w:hAnsi="Franklin Gothic Book" w:cs="Times New Roman"/>
          <w:bCs/>
          <w:sz w:val="24"/>
          <w:szCs w:val="24"/>
        </w:rPr>
        <w:t>. Они встречались под мостом с которым. Как его зовут?</w:t>
      </w:r>
    </w:p>
    <w:p w14:paraId="0A54D8AB"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Это понятно.</w:t>
      </w:r>
    </w:p>
    <w:p w14:paraId="7408BC89"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Иван: </w:t>
      </w:r>
      <w:r w:rsidRPr="00775FEF">
        <w:rPr>
          <w:rFonts w:ascii="Franklin Gothic Book" w:hAnsi="Franklin Gothic Book" w:cs="Times New Roman"/>
          <w:bCs/>
          <w:sz w:val="24"/>
          <w:szCs w:val="24"/>
        </w:rPr>
        <w:t>Да.</w:t>
      </w:r>
    </w:p>
    <w:p w14:paraId="0E35B840"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Это этот седой дед, что ли?</w:t>
      </w:r>
    </w:p>
    <w:p w14:paraId="3DEA390E"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Александр: </w:t>
      </w:r>
      <w:r w:rsidRPr="00775FEF">
        <w:rPr>
          <w:rFonts w:ascii="Franklin Gothic Book" w:hAnsi="Franklin Gothic Book" w:cs="Times New Roman"/>
          <w:bCs/>
          <w:sz w:val="24"/>
          <w:szCs w:val="24"/>
        </w:rPr>
        <w:t>Ага.</w:t>
      </w:r>
    </w:p>
    <w:p w14:paraId="5D9BA4B4"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Лилия: </w:t>
      </w:r>
      <w:r w:rsidRPr="00775FEF">
        <w:rPr>
          <w:rFonts w:ascii="Franklin Gothic Book" w:hAnsi="Franklin Gothic Book" w:cs="Times New Roman"/>
          <w:bCs/>
          <w:sz w:val="24"/>
          <w:szCs w:val="24"/>
        </w:rPr>
        <w:t>Либо он крутой, либо не крутой.</w:t>
      </w:r>
    </w:p>
    <w:p w14:paraId="370A665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То, что допрос проводится не в тюрьме, а везде. В ангар, гараж. Как будто его каждый раз везли куда-то.</w:t>
      </w:r>
    </w:p>
    <w:p w14:paraId="250495A9"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Пиццу притащил, кофе.</w:t>
      </w:r>
    </w:p>
    <w:p w14:paraId="3BEE3283"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Александр: </w:t>
      </w:r>
      <w:r w:rsidRPr="00775FEF">
        <w:rPr>
          <w:rFonts w:ascii="Franklin Gothic Book" w:hAnsi="Franklin Gothic Book" w:cs="Times New Roman"/>
          <w:bCs/>
          <w:sz w:val="24"/>
          <w:szCs w:val="24"/>
        </w:rPr>
        <w:t>Подождите. У нас тоже разыгрывают в полиции доброго полицейского. Правда, такие втираются в доверие. Все, что угодно.</w:t>
      </w:r>
    </w:p>
    <w:p w14:paraId="3C149552"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Нет. Но не в гараже.</w:t>
      </w:r>
    </w:p>
    <w:p w14:paraId="7CB13A6F"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Александр: </w:t>
      </w:r>
      <w:r w:rsidRPr="00775FEF">
        <w:rPr>
          <w:rFonts w:ascii="Franklin Gothic Book" w:hAnsi="Franklin Gothic Book" w:cs="Times New Roman"/>
          <w:bCs/>
          <w:sz w:val="24"/>
          <w:szCs w:val="24"/>
        </w:rPr>
        <w:t>В полиции. Да, тебя могут чем-то угостить.</w:t>
      </w:r>
    </w:p>
    <w:p w14:paraId="361BB7C0"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Нет. Они что, ее из тюрьмы вывозят в какой-то гараж?</w:t>
      </w:r>
    </w:p>
    <w:p w14:paraId="60650B4D"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Да. Странно, конечно. Постоянно так. Каждый день или через день шпионку вывозить туда-сюда-обратно.</w:t>
      </w:r>
    </w:p>
    <w:p w14:paraId="1F6F7EE9"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Да ты что? Они за это, знаете, как получат? Если они ее куда-то вывезут.</w:t>
      </w:r>
    </w:p>
    <w:p w14:paraId="136486BD"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Александр: </w:t>
      </w:r>
      <w:r w:rsidRPr="00775FEF">
        <w:rPr>
          <w:rFonts w:ascii="Franklin Gothic Book" w:hAnsi="Franklin Gothic Book" w:cs="Times New Roman"/>
          <w:bCs/>
          <w:sz w:val="24"/>
          <w:szCs w:val="24"/>
        </w:rPr>
        <w:t>Они на таком уровне имеют.</w:t>
      </w:r>
    </w:p>
    <w:p w14:paraId="1291CF30"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Не настолько.</w:t>
      </w:r>
    </w:p>
    <w:p w14:paraId="7EC625B2"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Сколько денег это стоит, чтобы с охраной отвезти?</w:t>
      </w:r>
    </w:p>
    <w:p w14:paraId="12A125E3"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Лилия: </w:t>
      </w:r>
      <w:r w:rsidRPr="00775FEF">
        <w:rPr>
          <w:rFonts w:ascii="Franklin Gothic Book" w:hAnsi="Franklin Gothic Book" w:cs="Times New Roman"/>
          <w:bCs/>
          <w:sz w:val="24"/>
          <w:szCs w:val="24"/>
        </w:rPr>
        <w:t>Мне кажется, что и в тюрьме есть такие кабинеты, куда могут прийти.</w:t>
      </w:r>
    </w:p>
    <w:p w14:paraId="4B3731A2"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Александр: </w:t>
      </w:r>
      <w:r w:rsidRPr="00775FEF">
        <w:rPr>
          <w:rFonts w:ascii="Franklin Gothic Book" w:hAnsi="Franklin Gothic Book" w:cs="Times New Roman"/>
          <w:bCs/>
          <w:sz w:val="24"/>
          <w:szCs w:val="24"/>
        </w:rPr>
        <w:t>Допросные.</w:t>
      </w:r>
    </w:p>
    <w:p w14:paraId="1F77E839"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Было сказано, что не в тюрьме, а где хотите. Везите ее в ангар или гараж. Куда хотите.</w:t>
      </w:r>
    </w:p>
    <w:p w14:paraId="56149A6A"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Вот это и возникает. Подозрительно.</w:t>
      </w:r>
    </w:p>
    <w:p w14:paraId="6F74A7D3"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Александр: </w:t>
      </w:r>
      <w:r w:rsidRPr="00775FEF">
        <w:rPr>
          <w:rFonts w:ascii="Franklin Gothic Book" w:hAnsi="Franklin Gothic Book" w:cs="Times New Roman"/>
          <w:bCs/>
          <w:sz w:val="24"/>
          <w:szCs w:val="24"/>
        </w:rPr>
        <w:t>Там как будто агенты. Им как будто поручили напугать ее, увезти в какое-то такое место прямо страшное. А ее увезли в какой-то очень чистый гараж. Это, согласен, какая-то глупость.</w:t>
      </w:r>
    </w:p>
    <w:p w14:paraId="69574941"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Лучше, чем тюрьма. И светло, и вкусно, кофе наливают, пиццу дают.</w:t>
      </w:r>
    </w:p>
    <w:p w14:paraId="54A22957"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У них, понимаете, там законы очень четко работают. Если бы кто-то узнал, какой-нибудь репортер– а там в гараже. Вы знаете, как получат? Потому что у них четкое соблюдение законов. Они это очень любят.</w:t>
      </w:r>
    </w:p>
    <w:p w14:paraId="6C18C991"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Александр: </w:t>
      </w:r>
      <w:r w:rsidRPr="00775FEF">
        <w:rPr>
          <w:rFonts w:ascii="Franklin Gothic Book" w:hAnsi="Franklin Gothic Book" w:cs="Times New Roman"/>
          <w:bCs/>
          <w:sz w:val="24"/>
          <w:szCs w:val="24"/>
        </w:rPr>
        <w:t>Еще показалось странной работа спецслужб. Там только четыре человека работает. Как будто бы вообще никого больше нет. просто только этот главный, помощница и Кельвин. И все.</w:t>
      </w:r>
    </w:p>
    <w:p w14:paraId="0DF9AD2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Иван: </w:t>
      </w:r>
      <w:r w:rsidRPr="00775FEF">
        <w:rPr>
          <w:rFonts w:ascii="Franklin Gothic Book" w:hAnsi="Franklin Gothic Book" w:cs="Times New Roman"/>
          <w:bCs/>
          <w:sz w:val="24"/>
          <w:szCs w:val="24"/>
        </w:rPr>
        <w:t>Уборщик еще.</w:t>
      </w:r>
    </w:p>
    <w:p w14:paraId="3E744CD1"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Да.</w:t>
      </w:r>
    </w:p>
    <w:p w14:paraId="0EB3C8BE"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Максим: </w:t>
      </w:r>
      <w:r w:rsidRPr="00775FEF">
        <w:rPr>
          <w:rFonts w:ascii="Franklin Gothic Book" w:hAnsi="Franklin Gothic Book" w:cs="Times New Roman"/>
          <w:bCs/>
          <w:sz w:val="24"/>
          <w:szCs w:val="24"/>
        </w:rPr>
        <w:t>А где же садовник?</w:t>
      </w:r>
    </w:p>
    <w:p w14:paraId="2228DA32"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Иван: </w:t>
      </w:r>
      <w:r w:rsidRPr="00775FEF">
        <w:rPr>
          <w:rFonts w:ascii="Franklin Gothic Book" w:hAnsi="Franklin Gothic Book" w:cs="Times New Roman"/>
          <w:bCs/>
          <w:sz w:val="24"/>
          <w:szCs w:val="24"/>
        </w:rPr>
        <w:t>Нереалистична была передача пончика в последних сериях.</w:t>
      </w:r>
    </w:p>
    <w:p w14:paraId="14477A59"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Лилия: </w:t>
      </w:r>
      <w:r w:rsidRPr="00775FEF">
        <w:rPr>
          <w:rFonts w:ascii="Franklin Gothic Book" w:hAnsi="Franklin Gothic Book" w:cs="Times New Roman"/>
          <w:bCs/>
          <w:sz w:val="24"/>
          <w:szCs w:val="24"/>
        </w:rPr>
        <w:t>И записки кто передавал? Я второй раз спрашиваю.</w:t>
      </w:r>
    </w:p>
    <w:p w14:paraId="152D5511"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Александр: </w:t>
      </w:r>
      <w:r w:rsidRPr="00775FEF">
        <w:rPr>
          <w:rFonts w:ascii="Franklin Gothic Book" w:hAnsi="Franklin Gothic Book" w:cs="Times New Roman"/>
          <w:bCs/>
          <w:sz w:val="24"/>
          <w:szCs w:val="24"/>
        </w:rPr>
        <w:t>Записки? Так эта, вроде, негритянка.</w:t>
      </w:r>
    </w:p>
    <w:p w14:paraId="07253184"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Александр, можно мы Ивану дадим договорить? Почему нереалистична эта передача пончика?</w:t>
      </w:r>
    </w:p>
    <w:p w14:paraId="38E93B3E"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bCs/>
          <w:sz w:val="24"/>
          <w:szCs w:val="24"/>
        </w:rPr>
        <w:t xml:space="preserve"> У него же есть у охранника свой кабинет. Он, скорее всего, бы позвал к себе. Да, и обговорил бы условия. Не передача. А условия передачи.</w:t>
      </w:r>
    </w:p>
    <w:p w14:paraId="66928C64"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Пирожного.</w:t>
      </w:r>
    </w:p>
    <w:p w14:paraId="1F20D47D"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bCs/>
          <w:sz w:val="24"/>
          <w:szCs w:val="24"/>
        </w:rPr>
        <w:t xml:space="preserve"> Да, пирожного. Потом она несет, передает нашей девочке это пирожное.</w:t>
      </w:r>
    </w:p>
    <w:p w14:paraId="49847210"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Лилия: </w:t>
      </w:r>
      <w:r w:rsidRPr="00775FEF">
        <w:rPr>
          <w:rFonts w:ascii="Franklin Gothic Book" w:hAnsi="Franklin Gothic Book" w:cs="Times New Roman"/>
          <w:bCs/>
          <w:sz w:val="24"/>
          <w:szCs w:val="24"/>
        </w:rPr>
        <w:t>Какой-то бред.</w:t>
      </w:r>
    </w:p>
    <w:p w14:paraId="7918A18E" w14:textId="77777777" w:rsidR="00775FEF" w:rsidRPr="00775FEF" w:rsidRDefault="00775FEF" w:rsidP="00775FEF">
      <w:pPr>
        <w:spacing w:after="120"/>
        <w:jc w:val="both"/>
        <w:rPr>
          <w:rFonts w:ascii="Franklin Gothic Book" w:hAnsi="Franklin Gothic Book" w:cs="Times New Roman"/>
          <w:bCs/>
          <w:i/>
          <w:iCs/>
          <w:sz w:val="24"/>
          <w:szCs w:val="24"/>
        </w:rPr>
      </w:pPr>
      <w:r w:rsidRPr="00775FEF">
        <w:rPr>
          <w:rFonts w:ascii="Franklin Gothic Book" w:hAnsi="Franklin Gothic Book" w:cs="Times New Roman"/>
          <w:bCs/>
          <w:i/>
          <w:iCs/>
          <w:sz w:val="24"/>
          <w:szCs w:val="24"/>
        </w:rPr>
        <w:t>(говорят одновременно)</w:t>
      </w:r>
    </w:p>
    <w:p w14:paraId="40FACB4F"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Я подумала, что они ее убивать будут.</w:t>
      </w:r>
    </w:p>
    <w:p w14:paraId="70565FF3"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bCs/>
          <w:sz w:val="24"/>
          <w:szCs w:val="24"/>
        </w:rPr>
        <w:t xml:space="preserve"> Я сам думал, что это отравленное.</w:t>
      </w:r>
    </w:p>
    <w:p w14:paraId="3CABEDB4"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Она, может быть, не ела это.</w:t>
      </w:r>
    </w:p>
    <w:p w14:paraId="2ACAF91E"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bCs/>
          <w:sz w:val="24"/>
          <w:szCs w:val="24"/>
        </w:rPr>
        <w:t xml:space="preserve"> Это мелочь.</w:t>
      </w:r>
    </w:p>
    <w:p w14:paraId="47C3CEDC"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А зачем тогда это пирожное нужно было?</w:t>
      </w:r>
    </w:p>
    <w:p w14:paraId="3DE3BB64"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Это – честно, у меня вопрос большой.</w:t>
      </w:r>
    </w:p>
    <w:p w14:paraId="6498D3A0"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Лилия: </w:t>
      </w:r>
      <w:r w:rsidRPr="00775FEF">
        <w:rPr>
          <w:rFonts w:ascii="Franklin Gothic Book" w:hAnsi="Franklin Gothic Book" w:cs="Times New Roman"/>
          <w:bCs/>
          <w:sz w:val="24"/>
          <w:szCs w:val="24"/>
        </w:rPr>
        <w:t>Пирожное добра, скорее всего. Это добро было.</w:t>
      </w:r>
    </w:p>
    <w:p w14:paraId="55FB9B5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Он, что ли, хотел ее отравить?</w:t>
      </w:r>
    </w:p>
    <w:p w14:paraId="3082EF89"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Хорошо. Еще раз. что нереалистично? Как вам кажется, все, что вы наговорили, соответствует реальной истории? Или это такой художественный вымысел?</w:t>
      </w:r>
    </w:p>
    <w:p w14:paraId="2A2C2493"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Художественный вымысел.</w:t>
      </w:r>
    </w:p>
    <w:p w14:paraId="7A83F204"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Сценариста.</w:t>
      </w:r>
    </w:p>
    <w:p w14:paraId="32E882C2"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Бесплатные юристы. Я все еще продолжаю говорить.</w:t>
      </w:r>
    </w:p>
    <w:p w14:paraId="1CED175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Все-таки этот миллиардер какую-то там </w:t>
      </w:r>
      <w:proofErr w:type="spellStart"/>
      <w:r w:rsidRPr="00775FEF">
        <w:rPr>
          <w:rFonts w:ascii="Franklin Gothic Book" w:hAnsi="Franklin Gothic Book" w:cs="Times New Roman"/>
          <w:bCs/>
          <w:sz w:val="24"/>
          <w:szCs w:val="24"/>
        </w:rPr>
        <w:t>блогершу</w:t>
      </w:r>
      <w:proofErr w:type="spellEnd"/>
      <w:r w:rsidRPr="00775FEF">
        <w:rPr>
          <w:rFonts w:ascii="Franklin Gothic Book" w:hAnsi="Franklin Gothic Book" w:cs="Times New Roman"/>
          <w:bCs/>
          <w:sz w:val="24"/>
          <w:szCs w:val="24"/>
        </w:rPr>
        <w:t xml:space="preserve"> пригласил. У него столько денег, таких связей. Он бы себе купил бы целый канал. Там бы все это выставил.</w:t>
      </w:r>
    </w:p>
    <w:p w14:paraId="4EA4DCF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Открыл бы свой канал.</w:t>
      </w:r>
    </w:p>
    <w:p w14:paraId="25BDB557"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Максим: </w:t>
      </w:r>
      <w:r w:rsidRPr="00775FEF">
        <w:rPr>
          <w:rFonts w:ascii="Franklin Gothic Book" w:hAnsi="Franklin Gothic Book" w:cs="Times New Roman"/>
          <w:bCs/>
          <w:sz w:val="24"/>
          <w:szCs w:val="24"/>
        </w:rPr>
        <w:t>Да, кстати, на «</w:t>
      </w:r>
      <w:proofErr w:type="spellStart"/>
      <w:r w:rsidRPr="00775FEF">
        <w:rPr>
          <w:rFonts w:ascii="Franklin Gothic Book" w:hAnsi="Franklin Gothic Book" w:cs="Times New Roman"/>
          <w:bCs/>
          <w:sz w:val="24"/>
          <w:szCs w:val="24"/>
        </w:rPr>
        <w:t>Ютубе</w:t>
      </w:r>
      <w:proofErr w:type="spellEnd"/>
      <w:r w:rsidRPr="00775FEF">
        <w:rPr>
          <w:rFonts w:ascii="Franklin Gothic Book" w:hAnsi="Franklin Gothic Book" w:cs="Times New Roman"/>
          <w:bCs/>
          <w:sz w:val="24"/>
          <w:szCs w:val="24"/>
        </w:rPr>
        <w:t>» можно самому выкладывать.</w:t>
      </w:r>
    </w:p>
    <w:p w14:paraId="79E29AA0"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bCs/>
          <w:sz w:val="24"/>
          <w:szCs w:val="24"/>
        </w:rPr>
        <w:t xml:space="preserve"> Свой телеканал, и все бы. А то пригласил провинциальную </w:t>
      </w:r>
      <w:proofErr w:type="spellStart"/>
      <w:r w:rsidRPr="00775FEF">
        <w:rPr>
          <w:rFonts w:ascii="Franklin Gothic Book" w:hAnsi="Franklin Gothic Book" w:cs="Times New Roman"/>
          <w:bCs/>
          <w:sz w:val="24"/>
          <w:szCs w:val="24"/>
        </w:rPr>
        <w:t>блогершу</w:t>
      </w:r>
      <w:proofErr w:type="spellEnd"/>
      <w:r w:rsidRPr="00775FEF">
        <w:rPr>
          <w:rFonts w:ascii="Franklin Gothic Book" w:hAnsi="Franklin Gothic Book" w:cs="Times New Roman"/>
          <w:bCs/>
          <w:sz w:val="24"/>
          <w:szCs w:val="24"/>
        </w:rPr>
        <w:t xml:space="preserve"> донести людям это все.</w:t>
      </w:r>
    </w:p>
    <w:p w14:paraId="0552EC08"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Лилия: </w:t>
      </w:r>
      <w:r w:rsidRPr="00775FEF">
        <w:rPr>
          <w:rFonts w:ascii="Franklin Gothic Book" w:hAnsi="Franklin Gothic Book" w:cs="Times New Roman"/>
          <w:bCs/>
          <w:sz w:val="24"/>
          <w:szCs w:val="24"/>
        </w:rPr>
        <w:t>Я так поняла, ее надо было продвинуть.</w:t>
      </w:r>
    </w:p>
    <w:p w14:paraId="5935A4C7"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Зачем? Зачем он </w:t>
      </w:r>
      <w:proofErr w:type="spellStart"/>
      <w:r w:rsidRPr="00775FEF">
        <w:rPr>
          <w:rFonts w:ascii="Franklin Gothic Book" w:hAnsi="Franklin Gothic Book" w:cs="Times New Roman"/>
          <w:bCs/>
          <w:sz w:val="24"/>
          <w:szCs w:val="24"/>
        </w:rPr>
        <w:t>блогершу</w:t>
      </w:r>
      <w:proofErr w:type="spellEnd"/>
      <w:r w:rsidRPr="00775FEF">
        <w:rPr>
          <w:rFonts w:ascii="Franklin Gothic Book" w:hAnsi="Franklin Gothic Book" w:cs="Times New Roman"/>
          <w:bCs/>
          <w:sz w:val="24"/>
          <w:szCs w:val="24"/>
        </w:rPr>
        <w:t xml:space="preserve"> пригласил?</w:t>
      </w:r>
    </w:p>
    <w:p w14:paraId="79FF5722"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Лилия: </w:t>
      </w:r>
      <w:r w:rsidRPr="00775FEF">
        <w:rPr>
          <w:rFonts w:ascii="Franklin Gothic Book" w:hAnsi="Franklin Gothic Book" w:cs="Times New Roman"/>
          <w:bCs/>
          <w:sz w:val="24"/>
          <w:szCs w:val="24"/>
        </w:rPr>
        <w:t>Там же сказано было, что попросила эта.</w:t>
      </w:r>
    </w:p>
    <w:p w14:paraId="53BEA252"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Блондинка.</w:t>
      </w:r>
    </w:p>
    <w:p w14:paraId="5365FE14"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Что? Зачем?</w:t>
      </w:r>
    </w:p>
    <w:p w14:paraId="0AD11A63"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Лилия: </w:t>
      </w:r>
      <w:r w:rsidRPr="00775FEF">
        <w:rPr>
          <w:rFonts w:ascii="Franklin Gothic Book" w:hAnsi="Franklin Gothic Book" w:cs="Times New Roman"/>
          <w:bCs/>
          <w:sz w:val="24"/>
          <w:szCs w:val="24"/>
        </w:rPr>
        <w:t>А это.</w:t>
      </w:r>
    </w:p>
    <w:p w14:paraId="12EE08A2"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Зачем?</w:t>
      </w:r>
    </w:p>
    <w:p w14:paraId="50CDD8F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Максим: </w:t>
      </w:r>
      <w:r w:rsidRPr="00775FEF">
        <w:rPr>
          <w:rFonts w:ascii="Franklin Gothic Book" w:hAnsi="Franklin Gothic Book" w:cs="Times New Roman"/>
          <w:bCs/>
          <w:sz w:val="24"/>
          <w:szCs w:val="24"/>
        </w:rPr>
        <w:t>Не особо правда, что на таком уровне люди с такими деньгами обращаются к каким-то там совсем непонятным людям.</w:t>
      </w:r>
    </w:p>
    <w:p w14:paraId="0409325B"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И вообще этот. Я в него не верю.</w:t>
      </w:r>
    </w:p>
    <w:p w14:paraId="6FDD907E"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До этого мы дойдем. На самом деле вы говорили немножко про реалистичность жизни в сериале, жизни в США. Какие моменты, вам кажется, показаны реалистично, а что не соответствует реальной жизни в США? Давайте начнем ответ на этот вопрос со следующего. Кто-нибудь сам когда-нибудь или близкие родственники, друзья, знакомые были в Америке? Рассказывали о том, как там живут люди?</w:t>
      </w:r>
    </w:p>
    <w:p w14:paraId="21FD1DE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Да, рассказывали.</w:t>
      </w:r>
    </w:p>
    <w:p w14:paraId="0670B83B"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У кого? Поднимите руку, у кого был. У Марии живут. У Максима. И у Александра. Мария, по рассказам ваших знакомых (условно их назовем знакомыми) и то, как показана жизнь в Америке – есть совпадение? Соответствует или нет?</w:t>
      </w:r>
    </w:p>
    <w:p w14:paraId="2D586156" w14:textId="06F1F4D6"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Мне все время рассказывали про то, что там никто никому не помогает. Кто сейчас там живут. Что там прямо этой душевности российской человеку не хватает, который там живет. Что очень плохо гово</w:t>
      </w:r>
      <w:r w:rsidR="00CD3D4F">
        <w:rPr>
          <w:rFonts w:ascii="Franklin Gothic Book" w:hAnsi="Franklin Gothic Book" w:cs="Times New Roman"/>
          <w:bCs/>
          <w:sz w:val="24"/>
          <w:szCs w:val="24"/>
        </w:rPr>
        <w:t>рят про русских. Это прямо да. Г</w:t>
      </w:r>
      <w:r w:rsidRPr="00775FEF">
        <w:rPr>
          <w:rFonts w:ascii="Franklin Gothic Book" w:hAnsi="Franklin Gothic Book" w:cs="Times New Roman"/>
          <w:bCs/>
          <w:sz w:val="24"/>
          <w:szCs w:val="24"/>
        </w:rPr>
        <w:t>де показаны грязные улицы, это все, что на улице было – так оно и есть. Бомжи, вот это. Что там прямо намного хуже, чем у нас, в этом всем. Отсутствие такой душевности, которую я там увидела. Про это говорят. И до сих пор. С кем общаюсь.</w:t>
      </w:r>
    </w:p>
    <w:p w14:paraId="329AF909"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Хорошо, спасибо. Максим?</w:t>
      </w:r>
    </w:p>
    <w:p w14:paraId="7E508B1C"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Мне что говорили – говорят, что им без разницы на русских. Да, они есть. У них своя страна. Они очень патриотичные. Но внутри своей страны. Как правило, они не поддерживают конфликты, которые происходят.</w:t>
      </w:r>
    </w:p>
    <w:p w14:paraId="72F59DE4"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Это соответствует фильму или нет? в фильме показали, что американцы очень патриотичные относительно своей страны? Или нет?</w:t>
      </w:r>
    </w:p>
    <w:p w14:paraId="53B7233F"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Наверное, да, в целом, показали. Что неправду сказали – как мне говорили, что им без разницы, русский ты или не русский, и вообще как там в России.</w:t>
      </w:r>
    </w:p>
    <w:p w14:paraId="33D005A0"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Александр, относительно фильма рассказы и то, что мы увидели, совпадает картинка или нет?</w:t>
      </w:r>
    </w:p>
    <w:p w14:paraId="4E748784"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Мне говорили там о людях. Какие там люди добрые, простые. Но это до СВО было. То, что они абсолютно аполитичны. Политика других стран особо неинтересна. У них свой мыльный пузырь. Они у себя там за океанами. Им политика неинтересна. По фильму тут много политики.</w:t>
      </w:r>
    </w:p>
    <w:p w14:paraId="677FBC3A"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Про эти года, которые сейчас.</w:t>
      </w:r>
    </w:p>
    <w:p w14:paraId="2A64DEC7"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Это мне говорили до этих годов.</w:t>
      </w:r>
    </w:p>
    <w:p w14:paraId="7AC34CBC"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Это так в фильме показали или по-другому?</w:t>
      </w:r>
    </w:p>
    <w:p w14:paraId="3163BD5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Нет. В фильме много политики. Как-то все приукрашено. Мне говорили, что там плохая медицина.</w:t>
      </w:r>
    </w:p>
    <w:p w14:paraId="5A635B97"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Нет, это нам не надо, это нам неинтересно. Нам в соответствии с сериалом.</w:t>
      </w:r>
    </w:p>
    <w:p w14:paraId="30BD9768"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Нет. там все-таки все не так богато, как приукрашено в кино.</w:t>
      </w:r>
    </w:p>
    <w:p w14:paraId="74664BAB" w14:textId="3CF507B0"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Скажите, пожалуйста, кто поверил фильму, что американ</w:t>
      </w:r>
      <w:r w:rsidR="00010B97">
        <w:rPr>
          <w:rFonts w:ascii="Franklin Gothic Book" w:hAnsi="Franklin Gothic Book" w:cs="Times New Roman"/>
          <w:b/>
          <w:sz w:val="24"/>
          <w:szCs w:val="24"/>
        </w:rPr>
        <w:t>ц</w:t>
      </w:r>
      <w:r w:rsidRPr="00775FEF">
        <w:rPr>
          <w:rFonts w:ascii="Franklin Gothic Book" w:hAnsi="Franklin Gothic Book" w:cs="Times New Roman"/>
          <w:b/>
          <w:sz w:val="24"/>
          <w:szCs w:val="24"/>
        </w:rPr>
        <w:t>ы живут именно так, что они действительно такие?</w:t>
      </w:r>
    </w:p>
    <w:p w14:paraId="1371C5A0"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Я поверил.</w:t>
      </w:r>
    </w:p>
    <w:p w14:paraId="0EB75130"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Лилия. Во что поверили? Что вам прямо показалось очень реалистичным?</w:t>
      </w:r>
    </w:p>
    <w:p w14:paraId="29B24B8C"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Их менталитет, их отношения между собой. В частности, визуализация картинки быта. Как я и говорила, бомжей везде хватает. Как у нас, так и там. Но там, наверное, побольше. Я там не была, к сожалению. Я люблю больше, чем Америку, поэтому могу только там сказать.</w:t>
      </w:r>
    </w:p>
    <w:p w14:paraId="3808FAAC"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Вы сказали – их менталитет, их отношения между собой. Они какие, эти отношения? Как бы вы их описали?</w:t>
      </w:r>
    </w:p>
    <w:p w14:paraId="4B8576E5" w14:textId="5E35D85A"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Они, скорее всего, бездуховные. Я не могу сказать</w:t>
      </w:r>
      <w:r w:rsidR="00010B97">
        <w:rPr>
          <w:rFonts w:ascii="Franklin Gothic Book" w:hAnsi="Franklin Gothic Book" w:cs="Times New Roman"/>
          <w:bCs/>
          <w:sz w:val="24"/>
          <w:szCs w:val="24"/>
        </w:rPr>
        <w:t xml:space="preserve"> про американцев. Я их о</w:t>
      </w:r>
      <w:r w:rsidRPr="00775FEF">
        <w:rPr>
          <w:rFonts w:ascii="Franklin Gothic Book" w:hAnsi="Franklin Gothic Book" w:cs="Times New Roman"/>
          <w:bCs/>
          <w:sz w:val="24"/>
          <w:szCs w:val="24"/>
        </w:rPr>
        <w:t>чень мало знаю. Почти никого не знаю. Но по ощущениям, что нет у них взаимопомощи. Допустим, помочь просто так. Они смотрят. Если им за это что-то будет плохое, они этого не сделают. А мы без анализа конечного результата помогаем. Мы можем отложить какое-то дело. Как Мария бежала на это свое выступление. Она помогла умирающей женщине.</w:t>
      </w:r>
    </w:p>
    <w:p w14:paraId="5A2F03EF"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Что значит «визуализация быта»? это в хорошем смысле или плохом? Вам понравился их быт или не понравился? Действительно такой? Они так действительно живут?</w:t>
      </w:r>
    </w:p>
    <w:p w14:paraId="58B6D25F"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По крайней мере, мне кажется, да. они живут достаточно хорошо. Нет, социальные слои как и у нас же. Некоторые живут хорошо, некоторые – не очень. Поэтому здесь кто на что горазд.</w:t>
      </w:r>
    </w:p>
    <w:p w14:paraId="78B16B96"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Юрий, вы поверили, что американцы живут так, как показали в сериале?</w:t>
      </w:r>
    </w:p>
    <w:p w14:paraId="49795AF8"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Юрий:</w:t>
      </w:r>
      <w:r w:rsidRPr="00775FEF">
        <w:rPr>
          <w:rFonts w:ascii="Franklin Gothic Book" w:hAnsi="Franklin Gothic Book" w:cs="Times New Roman"/>
          <w:bCs/>
          <w:sz w:val="24"/>
          <w:szCs w:val="24"/>
        </w:rPr>
        <w:t xml:space="preserve"> Во-первых, там не всех американцев показали. Там взяты определенные, наоборот, наверное, исключения. Взята богатая женщина, которая замуж выходит. Она в правительстве работает. Взят мужчина, который с другим мужчиной живет. Там не показана стандартная массовость. Показывают, наоборот, исключения из общества. Я предполагаю, что они могут так жить. Ничего такого я там не увидел.</w:t>
      </w:r>
    </w:p>
    <w:p w14:paraId="4FA3B123"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Там какие-то определенные слои общества. Там же нет такого, что 99% мужчин живут с мужчинами. Взято что-то определенное. Там и не показано, как в «Один дома», когда большой дом, большая семья, куча детей, вот это вот все. Но я заметила, что у них чистенько. При этом они, когда ели, в обуви. Американцы обычно всегда дома в обуви ходят в отличие от нас. Это прямо очень бросается в глаза. И там они сидели и ужинали тоже в обуви. Ремонт. Даже когда ее задерживали, в квартире было очень чисто и красиво. И очень красивый ремонт. Я обратила внимание. Вполне себе кто-то так и может жить из них.</w:t>
      </w:r>
    </w:p>
    <w:p w14:paraId="55CF6BC6"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Хорошо. Есть кому еще что сказать на эту тему?</w:t>
      </w:r>
    </w:p>
    <w:p w14:paraId="11665F87"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Говорил, например, </w:t>
      </w:r>
      <w:proofErr w:type="spellStart"/>
      <w:r w:rsidRPr="00775FEF">
        <w:rPr>
          <w:rFonts w:ascii="Franklin Gothic Book" w:hAnsi="Franklin Gothic Book" w:cs="Times New Roman"/>
          <w:bCs/>
          <w:sz w:val="24"/>
          <w:szCs w:val="24"/>
        </w:rPr>
        <w:t>Синтии</w:t>
      </w:r>
      <w:proofErr w:type="spellEnd"/>
      <w:r w:rsidRPr="00775FEF">
        <w:rPr>
          <w:rFonts w:ascii="Franklin Gothic Book" w:hAnsi="Franklin Gothic Book" w:cs="Times New Roman"/>
          <w:bCs/>
          <w:sz w:val="24"/>
          <w:szCs w:val="24"/>
        </w:rPr>
        <w:t>. Этой репортерше, можно ее так назвать. Что никто не спросит «как дела». Он же сам проговаривал это.</w:t>
      </w:r>
    </w:p>
    <w:p w14:paraId="1F6B744B"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У них там проблема – абсолютно расколота нация. Черные, белые. У них там в этом плане проблемы. У нас такого нет.</w:t>
      </w:r>
    </w:p>
    <w:p w14:paraId="78592833"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И в тюрьме тоже это явно.</w:t>
      </w:r>
    </w:p>
    <w:p w14:paraId="0F682D42"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Это явно в тюрьме и показано. В тюрьме, да. у нас есть </w:t>
      </w:r>
      <w:proofErr w:type="spellStart"/>
      <w:r w:rsidRPr="00775FEF">
        <w:rPr>
          <w:rFonts w:ascii="Franklin Gothic Book" w:hAnsi="Franklin Gothic Book" w:cs="Times New Roman"/>
          <w:bCs/>
          <w:sz w:val="24"/>
          <w:szCs w:val="24"/>
        </w:rPr>
        <w:t>гастарбайтеры</w:t>
      </w:r>
      <w:proofErr w:type="spellEnd"/>
      <w:r w:rsidRPr="00775FEF">
        <w:rPr>
          <w:rFonts w:ascii="Franklin Gothic Book" w:hAnsi="Franklin Gothic Book" w:cs="Times New Roman"/>
          <w:bCs/>
          <w:sz w:val="24"/>
          <w:szCs w:val="24"/>
        </w:rPr>
        <w:t>. А у них там свое население. 50 на 50 почти по процентам. И такая неприязнь.</w:t>
      </w:r>
    </w:p>
    <w:p w14:paraId="2A9CF2DA"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Сказали, да? суд присяжных, например – ни в коем случае не связывайся.</w:t>
      </w:r>
    </w:p>
    <w:p w14:paraId="621D5FAC"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Все это по фильму указывается, что белые сами по себе, черные сами по себе.</w:t>
      </w:r>
    </w:p>
    <w:p w14:paraId="1BEC387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Отдельно, да.</w:t>
      </w:r>
    </w:p>
    <w:p w14:paraId="503E945B"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proofErr w:type="spellStart"/>
      <w:r w:rsidRPr="00775FEF">
        <w:rPr>
          <w:rFonts w:ascii="Franklin Gothic Book" w:hAnsi="Franklin Gothic Book" w:cs="Times New Roman"/>
          <w:bCs/>
          <w:sz w:val="24"/>
          <w:szCs w:val="24"/>
        </w:rPr>
        <w:t>Латиносы</w:t>
      </w:r>
      <w:proofErr w:type="spellEnd"/>
      <w:r w:rsidRPr="00775FEF">
        <w:rPr>
          <w:rFonts w:ascii="Franklin Gothic Book" w:hAnsi="Franklin Gothic Book" w:cs="Times New Roman"/>
          <w:bCs/>
          <w:sz w:val="24"/>
          <w:szCs w:val="24"/>
        </w:rPr>
        <w:t xml:space="preserve"> сами по себе.</w:t>
      </w:r>
    </w:p>
    <w:p w14:paraId="0BCE353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w:t>
      </w:r>
      <w:proofErr w:type="spellStart"/>
      <w:r w:rsidRPr="00775FEF">
        <w:rPr>
          <w:rFonts w:ascii="Franklin Gothic Book" w:hAnsi="Franklin Gothic Book" w:cs="Times New Roman"/>
          <w:bCs/>
          <w:sz w:val="24"/>
          <w:szCs w:val="24"/>
        </w:rPr>
        <w:t>Латиносы</w:t>
      </w:r>
      <w:proofErr w:type="spellEnd"/>
      <w:r w:rsidRPr="00775FEF">
        <w:rPr>
          <w:rFonts w:ascii="Franklin Gothic Book" w:hAnsi="Franklin Gothic Book" w:cs="Times New Roman"/>
          <w:bCs/>
          <w:sz w:val="24"/>
          <w:szCs w:val="24"/>
        </w:rPr>
        <w:t xml:space="preserve"> – это отдельная каста, да.</w:t>
      </w:r>
    </w:p>
    <w:p w14:paraId="00DC1D68"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 xml:space="preserve">Еще когда Лысый бежал, ему стало плохо, он просто упал. И все, кто бежал. Скорая-то приехала, да, </w:t>
      </w:r>
      <w:proofErr w:type="spellStart"/>
      <w:r w:rsidRPr="00775FEF">
        <w:rPr>
          <w:rFonts w:ascii="Franklin Gothic Book" w:hAnsi="Franklin Gothic Book" w:cs="Times New Roman"/>
          <w:bCs/>
          <w:sz w:val="24"/>
          <w:szCs w:val="24"/>
        </w:rPr>
        <w:t>окей</w:t>
      </w:r>
      <w:proofErr w:type="spellEnd"/>
      <w:r w:rsidRPr="00775FEF">
        <w:rPr>
          <w:rFonts w:ascii="Franklin Gothic Book" w:hAnsi="Franklin Gothic Book" w:cs="Times New Roman"/>
          <w:bCs/>
          <w:sz w:val="24"/>
          <w:szCs w:val="24"/>
        </w:rPr>
        <w:t>. А остальные вообще никто не бросился ему помогать.</w:t>
      </w:r>
    </w:p>
    <w:p w14:paraId="1760C885"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Хорошо. Мы дошли до тюрьмы.</w:t>
      </w:r>
    </w:p>
    <w:p w14:paraId="76F9507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Не надо.</w:t>
      </w:r>
    </w:p>
    <w:p w14:paraId="5590A269"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И вы мне уже не раз говорили, что не очень поверили в то, как показана тюрьма. Есть ли какие-то моменты, которые вам показались в тюрьме реалистичными?</w:t>
      </w:r>
    </w:p>
    <w:p w14:paraId="28B368CB" w14:textId="17952AD0"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Да. Этот</w:t>
      </w:r>
      <w:r w:rsidR="00111870">
        <w:rPr>
          <w:rFonts w:ascii="Franklin Gothic Book" w:hAnsi="Franklin Gothic Book" w:cs="Times New Roman"/>
          <w:bCs/>
          <w:sz w:val="24"/>
          <w:szCs w:val="24"/>
        </w:rPr>
        <w:t xml:space="preserve"> </w:t>
      </w:r>
      <w:r w:rsidRPr="00775FEF">
        <w:rPr>
          <w:rFonts w:ascii="Franklin Gothic Book" w:hAnsi="Franklin Gothic Book" w:cs="Times New Roman"/>
          <w:bCs/>
          <w:sz w:val="24"/>
          <w:szCs w:val="24"/>
        </w:rPr>
        <w:t>не допрос. А когда приходила надсмотрщица и проверяла каждые четыре часа. Все эти моменты – вполне. 100%. И не надо говорить, что это у них. Это может быть и у нас. Не надо. И там, и тут все одинаково. И побои они делают. У нас на допросах наши так, чтобы не было ни синяков, ничего. это все вполне реальная картина.</w:t>
      </w:r>
    </w:p>
    <w:p w14:paraId="05C7F4A3"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Еще что в тюрьме вам показалось реальным?</w:t>
      </w:r>
    </w:p>
    <w:p w14:paraId="6300D03A"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То, что таблетки могут давать, которые.</w:t>
      </w:r>
    </w:p>
    <w:p w14:paraId="3141380F"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Подавляют волю.</w:t>
      </w:r>
    </w:p>
    <w:p w14:paraId="2E105C03"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То, что спать не будут давать. Это можно сделать легко с любым человеком. Довести его до крайности.</w:t>
      </w:r>
    </w:p>
    <w:p w14:paraId="44A69A49"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Карцер, да? ее же отправляли в одиночку все время. Не разрешали разговаривать ни с кем.</w:t>
      </w:r>
    </w:p>
    <w:p w14:paraId="4679A907"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Это в любой стране возможно.</w:t>
      </w:r>
    </w:p>
    <w:p w14:paraId="4456487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Реально то, что могут так издеваться, да. такие пытки. Не давать спать.</w:t>
      </w:r>
    </w:p>
    <w:p w14:paraId="3D26A551"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Мы не будем говорить о том, что это там. Мы будем говорить о том, что это везде.</w:t>
      </w:r>
    </w:p>
    <w:p w14:paraId="0EA0F51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Это везде.</w:t>
      </w:r>
    </w:p>
    <w:p w14:paraId="4FE70C9B"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Тут настраивай, не настраивай.</w:t>
      </w:r>
    </w:p>
    <w:p w14:paraId="6DDB7850"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Реально то, что черные сами по себе, белые сами по себе.</w:t>
      </w:r>
    </w:p>
    <w:p w14:paraId="17A38562"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Как это? Пенитенциарная система одинаковая?</w:t>
      </w:r>
    </w:p>
    <w:p w14:paraId="7740BEDD"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Одинаковая везде. Это есть везде. И как ведут себя надсмотрщики, какое отношение.</w:t>
      </w:r>
    </w:p>
    <w:p w14:paraId="09E72251"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Наверное, тоже хорошо показано. То есть нет, это не очень хорошо показано. Но реалистично, что могут подсадить человека, который будет просто доносить на тебя постоянно.</w:t>
      </w:r>
    </w:p>
    <w:p w14:paraId="031C44FD"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Да.</w:t>
      </w:r>
    </w:p>
    <w:p w14:paraId="6E8F3CEE"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Да. То, что там есть свои же крысы, которые в угоду себе. Где это у нас слово было такое на букву «с»? в угоду себе что-то делать, необязательно в материальном плане.</w:t>
      </w:r>
    </w:p>
    <w:p w14:paraId="082157F3"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bCs/>
          <w:sz w:val="24"/>
          <w:szCs w:val="24"/>
        </w:rPr>
        <w:t xml:space="preserve"> Стукач. Нет. расчетливость.</w:t>
      </w:r>
    </w:p>
    <w:p w14:paraId="0237B57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Расчетливость, да.</w:t>
      </w:r>
    </w:p>
    <w:p w14:paraId="2E391B7A"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Поведение полицейских в тюрьме в принципе очень похоже. Белых. Мужик и блондинка. Не помню.</w:t>
      </w:r>
    </w:p>
    <w:p w14:paraId="5FDFE638"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Причем в тюрьме надсмотрщик – негритянка ее пожалела. Какая-то жалость.</w:t>
      </w:r>
    </w:p>
    <w:p w14:paraId="2B8FED74"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А белый, наоборот, </w:t>
      </w:r>
      <w:proofErr w:type="spellStart"/>
      <w:r w:rsidRPr="00775FEF">
        <w:rPr>
          <w:rFonts w:ascii="Franklin Gothic Book" w:hAnsi="Franklin Gothic Book" w:cs="Times New Roman"/>
          <w:bCs/>
          <w:sz w:val="24"/>
          <w:szCs w:val="24"/>
        </w:rPr>
        <w:t>гнобил</w:t>
      </w:r>
      <w:proofErr w:type="spellEnd"/>
      <w:r w:rsidRPr="00775FEF">
        <w:rPr>
          <w:rFonts w:ascii="Franklin Gothic Book" w:hAnsi="Franklin Gothic Book" w:cs="Times New Roman"/>
          <w:bCs/>
          <w:sz w:val="24"/>
          <w:szCs w:val="24"/>
        </w:rPr>
        <w:t>.</w:t>
      </w:r>
    </w:p>
    <w:p w14:paraId="4B953F53"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 xml:space="preserve">Это тоже имеет место быть. Просто это человечность у негритянки. Это не значит, что негры плохие, </w:t>
      </w:r>
      <w:proofErr w:type="spellStart"/>
      <w:r w:rsidRPr="00775FEF">
        <w:rPr>
          <w:rFonts w:ascii="Franklin Gothic Book" w:hAnsi="Franklin Gothic Book" w:cs="Times New Roman"/>
          <w:bCs/>
          <w:sz w:val="24"/>
          <w:szCs w:val="24"/>
        </w:rPr>
        <w:t>латиносы</w:t>
      </w:r>
      <w:proofErr w:type="spellEnd"/>
      <w:r w:rsidRPr="00775FEF">
        <w:rPr>
          <w:rFonts w:ascii="Franklin Gothic Book" w:hAnsi="Franklin Gothic Book" w:cs="Times New Roman"/>
          <w:bCs/>
          <w:sz w:val="24"/>
          <w:szCs w:val="24"/>
        </w:rPr>
        <w:t xml:space="preserve"> получше.</w:t>
      </w:r>
    </w:p>
    <w:p w14:paraId="37AB383B"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Она же ее специально отвела к пастору. </w:t>
      </w:r>
    </w:p>
    <w:p w14:paraId="3E990A8C"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Перед врачом.</w:t>
      </w:r>
    </w:p>
    <w:p w14:paraId="103671E8"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Хорошо. Скажите, пожалуйста, кто бы порекомендовал этот сериал своим близким, друзьям к просмотру? Поднимите руку.</w:t>
      </w:r>
    </w:p>
    <w:p w14:paraId="13BC8AFB"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Не всем.</w:t>
      </w:r>
    </w:p>
    <w:p w14:paraId="432C6D6A"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Пять точно. Один у нас сомневается.</w:t>
      </w:r>
    </w:p>
    <w:p w14:paraId="1A6E581F"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Да, я тоже сомневаюсь.</w:t>
      </w:r>
    </w:p>
    <w:p w14:paraId="16376439"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Даже четыре.</w:t>
      </w:r>
    </w:p>
    <w:p w14:paraId="660C92B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bCs/>
          <w:sz w:val="24"/>
          <w:szCs w:val="24"/>
        </w:rPr>
        <w:t xml:space="preserve"> Неужели у тебя нет врагов на работе?</w:t>
      </w:r>
    </w:p>
    <w:p w14:paraId="0B6505D8"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Нет, просто порекомендовал, что такое есть. И все.</w:t>
      </w:r>
    </w:p>
    <w:p w14:paraId="3D9DEC03"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Почему бы вы порекомендовали этот сериал? Кто поднимал руку? Иван, давайте.</w:t>
      </w:r>
    </w:p>
    <w:p w14:paraId="6E73FFEF"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bCs/>
          <w:sz w:val="24"/>
          <w:szCs w:val="24"/>
        </w:rPr>
        <w:t xml:space="preserve"> Давайте я. Есть люди, которые увлекаются политикой. Это может быть одна из тем разговора с ним. Также можно еще хвастовством заняться.</w:t>
      </w:r>
    </w:p>
    <w:p w14:paraId="732E73A6"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Это уже другая история. Именно про качество сериала мы сейчас говорим.</w:t>
      </w:r>
    </w:p>
    <w:p w14:paraId="5817A303"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bCs/>
          <w:sz w:val="24"/>
          <w:szCs w:val="24"/>
        </w:rPr>
        <w:t xml:space="preserve"> Прекрасная визуальная составляющая. Практически безупречно. Госзаказ не может стоить дешево.</w:t>
      </w:r>
    </w:p>
    <w:p w14:paraId="1DD57FBC"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Вы про пленку говорите.</w:t>
      </w:r>
    </w:p>
    <w:p w14:paraId="22921A61"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Это госзаказ, если будут на </w:t>
      </w:r>
      <w:proofErr w:type="spellStart"/>
      <w:r w:rsidRPr="00775FEF">
        <w:rPr>
          <w:rFonts w:ascii="Franklin Gothic Book" w:hAnsi="Franklin Gothic Book" w:cs="Times New Roman"/>
          <w:bCs/>
          <w:sz w:val="24"/>
          <w:szCs w:val="24"/>
          <w:lang w:val="en-US"/>
        </w:rPr>
        <w:t>Okko</w:t>
      </w:r>
      <w:proofErr w:type="spellEnd"/>
      <w:r w:rsidRPr="00775FEF">
        <w:rPr>
          <w:rFonts w:ascii="Franklin Gothic Book" w:hAnsi="Franklin Gothic Book" w:cs="Times New Roman"/>
          <w:bCs/>
          <w:sz w:val="24"/>
          <w:szCs w:val="24"/>
        </w:rPr>
        <w:t xml:space="preserve"> показывать?</w:t>
      </w:r>
    </w:p>
    <w:p w14:paraId="5A0AAEDD"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bCs/>
          <w:sz w:val="24"/>
          <w:szCs w:val="24"/>
        </w:rPr>
        <w:t xml:space="preserve"> Какая разница?</w:t>
      </w:r>
    </w:p>
    <w:p w14:paraId="66E333E4"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Там и </w:t>
      </w:r>
      <w:proofErr w:type="spellStart"/>
      <w:r w:rsidRPr="00775FEF">
        <w:rPr>
          <w:rFonts w:ascii="Franklin Gothic Book" w:hAnsi="Franklin Gothic Book" w:cs="Times New Roman"/>
          <w:bCs/>
          <w:sz w:val="24"/>
          <w:szCs w:val="24"/>
        </w:rPr>
        <w:t>ковид</w:t>
      </w:r>
      <w:proofErr w:type="spellEnd"/>
      <w:r w:rsidRPr="00775FEF">
        <w:rPr>
          <w:rFonts w:ascii="Franklin Gothic Book" w:hAnsi="Franklin Gothic Book" w:cs="Times New Roman"/>
          <w:bCs/>
          <w:sz w:val="24"/>
          <w:szCs w:val="24"/>
        </w:rPr>
        <w:t xml:space="preserve"> обсуждали.</w:t>
      </w:r>
    </w:p>
    <w:p w14:paraId="354AA957"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Мария?</w:t>
      </w:r>
    </w:p>
    <w:p w14:paraId="0C4F3D95" w14:textId="225B4DDA"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Я не с точки зрения политики вообще. С точки зрения</w:t>
      </w:r>
      <w:r w:rsidR="00010B97">
        <w:rPr>
          <w:rFonts w:ascii="Franklin Gothic Book" w:hAnsi="Franklin Gothic Book" w:cs="Times New Roman"/>
          <w:bCs/>
          <w:sz w:val="24"/>
          <w:szCs w:val="24"/>
        </w:rPr>
        <w:t>,</w:t>
      </w:r>
      <w:r w:rsidRPr="00775FEF">
        <w:rPr>
          <w:rFonts w:ascii="Franklin Gothic Book" w:hAnsi="Franklin Gothic Book" w:cs="Times New Roman"/>
          <w:bCs/>
          <w:sz w:val="24"/>
          <w:szCs w:val="24"/>
        </w:rPr>
        <w:t xml:space="preserve"> как сюжет подхватил. Я знаю, у меня есть люди, которым это будет интересно. Именно такие виды фильмов. Поэтому да, 100%.</w:t>
      </w:r>
    </w:p>
    <w:p w14:paraId="56FA41D6"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Кто еще поднимал руку, кто посоветует? Да, Юрий? Почему?</w:t>
      </w:r>
    </w:p>
    <w:p w14:paraId="59BC9E3C"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Юрий:</w:t>
      </w:r>
      <w:r w:rsidRPr="00775FEF">
        <w:rPr>
          <w:rFonts w:ascii="Franklin Gothic Book" w:hAnsi="Franklin Gothic Book" w:cs="Times New Roman"/>
          <w:bCs/>
          <w:sz w:val="24"/>
          <w:szCs w:val="24"/>
        </w:rPr>
        <w:t xml:space="preserve"> Порекомендовал бы, кто у меня занимается или увлекается таким.</w:t>
      </w:r>
    </w:p>
    <w:p w14:paraId="340F486D"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Лилия, почему?</w:t>
      </w:r>
    </w:p>
    <w:p w14:paraId="495A5543"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Я бы еще порекомендовала. Там, наверное, в любом случае будет перевод. Тем, кто живут не в России. Есть люди, которые увлекаются нашей политикой. Они не все враги. По большей части Европа.</w:t>
      </w:r>
    </w:p>
    <w:p w14:paraId="2985D91D"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Александр, по-моему, еще?</w:t>
      </w:r>
    </w:p>
    <w:p w14:paraId="0EE6E4FC"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Есть друзья, которые увлекаются политикой. Им могу подсказать посмотреть, рекомендацию. Зрелому поколению, уже пенсионерам, я думаю, такое не буду предлагать.</w:t>
      </w:r>
    </w:p>
    <w:p w14:paraId="4AEB5AE8"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Максим, почему?</w:t>
      </w:r>
    </w:p>
    <w:p w14:paraId="420B5B6F"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Потому что смешно показано очень многое. Я говорю. Над ним можно посмеяться, над этим сериалом. Нужно определенную компанию для этого. Подмечать глупость всякую, подмечать пафос какой-то непонятный, всякое такое. Про картинку уже сказали. Картинка, правда, очень хорошая. Мне нравится.</w:t>
      </w:r>
    </w:p>
    <w:p w14:paraId="48BF9368"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Я бы, наверное, порекомендовала не всем из тех, кого я знаю, а таким не глубоко в возрасте людям его смотреть. Потому что они могут воспринять все за чистую монету. И потом, посмотрев, сказать: «Я знал, это все американцы </w:t>
      </w:r>
      <w:proofErr w:type="spellStart"/>
      <w:r w:rsidRPr="00775FEF">
        <w:rPr>
          <w:rFonts w:ascii="Franklin Gothic Book" w:hAnsi="Franklin Gothic Book" w:cs="Times New Roman"/>
          <w:bCs/>
          <w:sz w:val="24"/>
          <w:szCs w:val="24"/>
        </w:rPr>
        <w:t>ковид</w:t>
      </w:r>
      <w:proofErr w:type="spellEnd"/>
      <w:r w:rsidRPr="00775FEF">
        <w:rPr>
          <w:rFonts w:ascii="Franklin Gothic Book" w:hAnsi="Franklin Gothic Book" w:cs="Times New Roman"/>
          <w:bCs/>
          <w:sz w:val="24"/>
          <w:szCs w:val="24"/>
        </w:rPr>
        <w:t xml:space="preserve"> сделали, это американцы то-то-то, а мы такие хорошие», «Я же говорила». Таким – точно нет. именно тем, кто любит смотреть сериалы, много их смотрит, отдает себе отчет, что это все равно фильм и сериал. Я бы порекомендовала посмотреть на звук и картинку, как наши сейчас уже умеют снимать сериалы в принципе по качеству. Необязательно сильно углубляясь в сюжет. Я бы сразу предупредила, что это неидеально будет, с некоторыми огрехами. Чтобы они посмотрели, сделали какие-то выводы. Мы бы так же, может быть, потом. Второй раз я бы не стала с ними его пересматривать. Еще эти восемь серий. Они бы посмотрели. Мы бы что-нибудь обсудили, возможно.</w:t>
      </w:r>
    </w:p>
    <w:p w14:paraId="7886CDB3"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Понятно. </w:t>
      </w:r>
      <w:proofErr w:type="spellStart"/>
      <w:r w:rsidRPr="00775FEF">
        <w:rPr>
          <w:rFonts w:ascii="Franklin Gothic Book" w:hAnsi="Franklin Gothic Book" w:cs="Times New Roman"/>
          <w:b/>
          <w:sz w:val="24"/>
          <w:szCs w:val="24"/>
        </w:rPr>
        <w:t>Ковид</w:t>
      </w:r>
      <w:proofErr w:type="spellEnd"/>
      <w:r w:rsidRPr="00775FEF">
        <w:rPr>
          <w:rFonts w:ascii="Franklin Gothic Book" w:hAnsi="Franklin Gothic Book" w:cs="Times New Roman"/>
          <w:b/>
          <w:sz w:val="24"/>
          <w:szCs w:val="24"/>
        </w:rPr>
        <w:t xml:space="preserve"> всплыл. Вы не поверили в историю </w:t>
      </w:r>
      <w:proofErr w:type="spellStart"/>
      <w:r w:rsidRPr="00775FEF">
        <w:rPr>
          <w:rFonts w:ascii="Franklin Gothic Book" w:hAnsi="Franklin Gothic Book" w:cs="Times New Roman"/>
          <w:b/>
          <w:sz w:val="24"/>
          <w:szCs w:val="24"/>
        </w:rPr>
        <w:t>сериальскую</w:t>
      </w:r>
      <w:proofErr w:type="spellEnd"/>
      <w:r w:rsidRPr="00775FEF">
        <w:rPr>
          <w:rFonts w:ascii="Franklin Gothic Book" w:hAnsi="Franklin Gothic Book" w:cs="Times New Roman"/>
          <w:b/>
          <w:sz w:val="24"/>
          <w:szCs w:val="24"/>
        </w:rPr>
        <w:t xml:space="preserve"> про </w:t>
      </w:r>
      <w:proofErr w:type="spellStart"/>
      <w:r w:rsidRPr="00775FEF">
        <w:rPr>
          <w:rFonts w:ascii="Franklin Gothic Book" w:hAnsi="Franklin Gothic Book" w:cs="Times New Roman"/>
          <w:b/>
          <w:sz w:val="24"/>
          <w:szCs w:val="24"/>
        </w:rPr>
        <w:t>ковид</w:t>
      </w:r>
      <w:proofErr w:type="spellEnd"/>
      <w:r w:rsidRPr="00775FEF">
        <w:rPr>
          <w:rFonts w:ascii="Franklin Gothic Book" w:hAnsi="Franklin Gothic Book" w:cs="Times New Roman"/>
          <w:b/>
          <w:sz w:val="24"/>
          <w:szCs w:val="24"/>
        </w:rPr>
        <w:t>?</w:t>
      </w:r>
    </w:p>
    <w:p w14:paraId="668E52D2"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Все-таки я думаю, это китайцы. В Ухани это все появилось. Не американцы придумали.</w:t>
      </w:r>
    </w:p>
    <w:p w14:paraId="7D0C39CC"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Вообще как это все показано?</w:t>
      </w:r>
    </w:p>
    <w:p w14:paraId="59123C72"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Я не удивлюсь. Я не знаю, как оно есть.</w:t>
      </w:r>
    </w:p>
    <w:p w14:paraId="2BA5CCA3"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Еще не факт.</w:t>
      </w:r>
    </w:p>
    <w:p w14:paraId="12A86049"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Имеет место быть.</w:t>
      </w:r>
    </w:p>
    <w:p w14:paraId="6082868B"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Еще не факт, с какой стороны, кто это придумал. Все это неизвестно.</w:t>
      </w:r>
    </w:p>
    <w:p w14:paraId="0A705AEA"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bCs/>
          <w:sz w:val="24"/>
          <w:szCs w:val="24"/>
        </w:rPr>
        <w:t xml:space="preserve"> 50 на 50.</w:t>
      </w:r>
    </w:p>
    <w:p w14:paraId="135C8360"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Не надо ни на кого тут. Мы не в курсе.</w:t>
      </w:r>
    </w:p>
    <w:p w14:paraId="5F28AE79"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Так-то у нас тоже самая быстрая вакцина была разработана.</w:t>
      </w:r>
    </w:p>
    <w:p w14:paraId="36BA456E"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Да. Так что неизвестно.</w:t>
      </w:r>
    </w:p>
    <w:p w14:paraId="23064EE6"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Правды нет?</w:t>
      </w:r>
    </w:p>
    <w:p w14:paraId="440DA16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Правды нет.</w:t>
      </w:r>
    </w:p>
    <w:p w14:paraId="59F5A9B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Не докопаться до конца, или у китайцев, или американцы придумали.</w:t>
      </w:r>
    </w:p>
    <w:p w14:paraId="407C74EC"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Может быть, еще и где-нибудь поближе.</w:t>
      </w:r>
    </w:p>
    <w:p w14:paraId="019E585B"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bCs/>
          <w:sz w:val="24"/>
          <w:szCs w:val="24"/>
        </w:rPr>
        <w:t xml:space="preserve"> Один нюанс возник. Может быть, потому что она данные передала.</w:t>
      </w:r>
    </w:p>
    <w:p w14:paraId="32B04DA3"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А можно почитать учебник по инфекционным заболеваниям за 1966 год.</w:t>
      </w:r>
    </w:p>
    <w:p w14:paraId="309F30FF"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Я верю в презумпцию невиновности. Пока не доказано прямо 100%, что эта страна вызвала.</w:t>
      </w:r>
    </w:p>
    <w:p w14:paraId="66277040"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Эта тема возникла случайно. Это не то, что мы хотим обсуждать. Это я пошутила про учебник.</w:t>
      </w:r>
    </w:p>
    <w:p w14:paraId="120A45FF"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Этот сериал только для окрепшего ума.</w:t>
      </w:r>
    </w:p>
    <w:p w14:paraId="2F2BF14C"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Теперь вопрос. Почему не порекомендуете?</w:t>
      </w:r>
    </w:p>
    <w:p w14:paraId="43D4CA2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Только для окрепшего ума. Вполне себе вменяемый человек среднего возраста, не пожилой какой-нибудь, не молодой возраст должен быть, чтобы у него случайно тут что-нибудь не образовалось. Дедушки, бабушки посмотрят, скажут – ну вот. Молодежь посмотрит: «Мы уезжаем, там лучше жить, даже в тюрьме замечательно, и вон там что происходит. И деньги, и можно всего добиться».</w:t>
      </w:r>
    </w:p>
    <w:p w14:paraId="555BEFF7"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Еще и сплясать.</w:t>
      </w:r>
    </w:p>
    <w:p w14:paraId="4311C09B"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И сплясать. И певец там всегда будет в тюрьме. Замечательно поет.</w:t>
      </w:r>
    </w:p>
    <w:p w14:paraId="1B16C70A"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И кормят бесплатно.</w:t>
      </w:r>
    </w:p>
    <w:p w14:paraId="53DE7E1C"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На красивом подносе, заметьте, на каком.</w:t>
      </w:r>
    </w:p>
    <w:p w14:paraId="1998C9D9"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Кстати, я хотела уточнить этот момент.</w:t>
      </w:r>
    </w:p>
    <w:p w14:paraId="15843CDC"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 xml:space="preserve">А что за еда такая </w:t>
      </w:r>
      <w:proofErr w:type="spellStart"/>
      <w:r w:rsidRPr="00775FEF">
        <w:rPr>
          <w:rFonts w:ascii="Franklin Gothic Book" w:hAnsi="Franklin Gothic Book" w:cs="Times New Roman"/>
          <w:bCs/>
          <w:sz w:val="24"/>
          <w:szCs w:val="24"/>
        </w:rPr>
        <w:t>ЗОЖная</w:t>
      </w:r>
      <w:proofErr w:type="spellEnd"/>
      <w:r w:rsidRPr="00775FEF">
        <w:rPr>
          <w:rFonts w:ascii="Franklin Gothic Book" w:hAnsi="Franklin Gothic Book" w:cs="Times New Roman"/>
          <w:bCs/>
          <w:sz w:val="24"/>
          <w:szCs w:val="24"/>
        </w:rPr>
        <w:t>?</w:t>
      </w:r>
    </w:p>
    <w:p w14:paraId="0D1F9227"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Еда. Извините, у нас даже такой в столовой. </w:t>
      </w:r>
    </w:p>
    <w:p w14:paraId="0F36878F" w14:textId="77777777" w:rsidR="00775FEF" w:rsidRPr="00775FEF" w:rsidRDefault="00775FEF" w:rsidP="00775FEF">
      <w:pPr>
        <w:spacing w:after="120"/>
        <w:jc w:val="both"/>
        <w:rPr>
          <w:rFonts w:ascii="Franklin Gothic Book" w:hAnsi="Franklin Gothic Book" w:cs="Times New Roman"/>
          <w:bCs/>
          <w:i/>
          <w:iCs/>
          <w:sz w:val="24"/>
          <w:szCs w:val="24"/>
        </w:rPr>
      </w:pPr>
      <w:r w:rsidRPr="00775FEF">
        <w:rPr>
          <w:rFonts w:ascii="Franklin Gothic Book" w:hAnsi="Franklin Gothic Book" w:cs="Times New Roman"/>
          <w:bCs/>
          <w:i/>
          <w:iCs/>
          <w:sz w:val="24"/>
          <w:szCs w:val="24"/>
        </w:rPr>
        <w:t>(говорят одновременно)</w:t>
      </w:r>
    </w:p>
    <w:p w14:paraId="39FB44ED"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Листья салата, свежие овощи.</w:t>
      </w:r>
    </w:p>
    <w:p w14:paraId="779018FA"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Я не знаю. Я не была в американской тюрьме.</w:t>
      </w:r>
    </w:p>
    <w:p w14:paraId="6E1B29B3"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И посмотрите, какая порция.</w:t>
      </w:r>
    </w:p>
    <w:p w14:paraId="231BB409"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Да, там вообще такой бизнес-ланч.</w:t>
      </w:r>
    </w:p>
    <w:p w14:paraId="78D6886B"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Хорошо. Кто еще бы не порекомендовал?</w:t>
      </w:r>
    </w:p>
    <w:p w14:paraId="593C7831"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Ольга:</w:t>
      </w:r>
      <w:r w:rsidRPr="00775FEF">
        <w:rPr>
          <w:rFonts w:ascii="Franklin Gothic Book" w:hAnsi="Franklin Gothic Book" w:cs="Times New Roman"/>
          <w:bCs/>
          <w:sz w:val="24"/>
          <w:szCs w:val="24"/>
        </w:rPr>
        <w:t xml:space="preserve"> Я бы не порекомендовала.</w:t>
      </w:r>
    </w:p>
    <w:p w14:paraId="7FDBCB6F"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Ольга, почему?</w:t>
      </w:r>
    </w:p>
    <w:p w14:paraId="2E18672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Ольга:</w:t>
      </w:r>
      <w:r w:rsidRPr="00775FEF">
        <w:rPr>
          <w:rFonts w:ascii="Franklin Gothic Book" w:hAnsi="Franklin Gothic Book" w:cs="Times New Roman"/>
          <w:bCs/>
          <w:sz w:val="24"/>
          <w:szCs w:val="24"/>
        </w:rPr>
        <w:t xml:space="preserve"> Если с точки зрения художественного фильма, он не затягивает. Много очень оборванных линий, которые ничем не заканчиваются. Если с точки зрения биографического фильма – слишком много умысла и нереальности. Я не думаю, что она в своем тюремном дневнике рассказывала, как она походя всех очаровывала, и перед ней падали штабелями.</w:t>
      </w:r>
    </w:p>
    <w:p w14:paraId="7939E029"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Ниц. Королева.</w:t>
      </w:r>
    </w:p>
    <w:p w14:paraId="3C599069"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Помните, как весь блок выселили, когда она заехала? А у них типа тюрьмы переполненные. Когда она заехала, ей сказали: «Блин, выселяйте весь блок».</w:t>
      </w:r>
    </w:p>
    <w:p w14:paraId="5305EE60"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Ольга:</w:t>
      </w:r>
      <w:r w:rsidRPr="00775FEF">
        <w:rPr>
          <w:rFonts w:ascii="Franklin Gothic Book" w:hAnsi="Franklin Gothic Book" w:cs="Times New Roman"/>
          <w:bCs/>
          <w:sz w:val="24"/>
          <w:szCs w:val="24"/>
        </w:rPr>
        <w:t xml:space="preserve"> Нет, я, кстати, не запомнила этот момент. Ради нее?</w:t>
      </w:r>
    </w:p>
    <w:p w14:paraId="2596B7BC"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Когда ей «Крик» включили, чтобы она спала и с ума сходила.</w:t>
      </w:r>
    </w:p>
    <w:p w14:paraId="22137F7D"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Ольга:</w:t>
      </w:r>
      <w:r w:rsidRPr="00775FEF">
        <w:rPr>
          <w:rFonts w:ascii="Franklin Gothic Book" w:hAnsi="Franklin Gothic Book" w:cs="Times New Roman"/>
          <w:bCs/>
          <w:sz w:val="24"/>
          <w:szCs w:val="24"/>
        </w:rPr>
        <w:t xml:space="preserve"> Все, поняла.</w:t>
      </w:r>
    </w:p>
    <w:p w14:paraId="610EB03B"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Понятно. Хорошо. Двигаемся тогда дальше. Тогда мы с вами сейчас поговорим о главной героине. Давайте мы попробуем ее охарактеризовать. Буквально в двух-трех словах. Кто она? Что за человек? Чем запомнилась?</w:t>
      </w:r>
    </w:p>
    <w:p w14:paraId="0B8BAEC3"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Умная, начитанная, эрудированная.</w:t>
      </w:r>
    </w:p>
    <w:p w14:paraId="08BC34D4"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bCs/>
          <w:sz w:val="24"/>
          <w:szCs w:val="24"/>
        </w:rPr>
        <w:t xml:space="preserve"> Расчетливая, умная.</w:t>
      </w:r>
    </w:p>
    <w:p w14:paraId="37434F28"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Расчетливая, определенно, да.</w:t>
      </w:r>
    </w:p>
    <w:p w14:paraId="2C407678"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Она знает цель и не видит никаких препятствий. И не надо рассказывать про Оливера, любовь, солнце. Как его зовут?</w:t>
      </w:r>
    </w:p>
    <w:p w14:paraId="400D9144"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Так Солнце и зовут.</w:t>
      </w:r>
    </w:p>
    <w:p w14:paraId="638AB5F8"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Тактичная. Знает, как подойти.</w:t>
      </w:r>
    </w:p>
    <w:p w14:paraId="5B73C3E2"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К любому человеку найдет подход.</w:t>
      </w:r>
    </w:p>
    <w:p w14:paraId="032E9850"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bCs/>
          <w:sz w:val="24"/>
          <w:szCs w:val="24"/>
        </w:rPr>
        <w:t xml:space="preserve"> Для </w:t>
      </w:r>
      <w:proofErr w:type="spellStart"/>
      <w:r w:rsidRPr="00775FEF">
        <w:rPr>
          <w:rFonts w:ascii="Franklin Gothic Book" w:hAnsi="Franklin Gothic Book" w:cs="Times New Roman"/>
          <w:bCs/>
          <w:sz w:val="24"/>
          <w:szCs w:val="24"/>
        </w:rPr>
        <w:t>спецагента</w:t>
      </w:r>
      <w:proofErr w:type="spellEnd"/>
      <w:r w:rsidRPr="00775FEF">
        <w:rPr>
          <w:rFonts w:ascii="Franklin Gothic Book" w:hAnsi="Franklin Gothic Book" w:cs="Times New Roman"/>
          <w:bCs/>
          <w:sz w:val="24"/>
          <w:szCs w:val="24"/>
        </w:rPr>
        <w:t xml:space="preserve"> она слишком худая. Ее ветром может снести. Вот ее препятствие.</w:t>
      </w:r>
    </w:p>
    <w:p w14:paraId="2D95D50F"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На самом деле показали, в тюрьме она якобы такая крепкая, прямо сдачу дала крепкой бабе. Честно, это несуразно. Кстати, эти сцены боевые – ноль. Ставлю ноль. Минус.</w:t>
      </w:r>
    </w:p>
    <w:p w14:paraId="681B696E"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А с утюгом на шее?</w:t>
      </w:r>
    </w:p>
    <w:p w14:paraId="7EA88EA7"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Про утюг не надо. Про Марию. Умная, начитанная, эрудированная, расчетливая.</w:t>
      </w:r>
    </w:p>
    <w:p w14:paraId="237599E0"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bCs/>
          <w:sz w:val="24"/>
          <w:szCs w:val="24"/>
        </w:rPr>
        <w:t xml:space="preserve"> Тактичная, духовная, религиозная.</w:t>
      </w:r>
    </w:p>
    <w:p w14:paraId="719CEDEE"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И все то в ней есть, и все то в ней хорошо. Прямо идеал.</w:t>
      </w:r>
    </w:p>
    <w:p w14:paraId="2C60AF3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Хорошо подкованный </w:t>
      </w:r>
      <w:proofErr w:type="spellStart"/>
      <w:r w:rsidRPr="00775FEF">
        <w:rPr>
          <w:rFonts w:ascii="Franklin Gothic Book" w:hAnsi="Franklin Gothic Book" w:cs="Times New Roman"/>
          <w:bCs/>
          <w:sz w:val="24"/>
          <w:szCs w:val="24"/>
        </w:rPr>
        <w:t>спецагент</w:t>
      </w:r>
      <w:proofErr w:type="spellEnd"/>
      <w:r w:rsidRPr="00775FEF">
        <w:rPr>
          <w:rFonts w:ascii="Franklin Gothic Book" w:hAnsi="Franklin Gothic Book" w:cs="Times New Roman"/>
          <w:bCs/>
          <w:sz w:val="24"/>
          <w:szCs w:val="24"/>
        </w:rPr>
        <w:t>, хорошо обученный.</w:t>
      </w:r>
    </w:p>
    <w:p w14:paraId="142E65E3"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Но сначала я поняла, что она не </w:t>
      </w:r>
      <w:proofErr w:type="spellStart"/>
      <w:r w:rsidRPr="00775FEF">
        <w:rPr>
          <w:rFonts w:ascii="Franklin Gothic Book" w:hAnsi="Franklin Gothic Book" w:cs="Times New Roman"/>
          <w:bCs/>
          <w:sz w:val="24"/>
          <w:szCs w:val="24"/>
        </w:rPr>
        <w:t>спецагент</w:t>
      </w:r>
      <w:proofErr w:type="spellEnd"/>
      <w:r w:rsidRPr="00775FEF">
        <w:rPr>
          <w:rFonts w:ascii="Franklin Gothic Book" w:hAnsi="Franklin Gothic Book" w:cs="Times New Roman"/>
          <w:bCs/>
          <w:sz w:val="24"/>
          <w:szCs w:val="24"/>
        </w:rPr>
        <w:t>, а модель. Почему-то.</w:t>
      </w:r>
    </w:p>
    <w:p w14:paraId="530782F1"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Нет, не модель.</w:t>
      </w:r>
    </w:p>
    <w:p w14:paraId="62372A58"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Оказалось, что она не модель. Я, кстати, так и не разобралась, кто она по профессии.</w:t>
      </w:r>
    </w:p>
    <w:p w14:paraId="79606727"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Она политик была.</w:t>
      </w:r>
    </w:p>
    <w:p w14:paraId="026246AC"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Да, общественный деятель.</w:t>
      </w:r>
    </w:p>
    <w:p w14:paraId="0F3DDF92"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Она общественный деятель. Потом и фотомодель, потом и еще там кто-то.</w:t>
      </w:r>
    </w:p>
    <w:p w14:paraId="53B6A88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Общество с оружием, у нее там фотосессия была.</w:t>
      </w:r>
    </w:p>
    <w:p w14:paraId="216C0E4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Да. Для журнала.</w:t>
      </w:r>
    </w:p>
    <w:p w14:paraId="496C54FE"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Фотографировалась в своем же фонде для своей же.</w:t>
      </w:r>
    </w:p>
    <w:p w14:paraId="5C056BA3"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Подождите. Иван говорит, что Мария – это символ.</w:t>
      </w:r>
    </w:p>
    <w:p w14:paraId="56FF4479"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bCs/>
          <w:sz w:val="24"/>
          <w:szCs w:val="24"/>
        </w:rPr>
        <w:t xml:space="preserve"> Российской мечты.</w:t>
      </w:r>
    </w:p>
    <w:p w14:paraId="19F2C441"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Девушка прямо из Сибири.</w:t>
      </w:r>
    </w:p>
    <w:p w14:paraId="115FB37A"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Из глубокой Сибири приехала. Не из Крыжополя. Сибирь именно взяли.</w:t>
      </w:r>
    </w:p>
    <w:p w14:paraId="1F751C33"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Что потом?</w:t>
      </w:r>
    </w:p>
    <w:p w14:paraId="6AC791F0"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bCs/>
          <w:sz w:val="24"/>
          <w:szCs w:val="24"/>
        </w:rPr>
        <w:t xml:space="preserve"> Потом закрепилась в Москве.</w:t>
      </w:r>
    </w:p>
    <w:p w14:paraId="053693FC"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Добилась успеха.</w:t>
      </w:r>
    </w:p>
    <w:p w14:paraId="19D7DE53"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Образование получила бесплатно. Не где-нибудь. В Америке. Как?</w:t>
      </w:r>
    </w:p>
    <w:p w14:paraId="0978DD5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Ольга:</w:t>
      </w:r>
      <w:r w:rsidRPr="00775FEF">
        <w:rPr>
          <w:rFonts w:ascii="Franklin Gothic Book" w:hAnsi="Franklin Gothic Book" w:cs="Times New Roman"/>
          <w:bCs/>
          <w:sz w:val="24"/>
          <w:szCs w:val="24"/>
        </w:rPr>
        <w:t xml:space="preserve"> Гранты.</w:t>
      </w:r>
    </w:p>
    <w:p w14:paraId="7CCFF52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Ей же оплачивают.</w:t>
      </w:r>
    </w:p>
    <w:p w14:paraId="50FC8287"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Ей оплатили. Но кто оплатил? Оливер?</w:t>
      </w:r>
    </w:p>
    <w:p w14:paraId="02285914"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Ольга:</w:t>
      </w:r>
      <w:r w:rsidRPr="00775FEF">
        <w:rPr>
          <w:rFonts w:ascii="Franklin Gothic Book" w:hAnsi="Franklin Gothic Book" w:cs="Times New Roman"/>
          <w:bCs/>
          <w:sz w:val="24"/>
          <w:szCs w:val="24"/>
        </w:rPr>
        <w:t xml:space="preserve"> Где эти люди?</w:t>
      </w:r>
    </w:p>
    <w:p w14:paraId="60EDF42F"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bCs/>
          <w:sz w:val="24"/>
          <w:szCs w:val="24"/>
        </w:rPr>
        <w:t xml:space="preserve"> Этот аферист оплатил.</w:t>
      </w:r>
    </w:p>
    <w:p w14:paraId="23BD9774"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Нет.</w:t>
      </w:r>
    </w:p>
    <w:p w14:paraId="3B680898"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Дедушка. Как его зовут?</w:t>
      </w:r>
    </w:p>
    <w:p w14:paraId="211E85B0"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Дед с дорогим ромом.</w:t>
      </w:r>
    </w:p>
    <w:p w14:paraId="2AFB7BF1"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Хорошо. Смотрите. Вы согласны с Иваном, что это символ российской. Чего?</w:t>
      </w:r>
    </w:p>
    <w:p w14:paraId="0CCE9F93"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bCs/>
          <w:sz w:val="24"/>
          <w:szCs w:val="24"/>
        </w:rPr>
        <w:t xml:space="preserve"> Частично символ российской мечты.</w:t>
      </w:r>
    </w:p>
    <w:p w14:paraId="6DCC87C4"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Частично согласен.</w:t>
      </w:r>
    </w:p>
    <w:p w14:paraId="5A816156"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Почему частично?</w:t>
      </w:r>
    </w:p>
    <w:p w14:paraId="30801941"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Если по внешности, то она на любителя.</w:t>
      </w:r>
    </w:p>
    <w:p w14:paraId="3D559380"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bCs/>
          <w:sz w:val="24"/>
          <w:szCs w:val="24"/>
        </w:rPr>
        <w:t xml:space="preserve"> Как можно было в это вляпаться в Америке? Вляпаться в это как можно?</w:t>
      </w:r>
    </w:p>
    <w:p w14:paraId="17087AE1"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Так она поехала туда работать.</w:t>
      </w:r>
    </w:p>
    <w:p w14:paraId="3B5EDA5D"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В смысле? Что значит вляпаться?</w:t>
      </w:r>
    </w:p>
    <w:p w14:paraId="40EBE658"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bCs/>
          <w:sz w:val="24"/>
          <w:szCs w:val="24"/>
        </w:rPr>
        <w:t xml:space="preserve"> В тюрьму попасть.</w:t>
      </w:r>
    </w:p>
    <w:p w14:paraId="34F09F87"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Забрали.</w:t>
      </w:r>
    </w:p>
    <w:p w14:paraId="0E24C48E"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Нет, она сама это сделала. Она сама сказала этой девушке, которая у министра обороны сидела в гостях. Она сама сказала: «Я знаю, кто ты, я знаю, что ты делаешь». Она от злости сказала эту фигню, как мне кажется.</w:t>
      </w:r>
    </w:p>
    <w:p w14:paraId="33952C24"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Подождите. Мы сейчас не об этом. Мы сейчас про нее.</w:t>
      </w:r>
    </w:p>
    <w:p w14:paraId="7CCB2F8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Можно добавить? Как сказал мужчина – это олицетворение российской духовности, может быть. Доброты, милосердия.</w:t>
      </w:r>
    </w:p>
    <w:p w14:paraId="19EB2EB4"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Плюс еще начитанности. Там постоянно нашу русскую литературу пропагандировали. «Евгений Онегин» там, Бунин был, по-моему. Еще кто-то.</w:t>
      </w:r>
    </w:p>
    <w:p w14:paraId="6E6B6F27"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Ой, а память у нее просто шикарная.</w:t>
      </w:r>
    </w:p>
    <w:p w14:paraId="2A941B1D"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Достоевский был.</w:t>
      </w:r>
    </w:p>
    <w:p w14:paraId="0EE0E967"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Пушкин.</w:t>
      </w:r>
    </w:p>
    <w:p w14:paraId="6566BAEE"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bCs/>
          <w:sz w:val="24"/>
          <w:szCs w:val="24"/>
        </w:rPr>
        <w:t xml:space="preserve"> Пушкин, Достоевский, Бунин.</w:t>
      </w:r>
    </w:p>
    <w:p w14:paraId="311E243D"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Она лучше, чем Шерлок, наверное.</w:t>
      </w:r>
    </w:p>
    <w:p w14:paraId="6C61019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Это очень понравилось.</w:t>
      </w:r>
    </w:p>
    <w:p w14:paraId="6086D7FE"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Еще неправдоподобно. И сына она Евгений назовет. Эта негритянка беременная.</w:t>
      </w:r>
    </w:p>
    <w:p w14:paraId="301918E5"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Какие вообще эмоции она вызывает? Положительные или, скорее, негативные?</w:t>
      </w:r>
    </w:p>
    <w:p w14:paraId="4DDCD910"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Это комедия.</w:t>
      </w:r>
    </w:p>
    <w:p w14:paraId="2C802CC8"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Положительные.</w:t>
      </w:r>
    </w:p>
    <w:p w14:paraId="4C42B2B2"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Положительные.</w:t>
      </w:r>
    </w:p>
    <w:p w14:paraId="35CE3FCA"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Давайте так. Давайте проголосуем. У кого Мария вызывает исключительно положительные эмоции? Три.</w:t>
      </w:r>
    </w:p>
    <w:p w14:paraId="4471FC27"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Юрий:</w:t>
      </w:r>
      <w:r w:rsidRPr="00775FEF">
        <w:rPr>
          <w:rFonts w:ascii="Franklin Gothic Book" w:hAnsi="Franklin Gothic Book" w:cs="Times New Roman"/>
          <w:bCs/>
          <w:sz w:val="24"/>
          <w:szCs w:val="24"/>
        </w:rPr>
        <w:t xml:space="preserve"> Четыре.</w:t>
      </w:r>
    </w:p>
    <w:p w14:paraId="63E340DA"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Почему? Юрий?</w:t>
      </w:r>
    </w:p>
    <w:p w14:paraId="203BDF7C"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Юрий:</w:t>
      </w:r>
      <w:r w:rsidRPr="00775FEF">
        <w:rPr>
          <w:rFonts w:ascii="Franklin Gothic Book" w:hAnsi="Franklin Gothic Book" w:cs="Times New Roman"/>
          <w:bCs/>
          <w:sz w:val="24"/>
          <w:szCs w:val="24"/>
        </w:rPr>
        <w:t xml:space="preserve"> Потому что она именно такая расчетливая, хитрая, умная. Идет к своей цели, которая в интересах нашей страны.</w:t>
      </w:r>
    </w:p>
    <w:p w14:paraId="33F96E4A"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Марина?</w:t>
      </w:r>
    </w:p>
    <w:p w14:paraId="0308E959"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Умная, сердобольная, готовая помочь.</w:t>
      </w:r>
    </w:p>
    <w:p w14:paraId="07ECB45B"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Это уже перечислили. Все?</w:t>
      </w:r>
    </w:p>
    <w:p w14:paraId="1ECFC34E"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Да.</w:t>
      </w:r>
    </w:p>
    <w:p w14:paraId="2384534E"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Есть что добавить? Мы уже все это сказали. Не будем повторяться.</w:t>
      </w:r>
    </w:p>
    <w:p w14:paraId="267CA8F9"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Юрий:</w:t>
      </w:r>
      <w:r w:rsidRPr="00775FEF">
        <w:rPr>
          <w:rFonts w:ascii="Franklin Gothic Book" w:hAnsi="Franklin Gothic Book" w:cs="Times New Roman"/>
          <w:bCs/>
          <w:sz w:val="24"/>
          <w:szCs w:val="24"/>
        </w:rPr>
        <w:t xml:space="preserve"> Сердечная, нравственная.</w:t>
      </w:r>
    </w:p>
    <w:p w14:paraId="176B1B2F"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Это понятно. Именно поэтому она вам нравится?</w:t>
      </w:r>
    </w:p>
    <w:p w14:paraId="02FE972F"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Да.</w:t>
      </w:r>
    </w:p>
    <w:p w14:paraId="7BFA8B4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Юрий:</w:t>
      </w:r>
      <w:r w:rsidRPr="00775FEF">
        <w:rPr>
          <w:rFonts w:ascii="Franklin Gothic Book" w:hAnsi="Franklin Gothic Book" w:cs="Times New Roman"/>
          <w:bCs/>
          <w:sz w:val="24"/>
          <w:szCs w:val="24"/>
        </w:rPr>
        <w:t xml:space="preserve"> Добрая.</w:t>
      </w:r>
    </w:p>
    <w:p w14:paraId="55BDF088"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И то, что в ней и расчетливость, и эта духовность. Это уникальное сочетание, которое ее образ делает более понятливее, более ближе к нам. Она не идеальная.</w:t>
      </w:r>
    </w:p>
    <w:p w14:paraId="72C18086"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Кому она не понравился? Оксана. Еще кому не понравилась? Почему?</w:t>
      </w:r>
    </w:p>
    <w:p w14:paraId="046C7CD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Двойной агент. Я против. Я не знаю, кому может нравиться двойной агент, который и там, и тут.</w:t>
      </w:r>
    </w:p>
    <w:p w14:paraId="50FDBD70"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А где она двойной-то?</w:t>
      </w:r>
    </w:p>
    <w:p w14:paraId="31594529"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Остальные у нас все – плюс-минус. Что-то понравилось, что-то не понравилось.</w:t>
      </w:r>
    </w:p>
    <w:p w14:paraId="48BEF6B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Не веришь.</w:t>
      </w:r>
    </w:p>
    <w:p w14:paraId="610B5C29"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Почему ей не веришь?</w:t>
      </w:r>
    </w:p>
    <w:p w14:paraId="0BDB8C01"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Слишком много этих положительных качеств. Где-то ждешь все равно какого-то подвоха. Если тем более вспоминать начало, когда она создает организацию «Оружие всем». Либо это человек изначально недальновидный, потому что «Оружие всем» ни к чему хорошему не приводит, либо просто идет за своими целями, не чураясь ничем.</w:t>
      </w:r>
    </w:p>
    <w:p w14:paraId="0096C68D"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Подвох в том, что она шпионка.</w:t>
      </w:r>
    </w:p>
    <w:p w14:paraId="334BCDF0"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Еще кто-то плюс-минус?</w:t>
      </w:r>
    </w:p>
    <w:p w14:paraId="7E284B4C"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Мне не понравилось. Именно главная актриса, мне не понравилось, она не похожа на шпионку. Я не могу. Этот человек. Ты не веришь, что он когда-то проходил подготовку по рукопашному бою, по еще чему-то. </w:t>
      </w:r>
    </w:p>
    <w:p w14:paraId="6ADDA984"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Там не было это показано, что она проходила какую-то подготовку.</w:t>
      </w:r>
    </w:p>
    <w:p w14:paraId="54BD1BC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Тогда бы она не была шпионкой.</w:t>
      </w:r>
    </w:p>
    <w:p w14:paraId="75DF4747"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Шпионы обязательно должны в рукопашную ходить, что ли?</w:t>
      </w:r>
    </w:p>
    <w:p w14:paraId="11BE728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Мне кажется, если вдруг.</w:t>
      </w:r>
    </w:p>
    <w:p w14:paraId="523C1861"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Юрий:</w:t>
      </w:r>
      <w:r w:rsidRPr="00775FEF">
        <w:rPr>
          <w:rFonts w:ascii="Franklin Gothic Book" w:hAnsi="Franklin Gothic Book" w:cs="Times New Roman"/>
          <w:bCs/>
          <w:sz w:val="24"/>
          <w:szCs w:val="24"/>
        </w:rPr>
        <w:t xml:space="preserve"> Они могут и библиотекарями быть, и кем угодно.</w:t>
      </w:r>
    </w:p>
    <w:p w14:paraId="668026B0"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Да. Но если вдруг что-нибудь. Просто как будто бы она слишком худая.</w:t>
      </w:r>
    </w:p>
    <w:p w14:paraId="5D592BE4"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Вы просто не верите ей.</w:t>
      </w:r>
    </w:p>
    <w:p w14:paraId="40F5B0A1"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Я не верю актрисе. Мне кажется, в «Терминаторе» Линда </w:t>
      </w:r>
      <w:proofErr w:type="spellStart"/>
      <w:r w:rsidRPr="00775FEF">
        <w:rPr>
          <w:rFonts w:ascii="Franklin Gothic Book" w:hAnsi="Franklin Gothic Book" w:cs="Times New Roman"/>
          <w:bCs/>
          <w:sz w:val="24"/>
          <w:szCs w:val="24"/>
        </w:rPr>
        <w:t>Хэмилтон</w:t>
      </w:r>
      <w:proofErr w:type="spellEnd"/>
      <w:r w:rsidRPr="00775FEF">
        <w:rPr>
          <w:rFonts w:ascii="Franklin Gothic Book" w:hAnsi="Franklin Gothic Book" w:cs="Times New Roman"/>
          <w:bCs/>
          <w:sz w:val="24"/>
          <w:szCs w:val="24"/>
        </w:rPr>
        <w:t xml:space="preserve"> накачалась во втором. Так должна выглядеть.</w:t>
      </w:r>
    </w:p>
    <w:p w14:paraId="2C85F26C"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Необязательно. Но хотя бы как-то немножечко мышцы.</w:t>
      </w:r>
    </w:p>
    <w:p w14:paraId="29B1DC39"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Если перекаченная, то это будет бросаться в глаза.</w:t>
      </w:r>
    </w:p>
    <w:p w14:paraId="275A3905"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Это не надо. Это все не надо про накачанная, перекачанная. Почему она не понравилась? Главная героиня почему не нравится?</w:t>
      </w:r>
    </w:p>
    <w:p w14:paraId="4B4A4524"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Ольга:</w:t>
      </w:r>
      <w:r w:rsidRPr="00775FEF">
        <w:rPr>
          <w:rFonts w:ascii="Franklin Gothic Book" w:hAnsi="Franklin Gothic Book" w:cs="Times New Roman"/>
          <w:bCs/>
          <w:sz w:val="24"/>
          <w:szCs w:val="24"/>
        </w:rPr>
        <w:t xml:space="preserve"> Потому что она со своей добротой скрывает расчетливость.</w:t>
      </w:r>
    </w:p>
    <w:p w14:paraId="7B4B4520"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Вы сказали это. Еще что? Все? По всем остальным параметрам она нравится. Хорошо. Договорились. А вообще мы ей верим, доверяем или нет?</w:t>
      </w:r>
    </w:p>
    <w:p w14:paraId="11A7CEAB"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Юрий:</w:t>
      </w:r>
      <w:r w:rsidRPr="00775FEF">
        <w:rPr>
          <w:rFonts w:ascii="Franklin Gothic Book" w:hAnsi="Franklin Gothic Book" w:cs="Times New Roman"/>
          <w:bCs/>
          <w:sz w:val="24"/>
          <w:szCs w:val="24"/>
        </w:rPr>
        <w:t xml:space="preserve"> Нет.</w:t>
      </w:r>
    </w:p>
    <w:p w14:paraId="6DB03B47"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Почему?</w:t>
      </w:r>
    </w:p>
    <w:p w14:paraId="1CDF05BC" w14:textId="76581864"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Потому</w:t>
      </w:r>
      <w:r w:rsidR="00111870">
        <w:rPr>
          <w:rFonts w:ascii="Franklin Gothic Book" w:hAnsi="Franklin Gothic Book" w:cs="Times New Roman"/>
          <w:bCs/>
          <w:sz w:val="24"/>
          <w:szCs w:val="24"/>
        </w:rPr>
        <w:t xml:space="preserve"> </w:t>
      </w:r>
      <w:r w:rsidRPr="00775FEF">
        <w:rPr>
          <w:rFonts w:ascii="Franklin Gothic Book" w:hAnsi="Franklin Gothic Book" w:cs="Times New Roman"/>
          <w:bCs/>
          <w:sz w:val="24"/>
          <w:szCs w:val="24"/>
        </w:rPr>
        <w:t>что она нас обманывает. Я ждал, что она будет шпионкой. И она убеждает тебя, что она не шпионка. Весь фильм. И потом она оказывается шпионкой. Вот и весь сериал.</w:t>
      </w:r>
    </w:p>
    <w:p w14:paraId="32EBC95A"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Да. Кстати, я в какой-то момент поверила, что это все наговаривают, и что она не шпионка. А потом оказалось, что она меня обманула.</w:t>
      </w:r>
    </w:p>
    <w:p w14:paraId="1A98432F"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Это круто.</w:t>
      </w:r>
    </w:p>
    <w:p w14:paraId="5E563279"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Поэтому я и не доверяю в остальных ей качествах. Не настолько ли она натренирована и наиграна, что даже эта помощь какая-то, когда она куда-то бросилась, а не в угоду ли это чему-то там потом, чтобы ее не </w:t>
      </w:r>
      <w:proofErr w:type="spellStart"/>
      <w:r w:rsidRPr="00775FEF">
        <w:rPr>
          <w:rFonts w:ascii="Franklin Gothic Book" w:hAnsi="Franklin Gothic Book" w:cs="Times New Roman"/>
          <w:bCs/>
          <w:sz w:val="24"/>
          <w:szCs w:val="24"/>
        </w:rPr>
        <w:t>мочканули</w:t>
      </w:r>
      <w:proofErr w:type="spellEnd"/>
      <w:r w:rsidRPr="00775FEF">
        <w:rPr>
          <w:rFonts w:ascii="Franklin Gothic Book" w:hAnsi="Franklin Gothic Book" w:cs="Times New Roman"/>
          <w:bCs/>
          <w:sz w:val="24"/>
          <w:szCs w:val="24"/>
        </w:rPr>
        <w:t xml:space="preserve"> в тюрьме прямо конкретно?</w:t>
      </w:r>
    </w:p>
    <w:p w14:paraId="2BDB21FA"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Может, она знала это. Что ее хотели убить. Она была сама в этой организации. Еще не факт.</w:t>
      </w:r>
    </w:p>
    <w:p w14:paraId="10B33B61"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Почему еще мы не доверяем ей? По каким поступкам?</w:t>
      </w:r>
    </w:p>
    <w:p w14:paraId="46F9BD9F"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Если изначально человека показали, что он состоит в этой организации. Все, это начало было. «Право на оружие». Все, здесь вопрос закрыт. Все понятно, чем человек занимается. Ясно, там не цветочки собирают и не выращивают их.</w:t>
      </w:r>
    </w:p>
    <w:p w14:paraId="75EC5E3E"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bCs/>
          <w:sz w:val="24"/>
          <w:szCs w:val="24"/>
        </w:rPr>
        <w:t xml:space="preserve"> Она услышала про своего мужа, что он аферист. И в фильме не было показано, как она его берет за шкирку, садит напротив, говорит: «Ну-ка говори, сволочь», «Докажи, что ты деньги переводишь в Афганистан». Не было этого. Она, очевидно, использует этого человека.</w:t>
      </w:r>
    </w:p>
    <w:p w14:paraId="07E8566E"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Конечно.</w:t>
      </w:r>
    </w:p>
    <w:p w14:paraId="77486EA2"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Нет. Она изначально знала.</w:t>
      </w:r>
    </w:p>
    <w:p w14:paraId="30C9314B"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bCs/>
          <w:sz w:val="24"/>
          <w:szCs w:val="24"/>
        </w:rPr>
        <w:t xml:space="preserve"> Хорошо. Дальше. Можно, пожалуйста, закончить? Потом она приходит в номер к этому богатому мужику. В номер приходит. Она ведет себя как девушка по вызову, что уже вызывает сомнения в ее моральных ценностях. То, что она сдирает скатерть со стола – это всего лишь поднимание ее ценника.</w:t>
      </w:r>
    </w:p>
    <w:p w14:paraId="3174C837"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И увеличение его интереса к ней. Это только ради этого, а не из-за того, что я не такая.</w:t>
      </w:r>
    </w:p>
    <w:p w14:paraId="6831A1C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Короче, манипулирует она людьми.</w:t>
      </w:r>
    </w:p>
    <w:p w14:paraId="531800D2"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Очень хорошо манипулирует.</w:t>
      </w:r>
    </w:p>
    <w:p w14:paraId="5AE45499"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Юрий:</w:t>
      </w:r>
      <w:r w:rsidRPr="00775FEF">
        <w:rPr>
          <w:rFonts w:ascii="Franklin Gothic Book" w:hAnsi="Franklin Gothic Book" w:cs="Times New Roman"/>
          <w:bCs/>
          <w:sz w:val="24"/>
          <w:szCs w:val="24"/>
        </w:rPr>
        <w:t xml:space="preserve"> На пользу государству. Она же хотела этого миллиардера в Россию пригласить.</w:t>
      </w:r>
    </w:p>
    <w:p w14:paraId="048E696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Наверное. Шелл, у него же тоже. На него насели, с другой стороны, ФБР.</w:t>
      </w:r>
    </w:p>
    <w:p w14:paraId="666E0C2D"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То есть такая она у нас штучка-то, оказывается.</w:t>
      </w:r>
    </w:p>
    <w:p w14:paraId="26D5F4F0"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Если она даже вакцину правды что-то там не открыла. Ты уже такой думаешь – что-то вообще, правда, а что нет?</w:t>
      </w:r>
    </w:p>
    <w:p w14:paraId="792265D0"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Скажите, пожалуйста, поступки, характер, мотивация Марии, скорее, понятны или непонятны?</w:t>
      </w:r>
    </w:p>
    <w:p w14:paraId="37A8D978"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bCs/>
          <w:sz w:val="24"/>
          <w:szCs w:val="24"/>
        </w:rPr>
        <w:t xml:space="preserve"> Скорее, понятны. Не хватило ее детства немного, что ее такую сформировало. Прямо вообще детства ее нет в фильме. Нет доверия к персонажу.</w:t>
      </w:r>
    </w:p>
    <w:p w14:paraId="63ABA2A3"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Еще хочу сказать, что до последней серии, когда выяснилось, что она все-таки шпионка настоящая, было непонятно, почему она в России такая крутая ходила, а в Америке тише воды, ниже травы. Когда показывали кадры из России, она там такая лидер протеста. А в Америке она такая прямо вообще лапочка. Не знаю.</w:t>
      </w:r>
    </w:p>
    <w:p w14:paraId="4A8B4372"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Надо, чтобы никто не видел.</w:t>
      </w:r>
    </w:p>
    <w:p w14:paraId="5BA74C6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Да. Это было непонятно просто до последней серии, когда выяснилось, что она шпион. И тогда все стало сразу понятно. Что она специально так себя вела. Вот и все.</w:t>
      </w:r>
    </w:p>
    <w:p w14:paraId="3C2AB2AE"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Были еще такие моменты такого двойственного, что ли, поведения? Разницы поведения там и здесь?</w:t>
      </w:r>
    </w:p>
    <w:p w14:paraId="4D159DF1"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Юрий:</w:t>
      </w:r>
      <w:r w:rsidRPr="00775FEF">
        <w:rPr>
          <w:rFonts w:ascii="Franklin Gothic Book" w:hAnsi="Franklin Gothic Book" w:cs="Times New Roman"/>
          <w:bCs/>
          <w:sz w:val="24"/>
          <w:szCs w:val="24"/>
        </w:rPr>
        <w:t xml:space="preserve"> Со своим супругом этим – да. мне не понравилось. Он аферист. Обманывает с Афганистаном, со всем. Она его прощает, продолжает как-то с ним оставаться. И он деньги забрал у ее больного отца. Не было продолжения этого сюжета. Не было продолжения, как она потом с ним разобралась. Непонятно. Как до такой степени его прощать?</w:t>
      </w:r>
    </w:p>
    <w:p w14:paraId="5159137F"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Это просто нет логики в этом сюжете. Тут не в этом проблема.</w:t>
      </w:r>
    </w:p>
    <w:p w14:paraId="614DCD0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Юрий:</w:t>
      </w:r>
      <w:r w:rsidRPr="00775FEF">
        <w:rPr>
          <w:rFonts w:ascii="Franklin Gothic Book" w:hAnsi="Franklin Gothic Book" w:cs="Times New Roman"/>
          <w:bCs/>
          <w:sz w:val="24"/>
          <w:szCs w:val="24"/>
        </w:rPr>
        <w:t xml:space="preserve"> Видимо, так выгоден ей был.</w:t>
      </w:r>
    </w:p>
    <w:p w14:paraId="00BF2983"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Да. Она подобралась через него.</w:t>
      </w:r>
    </w:p>
    <w:p w14:paraId="40A84142"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Юрий:</w:t>
      </w:r>
      <w:r w:rsidRPr="00775FEF">
        <w:rPr>
          <w:rFonts w:ascii="Franklin Gothic Book" w:hAnsi="Franklin Gothic Book" w:cs="Times New Roman"/>
          <w:bCs/>
          <w:sz w:val="24"/>
          <w:szCs w:val="24"/>
        </w:rPr>
        <w:t xml:space="preserve"> Подобралась к высоким людям, к президенту, к чинам высоким.</w:t>
      </w:r>
    </w:p>
    <w:p w14:paraId="11DC6370"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Нет, она вообще уехала туда и осталась, благодаря именно Оливеру. Иначе бы как она там осталась? На каких правах? Нужно говорить, что у меня любовь, я уехала. Не просто.</w:t>
      </w:r>
    </w:p>
    <w:p w14:paraId="4EDF7230"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Она говорит, что любовь? Она же где-то говорила это.</w:t>
      </w:r>
    </w:p>
    <w:p w14:paraId="6D2C859C"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Говорила.</w:t>
      </w:r>
    </w:p>
    <w:p w14:paraId="600E9A4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Да.</w:t>
      </w:r>
    </w:p>
    <w:p w14:paraId="2B4138C9"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Но на самом деле мы видим, что она через него попала.</w:t>
      </w:r>
    </w:p>
    <w:p w14:paraId="002C4A32"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Куда хотела.</w:t>
      </w:r>
    </w:p>
    <w:p w14:paraId="3E27051B"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Она путается в показаниях периодически сама с собой.</w:t>
      </w:r>
    </w:p>
    <w:p w14:paraId="79FBA55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bCs/>
          <w:sz w:val="24"/>
          <w:szCs w:val="24"/>
        </w:rPr>
        <w:t xml:space="preserve"> Не хватает раскрытия ее отношения к ее мужу. Она говорит, что я жалею его, что он аферист, возможно, неудачник и идиот. Да. не лишним было бы показать, что она хорошо к нему относится.</w:t>
      </w:r>
    </w:p>
    <w:p w14:paraId="4602DC3D"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Она сказала, что у нас любовь вместе с жалостью.</w:t>
      </w:r>
    </w:p>
    <w:p w14:paraId="76C7DDB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Да. Это просто был ответ на вопрос агента, который спрашивает: «Почему ты с ним?» И это был просто обман чистой воды.</w:t>
      </w:r>
    </w:p>
    <w:p w14:paraId="6C9168E1"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Конечно.</w:t>
      </w:r>
    </w:p>
    <w:p w14:paraId="217170F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Это смешно.</w:t>
      </w:r>
    </w:p>
    <w:p w14:paraId="18072C2A"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А любовь с Солнцем – тоже не любовь. У него взрослый ребенок. Я это не очень поняла.</w:t>
      </w:r>
    </w:p>
    <w:p w14:paraId="663613D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Юрий:</w:t>
      </w:r>
      <w:r w:rsidRPr="00775FEF">
        <w:rPr>
          <w:rFonts w:ascii="Franklin Gothic Book" w:hAnsi="Franklin Gothic Book" w:cs="Times New Roman"/>
          <w:bCs/>
          <w:sz w:val="24"/>
          <w:szCs w:val="24"/>
        </w:rPr>
        <w:t xml:space="preserve"> Она так, вроде, церковная, религиозная, духовная. А аферист изображает пастора. И она его прощает за это.</w:t>
      </w:r>
    </w:p>
    <w:p w14:paraId="43A3C4A5"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Иван?</w:t>
      </w:r>
    </w:p>
    <w:p w14:paraId="7CBBC7DA"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bCs/>
          <w:sz w:val="24"/>
          <w:szCs w:val="24"/>
        </w:rPr>
        <w:t xml:space="preserve"> Отношение к агенту в начале сериала. Где она фотографируется с пистолетами. Как можно вообще так к людям относиться?</w:t>
      </w:r>
    </w:p>
    <w:p w14:paraId="4AEEF533"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Она такая духовная. А как она с ним разговаривает?</w:t>
      </w:r>
    </w:p>
    <w:p w14:paraId="4C417ADF"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bCs/>
          <w:sz w:val="24"/>
          <w:szCs w:val="24"/>
        </w:rPr>
        <w:t xml:space="preserve"> Слышь ты, пошел вон. Как с официантом, который плюнул ей в стакан.</w:t>
      </w:r>
    </w:p>
    <w:p w14:paraId="0713929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Наверное, в большей степени духовность стала проявляться в тюрьме у нее, когда батюшка приходил, и она на людей посмотрела, которые там нормальные, вроде, попадаются.</w:t>
      </w:r>
    </w:p>
    <w:p w14:paraId="14EB223E"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bCs/>
          <w:sz w:val="24"/>
          <w:szCs w:val="24"/>
        </w:rPr>
        <w:t xml:space="preserve"> Там ее начали раздеваться с интересом. Раз в четыре часа.</w:t>
      </w:r>
    </w:p>
    <w:p w14:paraId="1B8D5C4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Она тоже сказала, что меня тюрьма поменяла.</w:t>
      </w:r>
    </w:p>
    <w:p w14:paraId="1919A24E"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Тюрьма, да. так она не была такой до тюрьмы.</w:t>
      </w:r>
    </w:p>
    <w:p w14:paraId="077438A5" w14:textId="74F3410D"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Потому</w:t>
      </w:r>
      <w:r w:rsidR="00111870">
        <w:rPr>
          <w:rFonts w:ascii="Franklin Gothic Book" w:hAnsi="Franklin Gothic Book" w:cs="Times New Roman"/>
          <w:bCs/>
          <w:sz w:val="24"/>
          <w:szCs w:val="24"/>
        </w:rPr>
        <w:t xml:space="preserve"> </w:t>
      </w:r>
      <w:r w:rsidRPr="00775FEF">
        <w:rPr>
          <w:rFonts w:ascii="Franklin Gothic Book" w:hAnsi="Franklin Gothic Book" w:cs="Times New Roman"/>
          <w:bCs/>
          <w:sz w:val="24"/>
          <w:szCs w:val="24"/>
        </w:rPr>
        <w:t>что, когда пришел батюшка, он говорит: «А что-то я вас до этого-то не видел». А когда стала эта точка невозврата, она и ближе к Богу стала.</w:t>
      </w:r>
    </w:p>
    <w:p w14:paraId="10ADCF29"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Нет, это не ближе к Богу. Ей передавали записки отсюда, из России. Это не просто записки были. Это ты продолжаешь, например. Неужто вы думаете, что просто сидит обычная? Она же не обычная женщина.</w:t>
      </w:r>
    </w:p>
    <w:p w14:paraId="76F11ABA"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Нет, но тюрьма ее поменяла.</w:t>
      </w:r>
    </w:p>
    <w:p w14:paraId="1A9B52AD"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Она разведчица.</w:t>
      </w:r>
    </w:p>
    <w:p w14:paraId="53BF6920"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В лучшем плане ее тюрьма поменяла.</w:t>
      </w:r>
    </w:p>
    <w:p w14:paraId="7130C5E4"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bCs/>
          <w:sz w:val="24"/>
          <w:szCs w:val="24"/>
        </w:rPr>
        <w:t xml:space="preserve"> В мытье туалетов.</w:t>
      </w:r>
    </w:p>
    <w:p w14:paraId="7724B0CA"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Юрий:</w:t>
      </w:r>
      <w:r w:rsidRPr="00775FEF">
        <w:rPr>
          <w:rFonts w:ascii="Franklin Gothic Book" w:hAnsi="Franklin Gothic Book" w:cs="Times New Roman"/>
          <w:bCs/>
          <w:sz w:val="24"/>
          <w:szCs w:val="24"/>
        </w:rPr>
        <w:t xml:space="preserve"> Как раз она говорит.</w:t>
      </w:r>
    </w:p>
    <w:p w14:paraId="559F240D"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Это хорошо, что ее тюрьма поменяла-то?</w:t>
      </w:r>
    </w:p>
    <w:p w14:paraId="5536EB80"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Она ее не поменяла.</w:t>
      </w:r>
    </w:p>
    <w:p w14:paraId="36F5731B"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Она ее не поменяла.</w:t>
      </w:r>
    </w:p>
    <w:p w14:paraId="014D91FA"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Нет. У нее же поменялся даже график. Она до этого говорила, что надо жить, путешествовать. А тут она в график стала жить.</w:t>
      </w:r>
    </w:p>
    <w:p w14:paraId="17E5DC0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Тут она </w:t>
      </w:r>
      <w:proofErr w:type="spellStart"/>
      <w:r w:rsidRPr="00775FEF">
        <w:rPr>
          <w:rFonts w:ascii="Franklin Gothic Book" w:hAnsi="Franklin Gothic Book" w:cs="Times New Roman"/>
          <w:bCs/>
          <w:sz w:val="24"/>
          <w:szCs w:val="24"/>
        </w:rPr>
        <w:t>трудоголиком</w:t>
      </w:r>
      <w:proofErr w:type="spellEnd"/>
      <w:r w:rsidRPr="00775FEF">
        <w:rPr>
          <w:rFonts w:ascii="Franklin Gothic Book" w:hAnsi="Franklin Gothic Book" w:cs="Times New Roman"/>
          <w:bCs/>
          <w:sz w:val="24"/>
          <w:szCs w:val="24"/>
        </w:rPr>
        <w:t xml:space="preserve"> стала, всем помогает, да.</w:t>
      </w:r>
    </w:p>
    <w:p w14:paraId="68366822"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Ольга:</w:t>
      </w:r>
      <w:r w:rsidRPr="00775FEF">
        <w:rPr>
          <w:rFonts w:ascii="Franklin Gothic Book" w:hAnsi="Franklin Gothic Book" w:cs="Times New Roman"/>
          <w:bCs/>
          <w:sz w:val="24"/>
          <w:szCs w:val="24"/>
        </w:rPr>
        <w:t xml:space="preserve"> Но она потеряла свои убеждения. Это грустно. И она стала жить как все в этот график. До этого она была такая воздушная, мечтательная. Показана так она.</w:t>
      </w:r>
    </w:p>
    <w:p w14:paraId="0A45CE2A"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Она на землю в тюрьме опустилась. Была какая-то воздушная, да. Америка, демократия, все там это. Миллиардер ей все объяснил, как на самом деле.</w:t>
      </w:r>
    </w:p>
    <w:p w14:paraId="3302C8F9"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Как же? Она же стала депутатом. Она там виолончель купила.</w:t>
      </w:r>
    </w:p>
    <w:p w14:paraId="0CE4B647"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Это-то она уже в России. Да. Она на земле уже. Опустилась.</w:t>
      </w:r>
    </w:p>
    <w:p w14:paraId="3D316FA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Она добилась своего, чего хотела. Она хотела в партию. Вступила в эту партию. Причем нишу хорошую заняла. Причем она получает деньги и от Америки, и от партии.</w:t>
      </w:r>
    </w:p>
    <w:p w14:paraId="2C951370"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Да никакой она не двойной агент. Она в России тут у нас. Это кино.</w:t>
      </w:r>
    </w:p>
    <w:p w14:paraId="6E178B3F"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Хорошо.</w:t>
      </w:r>
    </w:p>
    <w:p w14:paraId="1845EEBE"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Ее бы тут посадили давно.</w:t>
      </w:r>
    </w:p>
    <w:p w14:paraId="4DE4B66E"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Давайте так. Что вам еще непонятно в ее образе?</w:t>
      </w:r>
    </w:p>
    <w:p w14:paraId="5A3777C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Юрий:</w:t>
      </w:r>
      <w:r w:rsidRPr="00775FEF">
        <w:rPr>
          <w:rFonts w:ascii="Franklin Gothic Book" w:hAnsi="Franklin Gothic Book" w:cs="Times New Roman"/>
          <w:bCs/>
          <w:sz w:val="24"/>
          <w:szCs w:val="24"/>
        </w:rPr>
        <w:t xml:space="preserve"> Мне все понятно на самом деле. Я не согласен вообще ни с кем. Я абсолютно понимаю ее образ.</w:t>
      </w:r>
    </w:p>
    <w:p w14:paraId="1CFAAA4B"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Юрий, давайте, рассказывайте.</w:t>
      </w:r>
    </w:p>
    <w:p w14:paraId="5763BE09"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Юрий:</w:t>
      </w:r>
      <w:r w:rsidRPr="00775FEF">
        <w:rPr>
          <w:rFonts w:ascii="Franklin Gothic Book" w:hAnsi="Franklin Gothic Book" w:cs="Times New Roman"/>
          <w:bCs/>
          <w:sz w:val="24"/>
          <w:szCs w:val="24"/>
        </w:rPr>
        <w:t xml:space="preserve"> Изначально показано в начале – она такая наивная девочка, которая хочет оружие продвигать, она против власти. Показаны митинги на заднем фоне. Потом, когда ее хотели убить, до нее это донесли, что ее спасли. У нее поменялось. Наивность ушла. Она уходит с этой партии. Она не остается, она уезжает в США, продвигаться якобы. Либо уже ее завербовали, как потом уже понимаем в конце. Она туда уже передвигается. Далее, допустим, тоже понятно, потому что дальше она работает как агент под прикрытием. И достигает своих целей. Мне полностью картинка для меня понятна, ее поведение. И в тюрьме она немного да, изменилась, когда уже отчаялась. На духовной волне она выжила.</w:t>
      </w:r>
    </w:p>
    <w:p w14:paraId="287E415A"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Это ее завербовали, и она стала агентом?</w:t>
      </w:r>
    </w:p>
    <w:p w14:paraId="0E9DEA9F"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Юрий:</w:t>
      </w:r>
      <w:r w:rsidRPr="00775FEF">
        <w:rPr>
          <w:rFonts w:ascii="Franklin Gothic Book" w:hAnsi="Franklin Gothic Book" w:cs="Times New Roman"/>
          <w:bCs/>
          <w:sz w:val="24"/>
          <w:szCs w:val="24"/>
        </w:rPr>
        <w:t xml:space="preserve"> Я считаю, тогда ее завербовали наши спецслужбы. И она тогда стала работать.</w:t>
      </w:r>
    </w:p>
    <w:p w14:paraId="5B3E8FD4"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Не зря ее арестовали?</w:t>
      </w:r>
    </w:p>
    <w:p w14:paraId="0A20AF74"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Юрий:</w:t>
      </w:r>
      <w:r w:rsidRPr="00775FEF">
        <w:rPr>
          <w:rFonts w:ascii="Franklin Gothic Book" w:hAnsi="Franklin Gothic Book" w:cs="Times New Roman"/>
          <w:bCs/>
          <w:sz w:val="24"/>
          <w:szCs w:val="24"/>
        </w:rPr>
        <w:t xml:space="preserve"> Ее не арестовали. Вы имеете в виду, в США?</w:t>
      </w:r>
    </w:p>
    <w:p w14:paraId="22F7BD26"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В США? То есть ее арестовали за дело?</w:t>
      </w:r>
    </w:p>
    <w:p w14:paraId="152023A3"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Да, она шпионка была. Просто не доказали.</w:t>
      </w:r>
    </w:p>
    <w:p w14:paraId="0D03ECF9"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Да. То есть она оказалась молодец. И не доказали это.</w:t>
      </w:r>
    </w:p>
    <w:p w14:paraId="6AA6CE3E"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Наверное, доказали, если ее обменивали. Я просто там до конца не понял деталей.</w:t>
      </w:r>
    </w:p>
    <w:p w14:paraId="1C430CCC"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В сериале не показали. В сериале ее как будто бесплатно. Не бесплатно, а.</w:t>
      </w:r>
    </w:p>
    <w:p w14:paraId="534EB3A4"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Все хорошо закончилось для нее.</w:t>
      </w:r>
    </w:p>
    <w:p w14:paraId="0D4E8A00"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Как-то она дома и депутат.</w:t>
      </w:r>
    </w:p>
    <w:p w14:paraId="1910D94D"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Сразу. Интересно, да?</w:t>
      </w:r>
    </w:p>
    <w:p w14:paraId="366D146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Показали бы процесс обмена того насильника сумасшедшего на нее.</w:t>
      </w:r>
    </w:p>
    <w:p w14:paraId="11B45417"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На показали это.</w:t>
      </w:r>
    </w:p>
    <w:p w14:paraId="4E0AB153"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Бы показали.</w:t>
      </w:r>
    </w:p>
    <w:p w14:paraId="0B41951F"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По сериалу она сидела полтора года, которые ей дали. И она вышла.</w:t>
      </w:r>
    </w:p>
    <w:p w14:paraId="6E02832D"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Давайте так. Поднимите руку, кто, как Юрий сказал, что Мария является агентом спецслужб, кто верит Юрию, и так оно и есть?</w:t>
      </w:r>
    </w:p>
    <w:p w14:paraId="716F4909"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Наших?</w:t>
      </w:r>
    </w:p>
    <w:p w14:paraId="5551C97E"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Наших, конечно. Что она была завербована.</w:t>
      </w:r>
    </w:p>
    <w:p w14:paraId="3DABBDEA"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Бабка надвое сказала. Намек на это есть.</w:t>
      </w:r>
    </w:p>
    <w:p w14:paraId="00A19D5E"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Намек на это есть по фильму. Практически все вы так думаете. Что это был за намек? После чего вам стало понятно, что она все-таки завербована нашими спецслужбами?</w:t>
      </w:r>
    </w:p>
    <w:p w14:paraId="531ECD14"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В 8 серии.</w:t>
      </w:r>
    </w:p>
    <w:p w14:paraId="5FAE5F5E"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В самом конце.</w:t>
      </w:r>
    </w:p>
    <w:p w14:paraId="3F8D7C0E"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в начале.</w:t>
      </w:r>
    </w:p>
    <w:p w14:paraId="31DCF5EF"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Ее звонок.</w:t>
      </w:r>
    </w:p>
    <w:p w14:paraId="04D3AB4B"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Какой звонок? В начале, когда скорая приехала, и это Солнце ее отвело в бар.</w:t>
      </w:r>
    </w:p>
    <w:p w14:paraId="475F0B13"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Да, все стало понятно в баре, когда ее уже начали вербовать. Это первое было?</w:t>
      </w:r>
    </w:p>
    <w:p w14:paraId="2438C5E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Это первая была серия. А в последней серии ее завербовали в ФБР.</w:t>
      </w:r>
    </w:p>
    <w:p w14:paraId="310CD4E8"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Да они не завербовали ее.</w:t>
      </w:r>
    </w:p>
    <w:p w14:paraId="5450A5A4"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Подождите. Мы сейчас говорим про наши спецслужбы. Все стало понятно в баре, что с ней говорил сотрудник. Что у нас там? ФСБ, КГБ? Не знаю. Подождите.</w:t>
      </w:r>
    </w:p>
    <w:p w14:paraId="34EF6ADB"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Даже не в баре. Фотосессия.</w:t>
      </w:r>
    </w:p>
    <w:p w14:paraId="5FE32B13"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Только подходил, пытался.</w:t>
      </w:r>
    </w:p>
    <w:p w14:paraId="28F857BD"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Фотосессия.</w:t>
      </w:r>
    </w:p>
    <w:p w14:paraId="5A4AAD59"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Это первый подкат.</w:t>
      </w:r>
    </w:p>
    <w:p w14:paraId="7DE9184E"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Это первый подкат был.</w:t>
      </w:r>
    </w:p>
    <w:p w14:paraId="72565488"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Где появился этот Солнце.</w:t>
      </w:r>
    </w:p>
    <w:p w14:paraId="74F5CA5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Да. Не помню, как его зовут.</w:t>
      </w:r>
    </w:p>
    <w:p w14:paraId="1460127F"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Звонок. Лилия, звонок какой?</w:t>
      </w:r>
    </w:p>
    <w:p w14:paraId="44B2501A"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Да. Это когда во время свадьбы для меня стало окончательно понятно, что ее завербовали. Именно если бы она не была шпионом, она бы не звонила Солнцу. И не говорила бы эту информацию, не передавала бы.</w:t>
      </w:r>
    </w:p>
    <w:p w14:paraId="07B7D79B"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С детского телефона. А он ей говорит: «Ты там подойти к компьютеру. Включи там не </w:t>
      </w:r>
      <w:r w:rsidRPr="00775FEF">
        <w:rPr>
          <w:rFonts w:ascii="Franklin Gothic Book" w:hAnsi="Franklin Gothic Book" w:cs="Times New Roman"/>
          <w:bCs/>
          <w:sz w:val="24"/>
          <w:szCs w:val="24"/>
          <w:lang w:val="en-US"/>
        </w:rPr>
        <w:t>Counter</w:t>
      </w:r>
      <w:r w:rsidRPr="00775FEF">
        <w:rPr>
          <w:rFonts w:ascii="Franklin Gothic Book" w:hAnsi="Franklin Gothic Book" w:cs="Times New Roman"/>
          <w:bCs/>
          <w:sz w:val="24"/>
          <w:szCs w:val="24"/>
        </w:rPr>
        <w:t xml:space="preserve"> </w:t>
      </w:r>
      <w:r w:rsidRPr="00775FEF">
        <w:rPr>
          <w:rFonts w:ascii="Franklin Gothic Book" w:hAnsi="Franklin Gothic Book" w:cs="Times New Roman"/>
          <w:bCs/>
          <w:sz w:val="24"/>
          <w:szCs w:val="24"/>
          <w:lang w:val="en-US"/>
        </w:rPr>
        <w:t>Strike</w:t>
      </w:r>
      <w:r w:rsidRPr="00775FEF">
        <w:rPr>
          <w:rFonts w:ascii="Franklin Gothic Book" w:hAnsi="Franklin Gothic Book" w:cs="Times New Roman"/>
          <w:bCs/>
          <w:sz w:val="24"/>
          <w:szCs w:val="24"/>
        </w:rPr>
        <w:t xml:space="preserve">, а </w:t>
      </w:r>
      <w:r w:rsidRPr="00775FEF">
        <w:rPr>
          <w:rFonts w:ascii="Franklin Gothic Book" w:hAnsi="Franklin Gothic Book" w:cs="Times New Roman"/>
          <w:bCs/>
          <w:sz w:val="24"/>
          <w:szCs w:val="24"/>
          <w:lang w:val="en-US"/>
        </w:rPr>
        <w:t>Call</w:t>
      </w:r>
      <w:r w:rsidRPr="00775FEF">
        <w:rPr>
          <w:rFonts w:ascii="Franklin Gothic Book" w:hAnsi="Franklin Gothic Book" w:cs="Times New Roman"/>
          <w:bCs/>
          <w:sz w:val="24"/>
          <w:szCs w:val="24"/>
        </w:rPr>
        <w:t xml:space="preserve"> </w:t>
      </w:r>
      <w:r w:rsidRPr="00775FEF">
        <w:rPr>
          <w:rFonts w:ascii="Franklin Gothic Book" w:hAnsi="Franklin Gothic Book" w:cs="Times New Roman"/>
          <w:bCs/>
          <w:sz w:val="24"/>
          <w:szCs w:val="24"/>
          <w:lang w:val="en-US"/>
        </w:rPr>
        <w:t>of</w:t>
      </w:r>
      <w:r w:rsidRPr="00775FEF">
        <w:rPr>
          <w:rFonts w:ascii="Franklin Gothic Book" w:hAnsi="Franklin Gothic Book" w:cs="Times New Roman"/>
          <w:bCs/>
          <w:sz w:val="24"/>
          <w:szCs w:val="24"/>
        </w:rPr>
        <w:t xml:space="preserve"> </w:t>
      </w:r>
      <w:r w:rsidRPr="00775FEF">
        <w:rPr>
          <w:rFonts w:ascii="Franklin Gothic Book" w:hAnsi="Franklin Gothic Book" w:cs="Times New Roman"/>
          <w:bCs/>
          <w:sz w:val="24"/>
          <w:szCs w:val="24"/>
          <w:lang w:val="en-US"/>
        </w:rPr>
        <w:t>Duty</w:t>
      </w:r>
      <w:r w:rsidRPr="00775FEF">
        <w:rPr>
          <w:rFonts w:ascii="Franklin Gothic Book" w:hAnsi="Franklin Gothic Book" w:cs="Times New Roman"/>
          <w:bCs/>
          <w:sz w:val="24"/>
          <w:szCs w:val="24"/>
        </w:rPr>
        <w:t>, по-моему, и там через слово читай». Она такая: «Да-да-да, конечно». Любому бы человеку сказали, он бы такой: «Что? Куда? Включить?»</w:t>
      </w:r>
    </w:p>
    <w:p w14:paraId="32D706D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Каждая четвертая СМС-ка. От определенного </w:t>
      </w:r>
      <w:proofErr w:type="spellStart"/>
      <w:r w:rsidRPr="00775FEF">
        <w:rPr>
          <w:rFonts w:ascii="Franklin Gothic Book" w:hAnsi="Franklin Gothic Book" w:cs="Times New Roman"/>
          <w:bCs/>
          <w:sz w:val="24"/>
          <w:szCs w:val="24"/>
        </w:rPr>
        <w:t>ника</w:t>
      </w:r>
      <w:proofErr w:type="spellEnd"/>
      <w:r w:rsidRPr="00775FEF">
        <w:rPr>
          <w:rFonts w:ascii="Franklin Gothic Book" w:hAnsi="Franklin Gothic Book" w:cs="Times New Roman"/>
          <w:bCs/>
          <w:sz w:val="24"/>
          <w:szCs w:val="24"/>
        </w:rPr>
        <w:t>.</w:t>
      </w:r>
    </w:p>
    <w:p w14:paraId="7E2E1C0D"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Да. И она так четко знает, как уже действовать, это смотреть.</w:t>
      </w:r>
    </w:p>
    <w:p w14:paraId="49F71688"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А еще прощание было. Когда он бросил цветы. Ему сказала: «Ты отправляешься в путь. И назад неизвестно, когда ты вернешься». Все то же самое. Вот, пожалуйста, подтверждение, что ее завербовали. 100%.</w:t>
      </w:r>
    </w:p>
    <w:p w14:paraId="27284A5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Намеки были. Подтверждение было только в конце, когда выяснилось, что она реально была агентом.</w:t>
      </w:r>
    </w:p>
    <w:p w14:paraId="4FB85A12"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Все-таки нам намекали, что она не невинная жертва?</w:t>
      </w:r>
    </w:p>
    <w:p w14:paraId="6E645168"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Нет.</w:t>
      </w:r>
    </w:p>
    <w:p w14:paraId="19940010"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Сразу все было понятно в баре, что она агент.</w:t>
      </w:r>
    </w:p>
    <w:p w14:paraId="5DD33443"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Хорошо. Давайте, друзья мои, двигаемся. У нас еще тут есть вопросы.</w:t>
      </w:r>
    </w:p>
    <w:p w14:paraId="0A88CF00"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bCs/>
          <w:sz w:val="24"/>
          <w:szCs w:val="24"/>
        </w:rPr>
        <w:t xml:space="preserve"> 92 вопроса.</w:t>
      </w:r>
    </w:p>
    <w:p w14:paraId="3D79F29D"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Типа того.</w:t>
      </w:r>
    </w:p>
    <w:p w14:paraId="0A5D530C"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Скажите меньше.</w:t>
      </w:r>
    </w:p>
    <w:p w14:paraId="394796F3"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Давайте так. Кто из персонажей еще запомнился? Яркий такой персонаж запомнился?</w:t>
      </w:r>
    </w:p>
    <w:p w14:paraId="0A76CCD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Следователь.</w:t>
      </w:r>
    </w:p>
    <w:p w14:paraId="0A9CD81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Ольга:</w:t>
      </w:r>
      <w:r w:rsidRPr="00775FEF">
        <w:rPr>
          <w:rFonts w:ascii="Franklin Gothic Book" w:hAnsi="Franklin Gothic Book" w:cs="Times New Roman"/>
          <w:bCs/>
          <w:sz w:val="24"/>
          <w:szCs w:val="24"/>
        </w:rPr>
        <w:t xml:space="preserve"> Кельвин.</w:t>
      </w:r>
    </w:p>
    <w:p w14:paraId="3E1A42CB"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Кельвин, да.</w:t>
      </w:r>
    </w:p>
    <w:p w14:paraId="1081432F"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Кельвин, миллиардер, само собой.</w:t>
      </w:r>
    </w:p>
    <w:p w14:paraId="49FB28F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Шелл.</w:t>
      </w:r>
    </w:p>
    <w:p w14:paraId="435F126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Ольга:</w:t>
      </w:r>
      <w:r w:rsidRPr="00775FEF">
        <w:rPr>
          <w:rFonts w:ascii="Franklin Gothic Book" w:hAnsi="Franklin Gothic Book" w:cs="Times New Roman"/>
          <w:bCs/>
          <w:sz w:val="24"/>
          <w:szCs w:val="24"/>
        </w:rPr>
        <w:t xml:space="preserve"> Шоу или Шелл.</w:t>
      </w:r>
    </w:p>
    <w:p w14:paraId="3151B344"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Эрнст.</w:t>
      </w:r>
    </w:p>
    <w:p w14:paraId="2656F3DF"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Эрнст, да. Константин.</w:t>
      </w:r>
    </w:p>
    <w:p w14:paraId="70D68661"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Не Шелл, по-моему.</w:t>
      </w:r>
    </w:p>
    <w:p w14:paraId="70EE254E"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Значит, Шоу.</w:t>
      </w:r>
    </w:p>
    <w:p w14:paraId="7B1A1B17"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Миллиардер.</w:t>
      </w:r>
    </w:p>
    <w:p w14:paraId="338E4801"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Который ее сдал.</w:t>
      </w:r>
    </w:p>
    <w:p w14:paraId="746D1192" w14:textId="59598FE9"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Наташа, а принеси, пожалуйста, у меня бумажка на столе лежит </w:t>
      </w:r>
      <w:r w:rsidR="00010B97">
        <w:rPr>
          <w:rFonts w:ascii="Franklin Gothic Book" w:hAnsi="Franklin Gothic Book" w:cs="Times New Roman"/>
          <w:b/>
          <w:sz w:val="24"/>
          <w:szCs w:val="24"/>
        </w:rPr>
        <w:t>с</w:t>
      </w:r>
      <w:r w:rsidRPr="00775FEF">
        <w:rPr>
          <w:rFonts w:ascii="Franklin Gothic Book" w:hAnsi="Franklin Gothic Book" w:cs="Times New Roman"/>
          <w:b/>
          <w:sz w:val="24"/>
          <w:szCs w:val="24"/>
        </w:rPr>
        <w:t xml:space="preserve"> именами. Где-то она у меня там лежит. </w:t>
      </w:r>
    </w:p>
    <w:p w14:paraId="17480B9F"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bCs/>
          <w:sz w:val="24"/>
          <w:szCs w:val="24"/>
        </w:rPr>
        <w:t xml:space="preserve"> Пароли, явки.</w:t>
      </w:r>
    </w:p>
    <w:p w14:paraId="41F296B9"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Да я просто записала имена. Я вообще их не могу запомнить.</w:t>
      </w:r>
    </w:p>
    <w:p w14:paraId="128D0762"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bCs/>
          <w:sz w:val="24"/>
          <w:szCs w:val="24"/>
        </w:rPr>
        <w:t xml:space="preserve"> Шоу, по-моему. У него там роль-то эпизодная. Минутный эпизод.</w:t>
      </w:r>
    </w:p>
    <w:p w14:paraId="4760FBB7"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Неважно. Кто еще? Кельвин, миллиардер, родственник Рокфеллера, еще кто?</w:t>
      </w:r>
    </w:p>
    <w:p w14:paraId="6EA56F6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Юрий:</w:t>
      </w:r>
      <w:r w:rsidRPr="00775FEF">
        <w:rPr>
          <w:rFonts w:ascii="Franklin Gothic Book" w:hAnsi="Franklin Gothic Book" w:cs="Times New Roman"/>
          <w:bCs/>
          <w:sz w:val="24"/>
          <w:szCs w:val="24"/>
        </w:rPr>
        <w:t xml:space="preserve"> Детектив, который в начале орал на Кельвина. Который поехал расследовать. И в целом он добрался даже до убийцы. Но просто нам не показали. Он мог бы, наверное, его поймать как-то, если бы его ни отправили в Россию.</w:t>
      </w:r>
    </w:p>
    <w:p w14:paraId="5BAF86AD"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Хорошо. Сейчас еще, может, кто-то вспомнится. Чем нам запомнился Кельвин?</w:t>
      </w:r>
    </w:p>
    <w:p w14:paraId="77CE86F7"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Тем, что он глупый.</w:t>
      </w:r>
    </w:p>
    <w:p w14:paraId="491CB60E"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Да?</w:t>
      </w:r>
    </w:p>
    <w:p w14:paraId="6D810888"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Он не глупый. Своей </w:t>
      </w:r>
      <w:proofErr w:type="spellStart"/>
      <w:r w:rsidRPr="00775FEF">
        <w:rPr>
          <w:rFonts w:ascii="Franklin Gothic Book" w:hAnsi="Franklin Gothic Book" w:cs="Times New Roman"/>
          <w:bCs/>
          <w:sz w:val="24"/>
          <w:szCs w:val="24"/>
        </w:rPr>
        <w:t>упертостью</w:t>
      </w:r>
      <w:proofErr w:type="spellEnd"/>
      <w:r w:rsidRPr="00775FEF">
        <w:rPr>
          <w:rFonts w:ascii="Franklin Gothic Book" w:hAnsi="Franklin Gothic Book" w:cs="Times New Roman"/>
          <w:bCs/>
          <w:sz w:val="24"/>
          <w:szCs w:val="24"/>
        </w:rPr>
        <w:t xml:space="preserve"> он мне запомнился. Пусть он и нетрадиционной ориентации.</w:t>
      </w:r>
    </w:p>
    <w:p w14:paraId="0A313442"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Да, спасибо большое. Я все </w:t>
      </w:r>
      <w:proofErr w:type="spellStart"/>
      <w:r w:rsidRPr="00775FEF">
        <w:rPr>
          <w:rFonts w:ascii="Franklin Gothic Book" w:hAnsi="Franklin Gothic Book" w:cs="Times New Roman"/>
          <w:b/>
          <w:sz w:val="24"/>
          <w:szCs w:val="24"/>
        </w:rPr>
        <w:t>подзаписала</w:t>
      </w:r>
      <w:proofErr w:type="spellEnd"/>
      <w:r w:rsidRPr="00775FEF">
        <w:rPr>
          <w:rFonts w:ascii="Franklin Gothic Book" w:hAnsi="Franklin Gothic Book" w:cs="Times New Roman"/>
          <w:b/>
          <w:sz w:val="24"/>
          <w:szCs w:val="24"/>
        </w:rPr>
        <w:t xml:space="preserve">. Запомнился </w:t>
      </w:r>
      <w:proofErr w:type="spellStart"/>
      <w:r w:rsidRPr="00775FEF">
        <w:rPr>
          <w:rFonts w:ascii="Franklin Gothic Book" w:hAnsi="Franklin Gothic Book" w:cs="Times New Roman"/>
          <w:b/>
          <w:sz w:val="24"/>
          <w:szCs w:val="24"/>
        </w:rPr>
        <w:t>упертостью</w:t>
      </w:r>
      <w:proofErr w:type="spellEnd"/>
      <w:r w:rsidRPr="00775FEF">
        <w:rPr>
          <w:rFonts w:ascii="Franklin Gothic Book" w:hAnsi="Franklin Gothic Book" w:cs="Times New Roman"/>
          <w:b/>
          <w:sz w:val="24"/>
          <w:szCs w:val="24"/>
        </w:rPr>
        <w:t>.</w:t>
      </w:r>
    </w:p>
    <w:p w14:paraId="1CAE7C5B"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Своей непоколебимостью, что он во всем прав.</w:t>
      </w:r>
    </w:p>
    <w:p w14:paraId="6CE56142"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Если честно, он прямо желал работать, он прямо был рад повышению, прямо горел делом.</w:t>
      </w:r>
    </w:p>
    <w:p w14:paraId="36D115A4"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w:t>
      </w:r>
      <w:proofErr w:type="spellStart"/>
      <w:r w:rsidRPr="00775FEF">
        <w:rPr>
          <w:rFonts w:ascii="Franklin Gothic Book" w:hAnsi="Franklin Gothic Book" w:cs="Times New Roman"/>
          <w:bCs/>
          <w:sz w:val="24"/>
          <w:szCs w:val="24"/>
        </w:rPr>
        <w:t>Трудоголик</w:t>
      </w:r>
      <w:proofErr w:type="spellEnd"/>
      <w:r w:rsidRPr="00775FEF">
        <w:rPr>
          <w:rFonts w:ascii="Franklin Gothic Book" w:hAnsi="Franklin Gothic Book" w:cs="Times New Roman"/>
          <w:bCs/>
          <w:sz w:val="24"/>
          <w:szCs w:val="24"/>
        </w:rPr>
        <w:t xml:space="preserve"> такой.</w:t>
      </w:r>
    </w:p>
    <w:p w14:paraId="0E380761"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Мне кажется, просто низкая самооценка. И это ему так подняло эту самооценку, что его туда отправили. Поэтому он старался изо всех сил.</w:t>
      </w:r>
    </w:p>
    <w:p w14:paraId="167FBCB4"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Он сам не верил в это. Он там аж опешил. Вышел чуть ли не сквозь дверь эту стеклянную.</w:t>
      </w:r>
    </w:p>
    <w:p w14:paraId="3D76FC2A"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Скажите, пожалуйста, какие чувства он вызывает? Положительные, негативные?</w:t>
      </w:r>
    </w:p>
    <w:p w14:paraId="18B4A8A2"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Мне жалко его стало, что он </w:t>
      </w:r>
      <w:proofErr w:type="spellStart"/>
      <w:r w:rsidRPr="00775FEF">
        <w:rPr>
          <w:rFonts w:ascii="Franklin Gothic Book" w:hAnsi="Franklin Gothic Book" w:cs="Times New Roman"/>
          <w:bCs/>
          <w:sz w:val="24"/>
          <w:szCs w:val="24"/>
        </w:rPr>
        <w:t>прочувствовался</w:t>
      </w:r>
      <w:proofErr w:type="spellEnd"/>
      <w:r w:rsidRPr="00775FEF">
        <w:rPr>
          <w:rFonts w:ascii="Franklin Gothic Book" w:hAnsi="Franklin Gothic Book" w:cs="Times New Roman"/>
          <w:bCs/>
          <w:sz w:val="24"/>
          <w:szCs w:val="24"/>
        </w:rPr>
        <w:t xml:space="preserve"> к этой девушке, сам того не желая. К главной героине.</w:t>
      </w:r>
    </w:p>
    <w:p w14:paraId="65B60C5E"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Поначалу вызывало брезгливость то, что он нетрадиционной ориентации. В конце даже к нему спокойно я стал, миролюбиво как-то. То, что он как-то даже он понял, что она права, а не он прав. То, что они бездуховны, что у них там деньги, власть только. Он даже как-то </w:t>
      </w:r>
      <w:proofErr w:type="spellStart"/>
      <w:r w:rsidRPr="00775FEF">
        <w:rPr>
          <w:rFonts w:ascii="Franklin Gothic Book" w:hAnsi="Franklin Gothic Book" w:cs="Times New Roman"/>
          <w:bCs/>
          <w:sz w:val="24"/>
          <w:szCs w:val="24"/>
        </w:rPr>
        <w:t>подраскаялся</w:t>
      </w:r>
      <w:proofErr w:type="spellEnd"/>
      <w:r w:rsidRPr="00775FEF">
        <w:rPr>
          <w:rFonts w:ascii="Franklin Gothic Book" w:hAnsi="Franklin Gothic Book" w:cs="Times New Roman"/>
          <w:bCs/>
          <w:sz w:val="24"/>
          <w:szCs w:val="24"/>
        </w:rPr>
        <w:t>.</w:t>
      </w:r>
    </w:p>
    <w:p w14:paraId="140550DC"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Юрий:</w:t>
      </w:r>
      <w:r w:rsidRPr="00775FEF">
        <w:rPr>
          <w:rFonts w:ascii="Franklin Gothic Book" w:hAnsi="Franklin Gothic Book" w:cs="Times New Roman"/>
          <w:bCs/>
          <w:sz w:val="24"/>
          <w:szCs w:val="24"/>
        </w:rPr>
        <w:t xml:space="preserve"> В конце это и говорится.</w:t>
      </w:r>
    </w:p>
    <w:p w14:paraId="2AFBD22D"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Грех легализован типа у них.</w:t>
      </w:r>
    </w:p>
    <w:p w14:paraId="19BAE26A"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Юрий:</w:t>
      </w:r>
      <w:r w:rsidRPr="00775FEF">
        <w:rPr>
          <w:rFonts w:ascii="Franklin Gothic Book" w:hAnsi="Franklin Gothic Book" w:cs="Times New Roman"/>
          <w:bCs/>
          <w:sz w:val="24"/>
          <w:szCs w:val="24"/>
        </w:rPr>
        <w:t xml:space="preserve"> Да. Фраза несколько раз употребляется в фильме.</w:t>
      </w:r>
    </w:p>
    <w:p w14:paraId="318CBCB9"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Плюс, он все-таки выплатил деньги за этого лысого, который ужасный.</w:t>
      </w:r>
    </w:p>
    <w:p w14:paraId="7F30D23B"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Ольга:</w:t>
      </w:r>
      <w:r w:rsidRPr="00775FEF">
        <w:rPr>
          <w:rFonts w:ascii="Franklin Gothic Book" w:hAnsi="Franklin Gothic Book" w:cs="Times New Roman"/>
          <w:bCs/>
          <w:sz w:val="24"/>
          <w:szCs w:val="24"/>
        </w:rPr>
        <w:t xml:space="preserve"> ЗА мужа своего.</w:t>
      </w:r>
    </w:p>
    <w:p w14:paraId="0EFE1726"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То, что он выплатил деньги за Фила – это?</w:t>
      </w:r>
    </w:p>
    <w:p w14:paraId="44CACE11"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Сострадание.</w:t>
      </w:r>
    </w:p>
    <w:p w14:paraId="33504409"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Благородство.</w:t>
      </w:r>
    </w:p>
    <w:p w14:paraId="294EC94A"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Хоть он его и предал. Муж, я имею в виду, этого.</w:t>
      </w:r>
    </w:p>
    <w:p w14:paraId="4E8CE251"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Да. по факту, он обманул.</w:t>
      </w:r>
    </w:p>
    <w:p w14:paraId="0DD30D61"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Он, скорее, какой герой? Отрицательный или положительный?</w:t>
      </w:r>
    </w:p>
    <w:p w14:paraId="74B4EE71"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Нейтральный.</w:t>
      </w:r>
    </w:p>
    <w:p w14:paraId="5C2C6BB2"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Да, скорее всего.</w:t>
      </w:r>
    </w:p>
    <w:p w14:paraId="2F2C753D"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Даже положительный.</w:t>
      </w:r>
    </w:p>
    <w:p w14:paraId="579A7C60"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Там прослеживается динамика, что он сначала был как отрицательный герой в начале фильма, и к концу он отрицательного.</w:t>
      </w:r>
    </w:p>
    <w:p w14:paraId="5CA25932"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bCs/>
          <w:sz w:val="24"/>
          <w:szCs w:val="24"/>
        </w:rPr>
        <w:t xml:space="preserve"> Независимый, возможно.</w:t>
      </w:r>
    </w:p>
    <w:p w14:paraId="5B44C9B3"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От нейтрального к чуть-чуть положительному. Даже жалко чуть-чуть в конце стало.</w:t>
      </w:r>
    </w:p>
    <w:p w14:paraId="78FABF80"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Все равно у него есть такая динамика, развитие образа?</w:t>
      </w:r>
    </w:p>
    <w:p w14:paraId="46918BC8"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Да.</w:t>
      </w:r>
    </w:p>
    <w:p w14:paraId="58AC6247"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В нашем восприятии он либо отрицательный, либо нейтральный, но все-таки в конце у нас вызывает какое-то сострадание?</w:t>
      </w:r>
    </w:p>
    <w:p w14:paraId="684329D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Да. По факту он остался один. Без кучи денег.</w:t>
      </w:r>
    </w:p>
    <w:p w14:paraId="73A8F418"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Патрик Шелл. Богач. Шелл действительно. Он Патрик.</w:t>
      </w:r>
    </w:p>
    <w:p w14:paraId="33A93880" w14:textId="105FEA9B"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00111870">
        <w:rPr>
          <w:rFonts w:ascii="Franklin Gothic Book" w:hAnsi="Franklin Gothic Book" w:cs="Times New Roman"/>
          <w:bCs/>
          <w:sz w:val="24"/>
          <w:szCs w:val="24"/>
        </w:rPr>
        <w:t xml:space="preserve"> </w:t>
      </w:r>
      <w:r w:rsidRPr="00775FEF">
        <w:rPr>
          <w:rFonts w:ascii="Franklin Gothic Book" w:hAnsi="Franklin Gothic Book" w:cs="Times New Roman"/>
          <w:bCs/>
          <w:sz w:val="24"/>
          <w:szCs w:val="24"/>
        </w:rPr>
        <w:t>Святой Патрик.</w:t>
      </w:r>
    </w:p>
    <w:p w14:paraId="7DE96308"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Я же не зря сидела записывала. Я даже имена ваши, извините, не могу запомнить, поэтому я все записала.</w:t>
      </w:r>
    </w:p>
    <w:p w14:paraId="7D89369E"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Я подумала, что это он убийца. Его сначала так со спины не показывали. И он все это – </w:t>
      </w:r>
      <w:proofErr w:type="spellStart"/>
      <w:r w:rsidRPr="00775FEF">
        <w:rPr>
          <w:rFonts w:ascii="Franklin Gothic Book" w:hAnsi="Franklin Gothic Book" w:cs="Times New Roman"/>
          <w:bCs/>
          <w:sz w:val="24"/>
          <w:szCs w:val="24"/>
        </w:rPr>
        <w:t>дзынь</w:t>
      </w:r>
      <w:proofErr w:type="spellEnd"/>
      <w:r w:rsidRPr="00775FEF">
        <w:rPr>
          <w:rFonts w:ascii="Franklin Gothic Book" w:hAnsi="Franklin Gothic Book" w:cs="Times New Roman"/>
          <w:bCs/>
          <w:sz w:val="24"/>
          <w:szCs w:val="24"/>
        </w:rPr>
        <w:t xml:space="preserve">, </w:t>
      </w:r>
      <w:proofErr w:type="spellStart"/>
      <w:r w:rsidRPr="00775FEF">
        <w:rPr>
          <w:rFonts w:ascii="Franklin Gothic Book" w:hAnsi="Franklin Gothic Book" w:cs="Times New Roman"/>
          <w:bCs/>
          <w:sz w:val="24"/>
          <w:szCs w:val="24"/>
        </w:rPr>
        <w:t>дзынь</w:t>
      </w:r>
      <w:proofErr w:type="spellEnd"/>
      <w:r w:rsidRPr="00775FEF">
        <w:rPr>
          <w:rFonts w:ascii="Franklin Gothic Book" w:hAnsi="Franklin Gothic Book" w:cs="Times New Roman"/>
          <w:bCs/>
          <w:sz w:val="24"/>
          <w:szCs w:val="24"/>
        </w:rPr>
        <w:t xml:space="preserve"> по нерву этой клавишей.</w:t>
      </w:r>
    </w:p>
    <w:p w14:paraId="14015066"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Смотрите. Сначала какие эмоции у нас вызывает?</w:t>
      </w:r>
    </w:p>
    <w:p w14:paraId="11761C6B"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Ольга:</w:t>
      </w:r>
      <w:r w:rsidRPr="00775FEF">
        <w:rPr>
          <w:rFonts w:ascii="Franklin Gothic Book" w:hAnsi="Franklin Gothic Book" w:cs="Times New Roman"/>
          <w:bCs/>
          <w:sz w:val="24"/>
          <w:szCs w:val="24"/>
        </w:rPr>
        <w:t xml:space="preserve"> Негативные.</w:t>
      </w:r>
    </w:p>
    <w:p w14:paraId="7B2CF3A8"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С осторожностью.</w:t>
      </w:r>
    </w:p>
    <w:p w14:paraId="068C7C7B"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Сначала негатив.</w:t>
      </w:r>
    </w:p>
    <w:p w14:paraId="56902551"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Будто бы </w:t>
      </w:r>
      <w:proofErr w:type="spellStart"/>
      <w:r w:rsidRPr="00775FEF">
        <w:rPr>
          <w:rFonts w:ascii="Franklin Gothic Book" w:hAnsi="Franklin Gothic Book" w:cs="Times New Roman"/>
          <w:bCs/>
          <w:sz w:val="24"/>
          <w:szCs w:val="24"/>
        </w:rPr>
        <w:t>маньячелло</w:t>
      </w:r>
      <w:proofErr w:type="spellEnd"/>
      <w:r w:rsidRPr="00775FEF">
        <w:rPr>
          <w:rFonts w:ascii="Franklin Gothic Book" w:hAnsi="Franklin Gothic Book" w:cs="Times New Roman"/>
          <w:bCs/>
          <w:sz w:val="24"/>
          <w:szCs w:val="24"/>
        </w:rPr>
        <w:t>.</w:t>
      </w:r>
    </w:p>
    <w:p w14:paraId="72F47BD3"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Патрик Шелл.</w:t>
      </w:r>
    </w:p>
    <w:p w14:paraId="283F40F8"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Патрик сначала вызывает негатив, потому что я думал, это он маньяк. А оказывается.</w:t>
      </w:r>
    </w:p>
    <w:p w14:paraId="1DAC328D"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А оказывается, это насильник. Поэтому он у меня не просто негатив вызывает, а просто отвращение.</w:t>
      </w:r>
    </w:p>
    <w:p w14:paraId="721C177F"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Да.</w:t>
      </w:r>
    </w:p>
    <w:p w14:paraId="3ABE5FE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Он все-таки ее изнасиловал.</w:t>
      </w:r>
    </w:p>
    <w:p w14:paraId="3471984D"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Да. Бездыханное тело.</w:t>
      </w:r>
    </w:p>
    <w:p w14:paraId="04ECA01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Но он потом раскаялся. Хотел, чтобы его посадили.</w:t>
      </w:r>
    </w:p>
    <w:p w14:paraId="04C624DE" w14:textId="77777777" w:rsidR="00775FEF" w:rsidRPr="00775FEF" w:rsidRDefault="00775FEF" w:rsidP="00775FEF">
      <w:pPr>
        <w:spacing w:after="120"/>
        <w:jc w:val="both"/>
        <w:rPr>
          <w:rFonts w:ascii="Franklin Gothic Book" w:hAnsi="Franklin Gothic Book" w:cs="Times New Roman"/>
          <w:bCs/>
          <w:i/>
          <w:iCs/>
          <w:sz w:val="24"/>
          <w:szCs w:val="24"/>
        </w:rPr>
      </w:pPr>
      <w:r w:rsidRPr="00775FEF">
        <w:rPr>
          <w:rFonts w:ascii="Franklin Gothic Book" w:hAnsi="Franklin Gothic Book" w:cs="Times New Roman"/>
          <w:bCs/>
          <w:i/>
          <w:iCs/>
          <w:sz w:val="24"/>
          <w:szCs w:val="24"/>
        </w:rPr>
        <w:t>(говорят одновременно)</w:t>
      </w:r>
    </w:p>
    <w:p w14:paraId="408106F4"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Женская аудитория по-другому реагирует.</w:t>
      </w:r>
    </w:p>
    <w:p w14:paraId="30F4A239"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Он как был отвратительным денежным мешком в начале, мы думали, что он маньяк, по факту он им и остался. И пытался уже свои хоть как-то искупить грехи.</w:t>
      </w:r>
    </w:p>
    <w:p w14:paraId="3400278B"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Он хотел сам себя оправдать этим поступком. Он Маше-то не хотел добра по факту.</w:t>
      </w:r>
    </w:p>
    <w:p w14:paraId="04F9DA3D"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Как это не хотел?</w:t>
      </w:r>
    </w:p>
    <w:p w14:paraId="0036085E"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Он хотел через искупление себя это сделать.</w:t>
      </w:r>
    </w:p>
    <w:p w14:paraId="33EBA61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Ольга:</w:t>
      </w:r>
      <w:r w:rsidRPr="00775FEF">
        <w:rPr>
          <w:rFonts w:ascii="Franklin Gothic Book" w:hAnsi="Franklin Gothic Book" w:cs="Times New Roman"/>
          <w:bCs/>
          <w:sz w:val="24"/>
          <w:szCs w:val="24"/>
        </w:rPr>
        <w:t xml:space="preserve"> Ничего он не хотел. Ему все равно. Это его игра. У него там денег, знаешь, сколько? На все чувства.</w:t>
      </w:r>
    </w:p>
    <w:p w14:paraId="724F6CB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Ты в полицейском участке скажи, почему ты только об этом через полгода вспомнил. И тот такой.</w:t>
      </w:r>
    </w:p>
    <w:p w14:paraId="6C0A7EB8"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Ольга:</w:t>
      </w:r>
      <w:r w:rsidRPr="00775FEF">
        <w:rPr>
          <w:rFonts w:ascii="Franklin Gothic Book" w:hAnsi="Franklin Gothic Book" w:cs="Times New Roman"/>
          <w:bCs/>
          <w:sz w:val="24"/>
          <w:szCs w:val="24"/>
        </w:rPr>
        <w:t xml:space="preserve"> То ли он хотел еще известности, денег и публичности на ее имени заработать.</w:t>
      </w:r>
    </w:p>
    <w:p w14:paraId="69AC5BBE"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А зачем он вообще снимает это интервью на протяжении восьми серий? Это для чего?</w:t>
      </w:r>
    </w:p>
    <w:p w14:paraId="14486E74"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Это для покаяния его.</w:t>
      </w:r>
    </w:p>
    <w:p w14:paraId="39C2173B"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Раскаяться.</w:t>
      </w:r>
    </w:p>
    <w:p w14:paraId="66020A0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Раскаяться. Сказать, что предал ее, что так себя вел отвратительно.</w:t>
      </w:r>
    </w:p>
    <w:p w14:paraId="77476EFA"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А так он не мог позвонить и ей сказать?</w:t>
      </w:r>
    </w:p>
    <w:p w14:paraId="0A79751E"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Народу хочет. Она, во-первых, в тюрьме.</w:t>
      </w:r>
    </w:p>
    <w:p w14:paraId="708EC2F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Ольга:</w:t>
      </w:r>
      <w:r w:rsidRPr="00775FEF">
        <w:rPr>
          <w:rFonts w:ascii="Franklin Gothic Book" w:hAnsi="Franklin Gothic Book" w:cs="Times New Roman"/>
          <w:bCs/>
          <w:sz w:val="24"/>
          <w:szCs w:val="24"/>
        </w:rPr>
        <w:t xml:space="preserve"> Или поднять стоимость своей хаты на фоне скандала.</w:t>
      </w:r>
    </w:p>
    <w:p w14:paraId="2FDA20A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Она же в тюрьме. И он хотел это народу донести.</w:t>
      </w:r>
    </w:p>
    <w:p w14:paraId="5E234CA8"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Ольга:</w:t>
      </w:r>
      <w:r w:rsidRPr="00775FEF">
        <w:rPr>
          <w:rFonts w:ascii="Franklin Gothic Book" w:hAnsi="Franklin Gothic Book" w:cs="Times New Roman"/>
          <w:bCs/>
          <w:sz w:val="24"/>
          <w:szCs w:val="24"/>
        </w:rPr>
        <w:t xml:space="preserve"> Не хотел он ничего донести. Он денег хотел заработать.</w:t>
      </w:r>
    </w:p>
    <w:p w14:paraId="0B40A66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Мне кажется, он такой несчастный.</w:t>
      </w:r>
    </w:p>
    <w:p w14:paraId="4A3C309B"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Он сам </w:t>
      </w:r>
      <w:proofErr w:type="spellStart"/>
      <w:r w:rsidRPr="00775FEF">
        <w:rPr>
          <w:rFonts w:ascii="Franklin Gothic Book" w:hAnsi="Franklin Gothic Book" w:cs="Times New Roman"/>
          <w:bCs/>
          <w:sz w:val="24"/>
          <w:szCs w:val="24"/>
        </w:rPr>
        <w:t>блогеру</w:t>
      </w:r>
      <w:proofErr w:type="spellEnd"/>
      <w:r w:rsidRPr="00775FEF">
        <w:rPr>
          <w:rFonts w:ascii="Franklin Gothic Book" w:hAnsi="Franklin Gothic Book" w:cs="Times New Roman"/>
          <w:bCs/>
          <w:sz w:val="24"/>
          <w:szCs w:val="24"/>
        </w:rPr>
        <w:t xml:space="preserve"> платил.</w:t>
      </w:r>
    </w:p>
    <w:p w14:paraId="022181D4"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Нет, мне кажется, что он хотел просто оправдать по телевидению ее. По телевидению мощный пресс шел, что она шпионка русская. А он сам. Он не знал, что она посажена не им даже, а министром обороны, которая женщина эта. Он думал, что это конкретно он настучал. И он, как мне кажется, хотел оправдать в глаза общественности девушку.</w:t>
      </w:r>
    </w:p>
    <w:p w14:paraId="5A7E5B7C"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Ольга:</w:t>
      </w:r>
      <w:r w:rsidRPr="00775FEF">
        <w:rPr>
          <w:rFonts w:ascii="Franklin Gothic Book" w:hAnsi="Franklin Gothic Book" w:cs="Times New Roman"/>
          <w:bCs/>
          <w:sz w:val="24"/>
          <w:szCs w:val="24"/>
        </w:rPr>
        <w:t xml:space="preserve"> В фильме это все так показано, что временные рамки непонятны. Это уже после того, как ее выпустили, или это до того. Рамки размыты абсолютно.</w:t>
      </w:r>
    </w:p>
    <w:p w14:paraId="3C888A1A"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Его использовали втемную, видимо. Или он думал, она невиновна.</w:t>
      </w:r>
    </w:p>
    <w:p w14:paraId="5D26E10F"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Его не использовали. К нему открыто пришли и сказали: «Нужно сделать так» привести девушку на твое выступление». Все. Все в открытую. С ним открыто встретились.</w:t>
      </w:r>
    </w:p>
    <w:p w14:paraId="3794DF9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Но до этого он сам стучать пытался.</w:t>
      </w:r>
    </w:p>
    <w:p w14:paraId="65521684"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Да. Он же сам думал, что он шпионка.</w:t>
      </w:r>
    </w:p>
    <w:p w14:paraId="1936B96C"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Ему было интересно.</w:t>
      </w:r>
    </w:p>
    <w:p w14:paraId="63741430"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Он как? Сначала он у нас был какой-то такой негативный, отрицательный персонаж, который вызывал у нас чувство настороженности, опасения, страха. А в конце он каким стал? Таким же остался?</w:t>
      </w:r>
    </w:p>
    <w:p w14:paraId="773758DD"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Ольга:</w:t>
      </w:r>
      <w:r w:rsidRPr="00775FEF">
        <w:rPr>
          <w:rFonts w:ascii="Franklin Gothic Book" w:hAnsi="Franklin Gothic Book" w:cs="Times New Roman"/>
          <w:bCs/>
          <w:sz w:val="24"/>
          <w:szCs w:val="24"/>
        </w:rPr>
        <w:t xml:space="preserve"> Еще хуже.</w:t>
      </w:r>
    </w:p>
    <w:p w14:paraId="215917EA"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Отвратительным.</w:t>
      </w:r>
    </w:p>
    <w:p w14:paraId="71F728C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Юрий:</w:t>
      </w:r>
      <w:r w:rsidRPr="00775FEF">
        <w:rPr>
          <w:rFonts w:ascii="Franklin Gothic Book" w:hAnsi="Franklin Gothic Book" w:cs="Times New Roman"/>
          <w:bCs/>
          <w:sz w:val="24"/>
          <w:szCs w:val="24"/>
        </w:rPr>
        <w:t xml:space="preserve"> Нет, получше. Он раскаялся.</w:t>
      </w:r>
    </w:p>
    <w:p w14:paraId="31E419AF"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Мужчины защищают. Значит, так. Женская часть аудитории думает, что он стал хуже.</w:t>
      </w:r>
    </w:p>
    <w:p w14:paraId="16BA1BD4"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Я не думаю. Мне его жаль.</w:t>
      </w:r>
    </w:p>
    <w:p w14:paraId="7CCA51E7"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Он обречен. Он инвалид. У него такое заболевание.</w:t>
      </w:r>
    </w:p>
    <w:p w14:paraId="78B50C77"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Самобичевание какое-то идет.</w:t>
      </w:r>
    </w:p>
    <w:p w14:paraId="54AC33AE"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Это не повод насиловать бездыханные тела.</w:t>
      </w:r>
    </w:p>
    <w:p w14:paraId="6D477D30" w14:textId="77777777" w:rsidR="00775FEF" w:rsidRPr="00775FEF" w:rsidRDefault="00775FEF" w:rsidP="00775FEF">
      <w:pPr>
        <w:spacing w:after="120"/>
        <w:jc w:val="both"/>
        <w:rPr>
          <w:rFonts w:ascii="Franklin Gothic Book" w:hAnsi="Franklin Gothic Book" w:cs="Times New Roman"/>
          <w:bCs/>
          <w:i/>
          <w:iCs/>
          <w:sz w:val="24"/>
          <w:szCs w:val="24"/>
        </w:rPr>
      </w:pPr>
      <w:r w:rsidRPr="00775FEF">
        <w:rPr>
          <w:rFonts w:ascii="Franklin Gothic Book" w:hAnsi="Franklin Gothic Book" w:cs="Times New Roman"/>
          <w:bCs/>
          <w:i/>
          <w:iCs/>
          <w:sz w:val="24"/>
          <w:szCs w:val="24"/>
        </w:rPr>
        <w:t>(говорят одновременно)</w:t>
      </w:r>
    </w:p>
    <w:p w14:paraId="6A9A989D"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Непонятно, любил он ее или нет?</w:t>
      </w:r>
    </w:p>
    <w:p w14:paraId="47DDBABE"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Не любил он ее.</w:t>
      </w:r>
    </w:p>
    <w:p w14:paraId="2051E098" w14:textId="0C03F461"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Потому</w:t>
      </w:r>
      <w:r w:rsidR="00111870">
        <w:rPr>
          <w:rFonts w:ascii="Franklin Gothic Book" w:hAnsi="Franklin Gothic Book" w:cs="Times New Roman"/>
          <w:bCs/>
          <w:sz w:val="24"/>
          <w:szCs w:val="24"/>
        </w:rPr>
        <w:t xml:space="preserve"> </w:t>
      </w:r>
      <w:r w:rsidRPr="00775FEF">
        <w:rPr>
          <w:rFonts w:ascii="Franklin Gothic Book" w:hAnsi="Franklin Gothic Book" w:cs="Times New Roman"/>
          <w:bCs/>
          <w:sz w:val="24"/>
          <w:szCs w:val="24"/>
        </w:rPr>
        <w:t xml:space="preserve">что когда он сказал, что он ей денег предложил, та такая </w:t>
      </w:r>
      <w:proofErr w:type="spellStart"/>
      <w:r w:rsidRPr="00775FEF">
        <w:rPr>
          <w:rFonts w:ascii="Franklin Gothic Book" w:hAnsi="Franklin Gothic Book" w:cs="Times New Roman"/>
          <w:bCs/>
          <w:sz w:val="24"/>
          <w:szCs w:val="24"/>
        </w:rPr>
        <w:t>блогерша</w:t>
      </w:r>
      <w:proofErr w:type="spellEnd"/>
      <w:r w:rsidRPr="00775FEF">
        <w:rPr>
          <w:rFonts w:ascii="Franklin Gothic Book" w:hAnsi="Franklin Gothic Book" w:cs="Times New Roman"/>
          <w:bCs/>
          <w:sz w:val="24"/>
          <w:szCs w:val="24"/>
        </w:rPr>
        <w:t xml:space="preserve"> говорит: «А почему не стать женой?» Это лучше – заплатить миллион.</w:t>
      </w:r>
    </w:p>
    <w:p w14:paraId="0021EB5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Деньги много значат.</w:t>
      </w:r>
    </w:p>
    <w:p w14:paraId="304DD3A0"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Ольга:</w:t>
      </w:r>
      <w:r w:rsidRPr="00775FEF">
        <w:rPr>
          <w:rFonts w:ascii="Franklin Gothic Book" w:hAnsi="Franklin Gothic Book" w:cs="Times New Roman"/>
          <w:bCs/>
          <w:sz w:val="24"/>
          <w:szCs w:val="24"/>
        </w:rPr>
        <w:t xml:space="preserve"> Оказывается, для кого-то нет. это для него было открытие.</w:t>
      </w:r>
    </w:p>
    <w:p w14:paraId="34BC805D"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Да. Что он может купить ребенка.</w:t>
      </w:r>
    </w:p>
    <w:p w14:paraId="3E952C7A"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Он ребенка хотел.</w:t>
      </w:r>
    </w:p>
    <w:p w14:paraId="7BD8231A"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Это унизительно на самом деле. Мне кажется, заплати деньги. ты мне там роди.</w:t>
      </w:r>
    </w:p>
    <w:p w14:paraId="2DC79408"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Ольга:</w:t>
      </w:r>
      <w:r w:rsidRPr="00775FEF">
        <w:rPr>
          <w:rFonts w:ascii="Franklin Gothic Book" w:hAnsi="Franklin Gothic Book" w:cs="Times New Roman"/>
          <w:bCs/>
          <w:sz w:val="24"/>
          <w:szCs w:val="24"/>
        </w:rPr>
        <w:t xml:space="preserve"> Это как суррогатная мать.</w:t>
      </w:r>
    </w:p>
    <w:p w14:paraId="5C86CCD9"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Да. А я тебя заберу. Это понятно, когда финансовая. А тут тебе так и говорят. Тем более шпионке. Да иди ты.</w:t>
      </w:r>
    </w:p>
    <w:p w14:paraId="3A6D87C9"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Хорошо. Пропала настороженность. Но он остался отрицательным героем?</w:t>
      </w:r>
    </w:p>
    <w:p w14:paraId="16FEF387"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Да.</w:t>
      </w:r>
    </w:p>
    <w:p w14:paraId="4DD13CC9"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Хорошо. Этот родственник Рокфеллера – почему мы его назвали? Что понравилось в нем?</w:t>
      </w:r>
    </w:p>
    <w:p w14:paraId="6F15D471"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Много родственников.</w:t>
      </w:r>
    </w:p>
    <w:p w14:paraId="3383E2B2"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Дедушка.</w:t>
      </w:r>
    </w:p>
    <w:p w14:paraId="659C9304"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Дедушка с ромом.</w:t>
      </w:r>
    </w:p>
    <w:p w14:paraId="42C0DDD0"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Он говорил те вещи, которые потом продолжались в сериале и из уст в уста передавались.</w:t>
      </w:r>
    </w:p>
    <w:p w14:paraId="7C0A5AD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Он умный такой.</w:t>
      </w:r>
    </w:p>
    <w:p w14:paraId="344BC19F"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Умный, рассудительный.</w:t>
      </w:r>
    </w:p>
    <w:p w14:paraId="594FD098"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Всю правду рассказал про американцев. Истинное лицо Америки. </w:t>
      </w:r>
      <w:proofErr w:type="spellStart"/>
      <w:r w:rsidRPr="00775FEF">
        <w:rPr>
          <w:rFonts w:ascii="Franklin Gothic Book" w:hAnsi="Franklin Gothic Book" w:cs="Times New Roman"/>
          <w:bCs/>
          <w:sz w:val="24"/>
          <w:szCs w:val="24"/>
        </w:rPr>
        <w:t>Бездуховность</w:t>
      </w:r>
      <w:proofErr w:type="spellEnd"/>
      <w:r w:rsidRPr="00775FEF">
        <w:rPr>
          <w:rFonts w:ascii="Franklin Gothic Book" w:hAnsi="Franklin Gothic Book" w:cs="Times New Roman"/>
          <w:bCs/>
          <w:sz w:val="24"/>
          <w:szCs w:val="24"/>
        </w:rPr>
        <w:t>, деньги всем правят. Показал это все.</w:t>
      </w:r>
    </w:p>
    <w:p w14:paraId="66023D45"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Еще у нас был детектив Стив.</w:t>
      </w:r>
    </w:p>
    <w:p w14:paraId="7EF5690A"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Седой.</w:t>
      </w:r>
    </w:p>
    <w:p w14:paraId="27CB90D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Который седой?</w:t>
      </w:r>
    </w:p>
    <w:p w14:paraId="477FF9F2"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Седой, старый?</w:t>
      </w:r>
    </w:p>
    <w:p w14:paraId="13A48618"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Да.</w:t>
      </w:r>
    </w:p>
    <w:p w14:paraId="29B8FDA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Он молодец.</w:t>
      </w:r>
    </w:p>
    <w:p w14:paraId="38E75BE3"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Было два детектива.</w:t>
      </w:r>
    </w:p>
    <w:p w14:paraId="1EBCEF1B"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Он двойной агент. У него ручка была вот этого цвета.</w:t>
      </w:r>
    </w:p>
    <w:p w14:paraId="512D97E7"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Кстати, кто-нибудь понял, почему у него была ручка?</w:t>
      </w:r>
    </w:p>
    <w:p w14:paraId="5D29627E"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У детектива была.</w:t>
      </w:r>
    </w:p>
    <w:p w14:paraId="17B452FE"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У агентов из русских.</w:t>
      </w:r>
    </w:p>
    <w:p w14:paraId="7BE09E3B"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Эта ручка была у русских не детективов. А у этих. Послов. Из посольства. А ей говорили, этой разведчице, что, если к тебе придут с таким цветом, ты должен слушать. Должна слушать обязательно. И у этого агента.</w:t>
      </w:r>
    </w:p>
    <w:p w14:paraId="732333F8"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Стива. Седой.</w:t>
      </w:r>
    </w:p>
    <w:p w14:paraId="288D98B9"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В руках.</w:t>
      </w:r>
    </w:p>
    <w:p w14:paraId="5B28ACC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Мы говорим сейчас про детектива, который расследует дело маньяка?</w:t>
      </w:r>
    </w:p>
    <w:p w14:paraId="42791147"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Да. У него была в руках янтарная ручка.</w:t>
      </w:r>
    </w:p>
    <w:p w14:paraId="3998B978"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Янтарного цвета. Точно такая же.</w:t>
      </w:r>
    </w:p>
    <w:p w14:paraId="331000EB"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Хорошо. А откуда она взялась?</w:t>
      </w:r>
    </w:p>
    <w:p w14:paraId="0800066D"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Вот вопрос – откуда она взялась?</w:t>
      </w:r>
    </w:p>
    <w:p w14:paraId="040328EA"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Юрий:</w:t>
      </w:r>
      <w:r w:rsidRPr="00775FEF">
        <w:rPr>
          <w:rFonts w:ascii="Franklin Gothic Book" w:hAnsi="Franklin Gothic Book" w:cs="Times New Roman"/>
          <w:bCs/>
          <w:sz w:val="24"/>
          <w:szCs w:val="24"/>
        </w:rPr>
        <w:t xml:space="preserve"> Это домыслы.</w:t>
      </w:r>
    </w:p>
    <w:p w14:paraId="08455E0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Она его не видела никогда.</w:t>
      </w:r>
    </w:p>
    <w:p w14:paraId="6834A474"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Это разные люди.</w:t>
      </w:r>
    </w:p>
    <w:p w14:paraId="4695F0A6"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Мы сейчас про него говорим. Какой это персонаж? Положительный или отрицательный?</w:t>
      </w:r>
    </w:p>
    <w:p w14:paraId="013DE979"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bCs/>
          <w:sz w:val="24"/>
          <w:szCs w:val="24"/>
        </w:rPr>
        <w:t xml:space="preserve"> Положительный.</w:t>
      </w:r>
    </w:p>
    <w:p w14:paraId="3F328047"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Изначально положительный.</w:t>
      </w:r>
    </w:p>
    <w:p w14:paraId="0F6FFBEA"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bCs/>
          <w:sz w:val="24"/>
          <w:szCs w:val="24"/>
        </w:rPr>
        <w:t xml:space="preserve"> Искренне хотел поймать маньяка.</w:t>
      </w:r>
    </w:p>
    <w:p w14:paraId="561FEFF6"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И ему было неважно, чей маньяк. Россия это или Америка. Он делает свое дело. Он никого не прикрывает.</w:t>
      </w:r>
    </w:p>
    <w:p w14:paraId="224593CD"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Маньяк-то орудует в Америке.</w:t>
      </w:r>
    </w:p>
    <w:p w14:paraId="6243D45F"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Я так поняла, что он двойной агент.</w:t>
      </w:r>
    </w:p>
    <w:p w14:paraId="5F37237E"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Это домыслы. Там это не показано.</w:t>
      </w:r>
    </w:p>
    <w:p w14:paraId="61597096"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Почему? там показана ручка.</w:t>
      </w:r>
    </w:p>
    <w:p w14:paraId="3F412633"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Ручка и все.</w:t>
      </w:r>
    </w:p>
    <w:p w14:paraId="41634818"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Не показана ручка.</w:t>
      </w:r>
    </w:p>
    <w:p w14:paraId="18D1AB32"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Показана.</w:t>
      </w:r>
    </w:p>
    <w:p w14:paraId="3EA154E9"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Это он в Россию звонил? Тогда да. да, он агент. Это он же позвонил.</w:t>
      </w:r>
    </w:p>
    <w:p w14:paraId="4E434DE1"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Вот догадка-то в чем.</w:t>
      </w:r>
    </w:p>
    <w:p w14:paraId="070F8569"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Я забыл то, что это он позвонил. Понятно все.</w:t>
      </w:r>
    </w:p>
    <w:p w14:paraId="797DCA5C"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Звонили и говорили, что кто-то едет.</w:t>
      </w:r>
    </w:p>
    <w:p w14:paraId="69C9149E"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Да.</w:t>
      </w:r>
    </w:p>
    <w:p w14:paraId="6228F280"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bCs/>
          <w:sz w:val="24"/>
          <w:szCs w:val="24"/>
        </w:rPr>
        <w:t xml:space="preserve"> Он предупредил.</w:t>
      </w:r>
    </w:p>
    <w:p w14:paraId="57EBF110"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Да, предупредил.</w:t>
      </w:r>
    </w:p>
    <w:p w14:paraId="118BE77B" w14:textId="77777777" w:rsidR="00775FEF" w:rsidRPr="00010B97" w:rsidRDefault="00775FEF" w:rsidP="00775FEF">
      <w:pPr>
        <w:spacing w:after="120"/>
        <w:jc w:val="both"/>
        <w:rPr>
          <w:rFonts w:ascii="Franklin Gothic Book" w:hAnsi="Franklin Gothic Book" w:cs="Times New Roman"/>
          <w:bCs/>
          <w:i/>
          <w:sz w:val="24"/>
          <w:szCs w:val="24"/>
        </w:rPr>
      </w:pPr>
      <w:r w:rsidRPr="00010B97">
        <w:rPr>
          <w:rFonts w:ascii="Franklin Gothic Book" w:hAnsi="Franklin Gothic Book" w:cs="Times New Roman"/>
          <w:bCs/>
          <w:i/>
          <w:sz w:val="24"/>
          <w:szCs w:val="24"/>
        </w:rPr>
        <w:t>(говорят одновременно)</w:t>
      </w:r>
    </w:p>
    <w:p w14:paraId="3F3C060B"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 xml:space="preserve">Его изначально зачем отправили-то в Москву? </w:t>
      </w:r>
    </w:p>
    <w:p w14:paraId="7CC09BD9"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Ольга:</w:t>
      </w:r>
      <w:r w:rsidRPr="00775FEF">
        <w:rPr>
          <w:rFonts w:ascii="Franklin Gothic Book" w:hAnsi="Franklin Gothic Book" w:cs="Times New Roman"/>
          <w:bCs/>
          <w:sz w:val="24"/>
          <w:szCs w:val="24"/>
        </w:rPr>
        <w:t xml:space="preserve"> То ли убить кого-то из.</w:t>
      </w:r>
    </w:p>
    <w:p w14:paraId="0427DB7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Это серийный маньяк, да.</w:t>
      </w:r>
    </w:p>
    <w:p w14:paraId="081AC24B"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Так тонко это показали, что не все это заметили.</w:t>
      </w:r>
    </w:p>
    <w:p w14:paraId="059C5FDC"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Это прямо явно было.</w:t>
      </w:r>
    </w:p>
    <w:p w14:paraId="5B163FA1"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Оксана, это вы такая внимательная.</w:t>
      </w:r>
    </w:p>
    <w:p w14:paraId="7F93F2FA"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Я не разглядел.</w:t>
      </w:r>
    </w:p>
    <w:p w14:paraId="69DD6BCF"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Я очень внимательная, правда.</w:t>
      </w:r>
    </w:p>
    <w:p w14:paraId="6E7DE24D"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Причем сначала он держал эту ручку, а потом представители посольства держали эту ручку. А потом еще раз он. А потом еще раз он.</w:t>
      </w:r>
    </w:p>
    <w:p w14:paraId="6E5F98B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 xml:space="preserve">Я увидела только у посольства. </w:t>
      </w:r>
    </w:p>
    <w:p w14:paraId="647257F4"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Я сначала у послов, потому что очень обращала на нее внимание.</w:t>
      </w:r>
    </w:p>
    <w:p w14:paraId="11A523C1"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Хорошо. Двигаемся дальше. Какие у нас там еще герои были?</w:t>
      </w:r>
    </w:p>
    <w:p w14:paraId="07595D1D"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Эта помощница.</w:t>
      </w:r>
    </w:p>
    <w:p w14:paraId="0A55C548"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Во-первых, у нас была детектив ФБР Нэнси.</w:t>
      </w:r>
    </w:p>
    <w:p w14:paraId="177E00EC"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Блондинка.</w:t>
      </w:r>
    </w:p>
    <w:p w14:paraId="57F62630"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Блондинка с затянутым хвостом.</w:t>
      </w:r>
    </w:p>
    <w:p w14:paraId="1923F215"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bCs/>
          <w:sz w:val="24"/>
          <w:szCs w:val="24"/>
        </w:rPr>
        <w:t xml:space="preserve"> Белая которая?</w:t>
      </w:r>
    </w:p>
    <w:p w14:paraId="130ABFA9"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bCs/>
          <w:sz w:val="24"/>
          <w:szCs w:val="24"/>
        </w:rPr>
        <w:t xml:space="preserve"> Второстепенная роль. Жестокая, упертая.</w:t>
      </w:r>
    </w:p>
    <w:p w14:paraId="1E677A6F"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bCs/>
          <w:sz w:val="24"/>
          <w:szCs w:val="24"/>
        </w:rPr>
        <w:t xml:space="preserve">Марина: </w:t>
      </w:r>
      <w:r w:rsidRPr="00775FEF">
        <w:rPr>
          <w:rFonts w:ascii="Franklin Gothic Book" w:hAnsi="Franklin Gothic Book" w:cs="Times New Roman"/>
          <w:bCs/>
          <w:sz w:val="24"/>
          <w:szCs w:val="24"/>
        </w:rPr>
        <w:t>Карьеристка.</w:t>
      </w:r>
    </w:p>
    <w:p w14:paraId="02D0A51B"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Лилия:</w:t>
      </w:r>
      <w:r w:rsidRPr="00775FEF">
        <w:rPr>
          <w:rFonts w:ascii="Franklin Gothic Book" w:hAnsi="Franklin Gothic Book" w:cs="Times New Roman"/>
          <w:bCs/>
          <w:sz w:val="24"/>
          <w:szCs w:val="24"/>
        </w:rPr>
        <w:t xml:space="preserve"> Расчетливая.</w:t>
      </w:r>
    </w:p>
    <w:p w14:paraId="195AB9CE" w14:textId="77777777" w:rsidR="00775FEF" w:rsidRPr="00775FEF" w:rsidRDefault="00775FEF" w:rsidP="00775FEF">
      <w:pPr>
        <w:spacing w:after="120"/>
        <w:jc w:val="both"/>
        <w:rPr>
          <w:rFonts w:ascii="Franklin Gothic Book" w:hAnsi="Franklin Gothic Book" w:cs="Times New Roman"/>
          <w:bCs/>
          <w:sz w:val="24"/>
          <w:szCs w:val="24"/>
        </w:rPr>
      </w:pPr>
      <w:r w:rsidRPr="00775FEF">
        <w:rPr>
          <w:rFonts w:ascii="Franklin Gothic Book" w:hAnsi="Franklin Gothic Book" w:cs="Times New Roman"/>
          <w:b/>
          <w:sz w:val="24"/>
          <w:szCs w:val="24"/>
        </w:rPr>
        <w:t>Ольга:</w:t>
      </w:r>
      <w:r w:rsidRPr="00775FEF">
        <w:rPr>
          <w:rFonts w:ascii="Franklin Gothic Book" w:hAnsi="Franklin Gothic Book" w:cs="Times New Roman"/>
          <w:bCs/>
          <w:sz w:val="24"/>
          <w:szCs w:val="24"/>
        </w:rPr>
        <w:t xml:space="preserve"> А она ничем не отличается от Марии вообще. Это, кстати, два параллельных персонажа, которых можно взять и поставить и сказать: «Они одинаковые».</w:t>
      </w:r>
    </w:p>
    <w:p w14:paraId="4896C1C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Да, плюс-минус.</w:t>
      </w:r>
    </w:p>
    <w:p w14:paraId="5A947A4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Та по карьерной лестнице, эта по карьерной лестнице.</w:t>
      </w:r>
    </w:p>
    <w:p w14:paraId="0D24F71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Только одна у себя в стороне, а другая в чужой.</w:t>
      </w:r>
    </w:p>
    <w:p w14:paraId="5E276D9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Но дело в том-то, что она так тоже вроде агент. Нет?</w:t>
      </w:r>
    </w:p>
    <w:p w14:paraId="29A423F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Нет.</w:t>
      </w:r>
    </w:p>
    <w:p w14:paraId="19042946"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Нет. А.</w:t>
      </w:r>
    </w:p>
    <w:p w14:paraId="4FB02FE8"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В конце там какая-то история была.</w:t>
      </w:r>
    </w:p>
    <w:p w14:paraId="352AAA1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Но там непонятно.</w:t>
      </w:r>
    </w:p>
    <w:p w14:paraId="40CB901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Непонятно, да.</w:t>
      </w:r>
    </w:p>
    <w:p w14:paraId="5C639F7D"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Она как бы помогла. Не то что помогла, а вот: «Позвони вот этой </w:t>
      </w:r>
      <w:proofErr w:type="spellStart"/>
      <w:r w:rsidRPr="00775FEF">
        <w:rPr>
          <w:rFonts w:ascii="Franklin Gothic Book" w:hAnsi="Franklin Gothic Book" w:cs="Times New Roman"/>
          <w:sz w:val="24"/>
          <w:szCs w:val="24"/>
        </w:rPr>
        <w:t>Синтии</w:t>
      </w:r>
      <w:proofErr w:type="spellEnd"/>
      <w:r w:rsidRPr="00775FEF">
        <w:rPr>
          <w:rFonts w:ascii="Franklin Gothic Book" w:hAnsi="Franklin Gothic Book" w:cs="Times New Roman"/>
          <w:sz w:val="24"/>
          <w:szCs w:val="24"/>
        </w:rPr>
        <w:t xml:space="preserve"> и сделай шоу».</w:t>
      </w:r>
    </w:p>
    <w:p w14:paraId="74EA762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Подставила шефа своего. </w:t>
      </w:r>
    </w:p>
    <w:p w14:paraId="61C34D5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Подставила, подставила, да.</w:t>
      </w:r>
    </w:p>
    <w:p w14:paraId="1C7A219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А потому что немножко непонятно, что с ее шефом. Потому что когда задание было провалено, история с ее шефом. Опять же, они такие: «Он ездит так себе, слишком быстро, вдруг он разобьется случайно». </w:t>
      </w:r>
    </w:p>
    <w:p w14:paraId="1466D5A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Значит, его убьют.</w:t>
      </w:r>
    </w:p>
    <w:p w14:paraId="481E311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Если он разбился, то она поняла, что дело жареным пахнет. И, собственно, зачем ей это. </w:t>
      </w:r>
    </w:p>
    <w:p w14:paraId="494D402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Неприятный персонаж. Как она обыскивала в самом начале?</w:t>
      </w:r>
    </w:p>
    <w:p w14:paraId="33A1FB7E"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Она отрицательный персонаж или положительный?</w:t>
      </w:r>
    </w:p>
    <w:p w14:paraId="6839F1E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Для меня, отрицательная как-то такая была. </w:t>
      </w:r>
    </w:p>
    <w:p w14:paraId="12012E2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Отрицательная. Как она в начале Марию обыскивала, сразу как-то неприятно стало к ней.</w:t>
      </w:r>
    </w:p>
    <w:p w14:paraId="5254CA89"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То есть, она изначально такой отрицательный персонаж?</w:t>
      </w:r>
    </w:p>
    <w:p w14:paraId="19EADC56"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Она сильная личность. </w:t>
      </w:r>
    </w:p>
    <w:p w14:paraId="62139EA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Она профессионал своего дела.</w:t>
      </w:r>
    </w:p>
    <w:p w14:paraId="25BACE4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Да, и профи. Не могу сказать, что отрицательный. </w:t>
      </w:r>
    </w:p>
    <w:p w14:paraId="0A885090"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Для своей стороны положительный, для нашего агента – отрицательный. С какой точки зрения смотреть. </w:t>
      </w:r>
    </w:p>
    <w:p w14:paraId="2A8764D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Типа, она делает свою работу.</w:t>
      </w:r>
    </w:p>
    <w:p w14:paraId="2733DB8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Да, делает свою работу.</w:t>
      </w:r>
    </w:p>
    <w:p w14:paraId="0B7A957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Жестко, но как у них по-другому? Собственно, наверное, на ее должности так, как у смотрительницы в тюрьме. Если она будет там наблюдать над каждым.</w:t>
      </w:r>
    </w:p>
    <w:p w14:paraId="78C445D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Отрицательное, скорее, связано с тюрьмой.</w:t>
      </w:r>
    </w:p>
    <w:p w14:paraId="1CB7A2D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Да. Да. </w:t>
      </w:r>
    </w:p>
    <w:p w14:paraId="4BEE0CC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Это мы так воспринимаем.</w:t>
      </w:r>
    </w:p>
    <w:p w14:paraId="066E35B9"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Так. Что у нас еще? А, вот этот, потомок Рокфеллера, это Джеймс Брукс. У меня все записано. </w:t>
      </w:r>
    </w:p>
    <w:p w14:paraId="4D0FA97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Джеймс Брукс. Это дедушка, который?</w:t>
      </w:r>
    </w:p>
    <w:p w14:paraId="6CE5EB7C"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Дедушка. Джеймс Брукс. </w:t>
      </w:r>
    </w:p>
    <w:p w14:paraId="4B87F466"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Шикарный дедушка.</w:t>
      </w:r>
    </w:p>
    <w:p w14:paraId="39B7CCBD"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Шикарный вообще, идеальный. </w:t>
      </w:r>
    </w:p>
    <w:p w14:paraId="5B3646C6"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Так, все, у меня больше никаких. А, еще у нас Фил есть.</w:t>
      </w:r>
    </w:p>
    <w:p w14:paraId="4C460B2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Лысый этот герой?</w:t>
      </w:r>
    </w:p>
    <w:p w14:paraId="362675E4"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Лысый, да.</w:t>
      </w:r>
    </w:p>
    <w:p w14:paraId="7C85716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Он отрицательный персонаж явно, тоже все использование какое-то идет. Хотя мне эта пара вообще не нравится, она просто для меня отрицательная.</w:t>
      </w:r>
    </w:p>
    <w:p w14:paraId="265DA5B6"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Аферист, крайне отрицательный.</w:t>
      </w:r>
    </w:p>
    <w:p w14:paraId="71AB10A7"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Аферист, конечно.</w:t>
      </w:r>
    </w:p>
    <w:p w14:paraId="4AAAD93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Крайне отрицательный персонаж.</w:t>
      </w:r>
    </w:p>
    <w:p w14:paraId="175B16D4"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w:t>
      </w:r>
      <w:proofErr w:type="spellStart"/>
      <w:r w:rsidRPr="00775FEF">
        <w:rPr>
          <w:rFonts w:ascii="Franklin Gothic Book" w:hAnsi="Franklin Gothic Book" w:cs="Times New Roman"/>
          <w:b/>
          <w:sz w:val="24"/>
          <w:szCs w:val="24"/>
        </w:rPr>
        <w:t>Уолтер</w:t>
      </w:r>
      <w:proofErr w:type="spellEnd"/>
      <w:r w:rsidRPr="00775FEF">
        <w:rPr>
          <w:rFonts w:ascii="Franklin Gothic Book" w:hAnsi="Franklin Gothic Book" w:cs="Times New Roman"/>
          <w:b/>
          <w:sz w:val="24"/>
          <w:szCs w:val="24"/>
        </w:rPr>
        <w:t xml:space="preserve"> </w:t>
      </w:r>
      <w:proofErr w:type="spellStart"/>
      <w:r w:rsidRPr="00775FEF">
        <w:rPr>
          <w:rFonts w:ascii="Franklin Gothic Book" w:hAnsi="Franklin Gothic Book" w:cs="Times New Roman"/>
          <w:b/>
          <w:sz w:val="24"/>
          <w:szCs w:val="24"/>
        </w:rPr>
        <w:t>Эмерсон</w:t>
      </w:r>
      <w:proofErr w:type="spellEnd"/>
      <w:r w:rsidRPr="00775FEF">
        <w:rPr>
          <w:rFonts w:ascii="Franklin Gothic Book" w:hAnsi="Franklin Gothic Book" w:cs="Times New Roman"/>
          <w:b/>
          <w:sz w:val="24"/>
          <w:szCs w:val="24"/>
        </w:rPr>
        <w:t xml:space="preserve">. </w:t>
      </w:r>
    </w:p>
    <w:p w14:paraId="1C87775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Это самый отрицательный. </w:t>
      </w:r>
    </w:p>
    <w:p w14:paraId="13F9300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Это самый отрицательный, тоже маньяк. </w:t>
      </w:r>
    </w:p>
    <w:p w14:paraId="59B42899"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w:t>
      </w:r>
      <w:proofErr w:type="spellStart"/>
      <w:r w:rsidRPr="00775FEF">
        <w:rPr>
          <w:rFonts w:ascii="Franklin Gothic Book" w:hAnsi="Franklin Gothic Book" w:cs="Times New Roman"/>
          <w:b/>
          <w:sz w:val="24"/>
          <w:szCs w:val="24"/>
        </w:rPr>
        <w:t>Уолтер</w:t>
      </w:r>
      <w:proofErr w:type="spellEnd"/>
      <w:r w:rsidRPr="00775FEF">
        <w:rPr>
          <w:rFonts w:ascii="Franklin Gothic Book" w:hAnsi="Franklin Gothic Book" w:cs="Times New Roman"/>
          <w:b/>
          <w:sz w:val="24"/>
          <w:szCs w:val="24"/>
        </w:rPr>
        <w:t>, да?</w:t>
      </w:r>
    </w:p>
    <w:p w14:paraId="6F866E4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w:t>
      </w:r>
      <w:proofErr w:type="spellStart"/>
      <w:r w:rsidRPr="00775FEF">
        <w:rPr>
          <w:rFonts w:ascii="Franklin Gothic Book" w:hAnsi="Franklin Gothic Book" w:cs="Times New Roman"/>
          <w:sz w:val="24"/>
          <w:szCs w:val="24"/>
        </w:rPr>
        <w:t>Уолтер</w:t>
      </w:r>
      <w:proofErr w:type="spellEnd"/>
      <w:r w:rsidRPr="00775FEF">
        <w:rPr>
          <w:rFonts w:ascii="Franklin Gothic Book" w:hAnsi="Franklin Gothic Book" w:cs="Times New Roman"/>
          <w:sz w:val="24"/>
          <w:szCs w:val="24"/>
        </w:rPr>
        <w:t>, он все-таки?</w:t>
      </w:r>
    </w:p>
    <w:p w14:paraId="1341FEA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Модератор: Да</w:t>
      </w:r>
      <w:r w:rsidRPr="00775FEF">
        <w:rPr>
          <w:rFonts w:ascii="Franklin Gothic Book" w:hAnsi="Franklin Gothic Book" w:cs="Times New Roman"/>
          <w:sz w:val="24"/>
          <w:szCs w:val="24"/>
        </w:rPr>
        <w:t xml:space="preserve">. </w:t>
      </w:r>
    </w:p>
    <w:p w14:paraId="65D20FC6"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А я его как Оливер запомнила. </w:t>
      </w:r>
    </w:p>
    <w:p w14:paraId="46B3FBFE"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w:t>
      </w:r>
      <w:proofErr w:type="spellStart"/>
      <w:r w:rsidRPr="00775FEF">
        <w:rPr>
          <w:rFonts w:ascii="Franklin Gothic Book" w:hAnsi="Franklin Gothic Book" w:cs="Times New Roman"/>
          <w:b/>
          <w:sz w:val="24"/>
          <w:szCs w:val="24"/>
        </w:rPr>
        <w:t>Уолтер</w:t>
      </w:r>
      <w:proofErr w:type="spellEnd"/>
      <w:r w:rsidRPr="00775FEF">
        <w:rPr>
          <w:rFonts w:ascii="Franklin Gothic Book" w:hAnsi="Franklin Gothic Book" w:cs="Times New Roman"/>
          <w:b/>
          <w:sz w:val="24"/>
          <w:szCs w:val="24"/>
        </w:rPr>
        <w:t xml:space="preserve"> </w:t>
      </w:r>
      <w:proofErr w:type="spellStart"/>
      <w:r w:rsidRPr="00775FEF">
        <w:rPr>
          <w:rFonts w:ascii="Franklin Gothic Book" w:hAnsi="Franklin Gothic Book" w:cs="Times New Roman"/>
          <w:b/>
          <w:sz w:val="24"/>
          <w:szCs w:val="24"/>
        </w:rPr>
        <w:t>Эмерсон</w:t>
      </w:r>
      <w:proofErr w:type="spellEnd"/>
      <w:r w:rsidRPr="00775FEF">
        <w:rPr>
          <w:rFonts w:ascii="Franklin Gothic Book" w:hAnsi="Franklin Gothic Book" w:cs="Times New Roman"/>
          <w:b/>
          <w:sz w:val="24"/>
          <w:szCs w:val="24"/>
        </w:rPr>
        <w:t>. Давайте так, про Фила. Фил – отрицательный персонаж тоже у нас от начала до конца. Да?</w:t>
      </w:r>
    </w:p>
    <w:p w14:paraId="01D709A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Да.</w:t>
      </w:r>
    </w:p>
    <w:p w14:paraId="319B19D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И только хуже становится. </w:t>
      </w:r>
    </w:p>
    <w:p w14:paraId="263B782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Да, все хуже и хуже. </w:t>
      </w:r>
    </w:p>
    <w:p w14:paraId="527DEE66"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То есть, он у нас регрессирует, да?</w:t>
      </w:r>
    </w:p>
    <w:p w14:paraId="442FA4A8"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Деградирует. </w:t>
      </w:r>
    </w:p>
    <w:p w14:paraId="72CCA68E"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В чем его ухудшение?</w:t>
      </w:r>
    </w:p>
    <w:p w14:paraId="301E9A8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Мы про него новые детали узнаем. То есть, мы про него узнаем, что он и Жигало.</w:t>
      </w:r>
    </w:p>
    <w:p w14:paraId="211A500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И игрок.</w:t>
      </w:r>
    </w:p>
    <w:p w14:paraId="097E195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И игрок. И еще, человек к нему как бы хорошо отнесся. Скажем, его муж, точнее, его близкий человек, хорошо к нему отнесся. Он заплатил за него долг, со всем разобрался, а он такой, типа «до свидания».</w:t>
      </w:r>
    </w:p>
    <w:p w14:paraId="459E891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Он ему помог по карьерной лестнице взлететь. </w:t>
      </w:r>
    </w:p>
    <w:p w14:paraId="6DFE7F4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Нет, он его использовал изначально, чтобы товарищ Кевин устроился в Вашингтон. </w:t>
      </w:r>
    </w:p>
    <w:p w14:paraId="57651ED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Да, хорошо, ему дали премию.</w:t>
      </w:r>
    </w:p>
    <w:p w14:paraId="5D5D989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Это большие деньги. И, может быть, не факт. Он деньги-то, может быть, давно проиграл. А как только Кевин получил деньги, да, с него сразу раз и списали. «А, я ухожу. Все, мне больше не надо с тобой играть». </w:t>
      </w:r>
    </w:p>
    <w:p w14:paraId="6AB3BB4F"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То есть, явно прочувствовала, что он его использовал, да?</w:t>
      </w:r>
    </w:p>
    <w:p w14:paraId="0C25B978"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Изначально, да.</w:t>
      </w:r>
    </w:p>
    <w:p w14:paraId="1E48D60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100% использовал. Да. </w:t>
      </w:r>
    </w:p>
    <w:p w14:paraId="6B48D064"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Так. И у нас </w:t>
      </w:r>
      <w:proofErr w:type="spellStart"/>
      <w:r w:rsidRPr="00775FEF">
        <w:rPr>
          <w:rFonts w:ascii="Franklin Gothic Book" w:hAnsi="Franklin Gothic Book" w:cs="Times New Roman"/>
          <w:b/>
          <w:sz w:val="24"/>
          <w:szCs w:val="24"/>
        </w:rPr>
        <w:t>Уолтер</w:t>
      </w:r>
      <w:proofErr w:type="spellEnd"/>
      <w:r w:rsidRPr="00775FEF">
        <w:rPr>
          <w:rFonts w:ascii="Franklin Gothic Book" w:hAnsi="Franklin Gothic Book" w:cs="Times New Roman"/>
          <w:b/>
          <w:sz w:val="24"/>
          <w:szCs w:val="24"/>
        </w:rPr>
        <w:t xml:space="preserve"> </w:t>
      </w:r>
      <w:proofErr w:type="spellStart"/>
      <w:r w:rsidRPr="00775FEF">
        <w:rPr>
          <w:rFonts w:ascii="Franklin Gothic Book" w:hAnsi="Franklin Gothic Book" w:cs="Times New Roman"/>
          <w:b/>
          <w:sz w:val="24"/>
          <w:szCs w:val="24"/>
        </w:rPr>
        <w:t>Эмерсон</w:t>
      </w:r>
      <w:proofErr w:type="spellEnd"/>
      <w:r w:rsidRPr="00775FEF">
        <w:rPr>
          <w:rFonts w:ascii="Franklin Gothic Book" w:hAnsi="Franklin Gothic Book" w:cs="Times New Roman"/>
          <w:b/>
          <w:sz w:val="24"/>
          <w:szCs w:val="24"/>
        </w:rPr>
        <w:t xml:space="preserve">, который у нас аферист. </w:t>
      </w:r>
    </w:p>
    <w:p w14:paraId="636F8F7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Это крайне отрицательный, еще и издевается над Россией, над СССР. Каску там принес.</w:t>
      </w:r>
    </w:p>
    <w:p w14:paraId="49DF2A2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Омерзительный тип.</w:t>
      </w:r>
    </w:p>
    <w:p w14:paraId="11622D2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Омерзительный тип. Про вранье направо налево. Украл деньги у ее родителей. Это крайне отрицательный персонаж, от начала до конца. </w:t>
      </w:r>
    </w:p>
    <w:p w14:paraId="7E6A45F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Без зазрения совести сначала взял у нее деньги, потом у родителей взял.</w:t>
      </w:r>
    </w:p>
    <w:p w14:paraId="4E0A3186"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Там только один плюс то, что он ее пытался свести с людьми на высоком уровне. </w:t>
      </w:r>
    </w:p>
    <w:p w14:paraId="781ACEF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Непонятно, почему там обрезали и не показали, как его наказали. Хотелось бы. </w:t>
      </w:r>
    </w:p>
    <w:p w14:paraId="37840D5D"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Не показали, обрезали и все. Убрали.</w:t>
      </w:r>
    </w:p>
    <w:p w14:paraId="6001850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А его, может, и не наказали. </w:t>
      </w:r>
    </w:p>
    <w:p w14:paraId="355901A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А его никто не тронул. Он гражданин США.</w:t>
      </w:r>
    </w:p>
    <w:p w14:paraId="32A17900"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Да. И помогает Афганистану. Больницы там строит.</w:t>
      </w:r>
    </w:p>
    <w:p w14:paraId="77ABCF36"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Да, его не трогают. </w:t>
      </w:r>
    </w:p>
    <w:p w14:paraId="15393F2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Он аферист, который бегает. </w:t>
      </w:r>
    </w:p>
    <w:p w14:paraId="5037C036"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Это страшнее маньяка, на самом деле, персонаж. </w:t>
      </w:r>
    </w:p>
    <w:p w14:paraId="05D5AEB0"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Отношение к нему хуже становится по фильму?</w:t>
      </w:r>
    </w:p>
    <w:p w14:paraId="719B4BF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Хуже. </w:t>
      </w:r>
    </w:p>
    <w:p w14:paraId="6DBDF4C8"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Да.</w:t>
      </w:r>
    </w:p>
    <w:p w14:paraId="2B64836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Хуже.</w:t>
      </w:r>
    </w:p>
    <w:p w14:paraId="4A1121A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Самый момент кипения, когда он взял деньги у больного отца, да, под видом того, что ей помочь, а себе оставил. </w:t>
      </w:r>
    </w:p>
    <w:p w14:paraId="0E445EA8"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Он напился там.</w:t>
      </w:r>
    </w:p>
    <w:p w14:paraId="6FF010D8"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Да, показали, как он там пьет, во всю гуляет, а она в тюрьме. </w:t>
      </w:r>
    </w:p>
    <w:p w14:paraId="67C3290D"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Так, она только села, он сразу себе купил </w:t>
      </w:r>
      <w:proofErr w:type="spellStart"/>
      <w:r w:rsidRPr="00775FEF">
        <w:rPr>
          <w:rFonts w:ascii="Franklin Gothic Book" w:hAnsi="Franklin Gothic Book" w:cs="Times New Roman"/>
          <w:sz w:val="24"/>
          <w:szCs w:val="24"/>
        </w:rPr>
        <w:t>Porsche</w:t>
      </w:r>
      <w:proofErr w:type="spellEnd"/>
      <w:r w:rsidRPr="00775FEF">
        <w:rPr>
          <w:rFonts w:ascii="Franklin Gothic Book" w:hAnsi="Franklin Gothic Book" w:cs="Times New Roman"/>
          <w:sz w:val="24"/>
          <w:szCs w:val="24"/>
        </w:rPr>
        <w:t xml:space="preserve"> красный, или что там, </w:t>
      </w:r>
      <w:proofErr w:type="spellStart"/>
      <w:r w:rsidRPr="00775FEF">
        <w:rPr>
          <w:rFonts w:ascii="Franklin Gothic Book" w:hAnsi="Franklin Gothic Book" w:cs="Times New Roman"/>
          <w:sz w:val="24"/>
          <w:szCs w:val="24"/>
        </w:rPr>
        <w:t>Ferrari</w:t>
      </w:r>
      <w:proofErr w:type="spellEnd"/>
      <w:r w:rsidRPr="00775FEF">
        <w:rPr>
          <w:rFonts w:ascii="Franklin Gothic Book" w:hAnsi="Franklin Gothic Book" w:cs="Times New Roman"/>
          <w:sz w:val="24"/>
          <w:szCs w:val="24"/>
        </w:rPr>
        <w:t xml:space="preserve">? </w:t>
      </w:r>
    </w:p>
    <w:p w14:paraId="450AB7D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На 20 тысяч баксов-то не купить. </w:t>
      </w:r>
    </w:p>
    <w:p w14:paraId="473C281F"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А, у нас же еще адвокаты есть. А что про них-то вы ничего не говорите?</w:t>
      </w:r>
    </w:p>
    <w:p w14:paraId="69DC05C0"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Адвокаты супер. Но опять, это выдумка, которые добренькие приходят, такие все помогают. Откуда таких персонажей взяли, не знаю. </w:t>
      </w:r>
    </w:p>
    <w:p w14:paraId="38D5847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К адвокатам, не знаю. По крайней мере, начинаешь относиться лучше. </w:t>
      </w:r>
    </w:p>
    <w:p w14:paraId="7246E041"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Почему?</w:t>
      </w:r>
    </w:p>
    <w:p w14:paraId="24160B76"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Я почему-то подумала, что этот худой адвокат, это какой-то подозрительный тип. </w:t>
      </w:r>
    </w:p>
    <w:p w14:paraId="7CC26C6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Это, который на крысу похож?</w:t>
      </w:r>
    </w:p>
    <w:p w14:paraId="49C6AB80"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Да. </w:t>
      </w:r>
    </w:p>
    <w:p w14:paraId="65AE2AE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Да. Он просто так выглядит, наверное. </w:t>
      </w:r>
    </w:p>
    <w:p w14:paraId="65B20011"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Почему вы лучше стали к нему относиться?</w:t>
      </w:r>
    </w:p>
    <w:p w14:paraId="78B985E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Да, потому что они там сказали: «Мы будем бесплатно работать за вас». Они старались, правда, отстоять ее честь. То есть, они изначально поверили.</w:t>
      </w:r>
    </w:p>
    <w:p w14:paraId="0054020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В ее невиновность. </w:t>
      </w:r>
    </w:p>
    <w:p w14:paraId="31DECF70"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Да, в невиновность. То есть, они такие начали доказывать ее невиновность, ни на секунду не сомневаясь. </w:t>
      </w:r>
    </w:p>
    <w:p w14:paraId="4BC8D00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И денег даже дали, понимаете? То есть, они работали бесплатно. </w:t>
      </w:r>
    </w:p>
    <w:p w14:paraId="71E2A58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Да, 200 баксов.</w:t>
      </w:r>
    </w:p>
    <w:p w14:paraId="1EF59406"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Денег дали, все рассказали, как себя вести, да? «Вот, ты попала в такие-то условия». То есть, не просто приходили, а прямо все рассказывали.</w:t>
      </w:r>
    </w:p>
    <w:p w14:paraId="4E3C6B7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Да, помогли.</w:t>
      </w:r>
    </w:p>
    <w:p w14:paraId="7EF2AFE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Модератор: Хорошо</w:t>
      </w:r>
      <w:r w:rsidRPr="00775FEF">
        <w:rPr>
          <w:rFonts w:ascii="Franklin Gothic Book" w:hAnsi="Franklin Gothic Book" w:cs="Times New Roman"/>
          <w:sz w:val="24"/>
          <w:szCs w:val="24"/>
        </w:rPr>
        <w:t xml:space="preserve">. </w:t>
      </w:r>
    </w:p>
    <w:p w14:paraId="3F5339A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Если брать более мелкие персонажи, там, вот эта неплохая в тюрьме была, которая негритянка, да?</w:t>
      </w:r>
    </w:p>
    <w:p w14:paraId="76D7F54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Вот, я и пытаюсь про Пейдж.</w:t>
      </w:r>
    </w:p>
    <w:p w14:paraId="55E9089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Она добрая такая, вроде справедливая. </w:t>
      </w:r>
    </w:p>
    <w:p w14:paraId="67FC8A36"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Да, Пейдж.</w:t>
      </w:r>
    </w:p>
    <w:p w14:paraId="5E4F1A46"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Пейдж – вообще, </w:t>
      </w:r>
      <w:proofErr w:type="spellStart"/>
      <w:r w:rsidRPr="00775FEF">
        <w:rPr>
          <w:rFonts w:ascii="Franklin Gothic Book" w:hAnsi="Franklin Gothic Book" w:cs="Times New Roman"/>
          <w:sz w:val="24"/>
          <w:szCs w:val="24"/>
        </w:rPr>
        <w:t>суперперсонаж</w:t>
      </w:r>
      <w:proofErr w:type="spellEnd"/>
      <w:r w:rsidRPr="00775FEF">
        <w:rPr>
          <w:rFonts w:ascii="Franklin Gothic Book" w:hAnsi="Franklin Gothic Book" w:cs="Times New Roman"/>
          <w:sz w:val="24"/>
          <w:szCs w:val="24"/>
        </w:rPr>
        <w:t>, сплотила вокруг себя.</w:t>
      </w:r>
    </w:p>
    <w:p w14:paraId="1BAFD56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В тюрьме, только вроде она одна-то и была такая более-менее. </w:t>
      </w:r>
    </w:p>
    <w:p w14:paraId="439AD8C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Но химера была в другой.</w:t>
      </w:r>
    </w:p>
    <w:p w14:paraId="267B875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А та была отвратительная, да. В другом блоке.</w:t>
      </w:r>
    </w:p>
    <w:p w14:paraId="6C03D2C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Мне кажется, химера все-таки. Вот, в этом пирожном было что-то, какое-то средство седативное.</w:t>
      </w:r>
    </w:p>
    <w:p w14:paraId="69BAACC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Я так подумал, но в итоге то нет. </w:t>
      </w:r>
    </w:p>
    <w:p w14:paraId="39844CCD"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Хорошо. Давайте двигаемся дальше, а то мы уже вязнем. Игра актеров. Давайте отметим, чья игра вам понравилась (очень кратко) и почему? И чья игра не понравилась, и почему?</w:t>
      </w:r>
    </w:p>
    <w:p w14:paraId="238338E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Пейдж. </w:t>
      </w:r>
    </w:p>
    <w:p w14:paraId="7C29D27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У меня самый главный персонаж, это певица. Она отработала, просто молодец.</w:t>
      </w:r>
    </w:p>
    <w:p w14:paraId="6B7D4C44"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Почему понравилось? Вот, отработала, молодец – это не характеристика.</w:t>
      </w:r>
    </w:p>
    <w:p w14:paraId="40E3CFE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Мимика, харизма, голос. Вот, все есть. Движения. Если бы все персонажи были такие, сериал был бы просто супер. Я бы прямо просмотрела, остальные, ну, так. И главная тоже героиня. </w:t>
      </w:r>
    </w:p>
    <w:p w14:paraId="7EABACDA"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Так, все, поехали. Мария сама. Давайте начнем с нее?</w:t>
      </w:r>
    </w:p>
    <w:p w14:paraId="1B132288"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Мария прямо загадочный такой персонаж. На самом деле играет так загадочно, так вкрадчиво все это рассказывает, преподносит. Да, понравилось. Голос прямо у нее такой тоже.</w:t>
      </w:r>
    </w:p>
    <w:p w14:paraId="48206E48"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Мне тоже понравилось.</w:t>
      </w:r>
    </w:p>
    <w:p w14:paraId="1F33A6CF"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Есть кто-то, кому не понравилось, как играет Мария? Так, почему?</w:t>
      </w:r>
    </w:p>
    <w:p w14:paraId="1B93273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Мне казалось, что у нее очень часто одно и то же выражение лица. То есть, она часто такая просто удивленная, я даже не знаю. </w:t>
      </w:r>
    </w:p>
    <w:p w14:paraId="7753746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Да. Но ей надо было как-то показать «я не виновата». </w:t>
      </w:r>
    </w:p>
    <w:p w14:paraId="57A5084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Что еще? Знаете, допустим, какой-нибудь </w:t>
      </w:r>
      <w:proofErr w:type="spellStart"/>
      <w:r w:rsidRPr="00775FEF">
        <w:rPr>
          <w:rFonts w:ascii="Franklin Gothic Book" w:hAnsi="Franklin Gothic Book" w:cs="Times New Roman"/>
          <w:sz w:val="24"/>
          <w:szCs w:val="24"/>
        </w:rPr>
        <w:t>Кристиан</w:t>
      </w:r>
      <w:proofErr w:type="spellEnd"/>
      <w:r w:rsidRPr="00775FEF">
        <w:rPr>
          <w:rFonts w:ascii="Franklin Gothic Book" w:hAnsi="Franklin Gothic Book" w:cs="Times New Roman"/>
          <w:sz w:val="24"/>
          <w:szCs w:val="24"/>
        </w:rPr>
        <w:t xml:space="preserve"> </w:t>
      </w:r>
      <w:proofErr w:type="spellStart"/>
      <w:r w:rsidRPr="00775FEF">
        <w:rPr>
          <w:rFonts w:ascii="Franklin Gothic Book" w:hAnsi="Franklin Gothic Book" w:cs="Times New Roman"/>
          <w:sz w:val="24"/>
          <w:szCs w:val="24"/>
        </w:rPr>
        <w:t>Бэйл</w:t>
      </w:r>
      <w:proofErr w:type="spellEnd"/>
      <w:r w:rsidRPr="00775FEF">
        <w:rPr>
          <w:rFonts w:ascii="Franklin Gothic Book" w:hAnsi="Franklin Gothic Book" w:cs="Times New Roman"/>
          <w:sz w:val="24"/>
          <w:szCs w:val="24"/>
        </w:rPr>
        <w:t>, там, худеет, толстеет к роли. А она, вот.</w:t>
      </w:r>
    </w:p>
    <w:p w14:paraId="713A7D0D"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Как была тощая в начале фильма, так она и была. </w:t>
      </w:r>
    </w:p>
    <w:p w14:paraId="6BDC5AF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Она говорит: «Пускайте меня, пожалуйста, заниматься спортом». Хорошо, где это отражение на экране? Должно же как-то что-то поменяться. Или не поспи 2 дня хотя бы, чтобы у тебя мешки под глазами были, как бы. Вот это. Или, я не знаю, гример должен работать.</w:t>
      </w:r>
    </w:p>
    <w:p w14:paraId="7F9A069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Гримеры не доделали.</w:t>
      </w:r>
    </w:p>
    <w:p w14:paraId="52FC123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Или она должна как-то сама была, не знаю, выглядеть более бешено хотя бы. Если гример этого не сделал, то она хотя бы должна выглядеть бешено после 10 дней, когда она не спала. </w:t>
      </w:r>
    </w:p>
    <w:p w14:paraId="2B52D05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То есть, она не дотягивает, да.</w:t>
      </w:r>
    </w:p>
    <w:p w14:paraId="230EB08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Сама симпатичная, нормальная девушка. </w:t>
      </w:r>
    </w:p>
    <w:p w14:paraId="05981E77"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Так, кто еще? Кого еще можно выделить? </w:t>
      </w:r>
    </w:p>
    <w:p w14:paraId="37D57DC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Из положительных?</w:t>
      </w:r>
    </w:p>
    <w:p w14:paraId="1446AD6F"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Кто понравился, как играет. Или не понравился. </w:t>
      </w:r>
    </w:p>
    <w:p w14:paraId="76783E0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Мне все понравилось. </w:t>
      </w:r>
    </w:p>
    <w:p w14:paraId="7DEFC5E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Шелл да? Шоу? Патрик.</w:t>
      </w:r>
      <w:r w:rsidRPr="00775FEF">
        <w:rPr>
          <w:rFonts w:ascii="Franklin Gothic Book" w:hAnsi="Franklin Gothic Book" w:cs="Times New Roman"/>
          <w:b/>
          <w:sz w:val="24"/>
          <w:szCs w:val="24"/>
        </w:rPr>
        <w:t xml:space="preserve"> </w:t>
      </w:r>
    </w:p>
    <w:p w14:paraId="72879CB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Играют вроде все более-менее. </w:t>
      </w:r>
    </w:p>
    <w:p w14:paraId="5793C6B6"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Да. </w:t>
      </w:r>
    </w:p>
    <w:p w14:paraId="5B3B10CD"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Мне не понравилось Солнце</w:t>
      </w:r>
      <w:r w:rsidRPr="00775FEF">
        <w:rPr>
          <w:rFonts w:ascii="Franklin Gothic Book" w:hAnsi="Franklin Gothic Book" w:cs="Times New Roman"/>
          <w:color w:val="FF0000"/>
          <w:sz w:val="24"/>
          <w:szCs w:val="24"/>
        </w:rPr>
        <w:t xml:space="preserve"> </w:t>
      </w:r>
      <w:r w:rsidRPr="00775FEF">
        <w:rPr>
          <w:rFonts w:ascii="Franklin Gothic Book" w:hAnsi="Franklin Gothic Book" w:cs="Times New Roman"/>
          <w:sz w:val="24"/>
          <w:szCs w:val="24"/>
        </w:rPr>
        <w:t>как играет. Такой весь какой-то увалень вообще. Мне кажется, работать в спецслужбы такого бы не пустили.</w:t>
      </w:r>
    </w:p>
    <w:p w14:paraId="04007CC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w:t>
      </w:r>
      <w:proofErr w:type="spellStart"/>
      <w:r w:rsidRPr="00775FEF">
        <w:rPr>
          <w:rFonts w:ascii="Franklin Gothic Book" w:hAnsi="Franklin Gothic Book" w:cs="Times New Roman"/>
          <w:sz w:val="24"/>
          <w:szCs w:val="24"/>
        </w:rPr>
        <w:t>Иванчика</w:t>
      </w:r>
      <w:proofErr w:type="spellEnd"/>
      <w:r w:rsidRPr="00775FEF">
        <w:rPr>
          <w:rFonts w:ascii="Franklin Gothic Book" w:hAnsi="Franklin Gothic Book" w:cs="Times New Roman"/>
          <w:sz w:val="24"/>
          <w:szCs w:val="24"/>
        </w:rPr>
        <w:t>?</w:t>
      </w:r>
    </w:p>
    <w:p w14:paraId="21BF1B16"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Да, такой он весь.</w:t>
      </w:r>
    </w:p>
    <w:p w14:paraId="3B7ED117"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Почему? Не увалень он там. Вон как. </w:t>
      </w:r>
    </w:p>
    <w:p w14:paraId="0B283EB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Как Алеша Попович, русский богатырь. А какую он операцию провернул, когда разыграл, что умирает женщина. Чтобы потом эту женщину показать живой, чтобы, короче, завлечь.</w:t>
      </w:r>
    </w:p>
    <w:p w14:paraId="21FBBB45"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А вас вообще ничего не смутило в этой сцене? Меня очень смутило.</w:t>
      </w:r>
    </w:p>
    <w:p w14:paraId="514BFB0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Какой?</w:t>
      </w:r>
    </w:p>
    <w:p w14:paraId="6AEA989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Меня смутило. </w:t>
      </w:r>
    </w:p>
    <w:p w14:paraId="44EC5FD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А почему она осталась жива, там, вначале она мертвая?</w:t>
      </w:r>
    </w:p>
    <w:p w14:paraId="3B24F77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Там, наверное, все было показное, там не было разряда. </w:t>
      </w:r>
    </w:p>
    <w:p w14:paraId="1435A96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Это смешно. </w:t>
      </w:r>
    </w:p>
    <w:p w14:paraId="69B1B2B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Это ей показали, как будто было.</w:t>
      </w:r>
    </w:p>
    <w:p w14:paraId="6121AA1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Меня смутило то, что она первую помощь оказывала человеку, который, на самом деле, нормально дышит. Живет.</w:t>
      </w:r>
    </w:p>
    <w:p w14:paraId="6387E4A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Там быстро, на эмоциях, там не успеешь это разглядеть. </w:t>
      </w:r>
    </w:p>
    <w:p w14:paraId="6F5B33B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А человек, который вдувает, простите, а ты в нормальном состоянии? Я не знаю. </w:t>
      </w:r>
    </w:p>
    <w:p w14:paraId="18DB6F36"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А если она ей нажмет, чисто по инерции, да?</w:t>
      </w:r>
    </w:p>
    <w:p w14:paraId="354636F8"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Хорошо. Давайте про артистов еще раз. Значит, Солнце только Ольге не понравился? Или еще кому-то не понравился? Оксане не понравился. Почему? </w:t>
      </w:r>
    </w:p>
    <w:p w14:paraId="61B7A57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sz w:val="24"/>
          <w:szCs w:val="24"/>
        </w:rPr>
        <w:t xml:space="preserve">: Тоже статика, статичные актеры достаточно, да? Мало мимики, мало харизмы, абсолютно не хватает этого. Тем более сам персонаж, у него жена, оказывается, и ребенок. Я так расстроилась в конце. Он про любовь, цветы, морковь, а там жена и взрослый ребенок. Я просто в шоке. </w:t>
      </w:r>
    </w:p>
    <w:p w14:paraId="5D53396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То есть, ты думаешь?</w:t>
      </w:r>
    </w:p>
    <w:p w14:paraId="5CCE956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sz w:val="24"/>
          <w:szCs w:val="24"/>
        </w:rPr>
        <w:t>: Я думала, у них.</w:t>
      </w:r>
    </w:p>
    <w:p w14:paraId="7C45D6CB"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Нет, нет, нет, все про артистов. Это нам к сценаристу вопросы. Про артистов. Кто еще не понравился? Явно не доигрывал, переигрывал. </w:t>
      </w:r>
    </w:p>
    <w:p w14:paraId="1E4E362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В последней серии тоже Солнце. Я считаю там наиграно, когда там, как Джеймс Бонд а-ля он идет по гостинице, туда врывается. То есть, немножко. Может быть, не сам даже он. Может быть, сама сцена так поставлена. </w:t>
      </w:r>
    </w:p>
    <w:p w14:paraId="3980AC05"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То есть, собственно говоря, остальные-то хорошо так постарались, да?</w:t>
      </w:r>
    </w:p>
    <w:p w14:paraId="18540F9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Не так весело, собственно говоря. И поза меня тоже.</w:t>
      </w:r>
    </w:p>
    <w:p w14:paraId="6BE6CA2D"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Кто?</w:t>
      </w:r>
    </w:p>
    <w:p w14:paraId="0FE714A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w:t>
      </w:r>
      <w:proofErr w:type="spellStart"/>
      <w:r w:rsidRPr="00775FEF">
        <w:rPr>
          <w:rFonts w:ascii="Franklin Gothic Book" w:hAnsi="Franklin Gothic Book" w:cs="Times New Roman"/>
          <w:sz w:val="24"/>
          <w:szCs w:val="24"/>
        </w:rPr>
        <w:t>Синтия</w:t>
      </w:r>
      <w:proofErr w:type="spellEnd"/>
      <w:r w:rsidRPr="00775FEF">
        <w:rPr>
          <w:rFonts w:ascii="Franklin Gothic Book" w:hAnsi="Franklin Gothic Book" w:cs="Times New Roman"/>
          <w:sz w:val="24"/>
          <w:szCs w:val="24"/>
        </w:rPr>
        <w:t xml:space="preserve">, по-моему, вот эта, </w:t>
      </w:r>
      <w:proofErr w:type="spellStart"/>
      <w:r w:rsidRPr="00775FEF">
        <w:rPr>
          <w:rFonts w:ascii="Franklin Gothic Book" w:hAnsi="Franklin Gothic Book" w:cs="Times New Roman"/>
          <w:sz w:val="24"/>
          <w:szCs w:val="24"/>
        </w:rPr>
        <w:t>ютуберша</w:t>
      </w:r>
      <w:proofErr w:type="spellEnd"/>
      <w:r w:rsidRPr="00775FEF">
        <w:rPr>
          <w:rFonts w:ascii="Franklin Gothic Book" w:hAnsi="Franklin Gothic Book" w:cs="Times New Roman"/>
          <w:sz w:val="24"/>
          <w:szCs w:val="24"/>
        </w:rPr>
        <w:t>.</w:t>
      </w:r>
    </w:p>
    <w:p w14:paraId="2F0F877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А, эта сельская?</w:t>
      </w:r>
    </w:p>
    <w:p w14:paraId="01CC6FF8"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Когда он на нее набросится, я даже не смотрела. </w:t>
      </w:r>
    </w:p>
    <w:p w14:paraId="1AF0361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Да, да, да. Думали, когда он прыгнет на нее.</w:t>
      </w:r>
    </w:p>
    <w:p w14:paraId="0C58D926"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Нормально играет. </w:t>
      </w:r>
    </w:p>
    <w:p w14:paraId="478F2C6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Кевин вообще идеальный. </w:t>
      </w:r>
    </w:p>
    <w:p w14:paraId="5AA7E5C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Да, да, да, да. Я бы сказала, что он лучше всех играет. </w:t>
      </w:r>
    </w:p>
    <w:p w14:paraId="7625F1A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«Теперь твоя очередь». </w:t>
      </w:r>
    </w:p>
    <w:p w14:paraId="28B3A97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Еще агентам ФБР, прямо им хочется поверить, потому что помощница его, которая на самом деле не помощница, с перетянутым лицом.</w:t>
      </w:r>
    </w:p>
    <w:p w14:paraId="0F7A384B"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Это Нэнси, которая?</w:t>
      </w:r>
    </w:p>
    <w:p w14:paraId="5ECE4FD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Да, она выглядела как будто она злая. И она сейчас докажет, и она как будто в любой момент готова ударить, не знаю. Может, у нее такое выражение лица всегда.</w:t>
      </w:r>
    </w:p>
    <w:p w14:paraId="2BD9C698"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Она как </w:t>
      </w:r>
      <w:proofErr w:type="spellStart"/>
      <w:r w:rsidRPr="00775FEF">
        <w:rPr>
          <w:rFonts w:ascii="Franklin Gothic Book" w:hAnsi="Franklin Gothic Book" w:cs="Times New Roman"/>
          <w:sz w:val="24"/>
          <w:szCs w:val="24"/>
        </w:rPr>
        <w:t>питбуль</w:t>
      </w:r>
      <w:proofErr w:type="spellEnd"/>
      <w:r w:rsidRPr="00775FEF">
        <w:rPr>
          <w:rFonts w:ascii="Franklin Gothic Book" w:hAnsi="Franklin Gothic Book" w:cs="Times New Roman"/>
          <w:sz w:val="24"/>
          <w:szCs w:val="24"/>
        </w:rPr>
        <w:t>, который сейчас вот с поводка.</w:t>
      </w:r>
    </w:p>
    <w:p w14:paraId="5CA486BD"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Да, да, да, да. </w:t>
      </w:r>
    </w:p>
    <w:p w14:paraId="2ED1F27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На самом деле, да, у нее тоже слабо с мимикой, как гестаповка какая-то.</w:t>
      </w:r>
    </w:p>
    <w:p w14:paraId="475008C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Да, но она всегда злая. То есть, как бы ты веришь, что она всегда злая.</w:t>
      </w:r>
    </w:p>
    <w:p w14:paraId="646DF86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Неправильный образ. Она суровая, </w:t>
      </w:r>
      <w:proofErr w:type="spellStart"/>
      <w:r w:rsidRPr="00775FEF">
        <w:rPr>
          <w:rFonts w:ascii="Franklin Gothic Book" w:hAnsi="Franklin Gothic Book" w:cs="Times New Roman"/>
          <w:sz w:val="24"/>
          <w:szCs w:val="24"/>
        </w:rPr>
        <w:t>безэмоциональная</w:t>
      </w:r>
      <w:proofErr w:type="spellEnd"/>
      <w:r w:rsidRPr="00775FEF">
        <w:rPr>
          <w:rFonts w:ascii="Franklin Gothic Book" w:hAnsi="Franklin Gothic Book" w:cs="Times New Roman"/>
          <w:sz w:val="24"/>
          <w:szCs w:val="24"/>
        </w:rPr>
        <w:t>.</w:t>
      </w:r>
    </w:p>
    <w:p w14:paraId="69DEC0F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Она, да, такая, прямо как скала, лицо какое-то гестапо. </w:t>
      </w:r>
    </w:p>
    <w:p w14:paraId="219E674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Кроме момента в душе. </w:t>
      </w:r>
    </w:p>
    <w:p w14:paraId="54ECDF9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Это, да, да. </w:t>
      </w:r>
    </w:p>
    <w:p w14:paraId="1E49902D"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Хорошо, двигаемся дальше. Я так поняла, что операторская работа вам понравилась. Сразу это сказали. И Иван сразу сказал, и вы еще говорили. Не будем повторяться. </w:t>
      </w:r>
    </w:p>
    <w:p w14:paraId="072CC14D"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Съемки вряд ли в Америке были. </w:t>
      </w:r>
    </w:p>
    <w:p w14:paraId="5B006E3A"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Это мы уже обсуждали. Про музыку. Про музыку Оксана говорила. Сказала, что понравилась.</w:t>
      </w:r>
    </w:p>
    <w:p w14:paraId="3A919D4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sz w:val="24"/>
          <w:szCs w:val="24"/>
        </w:rPr>
        <w:t xml:space="preserve">: Да, да, да. И песня, и в конце тоже. </w:t>
      </w:r>
    </w:p>
    <w:p w14:paraId="7F4CAB4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Екатерина</w:t>
      </w:r>
      <w:r w:rsidRPr="00775FEF">
        <w:rPr>
          <w:rFonts w:ascii="Franklin Gothic Book" w:hAnsi="Franklin Gothic Book" w:cs="Times New Roman"/>
          <w:sz w:val="24"/>
          <w:szCs w:val="24"/>
        </w:rPr>
        <w:t>: Я говорила.</w:t>
      </w:r>
    </w:p>
    <w:p w14:paraId="3B548D61"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Екатерина говорила.</w:t>
      </w:r>
    </w:p>
    <w:p w14:paraId="35C08500"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sz w:val="24"/>
          <w:szCs w:val="24"/>
        </w:rPr>
        <w:t xml:space="preserve">: Но не вся. Вот эта напряженная музыка, которую </w:t>
      </w:r>
      <w:proofErr w:type="spellStart"/>
      <w:r w:rsidRPr="00775FEF">
        <w:rPr>
          <w:rFonts w:ascii="Franklin Gothic Book" w:hAnsi="Franklin Gothic Book" w:cs="Times New Roman"/>
          <w:sz w:val="24"/>
          <w:szCs w:val="24"/>
        </w:rPr>
        <w:t>тыдын-тыдын</w:t>
      </w:r>
      <w:proofErr w:type="spellEnd"/>
      <w:r w:rsidRPr="00775FEF">
        <w:rPr>
          <w:rFonts w:ascii="Franklin Gothic Book" w:hAnsi="Franklin Gothic Book" w:cs="Times New Roman"/>
          <w:sz w:val="24"/>
          <w:szCs w:val="24"/>
        </w:rPr>
        <w:t xml:space="preserve"> пилят, честно, мне прямо. </w:t>
      </w:r>
    </w:p>
    <w:p w14:paraId="35BB24C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Это просто вы гнев человеческий не смотрели. </w:t>
      </w:r>
    </w:p>
    <w:p w14:paraId="677E7640"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Давайте про музыку, которая понравилась. Чем она понравилась?</w:t>
      </w:r>
    </w:p>
    <w:p w14:paraId="798B698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Вот, такой голос. </w:t>
      </w:r>
    </w:p>
    <w:p w14:paraId="745CA95F"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То есть, она современная, да, как я поняла? </w:t>
      </w:r>
    </w:p>
    <w:p w14:paraId="21DAA46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Современная, красивая. </w:t>
      </w:r>
    </w:p>
    <w:p w14:paraId="5BE2369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Хорошо подобрана.</w:t>
      </w:r>
    </w:p>
    <w:p w14:paraId="1054647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Не </w:t>
      </w:r>
      <w:proofErr w:type="spellStart"/>
      <w:r w:rsidRPr="00775FEF">
        <w:rPr>
          <w:rFonts w:ascii="Franklin Gothic Book" w:hAnsi="Franklin Gothic Book" w:cs="Times New Roman"/>
          <w:sz w:val="24"/>
          <w:szCs w:val="24"/>
        </w:rPr>
        <w:t>попсовая</w:t>
      </w:r>
      <w:proofErr w:type="spellEnd"/>
      <w:r w:rsidRPr="00775FEF">
        <w:rPr>
          <w:rFonts w:ascii="Franklin Gothic Book" w:hAnsi="Franklin Gothic Book" w:cs="Times New Roman"/>
          <w:sz w:val="24"/>
          <w:szCs w:val="24"/>
        </w:rPr>
        <w:t>. То, что бывает, включают треки, которые, я говорю, играют неважно, у нас в клубах, у них в клубах, на радио вот это вот все.</w:t>
      </w:r>
    </w:p>
    <w:p w14:paraId="10A00D5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Незаезженная.</w:t>
      </w:r>
    </w:p>
    <w:p w14:paraId="672D8F96"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То есть, она уникальная, получается, да?</w:t>
      </w:r>
    </w:p>
    <w:p w14:paraId="59EA4F6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Да. В моментах, когда напряженность, включают, правда, напряженную музыку.</w:t>
      </w:r>
    </w:p>
    <w:p w14:paraId="0CF5CB96"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Да я знаю.</w:t>
      </w:r>
    </w:p>
    <w:p w14:paraId="4C8FFBC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Но это нормально, там несколько </w:t>
      </w:r>
      <w:proofErr w:type="spellStart"/>
      <w:r w:rsidRPr="00775FEF">
        <w:rPr>
          <w:rFonts w:ascii="Franklin Gothic Book" w:hAnsi="Franklin Gothic Book" w:cs="Times New Roman"/>
          <w:sz w:val="24"/>
          <w:szCs w:val="24"/>
        </w:rPr>
        <w:t>эпизодиков</w:t>
      </w:r>
      <w:proofErr w:type="spellEnd"/>
      <w:r w:rsidRPr="00775FEF">
        <w:rPr>
          <w:rFonts w:ascii="Franklin Gothic Book" w:hAnsi="Franklin Gothic Book" w:cs="Times New Roman"/>
          <w:sz w:val="24"/>
          <w:szCs w:val="24"/>
        </w:rPr>
        <w:t>.</w:t>
      </w:r>
    </w:p>
    <w:p w14:paraId="4ABBDE2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Это не сильно было. Она соответствует стандартам Голливуда, например, я хочу так выразиться громко, по написанию напряженной музыки. То есть, допустим, в каком-нибудь фильме, я не знаю, могли мстители вот такую музыку в какой-нибудь такой печальный момент или трагичный, напряженный момент. Вот, могло быть там тоже самое. То есть, можно взять этот </w:t>
      </w:r>
      <w:proofErr w:type="spellStart"/>
      <w:r w:rsidRPr="00775FEF">
        <w:rPr>
          <w:rFonts w:ascii="Franklin Gothic Book" w:hAnsi="Franklin Gothic Book" w:cs="Times New Roman"/>
          <w:sz w:val="24"/>
          <w:szCs w:val="24"/>
        </w:rPr>
        <w:t>эмбиент</w:t>
      </w:r>
      <w:proofErr w:type="spellEnd"/>
      <w:r w:rsidRPr="00775FEF">
        <w:rPr>
          <w:rFonts w:ascii="Franklin Gothic Book" w:hAnsi="Franklin Gothic Book" w:cs="Times New Roman"/>
          <w:sz w:val="24"/>
          <w:szCs w:val="24"/>
        </w:rPr>
        <w:t xml:space="preserve"> или как он как он называется? Я не знаю.</w:t>
      </w:r>
    </w:p>
    <w:p w14:paraId="244699F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Это не Голливуд.</w:t>
      </w:r>
    </w:p>
    <w:p w14:paraId="438CA497"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То есть, она удачно подобрана?</w:t>
      </w:r>
    </w:p>
    <w:p w14:paraId="0593203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Она удачно подобрана.</w:t>
      </w:r>
    </w:p>
    <w:p w14:paraId="78483612"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Она соответствует содержанию. Она не резонирует.</w:t>
      </w:r>
    </w:p>
    <w:p w14:paraId="054F4B0D"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Да. Спокойно, мелодично, особо я ее не увидел. </w:t>
      </w:r>
    </w:p>
    <w:p w14:paraId="4DFEE499"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Отлично.</w:t>
      </w:r>
    </w:p>
    <w:p w14:paraId="4694A83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Нет, а я вот, прямо сразу, потому что мне нравится у Гая Ричи в фильмах, у него тоже очень хорошо подобрано.</w:t>
      </w:r>
    </w:p>
    <w:p w14:paraId="5006D9CA"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Так, про Гая Ричи не надо. Как вам кажется (мы уже практически закончили), какие ценности, какие идеи пытались донести?</w:t>
      </w:r>
    </w:p>
    <w:p w14:paraId="31DE0BF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А мы же в начале говорили?</w:t>
      </w:r>
    </w:p>
    <w:p w14:paraId="2E7E376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В начале же было?</w:t>
      </w:r>
    </w:p>
    <w:p w14:paraId="3B1F81F8"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Нет, там были темы. А теперь ценности.</w:t>
      </w:r>
    </w:p>
    <w:p w14:paraId="42C9D8F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Человеческие ценности, да?</w:t>
      </w:r>
    </w:p>
    <w:p w14:paraId="5496503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sz w:val="24"/>
          <w:szCs w:val="24"/>
        </w:rPr>
        <w:t xml:space="preserve">: Человеческие, да. Нет, надо назвать, какие человеческие ценности? Как раз, помогай ближнему своему, люби ближнего. То есть, законы Божьи, пожалуйста. Все 10 заповедей. </w:t>
      </w:r>
    </w:p>
    <w:p w14:paraId="258FC31E" w14:textId="37695E86"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Духовност</w:t>
      </w:r>
      <w:r w:rsidR="00715722">
        <w:rPr>
          <w:rFonts w:ascii="Franklin Gothic Book" w:hAnsi="Franklin Gothic Book" w:cs="Times New Roman"/>
          <w:sz w:val="24"/>
          <w:szCs w:val="24"/>
        </w:rPr>
        <w:t xml:space="preserve">ь да, святость, вот это все. </w:t>
      </w:r>
      <w:proofErr w:type="spellStart"/>
      <w:r w:rsidR="00715722">
        <w:rPr>
          <w:rFonts w:ascii="Franklin Gothic Book" w:hAnsi="Franklin Gothic Book" w:cs="Times New Roman"/>
          <w:sz w:val="24"/>
          <w:szCs w:val="24"/>
        </w:rPr>
        <w:t>Без</w:t>
      </w:r>
      <w:r w:rsidRPr="00775FEF">
        <w:rPr>
          <w:rFonts w:ascii="Franklin Gothic Book" w:hAnsi="Franklin Gothic Book" w:cs="Times New Roman"/>
          <w:sz w:val="24"/>
          <w:szCs w:val="24"/>
        </w:rPr>
        <w:t>греховность</w:t>
      </w:r>
      <w:proofErr w:type="spellEnd"/>
      <w:r w:rsidRPr="00775FEF">
        <w:rPr>
          <w:rFonts w:ascii="Franklin Gothic Book" w:hAnsi="Franklin Gothic Book" w:cs="Times New Roman"/>
          <w:sz w:val="24"/>
          <w:szCs w:val="24"/>
        </w:rPr>
        <w:t>.</w:t>
      </w:r>
    </w:p>
    <w:p w14:paraId="173D22C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sz w:val="24"/>
          <w:szCs w:val="24"/>
        </w:rPr>
        <w:t>: Коротко, 10 заповедей.</w:t>
      </w:r>
    </w:p>
    <w:p w14:paraId="1F6BEDB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Ценности? Взаимопомощь – ценность. </w:t>
      </w:r>
    </w:p>
    <w:p w14:paraId="0A8B0230"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Наверное, то, что нельзя предавать свои идеалы. Вот такая какая-то есть ценность.</w:t>
      </w:r>
    </w:p>
    <w:p w14:paraId="11DF9F3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Любовь к родине. У них своя любовь, у нас своя. </w:t>
      </w:r>
    </w:p>
    <w:p w14:paraId="4AEBC829"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Так, хорошо. Тогда берите ручки и вот вам ценности.</w:t>
      </w:r>
    </w:p>
    <w:p w14:paraId="526ABC2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Напишите ценности?</w:t>
      </w:r>
    </w:p>
    <w:p w14:paraId="63C166FB"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Пишите все это и кратенько, чтобы мне было полегче. Передавайте по листочку туда. Если кому не хватает, у меня еще есть.</w:t>
      </w:r>
    </w:p>
    <w:p w14:paraId="0D988F3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Листочек или вот этот?</w:t>
      </w:r>
    </w:p>
    <w:p w14:paraId="30BAF744"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Так, один листочек, это какие, на ваш взгляд, из перечисленных ценностей пытались донести создатели фильма? </w:t>
      </w:r>
    </w:p>
    <w:p w14:paraId="0FACADB8"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А сколько? </w:t>
      </w:r>
    </w:p>
    <w:p w14:paraId="6E91204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Модератор: Пять</w:t>
      </w:r>
      <w:r w:rsidRPr="00775FEF">
        <w:rPr>
          <w:rFonts w:ascii="Franklin Gothic Book" w:hAnsi="Franklin Gothic Book" w:cs="Times New Roman"/>
          <w:sz w:val="24"/>
          <w:szCs w:val="24"/>
        </w:rPr>
        <w:t xml:space="preserve">. </w:t>
      </w:r>
      <w:r w:rsidRPr="00775FEF">
        <w:rPr>
          <w:rFonts w:ascii="Franklin Gothic Book" w:hAnsi="Franklin Gothic Book" w:cs="Times New Roman"/>
          <w:b/>
          <w:sz w:val="24"/>
          <w:szCs w:val="24"/>
        </w:rPr>
        <w:t>Пять ценностей.</w:t>
      </w:r>
      <w:r w:rsidRPr="00775FEF">
        <w:rPr>
          <w:rFonts w:ascii="Franklin Gothic Book" w:hAnsi="Franklin Gothic Book" w:cs="Times New Roman"/>
          <w:sz w:val="24"/>
          <w:szCs w:val="24"/>
        </w:rPr>
        <w:t xml:space="preserve"> </w:t>
      </w:r>
    </w:p>
    <w:p w14:paraId="5090BCC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Это я уже видела, мне кажется, да?</w:t>
      </w:r>
    </w:p>
    <w:p w14:paraId="5BA70EE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Да, мы заполняли такое на телефоне. </w:t>
      </w:r>
    </w:p>
    <w:p w14:paraId="32F3DAB6"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Да, может, так много их было? Или, может, все-таки было?</w:t>
      </w:r>
    </w:p>
    <w:p w14:paraId="501A3855"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Так. Нет, мне не надо. Я сейчас вас попрошу. </w:t>
      </w:r>
    </w:p>
    <w:p w14:paraId="18EFE1E8"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На каждое написать минимум 10 предложений. </w:t>
      </w:r>
    </w:p>
    <w:p w14:paraId="45BA50A1"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Нет, я просто попрошу озвучить. Давайте, Иван, какие ценности вы обозначили?</w:t>
      </w:r>
    </w:p>
    <w:p w14:paraId="17B4180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sz w:val="24"/>
          <w:szCs w:val="24"/>
        </w:rPr>
        <w:t xml:space="preserve">: Патриотизм. Я люблю свою страну, да. </w:t>
      </w:r>
    </w:p>
    <w:p w14:paraId="730B1285"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Нет, нет, нет. Назовите просто, что у вас?</w:t>
      </w:r>
    </w:p>
    <w:p w14:paraId="0AD25ED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sz w:val="24"/>
          <w:szCs w:val="24"/>
        </w:rPr>
        <w:t xml:space="preserve">: Патриотизм, служение отечеству и ответственность за его судьбу. Крепкая семья. Приоритет духовного над материальным. Стремление к новым знаниям, открытиям, трендам. </w:t>
      </w:r>
    </w:p>
    <w:p w14:paraId="438C6459"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Так, кто еще готов? Просто озвучьте, что вы отметили. Давайте.</w:t>
      </w:r>
      <w:r w:rsidRPr="00775FEF">
        <w:rPr>
          <w:rFonts w:ascii="Franklin Gothic Book" w:hAnsi="Franklin Gothic Book" w:cs="Times New Roman"/>
          <w:b/>
          <w:color w:val="FF0000"/>
          <w:sz w:val="24"/>
          <w:szCs w:val="24"/>
        </w:rPr>
        <w:t xml:space="preserve"> </w:t>
      </w:r>
    </w:p>
    <w:p w14:paraId="7BF27DC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Жизнь, достоинство, гражданственность, милосердие, взаимопомощь и взаимоуважение. </w:t>
      </w:r>
    </w:p>
    <w:p w14:paraId="20D108A7"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Так. Юрий, готов?</w:t>
      </w:r>
    </w:p>
    <w:p w14:paraId="0E45A6C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Юрий</w:t>
      </w:r>
      <w:r w:rsidRPr="00775FEF">
        <w:rPr>
          <w:rFonts w:ascii="Franklin Gothic Book" w:hAnsi="Franklin Gothic Book" w:cs="Times New Roman"/>
          <w:sz w:val="24"/>
          <w:szCs w:val="24"/>
        </w:rPr>
        <w:t xml:space="preserve">: Да. Права и свободы человека. Патриотизм, приоритет духовного над материальным. Взаимопомощь, взаимоуважение. Ответственность за себя и свою жизнь. </w:t>
      </w:r>
    </w:p>
    <w:p w14:paraId="211C6F19"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Ольга?</w:t>
      </w:r>
    </w:p>
    <w:p w14:paraId="5ADED22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Ольга</w:t>
      </w:r>
      <w:r w:rsidRPr="00775FEF">
        <w:rPr>
          <w:rFonts w:ascii="Franklin Gothic Book" w:hAnsi="Franklin Gothic Book" w:cs="Times New Roman"/>
          <w:sz w:val="24"/>
          <w:szCs w:val="24"/>
        </w:rPr>
        <w:t>: Милосердие, свобода выбора, независимость, самовыражение, самореализация.</w:t>
      </w:r>
    </w:p>
    <w:p w14:paraId="3130BAE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Патриотизм, гражданственность. Возможность выбрать свободные отношения или жить совсем без отношений. Приоритет материального над духовным. Самостоятельность. Личная ответственность за результат. </w:t>
      </w:r>
    </w:p>
    <w:p w14:paraId="357EBAC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Права и свободы человека. Патриотизм, милосердие, взаимопомощь. Ответственность за себя и свою жизнь. </w:t>
      </w:r>
    </w:p>
    <w:p w14:paraId="59D07175"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Ага, Екатерина?</w:t>
      </w:r>
    </w:p>
    <w:p w14:paraId="2C9D7770"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Екатерина</w:t>
      </w:r>
      <w:r w:rsidRPr="00775FEF">
        <w:rPr>
          <w:rFonts w:ascii="Franklin Gothic Book" w:hAnsi="Franklin Gothic Book" w:cs="Times New Roman"/>
          <w:sz w:val="24"/>
          <w:szCs w:val="24"/>
        </w:rPr>
        <w:t xml:space="preserve">: Жизнь. Патриотизм, гражданственность. Приоритет духовного над материальным. Взаимопомощь, взаимоуважение. </w:t>
      </w:r>
    </w:p>
    <w:p w14:paraId="2FFBC6AD"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Патриотизм, гуманизм, взаимопомощь. Приоритет материального над духовным. </w:t>
      </w:r>
    </w:p>
    <w:p w14:paraId="69019D28"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Все сказали, да?</w:t>
      </w:r>
    </w:p>
    <w:p w14:paraId="7DF6FE37" w14:textId="6450885E"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Нет. Достоинство, служение отечеству и ответственность за его судьбу. Приоритет духовного над материальным. Милосердие. Так, что еще? Патриотизм.</w:t>
      </w:r>
      <w:r w:rsidR="00111870">
        <w:rPr>
          <w:rFonts w:ascii="Franklin Gothic Book" w:hAnsi="Franklin Gothic Book" w:cs="Times New Roman"/>
          <w:sz w:val="24"/>
          <w:szCs w:val="24"/>
        </w:rPr>
        <w:t xml:space="preserve"> </w:t>
      </w:r>
      <w:r w:rsidRPr="00775FEF">
        <w:rPr>
          <w:rFonts w:ascii="Franklin Gothic Book" w:hAnsi="Franklin Gothic Book" w:cs="Times New Roman"/>
          <w:sz w:val="24"/>
          <w:szCs w:val="24"/>
        </w:rPr>
        <w:t xml:space="preserve"> </w:t>
      </w:r>
    </w:p>
    <w:p w14:paraId="07837966"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Хорошо. Скажите, пожалуйста, слышали ли вы такое понятие «традиционные российские ценности»? </w:t>
      </w:r>
    </w:p>
    <w:p w14:paraId="59D4E37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Да.</w:t>
      </w:r>
    </w:p>
    <w:p w14:paraId="5726586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Да. </w:t>
      </w:r>
    </w:p>
    <w:p w14:paraId="7519D535"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А что это за ценность? </w:t>
      </w:r>
    </w:p>
    <w:p w14:paraId="7B154D2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Борщ? </w:t>
      </w:r>
    </w:p>
    <w:p w14:paraId="7B3D0D5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Это семья, чтобы семья была мама, папа. Не как у них там, 2 папы или 2 мамы.</w:t>
      </w:r>
    </w:p>
    <w:p w14:paraId="70364D9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Никакого </w:t>
      </w:r>
      <w:proofErr w:type="spellStart"/>
      <w:r w:rsidRPr="00775FEF">
        <w:rPr>
          <w:rFonts w:ascii="Franklin Gothic Book" w:hAnsi="Franklin Gothic Book" w:cs="Times New Roman"/>
          <w:sz w:val="24"/>
          <w:szCs w:val="24"/>
        </w:rPr>
        <w:t>чайлдфри</w:t>
      </w:r>
      <w:proofErr w:type="spellEnd"/>
      <w:r w:rsidRPr="00775FEF">
        <w:rPr>
          <w:rFonts w:ascii="Franklin Gothic Book" w:hAnsi="Franklin Gothic Book" w:cs="Times New Roman"/>
          <w:sz w:val="24"/>
          <w:szCs w:val="24"/>
        </w:rPr>
        <w:t xml:space="preserve">. То есть, дети обязательно должны быть. </w:t>
      </w:r>
    </w:p>
    <w:p w14:paraId="6E4AE16F"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То есть, дети? Так, еще кто? </w:t>
      </w:r>
    </w:p>
    <w:p w14:paraId="49B741D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Вера.</w:t>
      </w:r>
    </w:p>
    <w:p w14:paraId="16664301"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Вера. Еще? </w:t>
      </w:r>
    </w:p>
    <w:p w14:paraId="6C254C0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Духовность, милосердие. </w:t>
      </w:r>
    </w:p>
    <w:p w14:paraId="6DE2EAD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Патриотизм.</w:t>
      </w:r>
    </w:p>
    <w:p w14:paraId="3557C71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Преемственность поколений, почитание старших, типа такого. И в своем роду, и вообще.</w:t>
      </w:r>
    </w:p>
    <w:p w14:paraId="037CC15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Верность, наверное. Раз у нас там год любви, семьи, верности, там такое. </w:t>
      </w:r>
    </w:p>
    <w:p w14:paraId="64125BE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История.</w:t>
      </w:r>
    </w:p>
    <w:p w14:paraId="2F5DA92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Историческая память. </w:t>
      </w:r>
    </w:p>
    <w:p w14:paraId="37301CE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Да, определенно. </w:t>
      </w:r>
    </w:p>
    <w:p w14:paraId="4BD0D56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И все-таки стараются, чтобы у нас не разрозненные субъекты были, каждый по своему жил принципу, а все-таки единая Россия.</w:t>
      </w:r>
    </w:p>
    <w:p w14:paraId="2597BF50"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Да, многонациональное государство. </w:t>
      </w:r>
    </w:p>
    <w:p w14:paraId="4993334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Для этого конституцию новую и создавали, поправки делали в конституцию.</w:t>
      </w:r>
    </w:p>
    <w:p w14:paraId="2F242FF9"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Хорошо. Такой вопрос. Я прямо зачитаю его, ладно? Как вы считаете, присутствуют ли в сериале такие сцены или сюжетные линии, которые не соответствуют традиционным российским ценностям? </w:t>
      </w:r>
    </w:p>
    <w:p w14:paraId="1A5127D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Очень много.</w:t>
      </w:r>
    </w:p>
    <w:p w14:paraId="3673434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Присутствуют.</w:t>
      </w:r>
    </w:p>
    <w:p w14:paraId="7EE87CD0"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Да, присутствуют во многих сериях. Вот эти однополые браки. </w:t>
      </w:r>
    </w:p>
    <w:p w14:paraId="38093418"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Кельвин, да.</w:t>
      </w:r>
    </w:p>
    <w:p w14:paraId="5420525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И лысый.</w:t>
      </w:r>
    </w:p>
    <w:p w14:paraId="770484D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Потом </w:t>
      </w:r>
      <w:proofErr w:type="spellStart"/>
      <w:r w:rsidRPr="00775FEF">
        <w:rPr>
          <w:rFonts w:ascii="Franklin Gothic Book" w:hAnsi="Franklin Gothic Book" w:cs="Times New Roman"/>
          <w:sz w:val="24"/>
          <w:szCs w:val="24"/>
        </w:rPr>
        <w:t>садомазо</w:t>
      </w:r>
      <w:proofErr w:type="spellEnd"/>
      <w:r w:rsidRPr="00775FEF">
        <w:rPr>
          <w:rFonts w:ascii="Franklin Gothic Book" w:hAnsi="Franklin Gothic Book" w:cs="Times New Roman"/>
          <w:sz w:val="24"/>
          <w:szCs w:val="24"/>
        </w:rPr>
        <w:t xml:space="preserve"> там какое-то там было.</w:t>
      </w:r>
    </w:p>
    <w:p w14:paraId="0369EC4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Нэнси с начальником. Да, но это по сериалу определяется.</w:t>
      </w:r>
    </w:p>
    <w:p w14:paraId="119A191E"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У нас традиционный </w:t>
      </w:r>
      <w:proofErr w:type="spellStart"/>
      <w:r w:rsidRPr="00775FEF">
        <w:rPr>
          <w:rFonts w:ascii="Franklin Gothic Book" w:hAnsi="Franklin Gothic Book" w:cs="Times New Roman"/>
          <w:b/>
          <w:sz w:val="24"/>
          <w:szCs w:val="24"/>
        </w:rPr>
        <w:t>садомазо</w:t>
      </w:r>
      <w:proofErr w:type="spellEnd"/>
      <w:r w:rsidRPr="00775FEF">
        <w:rPr>
          <w:rFonts w:ascii="Franklin Gothic Book" w:hAnsi="Franklin Gothic Book" w:cs="Times New Roman"/>
          <w:b/>
          <w:sz w:val="24"/>
          <w:szCs w:val="24"/>
        </w:rPr>
        <w:t>, а там нетрадиционный?</w:t>
      </w:r>
    </w:p>
    <w:p w14:paraId="5FC245A6"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А там тоже был традиционный </w:t>
      </w:r>
      <w:proofErr w:type="spellStart"/>
      <w:r w:rsidRPr="00775FEF">
        <w:rPr>
          <w:rFonts w:ascii="Franklin Gothic Book" w:hAnsi="Franklin Gothic Book" w:cs="Times New Roman"/>
          <w:sz w:val="24"/>
          <w:szCs w:val="24"/>
        </w:rPr>
        <w:t>садомазо</w:t>
      </w:r>
      <w:proofErr w:type="spellEnd"/>
      <w:r w:rsidRPr="00775FEF">
        <w:rPr>
          <w:rFonts w:ascii="Franklin Gothic Book" w:hAnsi="Franklin Gothic Book" w:cs="Times New Roman"/>
          <w:sz w:val="24"/>
          <w:szCs w:val="24"/>
        </w:rPr>
        <w:t>.</w:t>
      </w:r>
    </w:p>
    <w:p w14:paraId="3AF6E286"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Я вообще не знаю.</w:t>
      </w:r>
    </w:p>
    <w:p w14:paraId="2C5CF3C4"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Там такие сцены были, вообще.</w:t>
      </w:r>
    </w:p>
    <w:p w14:paraId="05006BD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Да, во-первых, никто же не говорил, у кого что, там нет разделения, да, в тюрьме.</w:t>
      </w:r>
    </w:p>
    <w:p w14:paraId="7C34DA9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Давайте поговорим. </w:t>
      </w:r>
    </w:p>
    <w:p w14:paraId="12B2860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Да, там показано, что там совсем нет милосердия. </w:t>
      </w:r>
    </w:p>
    <w:p w14:paraId="65CCBD24"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Разделение в тюрьме по цвету кожи, да?</w:t>
      </w:r>
    </w:p>
    <w:p w14:paraId="7A80FEE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Расовое.</w:t>
      </w:r>
    </w:p>
    <w:p w14:paraId="41C06C5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Да.</w:t>
      </w:r>
    </w:p>
    <w:p w14:paraId="0E091FE6"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Расовая принадлежность. </w:t>
      </w:r>
    </w:p>
    <w:p w14:paraId="0F196950"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Но у нас же тоже такое есть?</w:t>
      </w:r>
    </w:p>
    <w:p w14:paraId="5CE9E2B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Конечно. Как вы считаете?</w:t>
      </w:r>
    </w:p>
    <w:p w14:paraId="13ABCA0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В тюрьме особо нет. Менее.</w:t>
      </w:r>
    </w:p>
    <w:p w14:paraId="4072E4F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А у них это очень сильно.</w:t>
      </w:r>
    </w:p>
    <w:p w14:paraId="12C75AF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Откуда все знают, как у нас в тюрьме? </w:t>
      </w:r>
    </w:p>
    <w:p w14:paraId="04FA3B4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Я иногда смотрю </w:t>
      </w:r>
      <w:proofErr w:type="spellStart"/>
      <w:r w:rsidRPr="00775FEF">
        <w:rPr>
          <w:rFonts w:ascii="Franklin Gothic Book" w:hAnsi="Franklin Gothic Book" w:cs="Times New Roman"/>
          <w:sz w:val="24"/>
          <w:szCs w:val="24"/>
        </w:rPr>
        <w:t>блогеров</w:t>
      </w:r>
      <w:proofErr w:type="spellEnd"/>
      <w:r w:rsidRPr="00775FEF">
        <w:rPr>
          <w:rFonts w:ascii="Franklin Gothic Book" w:hAnsi="Franklin Gothic Book" w:cs="Times New Roman"/>
          <w:sz w:val="24"/>
          <w:szCs w:val="24"/>
        </w:rPr>
        <w:t xml:space="preserve"> тюремных. Нет, в тюрьме такого нет там. </w:t>
      </w:r>
    </w:p>
    <w:p w14:paraId="0EC1FD4D"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Да ладно? Слышали бы вас жители Якутии.</w:t>
      </w:r>
    </w:p>
    <w:p w14:paraId="431F1DE8"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Воры в законе могут и узбеки быть, и таджики, и кто угодно.</w:t>
      </w:r>
    </w:p>
    <w:p w14:paraId="1BCB2A3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Модератор: Они бы сильно удивились</w:t>
      </w:r>
      <w:r w:rsidRPr="00775FEF">
        <w:rPr>
          <w:rFonts w:ascii="Franklin Gothic Book" w:hAnsi="Franklin Gothic Book" w:cs="Times New Roman"/>
          <w:sz w:val="24"/>
          <w:szCs w:val="24"/>
        </w:rPr>
        <w:t xml:space="preserve">. </w:t>
      </w:r>
      <w:r w:rsidRPr="00775FEF">
        <w:rPr>
          <w:rFonts w:ascii="Franklin Gothic Book" w:hAnsi="Franklin Gothic Book" w:cs="Times New Roman"/>
          <w:b/>
          <w:sz w:val="24"/>
          <w:szCs w:val="24"/>
        </w:rPr>
        <w:t>Знаете, какая проблема у жителей Якутии? Потому что их называют либо таджиками, либо узбеками. И называют косоглазыми.</w:t>
      </w:r>
      <w:r w:rsidRPr="00775FEF">
        <w:rPr>
          <w:rFonts w:ascii="Franklin Gothic Book" w:hAnsi="Franklin Gothic Book" w:cs="Times New Roman"/>
          <w:sz w:val="24"/>
          <w:szCs w:val="24"/>
        </w:rPr>
        <w:t xml:space="preserve"> </w:t>
      </w:r>
    </w:p>
    <w:p w14:paraId="5C1E7CA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У нас есть и калмыки, у нас есть и тувинцы. Тоже они узкоглазые. Буряты. </w:t>
      </w:r>
    </w:p>
    <w:p w14:paraId="18A01CBC"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Так, хорошо. </w:t>
      </w:r>
    </w:p>
    <w:p w14:paraId="517B0F8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Плюс еще милосердие, то, что там они друг другу особо не хотят помогать. Взаимопомощь.</w:t>
      </w:r>
    </w:p>
    <w:p w14:paraId="790F3622"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Нет, подождите. Сцены или сюжетные линии, которые не соответствуют традиционным российским ценностям.</w:t>
      </w:r>
    </w:p>
    <w:p w14:paraId="579CA7D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Да. Когда она собиралась помогать ей, сказали «сиди, что рыпаешься?». </w:t>
      </w:r>
    </w:p>
    <w:p w14:paraId="2FE0D0A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Когда даже вот этот гей упал, когда пробежка была.</w:t>
      </w:r>
    </w:p>
    <w:p w14:paraId="5EB285AA"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Фил, да?</w:t>
      </w:r>
    </w:p>
    <w:p w14:paraId="01BEBE8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Да.</w:t>
      </w:r>
    </w:p>
    <w:p w14:paraId="0D9FE68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Нет, подождите, а семья? Вернемся по-другому. Мы сказали про традиционную и нетрадиционную ориентацию. А мы говорим о семье, да? Какой состав семьи и зачем они вообще, собственно говоря, занимаются этим. </w:t>
      </w:r>
    </w:p>
    <w:p w14:paraId="4A5ADC2D"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Это сказали сразу же?</w:t>
      </w:r>
    </w:p>
    <w:p w14:paraId="1ABD77C0"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И вот этот Оливер, который не Оливер?</w:t>
      </w:r>
    </w:p>
    <w:p w14:paraId="71A7CC9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w:t>
      </w:r>
      <w:proofErr w:type="spellStart"/>
      <w:r w:rsidRPr="00775FEF">
        <w:rPr>
          <w:rFonts w:ascii="Franklin Gothic Book" w:hAnsi="Franklin Gothic Book" w:cs="Times New Roman"/>
          <w:sz w:val="24"/>
          <w:szCs w:val="24"/>
        </w:rPr>
        <w:t>Уолтер</w:t>
      </w:r>
      <w:proofErr w:type="spellEnd"/>
      <w:r w:rsidRPr="00775FEF">
        <w:rPr>
          <w:rFonts w:ascii="Franklin Gothic Book" w:hAnsi="Franklin Gothic Book" w:cs="Times New Roman"/>
          <w:sz w:val="24"/>
          <w:szCs w:val="24"/>
        </w:rPr>
        <w:t>?</w:t>
      </w:r>
    </w:p>
    <w:p w14:paraId="4D601CB6"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w:t>
      </w:r>
      <w:proofErr w:type="spellStart"/>
      <w:r w:rsidRPr="00775FEF">
        <w:rPr>
          <w:rFonts w:ascii="Franklin Gothic Book" w:hAnsi="Franklin Gothic Book" w:cs="Times New Roman"/>
          <w:sz w:val="24"/>
          <w:szCs w:val="24"/>
        </w:rPr>
        <w:t>Уолтер</w:t>
      </w:r>
      <w:proofErr w:type="spellEnd"/>
      <w:r w:rsidRPr="00775FEF">
        <w:rPr>
          <w:rFonts w:ascii="Franklin Gothic Book" w:hAnsi="Franklin Gothic Book" w:cs="Times New Roman"/>
          <w:sz w:val="24"/>
          <w:szCs w:val="24"/>
        </w:rPr>
        <w:t>, да. И сама Мария, вот вам семья, раз. Это не ценности абсолютно, да? Как они вместе живут. Потом, значит, их друзья, которые только поженились. И я не думаю, что у них там тоже все будет очень весело.</w:t>
      </w:r>
    </w:p>
    <w:p w14:paraId="7B3A4EF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Да, то, что у них там как-то не по-настоящему. Эти пасторы, вот эти все.</w:t>
      </w:r>
    </w:p>
    <w:p w14:paraId="06F3C28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Да, брак на чем-то материальном основан, так получается. </w:t>
      </w:r>
    </w:p>
    <w:p w14:paraId="50799D0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На каких-то интересах.</w:t>
      </w:r>
    </w:p>
    <w:p w14:paraId="6489673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Интересных, да. Общие интересы, наверное, тоже.</w:t>
      </w:r>
    </w:p>
    <w:p w14:paraId="064A5F4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По расчету.</w:t>
      </w:r>
    </w:p>
    <w:p w14:paraId="6E35477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По расчету, да. </w:t>
      </w:r>
    </w:p>
    <w:p w14:paraId="0D04381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У нас тоже также, но, не знаю. </w:t>
      </w:r>
    </w:p>
    <w:p w14:paraId="75E88E50"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Меркантильность. </w:t>
      </w:r>
    </w:p>
    <w:p w14:paraId="75A8899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У нас хотя бы дети семьи есть. </w:t>
      </w:r>
    </w:p>
    <w:p w14:paraId="5DB39A3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Да, все они там, кстати, ни одного ребенка не видели.</w:t>
      </w:r>
    </w:p>
    <w:p w14:paraId="4E2FC52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За целый фильм ни одного ребенка вроде не видел там у кого-то.</w:t>
      </w:r>
    </w:p>
    <w:p w14:paraId="19AC856D"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Звонила она с телефона ребенку. </w:t>
      </w:r>
    </w:p>
    <w:p w14:paraId="0A8768E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Да. Как продолжение ни одной семьи нам не показали, чтобы мы посмотрели, вот семья, здесь папа, мама, ребенок. Такого не было. У Нэнси нет, у нее начальник. Фил? Извините, однополый брак, да? Третья семья, они только поженились, у них тоже.</w:t>
      </w:r>
    </w:p>
    <w:p w14:paraId="07D082F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Только негритянка беременная в тюрьме.</w:t>
      </w:r>
    </w:p>
    <w:p w14:paraId="653D332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Так, подождите. А что плохого, что у них нет ребенка, когда они только поженились, это же наоборот. Ребенок не будет рожден там во грехе, они в браке родят его.</w:t>
      </w:r>
    </w:p>
    <w:p w14:paraId="77DFDE1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Что три семьи, которые показывают нам в течение 8 серий, ни у кого нет. </w:t>
      </w:r>
    </w:p>
    <w:p w14:paraId="6259104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w:t>
      </w:r>
      <w:proofErr w:type="spellStart"/>
      <w:r w:rsidRPr="00775FEF">
        <w:rPr>
          <w:rFonts w:ascii="Franklin Gothic Book" w:hAnsi="Franklin Gothic Book" w:cs="Times New Roman"/>
          <w:sz w:val="24"/>
          <w:szCs w:val="24"/>
        </w:rPr>
        <w:t>Вобщем</w:t>
      </w:r>
      <w:proofErr w:type="spellEnd"/>
      <w:r w:rsidRPr="00775FEF">
        <w:rPr>
          <w:rFonts w:ascii="Franklin Gothic Book" w:hAnsi="Franklin Gothic Book" w:cs="Times New Roman"/>
          <w:sz w:val="24"/>
          <w:szCs w:val="24"/>
        </w:rPr>
        <w:t xml:space="preserve">, американская бездетность какая-то. </w:t>
      </w:r>
    </w:p>
    <w:p w14:paraId="0DD20C26"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Да.</w:t>
      </w:r>
    </w:p>
    <w:p w14:paraId="4E28C28E"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Ужас вообще.</w:t>
      </w:r>
    </w:p>
    <w:p w14:paraId="0CBC96A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Да, я понимаю, что в тюрьме. Да, сколько там негритянок беременных было?</w:t>
      </w:r>
    </w:p>
    <w:p w14:paraId="39EB7E8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Там в основном же тюрьму показывают.</w:t>
      </w:r>
    </w:p>
    <w:p w14:paraId="1A62957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Многие. </w:t>
      </w:r>
    </w:p>
    <w:p w14:paraId="530C5FC0"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Такое ощущение, что дети только в тюрьме у негров. </w:t>
      </w:r>
    </w:p>
    <w:p w14:paraId="1CC23613"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Хорошо. Смотрите, на самом деле вы завели разговор, но не довели его до конца. Нам показали гомосексуальную пару американскую этого Кевина с </w:t>
      </w:r>
      <w:proofErr w:type="spellStart"/>
      <w:r w:rsidRPr="00775FEF">
        <w:rPr>
          <w:rFonts w:ascii="Franklin Gothic Book" w:hAnsi="Franklin Gothic Book" w:cs="Times New Roman"/>
          <w:b/>
          <w:sz w:val="24"/>
          <w:szCs w:val="24"/>
        </w:rPr>
        <w:t>Филом</w:t>
      </w:r>
      <w:proofErr w:type="spellEnd"/>
      <w:r w:rsidRPr="00775FEF">
        <w:rPr>
          <w:rFonts w:ascii="Franklin Gothic Book" w:hAnsi="Franklin Gothic Book" w:cs="Times New Roman"/>
          <w:b/>
          <w:sz w:val="24"/>
          <w:szCs w:val="24"/>
        </w:rPr>
        <w:t xml:space="preserve">. Скажите, а как вообще вы к этому относитесь? </w:t>
      </w:r>
    </w:p>
    <w:p w14:paraId="61A12AE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sz w:val="24"/>
          <w:szCs w:val="24"/>
        </w:rPr>
        <w:t xml:space="preserve">: Я вообще негативно. </w:t>
      </w:r>
    </w:p>
    <w:p w14:paraId="7EF7BC00"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Подождите, подождите, Оксана. Подождите, тут еще 8 человек сидит. Давайте, Екатерина.</w:t>
      </w:r>
    </w:p>
    <w:p w14:paraId="00F45546"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Екатерина</w:t>
      </w:r>
      <w:r w:rsidRPr="00775FEF">
        <w:rPr>
          <w:rFonts w:ascii="Franklin Gothic Book" w:hAnsi="Franklin Gothic Book" w:cs="Times New Roman"/>
          <w:sz w:val="24"/>
          <w:szCs w:val="24"/>
        </w:rPr>
        <w:t>: Мне очень понравилось, когда он готовил, так все красиво. Но когда зашел его муж, мне очень не понравилось.</w:t>
      </w:r>
    </w:p>
    <w:p w14:paraId="387808EA"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Подождите. Давайте по существу, ладно? Значит, смотрите, либо нам все равно. Подождите, у нас есть разные варианты. У нас есть вариант, что нам все равно, пусть они как хотят, так и живут. Мы приветствуем такое движение, и мы за такие отношения. Мы категорически против.</w:t>
      </w:r>
    </w:p>
    <w:p w14:paraId="6FFAD27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Екатерина</w:t>
      </w:r>
      <w:r w:rsidRPr="00775FEF">
        <w:rPr>
          <w:rFonts w:ascii="Franklin Gothic Book" w:hAnsi="Franklin Gothic Book" w:cs="Times New Roman"/>
          <w:sz w:val="24"/>
          <w:szCs w:val="24"/>
        </w:rPr>
        <w:t xml:space="preserve">: Категорически против. </w:t>
      </w:r>
    </w:p>
    <w:p w14:paraId="04694C9E"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Подождите, пожалуйста. У нас, собственно говоря, 3 варианта. Давайте начнем с тех, кому, </w:t>
      </w:r>
      <w:proofErr w:type="spellStart"/>
      <w:r w:rsidRPr="00775FEF">
        <w:rPr>
          <w:rFonts w:ascii="Franklin Gothic Book" w:hAnsi="Franklin Gothic Book" w:cs="Times New Roman"/>
          <w:b/>
          <w:sz w:val="24"/>
          <w:szCs w:val="24"/>
        </w:rPr>
        <w:t>вобщем</w:t>
      </w:r>
      <w:proofErr w:type="spellEnd"/>
      <w:r w:rsidRPr="00775FEF">
        <w:rPr>
          <w:rFonts w:ascii="Franklin Gothic Book" w:hAnsi="Franklin Gothic Book" w:cs="Times New Roman"/>
          <w:b/>
          <w:sz w:val="24"/>
          <w:szCs w:val="24"/>
        </w:rPr>
        <w:t xml:space="preserve">-то, все равно. Живут там себе мужчина с мужчиной, женщина с женщиной, это их дело. Пускай они сами разбираются. </w:t>
      </w:r>
    </w:p>
    <w:p w14:paraId="56AD092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Все равно.</w:t>
      </w:r>
    </w:p>
    <w:p w14:paraId="474559D6"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Все равно, 1, 2, 3, 4, 5. Пять человек. Мы против таких браков. И сами не вступаем, и другими не советуем. Подождите, вы только что голосовали, Юрий?</w:t>
      </w:r>
    </w:p>
    <w:p w14:paraId="4A944ED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Юрий</w:t>
      </w:r>
      <w:r w:rsidRPr="00775FEF">
        <w:rPr>
          <w:rFonts w:ascii="Franklin Gothic Book" w:hAnsi="Franklin Gothic Book" w:cs="Times New Roman"/>
          <w:sz w:val="24"/>
          <w:szCs w:val="24"/>
        </w:rPr>
        <w:t>: Я категорически против.</w:t>
      </w:r>
    </w:p>
    <w:p w14:paraId="36A08D3B"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Против 4 человека. Второй вопрос. Нам это показали, да? Как мы относимся к показу таких отношений? Как бы мы к этому не относились, это существует, да?</w:t>
      </w:r>
    </w:p>
    <w:p w14:paraId="4856DA1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Да. </w:t>
      </w:r>
    </w:p>
    <w:p w14:paraId="46F96D09"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Как бы мы к этому не относились, это есть, такой факт есть. Но мы можем это показывать или мы можем это не показывать. Как мы относимся к показу этого? Опять-таки у нас есть 3 варианта. Мы относимся к этому положительно. Показывают и показывают, да? Пусть покажут нам красиво. Мы категорически против. То есть, мы категорически не хотим, чтобы это показывали. И нам, </w:t>
      </w:r>
      <w:proofErr w:type="spellStart"/>
      <w:r w:rsidRPr="00775FEF">
        <w:rPr>
          <w:rFonts w:ascii="Franklin Gothic Book" w:hAnsi="Franklin Gothic Book" w:cs="Times New Roman"/>
          <w:b/>
          <w:sz w:val="24"/>
          <w:szCs w:val="24"/>
        </w:rPr>
        <w:t>вобщем</w:t>
      </w:r>
      <w:proofErr w:type="spellEnd"/>
      <w:r w:rsidRPr="00775FEF">
        <w:rPr>
          <w:rFonts w:ascii="Franklin Gothic Book" w:hAnsi="Franklin Gothic Book" w:cs="Times New Roman"/>
          <w:b/>
          <w:sz w:val="24"/>
          <w:szCs w:val="24"/>
        </w:rPr>
        <w:t>-то, все равно, показали и показали. Мы не такие, и нам без разницы. Значит, давайте начнем с нейтрального. Кому все равно, что это показали. Показали и ладно, как говорится.</w:t>
      </w:r>
    </w:p>
    <w:p w14:paraId="69D8D37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Даже не знаю. </w:t>
      </w:r>
    </w:p>
    <w:p w14:paraId="3E34D32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То есть, мне все равно.</w:t>
      </w:r>
    </w:p>
    <w:p w14:paraId="0B960426"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Вам все равно. Один. Кто отрицательно относится к тому, что это показывают? 8 человек. Сейчас я попрошу вас очень кратко сформулировать те чувства и те эмоции, которые у вас возникли, когда вы увидели на экране эту пару. Про ужин не надо, про свечки не надо. Надо про свои эмоции. Что вы лично почувствовали, когда вы увидели и поняли, что это пара?</w:t>
      </w:r>
    </w:p>
    <w:p w14:paraId="1529CC0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Последний вопрос?</w:t>
      </w:r>
    </w:p>
    <w:p w14:paraId="7F84A7B7"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Еще 2. Давайте.</w:t>
      </w:r>
    </w:p>
    <w:p w14:paraId="1F2317C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Я побоялась первое, что сейчас покажут больше, чем я хочу видеть. То есть, как бы, слава Богу, что это закончилось просто их взаимоотношениями, разговорами. </w:t>
      </w:r>
    </w:p>
    <w:p w14:paraId="2053461E"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То есть, ожидание неприятного?</w:t>
      </w:r>
    </w:p>
    <w:p w14:paraId="35B5C22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Да, потому что пусть они где-то существуют, я не хочу, чтобы это не я не видела, ни мои дети. </w:t>
      </w:r>
    </w:p>
    <w:p w14:paraId="18E6BA39"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Кратко. Оксана?</w:t>
      </w:r>
    </w:p>
    <w:p w14:paraId="6682E4F0"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sz w:val="24"/>
          <w:szCs w:val="24"/>
        </w:rPr>
        <w:t xml:space="preserve">: Вообще негатив. И не надо нашему мозгу и нашим детям показывать лишнее. </w:t>
      </w:r>
    </w:p>
    <w:p w14:paraId="4695A8E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Почему?</w:t>
      </w:r>
    </w:p>
    <w:p w14:paraId="767E487D"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Зачем же? У вас 18 плюс. Зачем же дети будут? </w:t>
      </w:r>
    </w:p>
    <w:p w14:paraId="65AFCCA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sz w:val="24"/>
          <w:szCs w:val="24"/>
        </w:rPr>
        <w:t xml:space="preserve">: Я вообще. А 18 плюс, это тоже дети. Не надо этой пропаганды. </w:t>
      </w:r>
    </w:p>
    <w:p w14:paraId="244C375C"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Да, эти дети вам сами расскажут много чего. </w:t>
      </w:r>
    </w:p>
    <w:p w14:paraId="1AF4797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Оксана</w:t>
      </w:r>
      <w:r w:rsidRPr="00775FEF">
        <w:rPr>
          <w:rFonts w:ascii="Franklin Gothic Book" w:hAnsi="Franklin Gothic Book" w:cs="Times New Roman"/>
          <w:sz w:val="24"/>
          <w:szCs w:val="24"/>
        </w:rPr>
        <w:t>: Неважно, что они расскажут. Чем меньше этого будет, чем меньше на неокрепший мозг.</w:t>
      </w:r>
    </w:p>
    <w:p w14:paraId="2FE4E183"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Так, негатив. Ольга?</w:t>
      </w:r>
    </w:p>
    <w:p w14:paraId="7AAC2E2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Ольга</w:t>
      </w:r>
      <w:r w:rsidRPr="00775FEF">
        <w:rPr>
          <w:rFonts w:ascii="Franklin Gothic Book" w:hAnsi="Franklin Gothic Book" w:cs="Times New Roman"/>
          <w:sz w:val="24"/>
          <w:szCs w:val="24"/>
        </w:rPr>
        <w:t xml:space="preserve">: Категорическое неприятие. </w:t>
      </w:r>
    </w:p>
    <w:p w14:paraId="3A73D75A"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Юрий?</w:t>
      </w:r>
    </w:p>
    <w:p w14:paraId="0919664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Юрий</w:t>
      </w:r>
      <w:r w:rsidRPr="00775FEF">
        <w:rPr>
          <w:rFonts w:ascii="Franklin Gothic Book" w:hAnsi="Franklin Gothic Book" w:cs="Times New Roman"/>
          <w:sz w:val="24"/>
          <w:szCs w:val="24"/>
        </w:rPr>
        <w:t xml:space="preserve">: Шок и неприязнь. </w:t>
      </w:r>
    </w:p>
    <w:p w14:paraId="2E7639D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Модератор: Так</w:t>
      </w:r>
      <w:r w:rsidRPr="00775FEF">
        <w:rPr>
          <w:rFonts w:ascii="Franklin Gothic Book" w:hAnsi="Franklin Gothic Book" w:cs="Times New Roman"/>
          <w:sz w:val="24"/>
          <w:szCs w:val="24"/>
        </w:rPr>
        <w:t>.</w:t>
      </w:r>
    </w:p>
    <w:p w14:paraId="0895CAD8"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Отвращение. </w:t>
      </w:r>
    </w:p>
    <w:p w14:paraId="75937CDC"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Александр?</w:t>
      </w:r>
    </w:p>
    <w:p w14:paraId="3629ED3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Александр</w:t>
      </w:r>
      <w:r w:rsidRPr="00775FEF">
        <w:rPr>
          <w:rFonts w:ascii="Franklin Gothic Book" w:hAnsi="Franklin Gothic Book" w:cs="Times New Roman"/>
          <w:sz w:val="24"/>
          <w:szCs w:val="24"/>
        </w:rPr>
        <w:t xml:space="preserve">: Брезгливость. Неприятно. </w:t>
      </w:r>
    </w:p>
    <w:p w14:paraId="017D78F3"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Максим? </w:t>
      </w:r>
    </w:p>
    <w:p w14:paraId="4595B75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sz w:val="24"/>
          <w:szCs w:val="24"/>
        </w:rPr>
        <w:t xml:space="preserve">: Мне теперь хочется сказать, что «я был рад их видеть», раз все так говорят. Нет, ладно. Я не был рад, но как просто, когда это уместно, а тут это было уместно, потому что нам хотели показать антизападную пропаганду. </w:t>
      </w:r>
    </w:p>
    <w:p w14:paraId="1BA6DC1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Это я согласна. </w:t>
      </w:r>
    </w:p>
    <w:p w14:paraId="6B55799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Максим</w:t>
      </w:r>
      <w:r w:rsidRPr="00775FEF">
        <w:rPr>
          <w:rFonts w:ascii="Franklin Gothic Book" w:hAnsi="Franklin Gothic Book" w:cs="Times New Roman"/>
          <w:sz w:val="24"/>
          <w:szCs w:val="24"/>
        </w:rPr>
        <w:t>: Тут это было уместно, это показали. Значит, это должно было быть. Вот и все.</w:t>
      </w:r>
    </w:p>
    <w:p w14:paraId="4925F0D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Мы не будем спорить. </w:t>
      </w:r>
    </w:p>
    <w:p w14:paraId="4F954C6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Тут было, да. Показали, какие они на самом деле.</w:t>
      </w:r>
    </w:p>
    <w:p w14:paraId="2DA2207B"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Стороны Америки показали. И это, как одна из сторон. </w:t>
      </w:r>
    </w:p>
    <w:p w14:paraId="3FC4E693"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А вы думаете, у нас такого нет? </w:t>
      </w:r>
    </w:p>
    <w:p w14:paraId="7FCE71B6"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Есть.</w:t>
      </w:r>
    </w:p>
    <w:p w14:paraId="2DED4AE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Есть у нас.</w:t>
      </w:r>
    </w:p>
    <w:p w14:paraId="03605106"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Есть, но у нас это не на государственном уровне.</w:t>
      </w:r>
    </w:p>
    <w:p w14:paraId="21110E60"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Все, все. Это сериал российский, не американский.</w:t>
      </w:r>
    </w:p>
    <w:p w14:paraId="26613F6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Нет просто показано. </w:t>
      </w:r>
    </w:p>
    <w:p w14:paraId="7BC96984"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Вы же там не были на государственном уровне. А вы в начале группы сказали, что это сериал, что это придумали. </w:t>
      </w:r>
    </w:p>
    <w:p w14:paraId="78E1E1C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У нас нет </w:t>
      </w:r>
      <w:proofErr w:type="spellStart"/>
      <w:r w:rsidRPr="00775FEF">
        <w:rPr>
          <w:rFonts w:ascii="Franklin Gothic Book" w:hAnsi="Franklin Gothic Book" w:cs="Times New Roman"/>
          <w:sz w:val="24"/>
          <w:szCs w:val="24"/>
        </w:rPr>
        <w:t>геев</w:t>
      </w:r>
      <w:proofErr w:type="spellEnd"/>
      <w:r w:rsidRPr="00775FEF">
        <w:rPr>
          <w:rFonts w:ascii="Franklin Gothic Book" w:hAnsi="Franklin Gothic Book" w:cs="Times New Roman"/>
          <w:sz w:val="24"/>
          <w:szCs w:val="24"/>
        </w:rPr>
        <w:t>, у нас запрещены браки однополые. Я об этом.</w:t>
      </w:r>
    </w:p>
    <w:p w14:paraId="0C9EFCF0"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У нас такого нет. Хорошо, хорошо. Так, Иван последний?</w:t>
      </w:r>
    </w:p>
    <w:p w14:paraId="4A5A49D8"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Иван</w:t>
      </w:r>
      <w:r w:rsidRPr="00775FEF">
        <w:rPr>
          <w:rFonts w:ascii="Franklin Gothic Book" w:hAnsi="Franklin Gothic Book" w:cs="Times New Roman"/>
          <w:sz w:val="24"/>
          <w:szCs w:val="24"/>
        </w:rPr>
        <w:t xml:space="preserve">: Недовольство, раздражение, отвращение. </w:t>
      </w:r>
    </w:p>
    <w:p w14:paraId="04CFC85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Да, еще как-то несерьезно. </w:t>
      </w:r>
    </w:p>
    <w:p w14:paraId="3244DE5C"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Скажите, пожалуйста. Вот, Максим вам сказал, что это было уместно, потому что нам хотели показать это, как один из элементов пропаганды, противостояния наших традиционных ценностей их совершенно нетрадиционным. Вы согласны с этим или нет?</w:t>
      </w:r>
    </w:p>
    <w:p w14:paraId="171350D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Да.</w:t>
      </w:r>
    </w:p>
    <w:p w14:paraId="5B10B3F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Да, согласны.</w:t>
      </w:r>
    </w:p>
    <w:p w14:paraId="2AD45070"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Да.</w:t>
      </w:r>
    </w:p>
    <w:p w14:paraId="2E1EA66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Определенно.</w:t>
      </w:r>
    </w:p>
    <w:p w14:paraId="68E20BAA"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Они это специально показали, чтобы вызвать у нас реакцию. А какую, вы записали.</w:t>
      </w:r>
    </w:p>
    <w:p w14:paraId="42E6619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Негативную. И мы такие: «Фу, хорошо, что у нас не так».</w:t>
      </w:r>
    </w:p>
    <w:p w14:paraId="1B3A6F6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Да, слава Богу, у нас нет гей-парадов.</w:t>
      </w:r>
    </w:p>
    <w:p w14:paraId="2BD0162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Но они латентные, они как бы скрытые.</w:t>
      </w:r>
    </w:p>
    <w:p w14:paraId="68EE092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Какие скрытые? Он там работает в ФСБ.</w:t>
      </w:r>
    </w:p>
    <w:p w14:paraId="0EE18E69"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Отлично. Откуда мы это знаем-то?</w:t>
      </w:r>
    </w:p>
    <w:p w14:paraId="7E210DE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Кто сказал, скрытые? </w:t>
      </w:r>
    </w:p>
    <w:p w14:paraId="55208814"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Екатерина сказала, что они у нас скрытные.</w:t>
      </w:r>
    </w:p>
    <w:p w14:paraId="5C1143A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Ничего не скрыто, все так же, официально ходят у всех на виду. </w:t>
      </w:r>
    </w:p>
    <w:p w14:paraId="1D5D3616"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Так, хорошо. Где вы их видите все? Покажите. </w:t>
      </w:r>
    </w:p>
    <w:p w14:paraId="1BF0AA5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У меня знакомая девушка.</w:t>
      </w:r>
    </w:p>
    <w:p w14:paraId="7AC4400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У меня коллега.</w:t>
      </w:r>
    </w:p>
    <w:p w14:paraId="55D8ED49"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Скажите, пожалуйста, на самом деле Екатерина же сказала, что там очень красиво показана вот эта история, да? Приготовление ужина. Она ждала чего-то такого необычного. Подождите, я не задала вопрос. И, собственно говоря, вот эта романтизация вот этих отношений, она может призвать зрителя проникнуться симпатией к ним. Согласитесь, там же показано красиво?</w:t>
      </w:r>
    </w:p>
    <w:p w14:paraId="7E13F1E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Там культурно все преподносят.</w:t>
      </w:r>
    </w:p>
    <w:p w14:paraId="5E33B901"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Культурно, красиво. Галстук советует, там свечки, ужин. У кого в доме-то это было последний раз? Вспомните, когда муж вам ужин со свечками-то ставил?</w:t>
      </w:r>
    </w:p>
    <w:p w14:paraId="014D3AE7"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Да нет, бывает.</w:t>
      </w:r>
    </w:p>
    <w:p w14:paraId="0AD953BD"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Бывает. Или жена вам, когда свечки ставит?</w:t>
      </w:r>
    </w:p>
    <w:p w14:paraId="4E6E2665"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У меня на той неделе.</w:t>
      </w:r>
    </w:p>
    <w:p w14:paraId="72C3C086"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То есть, в принципе, же может быть, вот это?</w:t>
      </w:r>
    </w:p>
    <w:p w14:paraId="5ABDD64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Может.</w:t>
      </w:r>
    </w:p>
    <w:p w14:paraId="3FD35177"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Может, может, может. Можешь заставить себя сопереживать им? Или я сейчас давлю на вас и прошу сопереживать?</w:t>
      </w:r>
    </w:p>
    <w:p w14:paraId="28E927F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Сопереживать чему?</w:t>
      </w:r>
    </w:p>
    <w:p w14:paraId="13AFBBA7"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Их отношениям. Красивым отношениям.</w:t>
      </w:r>
    </w:p>
    <w:p w14:paraId="57BEA59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А там не за что переживать.</w:t>
      </w:r>
    </w:p>
    <w:p w14:paraId="47E4A83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У них все хорошо, у них все идет прекрасно. </w:t>
      </w:r>
    </w:p>
    <w:p w14:paraId="2A153B1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На тот момент, правда, когда этот ужин нам показывают, там у них, правда, все прекрасно.</w:t>
      </w:r>
    </w:p>
    <w:p w14:paraId="0B87B7CC"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А симпатию вызывает?</w:t>
      </w:r>
    </w:p>
    <w:p w14:paraId="70A2BE8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То есть, они как будто счастливые этим браком. </w:t>
      </w:r>
    </w:p>
    <w:p w14:paraId="2E756FA8"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Да.</w:t>
      </w:r>
    </w:p>
    <w:p w14:paraId="6A4955AC"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Потому что они там 2 месяца в нем или сколько там, типа того.</w:t>
      </w:r>
    </w:p>
    <w:p w14:paraId="1A6898E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Только со свадебного путешествия вроде вернулись.</w:t>
      </w:r>
    </w:p>
    <w:p w14:paraId="39BF9616"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Не знаю, мой менталитет перебивает </w:t>
      </w:r>
      <w:proofErr w:type="spellStart"/>
      <w:r w:rsidRPr="00775FEF">
        <w:rPr>
          <w:rFonts w:ascii="Franklin Gothic Book" w:hAnsi="Franklin Gothic Book" w:cs="Times New Roman"/>
          <w:sz w:val="24"/>
          <w:szCs w:val="24"/>
        </w:rPr>
        <w:t>сопереживательный</w:t>
      </w:r>
      <w:proofErr w:type="spellEnd"/>
      <w:r w:rsidRPr="00775FEF">
        <w:rPr>
          <w:rFonts w:ascii="Franklin Gothic Book" w:hAnsi="Franklin Gothic Book" w:cs="Times New Roman"/>
          <w:sz w:val="24"/>
          <w:szCs w:val="24"/>
        </w:rPr>
        <w:t xml:space="preserve"> момент у этого сериала, поэтому переключение происходит. </w:t>
      </w:r>
    </w:p>
    <w:p w14:paraId="05EDA99B"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Вот эта красивая сцена, она не может? </w:t>
      </w:r>
    </w:p>
    <w:p w14:paraId="09904A1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Заставить нас стать </w:t>
      </w:r>
      <w:proofErr w:type="spellStart"/>
      <w:r w:rsidRPr="00775FEF">
        <w:rPr>
          <w:rFonts w:ascii="Franklin Gothic Book" w:hAnsi="Franklin Gothic Book" w:cs="Times New Roman"/>
          <w:sz w:val="24"/>
          <w:szCs w:val="24"/>
        </w:rPr>
        <w:t>геями</w:t>
      </w:r>
      <w:proofErr w:type="spellEnd"/>
      <w:r w:rsidRPr="00775FEF">
        <w:rPr>
          <w:rFonts w:ascii="Franklin Gothic Book" w:hAnsi="Franklin Gothic Book" w:cs="Times New Roman"/>
          <w:sz w:val="24"/>
          <w:szCs w:val="24"/>
        </w:rPr>
        <w:t xml:space="preserve">? </w:t>
      </w:r>
    </w:p>
    <w:p w14:paraId="7F7749B1"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Нет.</w:t>
      </w:r>
    </w:p>
    <w:p w14:paraId="1E52F660"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Нет. Принять это и сказать, что «это нормальные отношения». </w:t>
      </w:r>
    </w:p>
    <w:p w14:paraId="6FC28A1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Нет.</w:t>
      </w:r>
    </w:p>
    <w:p w14:paraId="15380CD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Нет. </w:t>
      </w:r>
    </w:p>
    <w:p w14:paraId="22524DD5"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Нет? Никакая красота не перебивает ненормальность этих отношений? </w:t>
      </w:r>
    </w:p>
    <w:p w14:paraId="4A80AC2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Потом такой облом происходит. </w:t>
      </w:r>
    </w:p>
    <w:p w14:paraId="45597B2F"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Я такую краску ожидала. Думаю, сейчас зайдет такая красивая. Я прямо обрадовалась. Наконец-то. </w:t>
      </w:r>
    </w:p>
    <w:p w14:paraId="14D78F32"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А этот как зашел, у меня все упало.</w:t>
      </w:r>
    </w:p>
    <w:p w14:paraId="2C9D31D4"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То есть, вот эта красота, она не перебивает ненормальность этих отношений? </w:t>
      </w:r>
    </w:p>
    <w:p w14:paraId="258D627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Женщина</w:t>
      </w:r>
      <w:r w:rsidRPr="00775FEF">
        <w:rPr>
          <w:rFonts w:ascii="Franklin Gothic Book" w:hAnsi="Franklin Gothic Book" w:cs="Times New Roman"/>
          <w:sz w:val="24"/>
          <w:szCs w:val="24"/>
        </w:rPr>
        <w:t xml:space="preserve">: Не перебивает. Мне уже </w:t>
      </w:r>
      <w:proofErr w:type="spellStart"/>
      <w:r w:rsidRPr="00775FEF">
        <w:rPr>
          <w:rFonts w:ascii="Franklin Gothic Book" w:hAnsi="Franklin Gothic Book" w:cs="Times New Roman"/>
          <w:sz w:val="24"/>
          <w:szCs w:val="24"/>
        </w:rPr>
        <w:t>пофигу</w:t>
      </w:r>
      <w:proofErr w:type="spellEnd"/>
      <w:r w:rsidRPr="00775FEF">
        <w:rPr>
          <w:rFonts w:ascii="Franklin Gothic Book" w:hAnsi="Franklin Gothic Book" w:cs="Times New Roman"/>
          <w:sz w:val="24"/>
          <w:szCs w:val="24"/>
        </w:rPr>
        <w:t xml:space="preserve"> стало, как там выглядит этот стейк и бокалы. Этот как зашел лысый, я такая, да, и </w:t>
      </w:r>
      <w:proofErr w:type="spellStart"/>
      <w:r w:rsidRPr="00775FEF">
        <w:rPr>
          <w:rFonts w:ascii="Franklin Gothic Book" w:hAnsi="Franklin Gothic Book" w:cs="Times New Roman"/>
          <w:sz w:val="24"/>
          <w:szCs w:val="24"/>
        </w:rPr>
        <w:t>пофигу</w:t>
      </w:r>
      <w:proofErr w:type="spellEnd"/>
      <w:r w:rsidRPr="00775FEF">
        <w:rPr>
          <w:rFonts w:ascii="Franklin Gothic Book" w:hAnsi="Franklin Gothic Book" w:cs="Times New Roman"/>
          <w:sz w:val="24"/>
          <w:szCs w:val="24"/>
        </w:rPr>
        <w:t xml:space="preserve"> вообще. </w:t>
      </w:r>
    </w:p>
    <w:p w14:paraId="3C083266" w14:textId="77777777"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Модератор: То есть, это все, как сказал Иван, внешний антураж и не может заставить сопереживать, что ли? Принять вот эти отношения.</w:t>
      </w:r>
    </w:p>
    <w:p w14:paraId="2182367E"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Сопереживать можно человеку. </w:t>
      </w:r>
    </w:p>
    <w:p w14:paraId="1B714589"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Но не </w:t>
      </w:r>
      <w:proofErr w:type="spellStart"/>
      <w:r w:rsidRPr="00775FEF">
        <w:rPr>
          <w:rFonts w:ascii="Franklin Gothic Book" w:hAnsi="Franklin Gothic Book" w:cs="Times New Roman"/>
          <w:sz w:val="24"/>
          <w:szCs w:val="24"/>
        </w:rPr>
        <w:t>гею</w:t>
      </w:r>
      <w:proofErr w:type="spellEnd"/>
      <w:r w:rsidRPr="00775FEF">
        <w:rPr>
          <w:rFonts w:ascii="Franklin Gothic Book" w:hAnsi="Franklin Gothic Book" w:cs="Times New Roman"/>
          <w:sz w:val="24"/>
          <w:szCs w:val="24"/>
        </w:rPr>
        <w:t>?</w:t>
      </w:r>
    </w:p>
    <w:p w14:paraId="6385505D"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Да, какому-то состоянию. </w:t>
      </w:r>
    </w:p>
    <w:p w14:paraId="0C68F773"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Вы что, вообще? Мы же тут говорим про гуманизм, про высокие нравственные идеалы. Все мы люди.</w:t>
      </w:r>
    </w:p>
    <w:p w14:paraId="31E9AD54" w14:textId="77777777" w:rsidR="00775FEF" w:rsidRPr="00775FEF" w:rsidRDefault="00775FEF" w:rsidP="00775FEF">
      <w:pPr>
        <w:spacing w:after="120"/>
        <w:jc w:val="both"/>
        <w:rPr>
          <w:rFonts w:ascii="Franklin Gothic Book" w:hAnsi="Franklin Gothic Book" w:cs="Times New Roman"/>
          <w:sz w:val="24"/>
          <w:szCs w:val="24"/>
        </w:rPr>
      </w:pPr>
      <w:r w:rsidRPr="00775FEF">
        <w:rPr>
          <w:rFonts w:ascii="Franklin Gothic Book" w:hAnsi="Franklin Gothic Book" w:cs="Times New Roman"/>
          <w:b/>
          <w:sz w:val="24"/>
          <w:szCs w:val="24"/>
        </w:rPr>
        <w:t>Мужчина</w:t>
      </w:r>
      <w:r w:rsidRPr="00775FEF">
        <w:rPr>
          <w:rFonts w:ascii="Franklin Gothic Book" w:hAnsi="Franklin Gothic Book" w:cs="Times New Roman"/>
          <w:sz w:val="24"/>
          <w:szCs w:val="24"/>
        </w:rPr>
        <w:t xml:space="preserve">: Я такое не отметил. </w:t>
      </w:r>
    </w:p>
    <w:p w14:paraId="6CAB2BFB" w14:textId="0E3BEC81" w:rsidR="00775FEF" w:rsidRPr="00775FEF" w:rsidRDefault="00775FEF" w:rsidP="00775FEF">
      <w:pPr>
        <w:spacing w:after="120"/>
        <w:jc w:val="both"/>
        <w:rPr>
          <w:rFonts w:ascii="Franklin Gothic Book" w:hAnsi="Franklin Gothic Book" w:cs="Times New Roman"/>
          <w:b/>
          <w:sz w:val="24"/>
          <w:szCs w:val="24"/>
        </w:rPr>
      </w:pPr>
      <w:r w:rsidRPr="00775FEF">
        <w:rPr>
          <w:rFonts w:ascii="Franklin Gothic Book" w:hAnsi="Franklin Gothic Book" w:cs="Times New Roman"/>
          <w:b/>
          <w:sz w:val="24"/>
          <w:szCs w:val="24"/>
        </w:rPr>
        <w:t xml:space="preserve">Модератор: Все, друзья мои, я вас отпускаю. Спасибо вам огромное. Вы вытерпели меня с моими </w:t>
      </w:r>
      <w:r>
        <w:rPr>
          <w:rFonts w:ascii="Franklin Gothic Book" w:hAnsi="Franklin Gothic Book" w:cs="Times New Roman"/>
          <w:b/>
          <w:sz w:val="24"/>
          <w:szCs w:val="24"/>
        </w:rPr>
        <w:t xml:space="preserve">провокациями. Этот сериал, </w:t>
      </w:r>
      <w:r w:rsidRPr="00775FEF">
        <w:rPr>
          <w:rFonts w:ascii="Franklin Gothic Book" w:hAnsi="Franklin Gothic Book" w:cs="Times New Roman"/>
          <w:b/>
          <w:sz w:val="24"/>
          <w:szCs w:val="24"/>
        </w:rPr>
        <w:t xml:space="preserve">я надеюсь, что вы с удовольствием его посмотрели. </w:t>
      </w:r>
    </w:p>
    <w:p w14:paraId="3E7C6925" w14:textId="18B892B7" w:rsidR="00433B7C" w:rsidRPr="00CB7EA4" w:rsidRDefault="00433B7C" w:rsidP="00433B7C">
      <w:pPr>
        <w:spacing w:after="120"/>
        <w:ind w:right="-285" w:firstLine="567"/>
        <w:jc w:val="both"/>
        <w:rPr>
          <w:rFonts w:ascii="Franklin Gothic Book" w:eastAsia="Arial" w:hAnsi="Franklin Gothic Book" w:cs="Arial"/>
          <w:sz w:val="24"/>
          <w:szCs w:val="24"/>
        </w:rPr>
      </w:pPr>
    </w:p>
    <w:p w14:paraId="45DA86D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p>
    <w:p w14:paraId="6B7383C6"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p>
    <w:p w14:paraId="4993406F"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p>
    <w:p w14:paraId="311BC5C1"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p>
    <w:p w14:paraId="00945B0B" w14:textId="77777777" w:rsidR="00433B7C" w:rsidRPr="00CB7EA4" w:rsidRDefault="00433B7C">
      <w:pPr>
        <w:spacing w:after="0" w:line="240" w:lineRule="auto"/>
        <w:rPr>
          <w:rFonts w:ascii="Franklin Gothic Book" w:hAnsi="Franklin Gothic Book" w:cs="Times New Roman"/>
          <w:b/>
          <w:smallCaps/>
          <w:color w:val="009999"/>
          <w:sz w:val="24"/>
          <w:szCs w:val="24"/>
        </w:rPr>
      </w:pPr>
      <w:r w:rsidRPr="00CB7EA4">
        <w:rPr>
          <w:rFonts w:ascii="Franklin Gothic Book" w:hAnsi="Franklin Gothic Book" w:cs="Times New Roman"/>
          <w:b/>
          <w:smallCaps/>
          <w:color w:val="009999"/>
          <w:sz w:val="24"/>
          <w:szCs w:val="24"/>
        </w:rPr>
        <w:br w:type="page"/>
      </w:r>
    </w:p>
    <w:p w14:paraId="117E5861" w14:textId="6AB3FB27" w:rsidR="00433B7C" w:rsidRPr="006E73D9" w:rsidRDefault="00433B7C" w:rsidP="006E73D9">
      <w:pPr>
        <w:pStyle w:val="1"/>
        <w:jc w:val="center"/>
        <w:rPr>
          <w:rFonts w:ascii="Franklin Gothic Book" w:hAnsi="Franklin Gothic Book"/>
          <w:b/>
          <w:color w:val="009999"/>
          <w:sz w:val="28"/>
          <w:szCs w:val="28"/>
        </w:rPr>
      </w:pPr>
      <w:bookmarkStart w:id="3" w:name="_Toc196898126"/>
      <w:r w:rsidRPr="006E73D9">
        <w:rPr>
          <w:rFonts w:ascii="Franklin Gothic Book" w:hAnsi="Franklin Gothic Book"/>
          <w:b/>
          <w:color w:val="009999"/>
          <w:sz w:val="28"/>
          <w:szCs w:val="28"/>
        </w:rPr>
        <w:t>Расшифровка 3</w:t>
      </w:r>
      <w:bookmarkEnd w:id="3"/>
    </w:p>
    <w:p w14:paraId="1B834AC8" w14:textId="759AE622" w:rsidR="00433B7C" w:rsidRPr="00CB7EA4" w:rsidRDefault="00433B7C" w:rsidP="00433B7C">
      <w:pPr>
        <w:spacing w:after="120"/>
        <w:ind w:right="-285"/>
        <w:jc w:val="both"/>
        <w:rPr>
          <w:rFonts w:ascii="Franklin Gothic Book" w:hAnsi="Franklin Gothic Book" w:cs="Arial"/>
          <w:sz w:val="24"/>
          <w:szCs w:val="24"/>
        </w:rPr>
      </w:pPr>
      <w:r w:rsidRPr="00CB7EA4">
        <w:rPr>
          <w:rFonts w:ascii="Franklin Gothic Book" w:hAnsi="Franklin Gothic Book" w:cs="Arial"/>
          <w:sz w:val="24"/>
          <w:szCs w:val="24"/>
          <w:u w:val="single"/>
        </w:rPr>
        <w:t>Город:</w:t>
      </w:r>
      <w:r w:rsidR="00775FEF">
        <w:rPr>
          <w:rFonts w:ascii="Franklin Gothic Book" w:hAnsi="Franklin Gothic Book" w:cs="Arial"/>
          <w:sz w:val="24"/>
          <w:szCs w:val="24"/>
        </w:rPr>
        <w:t xml:space="preserve"> Екатеринбург</w:t>
      </w:r>
      <w:r w:rsidRPr="00CB7EA4">
        <w:rPr>
          <w:rFonts w:ascii="Franklin Gothic Book" w:hAnsi="Franklin Gothic Book" w:cs="Arial"/>
          <w:sz w:val="24"/>
          <w:szCs w:val="24"/>
        </w:rPr>
        <w:t>.</w:t>
      </w:r>
    </w:p>
    <w:p w14:paraId="10B9D305" w14:textId="5F51308D" w:rsidR="00433B7C" w:rsidRPr="00CB7EA4" w:rsidRDefault="00433B7C" w:rsidP="00433B7C">
      <w:pPr>
        <w:spacing w:after="120"/>
        <w:jc w:val="both"/>
        <w:rPr>
          <w:rFonts w:ascii="Franklin Gothic Book" w:hAnsi="Franklin Gothic Book" w:cs="Arial"/>
          <w:sz w:val="24"/>
          <w:szCs w:val="24"/>
        </w:rPr>
      </w:pPr>
      <w:r w:rsidRPr="00CB7EA4">
        <w:rPr>
          <w:rFonts w:ascii="Franklin Gothic Book" w:hAnsi="Franklin Gothic Book" w:cs="Arial"/>
          <w:sz w:val="24"/>
          <w:szCs w:val="24"/>
          <w:u w:val="single"/>
        </w:rPr>
        <w:t>ЦА:</w:t>
      </w:r>
      <w:r w:rsidRPr="00CB7EA4">
        <w:rPr>
          <w:rFonts w:ascii="Franklin Gothic Book" w:hAnsi="Franklin Gothic Book" w:cs="Arial"/>
          <w:sz w:val="24"/>
          <w:szCs w:val="24"/>
        </w:rPr>
        <w:t xml:space="preserve"> </w:t>
      </w:r>
      <w:r w:rsidR="00BA521C">
        <w:rPr>
          <w:rFonts w:ascii="Franklin Gothic Book" w:hAnsi="Franklin Gothic Book" w:cs="Arial"/>
          <w:sz w:val="24"/>
          <w:szCs w:val="24"/>
        </w:rPr>
        <w:t>«Дружественные».</w:t>
      </w:r>
    </w:p>
    <w:p w14:paraId="43E13185" w14:textId="77777777" w:rsidR="00433B7C" w:rsidRPr="00CB7EA4" w:rsidRDefault="00433B7C" w:rsidP="00433B7C">
      <w:pPr>
        <w:shd w:val="clear" w:color="auto" w:fill="FFFFFF"/>
        <w:tabs>
          <w:tab w:val="left" w:pos="0"/>
        </w:tabs>
        <w:jc w:val="center"/>
        <w:rPr>
          <w:rFonts w:ascii="Franklin Gothic Book" w:hAnsi="Franklin Gothic Book" w:cs="Arial"/>
          <w:b/>
          <w:sz w:val="24"/>
          <w:szCs w:val="24"/>
        </w:rPr>
      </w:pPr>
    </w:p>
    <w:p w14:paraId="313598D4" w14:textId="6162304D" w:rsidR="00433B7C" w:rsidRPr="00775FEF" w:rsidRDefault="00433B7C" w:rsidP="00775FEF">
      <w:pPr>
        <w:spacing w:after="120"/>
        <w:jc w:val="both"/>
        <w:rPr>
          <w:rFonts w:ascii="Franklin Gothic Book" w:hAnsi="Franklin Gothic Book"/>
          <w:b/>
          <w:sz w:val="24"/>
          <w:szCs w:val="24"/>
        </w:rPr>
      </w:pPr>
      <w:r w:rsidRPr="00CB7EA4">
        <w:rPr>
          <w:rFonts w:ascii="Franklin Gothic Book" w:hAnsi="Franklin Gothic Book"/>
          <w:b/>
          <w:sz w:val="24"/>
          <w:szCs w:val="24"/>
        </w:rPr>
        <w:t>Модератор</w:t>
      </w:r>
      <w:r w:rsidRPr="00775FEF">
        <w:rPr>
          <w:rFonts w:ascii="Franklin Gothic Book" w:hAnsi="Franklin Gothic Book"/>
          <w:b/>
          <w:sz w:val="24"/>
          <w:szCs w:val="24"/>
        </w:rPr>
        <w:t xml:space="preserve">: </w:t>
      </w:r>
      <w:r w:rsidR="00D62FF7">
        <w:rPr>
          <w:rFonts w:ascii="Franklin Gothic Book" w:hAnsi="Franklin Gothic Book"/>
          <w:b/>
          <w:sz w:val="24"/>
          <w:szCs w:val="24"/>
        </w:rPr>
        <w:t>Д</w:t>
      </w:r>
      <w:r w:rsidR="00775FEF" w:rsidRPr="00775FEF">
        <w:rPr>
          <w:rFonts w:ascii="Franklin Gothic Book" w:hAnsi="Franklin Gothic Book"/>
          <w:b/>
          <w:sz w:val="24"/>
          <w:szCs w:val="24"/>
        </w:rPr>
        <w:t>ля начала прошу описать попытаться ваши впечатления от просмотренного сериала. Очень кратко, пока кратко. Одно-два слова. Вот впечатления. И почему? Алексей</w:t>
      </w:r>
      <w:r w:rsidR="00775FEF">
        <w:rPr>
          <w:rFonts w:ascii="Franklin Gothic Book" w:hAnsi="Franklin Gothic Book"/>
          <w:b/>
          <w:sz w:val="24"/>
          <w:szCs w:val="24"/>
        </w:rPr>
        <w:t>.</w:t>
      </w:r>
    </w:p>
    <w:p w14:paraId="4714F91A"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У меня такое мнение, что это какая-то хрень заказная.</w:t>
      </w:r>
    </w:p>
    <w:p w14:paraId="0AA5272D"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Заказная хрень. Почему такое впечатление сложилось? По каким признакам?</w:t>
      </w:r>
    </w:p>
    <w:p w14:paraId="7CDC9CD2"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В этой истории нет какого-то такого развёрнутого.</w:t>
      </w:r>
    </w:p>
    <w:p w14:paraId="36791C5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Смысла.</w:t>
      </w:r>
    </w:p>
    <w:p w14:paraId="5F4075B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Не о чем тут снимать в этой истории. А вот много всякой морали, нравоучений вкладывается в это. Какого-то такого сюжета нет, а много политики ещё вписано.</w:t>
      </w:r>
    </w:p>
    <w:p w14:paraId="46EFE376"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Понятно. Спасибо. Ольга, у вас какое мнение?</w:t>
      </w:r>
    </w:p>
    <w:p w14:paraId="7BF60FB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Ольга:</w:t>
      </w:r>
      <w:r w:rsidRPr="00775FEF">
        <w:rPr>
          <w:rFonts w:ascii="Franklin Gothic Book" w:eastAsia="Calibri" w:hAnsi="Franklin Gothic Book" w:cs="Times New Roman"/>
          <w:color w:val="000000"/>
          <w:sz w:val="24"/>
          <w:szCs w:val="24"/>
          <w:lang w:eastAsia="en-US"/>
        </w:rPr>
        <w:t xml:space="preserve"> Очень грустное мнение, потому что я начала его смотреть, с первой же серии же я поняла, что мне абсолютно это не интересно.</w:t>
      </w:r>
    </w:p>
    <w:p w14:paraId="29C6B8C0"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Но придётся!</w:t>
      </w:r>
    </w:p>
    <w:p w14:paraId="47AA779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Ольга:</w:t>
      </w:r>
      <w:r w:rsidRPr="00775FEF">
        <w:rPr>
          <w:rFonts w:ascii="Franklin Gothic Book" w:eastAsia="Calibri" w:hAnsi="Franklin Gothic Book" w:cs="Times New Roman"/>
          <w:color w:val="000000"/>
          <w:sz w:val="24"/>
          <w:szCs w:val="24"/>
          <w:lang w:eastAsia="en-US"/>
        </w:rPr>
        <w:t xml:space="preserve"> Смотреть придётся, да. Куча всего. В один клубок всё связали, всё скидали. И, да, я тоже согласна – заказное нечто.</w:t>
      </w:r>
    </w:p>
    <w:p w14:paraId="71BAAD86"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Любовь.</w:t>
      </w:r>
    </w:p>
    <w:p w14:paraId="219FED6F"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Любовь:</w:t>
      </w:r>
      <w:r w:rsidRPr="00775FEF">
        <w:rPr>
          <w:rFonts w:ascii="Franklin Gothic Book" w:eastAsia="Calibri" w:hAnsi="Franklin Gothic Book" w:cs="Times New Roman"/>
          <w:color w:val="000000"/>
          <w:sz w:val="24"/>
          <w:szCs w:val="24"/>
          <w:lang w:eastAsia="en-US"/>
        </w:rPr>
        <w:t xml:space="preserve"> А мне было интересно. Мне кажется, что достаточно правдоподобно. Я с удовольствием посмотрела, сделала для себя выводы.</w:t>
      </w:r>
    </w:p>
    <w:p w14:paraId="0F6489A1"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Ксения.</w:t>
      </w:r>
    </w:p>
    <w:p w14:paraId="1F0091D9"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Ксения:</w:t>
      </w:r>
      <w:r w:rsidRPr="00775FEF">
        <w:rPr>
          <w:rFonts w:ascii="Franklin Gothic Book" w:eastAsia="Calibri" w:hAnsi="Franklin Gothic Book" w:cs="Times New Roman"/>
          <w:color w:val="000000"/>
          <w:sz w:val="24"/>
          <w:szCs w:val="24"/>
          <w:lang w:eastAsia="en-US"/>
        </w:rPr>
        <w:t xml:space="preserve"> Интересно, не все сюжеты для меня до конца не развёрнуты.</w:t>
      </w:r>
    </w:p>
    <w:p w14:paraId="73E7F9AF"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То есть как оборванные линии?</w:t>
      </w:r>
    </w:p>
    <w:p w14:paraId="2562B632"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Ксения:</w:t>
      </w:r>
      <w:r w:rsidRPr="00775FEF">
        <w:rPr>
          <w:rFonts w:ascii="Franklin Gothic Book" w:eastAsia="Calibri" w:hAnsi="Franklin Gothic Book" w:cs="Times New Roman"/>
          <w:color w:val="000000"/>
          <w:sz w:val="24"/>
          <w:szCs w:val="24"/>
          <w:lang w:eastAsia="en-US"/>
        </w:rPr>
        <w:t xml:space="preserve"> Да.</w:t>
      </w:r>
    </w:p>
    <w:p w14:paraId="56F46D4F"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Не раскрытые. Спасибо. Мария.</w:t>
      </w:r>
    </w:p>
    <w:p w14:paraId="7A126509"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Мне не интересно было.</w:t>
      </w:r>
    </w:p>
    <w:p w14:paraId="2EBAF558"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Не интересно?</w:t>
      </w:r>
    </w:p>
    <w:p w14:paraId="5562FA2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Тоже вот эти вот прыжки.</w:t>
      </w:r>
    </w:p>
    <w:p w14:paraId="51245595"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То есть сюжет какой-то неувлекательный?</w:t>
      </w:r>
    </w:p>
    <w:p w14:paraId="79F408A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Нет сюжета.</w:t>
      </w:r>
    </w:p>
    <w:p w14:paraId="21FD9CA2"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А, нет сюжета. Спасибо. Ирина.</w:t>
      </w:r>
    </w:p>
    <w:p w14:paraId="196EA6E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Ирина:</w:t>
      </w:r>
      <w:r w:rsidRPr="00775FEF">
        <w:rPr>
          <w:rFonts w:ascii="Franklin Gothic Book" w:eastAsia="Calibri" w:hAnsi="Franklin Gothic Book" w:cs="Times New Roman"/>
          <w:color w:val="000000"/>
          <w:sz w:val="24"/>
          <w:szCs w:val="24"/>
          <w:lang w:eastAsia="en-US"/>
        </w:rPr>
        <w:t xml:space="preserve"> А мне понравилось. Мне понравилось переплетение судеб в сюжете.</w:t>
      </w:r>
    </w:p>
    <w:p w14:paraId="4506B527"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Сергей.</w:t>
      </w:r>
    </w:p>
    <w:p w14:paraId="2D6077F4"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Я в смятении. Я думаю, что идея, в принципе, неплохая, а исполнение так себе.</w:t>
      </w:r>
    </w:p>
    <w:p w14:paraId="68E69CDC"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Понятно. Но вот поговорим позже, значит, что именно не так. Евгений.</w:t>
      </w:r>
    </w:p>
    <w:p w14:paraId="721CA03A"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Не понравилось вообще.</w:t>
      </w:r>
    </w:p>
    <w:p w14:paraId="4F3BB805"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Не понравилось?</w:t>
      </w:r>
    </w:p>
    <w:p w14:paraId="410F87D6"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Сюжет, не знаю как. Словом, мусор. Вообще всё переплетено. Под конец мне вообще показалось, что чуть ли не на коленке писали сценарий лишь бы ускорить-ускорить, отснять, доснять и отправить.</w:t>
      </w:r>
    </w:p>
    <w:p w14:paraId="0BDAE56D"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И чтобы вы успели посмотреть.</w:t>
      </w:r>
    </w:p>
    <w:p w14:paraId="67A0416A"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Видимо, да.</w:t>
      </w:r>
    </w:p>
    <w:p w14:paraId="09FA6FE7"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Ясно. Спасибо. Антон.</w:t>
      </w:r>
    </w:p>
    <w:p w14:paraId="67A3B61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Для меня была шикарная завязка, то есть я пытался понять, что происходит, вообще о чём этот фильм, кто эти люди и что за актёры. То есть было понятно, что они играют американцев, но по некоторым губам видно, что актёры не русскоязычные. Как бы картинка с осознанием не сходилась немножко. Завязка была шикарная, то есть много приёмов интересных использовалось. Но потом к середине фильма, сериала вообще прямо в какой-то транс. Мозг ничего не понимает. Ближе к концу что-то более стало понятно. Понятно, банальные вещи там были. Я так понял, фильм по автобиографии снят.</w:t>
      </w:r>
    </w:p>
    <w:p w14:paraId="0E8CE9D8"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Сейчас это всё обсудим.</w:t>
      </w:r>
    </w:p>
    <w:p w14:paraId="4EF3CF5F"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Я поинтересовался просто.</w:t>
      </w:r>
    </w:p>
    <w:p w14:paraId="7A67496C"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Ясно. То есть пытались понять?</w:t>
      </w:r>
    </w:p>
    <w:p w14:paraId="6778B33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Да, немножко прояснилось. Но банальных вещей много к концу, но это ещё обсудим.</w:t>
      </w:r>
    </w:p>
    <w:p w14:paraId="1C810082"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Хорошо. Спасибо. Высказались, но вот чтобы как бы резюмировать. То есть вот какие-то чувства, эмоции возникали у вас, когда вы смотрели? Вот чувства, эмоции? То есть вы как бы больше поделились с точки зрения нравится, не нравится. А вот чувства, эмоции какие-то были? Алексей, чисто эмоции.</w:t>
      </w:r>
    </w:p>
    <w:p w14:paraId="1BFD2A6F"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Такое типа «фу», отвращение, зачем вот эту вот всю грязь показывать. Вот этих вот двух. </w:t>
      </w:r>
      <w:r w:rsidRPr="00775FEF">
        <w:rPr>
          <w:rFonts w:ascii="Franklin Gothic Book" w:eastAsia="Calibri" w:hAnsi="Franklin Gothic Book" w:cs="Times New Roman"/>
          <w:i/>
          <w:iCs/>
          <w:color w:val="000000"/>
          <w:sz w:val="24"/>
          <w:szCs w:val="24"/>
          <w:lang w:eastAsia="en-US"/>
        </w:rPr>
        <w:t>(смеётся)</w:t>
      </w:r>
    </w:p>
    <w:p w14:paraId="5A51A86F"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Понятно. Ольга, какие у вас эмоции?</w:t>
      </w:r>
    </w:p>
    <w:p w14:paraId="09B7887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Ольга:</w:t>
      </w:r>
      <w:r w:rsidRPr="00775FEF">
        <w:rPr>
          <w:rFonts w:ascii="Franklin Gothic Book" w:eastAsia="Calibri" w:hAnsi="Franklin Gothic Book" w:cs="Times New Roman"/>
          <w:color w:val="000000"/>
          <w:sz w:val="24"/>
          <w:szCs w:val="24"/>
          <w:lang w:eastAsia="en-US"/>
        </w:rPr>
        <w:t xml:space="preserve"> Меня </w:t>
      </w:r>
      <w:proofErr w:type="spellStart"/>
      <w:r w:rsidRPr="00775FEF">
        <w:rPr>
          <w:rFonts w:ascii="Franklin Gothic Book" w:eastAsia="Calibri" w:hAnsi="Franklin Gothic Book" w:cs="Times New Roman"/>
          <w:color w:val="000000"/>
          <w:sz w:val="24"/>
          <w:szCs w:val="24"/>
          <w:lang w:eastAsia="en-US"/>
        </w:rPr>
        <w:t>выбесило</w:t>
      </w:r>
      <w:proofErr w:type="spellEnd"/>
      <w:r w:rsidRPr="00775FEF">
        <w:rPr>
          <w:rFonts w:ascii="Franklin Gothic Book" w:eastAsia="Calibri" w:hAnsi="Franklin Gothic Book" w:cs="Times New Roman"/>
          <w:color w:val="000000"/>
          <w:sz w:val="24"/>
          <w:szCs w:val="24"/>
          <w:lang w:eastAsia="en-US"/>
        </w:rPr>
        <w:t xml:space="preserve">. То есть куча всего, и вот каждый момент что-то для меня </w:t>
      </w:r>
      <w:proofErr w:type="spellStart"/>
      <w:r w:rsidRPr="00775FEF">
        <w:rPr>
          <w:rFonts w:ascii="Franklin Gothic Book" w:eastAsia="Calibri" w:hAnsi="Franklin Gothic Book" w:cs="Times New Roman"/>
          <w:color w:val="000000"/>
          <w:sz w:val="24"/>
          <w:szCs w:val="24"/>
          <w:lang w:eastAsia="en-US"/>
        </w:rPr>
        <w:t>бесячий</w:t>
      </w:r>
      <w:proofErr w:type="spellEnd"/>
      <w:r w:rsidRPr="00775FEF">
        <w:rPr>
          <w:rFonts w:ascii="Franklin Gothic Book" w:eastAsia="Calibri" w:hAnsi="Franklin Gothic Book" w:cs="Times New Roman"/>
          <w:color w:val="000000"/>
          <w:sz w:val="24"/>
          <w:szCs w:val="24"/>
          <w:lang w:eastAsia="en-US"/>
        </w:rPr>
        <w:t>.</w:t>
      </w:r>
    </w:p>
    <w:p w14:paraId="60F9E98E"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Раздражение. Так, Любовь, эмоции.</w:t>
      </w:r>
    </w:p>
    <w:p w14:paraId="6E81E79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Любовь:</w:t>
      </w:r>
      <w:r w:rsidRPr="00775FEF">
        <w:rPr>
          <w:rFonts w:ascii="Franklin Gothic Book" w:eastAsia="Calibri" w:hAnsi="Franklin Gothic Book" w:cs="Times New Roman"/>
          <w:color w:val="000000"/>
          <w:sz w:val="24"/>
          <w:szCs w:val="24"/>
          <w:lang w:eastAsia="en-US"/>
        </w:rPr>
        <w:t xml:space="preserve"> У меня прямо какой-то такой стресс от сериала.</w:t>
      </w:r>
    </w:p>
    <w:p w14:paraId="089F7BFB"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Стресс?</w:t>
      </w:r>
    </w:p>
    <w:p w14:paraId="69640F18"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Любовь:</w:t>
      </w:r>
      <w:r w:rsidRPr="00775FEF">
        <w:rPr>
          <w:rFonts w:ascii="Franklin Gothic Book" w:eastAsia="Calibri" w:hAnsi="Franklin Gothic Book" w:cs="Times New Roman"/>
          <w:color w:val="000000"/>
          <w:sz w:val="24"/>
          <w:szCs w:val="24"/>
          <w:lang w:eastAsia="en-US"/>
        </w:rPr>
        <w:t xml:space="preserve"> Стресс. Страшно было.</w:t>
      </w:r>
    </w:p>
    <w:p w14:paraId="3EA3ED6D"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Страх. Ксения.</w:t>
      </w:r>
    </w:p>
    <w:p w14:paraId="31D8430B"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Ксения:</w:t>
      </w:r>
      <w:r w:rsidRPr="00775FEF">
        <w:rPr>
          <w:rFonts w:ascii="Franklin Gothic Book" w:eastAsia="Calibri" w:hAnsi="Franklin Gothic Book" w:cs="Times New Roman"/>
          <w:color w:val="000000"/>
          <w:sz w:val="24"/>
          <w:szCs w:val="24"/>
          <w:lang w:eastAsia="en-US"/>
        </w:rPr>
        <w:t xml:space="preserve"> У меня тоже что-то ближе к страху.</w:t>
      </w:r>
    </w:p>
    <w:p w14:paraId="5090CBAC"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То есть тревожность какую-то вызвало?</w:t>
      </w:r>
    </w:p>
    <w:p w14:paraId="5DE254AF"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Ксения:</w:t>
      </w:r>
      <w:r w:rsidRPr="00775FEF">
        <w:rPr>
          <w:rFonts w:ascii="Franklin Gothic Book" w:eastAsia="Calibri" w:hAnsi="Franklin Gothic Book" w:cs="Times New Roman"/>
          <w:color w:val="000000"/>
          <w:sz w:val="24"/>
          <w:szCs w:val="24"/>
          <w:lang w:eastAsia="en-US"/>
        </w:rPr>
        <w:t xml:space="preserve"> Да.</w:t>
      </w:r>
    </w:p>
    <w:p w14:paraId="4ED79730"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Мария.</w:t>
      </w:r>
    </w:p>
    <w:p w14:paraId="3FCFEF9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У меня в разных моментах – разные эмоции.</w:t>
      </w:r>
    </w:p>
    <w:p w14:paraId="2726736E"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Но преобладали какие? Или, может, в каких моментах такая, а каких такая, чтобы было понятно?</w:t>
      </w:r>
    </w:p>
    <w:p w14:paraId="0927101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Положительные.</w:t>
      </w:r>
    </w:p>
    <w:p w14:paraId="3AA00C21"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Положительные. Но какие положительные?</w:t>
      </w:r>
    </w:p>
    <w:p w14:paraId="28FE316B"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Главная героиня.</w:t>
      </w:r>
    </w:p>
    <w:p w14:paraId="3ABAB122"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А, то есть симпатия какая-то?</w:t>
      </w:r>
    </w:p>
    <w:p w14:paraId="272A485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Да.</w:t>
      </w:r>
    </w:p>
    <w:p w14:paraId="1C25BCB3"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Ирина, какие эмоции?</w:t>
      </w:r>
    </w:p>
    <w:p w14:paraId="6EC4CE0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Ирина:</w:t>
      </w:r>
      <w:r w:rsidRPr="00775FEF">
        <w:rPr>
          <w:rFonts w:ascii="Franklin Gothic Book" w:eastAsia="Calibri" w:hAnsi="Franklin Gothic Book" w:cs="Times New Roman"/>
          <w:color w:val="000000"/>
          <w:sz w:val="24"/>
          <w:szCs w:val="24"/>
          <w:lang w:eastAsia="en-US"/>
        </w:rPr>
        <w:t xml:space="preserve"> У меня положительные. Интерес.</w:t>
      </w:r>
    </w:p>
    <w:p w14:paraId="0F1FF84C"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Интерес. Сергей.</w:t>
      </w:r>
    </w:p>
    <w:p w14:paraId="58853FD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У меня была больше грусть.</w:t>
      </w:r>
    </w:p>
    <w:p w14:paraId="0AF013B3"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Почему грусть?</w:t>
      </w:r>
    </w:p>
    <w:p w14:paraId="37306AA8"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Блин, я даже не знаю. Столько всего, и как-то я не знаю. Мне не хватило, короче.</w:t>
      </w:r>
    </w:p>
    <w:p w14:paraId="57788473"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А, ещё, значит, надо восемь серий снять?</w:t>
      </w:r>
    </w:p>
    <w:p w14:paraId="457E0C5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Не то, что восемь серий. Там вообще можно было в одну серию это всё сделать, но как-то всё по-другому.</w:t>
      </w:r>
    </w:p>
    <w:p w14:paraId="0FAB3F6B"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Ясно. Евгений.</w:t>
      </w:r>
    </w:p>
    <w:p w14:paraId="37ACA3F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Не знаю. В душе оставляет какой-то такой неприятный осадок, раздражение просто.</w:t>
      </w:r>
    </w:p>
    <w:p w14:paraId="751C22FC"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Раздражение. Антон.</w:t>
      </w:r>
    </w:p>
    <w:p w14:paraId="537703F9"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Вначале было отвращение. Местами такие </w:t>
      </w:r>
      <w:proofErr w:type="spellStart"/>
      <w:r w:rsidRPr="00775FEF">
        <w:rPr>
          <w:rFonts w:ascii="Franklin Gothic Book" w:eastAsia="Calibri" w:hAnsi="Franklin Gothic Book" w:cs="Times New Roman"/>
          <w:color w:val="000000"/>
          <w:sz w:val="24"/>
          <w:szCs w:val="24"/>
          <w:lang w:eastAsia="en-US"/>
        </w:rPr>
        <w:t>нарезочки</w:t>
      </w:r>
      <w:proofErr w:type="spellEnd"/>
      <w:r w:rsidRPr="00775FEF">
        <w:rPr>
          <w:rFonts w:ascii="Franklin Gothic Book" w:eastAsia="Calibri" w:hAnsi="Franklin Gothic Book" w:cs="Times New Roman"/>
          <w:color w:val="000000"/>
          <w:sz w:val="24"/>
          <w:szCs w:val="24"/>
          <w:lang w:eastAsia="en-US"/>
        </w:rPr>
        <w:t xml:space="preserve"> были отвратительные. Местами было сочувствие героям. Местами не понимал просто. Какие-то </w:t>
      </w:r>
      <w:proofErr w:type="spellStart"/>
      <w:r w:rsidRPr="00775FEF">
        <w:rPr>
          <w:rFonts w:ascii="Franklin Gothic Book" w:eastAsia="Calibri" w:hAnsi="Franklin Gothic Book" w:cs="Times New Roman"/>
          <w:color w:val="000000"/>
          <w:sz w:val="24"/>
          <w:szCs w:val="24"/>
          <w:lang w:eastAsia="en-US"/>
        </w:rPr>
        <w:t>непонятки</w:t>
      </w:r>
      <w:proofErr w:type="spellEnd"/>
      <w:r w:rsidRPr="00775FEF">
        <w:rPr>
          <w:rFonts w:ascii="Franklin Gothic Book" w:eastAsia="Calibri" w:hAnsi="Franklin Gothic Book" w:cs="Times New Roman"/>
          <w:color w:val="000000"/>
          <w:sz w:val="24"/>
          <w:szCs w:val="24"/>
          <w:lang w:eastAsia="en-US"/>
        </w:rPr>
        <w:t>, недоумение какие-то было.</w:t>
      </w:r>
    </w:p>
    <w:p w14:paraId="17E04CFD"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Смешанные чувства вызвало. Хорошо. Вы уже, в принципе, высказались, вот кому понравился, кому не понравился. Вот давайте на всякий случай ещё проголосуем. Понятно, вы высказались. Но мне просто чтобы понимать. И ещё как бы резюмируем, что понравилось, а что не понравилось. Кому сериал скорее понравился, поднимите руки. Раз, два, три, четыре. Соответственно, кому скорее не понравился? Раз, два, три, четыре, пять. Понятно. Хорошо. Значит, вот понравилось что? Вот те, кто поднял руки, что понравилось? Вот что именно понравилось? Что понравилось?</w:t>
      </w:r>
    </w:p>
    <w:p w14:paraId="12F63E1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Мне понравилась идеология фильма. Я понимаю, для чего он снят, чтобы поднять традиции, чтобы были нравственные ценности.</w:t>
      </w:r>
    </w:p>
    <w:p w14:paraId="0BB9747E"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То есть посыл фильма вам был близок?</w:t>
      </w:r>
    </w:p>
    <w:p w14:paraId="64B6C1B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Да.</w:t>
      </w:r>
    </w:p>
    <w:p w14:paraId="52326F4F"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Хорошо. Кому вот ещё понравилось? Вот что?</w:t>
      </w:r>
    </w:p>
    <w:p w14:paraId="73E4FDC4"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Мне понравилось про любовь. Там показывают женщину, которая искренне относится даже к миллиардеру из Америки. И ей не нужны его деньги. И когда она услышала разговор, что родина в опасности, она сразу же начала действовать, не испугалась, не сделала вид, что это какие-то пьяные разговоры, что ей показалось.</w:t>
      </w:r>
    </w:p>
    <w:p w14:paraId="32E840C4"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Так, кто ещё руки поднимал?</w:t>
      </w:r>
    </w:p>
    <w:p w14:paraId="13095CB9"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Я.</w:t>
      </w:r>
    </w:p>
    <w:p w14:paraId="6936DD8D"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Кому ещё понравилось? Сергей.</w:t>
      </w:r>
    </w:p>
    <w:p w14:paraId="78DE5AD6"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Мне понравилось то, что была использована такая. То, что была не одна линия сюжета, а было несколько линий. Но, правда, что мне не понравилось? То, что практически много линий, короче, были не доведены до конца. А так, как вообще этот приём, мне интересно.</w:t>
      </w:r>
    </w:p>
    <w:p w14:paraId="054FC42C"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Хорошо. Ещё что понравилось? Кому ещё что понравилось? Может быть, тем, кому не понравилось, тоже что-то понравилось? Было такое?</w:t>
      </w:r>
    </w:p>
    <w:p w14:paraId="60258C59"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 xml:space="preserve">Женщина: </w:t>
      </w:r>
      <w:r w:rsidRPr="00775FEF">
        <w:rPr>
          <w:rFonts w:ascii="Franklin Gothic Book" w:eastAsia="Calibri" w:hAnsi="Franklin Gothic Book" w:cs="Times New Roman"/>
          <w:color w:val="000000"/>
          <w:sz w:val="24"/>
          <w:szCs w:val="24"/>
          <w:lang w:eastAsia="en-US"/>
        </w:rPr>
        <w:t>Было. Главная героиня.</w:t>
      </w:r>
    </w:p>
    <w:p w14:paraId="1B860D4C"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Главная героиня. То есть чем она понравилась? Что понравилось? Её история?</w:t>
      </w:r>
    </w:p>
    <w:p w14:paraId="00B8E3B8"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Помогает людям.</w:t>
      </w:r>
    </w:p>
    <w:p w14:paraId="5004CBC8"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То есть её поступки понравились? Она сама, её образ понравился? Понятно. Ещё какие-то есть комментарии? Что понравилось?</w:t>
      </w:r>
    </w:p>
    <w:p w14:paraId="630A8B8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А к технической стороне можно?</w:t>
      </w:r>
    </w:p>
    <w:p w14:paraId="26969C9F"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Да, можно.</w:t>
      </w:r>
    </w:p>
    <w:p w14:paraId="7B03418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Считаю, что шикарно съёмка произведена. То есть претензий абсолютно нет к качеству </w:t>
      </w:r>
      <w:proofErr w:type="spellStart"/>
      <w:r w:rsidRPr="00775FEF">
        <w:rPr>
          <w:rFonts w:ascii="Franklin Gothic Book" w:eastAsia="Calibri" w:hAnsi="Franklin Gothic Book" w:cs="Times New Roman"/>
          <w:color w:val="000000"/>
          <w:sz w:val="24"/>
          <w:szCs w:val="24"/>
          <w:lang w:eastAsia="en-US"/>
        </w:rPr>
        <w:t>видеооператорства</w:t>
      </w:r>
      <w:proofErr w:type="spellEnd"/>
      <w:r w:rsidRPr="00775FEF">
        <w:rPr>
          <w:rFonts w:ascii="Franklin Gothic Book" w:eastAsia="Calibri" w:hAnsi="Franklin Gothic Book" w:cs="Times New Roman"/>
          <w:color w:val="000000"/>
          <w:sz w:val="24"/>
          <w:szCs w:val="24"/>
          <w:lang w:eastAsia="en-US"/>
        </w:rPr>
        <w:t xml:space="preserve"> и освещения. И по музыке вопросов нет, то есть музыка не раздражала. Я её практически не слышал. Мне задают в анкетировании вопрос: «Как вам музыка?» Я понимаю, что я её не слышал, то есть она там была. Я начал прислушиваться к музыке. Там музыка есть.</w:t>
      </w:r>
    </w:p>
    <w:p w14:paraId="46F68421"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То есть ненавязчивая?</w:t>
      </w:r>
    </w:p>
    <w:p w14:paraId="7A37D1F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То есть музыка была в тему везде и как-то попадала в сюжеты. Как-то гармонично было.</w:t>
      </w:r>
    </w:p>
    <w:p w14:paraId="4A7E9A64"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 xml:space="preserve">Модератор: Хорошо. Спасибо. Ещё что-то есть, что понравилось? </w:t>
      </w:r>
      <w:r w:rsidRPr="00775FEF">
        <w:rPr>
          <w:rFonts w:ascii="Franklin Gothic Book" w:eastAsia="Calibri" w:hAnsi="Franklin Gothic Book" w:cs="Times New Roman"/>
          <w:b/>
          <w:i/>
          <w:iCs/>
          <w:color w:val="000000"/>
          <w:sz w:val="24"/>
          <w:szCs w:val="24"/>
          <w:lang w:eastAsia="en-US"/>
        </w:rPr>
        <w:t xml:space="preserve">(участники не отвечают) </w:t>
      </w:r>
      <w:r w:rsidRPr="00775FEF">
        <w:rPr>
          <w:rFonts w:ascii="Franklin Gothic Book" w:eastAsia="Calibri" w:hAnsi="Franklin Gothic Book" w:cs="Times New Roman"/>
          <w:b/>
          <w:color w:val="000000"/>
          <w:sz w:val="24"/>
          <w:szCs w:val="24"/>
          <w:lang w:eastAsia="en-US"/>
        </w:rPr>
        <w:t>Хорошо. Тогда, что не понравилось? Не понравилось.</w:t>
      </w:r>
    </w:p>
    <w:p w14:paraId="75F5C7D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Я скажу, во-первых, это затянутость сюжета. Очень долго, нудно. Во-вторых, вот это вот навязывание – чёрно-белое, это хорошо, это плохо. Нет каких-то там многогранностей. Нет того, что личность изменяется с течением. Сразу же показали, эти хорошие, а эти плохие и так далее. И плюс ещё постоянно какие-то. Они в сюжет не вписываются, когда кто-то кому-то объясняет: «Вот у нас так». Зачем вот лишнее? «Вот это хорошо», какие-то. Как сказать? Ненужные вот эти вот слова о том, чтобы донести зрителю вот это вот мораль какую-то.</w:t>
      </w:r>
    </w:p>
    <w:p w14:paraId="71016BCF"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Ольга, что вам не понравилось?</w:t>
      </w:r>
    </w:p>
    <w:p w14:paraId="5E91CE39"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Ольга:</w:t>
      </w:r>
      <w:r w:rsidRPr="00775FEF">
        <w:rPr>
          <w:rFonts w:ascii="Franklin Gothic Book" w:eastAsia="Calibri" w:hAnsi="Franklin Gothic Book" w:cs="Times New Roman"/>
          <w:color w:val="000000"/>
          <w:sz w:val="24"/>
          <w:szCs w:val="24"/>
          <w:lang w:eastAsia="en-US"/>
        </w:rPr>
        <w:t xml:space="preserve"> Незавершённость многих сюжетных линий, то есть у меня остались вопросы. И я не понимаю, смысл тогда было, это всё туда впихивать, чтобы мы ещё больше запутались. Для чего?</w:t>
      </w:r>
    </w:p>
    <w:p w14:paraId="1AA13B73"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Ещё что кому не понравилось? Евгений.</w:t>
      </w:r>
    </w:p>
    <w:p w14:paraId="36725CFB"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То, что должна была быть какая-то мощная развязка. Несколько моментов было в сериале, что вот-вот вроде что-то такое мощное должно произойти. А сюжет вообще в какую-то другую сторону куда-то уходит. Просто из-за этого интерес как-то теряется.</w:t>
      </w:r>
    </w:p>
    <w:p w14:paraId="5C65D77B"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Понятно.</w:t>
      </w:r>
    </w:p>
    <w:p w14:paraId="4A0882C4"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Я.</w:t>
      </w:r>
    </w:p>
    <w:p w14:paraId="438D876C"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Да, пожалуйста, Мария.</w:t>
      </w:r>
    </w:p>
    <w:p w14:paraId="27911B7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Я не увидела никакого патриотизма. Наоборот, как-то ненависть к Украине типа и к России.</w:t>
      </w:r>
    </w:p>
    <w:p w14:paraId="04D881C6"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Понятно. Спасибо. Ещё что не понравилось? Не понравилось.</w:t>
      </w:r>
    </w:p>
    <w:p w14:paraId="00F749F9"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Актёрская игра мне не понравилась. Главная героиня, она вообще. Мне кажется, это женщина с улицы.</w:t>
      </w:r>
    </w:p>
    <w:p w14:paraId="29DD7C0C"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Ещё что-то есть, что не понравилось?</w:t>
      </w:r>
    </w:p>
    <w:p w14:paraId="30ECA0B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Там до последнего момента. Я так задумался при просмотре, что там никакой нет мотивации героев, какой-то любви, линий вот таких вот. А в конце типа показано, чтобы объяснить, что всё-таки что-то есть, но всё равно, что за какая-то любовь. Там люди уже все женатые и так далее. Вот зачем там?</w:t>
      </w:r>
    </w:p>
    <w:p w14:paraId="00DF69D6"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Ещё что-то есть, что не понравилось? Мария.</w:t>
      </w:r>
    </w:p>
    <w:p w14:paraId="15EBF98B"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Мне не то, что бы не понравилось. Меня удивило, что, когда главная героиня раздевается в тюрьме, вот она </w:t>
      </w:r>
      <w:proofErr w:type="spellStart"/>
      <w:r w:rsidRPr="00775FEF">
        <w:rPr>
          <w:rFonts w:ascii="Franklin Gothic Book" w:eastAsia="Calibri" w:hAnsi="Franklin Gothic Book" w:cs="Times New Roman"/>
          <w:color w:val="000000"/>
          <w:sz w:val="24"/>
          <w:szCs w:val="24"/>
          <w:lang w:eastAsia="en-US"/>
        </w:rPr>
        <w:t>анорексично</w:t>
      </w:r>
      <w:proofErr w:type="spellEnd"/>
      <w:r w:rsidRPr="00775FEF">
        <w:rPr>
          <w:rFonts w:ascii="Franklin Gothic Book" w:eastAsia="Calibri" w:hAnsi="Franklin Gothic Book" w:cs="Times New Roman"/>
          <w:color w:val="000000"/>
          <w:sz w:val="24"/>
          <w:szCs w:val="24"/>
          <w:lang w:eastAsia="en-US"/>
        </w:rPr>
        <w:t xml:space="preserve"> тощая. Она же только в эту тюрьму попала. То есть, ладно бы,</w:t>
      </w:r>
      <w:r w:rsidRPr="00775FEF">
        <w:rPr>
          <w:rFonts w:ascii="Franklin Gothic Book" w:eastAsia="Calibri" w:hAnsi="Franklin Gothic Book" w:cs="Times New Roman"/>
          <w:color w:val="000000"/>
          <w:sz w:val="24"/>
          <w:szCs w:val="24"/>
          <w:lang w:eastAsia="en-US"/>
        </w:rPr>
        <w:tab/>
        <w:t xml:space="preserve"> она там посидела месяц, два. Вот в эти годы, в которые снимается сериал, уже не модно даже для моделей быть просто истощёнными. Просто скелет ходячий. Меня вот это очень удивило. Я вспомнила, что несколько лет назад я смотрела интервью вот этой настоящей героини. И во-первых, настоящая героиня более красивая, вот чем.</w:t>
      </w:r>
    </w:p>
    <w:p w14:paraId="18D10D93"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 xml:space="preserve">Модератор: Но она не </w:t>
      </w:r>
      <w:proofErr w:type="spellStart"/>
      <w:r w:rsidRPr="00775FEF">
        <w:rPr>
          <w:rFonts w:ascii="Franklin Gothic Book" w:eastAsia="Calibri" w:hAnsi="Franklin Gothic Book" w:cs="Times New Roman"/>
          <w:b/>
          <w:color w:val="000000"/>
          <w:sz w:val="24"/>
          <w:szCs w:val="24"/>
          <w:lang w:eastAsia="en-US"/>
        </w:rPr>
        <w:t>анорексичка</w:t>
      </w:r>
      <w:proofErr w:type="spellEnd"/>
      <w:r w:rsidRPr="00775FEF">
        <w:rPr>
          <w:rFonts w:ascii="Franklin Gothic Book" w:eastAsia="Calibri" w:hAnsi="Franklin Gothic Book" w:cs="Times New Roman"/>
          <w:b/>
          <w:color w:val="000000"/>
          <w:sz w:val="24"/>
          <w:szCs w:val="24"/>
          <w:lang w:eastAsia="en-US"/>
        </w:rPr>
        <w:t>. Я как-то не видела такого.</w:t>
      </w:r>
    </w:p>
    <w:p w14:paraId="27026CFD" w14:textId="77777777" w:rsidR="00775FEF" w:rsidRPr="00775FEF" w:rsidRDefault="00775FEF" w:rsidP="00775FEF">
      <w:pPr>
        <w:spacing w:after="120"/>
        <w:jc w:val="both"/>
        <w:rPr>
          <w:rFonts w:ascii="Franklin Gothic Book" w:eastAsia="Calibri" w:hAnsi="Franklin Gothic Book" w:cs="Times New Roman"/>
          <w:b/>
          <w:bCs/>
          <w:color w:val="000000"/>
          <w:sz w:val="24"/>
          <w:szCs w:val="24"/>
          <w:lang w:eastAsia="en-US"/>
        </w:rPr>
      </w:pPr>
      <w:r w:rsidRPr="00775FEF">
        <w:rPr>
          <w:rFonts w:ascii="Franklin Gothic Book" w:eastAsia="Calibri" w:hAnsi="Franklin Gothic Book" w:cs="Times New Roman"/>
          <w:b/>
          <w:bCs/>
          <w:color w:val="000000"/>
          <w:sz w:val="24"/>
          <w:szCs w:val="24"/>
          <w:lang w:eastAsia="en-US"/>
        </w:rPr>
        <w:t xml:space="preserve">Мария: </w:t>
      </w:r>
      <w:r w:rsidRPr="00775FEF">
        <w:rPr>
          <w:rFonts w:ascii="Franklin Gothic Book" w:eastAsia="Calibri" w:hAnsi="Franklin Gothic Book" w:cs="Times New Roman"/>
          <w:color w:val="000000"/>
          <w:sz w:val="24"/>
          <w:szCs w:val="24"/>
          <w:lang w:eastAsia="en-US"/>
        </w:rPr>
        <w:t>Она, да. Она, кстати, женщина обычной комплекции. Я не поняла, почему выбрали такую актрису истощённую и не настолько красивую, как реальный персонаж. Я не поняла. Обычно в кино.</w:t>
      </w:r>
    </w:p>
    <w:p w14:paraId="231BDC4F"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То есть несоответствие типажа актрисы типажу прототипа?</w:t>
      </w:r>
    </w:p>
    <w:p w14:paraId="7EDF979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b/>
          <w:bCs/>
          <w:color w:val="000000"/>
          <w:sz w:val="24"/>
          <w:szCs w:val="24"/>
          <w:lang w:eastAsia="en-US"/>
        </w:rPr>
        <w:t>:</w:t>
      </w:r>
      <w:r w:rsidRPr="00775FEF">
        <w:rPr>
          <w:rFonts w:ascii="Franklin Gothic Book" w:eastAsia="Calibri" w:hAnsi="Franklin Gothic Book" w:cs="Times New Roman"/>
          <w:bCs/>
          <w:color w:val="000000"/>
          <w:sz w:val="24"/>
          <w:szCs w:val="24"/>
          <w:lang w:eastAsia="en-US"/>
        </w:rPr>
        <w:t xml:space="preserve"> </w:t>
      </w:r>
      <w:r w:rsidRPr="00775FEF">
        <w:rPr>
          <w:rFonts w:ascii="Franklin Gothic Book" w:eastAsia="Calibri" w:hAnsi="Franklin Gothic Book" w:cs="Times New Roman"/>
          <w:color w:val="000000"/>
          <w:sz w:val="24"/>
          <w:szCs w:val="24"/>
          <w:lang w:eastAsia="en-US"/>
        </w:rPr>
        <w:t>Да. Зачем нас обманывают, причём в худшую сторону-то? Так сказать.</w:t>
      </w:r>
    </w:p>
    <w:p w14:paraId="62C77457"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Понятно. Ясно. Ещё что-то есть, что не понравилось?</w:t>
      </w:r>
    </w:p>
    <w:p w14:paraId="18C70A72"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В тюрьме вот эти вот арестантки нарочито такие все какие-то странные, </w:t>
      </w:r>
      <w:proofErr w:type="spellStart"/>
      <w:r w:rsidRPr="00775FEF">
        <w:rPr>
          <w:rFonts w:ascii="Franklin Gothic Book" w:eastAsia="Calibri" w:hAnsi="Franklin Gothic Book" w:cs="Times New Roman"/>
          <w:color w:val="000000"/>
          <w:sz w:val="24"/>
          <w:szCs w:val="24"/>
          <w:lang w:eastAsia="en-US"/>
        </w:rPr>
        <w:t>фрики</w:t>
      </w:r>
      <w:proofErr w:type="spellEnd"/>
      <w:r w:rsidRPr="00775FEF">
        <w:rPr>
          <w:rFonts w:ascii="Franklin Gothic Book" w:eastAsia="Calibri" w:hAnsi="Franklin Gothic Book" w:cs="Times New Roman"/>
          <w:color w:val="000000"/>
          <w:sz w:val="24"/>
          <w:szCs w:val="24"/>
          <w:lang w:eastAsia="en-US"/>
        </w:rPr>
        <w:t>, вообще противные все. Почему-то специально показано, что там, в основном, типа «чёрное»? Все там некрасивые. Кто-то там плюёт, какие-то там драки происходят. Не бывает же такого. Обычно все разные там. Кто-то попал за дело, кто-то не за дело. А тут прямо очень однобокое всё.</w:t>
      </w:r>
    </w:p>
    <w:p w14:paraId="26E86CEA"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Ещё что-то, что не понравилось? Всё сказали? По ходу дела ещё можно будет. Там уже мы будем конкретные моменты разбирать. Высказались, да?</w:t>
      </w:r>
    </w:p>
    <w:p w14:paraId="3DA71B02"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Могу добавить ещё?</w:t>
      </w:r>
    </w:p>
    <w:p w14:paraId="4EC3F8F0"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Пожалуйста.</w:t>
      </w:r>
    </w:p>
    <w:p w14:paraId="4F31E78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То, что вначале кажется то, что сериал про тюрьму. А по факту, это вообще не про тюрьму, а про политику.</w:t>
      </w:r>
    </w:p>
    <w:p w14:paraId="488C05C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Название не подходит.</w:t>
      </w:r>
    </w:p>
    <w:p w14:paraId="3EC7688F"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Не соответствует название содержанию?</w:t>
      </w:r>
    </w:p>
    <w:p w14:paraId="0302FCB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Да.</w:t>
      </w:r>
    </w:p>
    <w:p w14:paraId="24A48B09"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Да.</w:t>
      </w:r>
    </w:p>
    <w:p w14:paraId="57769A5C"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Понятно. Хорошо. Вот скажите, пожалуйста, в ходе просмотра у вас менялось отношение к сериалу: к происходящему в нём, там к героям, к ситуациям? И вот если менялось, то в какой момент? Вот у кого менялось в течение фильма отношение, поднимите руки, чтобы я видела, с кем общаться. Раз, два, три, четыре. Вот, хорошо. Значит, вот Евгений, нет Антон сначала. Что у вас менялось, в какой момент и по отношению к чему у вас менялось отношение?</w:t>
      </w:r>
    </w:p>
    <w:p w14:paraId="7C0C8DD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По отношению вообще к замыслу сериала. Поначалу казалось, что он такой против российский, то есть какая-то пропаганда против России. Потом к середине как-то вроде засомневался, а в конце, наоборот, уже пропаганда за Россию.</w:t>
      </w:r>
    </w:p>
    <w:p w14:paraId="08AA69D2"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Понятно.</w:t>
      </w:r>
    </w:p>
    <w:p w14:paraId="0CAA4262"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То есть кардинально поменялось.</w:t>
      </w:r>
    </w:p>
    <w:p w14:paraId="7AC159B4"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Евгений, у вас что менялось?</w:t>
      </w:r>
    </w:p>
    <w:p w14:paraId="669B3FC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У меня, наверное, после середины, когда, так скажем, сюжет начал уже кардинально меняться, когда там уже всё подряд начали напихивать. И какую-то я уже линию стал терять, как бы остановился в сюжете.</w:t>
      </w:r>
    </w:p>
    <w:p w14:paraId="6CE9C892"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Так, Сергей, у вас менялось же тоже?</w:t>
      </w:r>
    </w:p>
    <w:p w14:paraId="5FC073B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Да. У меня вообще с самого начала, когда я увидел, я бы вот такое даже не стал бы досматривать. Просто взял бы выключил и больше не вспоминал. А потом вторая, третья серия, уже что-то начало интересно.</w:t>
      </w:r>
    </w:p>
    <w:p w14:paraId="7524E64F"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То есть сначала было неинтересно?</w:t>
      </w:r>
    </w:p>
    <w:p w14:paraId="23A45DEF"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Вообще не интересно.</w:t>
      </w:r>
    </w:p>
    <w:p w14:paraId="73B46FC4"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А с второй, третьей серии стало интересно?</w:t>
      </w:r>
    </w:p>
    <w:p w14:paraId="6C30992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Всё так.</w:t>
      </w:r>
    </w:p>
    <w:p w14:paraId="1F705D30"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А в какой вот момент вам интересно стало?</w:t>
      </w:r>
    </w:p>
    <w:p w14:paraId="34B3C332"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Когда началось открытие сюжета самого: кто она такая, зачем она тут, что здесь вообще происходит.</w:t>
      </w:r>
    </w:p>
    <w:p w14:paraId="6F5416F3"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Понятно. Спасибо. Ксения, у вас что менялось в процессе?</w:t>
      </w:r>
    </w:p>
    <w:p w14:paraId="0801548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Ксения:</w:t>
      </w:r>
      <w:r w:rsidRPr="00775FEF">
        <w:rPr>
          <w:rFonts w:ascii="Franklin Gothic Book" w:eastAsia="Calibri" w:hAnsi="Franklin Gothic Book" w:cs="Times New Roman"/>
          <w:color w:val="000000"/>
          <w:sz w:val="24"/>
          <w:szCs w:val="24"/>
          <w:lang w:eastAsia="en-US"/>
        </w:rPr>
        <w:t xml:space="preserve"> К главным актёрам отношение менялось.</w:t>
      </w:r>
    </w:p>
    <w:p w14:paraId="36156AD5"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А, к актёрам. Или персонажам?</w:t>
      </w:r>
    </w:p>
    <w:p w14:paraId="6EB03D66"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Ксения:</w:t>
      </w:r>
      <w:r w:rsidRPr="00775FEF">
        <w:rPr>
          <w:rFonts w:ascii="Franklin Gothic Book" w:eastAsia="Calibri" w:hAnsi="Franklin Gothic Book" w:cs="Times New Roman"/>
          <w:color w:val="000000"/>
          <w:sz w:val="24"/>
          <w:szCs w:val="24"/>
          <w:lang w:eastAsia="en-US"/>
        </w:rPr>
        <w:t xml:space="preserve"> К персонажам, да. К Патрику поменялось мнение, который рассказывает эту историю. Сначала мне он казался мерзким, потом хорошим. И к ней, к Марии, тоже менялось.</w:t>
      </w:r>
    </w:p>
    <w:p w14:paraId="7A3071F4"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А у вас в какую сторону к Марии менялось?</w:t>
      </w:r>
    </w:p>
    <w:p w14:paraId="2F90A03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Ксения:</w:t>
      </w:r>
      <w:r w:rsidRPr="00775FEF">
        <w:rPr>
          <w:rFonts w:ascii="Franklin Gothic Book" w:eastAsia="Calibri" w:hAnsi="Franklin Gothic Book" w:cs="Times New Roman"/>
          <w:color w:val="000000"/>
          <w:sz w:val="24"/>
          <w:szCs w:val="24"/>
          <w:lang w:eastAsia="en-US"/>
        </w:rPr>
        <w:t xml:space="preserve"> В лучшую тоже.</w:t>
      </w:r>
    </w:p>
    <w:p w14:paraId="5A603513"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В лучшую поменялось. Поняла. Спасибо. Мария.</w:t>
      </w:r>
    </w:p>
    <w:p w14:paraId="37E10FD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То же самое. Вначале не понятно было, потом чуть-чуть заинтересовано, в конце вроде развязалось всё.</w:t>
      </w:r>
    </w:p>
    <w:p w14:paraId="50298133"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Хорошо. Так, у вас не менялось? Вы сказали, что не менялось. Хорошо. Тогда, значит, вот если попытаться кратко изложить основную мысль, основную идею сериала. Вот как вы считаете, что именно хотели сказать своим произведением авторы? Какую идею донести до зрителя? Вот в одной фразе попытайтесь выразить, что хотели сказать авторы сериала? Какую идею донести? Антон.</w:t>
      </w:r>
    </w:p>
    <w:p w14:paraId="634E500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Как бы люди не </w:t>
      </w:r>
      <w:proofErr w:type="spellStart"/>
      <w:r w:rsidRPr="00775FEF">
        <w:rPr>
          <w:rFonts w:ascii="Franklin Gothic Book" w:eastAsia="Calibri" w:hAnsi="Franklin Gothic Book" w:cs="Times New Roman"/>
          <w:color w:val="000000"/>
          <w:sz w:val="24"/>
          <w:szCs w:val="24"/>
          <w:lang w:eastAsia="en-US"/>
        </w:rPr>
        <w:t>пыжались</w:t>
      </w:r>
      <w:proofErr w:type="spellEnd"/>
      <w:r w:rsidRPr="00775FEF">
        <w:rPr>
          <w:rFonts w:ascii="Franklin Gothic Book" w:eastAsia="Calibri" w:hAnsi="Franklin Gothic Book" w:cs="Times New Roman"/>
          <w:color w:val="000000"/>
          <w:sz w:val="24"/>
          <w:szCs w:val="24"/>
          <w:lang w:eastAsia="en-US"/>
        </w:rPr>
        <w:t xml:space="preserve"> объединиться, они всё равно все будут разные. С этим приходится считаться.</w:t>
      </w:r>
    </w:p>
    <w:p w14:paraId="4E61EA59"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Евгений.</w:t>
      </w:r>
    </w:p>
    <w:p w14:paraId="1D683A31" w14:textId="77777777" w:rsidR="00775FEF" w:rsidRPr="00775FEF" w:rsidRDefault="00775FEF" w:rsidP="00775FEF">
      <w:pPr>
        <w:spacing w:after="120"/>
        <w:jc w:val="both"/>
        <w:rPr>
          <w:rFonts w:ascii="Franklin Gothic Book" w:eastAsia="Calibri" w:hAnsi="Franklin Gothic Book" w:cs="Times New Roman"/>
          <w:i/>
          <w:iCs/>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Сложно сказать. </w:t>
      </w:r>
      <w:r w:rsidRPr="00775FEF">
        <w:rPr>
          <w:rFonts w:ascii="Franklin Gothic Book" w:eastAsia="Calibri" w:hAnsi="Franklin Gothic Book" w:cs="Times New Roman"/>
          <w:i/>
          <w:iCs/>
          <w:color w:val="000000"/>
          <w:sz w:val="24"/>
          <w:szCs w:val="24"/>
          <w:lang w:eastAsia="en-US"/>
        </w:rPr>
        <w:t>(усмехается)</w:t>
      </w:r>
    </w:p>
    <w:p w14:paraId="428D25D2"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Вот как вам кажется, какая у них идея была? Что они хотели? Какую мысль?</w:t>
      </w:r>
    </w:p>
    <w:p w14:paraId="3BF0AFB9"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Не знаю. Более, всё равно, патриотизмом были украшены споры. Что какая-то загадочность русской души. Именно всё такие помыслы были.</w:t>
      </w:r>
    </w:p>
    <w:p w14:paraId="1B921C28"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То есть вызвать патриотизм?</w:t>
      </w:r>
    </w:p>
    <w:p w14:paraId="4F4EFD1A"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bCs/>
          <w:color w:val="000000"/>
          <w:sz w:val="24"/>
          <w:szCs w:val="24"/>
          <w:lang w:eastAsia="en-US"/>
        </w:rPr>
        <w:t xml:space="preserve">Евгений: </w:t>
      </w:r>
      <w:r w:rsidRPr="00775FEF">
        <w:rPr>
          <w:rFonts w:ascii="Franklin Gothic Book" w:eastAsia="Calibri" w:hAnsi="Franklin Gothic Book" w:cs="Times New Roman"/>
          <w:color w:val="000000"/>
          <w:sz w:val="24"/>
          <w:szCs w:val="24"/>
          <w:lang w:eastAsia="en-US"/>
        </w:rPr>
        <w:t>Что-то, да. Такие тонкие вот эти нотки вот этого отношения.</w:t>
      </w:r>
    </w:p>
    <w:p w14:paraId="2450AEBB"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Понятно. Спасибо. Сергей.</w:t>
      </w:r>
    </w:p>
    <w:p w14:paraId="464BFF12"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Я думаю, они хотели донести, чтобы человек оставался человеком.</w:t>
      </w:r>
    </w:p>
    <w:p w14:paraId="6C8525C9"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Ирина.</w:t>
      </w:r>
    </w:p>
    <w:p w14:paraId="4B077E7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Ирина:</w:t>
      </w:r>
      <w:r w:rsidRPr="00775FEF">
        <w:rPr>
          <w:rFonts w:ascii="Franklin Gothic Book" w:eastAsia="Calibri" w:hAnsi="Franklin Gothic Book" w:cs="Times New Roman"/>
          <w:color w:val="000000"/>
          <w:sz w:val="24"/>
          <w:szCs w:val="24"/>
          <w:lang w:eastAsia="en-US"/>
        </w:rPr>
        <w:t xml:space="preserve"> В разных слоях населения есть люди, которые в любых ситуациях остаются людьми, то есть с высокими, нормальными моральными ценностями. То есть честность, порядочность для них в приоритете.</w:t>
      </w:r>
    </w:p>
    <w:p w14:paraId="798B6B2D"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Мария.</w:t>
      </w:r>
    </w:p>
    <w:p w14:paraId="749B964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Тоже донесение патриотизма до людей, доброты.</w:t>
      </w:r>
    </w:p>
    <w:p w14:paraId="0FE12898"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Ксения.</w:t>
      </w:r>
    </w:p>
    <w:p w14:paraId="4BDEFA0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Ксения:</w:t>
      </w:r>
      <w:r w:rsidRPr="00775FEF">
        <w:rPr>
          <w:rFonts w:ascii="Franklin Gothic Book" w:eastAsia="Calibri" w:hAnsi="Franklin Gothic Book" w:cs="Times New Roman"/>
          <w:color w:val="000000"/>
          <w:sz w:val="24"/>
          <w:szCs w:val="24"/>
          <w:lang w:eastAsia="en-US"/>
        </w:rPr>
        <w:t xml:space="preserve"> Практически то же самое. Объединить как бы все народы, чтобы все были. Не знаю как?</w:t>
      </w:r>
    </w:p>
    <w:p w14:paraId="4429C756"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Дружно жили?</w:t>
      </w:r>
    </w:p>
    <w:p w14:paraId="11D1195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Ксения:</w:t>
      </w:r>
      <w:r w:rsidRPr="00775FEF">
        <w:rPr>
          <w:rFonts w:ascii="Franklin Gothic Book" w:eastAsia="Calibri" w:hAnsi="Franklin Gothic Book" w:cs="Times New Roman"/>
          <w:color w:val="000000"/>
          <w:sz w:val="24"/>
          <w:szCs w:val="24"/>
          <w:lang w:eastAsia="en-US"/>
        </w:rPr>
        <w:t xml:space="preserve"> Дружно жили, да.</w:t>
      </w:r>
    </w:p>
    <w:p w14:paraId="1DC5018F"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Любовь.</w:t>
      </w:r>
    </w:p>
    <w:p w14:paraId="29D9893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Любовь:</w:t>
      </w:r>
      <w:r w:rsidRPr="00775FEF">
        <w:rPr>
          <w:rFonts w:ascii="Franklin Gothic Book" w:eastAsia="Calibri" w:hAnsi="Franklin Gothic Book" w:cs="Times New Roman"/>
          <w:color w:val="000000"/>
          <w:sz w:val="24"/>
          <w:szCs w:val="24"/>
          <w:lang w:eastAsia="en-US"/>
        </w:rPr>
        <w:t xml:space="preserve"> Мне кажется, что тут вот нам показали, какие американцы обманщики, какие они плохие и какие мы хорошие.</w:t>
      </w:r>
    </w:p>
    <w:p w14:paraId="1971DAA6"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Ольга, какая идея была у авторов, как вам кажется?</w:t>
      </w:r>
    </w:p>
    <w:p w14:paraId="3FDDD9B6"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Ольга:</w:t>
      </w:r>
      <w:r w:rsidRPr="00775FEF">
        <w:rPr>
          <w:rFonts w:ascii="Franklin Gothic Book" w:eastAsia="Calibri" w:hAnsi="Franklin Gothic Book" w:cs="Times New Roman"/>
          <w:color w:val="000000"/>
          <w:sz w:val="24"/>
          <w:szCs w:val="24"/>
          <w:lang w:eastAsia="en-US"/>
        </w:rPr>
        <w:t xml:space="preserve"> У меня какая-то мысль возникла по поводу только, что патриотичность надо во всех вузах, это понятно. Но Америка, конечно же, всегда будет искать крайнего из России.</w:t>
      </w:r>
    </w:p>
    <w:p w14:paraId="3CF5F8EE"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Ясно. Алексей, какая идея была у авторов?</w:t>
      </w:r>
    </w:p>
    <w:p w14:paraId="435B85D2"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Вот авторы хотели как-то обосновать текущую политику вот этой вот историей, почему так там. Что там в Америке вообще нет ни одного хорошего человека, а у нас все хорошие. Ладно, дальше расскажу.</w:t>
      </w:r>
    </w:p>
    <w:p w14:paraId="2929AE72"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Ладно. Хорошо. Дальше, так дальше. Ладно. А вот скажите, пожалуйста, вот это вопрос ко всем. Тоже сейчас проголосуем. Значит, вот в целом, я понимаю, кому-то понравилось, кому-то не понравилось. Вот интересно или неинтересно было вам смотреть? Вот кому было всё-таки интересно смотреть, поднимите руки. Раз, два, три, четыре. Хорошо. Кому было неинтересно, в основном? Раз, два, три, четыре, пять. Хорошо. Тогда, скажите, пожалуйста, вот почему было интересно и почему неинтересно? Вот кому интересно было, почему интересно?</w:t>
      </w:r>
    </w:p>
    <w:p w14:paraId="3F160722"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Показали разные слои населения и разные семейные модели, в том числе, разные темы затрагивали, как бы не боясь. Вот это было тоже интересно.</w:t>
      </w:r>
    </w:p>
    <w:p w14:paraId="4B1C7446"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Кому ещё было интересно? Почему?</w:t>
      </w:r>
    </w:p>
    <w:p w14:paraId="1DA581D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Интересно узнать, как там пойдёт дальше.</w:t>
      </w:r>
    </w:p>
    <w:p w14:paraId="7173CC5B"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За сюжетом следили?</w:t>
      </w:r>
    </w:p>
    <w:p w14:paraId="0273AD6F"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Да-да, вот это было интересно.</w:t>
      </w:r>
    </w:p>
    <w:p w14:paraId="2AD11DDE"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Антон.</w:t>
      </w:r>
    </w:p>
    <w:p w14:paraId="33739D6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Да, была интересна реализация всё-таки конечного сюжета при довольно непосредственной игре актёров. То есть подобной игры нигде не встречалось. Манера изложения материала была интересна мне, то есть мне такого не попадалось.</w:t>
      </w:r>
    </w:p>
    <w:p w14:paraId="7569408B"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Пожалуйста, Любовь.</w:t>
      </w:r>
    </w:p>
    <w:p w14:paraId="61DDF81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Любовь:</w:t>
      </w:r>
      <w:r w:rsidRPr="00775FEF">
        <w:rPr>
          <w:rFonts w:ascii="Franklin Gothic Book" w:eastAsia="Calibri" w:hAnsi="Franklin Gothic Book" w:cs="Times New Roman"/>
          <w:color w:val="000000"/>
          <w:sz w:val="24"/>
          <w:szCs w:val="24"/>
          <w:lang w:eastAsia="en-US"/>
        </w:rPr>
        <w:t xml:space="preserve"> Мне было интересно про любовь.</w:t>
      </w:r>
    </w:p>
    <w:p w14:paraId="1B82DA2E"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Любовная линия?</w:t>
      </w:r>
    </w:p>
    <w:p w14:paraId="05F8D20F"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Любовь:</w:t>
      </w:r>
      <w:r w:rsidRPr="00775FEF">
        <w:rPr>
          <w:rFonts w:ascii="Franklin Gothic Book" w:eastAsia="Calibri" w:hAnsi="Franklin Gothic Book" w:cs="Times New Roman"/>
          <w:color w:val="000000"/>
          <w:sz w:val="24"/>
          <w:szCs w:val="24"/>
          <w:lang w:eastAsia="en-US"/>
        </w:rPr>
        <w:t xml:space="preserve"> Да. Главную героиню показывают, как такую сердцеедку, прямо всех она очаровывает, что там </w:t>
      </w:r>
      <w:proofErr w:type="spellStart"/>
      <w:r w:rsidRPr="00775FEF">
        <w:rPr>
          <w:rFonts w:ascii="Franklin Gothic Book" w:eastAsia="Calibri" w:hAnsi="Franklin Gothic Book" w:cs="Times New Roman"/>
          <w:color w:val="000000"/>
          <w:sz w:val="24"/>
          <w:szCs w:val="24"/>
          <w:lang w:eastAsia="en-US"/>
        </w:rPr>
        <w:t>лейтенантика</w:t>
      </w:r>
      <w:proofErr w:type="spellEnd"/>
      <w:r w:rsidRPr="00775FEF">
        <w:rPr>
          <w:rFonts w:ascii="Franklin Gothic Book" w:eastAsia="Calibri" w:hAnsi="Franklin Gothic Book" w:cs="Times New Roman"/>
          <w:color w:val="000000"/>
          <w:sz w:val="24"/>
          <w:szCs w:val="24"/>
          <w:lang w:eastAsia="en-US"/>
        </w:rPr>
        <w:t xml:space="preserve"> какого-то безусого, что там миллиардера американского. Все прямо к её ногам. Все ради неё на всё готовы. Как-то мне было даже интересно посмотреть, что же эта такая за дама и чем дело-то закончится в её любовной линии.</w:t>
      </w:r>
    </w:p>
    <w:p w14:paraId="359F3788"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Понятно. Спасибо. Хорошо. Те, кому было не интересно, вот почему отсутствовал интерес? Что было не интересно, Евгений?</w:t>
      </w:r>
    </w:p>
    <w:p w14:paraId="38222B1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Интерес был только в самом сюжете, чем всё это закончится. Вот это единственный только момент. А что не интересно? Это моё чисто, сугубо личное мнение. Авторы всё равно хотели преподнести такую мысль, что вот неприязнь к Соединённым Штатам. Но этот фильм, сериал как будто хотели выпускать именно до 25-го года, а сейчас на данный момент политическая ситуация в стране меняется. И из-за этого то ли бояться этот сериал показывать или ещё что-то, потому что это может.</w:t>
      </w:r>
    </w:p>
    <w:p w14:paraId="11DB93D5"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Показали же вам.</w:t>
      </w:r>
    </w:p>
    <w:p w14:paraId="2FC305A2"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Но вот в такой аудитории, а выйти на другую аудиторию и его показать.</w:t>
      </w:r>
    </w:p>
    <w:p w14:paraId="67BBD49E"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То есть сериал стал резко неактуальным?</w:t>
      </w:r>
    </w:p>
    <w:p w14:paraId="2BD8972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Что-то такое, да. Как-то, может быть, страшно режиссёрам, продюсерам.</w:t>
      </w:r>
    </w:p>
    <w:p w14:paraId="2F2B8045"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Мария, почему неинтересно было?</w:t>
      </w:r>
    </w:p>
    <w:p w14:paraId="32E4AD6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Не знаю. Меня разочаровал конец. Я почему-то думала, что они с Сидором останутся.</w:t>
      </w:r>
    </w:p>
    <w:p w14:paraId="09DC6C09"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Ксения, почему не интересно?</w:t>
      </w:r>
    </w:p>
    <w:p w14:paraId="68294A2B"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Ксения:</w:t>
      </w:r>
      <w:r w:rsidRPr="00775FEF">
        <w:rPr>
          <w:rFonts w:ascii="Franklin Gothic Book" w:eastAsia="Calibri" w:hAnsi="Franklin Gothic Book" w:cs="Times New Roman"/>
          <w:color w:val="000000"/>
          <w:sz w:val="24"/>
          <w:szCs w:val="24"/>
          <w:lang w:eastAsia="en-US"/>
        </w:rPr>
        <w:t xml:space="preserve"> Я ждала седьмой, восьмой серии, чтобы развязка каких-то этих сюжетов будет понятна. А многие сюжеты так до конца не развязали.</w:t>
      </w:r>
    </w:p>
    <w:p w14:paraId="130F369B"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Не раскрытый сюжет?</w:t>
      </w:r>
    </w:p>
    <w:p w14:paraId="49AE89C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Ксения:</w:t>
      </w:r>
      <w:r w:rsidRPr="00775FEF">
        <w:rPr>
          <w:rFonts w:ascii="Franklin Gothic Book" w:eastAsia="Calibri" w:hAnsi="Franklin Gothic Book" w:cs="Times New Roman"/>
          <w:color w:val="000000"/>
          <w:sz w:val="24"/>
          <w:szCs w:val="24"/>
          <w:lang w:eastAsia="en-US"/>
        </w:rPr>
        <w:t xml:space="preserve"> Да.</w:t>
      </w:r>
    </w:p>
    <w:p w14:paraId="47E7D32F"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Ольга, почему неинтересно было?</w:t>
      </w:r>
    </w:p>
    <w:p w14:paraId="239D87A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Ольга:</w:t>
      </w:r>
      <w:r w:rsidRPr="00775FEF">
        <w:rPr>
          <w:rFonts w:ascii="Franklin Gothic Book" w:eastAsia="Calibri" w:hAnsi="Franklin Gothic Book" w:cs="Times New Roman"/>
          <w:color w:val="000000"/>
          <w:sz w:val="24"/>
          <w:szCs w:val="24"/>
          <w:lang w:eastAsia="en-US"/>
        </w:rPr>
        <w:t xml:space="preserve"> Я уже не знаю, что ещё сказать.</w:t>
      </w:r>
    </w:p>
    <w:p w14:paraId="6D69890C"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 xml:space="preserve">Модератор: Что уже всё сказали? Уже не повторяйтесь. Хорошо. Алексей, есть что дополнить по поводу </w:t>
      </w:r>
      <w:proofErr w:type="spellStart"/>
      <w:r w:rsidRPr="00775FEF">
        <w:rPr>
          <w:rFonts w:ascii="Franklin Gothic Book" w:eastAsia="Calibri" w:hAnsi="Franklin Gothic Book" w:cs="Times New Roman"/>
          <w:b/>
          <w:color w:val="000000"/>
          <w:sz w:val="24"/>
          <w:szCs w:val="24"/>
          <w:lang w:eastAsia="en-US"/>
        </w:rPr>
        <w:t>неинтересности</w:t>
      </w:r>
      <w:proofErr w:type="spellEnd"/>
      <w:r w:rsidRPr="00775FEF">
        <w:rPr>
          <w:rFonts w:ascii="Franklin Gothic Book" w:eastAsia="Calibri" w:hAnsi="Franklin Gothic Book" w:cs="Times New Roman"/>
          <w:b/>
          <w:color w:val="000000"/>
          <w:sz w:val="24"/>
          <w:szCs w:val="24"/>
          <w:lang w:eastAsia="en-US"/>
        </w:rPr>
        <w:t>? Вы тоже много сказали уже.</w:t>
      </w:r>
    </w:p>
    <w:p w14:paraId="04BB95D6"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Не интересно, потому что с самого начала (там когда-то по «Новостям» слышал) было понятно, чем закончится эта история, что её обменяют. И о чём тут восемь серий смотреть?! Уже понятен финал, что она не будет в тюрьме сидеть много лет.</w:t>
      </w:r>
    </w:p>
    <w:p w14:paraId="2B6FEB9D"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Но сидела же она там.</w:t>
      </w:r>
    </w:p>
    <w:p w14:paraId="7FAEBAB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То есть я знал, что её обменяют, что она депутатам станет и так далее. Какой-то не было динамики в персонажах. Сразу же все были показаны, какие они однообразные: этот хороший, этот плохой. И люди там никак не меняются.</w:t>
      </w:r>
    </w:p>
    <w:p w14:paraId="6D3D6EF8"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Хорошо. Спасибо. А вот какие темы. Вот вы говорили, что думают авторы. А вот какие темы вообще поднимаются в этом сериале? Может быть, какая тема основной является? И какие вот второстепенные? Вообще какие темы? Вот основная тема какая, как вам кажется?</w:t>
      </w:r>
    </w:p>
    <w:p w14:paraId="68D7095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Штаты плохие, в России все хорошие.</w:t>
      </w:r>
    </w:p>
    <w:p w14:paraId="1C8F3CEF"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Ольга.</w:t>
      </w:r>
    </w:p>
    <w:p w14:paraId="3E2151E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Ольга:</w:t>
      </w:r>
      <w:r w:rsidRPr="00775FEF">
        <w:rPr>
          <w:rFonts w:ascii="Franklin Gothic Book" w:eastAsia="Calibri" w:hAnsi="Franklin Gothic Book" w:cs="Times New Roman"/>
          <w:color w:val="000000"/>
          <w:sz w:val="24"/>
          <w:szCs w:val="24"/>
          <w:lang w:eastAsia="en-US"/>
        </w:rPr>
        <w:t xml:space="preserve"> Я согласна с Алексеем. То есть там очень явно так линия прослеживается. И там, конечно же, Украина, которая вроде как чуть-чуть сбоку, но вот здесь.</w:t>
      </w:r>
    </w:p>
    <w:p w14:paraId="1F4EC8EE"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Любовь, основная какая тема?</w:t>
      </w:r>
    </w:p>
    <w:p w14:paraId="2C7F2209"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bCs/>
          <w:color w:val="000000"/>
          <w:sz w:val="24"/>
          <w:szCs w:val="24"/>
          <w:lang w:eastAsia="en-US"/>
        </w:rPr>
        <w:t>Любовь:</w:t>
      </w:r>
      <w:r w:rsidRPr="00775FEF">
        <w:rPr>
          <w:rFonts w:ascii="Franklin Gothic Book" w:eastAsia="Calibri" w:hAnsi="Franklin Gothic Book" w:cs="Times New Roman"/>
          <w:color w:val="000000"/>
          <w:sz w:val="24"/>
          <w:szCs w:val="24"/>
          <w:lang w:eastAsia="en-US"/>
        </w:rPr>
        <w:t xml:space="preserve"> Мне кажется, основная тема, что вот американцы, политика Америки лживая насквозь.</w:t>
      </w:r>
    </w:p>
    <w:p w14:paraId="2449895D"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Ксения, основная тема?</w:t>
      </w:r>
    </w:p>
    <w:p w14:paraId="3427835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Ксения:</w:t>
      </w:r>
      <w:r w:rsidRPr="00775FEF">
        <w:rPr>
          <w:rFonts w:ascii="Franklin Gothic Book" w:eastAsia="Calibri" w:hAnsi="Franklin Gothic Book" w:cs="Times New Roman"/>
          <w:color w:val="000000"/>
          <w:sz w:val="24"/>
          <w:szCs w:val="24"/>
          <w:lang w:eastAsia="en-US"/>
        </w:rPr>
        <w:t xml:space="preserve"> То же самое, что это политика.</w:t>
      </w:r>
    </w:p>
    <w:p w14:paraId="6AE55553"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Мария.</w:t>
      </w:r>
    </w:p>
    <w:p w14:paraId="7B07330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То, что Америка руками Украины хочет навредить России.</w:t>
      </w:r>
    </w:p>
    <w:p w14:paraId="5E3CB641"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Ясно. Ирина, основная тема?</w:t>
      </w:r>
    </w:p>
    <w:p w14:paraId="5A28D66B"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Ирина:</w:t>
      </w:r>
      <w:r w:rsidRPr="00775FEF">
        <w:rPr>
          <w:rFonts w:ascii="Franklin Gothic Book" w:eastAsia="Calibri" w:hAnsi="Franklin Gothic Book" w:cs="Times New Roman"/>
          <w:color w:val="000000"/>
          <w:sz w:val="24"/>
          <w:szCs w:val="24"/>
          <w:lang w:eastAsia="en-US"/>
        </w:rPr>
        <w:t xml:space="preserve"> Верность родине.</w:t>
      </w:r>
    </w:p>
    <w:p w14:paraId="6BB6BBE8"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Сергей.</w:t>
      </w:r>
    </w:p>
    <w:p w14:paraId="5C53A8D8"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bCs/>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Я не думаю, что основная тема, это политика, потому что они сняли так, как есть, как в мире происходит. Основная тема, мне кажется, всё-таки была моральные устои человека.</w:t>
      </w:r>
    </w:p>
    <w:p w14:paraId="10814029"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Евгений.</w:t>
      </w:r>
    </w:p>
    <w:p w14:paraId="498728A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Я думаю, политическая.</w:t>
      </w:r>
    </w:p>
    <w:p w14:paraId="612E8A1E"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Политическая. Антон, основная?</w:t>
      </w:r>
    </w:p>
    <w:p w14:paraId="517594B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Мне кажется, есть такая тема про греховность. Есть греховные люда, а есть люди высоко моральные.</w:t>
      </w:r>
    </w:p>
    <w:p w14:paraId="26D7E975"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А ещё какие темы, вот кроме основной в этом сериале, поднимаются, раскрываются? То есть какие ещё темы поднимаются здесь?</w:t>
      </w:r>
    </w:p>
    <w:p w14:paraId="4423FC54"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Есть ещё тема личных отношений, семейных отношений. Даже вот этот вот парнишка, которого повысили и который вёл расследование, он же так высокомерно ей говорит: «Вы жили с обманщиком, с мошенником. Как вы? Это же характеризует вас, что вы плохой человек. Раз ваш партнёр такой подлый мошенник». А потом показывают, как его самого обманули и вообще обвели вокруг пальца. И он тут же сел на попу, что вот оно как бывает. А сам-то он неплохой человек.</w:t>
      </w:r>
    </w:p>
    <w:p w14:paraId="3393FFA7"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Ещё какие темы поднимались? Что тут ещё? Какие-то темы ещё звучали? Или, в принципе, только вот политика сплошная?</w:t>
      </w:r>
    </w:p>
    <w:p w14:paraId="4FC37B0A"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Основное, думаю, сказали.</w:t>
      </w:r>
    </w:p>
    <w:p w14:paraId="19541284"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Моральные ценности.</w:t>
      </w:r>
    </w:p>
    <w:p w14:paraId="49570A4D"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Моральные ценности. А какие моральные ценности тут?</w:t>
      </w:r>
    </w:p>
    <w:p w14:paraId="2B32F63A"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Свобода, честность.</w:t>
      </w:r>
    </w:p>
    <w:p w14:paraId="5D1CE922"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Взаимовыручка.</w:t>
      </w:r>
    </w:p>
    <w:p w14:paraId="3928A3E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Ещё тема краха мечты. Вот у девочки была мечта о том, что там в Америке она всего достигнет</w:t>
      </w:r>
      <w:r w:rsidRPr="00775FEF">
        <w:rPr>
          <w:rFonts w:ascii="Franklin Gothic Book" w:eastAsia="Calibri" w:hAnsi="Franklin Gothic Book" w:cs="Times New Roman"/>
          <w:color w:val="000000"/>
          <w:sz w:val="24"/>
          <w:szCs w:val="24"/>
          <w:lang w:eastAsia="en-US"/>
        </w:rPr>
        <w:tab/>
        <w:t>и так далее. И тут смотрите, всё равно ничего нет, и не мечтайте.</w:t>
      </w:r>
    </w:p>
    <w:p w14:paraId="6725AE7C" w14:textId="25C88CAD"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 xml:space="preserve">Модератор: Спасибо. Ещё какие-то темы есть? </w:t>
      </w:r>
      <w:r w:rsidRPr="00775FEF">
        <w:rPr>
          <w:rFonts w:ascii="Franklin Gothic Book" w:eastAsia="Calibri" w:hAnsi="Franklin Gothic Book" w:cs="Times New Roman"/>
          <w:b/>
          <w:i/>
          <w:iCs/>
          <w:color w:val="000000"/>
          <w:sz w:val="24"/>
          <w:szCs w:val="24"/>
          <w:lang w:eastAsia="en-US"/>
        </w:rPr>
        <w:t xml:space="preserve">(участники не отвечают) </w:t>
      </w:r>
      <w:r w:rsidRPr="00775FEF">
        <w:rPr>
          <w:rFonts w:ascii="Franklin Gothic Book" w:eastAsia="Calibri" w:hAnsi="Franklin Gothic Book" w:cs="Times New Roman"/>
          <w:b/>
          <w:color w:val="000000"/>
          <w:sz w:val="24"/>
          <w:szCs w:val="24"/>
          <w:lang w:eastAsia="en-US"/>
        </w:rPr>
        <w:t>Хорошо. Тогда вот, в основном, все говорили, что основная тема – это вот геополитика, противостояние сторон. Не все так говорили, но многие. Вот насколько хорошо именно эта тема в сериале раскрыта? Вот попробуйте оценить по пятибалльной шкале, где «1 балл»</w:t>
      </w:r>
      <w:r w:rsidR="003C29F4">
        <w:rPr>
          <w:rFonts w:ascii="Franklin Gothic Book" w:eastAsia="Calibri" w:hAnsi="Franklin Gothic Book" w:cs="Times New Roman"/>
          <w:b/>
          <w:color w:val="000000"/>
          <w:sz w:val="24"/>
          <w:szCs w:val="24"/>
          <w:lang w:eastAsia="en-US"/>
        </w:rPr>
        <w:t xml:space="preserve"> – </w:t>
      </w:r>
      <w:r w:rsidRPr="00775FEF">
        <w:rPr>
          <w:rFonts w:ascii="Franklin Gothic Book" w:eastAsia="Calibri" w:hAnsi="Franklin Gothic Book" w:cs="Times New Roman"/>
          <w:b/>
          <w:color w:val="000000"/>
          <w:sz w:val="24"/>
          <w:szCs w:val="24"/>
          <w:lang w:eastAsia="en-US"/>
        </w:rPr>
        <w:t>совсем не раскрыта, и «5 баллов»</w:t>
      </w:r>
      <w:r w:rsidR="003C29F4">
        <w:rPr>
          <w:rFonts w:ascii="Franklin Gothic Book" w:eastAsia="Calibri" w:hAnsi="Franklin Gothic Book" w:cs="Times New Roman"/>
          <w:b/>
          <w:color w:val="000000"/>
          <w:sz w:val="24"/>
          <w:szCs w:val="24"/>
          <w:lang w:eastAsia="en-US"/>
        </w:rPr>
        <w:t xml:space="preserve"> – </w:t>
      </w:r>
      <w:r w:rsidRPr="00775FEF">
        <w:rPr>
          <w:rFonts w:ascii="Franklin Gothic Book" w:eastAsia="Calibri" w:hAnsi="Franklin Gothic Book" w:cs="Times New Roman"/>
          <w:b/>
          <w:color w:val="000000"/>
          <w:sz w:val="24"/>
          <w:szCs w:val="24"/>
          <w:lang w:eastAsia="en-US"/>
        </w:rPr>
        <w:t>раскрыта очень хорошо. Сначала мне просто назовёте оценку, а потом уже скажите почему. Антон.</w:t>
      </w:r>
    </w:p>
    <w:p w14:paraId="2BA3C0C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Между 1 и 2.</w:t>
      </w:r>
    </w:p>
    <w:p w14:paraId="4426BA07"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Полтора. Хорошо. Евгений.</w:t>
      </w:r>
    </w:p>
    <w:p w14:paraId="1CBB796F"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Политическая насколько?</w:t>
      </w:r>
    </w:p>
    <w:p w14:paraId="5F2E5776"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Насколько раскрыта в сериале тема геополитики, противостояния сторон?</w:t>
      </w:r>
    </w:p>
    <w:p w14:paraId="0FDE364B"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4.</w:t>
      </w:r>
    </w:p>
    <w:p w14:paraId="5AD5885A"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Сергей.</w:t>
      </w:r>
    </w:p>
    <w:p w14:paraId="4CDCCBDF"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2 с половиной.</w:t>
      </w:r>
    </w:p>
    <w:p w14:paraId="4D86086C"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Желательно всё-таки какой-то один балл. Ирина.</w:t>
      </w:r>
    </w:p>
    <w:p w14:paraId="29FDEBFB"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Тогда 2.</w:t>
      </w:r>
    </w:p>
    <w:p w14:paraId="0D52C05F"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Хорошо, 2.</w:t>
      </w:r>
    </w:p>
    <w:p w14:paraId="3AAABB3A"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Ирина:</w:t>
      </w:r>
      <w:r w:rsidRPr="00775FEF">
        <w:rPr>
          <w:rFonts w:ascii="Franklin Gothic Book" w:eastAsia="Calibri" w:hAnsi="Franklin Gothic Book" w:cs="Times New Roman"/>
          <w:color w:val="000000"/>
          <w:sz w:val="24"/>
          <w:szCs w:val="24"/>
          <w:lang w:eastAsia="en-US"/>
        </w:rPr>
        <w:t xml:space="preserve"> 4.</w:t>
      </w:r>
    </w:p>
    <w:p w14:paraId="42DD7B2F"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4. Дальше, Мария.</w:t>
      </w:r>
    </w:p>
    <w:p w14:paraId="45CB8F1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3</w:t>
      </w:r>
    </w:p>
    <w:p w14:paraId="2D3E51F5"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Ксения.</w:t>
      </w:r>
    </w:p>
    <w:p w14:paraId="4ADAF899"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Ксения:</w:t>
      </w:r>
      <w:r w:rsidRPr="00775FEF">
        <w:rPr>
          <w:rFonts w:ascii="Franklin Gothic Book" w:eastAsia="Calibri" w:hAnsi="Franklin Gothic Book" w:cs="Times New Roman"/>
          <w:color w:val="000000"/>
          <w:sz w:val="24"/>
          <w:szCs w:val="24"/>
          <w:lang w:eastAsia="en-US"/>
        </w:rPr>
        <w:t xml:space="preserve"> Тоже 4.</w:t>
      </w:r>
    </w:p>
    <w:p w14:paraId="4D7FE23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Любовь:</w:t>
      </w:r>
      <w:r w:rsidRPr="00775FEF">
        <w:rPr>
          <w:rFonts w:ascii="Franklin Gothic Book" w:eastAsia="Calibri" w:hAnsi="Franklin Gothic Book" w:cs="Times New Roman"/>
          <w:color w:val="000000"/>
          <w:sz w:val="24"/>
          <w:szCs w:val="24"/>
          <w:lang w:eastAsia="en-US"/>
        </w:rPr>
        <w:t xml:space="preserve"> 4.</w:t>
      </w:r>
    </w:p>
    <w:p w14:paraId="3E155F1F"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Ольга:</w:t>
      </w:r>
      <w:r w:rsidRPr="00775FEF">
        <w:rPr>
          <w:rFonts w:ascii="Franklin Gothic Book" w:eastAsia="Calibri" w:hAnsi="Franklin Gothic Book" w:cs="Times New Roman"/>
          <w:color w:val="000000"/>
          <w:sz w:val="24"/>
          <w:szCs w:val="24"/>
          <w:lang w:eastAsia="en-US"/>
        </w:rPr>
        <w:t xml:space="preserve"> 3.</w:t>
      </w:r>
    </w:p>
    <w:p w14:paraId="54EF02A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5.</w:t>
      </w:r>
    </w:p>
    <w:p w14:paraId="70449036"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Хорошо. Вот почему, значит, пятёрку вот вы поставили? Почему считаете, что хорошо раскрыта тема геополитики?</w:t>
      </w:r>
    </w:p>
    <w:p w14:paraId="115D4A8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Она излишне раскрыта. Даже многие моменты, которые не относятся к сюжету сериала, просто там зачем-то люди проговаривают это, зачем-то там по радио что-то человек слышит. Это дополнительно. Уже всё понятно, а тут ещё это. Максимально много этого.</w:t>
      </w:r>
    </w:p>
    <w:p w14:paraId="4300C787"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Хорошо. Спасибо. Ольга, почему вот вы поставили?</w:t>
      </w:r>
    </w:p>
    <w:p w14:paraId="0FF35F8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Ольга:</w:t>
      </w:r>
      <w:r w:rsidRPr="00775FEF">
        <w:rPr>
          <w:rFonts w:ascii="Franklin Gothic Book" w:eastAsia="Calibri" w:hAnsi="Franklin Gothic Book" w:cs="Times New Roman"/>
          <w:color w:val="000000"/>
          <w:sz w:val="24"/>
          <w:szCs w:val="24"/>
          <w:lang w:eastAsia="en-US"/>
        </w:rPr>
        <w:t xml:space="preserve"> Почему три?</w:t>
      </w:r>
    </w:p>
    <w:p w14:paraId="06A3D36D"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Тройку, да.</w:t>
      </w:r>
    </w:p>
    <w:p w14:paraId="55F29DD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Ольга:</w:t>
      </w:r>
      <w:r w:rsidRPr="00775FEF">
        <w:rPr>
          <w:rFonts w:ascii="Franklin Gothic Book" w:eastAsia="Calibri" w:hAnsi="Franklin Gothic Book" w:cs="Times New Roman"/>
          <w:color w:val="000000"/>
          <w:sz w:val="24"/>
          <w:szCs w:val="24"/>
          <w:lang w:eastAsia="en-US"/>
        </w:rPr>
        <w:t xml:space="preserve"> Потому что это очень топорно выглядит. Вот как раз, да, где не надо об этом говорить и так всем всё понятно, ещё дополнительно это для особо одарённых. «А ты не понял, да? Вот я сейчас скажу. И точно уже, наверное, поймёшь!».</w:t>
      </w:r>
    </w:p>
    <w:p w14:paraId="579F1A00"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Понятно. Спасибо. Любовь, почему четыре поставили?</w:t>
      </w:r>
    </w:p>
    <w:p w14:paraId="0DB54F5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Любовь:</w:t>
      </w:r>
      <w:r w:rsidRPr="00775FEF">
        <w:rPr>
          <w:rFonts w:ascii="Franklin Gothic Book" w:eastAsia="Calibri" w:hAnsi="Franklin Gothic Book" w:cs="Times New Roman"/>
          <w:color w:val="000000"/>
          <w:sz w:val="24"/>
          <w:szCs w:val="24"/>
          <w:lang w:eastAsia="en-US"/>
        </w:rPr>
        <w:t xml:space="preserve"> Я в политике не разбираюсь. Мне бы хотелось, чтобы разжевали. Собственно говоря, почему меня подводит? Потому что я не понимаю намёков. Мне нравится, когда.</w:t>
      </w:r>
    </w:p>
    <w:p w14:paraId="7FB262B2"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Открытым текстом?</w:t>
      </w:r>
    </w:p>
    <w:p w14:paraId="7981448A"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Любовь:</w:t>
      </w:r>
      <w:r w:rsidRPr="00775FEF">
        <w:rPr>
          <w:rFonts w:ascii="Franklin Gothic Book" w:eastAsia="Calibri" w:hAnsi="Franklin Gothic Book" w:cs="Times New Roman"/>
          <w:color w:val="000000"/>
          <w:sz w:val="24"/>
          <w:szCs w:val="24"/>
          <w:lang w:eastAsia="en-US"/>
        </w:rPr>
        <w:t xml:space="preserve"> Открытым текстом говорят. Я вот как раз одарённые в политике люди, которые не интересуются. А тут мне хорошо разжевали.</w:t>
      </w:r>
    </w:p>
    <w:p w14:paraId="6F2F6854"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Ксения, тоже вот четыре поставили. Почему?</w:t>
      </w:r>
    </w:p>
    <w:p w14:paraId="08C244A6"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Ксения:</w:t>
      </w:r>
      <w:r w:rsidRPr="00775FEF">
        <w:rPr>
          <w:rFonts w:ascii="Franklin Gothic Book" w:eastAsia="Calibri" w:hAnsi="Franklin Gothic Book" w:cs="Times New Roman"/>
          <w:color w:val="000000"/>
          <w:sz w:val="24"/>
          <w:szCs w:val="24"/>
          <w:lang w:eastAsia="en-US"/>
        </w:rPr>
        <w:t xml:space="preserve"> Да, потому что там вся правда жизни рассказана, всё, что происходит.</w:t>
      </w:r>
    </w:p>
    <w:p w14:paraId="1FD03799"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Но не пять же! Что-то не дотянули?</w:t>
      </w:r>
    </w:p>
    <w:p w14:paraId="11F1B144"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Ксения:</w:t>
      </w:r>
      <w:r w:rsidRPr="00775FEF">
        <w:rPr>
          <w:rFonts w:ascii="Franklin Gothic Book" w:eastAsia="Calibri" w:hAnsi="Franklin Gothic Book" w:cs="Times New Roman"/>
          <w:color w:val="000000"/>
          <w:sz w:val="24"/>
          <w:szCs w:val="24"/>
          <w:lang w:eastAsia="en-US"/>
        </w:rPr>
        <w:t xml:space="preserve"> Но не пять, да.</w:t>
      </w:r>
    </w:p>
    <w:p w14:paraId="002A3887"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Мария.</w:t>
      </w:r>
    </w:p>
    <w:p w14:paraId="6EC736B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Мне вот, наверное, всё равно.</w:t>
      </w:r>
    </w:p>
    <w:p w14:paraId="6B8AA946"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Всё понятно. Ирина.</w:t>
      </w:r>
    </w:p>
    <w:p w14:paraId="418CE3D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Ирина:</w:t>
      </w:r>
      <w:r w:rsidRPr="00775FEF">
        <w:rPr>
          <w:rFonts w:ascii="Franklin Gothic Book" w:eastAsia="Calibri" w:hAnsi="Franklin Gothic Book" w:cs="Times New Roman"/>
          <w:color w:val="000000"/>
          <w:sz w:val="24"/>
          <w:szCs w:val="24"/>
          <w:lang w:eastAsia="en-US"/>
        </w:rPr>
        <w:t xml:space="preserve"> Пропаганда прямо.</w:t>
      </w:r>
    </w:p>
    <w:p w14:paraId="550D3087"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Пропаганда, поэтому четыре? Слишком тоже, вот как Ольга сказала? Слишком топорно. Спасибо. Сергей.</w:t>
      </w:r>
    </w:p>
    <w:p w14:paraId="760B963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Не знаю.</w:t>
      </w:r>
    </w:p>
    <w:p w14:paraId="358DA5E6"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Почему два?</w:t>
      </w:r>
    </w:p>
    <w:p w14:paraId="16224924"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Для меня вообще тема политики как фон. Я на ней особо не заострял внимание.</w:t>
      </w:r>
    </w:p>
    <w:p w14:paraId="3C5CA2B9"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Ясно. То есть не про это фильм, вам показалось?</w:t>
      </w:r>
    </w:p>
    <w:p w14:paraId="48DB7956"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Я, да, считаю, что нет.</w:t>
      </w:r>
    </w:p>
    <w:p w14:paraId="26CAA1D3"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Хорошо. Евгений, почему?</w:t>
      </w:r>
    </w:p>
    <w:p w14:paraId="46AEDD5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Если бы не несколько моментов, я бы вообще бы пять поставил. А так четыре, что как раз, вот как предыдущие коллеги сказали, что всё пытаются мысль эту разжевать и донести, что вот так, вот так, вот так, чтобы у тебя в конце уже изменилось мнение.</w:t>
      </w:r>
    </w:p>
    <w:p w14:paraId="3D6F1E17"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Антон, почему вот низкую такую оценку поставили?</w:t>
      </w:r>
    </w:p>
    <w:p w14:paraId="6AE22202"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Фактов на тему геополитики было много показано, даже, может быть, слишком много. Но трактовка этих фактов, то есть без рассмотрения причинно-следственных связей.</w:t>
      </w:r>
    </w:p>
    <w:p w14:paraId="003F95C6"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То есть неглубоко как-то?</w:t>
      </w:r>
    </w:p>
    <w:p w14:paraId="226187E6"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Трактовки было мало, да. Буквально по пальцам можно пересчитать.</w:t>
      </w:r>
    </w:p>
    <w:p w14:paraId="12A75A86"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Понятно. Спасибо. А вот скажите, пожалуйста. Это вопрос ко всем. Сейчас проголосуем, а потом обсудим. Вот после просмотра сериала отношение к теме геополитики, к теме противостояния, не взгляды чтобы у вас изменились, а именно отношение к теме геополитики к теме противостояния стран у вас изменилось или не изменилось? Вот у кого после просмотра сериала изменилось отношение к политике, к геополитике, вот к противостоянию стран? Поднимите руки, у кого изменилось. Нет таких. Не изменилось, получается, у всех. Хорошо. Понятно. Спасибо. Вот почему не изменилось? Почему не изменилось? То есть почему сериал ничего не изменил? То есть вот уже тоже говорили, но вот резюмируете коротко, Алексей.</w:t>
      </w:r>
    </w:p>
    <w:p w14:paraId="394891F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Во-первых, почему сериал что-то должен менять? То есть это же сериал, это не «Новости» я смотрю. Во-вторых, мы и так что-то смотрим, что-то знаем, что-то слышим из всех каналов.</w:t>
      </w:r>
    </w:p>
    <w:p w14:paraId="30153914"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То есть у вас уже есть мнение?</w:t>
      </w:r>
    </w:p>
    <w:p w14:paraId="393B878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Да. И тут ничего нового не добавилось. И нет оснований менять.</w:t>
      </w:r>
    </w:p>
    <w:p w14:paraId="3BCA7EDD"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Ольга.</w:t>
      </w:r>
    </w:p>
    <w:p w14:paraId="6271A8B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Ольга:</w:t>
      </w:r>
      <w:r w:rsidRPr="00775FEF">
        <w:rPr>
          <w:rFonts w:ascii="Franklin Gothic Book" w:eastAsia="Calibri" w:hAnsi="Franklin Gothic Book" w:cs="Times New Roman"/>
          <w:color w:val="000000"/>
          <w:sz w:val="24"/>
          <w:szCs w:val="24"/>
          <w:lang w:eastAsia="en-US"/>
        </w:rPr>
        <w:t xml:space="preserve"> Я всё-таки считаю, этот сериал и не только этот сериал, в принципе, это чьи-то домыслы, чьи-то умыслы. И поэтому здесь точно не может ничего поменять в моём отношении.</w:t>
      </w:r>
    </w:p>
    <w:p w14:paraId="3D618849"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Любовь.</w:t>
      </w:r>
    </w:p>
    <w:p w14:paraId="61B62744"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Любовь:</w:t>
      </w:r>
      <w:r w:rsidRPr="00775FEF">
        <w:rPr>
          <w:rFonts w:ascii="Franklin Gothic Book" w:eastAsia="Calibri" w:hAnsi="Franklin Gothic Book" w:cs="Times New Roman"/>
          <w:color w:val="000000"/>
          <w:sz w:val="24"/>
          <w:szCs w:val="24"/>
          <w:lang w:eastAsia="en-US"/>
        </w:rPr>
        <w:t xml:space="preserve"> Я телевизор смотрю часто. Там то же самое рассказывают, что американцы плохие, что они нас всячески пытаются. Как сказать? Унизить. Всячески пытаются причинить нам какой-то вред, как-то выехать за наш счёт. Всё они какие-то козни строят.</w:t>
      </w:r>
    </w:p>
    <w:p w14:paraId="240D583C"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То есть тоже самое, что по телевизору?</w:t>
      </w:r>
    </w:p>
    <w:p w14:paraId="2EFECB4B"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Любовь:</w:t>
      </w:r>
      <w:r w:rsidRPr="00775FEF">
        <w:rPr>
          <w:rFonts w:ascii="Franklin Gothic Book" w:eastAsia="Calibri" w:hAnsi="Franklin Gothic Book" w:cs="Times New Roman"/>
          <w:color w:val="000000"/>
          <w:sz w:val="24"/>
          <w:szCs w:val="24"/>
          <w:lang w:eastAsia="en-US"/>
        </w:rPr>
        <w:t xml:space="preserve"> Вот именно это нам и показали в этом сериале – всё, как и есть.</w:t>
      </w:r>
    </w:p>
    <w:p w14:paraId="7FC9B962"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Ясно. Спасибо. Ксения.</w:t>
      </w:r>
    </w:p>
    <w:p w14:paraId="78D9ED3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Ксения:</w:t>
      </w:r>
      <w:r w:rsidRPr="00775FEF">
        <w:rPr>
          <w:rFonts w:ascii="Franklin Gothic Book" w:eastAsia="Calibri" w:hAnsi="Franklin Gothic Book" w:cs="Times New Roman"/>
          <w:color w:val="000000"/>
          <w:sz w:val="24"/>
          <w:szCs w:val="24"/>
          <w:lang w:eastAsia="en-US"/>
        </w:rPr>
        <w:t xml:space="preserve"> Я так же, как Любовь, думаю, один в один. Всё, как оно в жизни есть, так показано.</w:t>
      </w:r>
    </w:p>
    <w:p w14:paraId="5B6D7619"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Понятно. Мария.</w:t>
      </w:r>
    </w:p>
    <w:p w14:paraId="11587C52"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Согласна.</w:t>
      </w:r>
    </w:p>
    <w:p w14:paraId="0AA60419"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Ирина.</w:t>
      </w:r>
    </w:p>
    <w:p w14:paraId="1DF7F04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Ирина:</w:t>
      </w:r>
      <w:r w:rsidRPr="00775FEF">
        <w:rPr>
          <w:rFonts w:ascii="Franklin Gothic Book" w:eastAsia="Calibri" w:hAnsi="Franklin Gothic Book" w:cs="Times New Roman"/>
          <w:color w:val="000000"/>
          <w:sz w:val="24"/>
          <w:szCs w:val="24"/>
          <w:lang w:eastAsia="en-US"/>
        </w:rPr>
        <w:t xml:space="preserve"> Ничего нового, от тренда, который на первом-втором новостных каналов, не отличается.</w:t>
      </w:r>
    </w:p>
    <w:p w14:paraId="4BCA7CCF"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Сергей.</w:t>
      </w:r>
    </w:p>
    <w:p w14:paraId="3222EBF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Я, в целом, согласен.</w:t>
      </w:r>
    </w:p>
    <w:p w14:paraId="00C22EC2"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Евгений.</w:t>
      </w:r>
    </w:p>
    <w:p w14:paraId="3488706A"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Солидарен.</w:t>
      </w:r>
    </w:p>
    <w:p w14:paraId="714D653A"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 xml:space="preserve">Модератор: Отлично. Хорошо. Тогда слышали ли вы. Вот все, кто-то </w:t>
      </w:r>
      <w:proofErr w:type="spellStart"/>
      <w:r w:rsidRPr="00775FEF">
        <w:rPr>
          <w:rFonts w:ascii="Franklin Gothic Book" w:eastAsia="Calibri" w:hAnsi="Franklin Gothic Book" w:cs="Times New Roman"/>
          <w:b/>
          <w:color w:val="000000"/>
          <w:sz w:val="24"/>
          <w:szCs w:val="24"/>
          <w:lang w:eastAsia="en-US"/>
        </w:rPr>
        <w:t>гуглил</w:t>
      </w:r>
      <w:proofErr w:type="spellEnd"/>
      <w:r w:rsidRPr="00775FEF">
        <w:rPr>
          <w:rFonts w:ascii="Franklin Gothic Book" w:eastAsia="Calibri" w:hAnsi="Franklin Gothic Book" w:cs="Times New Roman"/>
          <w:b/>
          <w:color w:val="000000"/>
          <w:sz w:val="24"/>
          <w:szCs w:val="24"/>
          <w:lang w:eastAsia="en-US"/>
        </w:rPr>
        <w:t xml:space="preserve">, кто-то не </w:t>
      </w:r>
      <w:proofErr w:type="spellStart"/>
      <w:r w:rsidRPr="00775FEF">
        <w:rPr>
          <w:rFonts w:ascii="Franklin Gothic Book" w:eastAsia="Calibri" w:hAnsi="Franklin Gothic Book" w:cs="Times New Roman"/>
          <w:b/>
          <w:color w:val="000000"/>
          <w:sz w:val="24"/>
          <w:szCs w:val="24"/>
          <w:lang w:eastAsia="en-US"/>
        </w:rPr>
        <w:t>гуглил</w:t>
      </w:r>
      <w:proofErr w:type="spellEnd"/>
      <w:r w:rsidRPr="00775FEF">
        <w:rPr>
          <w:rFonts w:ascii="Franklin Gothic Book" w:eastAsia="Calibri" w:hAnsi="Franklin Gothic Book" w:cs="Times New Roman"/>
          <w:b/>
          <w:color w:val="000000"/>
          <w:sz w:val="24"/>
          <w:szCs w:val="24"/>
          <w:lang w:eastAsia="en-US"/>
        </w:rPr>
        <w:t xml:space="preserve">. Вот до просмотра сериала, до того, как начали смотреть, слышали ли вы о Марии </w:t>
      </w:r>
      <w:proofErr w:type="spellStart"/>
      <w:r w:rsidRPr="00775FEF">
        <w:rPr>
          <w:rFonts w:ascii="Franklin Gothic Book" w:eastAsia="Calibri" w:hAnsi="Franklin Gothic Book" w:cs="Times New Roman"/>
          <w:b/>
          <w:color w:val="000000"/>
          <w:sz w:val="24"/>
          <w:szCs w:val="24"/>
          <w:lang w:eastAsia="en-US"/>
        </w:rPr>
        <w:t>Бутиной</w:t>
      </w:r>
      <w:proofErr w:type="spellEnd"/>
      <w:r w:rsidRPr="00775FEF">
        <w:rPr>
          <w:rFonts w:ascii="Franklin Gothic Book" w:eastAsia="Calibri" w:hAnsi="Franklin Gothic Book" w:cs="Times New Roman"/>
          <w:b/>
          <w:color w:val="000000"/>
          <w:sz w:val="24"/>
          <w:szCs w:val="24"/>
          <w:lang w:eastAsia="en-US"/>
        </w:rPr>
        <w:t xml:space="preserve"> и её истории? Вот кто слышал до просмотра? Раз, два, три. Три человека слышали.</w:t>
      </w:r>
    </w:p>
    <w:p w14:paraId="41315BCB"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Это её настоящее имя?</w:t>
      </w:r>
    </w:p>
    <w:p w14:paraId="1D9B446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Да, настоящее.</w:t>
      </w:r>
    </w:p>
    <w:p w14:paraId="689BEC19"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 xml:space="preserve">Модератор: Так, три человека слышали. Остальные не слышали. Вот те, кто слышал, что слышали? Не вот сейчас потом </w:t>
      </w:r>
      <w:proofErr w:type="spellStart"/>
      <w:r w:rsidRPr="00775FEF">
        <w:rPr>
          <w:rFonts w:ascii="Franklin Gothic Book" w:eastAsia="Calibri" w:hAnsi="Franklin Gothic Book" w:cs="Times New Roman"/>
          <w:b/>
          <w:color w:val="000000"/>
          <w:sz w:val="24"/>
          <w:szCs w:val="24"/>
          <w:lang w:eastAsia="en-US"/>
        </w:rPr>
        <w:t>погуглили</w:t>
      </w:r>
      <w:proofErr w:type="spellEnd"/>
      <w:r w:rsidRPr="00775FEF">
        <w:rPr>
          <w:rFonts w:ascii="Franklin Gothic Book" w:eastAsia="Calibri" w:hAnsi="Franklin Gothic Book" w:cs="Times New Roman"/>
          <w:b/>
          <w:color w:val="000000"/>
          <w:sz w:val="24"/>
          <w:szCs w:val="24"/>
          <w:lang w:eastAsia="en-US"/>
        </w:rPr>
        <w:t>, а вот до сериала что слышали? Любовь.</w:t>
      </w:r>
    </w:p>
    <w:p w14:paraId="40BD5C44"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Любовь:</w:t>
      </w:r>
      <w:r w:rsidRPr="00775FEF">
        <w:rPr>
          <w:rFonts w:ascii="Franklin Gothic Book" w:eastAsia="Calibri" w:hAnsi="Franklin Gothic Book" w:cs="Times New Roman"/>
          <w:color w:val="000000"/>
          <w:sz w:val="24"/>
          <w:szCs w:val="24"/>
          <w:lang w:eastAsia="en-US"/>
        </w:rPr>
        <w:t xml:space="preserve"> Я смотрела её интервью. Она на меня произвела впечатление. Очень красивая женщина. У неё прямо такие волосы длинные, шикарные, рыжие. И как будто бы они натурально рыжие. Вот она прямо такой красоты женщина, выделяется из толпы.</w:t>
      </w:r>
    </w:p>
    <w:p w14:paraId="3B8966BC"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А это вы когда смотрели?</w:t>
      </w:r>
    </w:p>
    <w:p w14:paraId="2136FF75" w14:textId="636B1A09"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Любовь:</w:t>
      </w:r>
      <w:r w:rsidRPr="00775FEF">
        <w:rPr>
          <w:rFonts w:ascii="Franklin Gothic Book" w:eastAsia="Calibri" w:hAnsi="Franklin Gothic Book" w:cs="Times New Roman"/>
          <w:color w:val="000000"/>
          <w:sz w:val="24"/>
          <w:szCs w:val="24"/>
          <w:lang w:eastAsia="en-US"/>
        </w:rPr>
        <w:t xml:space="preserve"> Это я смотрела несколько лет назад, но я запомнила. И она рассказывала, что её ложно обвинили в том, что она американский шпион. И рассказала вот про эти пытки светом, что в камере было очень холодно и что она вообще там еле-еле, вот как нам всё тут показывали. Над ней там издевались. Тут ещё как-то скромно показали. Как вот она рассказывала, там ещё хуже всё было. И она мне запомнилась. Просто я часто мёрзну зимой. Она говорила, что там было холодно. И часто вот её раздевали и как бы пытали холодом. Единственное, чем она могла укрываться,</w:t>
      </w:r>
      <w:r w:rsidR="003C29F4">
        <w:rPr>
          <w:rFonts w:ascii="Franklin Gothic Book" w:eastAsia="Calibri" w:hAnsi="Franklin Gothic Book" w:cs="Times New Roman"/>
          <w:color w:val="000000"/>
          <w:sz w:val="24"/>
          <w:szCs w:val="24"/>
          <w:lang w:eastAsia="en-US"/>
        </w:rPr>
        <w:t xml:space="preserve"> – </w:t>
      </w:r>
      <w:r w:rsidRPr="00775FEF">
        <w:rPr>
          <w:rFonts w:ascii="Franklin Gothic Book" w:eastAsia="Calibri" w:hAnsi="Franklin Gothic Book" w:cs="Times New Roman"/>
          <w:color w:val="000000"/>
          <w:sz w:val="24"/>
          <w:szCs w:val="24"/>
          <w:lang w:eastAsia="en-US"/>
        </w:rPr>
        <w:t>это вот своими длинными вот так волосами. Но это прямо, знаете, ужасно. А тут этого не показали. Это бы впечатлило, если бы это показали.</w:t>
      </w:r>
    </w:p>
    <w:p w14:paraId="55F2F814"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Алексей, вы что слышали?</w:t>
      </w:r>
    </w:p>
    <w:p w14:paraId="65240988"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Слышал, что типа русская шпионка, красивая, на которую западали иностранцы, поехала в Штаты. Там на чём-то прокололась, её посадили. И потом обменяли, и она стала депутатом.</w:t>
      </w:r>
    </w:p>
    <w:p w14:paraId="328E8052"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Интересно вообще.</w:t>
      </w:r>
    </w:p>
    <w:p w14:paraId="1FDDA26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Вкратце объясняли. </w:t>
      </w:r>
      <w:r w:rsidRPr="00775FEF">
        <w:rPr>
          <w:rFonts w:ascii="Franklin Gothic Book" w:eastAsia="Calibri" w:hAnsi="Franklin Gothic Book" w:cs="Times New Roman"/>
          <w:i/>
          <w:color w:val="000000"/>
          <w:sz w:val="24"/>
          <w:szCs w:val="24"/>
          <w:lang w:eastAsia="en-US"/>
        </w:rPr>
        <w:t>(несколько участников смеются)</w:t>
      </w:r>
    </w:p>
    <w:p w14:paraId="14AD2B3B"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Потому что у меня совершенно. Вот я её не представляла, как роковую красотку. Но как бы, может быть, просто я немножко.</w:t>
      </w:r>
    </w:p>
    <w:p w14:paraId="52604508"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Это было её как бы плюсом, потому что это ей помогало связываться с какими-то влиятельными людьми.</w:t>
      </w:r>
    </w:p>
    <w:p w14:paraId="52453280"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 xml:space="preserve">Модератор: А это точно вы про неё? Про Марию </w:t>
      </w:r>
      <w:proofErr w:type="spellStart"/>
      <w:r w:rsidRPr="00775FEF">
        <w:rPr>
          <w:rFonts w:ascii="Franklin Gothic Book" w:eastAsia="Calibri" w:hAnsi="Franklin Gothic Book" w:cs="Times New Roman"/>
          <w:b/>
          <w:color w:val="000000"/>
          <w:sz w:val="24"/>
          <w:szCs w:val="24"/>
          <w:lang w:eastAsia="en-US"/>
        </w:rPr>
        <w:t>Бутину</w:t>
      </w:r>
      <w:proofErr w:type="spellEnd"/>
      <w:r w:rsidRPr="00775FEF">
        <w:rPr>
          <w:rFonts w:ascii="Franklin Gothic Book" w:eastAsia="Calibri" w:hAnsi="Franklin Gothic Book" w:cs="Times New Roman"/>
          <w:b/>
          <w:color w:val="000000"/>
          <w:sz w:val="24"/>
          <w:szCs w:val="24"/>
          <w:lang w:eastAsia="en-US"/>
        </w:rPr>
        <w:t>, да?</w:t>
      </w:r>
    </w:p>
    <w:p w14:paraId="43AF363C" w14:textId="77777777" w:rsidR="00775FEF" w:rsidRPr="00775FEF" w:rsidRDefault="00775FEF" w:rsidP="00775FEF">
      <w:pPr>
        <w:spacing w:after="120"/>
        <w:jc w:val="both"/>
        <w:rPr>
          <w:rFonts w:ascii="Franklin Gothic Book" w:eastAsia="Calibri" w:hAnsi="Franklin Gothic Book" w:cs="Times New Roman"/>
          <w:b/>
          <w:bCs/>
          <w:color w:val="000000"/>
          <w:sz w:val="24"/>
          <w:szCs w:val="24"/>
          <w:lang w:eastAsia="en-US"/>
        </w:rPr>
      </w:pPr>
      <w:r w:rsidRPr="00775FEF">
        <w:rPr>
          <w:rFonts w:ascii="Franklin Gothic Book" w:eastAsia="Calibri" w:hAnsi="Franklin Gothic Book" w:cs="Times New Roman"/>
          <w:b/>
          <w:bCs/>
          <w:color w:val="000000"/>
          <w:sz w:val="24"/>
          <w:szCs w:val="24"/>
          <w:lang w:eastAsia="en-US"/>
        </w:rPr>
        <w:t xml:space="preserve">Сергей: </w:t>
      </w:r>
      <w:r w:rsidRPr="00775FEF">
        <w:rPr>
          <w:rFonts w:ascii="Franklin Gothic Book" w:eastAsia="Calibri" w:hAnsi="Franklin Gothic Book" w:cs="Times New Roman"/>
          <w:color w:val="000000"/>
          <w:sz w:val="24"/>
          <w:szCs w:val="24"/>
          <w:lang w:eastAsia="en-US"/>
        </w:rPr>
        <w:t>Я вот тоже теперь не уверен. Я тоже как бы ничего конкретного. Фамилию даже не вспомнил. Что-то подобное слышал.</w:t>
      </w:r>
    </w:p>
    <w:p w14:paraId="33C07E8E"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Да?</w:t>
      </w:r>
    </w:p>
    <w:p w14:paraId="7AC3D07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Да, я помню, что что-то подобное слышал.</w:t>
      </w:r>
    </w:p>
    <w:p w14:paraId="452279D8"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Ладно. Хорошо. Сергей, а вы что слышали?</w:t>
      </w:r>
    </w:p>
    <w:p w14:paraId="56A927E9"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Вот я говорю, что-то конкретное не слышал. Я её даже фамилию не вспомнил. Но что-то я по «Новостям» видел, вот поймали там шпионку российскую. Типа резонансное дело, туда-сюда.</w:t>
      </w:r>
    </w:p>
    <w:p w14:paraId="326D0AAF"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Ясно. Хорошо. Спасибо. Ладно. Не буду ничего говорить. Значит, что слышали, то слышали. А вот когда смотрели сериал, в какой момент поняли, о каких реальных событиях, о каком человеке рассказывает сериал? И в связи с чем это стало понятно? Вот Алексей, вы сразу поняли?</w:t>
      </w:r>
    </w:p>
    <w:p w14:paraId="1C3FAAC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А там в титрах же написано – по мотивам книги Марии </w:t>
      </w:r>
      <w:proofErr w:type="spellStart"/>
      <w:r w:rsidRPr="00775FEF">
        <w:rPr>
          <w:rFonts w:ascii="Franklin Gothic Book" w:eastAsia="Calibri" w:hAnsi="Franklin Gothic Book" w:cs="Times New Roman"/>
          <w:color w:val="000000"/>
          <w:sz w:val="24"/>
          <w:szCs w:val="24"/>
          <w:lang w:eastAsia="en-US"/>
        </w:rPr>
        <w:t>Бутиной</w:t>
      </w:r>
      <w:proofErr w:type="spellEnd"/>
      <w:r w:rsidRPr="00775FEF">
        <w:rPr>
          <w:rFonts w:ascii="Franklin Gothic Book" w:eastAsia="Calibri" w:hAnsi="Franklin Gothic Book" w:cs="Times New Roman"/>
          <w:color w:val="000000"/>
          <w:sz w:val="24"/>
          <w:szCs w:val="24"/>
          <w:lang w:eastAsia="en-US"/>
        </w:rPr>
        <w:t>, в самом начале то есть. И я сразу вспомнил, что что-то я слышал и что он, скорее всего, о том, как она сидела в тюрьме. А по факту, это сильно широко зашло за эту тему.</w:t>
      </w:r>
    </w:p>
    <w:p w14:paraId="5187478B"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 xml:space="preserve">Модератор: Ясно, то есть </w:t>
      </w:r>
      <w:proofErr w:type="spellStart"/>
      <w:r w:rsidRPr="00775FEF">
        <w:rPr>
          <w:rFonts w:ascii="Franklin Gothic Book" w:eastAsia="Calibri" w:hAnsi="Franklin Gothic Book" w:cs="Times New Roman"/>
          <w:b/>
          <w:color w:val="000000"/>
          <w:sz w:val="24"/>
          <w:szCs w:val="24"/>
          <w:lang w:eastAsia="en-US"/>
        </w:rPr>
        <w:t>спойлер</w:t>
      </w:r>
      <w:proofErr w:type="spellEnd"/>
      <w:r w:rsidRPr="00775FEF">
        <w:rPr>
          <w:rFonts w:ascii="Franklin Gothic Book" w:eastAsia="Calibri" w:hAnsi="Franklin Gothic Book" w:cs="Times New Roman"/>
          <w:b/>
          <w:color w:val="000000"/>
          <w:sz w:val="24"/>
          <w:szCs w:val="24"/>
          <w:lang w:eastAsia="en-US"/>
        </w:rPr>
        <w:t xml:space="preserve"> содержался. Так, Сергей, а вы в какой момент поняли, что вот это про Марию </w:t>
      </w:r>
      <w:proofErr w:type="spellStart"/>
      <w:r w:rsidRPr="00775FEF">
        <w:rPr>
          <w:rFonts w:ascii="Franklin Gothic Book" w:eastAsia="Calibri" w:hAnsi="Franklin Gothic Book" w:cs="Times New Roman"/>
          <w:b/>
          <w:color w:val="000000"/>
          <w:sz w:val="24"/>
          <w:szCs w:val="24"/>
          <w:lang w:eastAsia="en-US"/>
        </w:rPr>
        <w:t>Бутину</w:t>
      </w:r>
      <w:proofErr w:type="spellEnd"/>
      <w:r w:rsidRPr="00775FEF">
        <w:rPr>
          <w:rFonts w:ascii="Franklin Gothic Book" w:eastAsia="Calibri" w:hAnsi="Franklin Gothic Book" w:cs="Times New Roman"/>
          <w:b/>
          <w:color w:val="000000"/>
          <w:sz w:val="24"/>
          <w:szCs w:val="24"/>
          <w:lang w:eastAsia="en-US"/>
        </w:rPr>
        <w:t>?</w:t>
      </w:r>
    </w:p>
    <w:p w14:paraId="4DD082A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Да, мне кажется, вообще с самого начала. Не именно, что про Марию </w:t>
      </w:r>
      <w:proofErr w:type="spellStart"/>
      <w:r w:rsidRPr="00775FEF">
        <w:rPr>
          <w:rFonts w:ascii="Franklin Gothic Book" w:eastAsia="Calibri" w:hAnsi="Franklin Gothic Book" w:cs="Times New Roman"/>
          <w:color w:val="000000"/>
          <w:sz w:val="24"/>
          <w:szCs w:val="24"/>
          <w:lang w:eastAsia="en-US"/>
        </w:rPr>
        <w:t>Бутину</w:t>
      </w:r>
      <w:proofErr w:type="spellEnd"/>
      <w:r w:rsidRPr="00775FEF">
        <w:rPr>
          <w:rFonts w:ascii="Franklin Gothic Book" w:eastAsia="Calibri" w:hAnsi="Franklin Gothic Book" w:cs="Times New Roman"/>
          <w:color w:val="000000"/>
          <w:sz w:val="24"/>
          <w:szCs w:val="24"/>
          <w:lang w:eastAsia="en-US"/>
        </w:rPr>
        <w:t>, а том, что это про вот тут случай, что это вот именно оттуда. С самого начала понял.</w:t>
      </w:r>
    </w:p>
    <w:p w14:paraId="533019E0"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Любовь, а вы в какой момент поняли?</w:t>
      </w:r>
    </w:p>
    <w:p w14:paraId="775D99D6" w14:textId="1542703F"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Любовь:</w:t>
      </w:r>
      <w:r w:rsidRPr="00775FEF">
        <w:rPr>
          <w:rFonts w:ascii="Franklin Gothic Book" w:eastAsia="Calibri" w:hAnsi="Franklin Gothic Book" w:cs="Times New Roman"/>
          <w:color w:val="000000"/>
          <w:sz w:val="24"/>
          <w:szCs w:val="24"/>
          <w:lang w:eastAsia="en-US"/>
        </w:rPr>
        <w:t xml:space="preserve"> Когда вот там пытки начали показывать, я вспомнила то, что пытали, свет не выключали. Хотя, слава богу, мы все не испытали вот этих вот пыток, я не совсем понимаю, как если человек хочет спать, почему он при свете не может уснуть. Давайте мы тут день не поспим и вот так ляжем на стол и уснём, хотя бы там до новых приходов, хлопанья вот этими дверьми. Вот это я не совсем поняла. И то, что к ней постоянно приходят,</w:t>
      </w:r>
      <w:r w:rsidR="003C29F4">
        <w:rPr>
          <w:rFonts w:ascii="Franklin Gothic Book" w:eastAsia="Calibri" w:hAnsi="Franklin Gothic Book" w:cs="Times New Roman"/>
          <w:color w:val="000000"/>
          <w:sz w:val="24"/>
          <w:szCs w:val="24"/>
          <w:lang w:eastAsia="en-US"/>
        </w:rPr>
        <w:t xml:space="preserve"> – </w:t>
      </w:r>
      <w:r w:rsidRPr="00775FEF">
        <w:rPr>
          <w:rFonts w:ascii="Franklin Gothic Book" w:eastAsia="Calibri" w:hAnsi="Franklin Gothic Book" w:cs="Times New Roman"/>
          <w:color w:val="000000"/>
          <w:sz w:val="24"/>
          <w:szCs w:val="24"/>
          <w:lang w:eastAsia="en-US"/>
        </w:rPr>
        <w:t>это вот подлость. «А хорошо ли вы себя чувствуете?», «А давайте к доктору вас сводим?» Вот это вот издевательство.</w:t>
      </w:r>
    </w:p>
    <w:p w14:paraId="5CE3A36C"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 xml:space="preserve">Модератор: Спасибо большое. Так, вот я продолжаю с теми, кто слышал, потому что кто не слышал, так тут что тут можно сказать. Значит, вот исходя из того, что вот вы слышали до этого, что-то там новое о Марии </w:t>
      </w:r>
      <w:proofErr w:type="spellStart"/>
      <w:r w:rsidRPr="00775FEF">
        <w:rPr>
          <w:rFonts w:ascii="Franklin Gothic Book" w:eastAsia="Calibri" w:hAnsi="Franklin Gothic Book" w:cs="Times New Roman"/>
          <w:b/>
          <w:color w:val="000000"/>
          <w:sz w:val="24"/>
          <w:szCs w:val="24"/>
          <w:lang w:eastAsia="en-US"/>
        </w:rPr>
        <w:t>Бутиной</w:t>
      </w:r>
      <w:proofErr w:type="spellEnd"/>
      <w:r w:rsidRPr="00775FEF">
        <w:rPr>
          <w:rFonts w:ascii="Franklin Gothic Book" w:eastAsia="Calibri" w:hAnsi="Franklin Gothic Book" w:cs="Times New Roman"/>
          <w:b/>
          <w:color w:val="000000"/>
          <w:sz w:val="24"/>
          <w:szCs w:val="24"/>
          <w:lang w:eastAsia="en-US"/>
        </w:rPr>
        <w:t xml:space="preserve"> вы узнали, о её истории или такого не было? Или там о событиях каких-то происшедших? Алексей.</w:t>
      </w:r>
    </w:p>
    <w:p w14:paraId="240149AB"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Я сомневаюсь, что такое было, что два мужика семейных, один из которых расследовал, что именно вот так вот всё было.</w:t>
      </w:r>
    </w:p>
    <w:p w14:paraId="6073DA05"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 xml:space="preserve">Модератор: Это вы уже на следующий вопрос отвечаете. Я пока прошу вот на этот ответить. То есть вот вы что-то новое узнали для себя? Вот новое об этой истории, о Марии </w:t>
      </w:r>
      <w:proofErr w:type="spellStart"/>
      <w:r w:rsidRPr="00775FEF">
        <w:rPr>
          <w:rFonts w:ascii="Franklin Gothic Book" w:eastAsia="Calibri" w:hAnsi="Franklin Gothic Book" w:cs="Times New Roman"/>
          <w:b/>
          <w:color w:val="000000"/>
          <w:sz w:val="24"/>
          <w:szCs w:val="24"/>
          <w:lang w:eastAsia="en-US"/>
        </w:rPr>
        <w:t>Бутиной</w:t>
      </w:r>
      <w:proofErr w:type="spellEnd"/>
      <w:r w:rsidRPr="00775FEF">
        <w:rPr>
          <w:rFonts w:ascii="Franklin Gothic Book" w:eastAsia="Calibri" w:hAnsi="Franklin Gothic Book" w:cs="Times New Roman"/>
          <w:b/>
          <w:color w:val="000000"/>
          <w:sz w:val="24"/>
          <w:szCs w:val="24"/>
          <w:lang w:eastAsia="en-US"/>
        </w:rPr>
        <w:t>?</w:t>
      </w:r>
    </w:p>
    <w:p w14:paraId="577FD4C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Даже если там какие-то есть моменты, которых я не знаю, я сомневаюсь, что это входит в историю, а не придумано.</w:t>
      </w:r>
    </w:p>
    <w:p w14:paraId="5E136DEC"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 xml:space="preserve">Модератор: То есть новое как-то не узнали. Любовь, вы что-то узнали новое из этого фильма о Марии </w:t>
      </w:r>
      <w:proofErr w:type="spellStart"/>
      <w:r w:rsidRPr="00775FEF">
        <w:rPr>
          <w:rFonts w:ascii="Franklin Gothic Book" w:eastAsia="Calibri" w:hAnsi="Franklin Gothic Book" w:cs="Times New Roman"/>
          <w:b/>
          <w:color w:val="000000"/>
          <w:sz w:val="24"/>
          <w:szCs w:val="24"/>
          <w:lang w:eastAsia="en-US"/>
        </w:rPr>
        <w:t>Бутиной</w:t>
      </w:r>
      <w:proofErr w:type="spellEnd"/>
      <w:r w:rsidRPr="00775FEF">
        <w:rPr>
          <w:rFonts w:ascii="Franklin Gothic Book" w:eastAsia="Calibri" w:hAnsi="Franklin Gothic Book" w:cs="Times New Roman"/>
          <w:b/>
          <w:color w:val="000000"/>
          <w:sz w:val="24"/>
          <w:szCs w:val="24"/>
          <w:lang w:eastAsia="en-US"/>
        </w:rPr>
        <w:t>, о ее истории?</w:t>
      </w:r>
    </w:p>
    <w:p w14:paraId="2A6CF27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Любовь:</w:t>
      </w:r>
      <w:r w:rsidRPr="00775FEF">
        <w:rPr>
          <w:rFonts w:ascii="Franklin Gothic Book" w:eastAsia="Calibri" w:hAnsi="Franklin Gothic Book" w:cs="Times New Roman"/>
          <w:color w:val="000000"/>
          <w:sz w:val="24"/>
          <w:szCs w:val="24"/>
          <w:lang w:eastAsia="en-US"/>
        </w:rPr>
        <w:t xml:space="preserve"> Да, я не знала, что она стала депутатом. Я не знала, там же ее вербовали ЦРУ, чтобы она тоже доносила на нас. Когда я смотрела это интервью, мне вообще показалось, что как бы она, может быть, фантазирует. Судя по фильму, нет, не фантазирует.</w:t>
      </w:r>
    </w:p>
    <w:p w14:paraId="309DAE9F"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И, Сергей, вы что-то новое узнали?</w:t>
      </w:r>
    </w:p>
    <w:p w14:paraId="2C40CDE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Я говорю, я просто слышал об этой истории, я ею не интересовался этой историей. Все было для меня ново.</w:t>
      </w:r>
    </w:p>
    <w:p w14:paraId="4D26C21F"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То есть вообще содержание истории для вас оказалось новым.</w:t>
      </w:r>
    </w:p>
    <w:p w14:paraId="62F1FE7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Я просто о ней слышал.</w:t>
      </w:r>
    </w:p>
    <w:p w14:paraId="78BD22CD"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 xml:space="preserve">Модератор: Хорошо. А как вам кажется, сейчас то, на что начал отвечать Алексей, исходя из того, что вы слышали о Марии </w:t>
      </w:r>
      <w:proofErr w:type="spellStart"/>
      <w:r w:rsidRPr="00775FEF">
        <w:rPr>
          <w:rFonts w:ascii="Franklin Gothic Book" w:eastAsia="Calibri" w:hAnsi="Franklin Gothic Book" w:cs="Times New Roman"/>
          <w:b/>
          <w:color w:val="000000"/>
          <w:sz w:val="24"/>
          <w:szCs w:val="24"/>
          <w:lang w:eastAsia="en-US"/>
        </w:rPr>
        <w:t>Бутиной</w:t>
      </w:r>
      <w:proofErr w:type="spellEnd"/>
      <w:r w:rsidRPr="00775FEF">
        <w:rPr>
          <w:rFonts w:ascii="Franklin Gothic Book" w:eastAsia="Calibri" w:hAnsi="Franklin Gothic Book" w:cs="Times New Roman"/>
          <w:b/>
          <w:color w:val="000000"/>
          <w:sz w:val="24"/>
          <w:szCs w:val="24"/>
          <w:lang w:eastAsia="en-US"/>
        </w:rPr>
        <w:t xml:space="preserve">, как вы считаете, насколько реалистично показана в сериале ее история и в чем это проявляется реалистичность либо </w:t>
      </w:r>
      <w:proofErr w:type="spellStart"/>
      <w:r w:rsidRPr="00775FEF">
        <w:rPr>
          <w:rFonts w:ascii="Franklin Gothic Book" w:eastAsia="Calibri" w:hAnsi="Franklin Gothic Book" w:cs="Times New Roman"/>
          <w:b/>
          <w:color w:val="000000"/>
          <w:sz w:val="24"/>
          <w:szCs w:val="24"/>
          <w:lang w:eastAsia="en-US"/>
        </w:rPr>
        <w:t>нереалистичность</w:t>
      </w:r>
      <w:proofErr w:type="spellEnd"/>
      <w:r w:rsidRPr="00775FEF">
        <w:rPr>
          <w:rFonts w:ascii="Franklin Gothic Book" w:eastAsia="Calibri" w:hAnsi="Franklin Gothic Book" w:cs="Times New Roman"/>
          <w:b/>
          <w:color w:val="000000"/>
          <w:sz w:val="24"/>
          <w:szCs w:val="24"/>
          <w:lang w:eastAsia="en-US"/>
        </w:rPr>
        <w:t>? Теперь, Алексей, пожалуйста, поподробнее.</w:t>
      </w:r>
    </w:p>
    <w:p w14:paraId="0AED1C6B"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Вообще не показано о том, за что ее взяли. Как будто она ничего не делала, просто ее посадили. То есть либо это не раскрыто, либо это специально показано, что она чистая полностью, даже на красный свет не переходила дорогу. Потом много дополнительных нереалистичных моментов, видимо, специально сделано, что два гомосексуальных этих мужика живут, один из них расследовал. Не факт, что реалистично, специально подобраны эти арестантки, которые все какие-то противные, все некрасивые. Потом, как сказать, нереалистично, что вот она там с одним мужиком, с другим, с третьим, да, не показаны никакие мотивы, никакой романтики. Не знаю, может, еще что-то вспомню потом.</w:t>
      </w:r>
    </w:p>
    <w:p w14:paraId="4567F7C8"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 xml:space="preserve">Модератор: Ясно. Любовь, вам показалось, реалистично или нереалистично история Марии </w:t>
      </w:r>
      <w:proofErr w:type="spellStart"/>
      <w:r w:rsidRPr="00775FEF">
        <w:rPr>
          <w:rFonts w:ascii="Franklin Gothic Book" w:eastAsia="Calibri" w:hAnsi="Franklin Gothic Book" w:cs="Times New Roman"/>
          <w:b/>
          <w:color w:val="000000"/>
          <w:sz w:val="24"/>
          <w:szCs w:val="24"/>
          <w:lang w:eastAsia="en-US"/>
        </w:rPr>
        <w:t>Бутиной</w:t>
      </w:r>
      <w:proofErr w:type="spellEnd"/>
      <w:r w:rsidRPr="00775FEF">
        <w:rPr>
          <w:rFonts w:ascii="Franklin Gothic Book" w:eastAsia="Calibri" w:hAnsi="Franklin Gothic Book" w:cs="Times New Roman"/>
          <w:b/>
          <w:color w:val="000000"/>
          <w:sz w:val="24"/>
          <w:szCs w:val="24"/>
          <w:lang w:eastAsia="en-US"/>
        </w:rPr>
        <w:t xml:space="preserve"> рассказана в этом сериале?</w:t>
      </w:r>
    </w:p>
    <w:p w14:paraId="4099955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Любовь:</w:t>
      </w:r>
      <w:r w:rsidRPr="00775FEF">
        <w:rPr>
          <w:rFonts w:ascii="Franklin Gothic Book" w:eastAsia="Calibri" w:hAnsi="Franklin Gothic Book" w:cs="Times New Roman"/>
          <w:color w:val="000000"/>
          <w:sz w:val="24"/>
          <w:szCs w:val="24"/>
          <w:lang w:eastAsia="en-US"/>
        </w:rPr>
        <w:t xml:space="preserve"> В целом основная линия мне кажется реалистичной, но, конечно, есть элемент художественного вымысла, что как-то нам нарочито показывают, я уже говорила, про то, что вот эта пара гомосексуалистов, мы их не обсуждаем, если в их стране принято, можно, почему нет. Что прям героиня Жукова, она на этого следователя производит такое неизгладимое впечатление, что он уже готов почти к психологу бежать.</w:t>
      </w:r>
    </w:p>
    <w:p w14:paraId="5F03E53A"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Ориентацию поменять.</w:t>
      </w:r>
    </w:p>
    <w:p w14:paraId="337DD71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Любовь:</w:t>
      </w:r>
      <w:r w:rsidRPr="00775FEF">
        <w:rPr>
          <w:rFonts w:ascii="Franklin Gothic Book" w:eastAsia="Calibri" w:hAnsi="Franklin Gothic Book" w:cs="Times New Roman"/>
          <w:color w:val="000000"/>
          <w:sz w:val="24"/>
          <w:szCs w:val="24"/>
          <w:lang w:eastAsia="en-US"/>
        </w:rPr>
        <w:t xml:space="preserve"> Да, был очарован, можно сказать, влюблен. Прям не надо настолько преувеличивать. И там странное совпадение, что буквально там через пару дней его настигает то же самое, что настигло ее в плане предательства, в плане мошенничества его партнера. И вот как он прям сразу выводы сделал.</w:t>
      </w:r>
    </w:p>
    <w:p w14:paraId="7DB21C5E"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То есть вам общее мнение показалось это нереалистичным показана ее история или в целом реалистично, но есть нереалистичные моменты?</w:t>
      </w:r>
    </w:p>
    <w:p w14:paraId="34F7422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Любовь:</w:t>
      </w:r>
      <w:r w:rsidRPr="00775FEF">
        <w:rPr>
          <w:rFonts w:ascii="Franklin Gothic Book" w:eastAsia="Calibri" w:hAnsi="Franklin Gothic Book" w:cs="Times New Roman"/>
          <w:color w:val="000000"/>
          <w:sz w:val="24"/>
          <w:szCs w:val="24"/>
          <w:lang w:eastAsia="en-US"/>
        </w:rPr>
        <w:t xml:space="preserve"> Ее история реалистична то, что там, допустим, ее взяли, что ее пытали, что, возможно, у нее были какие-то поклонники, что она нравилась мужчинам разным, но вот есть элемент художественного вымысла, когда как-то слишком такие прям совпадения, прям как-то по-детски так, нарочито.</w:t>
      </w:r>
    </w:p>
    <w:p w14:paraId="0CB0A8C2"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Сергей, вам как показалось, реалистично или нереалистично?</w:t>
      </w:r>
    </w:p>
    <w:p w14:paraId="7046D9D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В целом, я думаю, реалистично.</w:t>
      </w:r>
    </w:p>
    <w:p w14:paraId="6920E6BF"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В чем реалистичность?</w:t>
      </w:r>
    </w:p>
    <w:p w14:paraId="2E412A2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Вообще, в принципе, я думаю, это вполне возможно такое.</w:t>
      </w:r>
    </w:p>
    <w:p w14:paraId="14FA917B"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 xml:space="preserve">Модератор: Хорошо. К остальным вопрос. Хоть вы не знали, кто такая Мария </w:t>
      </w:r>
      <w:proofErr w:type="spellStart"/>
      <w:r w:rsidRPr="00775FEF">
        <w:rPr>
          <w:rFonts w:ascii="Franklin Gothic Book" w:eastAsia="Calibri" w:hAnsi="Franklin Gothic Book" w:cs="Times New Roman"/>
          <w:b/>
          <w:color w:val="000000"/>
          <w:sz w:val="24"/>
          <w:szCs w:val="24"/>
          <w:lang w:eastAsia="en-US"/>
        </w:rPr>
        <w:t>Бутина</w:t>
      </w:r>
      <w:proofErr w:type="spellEnd"/>
      <w:r w:rsidRPr="00775FEF">
        <w:rPr>
          <w:rFonts w:ascii="Franklin Gothic Book" w:eastAsia="Calibri" w:hAnsi="Franklin Gothic Book" w:cs="Times New Roman"/>
          <w:b/>
          <w:color w:val="000000"/>
          <w:sz w:val="24"/>
          <w:szCs w:val="24"/>
          <w:lang w:eastAsia="en-US"/>
        </w:rPr>
        <w:t xml:space="preserve"> до того, как стали смотреть, но общее у вас впечатление: реалистично показана эта история, то есть верится в то, что это было или сомнения вызывает? Евгений?</w:t>
      </w:r>
    </w:p>
    <w:p w14:paraId="6BABCC76"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Процентов на 50, наверное, что-то там вытянуто. Из всей концепции, истории какую-то самую такую грязь взяли, немножко пытались что-то там раздуть и как-то немножко не получалось.</w:t>
      </w:r>
    </w:p>
    <w:p w14:paraId="38CFAE39"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То есть сгущены краски показалось.</w:t>
      </w:r>
    </w:p>
    <w:p w14:paraId="125B9528"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Да.</w:t>
      </w:r>
    </w:p>
    <w:p w14:paraId="5E75C7D7"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Антон, а вам как показалось, реалистично, нереалистично эта история показана?</w:t>
      </w:r>
    </w:p>
    <w:p w14:paraId="678078AA"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В целом реалистична, за исключением, да, может быть, некоторых моментов, которые, может быть, пытались этими моментами показать, действительно усугубить сюжет, но мне не особо верилось.</w:t>
      </w:r>
    </w:p>
    <w:p w14:paraId="46A211BC"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А в чем реалистичность, что реалистичным вам показалось?</w:t>
      </w:r>
    </w:p>
    <w:p w14:paraId="528F3C6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В принципе, вероятность ее жертвы в начале ее движения, как оно называлось.</w:t>
      </w:r>
    </w:p>
    <w:p w14:paraId="5C0E0759"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«За право на оружие».</w:t>
      </w:r>
    </w:p>
    <w:p w14:paraId="213CD4C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Да, «Право на оружие», то есть то, что ее хотели подставить, это вполне могло такое быть, то есть в это верится.</w:t>
      </w:r>
    </w:p>
    <w:p w14:paraId="35BC6C6D"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То есть правдоподобно.</w:t>
      </w:r>
    </w:p>
    <w:p w14:paraId="18987508"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Правдоподобно. То, что на людей могла так воздействовать, то есть влюблялись в нее. В принципе, может быть, это и могло быть ее шпионской частью, то есть </w:t>
      </w:r>
      <w:proofErr w:type="spellStart"/>
      <w:r w:rsidRPr="00775FEF">
        <w:rPr>
          <w:rFonts w:ascii="Franklin Gothic Book" w:eastAsia="Calibri" w:hAnsi="Franklin Gothic Book" w:cs="Times New Roman"/>
          <w:color w:val="000000"/>
          <w:sz w:val="24"/>
          <w:szCs w:val="24"/>
          <w:lang w:eastAsia="en-US"/>
        </w:rPr>
        <w:t>есть</w:t>
      </w:r>
      <w:proofErr w:type="spellEnd"/>
      <w:r w:rsidRPr="00775FEF">
        <w:rPr>
          <w:rFonts w:ascii="Franklin Gothic Book" w:eastAsia="Calibri" w:hAnsi="Franklin Gothic Book" w:cs="Times New Roman"/>
          <w:color w:val="000000"/>
          <w:sz w:val="24"/>
          <w:szCs w:val="24"/>
          <w:lang w:eastAsia="en-US"/>
        </w:rPr>
        <w:t xml:space="preserve"> и такая мысль.</w:t>
      </w:r>
    </w:p>
    <w:p w14:paraId="2BCE68CF"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Спец какие-то навыки у нее.</w:t>
      </w:r>
    </w:p>
    <w:p w14:paraId="289789D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Да, может, что-то и было, кто знает. Вот она рассказала свое.</w:t>
      </w:r>
    </w:p>
    <w:p w14:paraId="588EEEBE"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А нереалистичным вам что показалось? Какие-то моменты прям нереалистичные, странные?</w:t>
      </w:r>
    </w:p>
    <w:p w14:paraId="7E69C45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Иногда слишком пафосно она, этот актер, получается, герой слишком пафосно какие-то вещи говорил.</w:t>
      </w:r>
    </w:p>
    <w:p w14:paraId="3A9F1FB8"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Это который следователь или она?</w:t>
      </w:r>
    </w:p>
    <w:p w14:paraId="05909A1B"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Мария, да. С допросом в этой комнате в отдельной какой-то зачем? Какое воздействие? Видимо, чисто технические какие-то моменты убавляли реализма.</w:t>
      </w:r>
    </w:p>
    <w:p w14:paraId="1774C37F"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Ирина, реалистична, нереалистична вам показалась эта история?</w:t>
      </w:r>
    </w:p>
    <w:p w14:paraId="757C8FC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Ирина:</w:t>
      </w:r>
      <w:r w:rsidRPr="00775FEF">
        <w:rPr>
          <w:rFonts w:ascii="Franklin Gothic Book" w:eastAsia="Calibri" w:hAnsi="Franklin Gothic Book" w:cs="Times New Roman"/>
          <w:color w:val="000000"/>
          <w:sz w:val="24"/>
          <w:szCs w:val="24"/>
          <w:lang w:eastAsia="en-US"/>
        </w:rPr>
        <w:t xml:space="preserve"> Я считаю, реалистична.</w:t>
      </w:r>
    </w:p>
    <w:p w14:paraId="46A4279F"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Почему, в чем реалистичность?</w:t>
      </w:r>
    </w:p>
    <w:p w14:paraId="2290DB4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Ирина:</w:t>
      </w:r>
      <w:r w:rsidRPr="00775FEF">
        <w:rPr>
          <w:rFonts w:ascii="Franklin Gothic Book" w:eastAsia="Calibri" w:hAnsi="Franklin Gothic Book" w:cs="Times New Roman"/>
          <w:color w:val="000000"/>
          <w:sz w:val="24"/>
          <w:szCs w:val="24"/>
          <w:lang w:eastAsia="en-US"/>
        </w:rPr>
        <w:t xml:space="preserve"> Я считаю, вполне такие ситуации могли происходить. И с однополой любовью, что также могли повторяться какие-то предательства, бывает разное в жизни, почему бы, так могло быть.</w:t>
      </w:r>
    </w:p>
    <w:p w14:paraId="2A39D8F7"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Мария?</w:t>
      </w:r>
    </w:p>
    <w:p w14:paraId="084533DB"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Я затрудняюсь ответить.</w:t>
      </w:r>
    </w:p>
    <w:p w14:paraId="61E30DE8"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Трудно сказать. Ксения, реалистично или нет?</w:t>
      </w:r>
    </w:p>
    <w:p w14:paraId="5E9963B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Ксения:</w:t>
      </w:r>
      <w:r w:rsidRPr="00775FEF">
        <w:rPr>
          <w:rFonts w:ascii="Franklin Gothic Book" w:eastAsia="Calibri" w:hAnsi="Franklin Gothic Book" w:cs="Times New Roman"/>
          <w:color w:val="000000"/>
          <w:sz w:val="24"/>
          <w:szCs w:val="24"/>
          <w:lang w:eastAsia="en-US"/>
        </w:rPr>
        <w:t xml:space="preserve"> Да, реалистично. Я думаю, что такое было. Конечно, что-то приукрашали как бы, фильм надо снять красивый.</w:t>
      </w:r>
    </w:p>
    <w:p w14:paraId="3D92FC35"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История была на самом деле.</w:t>
      </w:r>
    </w:p>
    <w:p w14:paraId="4AE254D8"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Ксения:</w:t>
      </w:r>
      <w:r w:rsidRPr="00775FEF">
        <w:rPr>
          <w:rFonts w:ascii="Franklin Gothic Book" w:eastAsia="Calibri" w:hAnsi="Franklin Gothic Book" w:cs="Times New Roman"/>
          <w:color w:val="000000"/>
          <w:sz w:val="24"/>
          <w:szCs w:val="24"/>
          <w:lang w:eastAsia="en-US"/>
        </w:rPr>
        <w:t xml:space="preserve"> Да.</w:t>
      </w:r>
    </w:p>
    <w:p w14:paraId="67DDC945"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Ольга, реалистично вам показалось или нет?</w:t>
      </w:r>
    </w:p>
    <w:p w14:paraId="427F3DFF"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Ольга:</w:t>
      </w:r>
      <w:r w:rsidRPr="00775FEF">
        <w:rPr>
          <w:rFonts w:ascii="Franklin Gothic Book" w:eastAsia="Calibri" w:hAnsi="Franklin Gothic Book" w:cs="Times New Roman"/>
          <w:color w:val="000000"/>
          <w:sz w:val="24"/>
          <w:szCs w:val="24"/>
          <w:lang w:eastAsia="en-US"/>
        </w:rPr>
        <w:t xml:space="preserve"> Нет.</w:t>
      </w:r>
    </w:p>
    <w:p w14:paraId="267A48FD"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В чем нереалистично?</w:t>
      </w:r>
    </w:p>
    <w:p w14:paraId="3C4ED439"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Ольга:</w:t>
      </w:r>
      <w:r w:rsidRPr="00775FEF">
        <w:rPr>
          <w:rFonts w:ascii="Franklin Gothic Book" w:eastAsia="Calibri" w:hAnsi="Franklin Gothic Book" w:cs="Times New Roman"/>
          <w:color w:val="000000"/>
          <w:sz w:val="24"/>
          <w:szCs w:val="24"/>
          <w:lang w:eastAsia="en-US"/>
        </w:rPr>
        <w:t xml:space="preserve"> Вероятно, история имела место быть, как бы я понимаю, что да, она была, но приукрашено очень сильно и все прям утрировано.</w:t>
      </w:r>
    </w:p>
    <w:p w14:paraId="37305F08"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Слишком утрировано.</w:t>
      </w:r>
    </w:p>
    <w:p w14:paraId="55BA84F4"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Ольга:</w:t>
      </w:r>
      <w:r w:rsidRPr="00775FEF">
        <w:rPr>
          <w:rFonts w:ascii="Franklin Gothic Book" w:eastAsia="Calibri" w:hAnsi="Franklin Gothic Book" w:cs="Times New Roman"/>
          <w:color w:val="000000"/>
          <w:sz w:val="24"/>
          <w:szCs w:val="24"/>
          <w:lang w:eastAsia="en-US"/>
        </w:rPr>
        <w:t xml:space="preserve"> Да.</w:t>
      </w:r>
    </w:p>
    <w:p w14:paraId="6F8B76AE" w14:textId="1393AC29"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Хорошо. Тоже ко всем вопрос. Как вы считаете, насколько реалистично показана в сериале жизн</w:t>
      </w:r>
      <w:r w:rsidR="002C3E64">
        <w:rPr>
          <w:rFonts w:ascii="Franklin Gothic Book" w:eastAsia="Calibri" w:hAnsi="Franklin Gothic Book" w:cs="Times New Roman"/>
          <w:b/>
          <w:color w:val="000000"/>
          <w:sz w:val="24"/>
          <w:szCs w:val="24"/>
          <w:lang w:eastAsia="en-US"/>
        </w:rPr>
        <w:t>ь в США? Для начала, кто-то был</w:t>
      </w:r>
      <w:r w:rsidRPr="00775FEF">
        <w:rPr>
          <w:rFonts w:ascii="Franklin Gothic Book" w:eastAsia="Calibri" w:hAnsi="Franklin Gothic Book" w:cs="Times New Roman"/>
          <w:b/>
          <w:color w:val="000000"/>
          <w:sz w:val="24"/>
          <w:szCs w:val="24"/>
          <w:lang w:eastAsia="en-US"/>
        </w:rPr>
        <w:t xml:space="preserve"> в США из присутствующих? Никто не был. То есть в основном судим по рассказам или по книгам, по фильмам, то есть собственных нет. Это просто чтобы понимать. Как вам кажется, насколько реалистично показана в сериале жизнь в США? И в чем проявляется реалистичность либо </w:t>
      </w:r>
      <w:proofErr w:type="spellStart"/>
      <w:r w:rsidRPr="00775FEF">
        <w:rPr>
          <w:rFonts w:ascii="Franklin Gothic Book" w:eastAsia="Calibri" w:hAnsi="Franklin Gothic Book" w:cs="Times New Roman"/>
          <w:b/>
          <w:color w:val="000000"/>
          <w:sz w:val="24"/>
          <w:szCs w:val="24"/>
          <w:lang w:eastAsia="en-US"/>
        </w:rPr>
        <w:t>нереалистичность</w:t>
      </w:r>
      <w:proofErr w:type="spellEnd"/>
      <w:r w:rsidRPr="00775FEF">
        <w:rPr>
          <w:rFonts w:ascii="Franklin Gothic Book" w:eastAsia="Calibri" w:hAnsi="Franklin Gothic Book" w:cs="Times New Roman"/>
          <w:b/>
          <w:color w:val="000000"/>
          <w:sz w:val="24"/>
          <w:szCs w:val="24"/>
          <w:lang w:eastAsia="en-US"/>
        </w:rPr>
        <w:t>? Реалистично или нет?</w:t>
      </w:r>
    </w:p>
    <w:p w14:paraId="5454DC9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Да, реалистично.</w:t>
      </w:r>
    </w:p>
    <w:p w14:paraId="569F253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Мне тоже кажется.</w:t>
      </w:r>
    </w:p>
    <w:p w14:paraId="32633D5E"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Кто считает, что реалистично показана жизнь в США, поднимите руки? Три. Четыре.</w:t>
      </w:r>
    </w:p>
    <w:p w14:paraId="24361432"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Я не знаю, мне кажется, вообще по идее не показана.</w:t>
      </w:r>
    </w:p>
    <w:p w14:paraId="49B17BDC"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Кто считает, что нереалистична? Два. Остальные затрудняются, не понятно, да.</w:t>
      </w:r>
    </w:p>
    <w:p w14:paraId="38E97B84"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Нет, не понятно.</w:t>
      </w:r>
    </w:p>
    <w:p w14:paraId="70345390"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Хорошо. Давайте тогда, кому есть что сказать, в чем реалистичность проявляется? Любовь.</w:t>
      </w:r>
    </w:p>
    <w:p w14:paraId="2276A8A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Любовь:</w:t>
      </w:r>
      <w:r w:rsidRPr="00775FEF">
        <w:rPr>
          <w:rFonts w:ascii="Franklin Gothic Book" w:eastAsia="Calibri" w:hAnsi="Franklin Gothic Book" w:cs="Times New Roman"/>
          <w:color w:val="000000"/>
          <w:sz w:val="24"/>
          <w:szCs w:val="24"/>
          <w:lang w:eastAsia="en-US"/>
        </w:rPr>
        <w:t xml:space="preserve"> То, что люди там есть и всякие маньяки, всякие заключенные, мошенники, убийцы, люди, кто сидит за распространение детской порнографии, это все в мире есть, в Америке в том числе. Как там ужасно показали кучу этих бездомных, которые под мостами живут. То, что там показывают связи, там какого-то начальника, видимо, ЦРУ одну из следовательниц, что у них там отношения. Насколько мы понимаем, это у них все под запретом. Это везде имеет место быть такое.</w:t>
      </w:r>
    </w:p>
    <w:p w14:paraId="3D30294A"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Алексей, как вам кажется, реалистично?</w:t>
      </w:r>
    </w:p>
    <w:p w14:paraId="7BACDEEF"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Нереалистично, очень однобоко показано. У меня там много знакомых и кто был, и кто живет, и по фильмам, книгам. Не бывает так однобоко, то есть показано только все плохое, а то, что бывают люди тоже хорошие, этого нет. Даже те, кто там, допустим, русские, которые сзади ехали, допустим, та же любовь, какие-то традиционные семьи есть, вот этого как будто просто исключили из жизни, показали только какие-то клеше про американцев про тупых, про алчных. Специально было сказано, что там в нашей стране деньги решают все, в нашей стране это, а вот в России то. То есть вот эти опять дополнительные фразы, которые хотят как-то воздействовать на зрителя, что в Америке, смотрите, так. По факту, как сказать, много лишнего, много. То есть нереалистично, в общем.</w:t>
      </w:r>
    </w:p>
    <w:p w14:paraId="31F17BF9"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Евгений, вы согласны, я поняла.</w:t>
      </w:r>
    </w:p>
    <w:p w14:paraId="182DD0C2"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Да, да, да, я абсолютно согласен.</w:t>
      </w:r>
    </w:p>
    <w:p w14:paraId="30AE5907"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Есть что дополнить?</w:t>
      </w:r>
    </w:p>
    <w:p w14:paraId="2B9A1E0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То, что как хотели показать самую плохую сторону, они это и сделали, то есть ничего хорошего. Как будто ничего хорошего у них нет, только вот это все плохое у них и все, вот, смотрите, у них вот так.</w:t>
      </w:r>
    </w:p>
    <w:p w14:paraId="527E22F8"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Еще какие-то есть дополнения? Кто считает, что реалистично, в чем реалистичность? Почему показалось, что реалистично жизнь показана? Голосовали же, говорили реалистично.</w:t>
      </w:r>
    </w:p>
    <w:p w14:paraId="4C1061A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Тоже среди американцев низкий уровень образования, если вообще какой-то там есть. То есть кто-то. Служебный роман, это само собой, есть везде.</w:t>
      </w:r>
    </w:p>
    <w:p w14:paraId="2B802508"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Понятно. Еще какие-то элементы реалистичности либо не реалистичности? Есть, что дополнить?</w:t>
      </w:r>
    </w:p>
    <w:p w14:paraId="6E196F0F"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Реалистичность то, что религиозность показана в некоторые моменты. Они вроде эти арестантки без образования, но они все-таки там молятся и так далее.</w:t>
      </w:r>
    </w:p>
    <w:p w14:paraId="60C67368"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 xml:space="preserve">Модератор: Спасибо. Еще какие-то есть моменты реалистичности, </w:t>
      </w:r>
      <w:proofErr w:type="spellStart"/>
      <w:r w:rsidRPr="00775FEF">
        <w:rPr>
          <w:rFonts w:ascii="Franklin Gothic Book" w:eastAsia="Calibri" w:hAnsi="Franklin Gothic Book" w:cs="Times New Roman"/>
          <w:b/>
          <w:color w:val="000000"/>
          <w:sz w:val="24"/>
          <w:szCs w:val="24"/>
          <w:lang w:eastAsia="en-US"/>
        </w:rPr>
        <w:t>нереалистичности</w:t>
      </w:r>
      <w:proofErr w:type="spellEnd"/>
      <w:r w:rsidRPr="00775FEF">
        <w:rPr>
          <w:rFonts w:ascii="Franklin Gothic Book" w:eastAsia="Calibri" w:hAnsi="Franklin Gothic Book" w:cs="Times New Roman"/>
          <w:b/>
          <w:color w:val="000000"/>
          <w:sz w:val="24"/>
          <w:szCs w:val="24"/>
          <w:lang w:eastAsia="en-US"/>
        </w:rPr>
        <w:t>? Кто-то хочет еще высказаться? (молчание) Двигаемся тогда дальше. Сами вы порекомендовали бы этот сериал своим друзьям, родственникам, знакомым либо не порекомендовали бы? Почему? Коротко: порекомендовал по тому-то, по тому-то. Не порекомендовал по тому-то, по тому-то. Либо одним бы порекомендовал, другим не порекомендовал. Антон?</w:t>
      </w:r>
    </w:p>
    <w:p w14:paraId="3846386B"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Одним бы порекомендовал, другим бы не порекомендовал.</w:t>
      </w:r>
    </w:p>
    <w:p w14:paraId="78EF4054"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Кому порекомендовали бы?</w:t>
      </w:r>
    </w:p>
    <w:p w14:paraId="0D83C018"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Порекомендовал бы тем людям, которым было бы интересно увидеть, как сказать, еще одну необычную трактовку. Понятно, что банальности было много, но технических решений было много тоже интересных, то есть именно в повествовании сюжета с использованием всех этих приемов. А не порекомендовал бы тем, кто на техническую сторону не смотрит, смотрит чисто на сюжет, то есть какие-то линии там, переживания, романтический, не романтический, таким бы людям не рекомендовал.</w:t>
      </w:r>
    </w:p>
    <w:p w14:paraId="126D09A6"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Почему?</w:t>
      </w:r>
    </w:p>
    <w:p w14:paraId="7C17F03B"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А их там нет просто.</w:t>
      </w:r>
    </w:p>
    <w:p w14:paraId="3D67F9D9"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Их там нет.</w:t>
      </w:r>
    </w:p>
    <w:p w14:paraId="58E8E1C2"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По минимуму.</w:t>
      </w:r>
    </w:p>
    <w:p w14:paraId="7929A6D7"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Ясно. Евгений, не стали бы, почему?</w:t>
      </w:r>
    </w:p>
    <w:p w14:paraId="4DF27E5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Неинтересный.</w:t>
      </w:r>
    </w:p>
    <w:p w14:paraId="6AE6A427"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Неинтересный. Сергей?</w:t>
      </w:r>
    </w:p>
    <w:p w14:paraId="2D345B5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Я бы нет, если бы просто каким-то конкретным людям, которых я точно знаю, что им интересно. Узконаправленный сериал, не каждый оценит.</w:t>
      </w:r>
    </w:p>
    <w:p w14:paraId="4CA1C78A"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Ирина?</w:t>
      </w:r>
    </w:p>
    <w:p w14:paraId="7570E148"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Ирина:</w:t>
      </w:r>
      <w:r w:rsidRPr="00775FEF">
        <w:rPr>
          <w:rFonts w:ascii="Franklin Gothic Book" w:eastAsia="Calibri" w:hAnsi="Franklin Gothic Book" w:cs="Times New Roman"/>
          <w:color w:val="000000"/>
          <w:sz w:val="24"/>
          <w:szCs w:val="24"/>
          <w:lang w:eastAsia="en-US"/>
        </w:rPr>
        <w:t xml:space="preserve"> Я бы порекомендовала людям до 20-ти как одну из версий политического.</w:t>
      </w:r>
    </w:p>
    <w:p w14:paraId="067F736E"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Чисто как исторический сериал что ли?</w:t>
      </w:r>
    </w:p>
    <w:p w14:paraId="627C089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Ирина:</w:t>
      </w:r>
      <w:r w:rsidRPr="00775FEF">
        <w:rPr>
          <w:rFonts w:ascii="Franklin Gothic Book" w:eastAsia="Calibri" w:hAnsi="Franklin Gothic Book" w:cs="Times New Roman"/>
          <w:color w:val="000000"/>
          <w:sz w:val="24"/>
          <w:szCs w:val="24"/>
          <w:lang w:eastAsia="en-US"/>
        </w:rPr>
        <w:t xml:space="preserve"> Да, может быть, так. Чтобы знать одну из версий, что там политика.</w:t>
      </w:r>
    </w:p>
    <w:p w14:paraId="4B619910"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Понятно. А тем, кто старше 20-ти, не стали бы рекомендовать, уже не надо?</w:t>
      </w:r>
    </w:p>
    <w:p w14:paraId="7A39D459"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Ирина:</w:t>
      </w:r>
      <w:r w:rsidRPr="00775FEF">
        <w:rPr>
          <w:rFonts w:ascii="Franklin Gothic Book" w:eastAsia="Calibri" w:hAnsi="Franklin Gothic Book" w:cs="Times New Roman"/>
          <w:color w:val="000000"/>
          <w:sz w:val="24"/>
          <w:szCs w:val="24"/>
          <w:lang w:eastAsia="en-US"/>
        </w:rPr>
        <w:t xml:space="preserve"> Не знаю, будет ли в этом какой-то. Может, как история про любовь, может быть.</w:t>
      </w:r>
    </w:p>
    <w:p w14:paraId="17945CDC"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Мария?</w:t>
      </w:r>
    </w:p>
    <w:p w14:paraId="31BB279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Я бы не рекомендовала.</w:t>
      </w:r>
    </w:p>
    <w:p w14:paraId="73EA59CA"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Почему?</w:t>
      </w:r>
    </w:p>
    <w:p w14:paraId="00839259"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Неинтересно, лишняя трата времени.</w:t>
      </w:r>
    </w:p>
    <w:p w14:paraId="52920C77"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Ксения?</w:t>
      </w:r>
    </w:p>
    <w:p w14:paraId="47F50A8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Ксения:</w:t>
      </w:r>
      <w:r w:rsidRPr="00775FEF">
        <w:rPr>
          <w:rFonts w:ascii="Franklin Gothic Book" w:eastAsia="Calibri" w:hAnsi="Franklin Gothic Book" w:cs="Times New Roman"/>
          <w:color w:val="000000"/>
          <w:sz w:val="24"/>
          <w:szCs w:val="24"/>
          <w:lang w:eastAsia="en-US"/>
        </w:rPr>
        <w:t xml:space="preserve"> С Ириной могу согласиться, что да, молодежи можно порекомендовать посмотреть. У меня дети просто 18-20 лет, я им скажу, чтобы посмотрели.</w:t>
      </w:r>
    </w:p>
    <w:p w14:paraId="1EA26F95"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Почему?</w:t>
      </w:r>
    </w:p>
    <w:p w14:paraId="589F6EF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Ксения:</w:t>
      </w:r>
      <w:r w:rsidRPr="00775FEF">
        <w:rPr>
          <w:rFonts w:ascii="Franklin Gothic Book" w:eastAsia="Calibri" w:hAnsi="Franklin Gothic Book" w:cs="Times New Roman"/>
          <w:color w:val="000000"/>
          <w:sz w:val="24"/>
          <w:szCs w:val="24"/>
          <w:lang w:eastAsia="en-US"/>
        </w:rPr>
        <w:t xml:space="preserve"> Почему порекомендовали бы?</w:t>
      </w:r>
    </w:p>
    <w:p w14:paraId="77719AC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Ксения:</w:t>
      </w:r>
      <w:r w:rsidRPr="00775FEF">
        <w:rPr>
          <w:rFonts w:ascii="Franklin Gothic Book" w:eastAsia="Calibri" w:hAnsi="Franklin Gothic Book" w:cs="Times New Roman"/>
          <w:color w:val="000000"/>
          <w:sz w:val="24"/>
          <w:szCs w:val="24"/>
          <w:lang w:eastAsia="en-US"/>
        </w:rPr>
        <w:t xml:space="preserve"> Не знаю, пусть посмотрят, что была такая Мария вот эта и там много чего про политику.</w:t>
      </w:r>
    </w:p>
    <w:p w14:paraId="5C4CA1D5"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То есть познавательный вам показалось.</w:t>
      </w:r>
    </w:p>
    <w:p w14:paraId="02E94FD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Ксения:</w:t>
      </w:r>
      <w:r w:rsidRPr="00775FEF">
        <w:rPr>
          <w:rFonts w:ascii="Franklin Gothic Book" w:eastAsia="Calibri" w:hAnsi="Franklin Gothic Book" w:cs="Times New Roman"/>
          <w:color w:val="000000"/>
          <w:sz w:val="24"/>
          <w:szCs w:val="24"/>
          <w:lang w:eastAsia="en-US"/>
        </w:rPr>
        <w:t xml:space="preserve"> Не знаю, потом мнение, другой взгляд.</w:t>
      </w:r>
    </w:p>
    <w:p w14:paraId="4BA9587A"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А интересно просто мнение узнать, я поняла. Любовь?</w:t>
      </w:r>
    </w:p>
    <w:p w14:paraId="3AB42AF2"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Любовь:</w:t>
      </w:r>
      <w:r w:rsidRPr="00775FEF">
        <w:rPr>
          <w:rFonts w:ascii="Franklin Gothic Book" w:eastAsia="Calibri" w:hAnsi="Franklin Gothic Book" w:cs="Times New Roman"/>
          <w:color w:val="000000"/>
          <w:sz w:val="24"/>
          <w:szCs w:val="24"/>
          <w:lang w:eastAsia="en-US"/>
        </w:rPr>
        <w:t xml:space="preserve"> В общем-то, да, у меня дочери 18 лет, она могла бы и посмотреть в плане вот политики. Своей подруге я могла бы посоветовать в плане за глажкой белья, как это называется, любовная линия.</w:t>
      </w:r>
    </w:p>
    <w:p w14:paraId="2CE0629A"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Ольга?</w:t>
      </w:r>
    </w:p>
    <w:p w14:paraId="37337BDF"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Ольга:</w:t>
      </w:r>
      <w:r w:rsidRPr="00775FEF">
        <w:rPr>
          <w:rFonts w:ascii="Franklin Gothic Book" w:eastAsia="Calibri" w:hAnsi="Franklin Gothic Book" w:cs="Times New Roman"/>
          <w:color w:val="000000"/>
          <w:sz w:val="24"/>
          <w:szCs w:val="24"/>
          <w:lang w:eastAsia="en-US"/>
        </w:rPr>
        <w:t xml:space="preserve"> Я бы не рекомендовала никому, мне не понравился фильм.</w:t>
      </w:r>
    </w:p>
    <w:p w14:paraId="4D23F041"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Почему?</w:t>
      </w:r>
    </w:p>
    <w:p w14:paraId="76C4CA12"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Ольга:</w:t>
      </w:r>
      <w:r w:rsidRPr="00775FEF">
        <w:rPr>
          <w:rFonts w:ascii="Franklin Gothic Book" w:eastAsia="Calibri" w:hAnsi="Franklin Gothic Book" w:cs="Times New Roman"/>
          <w:color w:val="000000"/>
          <w:sz w:val="24"/>
          <w:szCs w:val="24"/>
          <w:lang w:eastAsia="en-US"/>
        </w:rPr>
        <w:t xml:space="preserve"> Потому что рекомендовать могу только то, в чем я уверена, чтобы потом не сказали: «Оля, ты ненормальная». То есть если я что-то рекомендую, я считаю, что это должно быть чем-то обоснованным, то есть это должно быть и мне интересно. Если я говорю: «Боже, Господи, как я это вообще выдержала, но посмотри, кстати». </w:t>
      </w:r>
      <w:r w:rsidRPr="00775FEF">
        <w:rPr>
          <w:rFonts w:ascii="Franklin Gothic Book" w:eastAsia="Calibri" w:hAnsi="Franklin Gothic Book" w:cs="Times New Roman"/>
          <w:i/>
          <w:color w:val="000000"/>
          <w:sz w:val="24"/>
          <w:szCs w:val="24"/>
          <w:lang w:eastAsia="en-US"/>
        </w:rPr>
        <w:t>(смеются)</w:t>
      </w:r>
    </w:p>
    <w:p w14:paraId="76891A48"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Хочешь потерять подругу.</w:t>
      </w:r>
    </w:p>
    <w:p w14:paraId="04C24534"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Ольга:</w:t>
      </w:r>
      <w:r w:rsidRPr="00775FEF">
        <w:rPr>
          <w:rFonts w:ascii="Franklin Gothic Book" w:eastAsia="Calibri" w:hAnsi="Franklin Gothic Book" w:cs="Times New Roman"/>
          <w:color w:val="000000"/>
          <w:sz w:val="24"/>
          <w:szCs w:val="24"/>
          <w:lang w:eastAsia="en-US"/>
        </w:rPr>
        <w:t xml:space="preserve"> Да, вот с этим.</w:t>
      </w:r>
    </w:p>
    <w:p w14:paraId="2BE597E9"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Алексей?</w:t>
      </w:r>
    </w:p>
    <w:p w14:paraId="22018C14"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Я бы точно не рекомендовал, потому что сейчас есть гораздо больше других сериалов, в том числе российских, которые по качеству, по сюжету и так далее превосходят. Если бы вы спросили там: через 20 лет вы бы порекомендовали посмотреть этот сериал? Я бы вам сказал: «Вот посмотрите, какой там </w:t>
      </w:r>
      <w:proofErr w:type="spellStart"/>
      <w:r w:rsidRPr="00775FEF">
        <w:rPr>
          <w:rFonts w:ascii="Franklin Gothic Book" w:eastAsia="Calibri" w:hAnsi="Franklin Gothic Book" w:cs="Times New Roman"/>
          <w:color w:val="000000"/>
          <w:sz w:val="24"/>
          <w:szCs w:val="24"/>
          <w:lang w:eastAsia="en-US"/>
        </w:rPr>
        <w:t>трэш</w:t>
      </w:r>
      <w:proofErr w:type="spellEnd"/>
      <w:r w:rsidRPr="00775FEF">
        <w:rPr>
          <w:rFonts w:ascii="Franklin Gothic Book" w:eastAsia="Calibri" w:hAnsi="Franklin Gothic Book" w:cs="Times New Roman"/>
          <w:color w:val="000000"/>
          <w:sz w:val="24"/>
          <w:szCs w:val="24"/>
          <w:lang w:eastAsia="en-US"/>
        </w:rPr>
        <w:t xml:space="preserve"> снимали в те времена». Как сказать, чтобы понять, почему так, зачем.</w:t>
      </w:r>
    </w:p>
    <w:p w14:paraId="3067AB37"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Хорошо. Спасибо. Давайте поговорим еще про главную героиню сериала. Как бы вы могли охарактеризовать главную героиню сериала Марию в двух, трех словах, какая она, что она за человек? Чем она запомнилась больше всего? Кто готов?</w:t>
      </w:r>
    </w:p>
    <w:p w14:paraId="14202F8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Актрису или саму героиню?</w:t>
      </w:r>
    </w:p>
    <w:p w14:paraId="31CD1482"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Героиню. Не актрису. Мы обсуждаем именно образ, героиню, персонаж, не саму Марию, которая исторический прототип, именно как она в сериале показана эта героиня Мария, вот какая она?</w:t>
      </w:r>
    </w:p>
    <w:p w14:paraId="2398825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Очень добрая.</w:t>
      </w:r>
    </w:p>
    <w:p w14:paraId="2CCDFA09"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Я бы сказал, нарочито какая-то она слишком идеальная, самая добрая, без минусов вообще. Мать Тереза какая-то, всем помогает, все это, ничего плохого не совершает.</w:t>
      </w:r>
    </w:p>
    <w:p w14:paraId="74FDF359"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Не реалистичная.</w:t>
      </w:r>
    </w:p>
    <w:p w14:paraId="4D6D937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Да.</w:t>
      </w:r>
    </w:p>
    <w:p w14:paraId="7FC033D8"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Ольга?</w:t>
      </w:r>
    </w:p>
    <w:p w14:paraId="0B91D4F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Ольга:</w:t>
      </w:r>
      <w:r w:rsidRPr="00775FEF">
        <w:rPr>
          <w:rFonts w:ascii="Franklin Gothic Book" w:eastAsia="Calibri" w:hAnsi="Franklin Gothic Book" w:cs="Times New Roman"/>
          <w:color w:val="000000"/>
          <w:sz w:val="24"/>
          <w:szCs w:val="24"/>
          <w:lang w:eastAsia="en-US"/>
        </w:rPr>
        <w:t xml:space="preserve"> Какая-то она, да, слишком хорошая, всем помогает, ей никто не помогает. Ей все делают только плохо, вот она оказалась в этой порочной стране. Все живут во грехе, Мария, вот она святая.</w:t>
      </w:r>
    </w:p>
    <w:p w14:paraId="74A3C5FE"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Еще какие-то есть мнения, какая Мария?</w:t>
      </w:r>
    </w:p>
    <w:p w14:paraId="49EF9F4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Волевая, целеустремленная, какая-то несчастная как женщина.</w:t>
      </w:r>
    </w:p>
    <w:p w14:paraId="08BF3AE5"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Еще какие-то есть мнения, какая Мария?</w:t>
      </w:r>
    </w:p>
    <w:p w14:paraId="2B432894"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Смелая очень.</w:t>
      </w:r>
    </w:p>
    <w:p w14:paraId="4A7870E2"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В чем смелость проявляется?</w:t>
      </w:r>
    </w:p>
    <w:p w14:paraId="098F7402"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Как, даже в тюрьме она заступалась, здоровьем своим как бы.</w:t>
      </w:r>
    </w:p>
    <w:p w14:paraId="5F622566"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Мария, вам какой Мария показалась?</w:t>
      </w:r>
    </w:p>
    <w:p w14:paraId="5341AE7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Доброй.</w:t>
      </w:r>
    </w:p>
    <w:p w14:paraId="19CFFBF5"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Доброй. Хорошо. Любовь?</w:t>
      </w:r>
    </w:p>
    <w:p w14:paraId="5B0193D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Любовь:</w:t>
      </w:r>
      <w:r w:rsidRPr="00775FEF">
        <w:rPr>
          <w:rFonts w:ascii="Franklin Gothic Book" w:eastAsia="Calibri" w:hAnsi="Franklin Gothic Book" w:cs="Times New Roman"/>
          <w:color w:val="000000"/>
          <w:sz w:val="24"/>
          <w:szCs w:val="24"/>
          <w:lang w:eastAsia="en-US"/>
        </w:rPr>
        <w:t xml:space="preserve"> Мне она показалась такой настоящей, очень хорошим человеком. Хотелось бы с такими людьми и в жизни увидеться.</w:t>
      </w:r>
    </w:p>
    <w:p w14:paraId="66923F0E"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Сергей, какая Мария, какая вам показалась?</w:t>
      </w:r>
    </w:p>
    <w:p w14:paraId="1389D7A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Как бы я ничего нового не скажу, все было.</w:t>
      </w:r>
    </w:p>
    <w:p w14:paraId="2A22D3CC"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Евгений?</w:t>
      </w:r>
    </w:p>
    <w:p w14:paraId="15240072"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Я солидарен со всеми, в действительности как все сказали.</w:t>
      </w:r>
    </w:p>
    <w:p w14:paraId="2131C5E5"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Тут разное говорили.</w:t>
      </w:r>
    </w:p>
    <w:p w14:paraId="0D81A9A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Почему, то же, что она такая вся хорошая, как все нереальное.</w:t>
      </w:r>
    </w:p>
    <w:p w14:paraId="42571043"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Понятно, слишком идеальная какая-то. Антон?</w:t>
      </w:r>
    </w:p>
    <w:p w14:paraId="2117BFF2"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Бесконечно добрая и, может быть, в этом ее сила.</w:t>
      </w:r>
    </w:p>
    <w:p w14:paraId="272B6615"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Какие эмоции, чувства вызывает у вас Мария? Вот эмоции, чувства. Ксения?</w:t>
      </w:r>
    </w:p>
    <w:p w14:paraId="46F7EBD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Ксения:</w:t>
      </w:r>
      <w:r w:rsidRPr="00775FEF">
        <w:rPr>
          <w:rFonts w:ascii="Franklin Gothic Book" w:eastAsia="Calibri" w:hAnsi="Franklin Gothic Book" w:cs="Times New Roman"/>
          <w:color w:val="000000"/>
          <w:sz w:val="24"/>
          <w:szCs w:val="24"/>
          <w:lang w:eastAsia="en-US"/>
        </w:rPr>
        <w:t xml:space="preserve"> Эмоции, чувства. Не знаю даже. На первый взгляд она мне была приятна, потом она какая-то слишком смелая. Вот эта смелость в некоторых моментах лишняя там.</w:t>
      </w:r>
    </w:p>
    <w:p w14:paraId="301EE056"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Любовь, эмоции, чувства какие Мария вызывает?</w:t>
      </w:r>
    </w:p>
    <w:p w14:paraId="2B90FF3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Любовь:</w:t>
      </w:r>
      <w:r w:rsidRPr="00775FEF">
        <w:rPr>
          <w:rFonts w:ascii="Franklin Gothic Book" w:eastAsia="Calibri" w:hAnsi="Franklin Gothic Book" w:cs="Times New Roman"/>
          <w:color w:val="000000"/>
          <w:sz w:val="24"/>
          <w:szCs w:val="24"/>
          <w:lang w:eastAsia="en-US"/>
        </w:rPr>
        <w:t xml:space="preserve"> Вызывает восхищение, но в то же время некоторое недопонимание. Там она прям на рожон лезла, мне кажется, это было нереалистично.</w:t>
      </w:r>
    </w:p>
    <w:p w14:paraId="749A93E6"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Ольга, эмоции, чувства?</w:t>
      </w:r>
    </w:p>
    <w:p w14:paraId="6928D8F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Ольга:</w:t>
      </w:r>
      <w:r w:rsidRPr="00775FEF">
        <w:rPr>
          <w:rFonts w:ascii="Franklin Gothic Book" w:eastAsia="Calibri" w:hAnsi="Franklin Gothic Book" w:cs="Times New Roman"/>
          <w:color w:val="000000"/>
          <w:sz w:val="24"/>
          <w:szCs w:val="24"/>
          <w:lang w:eastAsia="en-US"/>
        </w:rPr>
        <w:t xml:space="preserve"> Она мне не нравится просто. Она мне не нравится.</w:t>
      </w:r>
    </w:p>
    <w:p w14:paraId="5F193441"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Не симпатична она вам?</w:t>
      </w:r>
    </w:p>
    <w:p w14:paraId="64F6935A"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Ольга:</w:t>
      </w:r>
      <w:r w:rsidRPr="00775FEF">
        <w:rPr>
          <w:rFonts w:ascii="Franklin Gothic Book" w:eastAsia="Calibri" w:hAnsi="Franklin Gothic Book" w:cs="Times New Roman"/>
          <w:color w:val="000000"/>
          <w:sz w:val="24"/>
          <w:szCs w:val="24"/>
          <w:lang w:eastAsia="en-US"/>
        </w:rPr>
        <w:t xml:space="preserve"> Нет, она мне не симпатична. Слишком хороша из-за своих якобы таких поступков, которые, я думаю, что этого не было.</w:t>
      </w:r>
    </w:p>
    <w:p w14:paraId="627FD98E"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Понятно, недоверие какое-то вызывает.</w:t>
      </w:r>
    </w:p>
    <w:p w14:paraId="5DCA1212"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Ольга:</w:t>
      </w:r>
      <w:r w:rsidRPr="00775FEF">
        <w:rPr>
          <w:rFonts w:ascii="Franklin Gothic Book" w:eastAsia="Calibri" w:hAnsi="Franklin Gothic Book" w:cs="Times New Roman"/>
          <w:color w:val="000000"/>
          <w:sz w:val="24"/>
          <w:szCs w:val="24"/>
          <w:lang w:eastAsia="en-US"/>
        </w:rPr>
        <w:t xml:space="preserve"> Нет, абсолютно.</w:t>
      </w:r>
    </w:p>
    <w:p w14:paraId="2C24358D"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Алексей, эмоции, чувства?</w:t>
      </w:r>
    </w:p>
    <w:p w14:paraId="0427231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Я бы не хотел жениться на такой. </w:t>
      </w:r>
      <w:r w:rsidRPr="00775FEF">
        <w:rPr>
          <w:rFonts w:ascii="Franklin Gothic Book" w:eastAsia="Calibri" w:hAnsi="Franklin Gothic Book" w:cs="Times New Roman"/>
          <w:i/>
          <w:color w:val="000000"/>
          <w:sz w:val="24"/>
          <w:szCs w:val="24"/>
          <w:lang w:eastAsia="en-US"/>
        </w:rPr>
        <w:t>(смеются)</w:t>
      </w:r>
    </w:p>
    <w:p w14:paraId="6C7ACE8C"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Почему?</w:t>
      </w:r>
    </w:p>
    <w:p w14:paraId="3E52C7D9"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Как сказать, она как раз таки никаких, мало традиционных ценностей несет, что она уехала русская девочка, не стала там жениться, ей там цветы дарили, она все равно в Штаты поехала, там с одним, с другим, с третьим и потом предала ее дело, идеалы были по поводу того, что она там с «Правом на оружие», вот это все забылось. Она не, как сказать, не тот человек, который хороший семьянин.</w:t>
      </w:r>
    </w:p>
    <w:p w14:paraId="08C99465"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То есть эмоции у вас неблагоприятные.</w:t>
      </w:r>
    </w:p>
    <w:p w14:paraId="384EA1E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Как бы она не тот человек, с кем было бы приятно в друзьях иметь, жену.</w:t>
      </w:r>
    </w:p>
    <w:p w14:paraId="3BA547F9"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То есть какое-то отторжение у вас.</w:t>
      </w:r>
    </w:p>
    <w:p w14:paraId="4EC6F26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Да.</w:t>
      </w:r>
    </w:p>
    <w:p w14:paraId="414D1B53"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Отвращение, неприязнь.</w:t>
      </w:r>
    </w:p>
    <w:p w14:paraId="461E1FCF"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Да, мне такие девушки не нравятся.</w:t>
      </w:r>
    </w:p>
    <w:p w14:paraId="0CB72E2E"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Антон, эмоции, именно эмоции?</w:t>
      </w:r>
    </w:p>
    <w:p w14:paraId="6A73565A"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Сочувствие, сострадание.</w:t>
      </w:r>
    </w:p>
    <w:p w14:paraId="65C4AB03"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Евгений?</w:t>
      </w:r>
    </w:p>
    <w:p w14:paraId="44E176A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У меня только одно подозрение и все.</w:t>
      </w:r>
    </w:p>
    <w:p w14:paraId="189168A4"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То есть думаете, что она шпионка?</w:t>
      </w:r>
    </w:p>
    <w:p w14:paraId="1D68271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Нет.</w:t>
      </w:r>
    </w:p>
    <w:p w14:paraId="3FB1143F"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Что, Сергей, еще раз?</w:t>
      </w:r>
    </w:p>
    <w:p w14:paraId="07627BC6"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Я не понял по сериалу, шпионка она или нет.</w:t>
      </w:r>
    </w:p>
    <w:p w14:paraId="683307F6"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Сама героиня мне особо никаких эмоций.</w:t>
      </w:r>
    </w:p>
    <w:p w14:paraId="08C54894"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Никаких эмоций. Ирина?</w:t>
      </w:r>
    </w:p>
    <w:p w14:paraId="137E11F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Ирина:</w:t>
      </w:r>
      <w:r w:rsidRPr="00775FEF">
        <w:rPr>
          <w:rFonts w:ascii="Franklin Gothic Book" w:eastAsia="Calibri" w:hAnsi="Franklin Gothic Book" w:cs="Times New Roman"/>
          <w:color w:val="000000"/>
          <w:sz w:val="24"/>
          <w:szCs w:val="24"/>
          <w:lang w:eastAsia="en-US"/>
        </w:rPr>
        <w:t xml:space="preserve"> Смешанные чувства. Но поскольку у нее базовое чувство безопасности, которое есть у каждого человека, оно, в принципе, отсутствует, закрыто идеей, идеалы.</w:t>
      </w:r>
    </w:p>
    <w:p w14:paraId="6682D231"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То есть инстинкт самосохранения на нуле.</w:t>
      </w:r>
    </w:p>
    <w:p w14:paraId="43C68FDF"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Ирина:</w:t>
      </w:r>
      <w:r w:rsidRPr="00775FEF">
        <w:rPr>
          <w:rFonts w:ascii="Franklin Gothic Book" w:eastAsia="Calibri" w:hAnsi="Franklin Gothic Book" w:cs="Times New Roman"/>
          <w:color w:val="000000"/>
          <w:sz w:val="24"/>
          <w:szCs w:val="24"/>
          <w:lang w:eastAsia="en-US"/>
        </w:rPr>
        <w:t xml:space="preserve"> Да.</w:t>
      </w:r>
    </w:p>
    <w:p w14:paraId="338A3155"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Мария?</w:t>
      </w:r>
    </w:p>
    <w:p w14:paraId="5793631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Чувства какие?</w:t>
      </w:r>
    </w:p>
    <w:p w14:paraId="4C4E5C8D"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Да, эмоции.</w:t>
      </w:r>
    </w:p>
    <w:p w14:paraId="7541613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Восхищение. Положительные.</w:t>
      </w:r>
    </w:p>
    <w:p w14:paraId="683B6C92"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Положительные. Почему восхищение?</w:t>
      </w:r>
    </w:p>
    <w:p w14:paraId="4AC104F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Добрая.</w:t>
      </w:r>
    </w:p>
    <w:p w14:paraId="69E84F18"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Хорошо. А вот лично у вас героиня скорее вызывает вообще доверие или недоверие? И по какой причине? То есть доверие или недоверие, Антон?</w:t>
      </w:r>
    </w:p>
    <w:p w14:paraId="102F43FB"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Сейчас я подумаю. Я подумаю.</w:t>
      </w:r>
    </w:p>
    <w:p w14:paraId="004FBC1E"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Подумаете. Евгений?</w:t>
      </w:r>
    </w:p>
    <w:p w14:paraId="0DF08CC4"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w:t>
      </w:r>
      <w:r w:rsidRPr="00775FEF">
        <w:rPr>
          <w:rFonts w:ascii="Franklin Gothic Book" w:eastAsia="Calibri" w:hAnsi="Franklin Gothic Book" w:cs="Times New Roman"/>
          <w:i/>
          <w:color w:val="000000"/>
          <w:sz w:val="24"/>
          <w:szCs w:val="24"/>
          <w:lang w:eastAsia="en-US"/>
        </w:rPr>
        <w:t>(усмехается)</w:t>
      </w:r>
    </w:p>
    <w:p w14:paraId="6054E1B7"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w:t>
      </w:r>
      <w:r w:rsidRPr="00775FEF">
        <w:rPr>
          <w:rFonts w:ascii="Franklin Gothic Book" w:eastAsia="Calibri" w:hAnsi="Franklin Gothic Book" w:cs="Times New Roman"/>
          <w:color w:val="000000"/>
          <w:sz w:val="24"/>
          <w:szCs w:val="24"/>
          <w:lang w:eastAsia="en-US"/>
        </w:rPr>
        <w:t xml:space="preserve"> </w:t>
      </w:r>
      <w:r w:rsidRPr="00775FEF">
        <w:rPr>
          <w:rFonts w:ascii="Franklin Gothic Book" w:eastAsia="Calibri" w:hAnsi="Franklin Gothic Book" w:cs="Times New Roman"/>
          <w:b/>
          <w:color w:val="000000"/>
          <w:sz w:val="24"/>
          <w:szCs w:val="24"/>
          <w:lang w:eastAsia="en-US"/>
        </w:rPr>
        <w:t>Недоверие?</w:t>
      </w:r>
    </w:p>
    <w:p w14:paraId="33641FA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Больше как-то недоверие. Я просто как-то хотели в сериале показать, что самое с хорошей стороны главная героиня и все, поэтому у меня какое-то недоверие.</w:t>
      </w:r>
    </w:p>
    <w:p w14:paraId="231E09A1"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Слишком.</w:t>
      </w:r>
    </w:p>
    <w:p w14:paraId="52642A6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Да, что-то муть какая-то, так скажем.</w:t>
      </w:r>
    </w:p>
    <w:p w14:paraId="67BC4F44"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Сергей, доверие, недоверие?</w:t>
      </w:r>
    </w:p>
    <w:p w14:paraId="3E39E25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У меня тоже недоверие, потому что я только в конце узнал, что она узнала по числам 9, не 9, свела цифры, какая она на самом деле непростая. Так что как-то так.</w:t>
      </w:r>
    </w:p>
    <w:p w14:paraId="4DACAFAB"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Ирина?</w:t>
      </w:r>
    </w:p>
    <w:p w14:paraId="74DC165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Ирина:</w:t>
      </w:r>
      <w:r w:rsidRPr="00775FEF">
        <w:rPr>
          <w:rFonts w:ascii="Franklin Gothic Book" w:eastAsia="Calibri" w:hAnsi="Franklin Gothic Book" w:cs="Times New Roman"/>
          <w:color w:val="000000"/>
          <w:sz w:val="24"/>
          <w:szCs w:val="24"/>
          <w:lang w:eastAsia="en-US"/>
        </w:rPr>
        <w:t xml:space="preserve"> А вот доверие к чему?</w:t>
      </w:r>
    </w:p>
    <w:p w14:paraId="3A515AE0"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К ней, к героине.</w:t>
      </w:r>
    </w:p>
    <w:p w14:paraId="5E180C6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Ирина:</w:t>
      </w:r>
      <w:r w:rsidRPr="00775FEF">
        <w:rPr>
          <w:rFonts w:ascii="Franklin Gothic Book" w:eastAsia="Calibri" w:hAnsi="Franklin Gothic Book" w:cs="Times New Roman"/>
          <w:color w:val="000000"/>
          <w:sz w:val="24"/>
          <w:szCs w:val="24"/>
          <w:lang w:eastAsia="en-US"/>
        </w:rPr>
        <w:t xml:space="preserve"> Наверное, нет.</w:t>
      </w:r>
    </w:p>
    <w:p w14:paraId="5BA1B59F"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Почему?</w:t>
      </w:r>
    </w:p>
    <w:p w14:paraId="65C1708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Ирина:</w:t>
      </w:r>
      <w:r w:rsidRPr="00775FEF">
        <w:rPr>
          <w:rFonts w:ascii="Franklin Gothic Book" w:eastAsia="Calibri" w:hAnsi="Franklin Gothic Book" w:cs="Times New Roman"/>
          <w:color w:val="000000"/>
          <w:sz w:val="24"/>
          <w:szCs w:val="24"/>
          <w:lang w:eastAsia="en-US"/>
        </w:rPr>
        <w:t xml:space="preserve"> Гиперболизирована слишком за родину, за какие-то идеалы. </w:t>
      </w:r>
      <w:r w:rsidRPr="00775FEF">
        <w:rPr>
          <w:rFonts w:ascii="Franklin Gothic Book" w:eastAsia="Calibri" w:hAnsi="Franklin Gothic Book" w:cs="Times New Roman"/>
          <w:color w:val="000000"/>
          <w:sz w:val="24"/>
          <w:szCs w:val="24"/>
          <w:lang w:eastAsia="en-US"/>
        </w:rPr>
        <w:tab/>
      </w:r>
    </w:p>
    <w:p w14:paraId="49079841"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То есть какое-то лицемерие вы в этом видите.</w:t>
      </w:r>
    </w:p>
    <w:p w14:paraId="4368D6F2"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Ирина:</w:t>
      </w:r>
      <w:r w:rsidRPr="00775FEF">
        <w:rPr>
          <w:rFonts w:ascii="Franklin Gothic Book" w:eastAsia="Calibri" w:hAnsi="Franklin Gothic Book" w:cs="Times New Roman"/>
          <w:color w:val="000000"/>
          <w:sz w:val="24"/>
          <w:szCs w:val="24"/>
          <w:lang w:eastAsia="en-US"/>
        </w:rPr>
        <w:t xml:space="preserve"> Да, слишком.</w:t>
      </w:r>
    </w:p>
    <w:p w14:paraId="280AD9E2"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Мария, доверие?</w:t>
      </w:r>
    </w:p>
    <w:p w14:paraId="4355700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Да.</w:t>
      </w:r>
    </w:p>
    <w:p w14:paraId="3FB73D25"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Почему доверие?</w:t>
      </w:r>
    </w:p>
    <w:p w14:paraId="73B1794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В смысле почему. Доверяю.</w:t>
      </w:r>
    </w:p>
    <w:p w14:paraId="7A875609"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Почему она доверие вызывает? Или просто симпатизируете?</w:t>
      </w:r>
    </w:p>
    <w:p w14:paraId="34FC9A2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Да.</w:t>
      </w:r>
    </w:p>
    <w:p w14:paraId="59B34A0C"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Хорошо. Ксения?</w:t>
      </w:r>
    </w:p>
    <w:p w14:paraId="4E2C93D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Ксения:</w:t>
      </w:r>
      <w:r w:rsidRPr="00775FEF">
        <w:rPr>
          <w:rFonts w:ascii="Franklin Gothic Book" w:eastAsia="Calibri" w:hAnsi="Franklin Gothic Book" w:cs="Times New Roman"/>
          <w:color w:val="000000"/>
          <w:sz w:val="24"/>
          <w:szCs w:val="24"/>
          <w:lang w:eastAsia="en-US"/>
        </w:rPr>
        <w:t xml:space="preserve"> У меня тоже, наверное, недоверие, потому что мне вообще не понятно, что от нее можно ожидать вот этими типа правильными поступками.</w:t>
      </w:r>
    </w:p>
    <w:p w14:paraId="1F2F6A28"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Любовь?</w:t>
      </w:r>
    </w:p>
    <w:p w14:paraId="790840F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Любовь:</w:t>
      </w:r>
      <w:r w:rsidRPr="00775FEF">
        <w:rPr>
          <w:rFonts w:ascii="Franklin Gothic Book" w:eastAsia="Calibri" w:hAnsi="Franklin Gothic Book" w:cs="Times New Roman"/>
          <w:color w:val="000000"/>
          <w:sz w:val="24"/>
          <w:szCs w:val="24"/>
          <w:lang w:eastAsia="en-US"/>
        </w:rPr>
        <w:t xml:space="preserve"> У меня доверие. Если человек не с такими ценностями, допустим, семейными как у меня, но это же не значит, что я ей должна не доверять. Просто она другая.</w:t>
      </w:r>
    </w:p>
    <w:p w14:paraId="4CB14C06"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Ольга?</w:t>
      </w:r>
    </w:p>
    <w:p w14:paraId="48BE6B9B"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Ольга:</w:t>
      </w:r>
      <w:r w:rsidRPr="00775FEF">
        <w:rPr>
          <w:rFonts w:ascii="Franklin Gothic Book" w:eastAsia="Calibri" w:hAnsi="Franklin Gothic Book" w:cs="Times New Roman"/>
          <w:color w:val="000000"/>
          <w:sz w:val="24"/>
          <w:szCs w:val="24"/>
          <w:lang w:eastAsia="en-US"/>
        </w:rPr>
        <w:t xml:space="preserve"> Я ей не доверяю.</w:t>
      </w:r>
    </w:p>
    <w:p w14:paraId="4C32E297"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Почему?</w:t>
      </w:r>
    </w:p>
    <w:p w14:paraId="572B870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Ольга:</w:t>
      </w:r>
      <w:r w:rsidRPr="00775FEF">
        <w:rPr>
          <w:rFonts w:ascii="Franklin Gothic Book" w:eastAsia="Calibri" w:hAnsi="Franklin Gothic Book" w:cs="Times New Roman"/>
          <w:color w:val="000000"/>
          <w:sz w:val="24"/>
          <w:szCs w:val="24"/>
          <w:lang w:eastAsia="en-US"/>
        </w:rPr>
        <w:t xml:space="preserve"> Потому что где-то она должна была </w:t>
      </w:r>
      <w:proofErr w:type="spellStart"/>
      <w:r w:rsidRPr="00775FEF">
        <w:rPr>
          <w:rFonts w:ascii="Franklin Gothic Book" w:eastAsia="Calibri" w:hAnsi="Franklin Gothic Book" w:cs="Times New Roman"/>
          <w:color w:val="000000"/>
          <w:sz w:val="24"/>
          <w:szCs w:val="24"/>
          <w:lang w:eastAsia="en-US"/>
        </w:rPr>
        <w:t>опарафиниться</w:t>
      </w:r>
      <w:proofErr w:type="spellEnd"/>
      <w:r w:rsidRPr="00775FEF">
        <w:rPr>
          <w:rFonts w:ascii="Franklin Gothic Book" w:eastAsia="Calibri" w:hAnsi="Franklin Gothic Book" w:cs="Times New Roman"/>
          <w:color w:val="000000"/>
          <w:sz w:val="24"/>
          <w:szCs w:val="24"/>
          <w:lang w:eastAsia="en-US"/>
        </w:rPr>
        <w:t>.</w:t>
      </w:r>
    </w:p>
    <w:p w14:paraId="3BE919E0"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То есть не бывает таких идеальных людей.</w:t>
      </w:r>
    </w:p>
    <w:p w14:paraId="78926E8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Ольга:</w:t>
      </w:r>
      <w:r w:rsidRPr="00775FEF">
        <w:rPr>
          <w:rFonts w:ascii="Franklin Gothic Book" w:eastAsia="Calibri" w:hAnsi="Franklin Gothic Book" w:cs="Times New Roman"/>
          <w:color w:val="000000"/>
          <w:sz w:val="24"/>
          <w:szCs w:val="24"/>
          <w:lang w:eastAsia="en-US"/>
        </w:rPr>
        <w:t xml:space="preserve"> Но этого не показали.</w:t>
      </w:r>
    </w:p>
    <w:p w14:paraId="24A72E2D"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Что-то от нас скрыли. Алексей?</w:t>
      </w:r>
    </w:p>
    <w:p w14:paraId="3CA3350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Тоже не доверяю, потому что она, как сказать, все равно использует людей. Она предала, предавала своих близких. Потом она ради своей выгоды, чтобы выйти из тюрьмы, во-первых, признала свою вину. Ты если ничего не совершала, то почему признала. И ради своей выгоды, получается, предала свои вот эти идеалы, чтобы ее выпустили, она пошла на такие поступки. То есть она действует не по тем словам, которые она говорит, а действует по своей выгоде.</w:t>
      </w:r>
    </w:p>
    <w:p w14:paraId="5C358490"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Антон, определились?</w:t>
      </w:r>
    </w:p>
    <w:p w14:paraId="0C2B654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Да, скорее всего, недоверие. Слишком рафинирована идеальностью.</w:t>
      </w:r>
    </w:p>
    <w:p w14:paraId="77D9FE68"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Если говорить про характер, поступки, мотивацию Марии, они скорее вам понятны или скорее не понятны? Давайте проголосуем. Кому скорее понятны?</w:t>
      </w:r>
    </w:p>
    <w:p w14:paraId="0101C7E8"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Поступки?</w:t>
      </w:r>
    </w:p>
    <w:p w14:paraId="3C5EC6F4"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Да, поступки, характер, мотивация. Вот кому кажется, что понятно, поднимите руки.</w:t>
      </w:r>
    </w:p>
    <w:p w14:paraId="1B0356E9"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У меня частично.</w:t>
      </w:r>
    </w:p>
    <w:p w14:paraId="6A29E688"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Вот кому прям понятны?</w:t>
      </w:r>
    </w:p>
    <w:p w14:paraId="647DF0F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Ее поступки?</w:t>
      </w:r>
    </w:p>
    <w:p w14:paraId="4E91C304"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Ее поступки. Поднимите руку, кому понятны ее характер, поступки, мотивация? Никому не понятны. Кому прям вообще не понятны? Ага. Остальным что-то понятно, что-то не понятно, есть какая-то недоговоренность. Хорошо. Что понятно и что не понятно? Алексей.</w:t>
      </w:r>
    </w:p>
    <w:p w14:paraId="48F34C64"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Не понятно, что там она, ее поступки, в связи с чем ее посадили, то есть вот это вообще не понятно. Тут была девочка и раз, ее посадили. А понятны были поступки, зачем там она, получается, хотела мечту свою в Штаты уехать. Потом понятно было, зачем она ведет себя, сотрудничает со следствием, признала вину и, получается, уехала, вышла из тюрьмы, выпустили. И не понятно было момент, как-то так перескочило, она вдруг депутатом. Как бы зачем, почему? Там она хотела, не хотела? Люди там ее выбрали, не выбрали? Вот она из Америки приехала, уже депутатом стала, а зачем, куда, что.</w:t>
      </w:r>
    </w:p>
    <w:p w14:paraId="38C66D4C"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Ольга?</w:t>
      </w:r>
    </w:p>
    <w:p w14:paraId="2F5BD5B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Ольга:</w:t>
      </w:r>
      <w:r w:rsidRPr="00775FEF">
        <w:rPr>
          <w:rFonts w:ascii="Franklin Gothic Book" w:eastAsia="Calibri" w:hAnsi="Franklin Gothic Book" w:cs="Times New Roman"/>
          <w:color w:val="000000"/>
          <w:sz w:val="24"/>
          <w:szCs w:val="24"/>
          <w:lang w:eastAsia="en-US"/>
        </w:rPr>
        <w:t xml:space="preserve"> Мне понятны ее поступки, где она какую-то выгоду для себя поимела. Остальное все, к сожалению, мимо.</w:t>
      </w:r>
    </w:p>
    <w:p w14:paraId="71220CBD"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Любовь?</w:t>
      </w:r>
    </w:p>
    <w:p w14:paraId="424FB14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Любовь:</w:t>
      </w:r>
      <w:r w:rsidRPr="00775FEF">
        <w:rPr>
          <w:rFonts w:ascii="Franklin Gothic Book" w:eastAsia="Calibri" w:hAnsi="Franklin Gothic Book" w:cs="Times New Roman"/>
          <w:color w:val="000000"/>
          <w:sz w:val="24"/>
          <w:szCs w:val="24"/>
          <w:lang w:eastAsia="en-US"/>
        </w:rPr>
        <w:t xml:space="preserve"> А мне вообще не понятно, так была она шпионка все-таки или не была. Потому что вначале нам показывают, что сидит молодая девушка, готовится к экзамену, а тут ее за </w:t>
      </w:r>
      <w:proofErr w:type="spellStart"/>
      <w:r w:rsidRPr="00775FEF">
        <w:rPr>
          <w:rFonts w:ascii="Franklin Gothic Book" w:eastAsia="Calibri" w:hAnsi="Franklin Gothic Book" w:cs="Times New Roman"/>
          <w:color w:val="000000"/>
          <w:sz w:val="24"/>
          <w:szCs w:val="24"/>
          <w:lang w:eastAsia="en-US"/>
        </w:rPr>
        <w:t>шкварник</w:t>
      </w:r>
      <w:proofErr w:type="spellEnd"/>
      <w:r w:rsidRPr="00775FEF">
        <w:rPr>
          <w:rFonts w:ascii="Franklin Gothic Book" w:eastAsia="Calibri" w:hAnsi="Franklin Gothic Book" w:cs="Times New Roman"/>
          <w:color w:val="000000"/>
          <w:sz w:val="24"/>
          <w:szCs w:val="24"/>
          <w:lang w:eastAsia="en-US"/>
        </w:rPr>
        <w:t xml:space="preserve"> и в тюрьму швырнули, пытают, вот какое возмутительное безобразие, нарушение всех человеческих прав. А потом показывают, что она уже вроде бы кому-то звонит и говорит, американцы бучу поднимают, что мне делать. Первый, первый, я второй.</w:t>
      </w:r>
    </w:p>
    <w:p w14:paraId="065021E6"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Куратору.</w:t>
      </w:r>
    </w:p>
    <w:p w14:paraId="4B311DC4"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Любовь:</w:t>
      </w:r>
      <w:r w:rsidRPr="00775FEF">
        <w:rPr>
          <w:rFonts w:ascii="Franklin Gothic Book" w:eastAsia="Calibri" w:hAnsi="Franklin Gothic Book" w:cs="Times New Roman"/>
          <w:color w:val="000000"/>
          <w:sz w:val="24"/>
          <w:szCs w:val="24"/>
          <w:lang w:eastAsia="en-US"/>
        </w:rPr>
        <w:t xml:space="preserve"> Да, да. А ты с какого телефона звонишь? Мы уже понимаем, что это уже все, разведка работает.</w:t>
      </w:r>
    </w:p>
    <w:p w14:paraId="364FBE4C"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То есть все-таки она шпионка.</w:t>
      </w:r>
    </w:p>
    <w:p w14:paraId="2C44382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Любовь:</w:t>
      </w:r>
      <w:r w:rsidRPr="00775FEF">
        <w:rPr>
          <w:rFonts w:ascii="Franklin Gothic Book" w:eastAsia="Calibri" w:hAnsi="Franklin Gothic Book" w:cs="Times New Roman"/>
          <w:color w:val="000000"/>
          <w:sz w:val="24"/>
          <w:szCs w:val="24"/>
          <w:lang w:eastAsia="en-US"/>
        </w:rPr>
        <w:t xml:space="preserve"> Да, пусть даже она звонит, кому надо и с ней разговаривают как надо. Тут как бы уже ближе к концу, а я уже столько посмотрела, что она ни в чем не виновата, что оказывается как мне вообще эти серии просмотренные переоценивать. Потому что она частично признала свою вину, так это опять же из своей выгоды, чтобы ей дали меньше и чтобы ее потом обменяли, потому что даже собственные адвокаты не поверили, они говорят, зачем вы это делаете? Один адвокат говорит: «Зачем вы это делаете? Вы точно уверены?». В общем, хотелось бы, чтобы нам разъяснили все-таки.</w:t>
      </w:r>
    </w:p>
    <w:p w14:paraId="502A57FA"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Понятно, сложно. Ксения?</w:t>
      </w:r>
    </w:p>
    <w:p w14:paraId="037DF3A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Ксения:</w:t>
      </w:r>
      <w:r w:rsidRPr="00775FEF">
        <w:rPr>
          <w:rFonts w:ascii="Franklin Gothic Book" w:eastAsia="Calibri" w:hAnsi="Franklin Gothic Book" w:cs="Times New Roman"/>
          <w:color w:val="000000"/>
          <w:sz w:val="24"/>
          <w:szCs w:val="24"/>
          <w:lang w:eastAsia="en-US"/>
        </w:rPr>
        <w:t xml:space="preserve"> Я тоже с Любой, то же самое хотела сказать, что мне не понятно тоже до конца, была она шпионкой или нет все-таки, как-то это не раскрыто нормально.</w:t>
      </w:r>
    </w:p>
    <w:p w14:paraId="11FA163B"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А ее мотивы поступков?</w:t>
      </w:r>
    </w:p>
    <w:p w14:paraId="42339BD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Ксения:</w:t>
      </w:r>
      <w:r w:rsidRPr="00775FEF">
        <w:rPr>
          <w:rFonts w:ascii="Franklin Gothic Book" w:eastAsia="Calibri" w:hAnsi="Franklin Gothic Book" w:cs="Times New Roman"/>
          <w:color w:val="000000"/>
          <w:sz w:val="24"/>
          <w:szCs w:val="24"/>
          <w:lang w:eastAsia="en-US"/>
        </w:rPr>
        <w:t xml:space="preserve"> Некоторые.</w:t>
      </w:r>
    </w:p>
    <w:p w14:paraId="50EF6399"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Мария, вам понятны, не понятны?</w:t>
      </w:r>
    </w:p>
    <w:p w14:paraId="0ACCB728"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Ксения:</w:t>
      </w:r>
      <w:r w:rsidRPr="00775FEF">
        <w:rPr>
          <w:rFonts w:ascii="Franklin Gothic Book" w:eastAsia="Calibri" w:hAnsi="Franklin Gothic Book" w:cs="Times New Roman"/>
          <w:color w:val="000000"/>
          <w:sz w:val="24"/>
          <w:szCs w:val="24"/>
          <w:lang w:eastAsia="en-US"/>
        </w:rPr>
        <w:t xml:space="preserve"> Мне не понятно, почему вокруг одной девочки две страны на уши поставили.</w:t>
      </w:r>
    </w:p>
    <w:p w14:paraId="6A9B3373"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Ирина?</w:t>
      </w:r>
    </w:p>
    <w:p w14:paraId="5F11AC46"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Ирина:</w:t>
      </w:r>
      <w:r w:rsidRPr="00775FEF">
        <w:rPr>
          <w:rFonts w:ascii="Franklin Gothic Book" w:eastAsia="Calibri" w:hAnsi="Franklin Gothic Book" w:cs="Times New Roman"/>
          <w:color w:val="000000"/>
          <w:sz w:val="24"/>
          <w:szCs w:val="24"/>
          <w:lang w:eastAsia="en-US"/>
        </w:rPr>
        <w:t xml:space="preserve"> Не понятно то, что начало самое, ни с того ни с сего врываются, полиция, все, шумиха. Не понятно вообще, почему вдруг депутатство, в конце концов, чего ради, что отсидела там и тут оказалась депутатом.</w:t>
      </w:r>
    </w:p>
    <w:p w14:paraId="440AF00B"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Сергей, вам что не понятно?</w:t>
      </w:r>
    </w:p>
    <w:p w14:paraId="72A79E1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Ее поступков?</w:t>
      </w:r>
    </w:p>
    <w:p w14:paraId="23683511"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Да, ее поступков.</w:t>
      </w:r>
    </w:p>
    <w:p w14:paraId="6FC891E2" w14:textId="3D98A90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Вообще абсурд, мне не понятны ее</w:t>
      </w:r>
      <w:r w:rsidR="002C3E64">
        <w:rPr>
          <w:rFonts w:ascii="Franklin Gothic Book" w:eastAsia="Calibri" w:hAnsi="Franklin Gothic Book" w:cs="Times New Roman"/>
          <w:color w:val="000000"/>
          <w:sz w:val="24"/>
          <w:szCs w:val="24"/>
          <w:lang w:eastAsia="en-US"/>
        </w:rPr>
        <w:t xml:space="preserve"> поступки, мотивы и так далее. В</w:t>
      </w:r>
      <w:r w:rsidRPr="00775FEF">
        <w:rPr>
          <w:rFonts w:ascii="Franklin Gothic Book" w:eastAsia="Calibri" w:hAnsi="Franklin Gothic Book" w:cs="Times New Roman"/>
          <w:color w:val="000000"/>
          <w:sz w:val="24"/>
          <w:szCs w:val="24"/>
          <w:lang w:eastAsia="en-US"/>
        </w:rPr>
        <w:t>ообще не понимаю, зачем она так сделала.</w:t>
      </w:r>
    </w:p>
    <w:p w14:paraId="7C917A97"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Как говорили, что инстинкт самосохранения отсутствует. Вот это не понятно.</w:t>
      </w:r>
    </w:p>
    <w:p w14:paraId="7418FDD8"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Да, вообще напрочь.</w:t>
      </w:r>
    </w:p>
    <w:p w14:paraId="7DCF4592"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Евгений?</w:t>
      </w:r>
    </w:p>
    <w:p w14:paraId="13ACE6DB"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Тоже не понятно по поводу инстинкта ее самосохранения. То есть понятно, что эти помыслы были с ее стороны, что она там как-то помочь, это все, но как-то это не складывается в этом характере, не может сочетаться эти две черты.</w:t>
      </w:r>
    </w:p>
    <w:p w14:paraId="6B2119ED"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Какие две черты?</w:t>
      </w:r>
    </w:p>
    <w:p w14:paraId="6FEC860A"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То, что как-то она такая, что всем помогает и одновременно она такая, что какая-то. Не могу, как два разных человека, </w:t>
      </w:r>
      <w:proofErr w:type="spellStart"/>
      <w:r w:rsidRPr="00775FEF">
        <w:rPr>
          <w:rFonts w:ascii="Franklin Gothic Book" w:eastAsia="Calibri" w:hAnsi="Franklin Gothic Book" w:cs="Times New Roman"/>
          <w:color w:val="000000"/>
          <w:sz w:val="24"/>
          <w:szCs w:val="24"/>
          <w:lang w:eastAsia="en-US"/>
        </w:rPr>
        <w:t>биполярка</w:t>
      </w:r>
      <w:proofErr w:type="spellEnd"/>
      <w:r w:rsidRPr="00775FEF">
        <w:rPr>
          <w:rFonts w:ascii="Franklin Gothic Book" w:eastAsia="Calibri" w:hAnsi="Franklin Gothic Book" w:cs="Times New Roman"/>
          <w:color w:val="000000"/>
          <w:sz w:val="24"/>
          <w:szCs w:val="24"/>
          <w:lang w:eastAsia="en-US"/>
        </w:rPr>
        <w:t>.</w:t>
      </w:r>
    </w:p>
    <w:p w14:paraId="5FDF3208"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 xml:space="preserve">Модератор: Сложно, понятно. </w:t>
      </w:r>
      <w:proofErr w:type="spellStart"/>
      <w:r w:rsidRPr="00775FEF">
        <w:rPr>
          <w:rFonts w:ascii="Franklin Gothic Book" w:eastAsia="Calibri" w:hAnsi="Franklin Gothic Book" w:cs="Times New Roman"/>
          <w:b/>
          <w:color w:val="000000"/>
          <w:sz w:val="24"/>
          <w:szCs w:val="24"/>
          <w:lang w:eastAsia="en-US"/>
        </w:rPr>
        <w:t>Биполярка</w:t>
      </w:r>
      <w:proofErr w:type="spellEnd"/>
      <w:r w:rsidRPr="00775FEF">
        <w:rPr>
          <w:rFonts w:ascii="Franklin Gothic Book" w:eastAsia="Calibri" w:hAnsi="Franklin Gothic Book" w:cs="Times New Roman"/>
          <w:b/>
          <w:color w:val="000000"/>
          <w:sz w:val="24"/>
          <w:szCs w:val="24"/>
          <w:lang w:eastAsia="en-US"/>
        </w:rPr>
        <w:t>. Антон?</w:t>
      </w:r>
    </w:p>
    <w:p w14:paraId="108F354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Когда она в роли помощника выступает близким каким-то людям, ее мотивация действительно понятна, но когда касается ее личности, ее личных чувств каких-то, почему майор ее не устроил, мне не понятно. Она сказала: «Мы с тобой разные». Почему разные? Никаких объяснений. Почему олигарх ее не устроил, тоже не понятно. То есть как бы опять подтверждается теория заговора, что все-таки какая-то шпионская линия у нее есть, какие-то личные, близкие отношения понятны, а что касается ее личной жизни, ничего не понятно.</w:t>
      </w:r>
    </w:p>
    <w:p w14:paraId="60FA91A5"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Алексей, что-то хотели добавить.</w:t>
      </w:r>
    </w:p>
    <w:p w14:paraId="07B2460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Да, не сочетается вот эта вся нравственность, духовность с тем, что она пользуется одним мужчиной, другим мужчиной, тут манипуляции, тут говорит, что у нас будет горячая ночь, если мы тех. То есть ради какой-то своей этой цели. Потом там, получается, приходит как будто бы в отношениях, получается, к олигарху в номер, в отель, что-то у них там намечается в ванной, но это не складывается с теми ценностями, которые она проговаривает.</w:t>
      </w:r>
    </w:p>
    <w:p w14:paraId="5D354146"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Нестыковки какие-то в характере.</w:t>
      </w:r>
    </w:p>
    <w:p w14:paraId="5F16064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Нестыковки, да.</w:t>
      </w:r>
    </w:p>
    <w:p w14:paraId="6AFAADB3"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Хорошо. Резюмируя впечатление от главной героини, как вы считаете, в итоге она невинная жертва ситуации или злоумышленница? Кто считает, что она скорее жертва обстоятельств, поднимите руки. Три. Кто считает, что она скорее злоумышленница? Три. Остальные затрудняются, не понятно. Не понятно. Хорошо. Почему впечатление, что она невинная жертва? Те, кто считает, что она невинная жертва, почему она все-таки жертва? Любовь.</w:t>
      </w:r>
    </w:p>
    <w:p w14:paraId="2DE68DCF" w14:textId="25D2D728"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Любовь:</w:t>
      </w:r>
      <w:r w:rsidRPr="00775FEF">
        <w:rPr>
          <w:rFonts w:ascii="Franklin Gothic Book" w:eastAsia="Calibri" w:hAnsi="Franklin Gothic Book" w:cs="Times New Roman"/>
          <w:color w:val="000000"/>
          <w:sz w:val="24"/>
          <w:szCs w:val="24"/>
          <w:lang w:eastAsia="en-US"/>
        </w:rPr>
        <w:t xml:space="preserve"> Мне кажется, просто у нее такой типаж, что она не домашняя курочка, которая вилась бы и строила свою жизнь вокруг мужчины, вокруг прекрасных деток, которых бы они нарожали, вокруг вот этого расписания ежедневного, постоянного, семейной рутины, что значит по будням садик, школа, в выходные в сад ездим, грядки копаем, собственно говоря, то, чего хотел ее поклонник. А она как ветер, у нее такие идеалы какой-то свободы, но поскольку она молодая, она просто еще не совсем понимала, какие-то больше фантазии что ли. Жизнь кухарки ее абсолютно не прельщала. И вот это материальное, как там, супы, грядки</w:t>
      </w:r>
      <w:r w:rsidR="00111870">
        <w:rPr>
          <w:rFonts w:ascii="Franklin Gothic Book" w:eastAsia="Calibri" w:hAnsi="Franklin Gothic Book" w:cs="Times New Roman"/>
          <w:color w:val="000000"/>
          <w:sz w:val="24"/>
          <w:szCs w:val="24"/>
          <w:lang w:eastAsia="en-US"/>
        </w:rPr>
        <w:t xml:space="preserve"> </w:t>
      </w:r>
      <w:r w:rsidRPr="00775FEF">
        <w:rPr>
          <w:rFonts w:ascii="Franklin Gothic Book" w:eastAsia="Calibri" w:hAnsi="Franklin Gothic Book" w:cs="Times New Roman"/>
          <w:color w:val="000000"/>
          <w:sz w:val="24"/>
          <w:szCs w:val="24"/>
          <w:lang w:eastAsia="en-US"/>
        </w:rPr>
        <w:t>или даже большие деньги. Вот этот же миллиардер, он говорит: «Она не такая как все, ее абсолютно не интересуют деньги», что ему просто снесло крышу, что надо же. Видимо, все остальные женщины, которые ему раньше попадались или его окружение, все вились вокруг него только потому, что он им что-то отстёгивал или дарил, а тут у него такой разрыв шаблона, что о, какая женщина. Поэтому он в нее и влюбился, что она особенная. И этот Солнцев тоже в нее влюбился, потому что он ее не может к этим борщам, с небес на землю на ноги поставить, она там где-то все летает. И мне кажется, поэтому она такая нравилась мужчинам, что они ее не могли закабалить.</w:t>
      </w:r>
    </w:p>
    <w:p w14:paraId="00DB19B1"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А жертва-то она почему невинная?</w:t>
      </w:r>
    </w:p>
    <w:p w14:paraId="7075467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Любовь:</w:t>
      </w:r>
      <w:r w:rsidRPr="00775FEF">
        <w:rPr>
          <w:rFonts w:ascii="Franklin Gothic Book" w:eastAsia="Calibri" w:hAnsi="Franklin Gothic Book" w:cs="Times New Roman"/>
          <w:color w:val="000000"/>
          <w:sz w:val="24"/>
          <w:szCs w:val="24"/>
          <w:lang w:eastAsia="en-US"/>
        </w:rPr>
        <w:t xml:space="preserve"> Жертва она невинная, потому что она очень идеализировала эту Америку и она же боролась за право носить людьми в России оружие, а там оружие легализовано для любого гражданина и она думала, хотела там пожить, восхищалась этими идеалами. Оказалось, что ничего идеального не существует. Эти же идеалы у нее </w:t>
      </w:r>
      <w:proofErr w:type="spellStart"/>
      <w:r w:rsidRPr="00775FEF">
        <w:rPr>
          <w:rFonts w:ascii="Franklin Gothic Book" w:eastAsia="Calibri" w:hAnsi="Franklin Gothic Book" w:cs="Times New Roman"/>
          <w:color w:val="000000"/>
          <w:sz w:val="24"/>
          <w:szCs w:val="24"/>
          <w:lang w:eastAsia="en-US"/>
        </w:rPr>
        <w:t>фейсом</w:t>
      </w:r>
      <w:proofErr w:type="spellEnd"/>
      <w:r w:rsidRPr="00775FEF">
        <w:rPr>
          <w:rFonts w:ascii="Franklin Gothic Book" w:eastAsia="Calibri" w:hAnsi="Franklin Gothic Book" w:cs="Times New Roman"/>
          <w:color w:val="000000"/>
          <w:sz w:val="24"/>
          <w:szCs w:val="24"/>
          <w:lang w:eastAsia="en-US"/>
        </w:rPr>
        <w:t xml:space="preserve"> об </w:t>
      </w:r>
      <w:proofErr w:type="spellStart"/>
      <w:r w:rsidRPr="00775FEF">
        <w:rPr>
          <w:rFonts w:ascii="Franklin Gothic Book" w:eastAsia="Calibri" w:hAnsi="Franklin Gothic Book" w:cs="Times New Roman"/>
          <w:color w:val="000000"/>
          <w:sz w:val="24"/>
          <w:szCs w:val="24"/>
          <w:lang w:eastAsia="en-US"/>
        </w:rPr>
        <w:t>тейбл</w:t>
      </w:r>
      <w:proofErr w:type="spellEnd"/>
      <w:r w:rsidRPr="00775FEF">
        <w:rPr>
          <w:rFonts w:ascii="Franklin Gothic Book" w:eastAsia="Calibri" w:hAnsi="Franklin Gothic Book" w:cs="Times New Roman"/>
          <w:color w:val="000000"/>
          <w:sz w:val="24"/>
          <w:szCs w:val="24"/>
          <w:lang w:eastAsia="en-US"/>
        </w:rPr>
        <w:t xml:space="preserve"> настучали, то есть ее очень сильно приземлили, да так, что просто она несколько раз чуть не умерла, не то, что лишилась рассудка. Поэтому лучше бы она стояла и варила бы борщи, целее была бы.</w:t>
      </w:r>
    </w:p>
    <w:p w14:paraId="5E1CE852"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Ксения, почему кажется, что она невинная жертва?</w:t>
      </w:r>
    </w:p>
    <w:p w14:paraId="160973E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Ксения:</w:t>
      </w:r>
      <w:r w:rsidRPr="00775FEF">
        <w:rPr>
          <w:rFonts w:ascii="Franklin Gothic Book" w:eastAsia="Calibri" w:hAnsi="Franklin Gothic Book" w:cs="Times New Roman"/>
          <w:color w:val="000000"/>
          <w:sz w:val="24"/>
          <w:szCs w:val="24"/>
          <w:lang w:eastAsia="en-US"/>
        </w:rPr>
        <w:t xml:space="preserve"> Не знаю. По этому вопросу я затрудняюсь ответить.</w:t>
      </w:r>
    </w:p>
    <w:p w14:paraId="03AF02F0"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Но такое мнение сложилось.</w:t>
      </w:r>
    </w:p>
    <w:p w14:paraId="6C106B4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Ксения:</w:t>
      </w:r>
      <w:r w:rsidRPr="00775FEF">
        <w:rPr>
          <w:rFonts w:ascii="Franklin Gothic Book" w:eastAsia="Calibri" w:hAnsi="Franklin Gothic Book" w:cs="Times New Roman"/>
          <w:color w:val="000000"/>
          <w:sz w:val="24"/>
          <w:szCs w:val="24"/>
          <w:lang w:eastAsia="en-US"/>
        </w:rPr>
        <w:t xml:space="preserve"> Нет.</w:t>
      </w:r>
    </w:p>
    <w:p w14:paraId="4CEF940C"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А, вы затрудняетесь, хорошо. Кто еще говорил жертва? Да, пожалуйста, Антон.</w:t>
      </w:r>
    </w:p>
    <w:p w14:paraId="1E0F7EE2"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С Любовью согласен, что из-за того, что она ветреная, ее постоянно использовали. Хотели жертву на митинге сделать и, скорее всего, в Америке точно такая же она жертва была, то есть вслепую использовали. Видимо, из-за того, что она такая бесконечно добрая, без фильтра, то есть не было у нее фильтра добру, злу, видимо, то есть она добро на полную включила.</w:t>
      </w:r>
    </w:p>
    <w:p w14:paraId="53835481"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Еще кто-то говорил, что она жертва. Да, Ирина.</w:t>
      </w:r>
    </w:p>
    <w:p w14:paraId="704DBFB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Ирина:</w:t>
      </w:r>
      <w:r w:rsidRPr="00775FEF">
        <w:rPr>
          <w:rFonts w:ascii="Franklin Gothic Book" w:eastAsia="Calibri" w:hAnsi="Franklin Gothic Book" w:cs="Times New Roman"/>
          <w:color w:val="000000"/>
          <w:sz w:val="24"/>
          <w:szCs w:val="24"/>
          <w:lang w:eastAsia="en-US"/>
        </w:rPr>
        <w:t xml:space="preserve"> Она оказалась пешкой в чужих играх.</w:t>
      </w:r>
    </w:p>
    <w:p w14:paraId="71C19E8F"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Это по каким признакам?</w:t>
      </w:r>
    </w:p>
    <w:p w14:paraId="2BECB92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Ирина:</w:t>
      </w:r>
      <w:r w:rsidRPr="00775FEF">
        <w:rPr>
          <w:rFonts w:ascii="Franklin Gothic Book" w:eastAsia="Calibri" w:hAnsi="Franklin Gothic Book" w:cs="Times New Roman"/>
          <w:color w:val="000000"/>
          <w:sz w:val="24"/>
          <w:szCs w:val="24"/>
          <w:lang w:eastAsia="en-US"/>
        </w:rPr>
        <w:t xml:space="preserve"> Начиная даже с самого первого сюжета, один из первых сюжетов, где она там без оружия или за оружие, да, что-то, когда сессия, это все в голову вдруг появилось, не осознавая всех последствий, которые могли быть, на это все пошла и на митинг пошла.</w:t>
      </w:r>
    </w:p>
    <w:p w14:paraId="3388DC79"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Те, кто считают, что она все-таки злоумышленница, то есть она не жертва, почему такое мнение сложилось?</w:t>
      </w:r>
    </w:p>
    <w:p w14:paraId="247EE1BB"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Она точно не жертва, потому что эти все то, что даже сейчас сказали, почему она жертва, это же она сама такие решения принимала и никто ее не заставлял ничего. Она сама там и на митинги ходила, сама в Америку уехала. Сама бросила своего поклонника. Сама ходила там к одним и другим в номера. Сама там. То есть все ее действия были приняты ею самой. Это точно не жертва, это человек расчетливый, человек, так сказать, то есть у него есть свои идеалы, своя цель и бывают, конечно, эти последствия.</w:t>
      </w:r>
    </w:p>
    <w:p w14:paraId="32A67942"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Ольга, почему?</w:t>
      </w:r>
    </w:p>
    <w:p w14:paraId="3786A6E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Ольга:</w:t>
      </w:r>
      <w:r w:rsidRPr="00775FEF">
        <w:rPr>
          <w:rFonts w:ascii="Franklin Gothic Book" w:eastAsia="Calibri" w:hAnsi="Franklin Gothic Book" w:cs="Times New Roman"/>
          <w:color w:val="000000"/>
          <w:sz w:val="24"/>
          <w:szCs w:val="24"/>
          <w:lang w:eastAsia="en-US"/>
        </w:rPr>
        <w:t xml:space="preserve"> Я с Алексеем полностью согласна. У меня тоже была мысль о том, что все было рассчитано, просчитано и она да, шла осознанно на все поступки.</w:t>
      </w:r>
    </w:p>
    <w:p w14:paraId="43BDC229"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Евгений?</w:t>
      </w:r>
    </w:p>
    <w:p w14:paraId="61CE7B5B"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Не знаю, тут как-то 50 на 50 больше склоняюсь. То есть она изначально в планах как путешественница, такая рискованная, на все готовое, а потом уже приезжает такая под конец обратно и который женился Солнцев, все, поздно уже варить борщи, поезд уехал.</w:t>
      </w:r>
    </w:p>
    <w:p w14:paraId="495F317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Может, и поварила бы.</w:t>
      </w:r>
    </w:p>
    <w:p w14:paraId="63F89EA8"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А хотела уже.</w:t>
      </w:r>
    </w:p>
    <w:p w14:paraId="53EB6E5E"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Хорошо. Скажите, пожалуйста, как вы думаете, она обычный человек или она сотрудница спецслужб? Кто считает, что она обычный человек все-таки? Поднимите руки, кто считает, что обычный. Два человека. Кто считает, что она сотрудница спецслужб? Четыре. Остальные не понятно, да. То есть два, что спецслужбы. Четыре простая. Что говорит о том, что она сотрудница спецслужб, почему такое мнение сложилось?</w:t>
      </w:r>
    </w:p>
    <w:p w14:paraId="09F5F61A"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Я считаю, завербовали после того, как она в этот </w:t>
      </w:r>
      <w:proofErr w:type="spellStart"/>
      <w:r w:rsidRPr="00775FEF">
        <w:rPr>
          <w:rFonts w:ascii="Franklin Gothic Book" w:eastAsia="Calibri" w:hAnsi="Franklin Gothic Book" w:cs="Times New Roman"/>
          <w:color w:val="000000"/>
          <w:sz w:val="24"/>
          <w:szCs w:val="24"/>
          <w:lang w:eastAsia="en-US"/>
        </w:rPr>
        <w:t>рестобар</w:t>
      </w:r>
      <w:proofErr w:type="spellEnd"/>
      <w:r w:rsidRPr="00775FEF">
        <w:rPr>
          <w:rFonts w:ascii="Franklin Gothic Book" w:eastAsia="Calibri" w:hAnsi="Franklin Gothic Book" w:cs="Times New Roman"/>
          <w:color w:val="000000"/>
          <w:sz w:val="24"/>
          <w:szCs w:val="24"/>
          <w:lang w:eastAsia="en-US"/>
        </w:rPr>
        <w:t xml:space="preserve"> сходила, за этими проследила мужчиной, женщиной, которую она пыталась реанимировать, когда она не попала на митинг. После этого завязывается дальше сюжетная линия. То есть это не просто так. Да, она сообщала информацию.</w:t>
      </w:r>
    </w:p>
    <w:p w14:paraId="3BEEF0C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Я считаю, что простого человека, вот я поехал в другую страну, там что-то совершил, меня не будут так обменивать, то есть это по любому какая-то есть связь, кроме всего прочего, что только что сказали. И плюс после всего ты еще депутатом становишься. Но не просто так.</w:t>
      </w:r>
    </w:p>
    <w:p w14:paraId="5897D802"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Кто считает, что она простая женщина, обычная? Почему такое мнение? Антон?</w:t>
      </w:r>
    </w:p>
    <w:p w14:paraId="5446BD2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Потому что она могла быть не сотрудником, но ее могли использовать, то есть не является доказательством, что она сотрудничает. Могли играть на ее чувствах, на ее мнении, на ее мировоззрении, то есть как-то тонко воздействовать. Тем более, что она открытый, добрый человек. Мне кажется, с этим проблем не возникало.</w:t>
      </w:r>
    </w:p>
    <w:p w14:paraId="38D2BD95"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Сергей, вы как думаете? Она кто – сотрудник спецслужб?</w:t>
      </w:r>
    </w:p>
    <w:p w14:paraId="07BFDD1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Да, потому что у нее слишком тесный контакт с ФСБ, с ЦРУ и так далее. Ко мне не приходит никто.</w:t>
      </w:r>
    </w:p>
    <w:p w14:paraId="66926F29"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Ирина, а вы как думаете?</w:t>
      </w:r>
    </w:p>
    <w:p w14:paraId="1ABF58A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Ирина:</w:t>
      </w:r>
      <w:r w:rsidRPr="00775FEF">
        <w:rPr>
          <w:rFonts w:ascii="Franklin Gothic Book" w:eastAsia="Calibri" w:hAnsi="Franklin Gothic Book" w:cs="Times New Roman"/>
          <w:color w:val="000000"/>
          <w:sz w:val="24"/>
          <w:szCs w:val="24"/>
          <w:lang w:eastAsia="en-US"/>
        </w:rPr>
        <w:t xml:space="preserve"> Я согласна с Ольгой и Алексеем.</w:t>
      </w:r>
    </w:p>
    <w:p w14:paraId="39B7DF12"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Что она сотрудник спецслужб?</w:t>
      </w:r>
    </w:p>
    <w:p w14:paraId="5DF5936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Ирина:</w:t>
      </w:r>
      <w:r w:rsidRPr="00775FEF">
        <w:rPr>
          <w:rFonts w:ascii="Franklin Gothic Book" w:eastAsia="Calibri" w:hAnsi="Franklin Gothic Book" w:cs="Times New Roman"/>
          <w:color w:val="000000"/>
          <w:sz w:val="24"/>
          <w:szCs w:val="24"/>
          <w:lang w:eastAsia="en-US"/>
        </w:rPr>
        <w:t xml:space="preserve"> Да.</w:t>
      </w:r>
    </w:p>
    <w:p w14:paraId="312586E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Мне кажется, обычная.</w:t>
      </w:r>
    </w:p>
    <w:p w14:paraId="07B61322"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Почему обычная?</w:t>
      </w:r>
    </w:p>
    <w:p w14:paraId="6F08BB7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Сюжет какой, что там? Международное опять? Сообщала она, а они встречались.</w:t>
      </w:r>
    </w:p>
    <w:p w14:paraId="3D0BD1D1"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Ксения, обычная, думаете?</w:t>
      </w:r>
    </w:p>
    <w:p w14:paraId="097D0AD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Ксения:</w:t>
      </w:r>
      <w:r w:rsidRPr="00775FEF">
        <w:rPr>
          <w:rFonts w:ascii="Franklin Gothic Book" w:eastAsia="Calibri" w:hAnsi="Franklin Gothic Book" w:cs="Times New Roman"/>
          <w:color w:val="000000"/>
          <w:sz w:val="24"/>
          <w:szCs w:val="24"/>
          <w:lang w:eastAsia="en-US"/>
        </w:rPr>
        <w:t xml:space="preserve"> Не знаю.</w:t>
      </w:r>
    </w:p>
    <w:p w14:paraId="1D1540EF"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Трудно сказать?</w:t>
      </w:r>
    </w:p>
    <w:p w14:paraId="5368C31A"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Ксения:</w:t>
      </w:r>
      <w:r w:rsidRPr="00775FEF">
        <w:rPr>
          <w:rFonts w:ascii="Franklin Gothic Book" w:eastAsia="Calibri" w:hAnsi="Franklin Gothic Book" w:cs="Times New Roman"/>
          <w:color w:val="000000"/>
          <w:sz w:val="24"/>
          <w:szCs w:val="24"/>
          <w:lang w:eastAsia="en-US"/>
        </w:rPr>
        <w:t xml:space="preserve"> Да.</w:t>
      </w:r>
    </w:p>
    <w:p w14:paraId="751191B6"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Любовь:</w:t>
      </w:r>
      <w:r w:rsidRPr="00775FEF">
        <w:rPr>
          <w:rFonts w:ascii="Franklin Gothic Book" w:eastAsia="Calibri" w:hAnsi="Franklin Gothic Book" w:cs="Times New Roman"/>
          <w:color w:val="000000"/>
          <w:sz w:val="24"/>
          <w:szCs w:val="24"/>
          <w:lang w:eastAsia="en-US"/>
        </w:rPr>
        <w:t xml:space="preserve"> Я затрудняюсь. В этом мне интересно было бы послушать коллег.</w:t>
      </w:r>
    </w:p>
    <w:p w14:paraId="3E0FE815"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Про Марию поговорили. Поговорим еще про других персонажей сериала, кроме главной героини. Кто именно запомнился? Не будем всех вспомнить, кто шел, делал, а именно как запомнившиеся образы, запомнившиеся персонажи. Кто запомнился?</w:t>
      </w:r>
    </w:p>
    <w:p w14:paraId="034735F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Пейдж.</w:t>
      </w:r>
    </w:p>
    <w:p w14:paraId="5DECF687"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Еще кто запомнился?</w:t>
      </w:r>
    </w:p>
    <w:p w14:paraId="66BA77A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Солнце, Патрик.</w:t>
      </w:r>
    </w:p>
    <w:p w14:paraId="1A8E2881"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Еще кто-то есть, именно запомнившийся?</w:t>
      </w:r>
    </w:p>
    <w:p w14:paraId="5AB48B9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Парочка этих гомосексуалистов, потом на «н» имя, в тюрьме сидела, которая доносила.</w:t>
      </w:r>
    </w:p>
    <w:p w14:paraId="5B5D136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Да.</w:t>
      </w:r>
    </w:p>
    <w:p w14:paraId="1CBF0D1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И вот эта </w:t>
      </w:r>
      <w:proofErr w:type="spellStart"/>
      <w:r w:rsidRPr="00775FEF">
        <w:rPr>
          <w:rFonts w:ascii="Franklin Gothic Book" w:eastAsia="Calibri" w:hAnsi="Franklin Gothic Book" w:cs="Times New Roman"/>
          <w:color w:val="000000"/>
          <w:sz w:val="24"/>
          <w:szCs w:val="24"/>
          <w:lang w:eastAsia="en-US"/>
        </w:rPr>
        <w:t>блогерша</w:t>
      </w:r>
      <w:proofErr w:type="spellEnd"/>
      <w:r w:rsidRPr="00775FEF">
        <w:rPr>
          <w:rFonts w:ascii="Franklin Gothic Book" w:eastAsia="Calibri" w:hAnsi="Franklin Gothic Book" w:cs="Times New Roman"/>
          <w:color w:val="000000"/>
          <w:sz w:val="24"/>
          <w:szCs w:val="24"/>
          <w:lang w:eastAsia="en-US"/>
        </w:rPr>
        <w:t>, которая параллельно снимает.</w:t>
      </w:r>
    </w:p>
    <w:p w14:paraId="68654886"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Тимошенко еще. Вроде там 30 секунд, но очень запомнилась.</w:t>
      </w:r>
    </w:p>
    <w:p w14:paraId="109C267B"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Давайте пообсуждаем тогда. Пейдж, чем запомнился этот персонаж?</w:t>
      </w:r>
    </w:p>
    <w:p w14:paraId="517D027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Прикольная, тоже справедливая.</w:t>
      </w:r>
    </w:p>
    <w:p w14:paraId="43D3870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Разруливает ситуации.</w:t>
      </w:r>
    </w:p>
    <w:p w14:paraId="24EF4F64"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Разруливает и в бога верит.</w:t>
      </w:r>
    </w:p>
    <w:p w14:paraId="0BC565E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Поет хорошо, то есть когда надо, может поддержать человека, спеть. И видит тоже людей, то есть она сразу сказала, что вот с этой не общайся, потому что она тебя предаст.</w:t>
      </w:r>
    </w:p>
    <w:p w14:paraId="2EE22535"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Чувства какие вызывает персонаж Пейдж? Какая она?</w:t>
      </w:r>
    </w:p>
    <w:p w14:paraId="34BA2C22"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Уважение.</w:t>
      </w:r>
    </w:p>
    <w:p w14:paraId="653BF1EF"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Надежду она давала арестантам.</w:t>
      </w:r>
    </w:p>
    <w:p w14:paraId="47BD5902"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Симпатия.</w:t>
      </w:r>
    </w:p>
    <w:p w14:paraId="460C6CE1"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Почему?</w:t>
      </w:r>
    </w:p>
    <w:p w14:paraId="65B9D4B2"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Потому что она справедливая. Мы не знали, не рассказали, за что она сидит. Может, она вообще педофил. А то симпатии и не было бы сразу. Потому что у нее есть какая-то справедливость, то есть она все равно к людям относится по-человечески.</w:t>
      </w:r>
    </w:p>
    <w:p w14:paraId="25218C27"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Еще какие-то есть комментарии по поводу Пейдж?</w:t>
      </w:r>
    </w:p>
    <w:p w14:paraId="130A85B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Качества у нее тоже.</w:t>
      </w:r>
    </w:p>
    <w:p w14:paraId="15B7A2C2"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Поступки, характер, мотивация этого персонажа вам понятны?</w:t>
      </w:r>
    </w:p>
    <w:p w14:paraId="40EB9C9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Да.</w:t>
      </w:r>
    </w:p>
    <w:p w14:paraId="29E2CB22"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Всем понятны?</w:t>
      </w:r>
    </w:p>
    <w:p w14:paraId="7C97AA5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Да.</w:t>
      </w:r>
    </w:p>
    <w:p w14:paraId="616FE23D"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Такого нет, что что-то непонятно. А есть что-то в этом образе, что непонятно, не прояснили авторы, чего-то не хватает в образе Пейдж?</w:t>
      </w:r>
    </w:p>
    <w:p w14:paraId="1C47356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За что сидела.</w:t>
      </w:r>
    </w:p>
    <w:p w14:paraId="72D756F9"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Непонятны эти записки, откуда она их брала, то есть это ее записки или кто-то их ей передавал. Вот это не очень разъяснено. И сами записки вроде должны были большую роль сыграть, но они немного не сыграли.</w:t>
      </w:r>
    </w:p>
    <w:p w14:paraId="4A308A03"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Что-то еще есть в образе Пейдж, что было непонятно?</w:t>
      </w:r>
    </w:p>
    <w:p w14:paraId="432B8329"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Нет такого.</w:t>
      </w:r>
    </w:p>
    <w:p w14:paraId="77538F36"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Нет. Солнце. Чем запомнился персонаж?</w:t>
      </w:r>
    </w:p>
    <w:p w14:paraId="5BAA0A38"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Ирина:</w:t>
      </w:r>
      <w:r w:rsidRPr="00775FEF">
        <w:rPr>
          <w:rFonts w:ascii="Franklin Gothic Book" w:eastAsia="Calibri" w:hAnsi="Franklin Gothic Book" w:cs="Times New Roman"/>
          <w:color w:val="000000"/>
          <w:sz w:val="24"/>
          <w:szCs w:val="24"/>
          <w:lang w:eastAsia="en-US"/>
        </w:rPr>
        <w:t xml:space="preserve"> Искренне пытался помочь. Когда его даже отвергли, он все равно оставался на ее стороне.</w:t>
      </w:r>
    </w:p>
    <w:p w14:paraId="2556ED13"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Кому еще, кроме Ирины, запомнился?</w:t>
      </w:r>
    </w:p>
    <w:p w14:paraId="12D1A68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Какой-то идеализированный, то есть он служит своему ведомству. Иногда даже излишне. Когда ему руководство говорит стоп, он нарушает приказы. Запомнилось, как он дрался в отеле. И запомнилась сцена на набережной. Он, как какой-то мальчик, с цветочками пришел. И он разочарованный такой. Разные стороны человека показаны.</w:t>
      </w:r>
    </w:p>
    <w:p w14:paraId="0FED69F9"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Чувства, эмоции, которые вызывает этот Игорь Солнце у вас.</w:t>
      </w:r>
    </w:p>
    <w:p w14:paraId="2207376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Положительные.</w:t>
      </w:r>
    </w:p>
    <w:p w14:paraId="09E4F18A"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Что-то правильное в нем есть. Преданный такой мужчина.</w:t>
      </w:r>
    </w:p>
    <w:p w14:paraId="2F12F86D"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У всех положительные?</w:t>
      </w:r>
    </w:p>
    <w:p w14:paraId="05D13768"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Да.</w:t>
      </w:r>
    </w:p>
    <w:p w14:paraId="46474109"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Да.</w:t>
      </w:r>
    </w:p>
    <w:p w14:paraId="3696CF36"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Но нет, есть момент, когда ему руководитель говорит, а он все равно нарушает все это. Непонятно, у них цель была живым задержать, а дошло до перестрелки.</w:t>
      </w:r>
    </w:p>
    <w:p w14:paraId="5298156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Он его мог убить.</w:t>
      </w:r>
    </w:p>
    <w:p w14:paraId="2F79A82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Да, он мог сорвать всю операцию, грубо говоря, своим таким решением.</w:t>
      </w:r>
    </w:p>
    <w:p w14:paraId="693569B6"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Понятен характер, поступки, мотивация этого персонажа? Игоря.</w:t>
      </w:r>
    </w:p>
    <w:p w14:paraId="4125612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Да.</w:t>
      </w:r>
    </w:p>
    <w:p w14:paraId="520C0C0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Да.</w:t>
      </w:r>
    </w:p>
    <w:p w14:paraId="33371921"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Всем понятны?</w:t>
      </w:r>
    </w:p>
    <w:p w14:paraId="63CBC8A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Да.</w:t>
      </w:r>
    </w:p>
    <w:p w14:paraId="1BDC8076"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Есть что-то, что непонятно? Почему понятно?</w:t>
      </w:r>
    </w:p>
    <w:p w14:paraId="7538FCA4"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Там служба, там любовь.</w:t>
      </w:r>
    </w:p>
    <w:p w14:paraId="26410E4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Тут, даже если что-то непонятно, ты потом додумаешь. </w:t>
      </w:r>
      <w:proofErr w:type="spellStart"/>
      <w:r w:rsidRPr="00775FEF">
        <w:rPr>
          <w:rFonts w:ascii="Franklin Gothic Book" w:eastAsia="Calibri" w:hAnsi="Franklin Gothic Book" w:cs="Times New Roman"/>
          <w:color w:val="000000"/>
          <w:sz w:val="24"/>
          <w:szCs w:val="24"/>
          <w:lang w:eastAsia="en-US"/>
        </w:rPr>
        <w:t>По-любому</w:t>
      </w:r>
      <w:proofErr w:type="spellEnd"/>
      <w:r w:rsidRPr="00775FEF">
        <w:rPr>
          <w:rFonts w:ascii="Franklin Gothic Book" w:eastAsia="Calibri" w:hAnsi="Franklin Gothic Book" w:cs="Times New Roman"/>
          <w:color w:val="000000"/>
          <w:sz w:val="24"/>
          <w:szCs w:val="24"/>
          <w:lang w:eastAsia="en-US"/>
        </w:rPr>
        <w:t xml:space="preserve"> там спецоперация была. Любые какие-то </w:t>
      </w:r>
      <w:proofErr w:type="spellStart"/>
      <w:r w:rsidRPr="00775FEF">
        <w:rPr>
          <w:rFonts w:ascii="Franklin Gothic Book" w:eastAsia="Calibri" w:hAnsi="Franklin Gothic Book" w:cs="Times New Roman"/>
          <w:color w:val="000000"/>
          <w:sz w:val="24"/>
          <w:szCs w:val="24"/>
          <w:lang w:eastAsia="en-US"/>
        </w:rPr>
        <w:t>непонятки</w:t>
      </w:r>
      <w:proofErr w:type="spellEnd"/>
      <w:r w:rsidRPr="00775FEF">
        <w:rPr>
          <w:rFonts w:ascii="Franklin Gothic Book" w:eastAsia="Calibri" w:hAnsi="Franklin Gothic Book" w:cs="Times New Roman"/>
          <w:color w:val="000000"/>
          <w:sz w:val="24"/>
          <w:szCs w:val="24"/>
          <w:lang w:eastAsia="en-US"/>
        </w:rPr>
        <w:t xml:space="preserve"> можно было объяснить этим – спецслужбой.</w:t>
      </w:r>
    </w:p>
    <w:p w14:paraId="28CC6BAB"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Я на секретном задании.</w:t>
      </w:r>
    </w:p>
    <w:p w14:paraId="454B3E5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Да.</w:t>
      </w:r>
    </w:p>
    <w:p w14:paraId="72A434F2"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Есть что-то в этом образе, что непонятно, не прояснено или недоделано, недосказано? Или, в принципе, раскрыт образ?</w:t>
      </w:r>
    </w:p>
    <w:p w14:paraId="20902CD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Раскрыт.</w:t>
      </w:r>
    </w:p>
    <w:p w14:paraId="5614F092"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Раскрыт, все понятно. Патрик чем запомнился?</w:t>
      </w:r>
    </w:p>
    <w:p w14:paraId="7C5E014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Кто это?</w:t>
      </w:r>
    </w:p>
    <w:p w14:paraId="3D6404BE"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Имя не запомнилось.</w:t>
      </w:r>
    </w:p>
    <w:p w14:paraId="4116C1EB"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Не запомнилось.</w:t>
      </w:r>
    </w:p>
    <w:p w14:paraId="211A267F"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Патрик – олигарх.</w:t>
      </w:r>
    </w:p>
    <w:p w14:paraId="03438C9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Непонятно?</w:t>
      </w:r>
    </w:p>
    <w:p w14:paraId="51761889"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Нет, пока подождите про непонятно. Чем запомнился он?</w:t>
      </w:r>
    </w:p>
    <w:p w14:paraId="3A980DC6"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Что он в конце решил все-таки изложить всю свою жизнь, рассказать всю историю и признался, что это он так сделал. Ответственно поступил.</w:t>
      </w:r>
    </w:p>
    <w:p w14:paraId="765532C7"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Чем-то еще запомнился он?</w:t>
      </w:r>
    </w:p>
    <w:p w14:paraId="3D89F1E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Запомнился тем, что он как-то изнасиловал человека, который сам не понял, что его изнасиловали. И всё, на этом все закончилось.</w:t>
      </w:r>
    </w:p>
    <w:p w14:paraId="70131831"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Какие чувства у вас этот персонаж вызывает, этот Патрик?</w:t>
      </w:r>
    </w:p>
    <w:p w14:paraId="2793FCC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50/50.</w:t>
      </w:r>
    </w:p>
    <w:p w14:paraId="7354096B"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Странный.</w:t>
      </w:r>
    </w:p>
    <w:p w14:paraId="79FA4C7F"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Да, странный какой-то.</w:t>
      </w:r>
    </w:p>
    <w:p w14:paraId="1255A37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Жалкий какой-то. Несмотря на наличие у него денег, но он весь какой-то болезный. Он ни с кем не может, видимо, общаться. Все, зная, что у него есть деньги, воде общаются с ним, но потом понимают, что что-то не то.</w:t>
      </w:r>
    </w:p>
    <w:p w14:paraId="7A6BF0E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Не хотят общаться.</w:t>
      </w:r>
    </w:p>
    <w:p w14:paraId="1A05B95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Он просто несчастный человек на своих миллионах. Он, может быть, поэтому и начал рассказывать эту историю, решился рассказать ее.</w:t>
      </w:r>
    </w:p>
    <w:p w14:paraId="68A510E8"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Она же его отвергла, он пытался даже ее подкупить и по-хорошему к ней подкатывал, и все равно она его отвергла. Не сказать, чтобы он ее сдал за то, что она его отвергла, но на него надавили. Мы думаем, что миллиардеры – они какие-то очень сильные люди, раз у них такие успехи денежные есть, а, оказывается, что он слабый человек. Его правильно назвали денежный мешок, то есть его даже не уважают те, с кем он сотрудничает.</w:t>
      </w:r>
    </w:p>
    <w:p w14:paraId="1F86723E"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Но у вас он какие чувства вызывает?</w:t>
      </w:r>
    </w:p>
    <w:p w14:paraId="03D985D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Жалость.</w:t>
      </w:r>
    </w:p>
    <w:p w14:paraId="4AEFA63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Смешанные.</w:t>
      </w:r>
    </w:p>
    <w:p w14:paraId="66C7D55B"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Смешанные какие?</w:t>
      </w:r>
    </w:p>
    <w:p w14:paraId="1B50F44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С одной стороны, такой внешне привлекательный мужчина, такой со статусом, а, оказывается, такая жизнь. Изнасиловал человека.</w:t>
      </w:r>
    </w:p>
    <w:p w14:paraId="0BB90B9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Там не показано. Если он такой лидер, достиг очень многого, то не показаны эти качества, как он это все создал.</w:t>
      </w:r>
    </w:p>
    <w:p w14:paraId="54FD41C4"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Кем он работает, что он делает?</w:t>
      </w:r>
    </w:p>
    <w:p w14:paraId="12D0EDB9"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Это показано как есть, а то, что он так ведет себя, чтобы создать такую компанию, это надо быть определенного склада ума человеком, который всеми руководит и так далее. А тут он показан, как будто, как жертва, больной.</w:t>
      </w:r>
    </w:p>
    <w:p w14:paraId="743C8CC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Запомнился, карта 36.</w:t>
      </w:r>
    </w:p>
    <w:p w14:paraId="51F26FF6"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Да, дает интервью, как мне не счастливо.</w:t>
      </w:r>
    </w:p>
    <w:p w14:paraId="5CBE01F6"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Понятен, не понятен его характер, его поступки, мотивация? Понятны или есть какие-то непонятные моменты?</w:t>
      </w:r>
    </w:p>
    <w:p w14:paraId="005E3328"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Непонятны.</w:t>
      </w:r>
    </w:p>
    <w:p w14:paraId="38DD3184"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Зачем все это потом стал, интервью давать?</w:t>
      </w:r>
    </w:p>
    <w:p w14:paraId="18C16056"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Он же типа смертельно болен. Исповедаться, наверное.</w:t>
      </w:r>
    </w:p>
    <w:p w14:paraId="4D997AC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У него компания, за ним люди. Зачем он признается?</w:t>
      </w:r>
    </w:p>
    <w:p w14:paraId="14077B89"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Да, эта линия, что снимают интервью. Куда это, зачем? Почему он решил так сделать?</w:t>
      </w:r>
    </w:p>
    <w:p w14:paraId="7E1AF16F"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Непонятно, с какой целью он это сделал. Вам понятно, то есть вы думаете, что он болен?</w:t>
      </w:r>
    </w:p>
    <w:p w14:paraId="6AAD3824"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Да, скорее всего, из-за этого. Как исповедаться, что ли.</w:t>
      </w:r>
    </w:p>
    <w:p w14:paraId="124FB0FF"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Сергей, вам понятны или непонятны поступки?</w:t>
      </w:r>
    </w:p>
    <w:p w14:paraId="1645DA0A"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Получается, с него все началось, он же заложил ее. Он искупить себя решил. Так себе его поступок.</w:t>
      </w:r>
    </w:p>
    <w:p w14:paraId="10CA7C5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Он просто наговаривает себе на срок.</w:t>
      </w:r>
    </w:p>
    <w:p w14:paraId="4310CCC1"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Я не могу вас понять, то есть кому понятны его поступки, поднимите руки. Четыре. Кому не понятны? Кому-то понятны, кому-то непонятны. Разделились мнения. Что-то есть, что нужно прояснить авторам сериала именно в этом персонаже, именно в этом Патрике, олигархе?</w:t>
      </w:r>
    </w:p>
    <w:p w14:paraId="768BD5F6"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Чем он болен? Он говорит, я должен был умереть 20 лет назад, но как-то так получилось, что он все еще живет.</w:t>
      </w:r>
    </w:p>
    <w:p w14:paraId="6D9C3401"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Деньги, за деньги можно всё. Нет?</w:t>
      </w:r>
    </w:p>
    <w:p w14:paraId="1C83EB19"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Но он там говорит, что 50 раз доза сердечных препаратов превышает.</w:t>
      </w:r>
    </w:p>
    <w:p w14:paraId="0BDEE4B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Да, почему-то он живет где-то в отеле один. Где его дом, семья и так далее? То ли он тут временно где-то остановился, то ли что? Непонятно. И зачем он признательные показания дает против себя?</w:t>
      </w:r>
    </w:p>
    <w:p w14:paraId="00FA0B8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Еще и кулинарному </w:t>
      </w:r>
      <w:proofErr w:type="spellStart"/>
      <w:r w:rsidRPr="00775FEF">
        <w:rPr>
          <w:rFonts w:ascii="Franklin Gothic Book" w:eastAsia="Calibri" w:hAnsi="Franklin Gothic Book" w:cs="Times New Roman"/>
          <w:color w:val="000000"/>
          <w:sz w:val="24"/>
          <w:szCs w:val="24"/>
          <w:lang w:eastAsia="en-US"/>
        </w:rPr>
        <w:t>блогеру</w:t>
      </w:r>
      <w:proofErr w:type="spellEnd"/>
      <w:r w:rsidRPr="00775FEF">
        <w:rPr>
          <w:rFonts w:ascii="Franklin Gothic Book" w:eastAsia="Calibri" w:hAnsi="Franklin Gothic Book" w:cs="Times New Roman"/>
          <w:color w:val="000000"/>
          <w:sz w:val="24"/>
          <w:szCs w:val="24"/>
          <w:lang w:eastAsia="en-US"/>
        </w:rPr>
        <w:t>.</w:t>
      </w:r>
    </w:p>
    <w:p w14:paraId="13988D2A"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Да, какой-то странной </w:t>
      </w:r>
      <w:proofErr w:type="spellStart"/>
      <w:r w:rsidRPr="00775FEF">
        <w:rPr>
          <w:rFonts w:ascii="Franklin Gothic Book" w:eastAsia="Calibri" w:hAnsi="Franklin Gothic Book" w:cs="Times New Roman"/>
          <w:color w:val="000000"/>
          <w:sz w:val="24"/>
          <w:szCs w:val="24"/>
          <w:lang w:eastAsia="en-US"/>
        </w:rPr>
        <w:t>блогерше</w:t>
      </w:r>
      <w:proofErr w:type="spellEnd"/>
      <w:r w:rsidRPr="00775FEF">
        <w:rPr>
          <w:rFonts w:ascii="Franklin Gothic Book" w:eastAsia="Calibri" w:hAnsi="Franklin Gothic Book" w:cs="Times New Roman"/>
          <w:color w:val="000000"/>
          <w:sz w:val="24"/>
          <w:szCs w:val="24"/>
          <w:lang w:eastAsia="en-US"/>
        </w:rPr>
        <w:t>.</w:t>
      </w:r>
    </w:p>
    <w:p w14:paraId="5E6C3F4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Ужасно. Проститутку вызвал.</w:t>
      </w:r>
    </w:p>
    <w:p w14:paraId="79C55768"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Да. Еще можно момент? Вот эта его бумажка, что-то там, пока не дойдем до конца, которую он показывает. Что к чему? Он хотел себе накинуть какой-то значимости?</w:t>
      </w:r>
    </w:p>
    <w:p w14:paraId="22B71EA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Пафоса.</w:t>
      </w:r>
    </w:p>
    <w:p w14:paraId="661EC50D"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Заключенная доносчица. Персонаж тоже. Сказали, что запомнился этот образ. Чем запомнился этот персонаж?</w:t>
      </w:r>
    </w:p>
    <w:p w14:paraId="457A774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Наркоманка.</w:t>
      </w:r>
    </w:p>
    <w:p w14:paraId="063E22A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Линда.</w:t>
      </w:r>
    </w:p>
    <w:p w14:paraId="18C3337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Линда или Ингрид.</w:t>
      </w:r>
    </w:p>
    <w:p w14:paraId="139904F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Линда, по-моему.</w:t>
      </w:r>
    </w:p>
    <w:p w14:paraId="706030D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Да, она как-то пропала под конец сериала.</w:t>
      </w:r>
    </w:p>
    <w:p w14:paraId="353DF83A"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Как-то вылетела резко.</w:t>
      </w:r>
    </w:p>
    <w:p w14:paraId="2568A05D"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Она вам запомнилась чем?</w:t>
      </w:r>
    </w:p>
    <w:p w14:paraId="39DCDAB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Типичный такой персонаж, кто что-то доносит, вот эта лживая дружба какая-то. И получается, что она сдает других и врет, за что сидит.</w:t>
      </w:r>
    </w:p>
    <w:p w14:paraId="68BF6A88"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Чувства, эмоции какие она у вас вызвала?</w:t>
      </w:r>
    </w:p>
    <w:p w14:paraId="1266CB4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Отвращение.</w:t>
      </w:r>
    </w:p>
    <w:p w14:paraId="0C90736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И жалость в том числе, что ей приходится таким способом действовать, чтобы себе срок скостить, то есть сотрудничать, выполнять эти поручения руководства, которые, может быть, ей самой неохота делать, против. Чтобы свою судьбу.</w:t>
      </w:r>
    </w:p>
    <w:p w14:paraId="1CA6FFE5"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Понятны мотивы, характер, поступки этого персонажа?</w:t>
      </w:r>
    </w:p>
    <w:p w14:paraId="4DB3BBBF"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Понятны, все ясно.</w:t>
      </w:r>
    </w:p>
    <w:p w14:paraId="03367A23"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Что-то осталось не проясненным, не ясным в этом персонаже?</w:t>
      </w:r>
    </w:p>
    <w:p w14:paraId="5BF84BD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Нет.</w:t>
      </w:r>
    </w:p>
    <w:p w14:paraId="5F821048"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 xml:space="preserve">Модератор: Нет такого. Еще называли парочку </w:t>
      </w:r>
      <w:proofErr w:type="spellStart"/>
      <w:r w:rsidRPr="00775FEF">
        <w:rPr>
          <w:rFonts w:ascii="Franklin Gothic Book" w:eastAsia="Calibri" w:hAnsi="Franklin Gothic Book" w:cs="Times New Roman"/>
          <w:b/>
          <w:color w:val="000000"/>
          <w:sz w:val="24"/>
          <w:szCs w:val="24"/>
          <w:lang w:eastAsia="en-US"/>
        </w:rPr>
        <w:t>геев</w:t>
      </w:r>
      <w:proofErr w:type="spellEnd"/>
      <w:r w:rsidRPr="00775FEF">
        <w:rPr>
          <w:rFonts w:ascii="Franklin Gothic Book" w:eastAsia="Calibri" w:hAnsi="Franklin Gothic Book" w:cs="Times New Roman"/>
          <w:b/>
          <w:color w:val="000000"/>
          <w:sz w:val="24"/>
          <w:szCs w:val="24"/>
          <w:lang w:eastAsia="en-US"/>
        </w:rPr>
        <w:t>. По отдельности будем рассматривать или как единого персонажа?</w:t>
      </w:r>
    </w:p>
    <w:p w14:paraId="1BB78C3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Давайте как единого.</w:t>
      </w:r>
    </w:p>
    <w:p w14:paraId="6B8A4589"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Чем запомнились эти персонажи?</w:t>
      </w:r>
    </w:p>
    <w:p w14:paraId="329A7DC6"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Тем, что они </w:t>
      </w:r>
      <w:proofErr w:type="spellStart"/>
      <w:r w:rsidRPr="00775FEF">
        <w:rPr>
          <w:rFonts w:ascii="Franklin Gothic Book" w:eastAsia="Calibri" w:hAnsi="Franklin Gothic Book" w:cs="Times New Roman"/>
          <w:color w:val="000000"/>
          <w:sz w:val="24"/>
          <w:szCs w:val="24"/>
          <w:lang w:eastAsia="en-US"/>
        </w:rPr>
        <w:t>геи</w:t>
      </w:r>
      <w:proofErr w:type="spellEnd"/>
      <w:r w:rsidRPr="00775FEF">
        <w:rPr>
          <w:rFonts w:ascii="Franklin Gothic Book" w:eastAsia="Calibri" w:hAnsi="Franklin Gothic Book" w:cs="Times New Roman"/>
          <w:color w:val="000000"/>
          <w:sz w:val="24"/>
          <w:szCs w:val="24"/>
          <w:lang w:eastAsia="en-US"/>
        </w:rPr>
        <w:t xml:space="preserve">, конечно. Они просто женились, то есть там целая семья </w:t>
      </w:r>
      <w:proofErr w:type="spellStart"/>
      <w:r w:rsidRPr="00775FEF">
        <w:rPr>
          <w:rFonts w:ascii="Franklin Gothic Book" w:eastAsia="Calibri" w:hAnsi="Franklin Gothic Book" w:cs="Times New Roman"/>
          <w:color w:val="000000"/>
          <w:sz w:val="24"/>
          <w:szCs w:val="24"/>
          <w:lang w:eastAsia="en-US"/>
        </w:rPr>
        <w:t>геев</w:t>
      </w:r>
      <w:proofErr w:type="spellEnd"/>
      <w:r w:rsidRPr="00775FEF">
        <w:rPr>
          <w:rFonts w:ascii="Franklin Gothic Book" w:eastAsia="Calibri" w:hAnsi="Franklin Gothic Book" w:cs="Times New Roman"/>
          <w:color w:val="000000"/>
          <w:sz w:val="24"/>
          <w:szCs w:val="24"/>
          <w:lang w:eastAsia="en-US"/>
        </w:rPr>
        <w:t>.</w:t>
      </w:r>
    </w:p>
    <w:p w14:paraId="6BD7E912"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Абсурдная, смешная парочка.</w:t>
      </w:r>
    </w:p>
    <w:p w14:paraId="5515571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Абсолютно разные.</w:t>
      </w:r>
    </w:p>
    <w:p w14:paraId="2EBA0703"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Юмористическая линия?</w:t>
      </w:r>
    </w:p>
    <w:p w14:paraId="31ABBDC8"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Да, сильно приукрасили.</w:t>
      </w:r>
    </w:p>
    <w:p w14:paraId="249C644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Специально как-то показали, что они расследуют дело, и как-то на этом акцентировали внимание.</w:t>
      </w:r>
    </w:p>
    <w:p w14:paraId="1EBF70E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Один на другого смотрит, как он в спортивные трусы одевается.</w:t>
      </w:r>
    </w:p>
    <w:p w14:paraId="315B0C7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Причем, когда одна была, а тут появилось, что у него парень, там какие-то два мексиканца, и все там осталось. А они начали развивать историю и потом ушли в другую.</w:t>
      </w:r>
    </w:p>
    <w:p w14:paraId="0CFABE3A"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Чувства, эмоции какие вызывают у вас эти люди?</w:t>
      </w:r>
    </w:p>
    <w:p w14:paraId="0A606DFF"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Негодование.</w:t>
      </w:r>
    </w:p>
    <w:p w14:paraId="30688895"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Почему негодование?</w:t>
      </w:r>
    </w:p>
    <w:p w14:paraId="354C97C4"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Не нравятся мне </w:t>
      </w:r>
      <w:proofErr w:type="spellStart"/>
      <w:r w:rsidRPr="00775FEF">
        <w:rPr>
          <w:rFonts w:ascii="Franklin Gothic Book" w:eastAsia="Calibri" w:hAnsi="Franklin Gothic Book" w:cs="Times New Roman"/>
          <w:color w:val="000000"/>
          <w:sz w:val="24"/>
          <w:szCs w:val="24"/>
          <w:lang w:eastAsia="en-US"/>
        </w:rPr>
        <w:t>геи</w:t>
      </w:r>
      <w:proofErr w:type="spellEnd"/>
      <w:r w:rsidRPr="00775FEF">
        <w:rPr>
          <w:rFonts w:ascii="Franklin Gothic Book" w:eastAsia="Calibri" w:hAnsi="Franklin Gothic Book" w:cs="Times New Roman"/>
          <w:color w:val="000000"/>
          <w:sz w:val="24"/>
          <w:szCs w:val="24"/>
          <w:lang w:eastAsia="en-US"/>
        </w:rPr>
        <w:t>.</w:t>
      </w:r>
    </w:p>
    <w:p w14:paraId="566719A9"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 xml:space="preserve">Модератор: Что они </w:t>
      </w:r>
      <w:proofErr w:type="spellStart"/>
      <w:r w:rsidRPr="00775FEF">
        <w:rPr>
          <w:rFonts w:ascii="Franklin Gothic Book" w:eastAsia="Calibri" w:hAnsi="Franklin Gothic Book" w:cs="Times New Roman"/>
          <w:b/>
          <w:color w:val="000000"/>
          <w:sz w:val="24"/>
          <w:szCs w:val="24"/>
          <w:lang w:eastAsia="en-US"/>
        </w:rPr>
        <w:t>геи</w:t>
      </w:r>
      <w:proofErr w:type="spellEnd"/>
      <w:r w:rsidRPr="00775FEF">
        <w:rPr>
          <w:rFonts w:ascii="Franklin Gothic Book" w:eastAsia="Calibri" w:hAnsi="Franklin Gothic Book" w:cs="Times New Roman"/>
          <w:b/>
          <w:color w:val="000000"/>
          <w:sz w:val="24"/>
          <w:szCs w:val="24"/>
          <w:lang w:eastAsia="en-US"/>
        </w:rPr>
        <w:t xml:space="preserve">. Про </w:t>
      </w:r>
      <w:proofErr w:type="spellStart"/>
      <w:r w:rsidRPr="00775FEF">
        <w:rPr>
          <w:rFonts w:ascii="Franklin Gothic Book" w:eastAsia="Calibri" w:hAnsi="Franklin Gothic Book" w:cs="Times New Roman"/>
          <w:b/>
          <w:color w:val="000000"/>
          <w:sz w:val="24"/>
          <w:szCs w:val="24"/>
          <w:lang w:eastAsia="en-US"/>
        </w:rPr>
        <w:t>геев</w:t>
      </w:r>
      <w:proofErr w:type="spellEnd"/>
      <w:r w:rsidRPr="00775FEF">
        <w:rPr>
          <w:rFonts w:ascii="Franklin Gothic Book" w:eastAsia="Calibri" w:hAnsi="Franklin Gothic Book" w:cs="Times New Roman"/>
          <w:b/>
          <w:color w:val="000000"/>
          <w:sz w:val="24"/>
          <w:szCs w:val="24"/>
          <w:lang w:eastAsia="en-US"/>
        </w:rPr>
        <w:t xml:space="preserve"> у нас отдельный вопрос есть чуть подальше. Понятны, непонятны, мотивы, характер, поступки?</w:t>
      </w:r>
    </w:p>
    <w:p w14:paraId="4C5051F8"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Непонятны? Знаете, почему? Очень странное сочетание. Вот этот сотрудник ФБР, а второй кто? Я не понимаю. Он не спортсмен, он же чуть не умер. Я не понимаю, какую он там роль играет. Почему эти два человека пришли? Какие долги? За что?</w:t>
      </w:r>
    </w:p>
    <w:p w14:paraId="40656E5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Я так понимаю, что у них там какой-то притон был.</w:t>
      </w:r>
    </w:p>
    <w:p w14:paraId="0E45B70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Может быть.</w:t>
      </w:r>
    </w:p>
    <w:p w14:paraId="238B315B"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Непонятна сюжетная линия, кто второй персонаж.</w:t>
      </w:r>
    </w:p>
    <w:p w14:paraId="2DF1312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Да.</w:t>
      </w:r>
    </w:p>
    <w:p w14:paraId="18F838E8"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Причем он еще как-то помог продвинуться первому по службе. Потом – это же я тебе помог.</w:t>
      </w:r>
    </w:p>
    <w:p w14:paraId="05ABE08B"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А тот еще: «Вспомнил?». Что вспомнил? Очень непонятно было.</w:t>
      </w:r>
    </w:p>
    <w:p w14:paraId="2DD1FA2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Взаимосвязи нет.</w:t>
      </w:r>
    </w:p>
    <w:p w14:paraId="6B778DB3"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Допустим, вот этот следователь основной, его характер, поступки, мотивация понятны, вот этого персонажа, или непонятны?</w:t>
      </w:r>
    </w:p>
    <w:p w14:paraId="648407CF"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Не совсем понятны. Он же гей.</w:t>
      </w:r>
    </w:p>
    <w:p w14:paraId="382C6CBD"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Не в рамках того, что он гей, а в целом того, что он делает.</w:t>
      </w:r>
    </w:p>
    <w:p w14:paraId="1B544EA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Да, понятно. Он продвинулся.</w:t>
      </w:r>
    </w:p>
    <w:p w14:paraId="0C5A14CB"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Такого, что не прояснено что-то, нет?</w:t>
      </w:r>
    </w:p>
    <w:p w14:paraId="76DC6518"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Он и продвинуться-то не хотел, его продвинули. Это не его заслуга, а просто так сложились обстоятельства. И никто изначально не знал, за какие заслуги. То его шпыняли, пойди за нами, собери, что ты тут крутишься? Ты опоздал, ты что-то разлил, все испортил. Непонятно, как так вышло. Он был какой-то такой персонаж, хоп – и он уже у нас агент.</w:t>
      </w:r>
    </w:p>
    <w:p w14:paraId="001F3026"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У него нет каких-то лидерских качеств, то есть все им управляли. И супруг, и начальник, и кто его направил, и напарница. Он потек, когда стал общаться с осужденной, против кого он работает.</w:t>
      </w:r>
    </w:p>
    <w:p w14:paraId="4786E0F8"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Еще какие-то есть персонажи, которых не назвали?</w:t>
      </w:r>
    </w:p>
    <w:p w14:paraId="1C7168A8"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w:t>
      </w:r>
      <w:proofErr w:type="spellStart"/>
      <w:r w:rsidRPr="00775FEF">
        <w:rPr>
          <w:rFonts w:ascii="Franklin Gothic Book" w:eastAsia="Calibri" w:hAnsi="Franklin Gothic Book" w:cs="Times New Roman"/>
          <w:color w:val="000000"/>
          <w:sz w:val="24"/>
          <w:szCs w:val="24"/>
          <w:lang w:eastAsia="en-US"/>
        </w:rPr>
        <w:t>Блогерша</w:t>
      </w:r>
      <w:proofErr w:type="spellEnd"/>
      <w:r w:rsidRPr="00775FEF">
        <w:rPr>
          <w:rFonts w:ascii="Franklin Gothic Book" w:eastAsia="Calibri" w:hAnsi="Franklin Gothic Book" w:cs="Times New Roman"/>
          <w:color w:val="000000"/>
          <w:sz w:val="24"/>
          <w:szCs w:val="24"/>
          <w:lang w:eastAsia="en-US"/>
        </w:rPr>
        <w:t>.</w:t>
      </w:r>
    </w:p>
    <w:p w14:paraId="45C8BFBC"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 xml:space="preserve">Модератор: Кулинарная </w:t>
      </w:r>
      <w:proofErr w:type="spellStart"/>
      <w:r w:rsidRPr="00775FEF">
        <w:rPr>
          <w:rFonts w:ascii="Franklin Gothic Book" w:eastAsia="Calibri" w:hAnsi="Franklin Gothic Book" w:cs="Times New Roman"/>
          <w:b/>
          <w:color w:val="000000"/>
          <w:sz w:val="24"/>
          <w:szCs w:val="24"/>
          <w:lang w:eastAsia="en-US"/>
        </w:rPr>
        <w:t>блогерша</w:t>
      </w:r>
      <w:proofErr w:type="spellEnd"/>
      <w:r w:rsidRPr="00775FEF">
        <w:rPr>
          <w:rFonts w:ascii="Franklin Gothic Book" w:eastAsia="Calibri" w:hAnsi="Franklin Gothic Book" w:cs="Times New Roman"/>
          <w:b/>
          <w:color w:val="000000"/>
          <w:sz w:val="24"/>
          <w:szCs w:val="24"/>
          <w:lang w:eastAsia="en-US"/>
        </w:rPr>
        <w:t>. Чем она запомнилась?</w:t>
      </w:r>
    </w:p>
    <w:p w14:paraId="41706CCF"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Противная очень женщина.</w:t>
      </w:r>
    </w:p>
    <w:p w14:paraId="110B0F0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Да, противная.</w:t>
      </w:r>
    </w:p>
    <w:p w14:paraId="704D34FF"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Она очень похожа на проститутку в начале фильма. Действительно, ощущение, как будто она пришла поработать.</w:t>
      </w:r>
    </w:p>
    <w:p w14:paraId="5CF6FB38"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На старую проститутку.</w:t>
      </w:r>
    </w:p>
    <w:p w14:paraId="0A10726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Да.</w:t>
      </w:r>
    </w:p>
    <w:p w14:paraId="3402ACB2"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Заядлая.</w:t>
      </w:r>
    </w:p>
    <w:p w14:paraId="65A7EE1F"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Почему ее вызвали, непонятно. А потом оказывается, что она не проститутка. Но ведет она себя, как будто бы какая-то. Ведет она себя, ноги в разные стороны.</w:t>
      </w:r>
    </w:p>
    <w:p w14:paraId="766703B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Такое ощущение, что она, может быть, раньше была проституткой</w:t>
      </w:r>
    </w:p>
    <w:p w14:paraId="69063EE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Да.</w:t>
      </w:r>
    </w:p>
    <w:p w14:paraId="2FA7D90B"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А сейчас уже нельзя так работать.</w:t>
      </w:r>
    </w:p>
    <w:p w14:paraId="553E4C84"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Не котируется.</w:t>
      </w:r>
    </w:p>
    <w:p w14:paraId="520A55C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Да.</w:t>
      </w:r>
    </w:p>
    <w:p w14:paraId="71893D08"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Пошла в </w:t>
      </w:r>
      <w:proofErr w:type="spellStart"/>
      <w:r w:rsidRPr="00775FEF">
        <w:rPr>
          <w:rFonts w:ascii="Franklin Gothic Book" w:eastAsia="Calibri" w:hAnsi="Franklin Gothic Book" w:cs="Times New Roman"/>
          <w:color w:val="000000"/>
          <w:sz w:val="24"/>
          <w:szCs w:val="24"/>
          <w:lang w:eastAsia="en-US"/>
        </w:rPr>
        <w:t>блогеры</w:t>
      </w:r>
      <w:proofErr w:type="spellEnd"/>
      <w:r w:rsidRPr="00775FEF">
        <w:rPr>
          <w:rFonts w:ascii="Franklin Gothic Book" w:eastAsia="Calibri" w:hAnsi="Franklin Gothic Book" w:cs="Times New Roman"/>
          <w:color w:val="000000"/>
          <w:sz w:val="24"/>
          <w:szCs w:val="24"/>
          <w:lang w:eastAsia="en-US"/>
        </w:rPr>
        <w:t>.</w:t>
      </w:r>
    </w:p>
    <w:p w14:paraId="38F74D46"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 xml:space="preserve">Модератор: Какие чувства, эмоции вызывает у вас эта </w:t>
      </w:r>
      <w:proofErr w:type="spellStart"/>
      <w:r w:rsidRPr="00775FEF">
        <w:rPr>
          <w:rFonts w:ascii="Franklin Gothic Book" w:eastAsia="Calibri" w:hAnsi="Franklin Gothic Book" w:cs="Times New Roman"/>
          <w:b/>
          <w:color w:val="000000"/>
          <w:sz w:val="24"/>
          <w:szCs w:val="24"/>
          <w:lang w:eastAsia="en-US"/>
        </w:rPr>
        <w:t>блогерша</w:t>
      </w:r>
      <w:proofErr w:type="spellEnd"/>
      <w:r w:rsidRPr="00775FEF">
        <w:rPr>
          <w:rFonts w:ascii="Franklin Gothic Book" w:eastAsia="Calibri" w:hAnsi="Franklin Gothic Book" w:cs="Times New Roman"/>
          <w:b/>
          <w:color w:val="000000"/>
          <w:sz w:val="24"/>
          <w:szCs w:val="24"/>
          <w:lang w:eastAsia="en-US"/>
        </w:rPr>
        <w:t>?</w:t>
      </w:r>
    </w:p>
    <w:p w14:paraId="025C498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Она противно выглядит.</w:t>
      </w:r>
    </w:p>
    <w:p w14:paraId="297D846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Да.</w:t>
      </w:r>
    </w:p>
    <w:p w14:paraId="4F4C49E4"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Поэтому, честно говоря, мне она противна. И не очень понятно, что она там сидит. Один день она просидела у него или неделю в этом отеле жила и снимала без конца. Не очень понятно просто.</w:t>
      </w:r>
    </w:p>
    <w:p w14:paraId="3CBB99B4"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Да.</w:t>
      </w:r>
    </w:p>
    <w:p w14:paraId="04045B1F"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А ее мотивы непонятны. Она пришла вроде как деньги заработать.</w:t>
      </w:r>
    </w:p>
    <w:p w14:paraId="362867BD"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 xml:space="preserve">Модератор: Еще какие-то есть комментарии по поводу </w:t>
      </w:r>
      <w:proofErr w:type="spellStart"/>
      <w:r w:rsidRPr="00775FEF">
        <w:rPr>
          <w:rFonts w:ascii="Franklin Gothic Book" w:eastAsia="Calibri" w:hAnsi="Franklin Gothic Book" w:cs="Times New Roman"/>
          <w:b/>
          <w:color w:val="000000"/>
          <w:sz w:val="24"/>
          <w:szCs w:val="24"/>
          <w:lang w:eastAsia="en-US"/>
        </w:rPr>
        <w:t>блогерши</w:t>
      </w:r>
      <w:proofErr w:type="spellEnd"/>
      <w:r w:rsidRPr="00775FEF">
        <w:rPr>
          <w:rFonts w:ascii="Franklin Gothic Book" w:eastAsia="Calibri" w:hAnsi="Franklin Gothic Book" w:cs="Times New Roman"/>
          <w:b/>
          <w:color w:val="000000"/>
          <w:sz w:val="24"/>
          <w:szCs w:val="24"/>
          <w:lang w:eastAsia="en-US"/>
        </w:rPr>
        <w:t>? Пожалуйста, Антон.</w:t>
      </w:r>
    </w:p>
    <w:p w14:paraId="47208F5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А я понял, что она за один день все это сняла. Вчера был свет, а потом они вечерний свет включили, потом он кофточку сняла. Было понятно, что это один день.</w:t>
      </w:r>
    </w:p>
    <w:p w14:paraId="47278945"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Что-то непонятное в ее мотивации, поступках есть или все понятно?</w:t>
      </w:r>
    </w:p>
    <w:p w14:paraId="52C9EA4A"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Кто она, что она? Почему она себя повела так, когда ему плохо стало, она решила вещи собрать и убежать? Почему она так выглядит некрасиво, жует жвачку.</w:t>
      </w:r>
    </w:p>
    <w:p w14:paraId="272E0B00"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Еще какие-то есть непонятные моменты?</w:t>
      </w:r>
    </w:p>
    <w:p w14:paraId="2C68CAFB"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Нет.</w:t>
      </w:r>
    </w:p>
    <w:p w14:paraId="4B3FB9B4"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То есть непонятна ее предыстория.</w:t>
      </w:r>
    </w:p>
    <w:p w14:paraId="66C402E8"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Да.</w:t>
      </w:r>
    </w:p>
    <w:p w14:paraId="08B07A4B"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Да, в начале казалось, что просто проститутка в отель едет.</w:t>
      </w:r>
    </w:p>
    <w:p w14:paraId="755033F5"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Давайте тогда обсудим еще отдельные аспекты сериала. На некоторые из вопросов вы уже отвечали, когда заполняли анкету. Но просто там вы отметили, а здесь, может быть, проговорим. Игра актеров понравилась или не понравилась? Игра актеров в сериале кому, скорее, понравилась, поднимите руки. Шесть. Кому не понравилась? Вам – 50/50.</w:t>
      </w:r>
    </w:p>
    <w:p w14:paraId="20E63E5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Были моменты не очень, были хорошие.</w:t>
      </w:r>
    </w:p>
    <w:p w14:paraId="3BF308BE"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Что понравилось, что не понравилось в игре актеров?</w:t>
      </w:r>
    </w:p>
    <w:p w14:paraId="75A3392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Ирина:</w:t>
      </w:r>
      <w:r w:rsidRPr="00775FEF">
        <w:rPr>
          <w:rFonts w:ascii="Franklin Gothic Book" w:eastAsia="Calibri" w:hAnsi="Franklin Gothic Book" w:cs="Times New Roman"/>
          <w:color w:val="000000"/>
          <w:sz w:val="24"/>
          <w:szCs w:val="24"/>
          <w:lang w:eastAsia="en-US"/>
        </w:rPr>
        <w:t xml:space="preserve"> Игра вовлекает, то есть когда смотришь, ты не думаешь, что это все специально. Верится.</w:t>
      </w:r>
    </w:p>
    <w:p w14:paraId="11D3E4EF"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Реалистично играют.</w:t>
      </w:r>
    </w:p>
    <w:p w14:paraId="090269F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Ирина:</w:t>
      </w:r>
      <w:r w:rsidRPr="00775FEF">
        <w:rPr>
          <w:rFonts w:ascii="Franklin Gothic Book" w:eastAsia="Calibri" w:hAnsi="Franklin Gothic Book" w:cs="Times New Roman"/>
          <w:color w:val="000000"/>
          <w:sz w:val="24"/>
          <w:szCs w:val="24"/>
          <w:lang w:eastAsia="en-US"/>
        </w:rPr>
        <w:t xml:space="preserve"> Да.</w:t>
      </w:r>
    </w:p>
    <w:p w14:paraId="3CA8B520"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Какие-то есть моменты или наполнение по актерской игре или согласны с Ириной, что понравилось именно? Согласны?</w:t>
      </w:r>
    </w:p>
    <w:p w14:paraId="2F39588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Там момент такой я запомнил. Вроде как американцы в сюжете, чернокожие разные, госслужащие и так далее, но все равно частично это не похоже на американцев, сложно сыграть. Почему они там все на русском говорят? По губам видно, что они по-русски говорят. Вот этот момент. Не совсем реалистична игра другого народа.</w:t>
      </w:r>
    </w:p>
    <w:p w14:paraId="46060CF5"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Еще что не реалистичным показалось в игре актеров? Что не понравилось?</w:t>
      </w:r>
    </w:p>
    <w:p w14:paraId="712BEBA4"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Мне вообще не понравилось многое. Вот эти тюремные тётки, вот этот тюремный надзиратель, Мария. Она не должна так говорить по ситуации. Сидит, мило общается, а она на допросе сидит. И ее это должно все напрягать. Это ни фига не смешно. Тебе серьезные вопросы задают, а ты сидишь, как будто ты пришла просто побеседовать.</w:t>
      </w:r>
    </w:p>
    <w:p w14:paraId="3CFBEE36"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Они по сценарию играют.</w:t>
      </w:r>
    </w:p>
    <w:p w14:paraId="27EE5C5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ФБР как будто тебя просто на беседу вызвало. Это вообще не так. Это выглядит максимально тупо.</w:t>
      </w:r>
    </w:p>
    <w:p w14:paraId="7E5A5850"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Еще какие-то комментарии есть по актерской игре? Что понравилось, что не понравилось?</w:t>
      </w:r>
    </w:p>
    <w:p w14:paraId="6AFAF0EB"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Больше вопросов к режиссеру, как он поставил задачу. А они, такое ощущение, сами не понимали иногда, что делать.</w:t>
      </w:r>
    </w:p>
    <w:p w14:paraId="37F94AF4"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Какие-то есть еще моменты?</w:t>
      </w:r>
    </w:p>
    <w:p w14:paraId="71BD358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Да, кстати, ни одного нет актера, но это для меня чисто. Я не увидела ни одного актера, которого я бы знала.</w:t>
      </w:r>
    </w:p>
    <w:p w14:paraId="02BC43EF"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Все неизвестные.</w:t>
      </w:r>
    </w:p>
    <w:p w14:paraId="0B86D5E9"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Из Москвы мальчик молодой.</w:t>
      </w:r>
    </w:p>
    <w:p w14:paraId="4EC8F3F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 xml:space="preserve">Женщина: </w:t>
      </w:r>
      <w:r w:rsidRPr="00775FEF">
        <w:rPr>
          <w:rFonts w:ascii="Franklin Gothic Book" w:eastAsia="Calibri" w:hAnsi="Franklin Gothic Book" w:cs="Times New Roman"/>
          <w:color w:val="000000"/>
          <w:sz w:val="24"/>
          <w:szCs w:val="24"/>
          <w:lang w:eastAsia="en-US"/>
        </w:rPr>
        <w:t>И которая Юлия Тимошенко, такая страшная.</w:t>
      </w:r>
    </w:p>
    <w:p w14:paraId="0E43E43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Актеры известные есть. </w:t>
      </w:r>
      <w:proofErr w:type="spellStart"/>
      <w:r w:rsidRPr="00775FEF">
        <w:rPr>
          <w:rFonts w:ascii="Franklin Gothic Book" w:eastAsia="Calibri" w:hAnsi="Franklin Gothic Book" w:cs="Times New Roman"/>
          <w:color w:val="000000"/>
          <w:sz w:val="24"/>
          <w:szCs w:val="24"/>
          <w:lang w:eastAsia="en-US"/>
        </w:rPr>
        <w:t>ФСБшники</w:t>
      </w:r>
      <w:proofErr w:type="spellEnd"/>
      <w:r w:rsidRPr="00775FEF">
        <w:rPr>
          <w:rFonts w:ascii="Franklin Gothic Book" w:eastAsia="Calibri" w:hAnsi="Franklin Gothic Book" w:cs="Times New Roman"/>
          <w:color w:val="000000"/>
          <w:sz w:val="24"/>
          <w:szCs w:val="24"/>
          <w:lang w:eastAsia="en-US"/>
        </w:rPr>
        <w:t xml:space="preserve"> – это известные актеры.</w:t>
      </w:r>
    </w:p>
    <w:p w14:paraId="5D9639CA"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Это не то. Я думала, что вы хотите ответить на вопрос по актерской игре, что понравилось, что не понравилось?</w:t>
      </w:r>
    </w:p>
    <w:p w14:paraId="6733DC3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Чтобы им сыграть нормально американцев, им надо было в этой среде повариться. Как будто бы не то.</w:t>
      </w:r>
    </w:p>
    <w:p w14:paraId="4B94F28A"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Образы американцев неубедительные.</w:t>
      </w:r>
    </w:p>
    <w:p w14:paraId="2C2984E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Да.</w:t>
      </w:r>
    </w:p>
    <w:p w14:paraId="4FDD6E69"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Пейдж была очень убедительна.</w:t>
      </w:r>
    </w:p>
    <w:p w14:paraId="7CE184B6"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Да.</w:t>
      </w:r>
    </w:p>
    <w:p w14:paraId="72AD40C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Очень получилась американка.</w:t>
      </w:r>
    </w:p>
    <w:p w14:paraId="7B9A6269"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Тогда вопрос, касающийся музыки в сериале. Понравилась, не понравилась? Кому понравилась музыка, поднимите руки. Семь. Кому не понравилась?</w:t>
      </w:r>
    </w:p>
    <w:p w14:paraId="6CBE53C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Я ее не слушала для того, чтобы сказать, она мне нравится. Я считаю, если я ее не замечаю, она меня не раздражает, наверное, она нормальная. Но я не могу сказать, что она мне понравилась, но она слух не раздражала.</w:t>
      </w:r>
    </w:p>
    <w:p w14:paraId="5CA1AA79"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А я скажу, что обычно вопрос, понравилась ли вам музыка, когда я выхожу, у меня в голове играют песни, которые были, или где-нибудь услышал, ой, это песня из сериала такого-то. Хороший пример – это «Слово пацана».</w:t>
      </w:r>
    </w:p>
    <w:p w14:paraId="4115DD6B"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Какой-то запоминающейся не было?</w:t>
      </w:r>
    </w:p>
    <w:p w14:paraId="7EDC1634"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Не было. Но музыка где-то играла фоном, иногда нагоняла жути. Это незаметно все прошло. Было пару моментов, когда песня Пейдж, я ее запомнила, она единственная хорошая, музыкальная песня, которая радость прямо вызывала.</w:t>
      </w:r>
    </w:p>
    <w:p w14:paraId="5C4CBBE7"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Еще, пожалуйста, те, кто говорил, что понравилась музыка, чем понравилась, что понравилось?</w:t>
      </w:r>
    </w:p>
    <w:p w14:paraId="06D1863B"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Что не надоедала.</w:t>
      </w:r>
    </w:p>
    <w:p w14:paraId="2F173BD5"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Ненавязчивая.</w:t>
      </w:r>
    </w:p>
    <w:p w14:paraId="295F2F46"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Она была, Бах в конце был.</w:t>
      </w:r>
    </w:p>
    <w:p w14:paraId="43A5628D"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Все соответствовало.</w:t>
      </w:r>
    </w:p>
    <w:p w14:paraId="3AC2980F"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Да, не раздражало.</w:t>
      </w:r>
    </w:p>
    <w:p w14:paraId="5650534F"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Операторская работа понравилась, не понравилась? Кому понравилась операторская работа? Всем понравилась?</w:t>
      </w:r>
    </w:p>
    <w:p w14:paraId="6298F21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Нет, мне нет.</w:t>
      </w:r>
    </w:p>
    <w:p w14:paraId="208B2D07"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Кому не понравилась?</w:t>
      </w:r>
    </w:p>
    <w:p w14:paraId="164B1786"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Мне не то, что не понравилась, в принципе, она нормальная. Но в первой серии, например, три или четыре момента было, где что-то происходило с камерой.</w:t>
      </w:r>
    </w:p>
    <w:p w14:paraId="59D22913"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Прыгала?</w:t>
      </w:r>
    </w:p>
    <w:p w14:paraId="6E7E9CF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Нет, раздвоение какое-то.</w:t>
      </w:r>
    </w:p>
    <w:p w14:paraId="0A595CA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В середине еще было такое тоже.</w:t>
      </w:r>
    </w:p>
    <w:p w14:paraId="2143EB67"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Чтобы прыгала камера, двоилось?</w:t>
      </w:r>
    </w:p>
    <w:p w14:paraId="45AA908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Да.</w:t>
      </w:r>
    </w:p>
    <w:p w14:paraId="3B7686A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Нет, там </w:t>
      </w:r>
      <w:proofErr w:type="spellStart"/>
      <w:r w:rsidRPr="00775FEF">
        <w:rPr>
          <w:rFonts w:ascii="Franklin Gothic Book" w:eastAsia="Calibri" w:hAnsi="Franklin Gothic Book" w:cs="Times New Roman"/>
          <w:color w:val="000000"/>
          <w:sz w:val="24"/>
          <w:szCs w:val="24"/>
          <w:lang w:eastAsia="en-US"/>
        </w:rPr>
        <w:t>расфокус</w:t>
      </w:r>
      <w:proofErr w:type="spellEnd"/>
      <w:r w:rsidRPr="00775FEF">
        <w:rPr>
          <w:rFonts w:ascii="Franklin Gothic Book" w:eastAsia="Calibri" w:hAnsi="Franklin Gothic Book" w:cs="Times New Roman"/>
          <w:color w:val="000000"/>
          <w:sz w:val="24"/>
          <w:szCs w:val="24"/>
          <w:lang w:eastAsia="en-US"/>
        </w:rPr>
        <w:t>.</w:t>
      </w:r>
    </w:p>
    <w:p w14:paraId="4D18435A"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Это единственный момент.</w:t>
      </w:r>
    </w:p>
    <w:p w14:paraId="36DCC49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Или это специально.</w:t>
      </w:r>
    </w:p>
    <w:p w14:paraId="4E6F8A9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Специально сделано.</w:t>
      </w:r>
    </w:p>
    <w:p w14:paraId="282558C4"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Ни к чему.</w:t>
      </w:r>
    </w:p>
    <w:p w14:paraId="3BCB25BB"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Зачем?</w:t>
      </w:r>
    </w:p>
    <w:p w14:paraId="7B73383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Как будто бы они узнали, что есть такой эффект.</w:t>
      </w:r>
    </w:p>
    <w:p w14:paraId="0E3FB806"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Да, и давай его везде.</w:t>
      </w:r>
    </w:p>
    <w:p w14:paraId="3D837A59"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Те, кто говорит, что понравилась операторская работа, что понравилось в операторской работе?</w:t>
      </w:r>
    </w:p>
    <w:p w14:paraId="77F97CB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Съемка неплохая.</w:t>
      </w:r>
    </w:p>
    <w:p w14:paraId="3931CD19"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Разные ракурсы, какие-то снизу, какие-то с камеры наблюдения. Потом, очень крупные планы в городах. Захватить именно граффити, чтобы было показано, или какой-нибудь бомж на улице.</w:t>
      </w:r>
    </w:p>
    <w:p w14:paraId="46960B7A"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Еще какие-то есть комментарии по операторской работе? Пожалуйста, Антон?</w:t>
      </w:r>
    </w:p>
    <w:p w14:paraId="05432788"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Планы в машинах неплохие были. Обычно это снимается как-то однобоко, а тут и крупно, и в то же время понятно, что это в машине. Ты находишься как будто с ними в машине.</w:t>
      </w:r>
    </w:p>
    <w:p w14:paraId="7C504892"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Еще что-то по операторской работе есть дополнить? Хорошо. Тогда скажите мне, пожалуйста, если подводить итоги нашего разговора о сериале, как вы считаете, какие ценности и идеи пытались донести авторы сериала? Мы уже про идеи говорили, какая основная идея. А какие основные ценности хотели авторы сериала донести до зрителей?</w:t>
      </w:r>
    </w:p>
    <w:p w14:paraId="2EFD03C6"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Патриотизм.</w:t>
      </w:r>
    </w:p>
    <w:p w14:paraId="3B868AC9"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Добрее стать всем.</w:t>
      </w:r>
    </w:p>
    <w:p w14:paraId="33872247"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Ксения, ценности какие?</w:t>
      </w:r>
    </w:p>
    <w:p w14:paraId="623ACECA"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Ксения:</w:t>
      </w:r>
      <w:r w:rsidRPr="00775FEF">
        <w:rPr>
          <w:rFonts w:ascii="Franklin Gothic Book" w:eastAsia="Calibri" w:hAnsi="Franklin Gothic Book" w:cs="Times New Roman"/>
          <w:color w:val="000000"/>
          <w:sz w:val="24"/>
          <w:szCs w:val="24"/>
          <w:lang w:eastAsia="en-US"/>
        </w:rPr>
        <w:t xml:space="preserve"> Тоже патриотизм.</w:t>
      </w:r>
    </w:p>
    <w:p w14:paraId="051C02CA"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Ольга, ценности именно какие?</w:t>
      </w:r>
    </w:p>
    <w:p w14:paraId="1EA3A5F9"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Ольга:</w:t>
      </w:r>
      <w:r w:rsidRPr="00775FEF">
        <w:rPr>
          <w:rFonts w:ascii="Franklin Gothic Book" w:eastAsia="Calibri" w:hAnsi="Franklin Gothic Book" w:cs="Times New Roman"/>
          <w:color w:val="000000"/>
          <w:sz w:val="24"/>
          <w:szCs w:val="24"/>
          <w:lang w:eastAsia="en-US"/>
        </w:rPr>
        <w:t xml:space="preserve"> Пусть будет тоже патриотизм.</w:t>
      </w:r>
    </w:p>
    <w:p w14:paraId="072309D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Любить страну.</w:t>
      </w:r>
    </w:p>
    <w:p w14:paraId="663D426A"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Такое, что наши ценности – самые ценности, а у них все потеряли свои ценности. У нас все хорошо, поэтому вот такая у нас ситуация сейчас в политике.</w:t>
      </w:r>
    </w:p>
    <w:p w14:paraId="5729B70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Не надо путешествовать.</w:t>
      </w:r>
    </w:p>
    <w:p w14:paraId="765F24D6"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Да, и свои ценности, что ты хотела что-то помечтать, право на оружие, ты потом забыла, забила.</w:t>
      </w:r>
    </w:p>
    <w:p w14:paraId="3B1526C5"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Кто еще не говорил? Ирина, какие ценности, вам кажется?</w:t>
      </w:r>
    </w:p>
    <w:p w14:paraId="357D255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Ирина:</w:t>
      </w:r>
      <w:r w:rsidRPr="00775FEF">
        <w:rPr>
          <w:rFonts w:ascii="Franklin Gothic Book" w:eastAsia="Calibri" w:hAnsi="Franklin Gothic Book" w:cs="Times New Roman"/>
          <w:color w:val="000000"/>
          <w:sz w:val="24"/>
          <w:szCs w:val="24"/>
          <w:lang w:eastAsia="en-US"/>
        </w:rPr>
        <w:t xml:space="preserve"> Да, патриотизм.</w:t>
      </w:r>
    </w:p>
    <w:p w14:paraId="1D0D4E6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Патриотизм.</w:t>
      </w:r>
    </w:p>
    <w:p w14:paraId="22864F5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Вера в бога.</w:t>
      </w:r>
    </w:p>
    <w:p w14:paraId="159E88B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Вера в бога, да.</w:t>
      </w:r>
    </w:p>
    <w:p w14:paraId="7DF05CC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Да.</w:t>
      </w:r>
    </w:p>
    <w:p w14:paraId="0923246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Патриотизм, честность.</w:t>
      </w:r>
    </w:p>
    <w:p w14:paraId="2437E6DF"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Сейчас даю вам карточки. Здесь указаны ценности. Передавайте каждому. На этой карточке нужно выделить пять основных ценностей. Как вам кажется, пять основных ценностей, которые пытались донести создатели из этих. Не для вас лично, а что вам из этого. Выберите пять, которые создатели пытались донести. Выделили? Какие и почему? Пожалуйста, Антон.</w:t>
      </w:r>
    </w:p>
    <w:p w14:paraId="0FA0CAF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Патриотизм, служение Отечеству и ответственность за его судьбу, милосердие, взаимопомощь и взаимоуважение, ответственность за себя и за свою жизнь.</w:t>
      </w:r>
    </w:p>
    <w:p w14:paraId="2697F473"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Почему такие ценности выделили? Почему вам кажется, что такие?</w:t>
      </w:r>
    </w:p>
    <w:p w14:paraId="2E899D8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Все это присутствовало.</w:t>
      </w:r>
    </w:p>
    <w:p w14:paraId="706CC491"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Евгений, вы какие выделили?</w:t>
      </w:r>
    </w:p>
    <w:p w14:paraId="17BDD2EF"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Патриотизм, служение Отечеству, ответственность за его судьбу, приоритет духовного над материальным, милосердие и единство народов России.</w:t>
      </w:r>
    </w:p>
    <w:p w14:paraId="6851CFCC"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Сергей, пожалуйста.</w:t>
      </w:r>
    </w:p>
    <w:p w14:paraId="259DAF0F"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Права и свободы человека, патриотизм, служение Отечеству, ответственность за его судьбу, самоуважение, самореализация и ответственность за себя и за свою жизнь.</w:t>
      </w:r>
    </w:p>
    <w:p w14:paraId="2D51A62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Ирина:</w:t>
      </w:r>
      <w:r w:rsidRPr="00775FEF">
        <w:rPr>
          <w:rFonts w:ascii="Franklin Gothic Book" w:eastAsia="Calibri" w:hAnsi="Franklin Gothic Book" w:cs="Times New Roman"/>
          <w:color w:val="000000"/>
          <w:sz w:val="24"/>
          <w:szCs w:val="24"/>
          <w:lang w:eastAsia="en-US"/>
        </w:rPr>
        <w:t xml:space="preserve"> Патриотизм, высокие нравственные идеалы, милосердие, справедливость, взаимопомощь и взаимоуважение.</w:t>
      </w:r>
    </w:p>
    <w:p w14:paraId="305FAF29"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Патриотизм, служение Отечеству и ответственность за его судьбу, приоритет духовного над материальным, милосердие, самостоятельность, личная ответственность за результат.</w:t>
      </w:r>
    </w:p>
    <w:p w14:paraId="61CF89F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Ксения:</w:t>
      </w:r>
      <w:r w:rsidRPr="00775FEF">
        <w:rPr>
          <w:rFonts w:ascii="Franklin Gothic Book" w:eastAsia="Calibri" w:hAnsi="Franklin Gothic Book" w:cs="Times New Roman"/>
          <w:color w:val="000000"/>
          <w:sz w:val="24"/>
          <w:szCs w:val="24"/>
          <w:lang w:eastAsia="en-US"/>
        </w:rPr>
        <w:t xml:space="preserve"> Права и свободы человека, патриотизм, приоритет духовного над материальным, свобода выбора и независимость, самовыражение, самореализация.</w:t>
      </w:r>
    </w:p>
    <w:p w14:paraId="71EBB86A"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Любовь:</w:t>
      </w:r>
      <w:r w:rsidRPr="00775FEF">
        <w:rPr>
          <w:rFonts w:ascii="Franklin Gothic Book" w:eastAsia="Calibri" w:hAnsi="Franklin Gothic Book" w:cs="Times New Roman"/>
          <w:color w:val="000000"/>
          <w:sz w:val="24"/>
          <w:szCs w:val="24"/>
          <w:lang w:eastAsia="en-US"/>
        </w:rPr>
        <w:t xml:space="preserve"> У меня достоинство, патриотизм, служение Отечеству и ответственность за его судьбу, гуманизм, взаимопомощь и взаимоуважение.</w:t>
      </w:r>
    </w:p>
    <w:p w14:paraId="7B0EC0DA"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Ольга:</w:t>
      </w:r>
      <w:r w:rsidRPr="00775FEF">
        <w:rPr>
          <w:rFonts w:ascii="Franklin Gothic Book" w:eastAsia="Calibri" w:hAnsi="Franklin Gothic Book" w:cs="Times New Roman"/>
          <w:color w:val="000000"/>
          <w:sz w:val="24"/>
          <w:szCs w:val="24"/>
          <w:lang w:eastAsia="en-US"/>
        </w:rPr>
        <w:t xml:space="preserve"> Патриотизм, высокие нравственные идеалы, милосердие, свобода выбора и независимость, возможность выбрать свободные отношения или жить совсем без отношений.</w:t>
      </w:r>
    </w:p>
    <w:p w14:paraId="00095F4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Отметил жизнь, гражданственность, приоритет духовного над материальным, космополитизм, отсутствие необходимости жить там, где родился, и неравенство, разделение людей в соответствии с их способностями.</w:t>
      </w:r>
    </w:p>
    <w:p w14:paraId="02984EC2"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большое. Сейчас у нас получилось, что чаще всего у нас звучали такие ценности, как патриотизм, служение Отечеству (патриотизм на первом месте) и ответственность за его судьбу и милосердие. Вот это основные, которые чаще всего называли вы. Давайте поговорим, почему эти ценности. Почему патриотизм, вам кажется, что авторы сериала хотели донести, в первую очередь? Уже все сказали про патриотизм?</w:t>
      </w:r>
    </w:p>
    <w:p w14:paraId="28120B8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Да.</w:t>
      </w:r>
    </w:p>
    <w:p w14:paraId="5751BB4A"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Да.</w:t>
      </w:r>
    </w:p>
    <w:p w14:paraId="758AEDCE"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Уже много говорили. Служение Отечеству и ответственность за его судьбу. Почему?</w:t>
      </w:r>
    </w:p>
    <w:p w14:paraId="6DD1F59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К патриотизму можно отнести.</w:t>
      </w:r>
    </w:p>
    <w:p w14:paraId="2AC68DB9"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Это то же самое, но раскрытие.</w:t>
      </w:r>
    </w:p>
    <w:p w14:paraId="1E37C82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Да.</w:t>
      </w:r>
    </w:p>
    <w:p w14:paraId="5D0640C1"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В чем проявляется именно служение Отечеству и ответственность за его судьбу?</w:t>
      </w:r>
    </w:p>
    <w:p w14:paraId="53EF1BFB"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Находясь в любой стране, при этом говоря, что я люблю Америку и так далее, она очень внимательна была к тому, как высказываются о России. Была душой за.</w:t>
      </w:r>
    </w:p>
    <w:p w14:paraId="17114D4B"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Особенно после того, как она однокласснице высказалась.</w:t>
      </w:r>
    </w:p>
    <w:p w14:paraId="0DCEF94F"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Еще звучал приоритет духовного над материальным. В чем это проявилось, то есть почему вот такое сложилось впечатление? Те, кто это выбирал, почему?</w:t>
      </w:r>
    </w:p>
    <w:p w14:paraId="583F14FA"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Поехала за бабками, а в конце. Это все связано.</w:t>
      </w:r>
    </w:p>
    <w:p w14:paraId="0714AD64"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Да, тут много таких моралей, много фраз, которые показывают, что надо то, сё. Не в деньгах счастье и так далее.</w:t>
      </w:r>
    </w:p>
    <w:p w14:paraId="3F4C7E64"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Только в Америке все за деньги, а у нас бесплатно можно.</w:t>
      </w:r>
    </w:p>
    <w:p w14:paraId="74998A7B"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У нас духовное.</w:t>
      </w:r>
    </w:p>
    <w:p w14:paraId="41628DD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Да, и показывают миллиардера, что он несчастен, в принципе.</w:t>
      </w:r>
    </w:p>
    <w:p w14:paraId="7CE74B96"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Еще у нас звучало милосердие. В чем это проявлялось?</w:t>
      </w:r>
    </w:p>
    <w:p w14:paraId="504BB054"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К беременной бежала в тюрьме, отдала ей вещи свои. При этом у нее тоже прохладно было в камере, но она отдала ей, еще кому-то помогала тоже.</w:t>
      </w:r>
    </w:p>
    <w:p w14:paraId="02B863A8"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Еще где вам показалось, что авторы сериала попытались именно эти ценности?</w:t>
      </w:r>
    </w:p>
    <w:p w14:paraId="76D3CF09"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Помогали в какой-то момент. Вот кофе пей или пицца. Доброта какая-то.</w:t>
      </w:r>
    </w:p>
    <w:p w14:paraId="36BA9684"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Непонятно, кстати, с чего вдруг.</w:t>
      </w:r>
    </w:p>
    <w:p w14:paraId="2F2D154E"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То есть к ней проявляли доброту.</w:t>
      </w:r>
    </w:p>
    <w:p w14:paraId="6F97128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Моментами. Иногда, конечно, жестко.</w:t>
      </w:r>
    </w:p>
    <w:p w14:paraId="11AE7992"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Она еще миллиардера спасла, когда он навернулся.</w:t>
      </w:r>
    </w:p>
    <w:p w14:paraId="6D7A964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Даже если к ней плохо относились, она не теряла из-за этого свою человечность.</w:t>
      </w:r>
    </w:p>
    <w:p w14:paraId="12E308A5"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У нас получился топ-5 ценностей. Это патриотизм, служение Отечеству и ответственность за его судьбу, приоритет духовного над материальным, милосердие и взаимопомощь и взаимоуважение. Потому что остальные меньше. Согласны, что эти ценности преобладают?</w:t>
      </w:r>
    </w:p>
    <w:p w14:paraId="2ACF4AE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Да.</w:t>
      </w:r>
    </w:p>
    <w:p w14:paraId="6D7A4DA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Да.</w:t>
      </w:r>
    </w:p>
    <w:p w14:paraId="0801B432"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Движемся дальше. Существует такое понятие, как традиционные российские ценности. Вы о нем слышали, наверное, где-то оно вам попадалось. Все слышали такое устойчивое выражение – традиционные ценности?</w:t>
      </w:r>
    </w:p>
    <w:p w14:paraId="446AA26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Да.</w:t>
      </w:r>
    </w:p>
    <w:p w14:paraId="49E43044"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Слышали. Исходя из того, что вы слышали, знаете, что это за ценности? Что это такое? Что такое традиционные? Пожалуйста, Любовь.</w:t>
      </w:r>
    </w:p>
    <w:p w14:paraId="521C700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Любовь:</w:t>
      </w:r>
      <w:r w:rsidRPr="00775FEF">
        <w:rPr>
          <w:rFonts w:ascii="Franklin Gothic Book" w:eastAsia="Calibri" w:hAnsi="Franklin Gothic Book" w:cs="Times New Roman"/>
          <w:color w:val="000000"/>
          <w:sz w:val="24"/>
          <w:szCs w:val="24"/>
          <w:lang w:eastAsia="en-US"/>
        </w:rPr>
        <w:t xml:space="preserve"> Это семья, это преданность своим друзьям, преданность своей родине?</w:t>
      </w:r>
    </w:p>
    <w:p w14:paraId="28038A46"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Согласны или какие-то другие мнения?</w:t>
      </w:r>
    </w:p>
    <w:p w14:paraId="2ADC7A52"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Согласны.</w:t>
      </w:r>
    </w:p>
    <w:p w14:paraId="674D5BED"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Ирина, по-другому?</w:t>
      </w:r>
    </w:p>
    <w:p w14:paraId="1DCC7F8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Ирина:</w:t>
      </w:r>
      <w:r w:rsidRPr="00775FEF">
        <w:rPr>
          <w:rFonts w:ascii="Franklin Gothic Book" w:eastAsia="Calibri" w:hAnsi="Franklin Gothic Book" w:cs="Times New Roman"/>
          <w:color w:val="000000"/>
          <w:sz w:val="24"/>
          <w:szCs w:val="24"/>
          <w:lang w:eastAsia="en-US"/>
        </w:rPr>
        <w:t xml:space="preserve"> Согласна. Но просто неравноправие в семейном часто считается нормой.</w:t>
      </w:r>
    </w:p>
    <w:p w14:paraId="4944E4C9"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Женщина подчиненную роль играет. Как вы считаете, присутствуют ли в сериале такие сцены или сюжетные линии, которые не соответствуют традиционным российским ценностям? Если да, то что это за сцены или сюжетные линии?</w:t>
      </w:r>
    </w:p>
    <w:p w14:paraId="7309DA3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Очень много таких. В частности, во-первых, семья этих ЛГБТ. Потом, действия девушки, которая уезжает куда-то, получается, один мужик, другой, потом куда-то в отель идет. У нее там был человек, который за ней ухаживает, она его бросает, то есть не нацелена на семью она была.</w:t>
      </w:r>
    </w:p>
    <w:p w14:paraId="5C048E93"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Ольга, были какие-то моменты в сериале, которые противоречат российским традиционным ценностям?</w:t>
      </w:r>
    </w:p>
    <w:p w14:paraId="35DE7226"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Ольга:</w:t>
      </w:r>
      <w:r w:rsidRPr="00775FEF">
        <w:rPr>
          <w:rFonts w:ascii="Franklin Gothic Book" w:eastAsia="Calibri" w:hAnsi="Franklin Gothic Book" w:cs="Times New Roman"/>
          <w:color w:val="000000"/>
          <w:sz w:val="24"/>
          <w:szCs w:val="24"/>
          <w:lang w:eastAsia="en-US"/>
        </w:rPr>
        <w:t xml:space="preserve"> Можно так сказать, раз она вроде из России и решила, что образование в России ей ни к чему совершенно, она поедет смотреть Америку, жить в Америке, учиться в Америке, а потом, может быть, заедет сюда, чтобы здесь кому-нибудь рассказать и, может быть, даже на практике применить то, что она там узнала, чему выучилась.</w:t>
      </w:r>
    </w:p>
    <w:p w14:paraId="31CDDFFE"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Любовь?</w:t>
      </w:r>
    </w:p>
    <w:p w14:paraId="4216D1F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Любовь:</w:t>
      </w:r>
      <w:r w:rsidRPr="00775FEF">
        <w:rPr>
          <w:rFonts w:ascii="Franklin Gothic Book" w:eastAsia="Calibri" w:hAnsi="Franklin Gothic Book" w:cs="Times New Roman"/>
          <w:color w:val="000000"/>
          <w:sz w:val="24"/>
          <w:szCs w:val="24"/>
          <w:lang w:eastAsia="en-US"/>
        </w:rPr>
        <w:t xml:space="preserve"> Там, конечно, семья </w:t>
      </w:r>
      <w:proofErr w:type="spellStart"/>
      <w:r w:rsidRPr="00775FEF">
        <w:rPr>
          <w:rFonts w:ascii="Franklin Gothic Book" w:eastAsia="Calibri" w:hAnsi="Franklin Gothic Book" w:cs="Times New Roman"/>
          <w:color w:val="000000"/>
          <w:sz w:val="24"/>
          <w:szCs w:val="24"/>
          <w:lang w:eastAsia="en-US"/>
        </w:rPr>
        <w:t>геев</w:t>
      </w:r>
      <w:proofErr w:type="spellEnd"/>
      <w:r w:rsidRPr="00775FEF">
        <w:rPr>
          <w:rFonts w:ascii="Franklin Gothic Book" w:eastAsia="Calibri" w:hAnsi="Franklin Gothic Book" w:cs="Times New Roman"/>
          <w:color w:val="000000"/>
          <w:sz w:val="24"/>
          <w:szCs w:val="24"/>
          <w:lang w:eastAsia="en-US"/>
        </w:rPr>
        <w:t xml:space="preserve"> идет в разрез с нашими представлениями о семейных ценностях. И, кстати, про дружбу. Вот этот олигарх, сначала к нему приходит этот </w:t>
      </w:r>
      <w:proofErr w:type="spellStart"/>
      <w:r w:rsidRPr="00775FEF">
        <w:rPr>
          <w:rFonts w:ascii="Franklin Gothic Book" w:eastAsia="Calibri" w:hAnsi="Franklin Gothic Book" w:cs="Times New Roman"/>
          <w:color w:val="000000"/>
          <w:sz w:val="24"/>
          <w:szCs w:val="24"/>
          <w:lang w:eastAsia="en-US"/>
        </w:rPr>
        <w:t>црушник</w:t>
      </w:r>
      <w:proofErr w:type="spellEnd"/>
      <w:r w:rsidRPr="00775FEF">
        <w:rPr>
          <w:rFonts w:ascii="Franklin Gothic Book" w:eastAsia="Calibri" w:hAnsi="Franklin Gothic Book" w:cs="Times New Roman"/>
          <w:color w:val="000000"/>
          <w:sz w:val="24"/>
          <w:szCs w:val="24"/>
          <w:lang w:eastAsia="en-US"/>
        </w:rPr>
        <w:t xml:space="preserve">, говорит, что ты должен пригласить Марию в свой дом, и он же сказал, что там ее пытать будут, подольют ей сыворотку правды, пока не увидел, как она сознание потеряла. Он рассказывает этой </w:t>
      </w:r>
      <w:proofErr w:type="spellStart"/>
      <w:r w:rsidRPr="00775FEF">
        <w:rPr>
          <w:rFonts w:ascii="Franklin Gothic Book" w:eastAsia="Calibri" w:hAnsi="Franklin Gothic Book" w:cs="Times New Roman"/>
          <w:color w:val="000000"/>
          <w:sz w:val="24"/>
          <w:szCs w:val="24"/>
          <w:lang w:eastAsia="en-US"/>
        </w:rPr>
        <w:t>блогерше</w:t>
      </w:r>
      <w:proofErr w:type="spellEnd"/>
      <w:r w:rsidRPr="00775FEF">
        <w:rPr>
          <w:rFonts w:ascii="Franklin Gothic Book" w:eastAsia="Calibri" w:hAnsi="Franklin Gothic Book" w:cs="Times New Roman"/>
          <w:color w:val="000000"/>
          <w:sz w:val="24"/>
          <w:szCs w:val="24"/>
          <w:lang w:eastAsia="en-US"/>
        </w:rPr>
        <w:t>, как он ее любит, про изнасилование вообще молчим, но вот так себя ведет. Какая такая любовь? И потом, когда он сделал это свое задание и одумался, хотел повлиять как-то на ее спасение, пришел, и ему сказали, ты иди отсюда, мешок с деньгами.</w:t>
      </w:r>
    </w:p>
    <w:p w14:paraId="0082B207"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Пожалуйста, Ксения.</w:t>
      </w:r>
    </w:p>
    <w:p w14:paraId="30F46539"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Ксения:</w:t>
      </w:r>
      <w:r w:rsidRPr="00775FEF">
        <w:rPr>
          <w:rFonts w:ascii="Franklin Gothic Book" w:eastAsia="Calibri" w:hAnsi="Franklin Gothic Book" w:cs="Times New Roman"/>
          <w:color w:val="000000"/>
          <w:sz w:val="24"/>
          <w:szCs w:val="24"/>
          <w:lang w:eastAsia="en-US"/>
        </w:rPr>
        <w:t xml:space="preserve"> То же самое, что Любовь. Во-первых, да, у нас не приветствуется открыто, что про </w:t>
      </w:r>
      <w:proofErr w:type="spellStart"/>
      <w:r w:rsidRPr="00775FEF">
        <w:rPr>
          <w:rFonts w:ascii="Franklin Gothic Book" w:eastAsia="Calibri" w:hAnsi="Franklin Gothic Book" w:cs="Times New Roman"/>
          <w:color w:val="000000"/>
          <w:sz w:val="24"/>
          <w:szCs w:val="24"/>
          <w:lang w:eastAsia="en-US"/>
        </w:rPr>
        <w:t>геев</w:t>
      </w:r>
      <w:proofErr w:type="spellEnd"/>
      <w:r w:rsidRPr="00775FEF">
        <w:rPr>
          <w:rFonts w:ascii="Franklin Gothic Book" w:eastAsia="Calibri" w:hAnsi="Franklin Gothic Book" w:cs="Times New Roman"/>
          <w:color w:val="000000"/>
          <w:sz w:val="24"/>
          <w:szCs w:val="24"/>
          <w:lang w:eastAsia="en-US"/>
        </w:rPr>
        <w:t xml:space="preserve"> так разговаривают все равно. Тем более тут показали прямо семью, прямо брак. И да, семейные ценности, она к ним не готова.</w:t>
      </w:r>
    </w:p>
    <w:p w14:paraId="2ADC1BC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Я пропущу. То же самое.</w:t>
      </w:r>
    </w:p>
    <w:p w14:paraId="59220E4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Ирина:</w:t>
      </w:r>
      <w:r w:rsidRPr="00775FEF">
        <w:rPr>
          <w:rFonts w:ascii="Franklin Gothic Book" w:eastAsia="Calibri" w:hAnsi="Franklin Gothic Book" w:cs="Times New Roman"/>
          <w:color w:val="000000"/>
          <w:sz w:val="24"/>
          <w:szCs w:val="24"/>
          <w:lang w:eastAsia="en-US"/>
        </w:rPr>
        <w:t xml:space="preserve"> Да, в фильме про патриотизм, а тут она поехала учиться в страну, которая нам не является дружественной, и хорошо о ней отзывается, с восторгом, образование хочу другое.</w:t>
      </w:r>
    </w:p>
    <w:p w14:paraId="0A8B64DF"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То есть это как-то противоречит традиционным ценностям?</w:t>
      </w:r>
    </w:p>
    <w:p w14:paraId="20A98658"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Ирина:</w:t>
      </w:r>
      <w:r w:rsidRPr="00775FEF">
        <w:rPr>
          <w:rFonts w:ascii="Franklin Gothic Book" w:eastAsia="Calibri" w:hAnsi="Franklin Gothic Book" w:cs="Times New Roman"/>
          <w:color w:val="000000"/>
          <w:sz w:val="24"/>
          <w:szCs w:val="24"/>
          <w:lang w:eastAsia="en-US"/>
        </w:rPr>
        <w:t xml:space="preserve"> Да.</w:t>
      </w:r>
    </w:p>
    <w:p w14:paraId="2293B4D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Я согласен.</w:t>
      </w:r>
    </w:p>
    <w:p w14:paraId="178C570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Все сказали.</w:t>
      </w:r>
    </w:p>
    <w:p w14:paraId="7DF425C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Добавить нечего.</w:t>
      </w:r>
    </w:p>
    <w:p w14:paraId="1A5A0289"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А то, что показали таких людей, представителей нетрадиционной ориентации, как вы относитесь к этому? О чем подумали? Какие чувства, эмоции возникли, когда впервые увидели эту пару?</w:t>
      </w:r>
    </w:p>
    <w:p w14:paraId="0A2000F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Забавно, таких много, хорошо, что об этом сказали. Потому что об этом просто все молчат и не видят.</w:t>
      </w:r>
    </w:p>
    <w:p w14:paraId="08D0AF63"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Евгений?</w:t>
      </w:r>
    </w:p>
    <w:p w14:paraId="48E52548"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Не знаю, как-то без разницы. Просто как-то смешно, что это в сериале было.</w:t>
      </w:r>
    </w:p>
    <w:p w14:paraId="19D41D77"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Слишком много внимания этому уделили?</w:t>
      </w:r>
    </w:p>
    <w:p w14:paraId="797B1DB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Да, что столько внимания.</w:t>
      </w:r>
    </w:p>
    <w:p w14:paraId="032F09B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Ожидаемо в сериале.</w:t>
      </w:r>
    </w:p>
    <w:p w14:paraId="3E9543A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Зачем это все показано в сериале? Некрасиво.</w:t>
      </w:r>
    </w:p>
    <w:p w14:paraId="7F50DC51"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Лишнее. Сергей, что вы сказали?</w:t>
      </w:r>
    </w:p>
    <w:p w14:paraId="5C211C4A"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Ожидаемо, что в российском сериале про Запад именно вот так показывают.</w:t>
      </w:r>
    </w:p>
    <w:p w14:paraId="7D472F4D"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Это именно Запад показать?</w:t>
      </w:r>
    </w:p>
    <w:p w14:paraId="2EEE96CF"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Да.</w:t>
      </w:r>
    </w:p>
    <w:p w14:paraId="121C442A"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Мария, а вы как отнеслись?</w:t>
      </w:r>
    </w:p>
    <w:p w14:paraId="616FC53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Смешно.</w:t>
      </w:r>
    </w:p>
    <w:p w14:paraId="17EEA807"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То они смешно показаны, какой-то комический момент.</w:t>
      </w:r>
    </w:p>
    <w:p w14:paraId="39B0D97A"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Мне кажется, что это показано, чтобы нас настроить еще больше против Америки.</w:t>
      </w:r>
    </w:p>
    <w:p w14:paraId="5093FB5B"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Да, чтобы хуже было.</w:t>
      </w:r>
    </w:p>
    <w:p w14:paraId="581EAA5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Потому что Россия – </w:t>
      </w:r>
      <w:proofErr w:type="spellStart"/>
      <w:r w:rsidRPr="00775FEF">
        <w:rPr>
          <w:rFonts w:ascii="Franklin Gothic Book" w:eastAsia="Calibri" w:hAnsi="Franklin Gothic Book" w:cs="Times New Roman"/>
          <w:color w:val="000000"/>
          <w:sz w:val="24"/>
          <w:szCs w:val="24"/>
          <w:lang w:eastAsia="en-US"/>
        </w:rPr>
        <w:t>гомофобная</w:t>
      </w:r>
      <w:proofErr w:type="spellEnd"/>
      <w:r w:rsidRPr="00775FEF">
        <w:rPr>
          <w:rFonts w:ascii="Franklin Gothic Book" w:eastAsia="Calibri" w:hAnsi="Franklin Gothic Book" w:cs="Times New Roman"/>
          <w:color w:val="000000"/>
          <w:sz w:val="24"/>
          <w:szCs w:val="24"/>
          <w:lang w:eastAsia="en-US"/>
        </w:rPr>
        <w:t xml:space="preserve"> страна, особенно мужчины агрессивно относятся к парам </w:t>
      </w:r>
      <w:proofErr w:type="spellStart"/>
      <w:r w:rsidRPr="00775FEF">
        <w:rPr>
          <w:rFonts w:ascii="Franklin Gothic Book" w:eastAsia="Calibri" w:hAnsi="Franklin Gothic Book" w:cs="Times New Roman"/>
          <w:color w:val="000000"/>
          <w:sz w:val="24"/>
          <w:szCs w:val="24"/>
          <w:lang w:eastAsia="en-US"/>
        </w:rPr>
        <w:t>гейским</w:t>
      </w:r>
      <w:proofErr w:type="spellEnd"/>
      <w:r w:rsidRPr="00775FEF">
        <w:rPr>
          <w:rFonts w:ascii="Franklin Gothic Book" w:eastAsia="Calibri" w:hAnsi="Franklin Gothic Book" w:cs="Times New Roman"/>
          <w:color w:val="000000"/>
          <w:sz w:val="24"/>
          <w:szCs w:val="24"/>
          <w:lang w:eastAsia="en-US"/>
        </w:rPr>
        <w:t>. И чтобы еще против настроить, чтобы нашим мужчинам было мерзко.</w:t>
      </w:r>
    </w:p>
    <w:p w14:paraId="2B790AF2"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Ольга, у вас какое представление? Посмотрели, что подумали?</w:t>
      </w:r>
    </w:p>
    <w:p w14:paraId="5DA5A2C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Ольга:</w:t>
      </w:r>
      <w:r w:rsidRPr="00775FEF">
        <w:rPr>
          <w:rFonts w:ascii="Franklin Gothic Book" w:eastAsia="Calibri" w:hAnsi="Franklin Gothic Book" w:cs="Times New Roman"/>
          <w:color w:val="000000"/>
          <w:sz w:val="24"/>
          <w:szCs w:val="24"/>
          <w:lang w:eastAsia="en-US"/>
        </w:rPr>
        <w:t xml:space="preserve"> Я не то, чтобы сильно задумалась об этом. Просто еще один момент был, когда в начале фильма, наверное, первая серия, который агент, которого повысили, руководство сказало, он же недавно замуж вышел или женился, кто из них кто, неизвестно, типа не надо нам этого </w:t>
      </w:r>
      <w:proofErr w:type="spellStart"/>
      <w:r w:rsidRPr="00775FEF">
        <w:rPr>
          <w:rFonts w:ascii="Franklin Gothic Book" w:eastAsia="Calibri" w:hAnsi="Franklin Gothic Book" w:cs="Times New Roman"/>
          <w:color w:val="000000"/>
          <w:sz w:val="24"/>
          <w:szCs w:val="24"/>
          <w:lang w:eastAsia="en-US"/>
        </w:rPr>
        <w:t>гея</w:t>
      </w:r>
      <w:proofErr w:type="spellEnd"/>
      <w:r w:rsidRPr="00775FEF">
        <w:rPr>
          <w:rFonts w:ascii="Franklin Gothic Book" w:eastAsia="Calibri" w:hAnsi="Franklin Gothic Book" w:cs="Times New Roman"/>
          <w:color w:val="000000"/>
          <w:sz w:val="24"/>
          <w:szCs w:val="24"/>
          <w:lang w:eastAsia="en-US"/>
        </w:rPr>
        <w:t xml:space="preserve"> здесь, пусть валит отсюда. Вроде и руководство не очень как-то тоже. Да, показали очень утрировано, потому что вот смотрите на них, какие они тут милашки сидят. И трусики примеряют, один другому показывает, второй умиляется, и готовить бежит с работы. Просто он – жена.</w:t>
      </w:r>
    </w:p>
    <w:p w14:paraId="3661B2D6"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Утрировано показали.</w:t>
      </w:r>
    </w:p>
    <w:p w14:paraId="5D1684B9" w14:textId="77777777" w:rsidR="00775FEF" w:rsidRPr="00775FEF" w:rsidRDefault="00775FEF" w:rsidP="00775FEF">
      <w:pPr>
        <w:tabs>
          <w:tab w:val="left" w:pos="5835"/>
        </w:tabs>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Ольга:</w:t>
      </w:r>
      <w:r w:rsidRPr="00775FEF">
        <w:rPr>
          <w:rFonts w:ascii="Franklin Gothic Book" w:eastAsia="Calibri" w:hAnsi="Franklin Gothic Book" w:cs="Times New Roman"/>
          <w:color w:val="000000"/>
          <w:sz w:val="24"/>
          <w:szCs w:val="24"/>
          <w:lang w:eastAsia="en-US"/>
        </w:rPr>
        <w:t xml:space="preserve"> Да. Может быть, так и есть, я не знаю.</w:t>
      </w:r>
      <w:r w:rsidRPr="00775FEF">
        <w:rPr>
          <w:rFonts w:ascii="Franklin Gothic Book" w:eastAsia="Calibri" w:hAnsi="Franklin Gothic Book" w:cs="Times New Roman"/>
          <w:color w:val="000000"/>
          <w:sz w:val="24"/>
          <w:szCs w:val="24"/>
          <w:lang w:eastAsia="en-US"/>
        </w:rPr>
        <w:tab/>
      </w:r>
    </w:p>
    <w:p w14:paraId="43EE83E6"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Не сталкивались.</w:t>
      </w:r>
    </w:p>
    <w:p w14:paraId="3046EE7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Как-то излишне, гипертрофировано показано, чтобы люди сделали выводы, что это все фу-фу-фу. Показать, что там все плохо, и это всегда так. Но это преувеличение излишнее деталей.</w:t>
      </w:r>
    </w:p>
    <w:p w14:paraId="2C3711E4"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Как вы думаете, что хотели авторы сериала показать на примере этой пары? Какую мысль они хотели донести до зрителей? Зачем они это показали? Было мнение, что показать, какие американцы.</w:t>
      </w:r>
    </w:p>
    <w:p w14:paraId="57B6165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Да.</w:t>
      </w:r>
    </w:p>
    <w:p w14:paraId="7F830DF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Да, для этого.</w:t>
      </w:r>
    </w:p>
    <w:p w14:paraId="61BCD10B"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Показать американские ценности. Вот семья. У нас же запрещено мужчинам вступать в брак друг с другом, а у них это разрешено. Вот они тут и живут вместе, все классно, все вроде об этом знают, все нормально.</w:t>
      </w:r>
    </w:p>
    <w:p w14:paraId="23AC71EF"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Показать противостояние наших ценностей и американских.</w:t>
      </w:r>
    </w:p>
    <w:p w14:paraId="299B969F"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Да.</w:t>
      </w:r>
    </w:p>
    <w:p w14:paraId="50EE1F76"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Это такая идея. Все с этим согласны, что такая цель была?</w:t>
      </w:r>
    </w:p>
    <w:p w14:paraId="5A39D991"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Да.</w:t>
      </w:r>
    </w:p>
    <w:p w14:paraId="785C787F"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Да.</w:t>
      </w:r>
    </w:p>
    <w:p w14:paraId="0E87A4C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Мужчина:</w:t>
      </w:r>
      <w:r w:rsidRPr="00775FEF">
        <w:rPr>
          <w:rFonts w:ascii="Franklin Gothic Book" w:eastAsia="Calibri" w:hAnsi="Franklin Gothic Book" w:cs="Times New Roman"/>
          <w:color w:val="000000"/>
          <w:sz w:val="24"/>
          <w:szCs w:val="24"/>
          <w:lang w:eastAsia="en-US"/>
        </w:rPr>
        <w:t xml:space="preserve"> Да.</w:t>
      </w:r>
    </w:p>
    <w:p w14:paraId="04C893C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Да.</w:t>
      </w:r>
    </w:p>
    <w:p w14:paraId="1DDAD37A"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Женщина:</w:t>
      </w:r>
      <w:r w:rsidRPr="00775FEF">
        <w:rPr>
          <w:rFonts w:ascii="Franklin Gothic Book" w:eastAsia="Calibri" w:hAnsi="Franklin Gothic Book" w:cs="Times New Roman"/>
          <w:color w:val="000000"/>
          <w:sz w:val="24"/>
          <w:szCs w:val="24"/>
          <w:lang w:eastAsia="en-US"/>
        </w:rPr>
        <w:t xml:space="preserve"> И семья, один из них оказался таким негодяем, что просто сил никаких нет.</w:t>
      </w:r>
    </w:p>
    <w:p w14:paraId="6EEFA50B"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Ирина, у вас немного другое мнение?</w:t>
      </w:r>
    </w:p>
    <w:p w14:paraId="7A9B79E6"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Ирина:</w:t>
      </w:r>
      <w:r w:rsidRPr="00775FEF">
        <w:rPr>
          <w:rFonts w:ascii="Franklin Gothic Book" w:eastAsia="Calibri" w:hAnsi="Franklin Gothic Book" w:cs="Times New Roman"/>
          <w:color w:val="000000"/>
          <w:sz w:val="24"/>
          <w:szCs w:val="24"/>
          <w:lang w:eastAsia="en-US"/>
        </w:rPr>
        <w:t xml:space="preserve"> Показать именно с негативной стороны, что у них все так плохо. А мы будем просто молчать и не замечать.</w:t>
      </w:r>
    </w:p>
    <w:p w14:paraId="39A063C4"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Еще какие-то есть комментарии? Хорошо. В ходе предыдущих обсуждений сериала высказывалось мнение о том, что демонстрация этой пары в сериале способствует нормализации однополых отношений, их романтизации. Как вам кажется, демонстрация однополой пары, их истории может заставить зрителей именно проникнуться симпатией к ним, заставить сопереживать или нет? И почему вы так считаете? Сейчас каждого спрошу. Антон, пожалуйста.</w:t>
      </w:r>
    </w:p>
    <w:p w14:paraId="59202FB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В данном сериале это было сделано с целью вызвать. У меня вызвало в Мексике еще ощущение, мне было противно. Потому что там, если помните, там была нарезка такая, он готовит и параллельно показывают, как в тюрьму Марию переводят, и там всякие ужасы с ней творятся на контрасте. Раскачка эмоциональная. И потом этот момент, я, фу, ё-моё, как это вообще возможно?</w:t>
      </w:r>
    </w:p>
    <w:p w14:paraId="42D4682F"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Что вот эти люди судят?</w:t>
      </w:r>
    </w:p>
    <w:p w14:paraId="69ADBCF2"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Нет. Само ощущение, видеоряд, эта нарезка раскачала эмоционально, то есть от плюса к минусу, и вот этих еще подсовывают как раз в самый нужный момент. Ты понимаешь, ну, всё.</w:t>
      </w:r>
    </w:p>
    <w:p w14:paraId="49368301"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То, как подано в сериале, симпатии не вызовет. Скорее, наоборот.</w:t>
      </w:r>
    </w:p>
    <w:p w14:paraId="4B4C9734"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Антон:</w:t>
      </w:r>
      <w:r w:rsidRPr="00775FEF">
        <w:rPr>
          <w:rFonts w:ascii="Franklin Gothic Book" w:eastAsia="Calibri" w:hAnsi="Franklin Gothic Book" w:cs="Times New Roman"/>
          <w:color w:val="000000"/>
          <w:sz w:val="24"/>
          <w:szCs w:val="24"/>
          <w:lang w:eastAsia="en-US"/>
        </w:rPr>
        <w:t xml:space="preserve"> Скорее, наоборот. Это именно для того, чтобы вызывать отвращение.</w:t>
      </w:r>
    </w:p>
    <w:p w14:paraId="54517790"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Евгений, согласны?</w:t>
      </w:r>
    </w:p>
    <w:p w14:paraId="5464A8B3"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Евгений:</w:t>
      </w:r>
      <w:r w:rsidRPr="00775FEF">
        <w:rPr>
          <w:rFonts w:ascii="Franklin Gothic Book" w:eastAsia="Calibri" w:hAnsi="Franklin Gothic Book" w:cs="Times New Roman"/>
          <w:color w:val="000000"/>
          <w:sz w:val="24"/>
          <w:szCs w:val="24"/>
          <w:lang w:eastAsia="en-US"/>
        </w:rPr>
        <w:t xml:space="preserve"> Я согласен, да. То же самое. Какая симпатия может быть вызвана? Негативную часть только показывают.</w:t>
      </w:r>
    </w:p>
    <w:p w14:paraId="34A8CF9E"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Сергей, согласны?</w:t>
      </w:r>
    </w:p>
    <w:p w14:paraId="4B31AC2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Сергей:</w:t>
      </w:r>
      <w:r w:rsidRPr="00775FEF">
        <w:rPr>
          <w:rFonts w:ascii="Franklin Gothic Book" w:eastAsia="Calibri" w:hAnsi="Franklin Gothic Book" w:cs="Times New Roman"/>
          <w:color w:val="000000"/>
          <w:sz w:val="24"/>
          <w:szCs w:val="24"/>
          <w:lang w:eastAsia="en-US"/>
        </w:rPr>
        <w:t xml:space="preserve"> Да. У меня вообще не может симпатию вызывать.</w:t>
      </w:r>
    </w:p>
    <w:p w14:paraId="4BA6202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Ирина:</w:t>
      </w:r>
      <w:r w:rsidRPr="00775FEF">
        <w:rPr>
          <w:rFonts w:ascii="Franklin Gothic Book" w:eastAsia="Calibri" w:hAnsi="Franklin Gothic Book" w:cs="Times New Roman"/>
          <w:color w:val="000000"/>
          <w:sz w:val="24"/>
          <w:szCs w:val="24"/>
          <w:lang w:eastAsia="en-US"/>
        </w:rPr>
        <w:t xml:space="preserve"> Нейтрально. Симпатии нет, просто нейтрально. Объясню, почему. Просто показано, что бывает иначе.</w:t>
      </w:r>
    </w:p>
    <w:p w14:paraId="3F2C0C53"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Нет, немного вопрос другой. Не то, что ваше отношение к этому, а как вам кажется, то, как это показано в сериале, может у кого-то вызывать симпатию к этой нетрадиционной паре?</w:t>
      </w:r>
    </w:p>
    <w:p w14:paraId="17E1A0A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Ирина:</w:t>
      </w:r>
      <w:r w:rsidRPr="00775FEF">
        <w:rPr>
          <w:rFonts w:ascii="Franklin Gothic Book" w:eastAsia="Calibri" w:hAnsi="Franklin Gothic Book" w:cs="Times New Roman"/>
          <w:color w:val="000000"/>
          <w:sz w:val="24"/>
          <w:szCs w:val="24"/>
          <w:lang w:eastAsia="en-US"/>
        </w:rPr>
        <w:t xml:space="preserve"> Не может.</w:t>
      </w:r>
    </w:p>
    <w:p w14:paraId="45DDBC21"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То есть показано так, что, скорее, антипатия?</w:t>
      </w:r>
    </w:p>
    <w:p w14:paraId="66870910"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Ирина:</w:t>
      </w:r>
      <w:r w:rsidRPr="00775FEF">
        <w:rPr>
          <w:rFonts w:ascii="Franklin Gothic Book" w:eastAsia="Calibri" w:hAnsi="Franklin Gothic Book" w:cs="Times New Roman"/>
          <w:color w:val="000000"/>
          <w:sz w:val="24"/>
          <w:szCs w:val="24"/>
          <w:lang w:eastAsia="en-US"/>
        </w:rPr>
        <w:t xml:space="preserve"> Показано в негативном ключе</w:t>
      </w:r>
    </w:p>
    <w:p w14:paraId="6573AB2A"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Мария:</w:t>
      </w:r>
      <w:r w:rsidRPr="00775FEF">
        <w:rPr>
          <w:rFonts w:ascii="Franklin Gothic Book" w:eastAsia="Calibri" w:hAnsi="Franklin Gothic Book" w:cs="Times New Roman"/>
          <w:color w:val="000000"/>
          <w:sz w:val="24"/>
          <w:szCs w:val="24"/>
          <w:lang w:eastAsia="en-US"/>
        </w:rPr>
        <w:t xml:space="preserve"> Согласна.</w:t>
      </w:r>
    </w:p>
    <w:p w14:paraId="217A49DE"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Ксения:</w:t>
      </w:r>
      <w:r w:rsidRPr="00775FEF">
        <w:rPr>
          <w:rFonts w:ascii="Franklin Gothic Book" w:eastAsia="Calibri" w:hAnsi="Franklin Gothic Book" w:cs="Times New Roman"/>
          <w:color w:val="000000"/>
          <w:sz w:val="24"/>
          <w:szCs w:val="24"/>
          <w:lang w:eastAsia="en-US"/>
        </w:rPr>
        <w:t xml:space="preserve"> Согласна, не может.</w:t>
      </w:r>
    </w:p>
    <w:p w14:paraId="6B709ACB"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Все так думают или какие-то другие?</w:t>
      </w:r>
    </w:p>
    <w:p w14:paraId="59EF5315"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Любовь:</w:t>
      </w:r>
      <w:r w:rsidRPr="00775FEF">
        <w:rPr>
          <w:rFonts w:ascii="Franklin Gothic Book" w:eastAsia="Calibri" w:hAnsi="Franklin Gothic Book" w:cs="Times New Roman"/>
          <w:color w:val="000000"/>
          <w:sz w:val="24"/>
          <w:szCs w:val="24"/>
          <w:lang w:eastAsia="en-US"/>
        </w:rPr>
        <w:t xml:space="preserve"> Мне кажется, нейтрально как-то это показано. Что есть, то есть. Там идет акцент, все время показывают эти обручальные кольца. И даже в конце этот предатель отдает ему демонстративно обручальное кольцо, не колье. Как знак такой. И еще мне было жалко этого следователя, что традиционная у него семья или он гей, что человека использовали и швырнули. Даже не оправдывались, что кто-то заставил или еще что-то. У меня вызывало это сочувствие.</w:t>
      </w:r>
    </w:p>
    <w:p w14:paraId="4D5337DA"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По-человечески вы ему все-таки сочувствуете.</w:t>
      </w:r>
    </w:p>
    <w:p w14:paraId="0C927D44"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Любовь:</w:t>
      </w:r>
      <w:r w:rsidRPr="00775FEF">
        <w:rPr>
          <w:rFonts w:ascii="Franklin Gothic Book" w:eastAsia="Calibri" w:hAnsi="Franklin Gothic Book" w:cs="Times New Roman"/>
          <w:color w:val="000000"/>
          <w:sz w:val="24"/>
          <w:szCs w:val="24"/>
          <w:lang w:eastAsia="en-US"/>
        </w:rPr>
        <w:t xml:space="preserve"> Да.</w:t>
      </w:r>
    </w:p>
    <w:p w14:paraId="6ADC4FB9"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Ольга, как вам кажется?</w:t>
      </w:r>
    </w:p>
    <w:p w14:paraId="20EB6AFD"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Ольга:</w:t>
      </w:r>
      <w:r w:rsidRPr="00775FEF">
        <w:rPr>
          <w:rFonts w:ascii="Franklin Gothic Book" w:eastAsia="Calibri" w:hAnsi="Franklin Gothic Book" w:cs="Times New Roman"/>
          <w:color w:val="000000"/>
          <w:sz w:val="24"/>
          <w:szCs w:val="24"/>
          <w:lang w:eastAsia="en-US"/>
        </w:rPr>
        <w:t xml:space="preserve"> Показали в негативном ключе. И мое отношение, в принципе, такое же, я не поддерживаю.</w:t>
      </w:r>
    </w:p>
    <w:p w14:paraId="02742C47"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Показано негативно, что они все равно несчастные и так далее. Но если человек не гей, он не может, посмотрев это, стать </w:t>
      </w:r>
      <w:proofErr w:type="spellStart"/>
      <w:r w:rsidRPr="00775FEF">
        <w:rPr>
          <w:rFonts w:ascii="Franklin Gothic Book" w:eastAsia="Calibri" w:hAnsi="Franklin Gothic Book" w:cs="Times New Roman"/>
          <w:color w:val="000000"/>
          <w:sz w:val="24"/>
          <w:szCs w:val="24"/>
          <w:lang w:eastAsia="en-US"/>
        </w:rPr>
        <w:t>геем</w:t>
      </w:r>
      <w:proofErr w:type="spellEnd"/>
      <w:r w:rsidRPr="00775FEF">
        <w:rPr>
          <w:rFonts w:ascii="Franklin Gothic Book" w:eastAsia="Calibri" w:hAnsi="Franklin Gothic Book" w:cs="Times New Roman"/>
          <w:color w:val="000000"/>
          <w:sz w:val="24"/>
          <w:szCs w:val="24"/>
          <w:lang w:eastAsia="en-US"/>
        </w:rPr>
        <w:t>. Никак не повлияет на человека.</w:t>
      </w:r>
    </w:p>
    <w:p w14:paraId="3DD35465"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 xml:space="preserve">Модератор: Нет, не то, что человек станет </w:t>
      </w:r>
      <w:proofErr w:type="spellStart"/>
      <w:r w:rsidRPr="00775FEF">
        <w:rPr>
          <w:rFonts w:ascii="Franklin Gothic Book" w:eastAsia="Calibri" w:hAnsi="Franklin Gothic Book" w:cs="Times New Roman"/>
          <w:b/>
          <w:color w:val="000000"/>
          <w:sz w:val="24"/>
          <w:szCs w:val="24"/>
          <w:lang w:eastAsia="en-US"/>
        </w:rPr>
        <w:t>геем</w:t>
      </w:r>
      <w:proofErr w:type="spellEnd"/>
      <w:r w:rsidRPr="00775FEF">
        <w:rPr>
          <w:rFonts w:ascii="Franklin Gothic Book" w:eastAsia="Calibri" w:hAnsi="Franklin Gothic Book" w:cs="Times New Roman"/>
          <w:b/>
          <w:color w:val="000000"/>
          <w:sz w:val="24"/>
          <w:szCs w:val="24"/>
          <w:lang w:eastAsia="en-US"/>
        </w:rPr>
        <w:t>, а как это показано, что может вызывать симпатию к ним, сочувствие? Или тут больше в негативном ключе показано?</w:t>
      </w:r>
    </w:p>
    <w:p w14:paraId="6F596DCC" w14:textId="77777777" w:rsidR="00775FEF" w:rsidRPr="00775FEF" w:rsidRDefault="00775FEF" w:rsidP="00775FEF">
      <w:pPr>
        <w:spacing w:after="120"/>
        <w:jc w:val="both"/>
        <w:rPr>
          <w:rFonts w:ascii="Franklin Gothic Book" w:eastAsia="Calibri" w:hAnsi="Franklin Gothic Book" w:cs="Times New Roman"/>
          <w:color w:val="000000"/>
          <w:sz w:val="24"/>
          <w:szCs w:val="24"/>
          <w:lang w:eastAsia="en-US"/>
        </w:rPr>
      </w:pPr>
      <w:r w:rsidRPr="00775FEF">
        <w:rPr>
          <w:rFonts w:ascii="Franklin Gothic Book" w:eastAsia="Calibri" w:hAnsi="Franklin Gothic Book" w:cs="Times New Roman"/>
          <w:b/>
          <w:color w:val="000000"/>
          <w:sz w:val="24"/>
          <w:szCs w:val="24"/>
          <w:lang w:eastAsia="en-US"/>
        </w:rPr>
        <w:t>Алексей:</w:t>
      </w:r>
      <w:r w:rsidRPr="00775FEF">
        <w:rPr>
          <w:rFonts w:ascii="Franklin Gothic Book" w:eastAsia="Calibri" w:hAnsi="Franklin Gothic Book" w:cs="Times New Roman"/>
          <w:color w:val="000000"/>
          <w:sz w:val="24"/>
          <w:szCs w:val="24"/>
          <w:lang w:eastAsia="en-US"/>
        </w:rPr>
        <w:t xml:space="preserve"> Негативно. И вообще, я не понимаю, мне кажется, по нынешним законам такое нельзя показывать. Сразу везде жалобы пойдут и так далее.</w:t>
      </w:r>
    </w:p>
    <w:p w14:paraId="54D62A69" w14:textId="77777777" w:rsidR="00775FEF" w:rsidRPr="00775FEF" w:rsidRDefault="00775FEF" w:rsidP="00775FEF">
      <w:pPr>
        <w:spacing w:after="120"/>
        <w:jc w:val="both"/>
        <w:rPr>
          <w:rFonts w:ascii="Franklin Gothic Book" w:eastAsia="Calibri" w:hAnsi="Franklin Gothic Book" w:cs="Times New Roman"/>
          <w:b/>
          <w:color w:val="000000"/>
          <w:sz w:val="24"/>
          <w:szCs w:val="24"/>
          <w:lang w:eastAsia="en-US"/>
        </w:rPr>
      </w:pPr>
      <w:r w:rsidRPr="00775FEF">
        <w:rPr>
          <w:rFonts w:ascii="Franklin Gothic Book" w:eastAsia="Calibri" w:hAnsi="Franklin Gothic Book" w:cs="Times New Roman"/>
          <w:b/>
          <w:color w:val="000000"/>
          <w:sz w:val="24"/>
          <w:szCs w:val="24"/>
          <w:lang w:eastAsia="en-US"/>
        </w:rPr>
        <w:t>Модератор: Спасибо большое всем. Мы закончили обсуждение.</w:t>
      </w:r>
    </w:p>
    <w:p w14:paraId="62562CDD" w14:textId="77777777" w:rsidR="00433B7C" w:rsidRPr="00CB7EA4" w:rsidRDefault="00433B7C" w:rsidP="00433B7C">
      <w:pPr>
        <w:spacing w:after="120"/>
        <w:ind w:firstLine="567"/>
        <w:jc w:val="both"/>
        <w:rPr>
          <w:rFonts w:ascii="Franklin Gothic Book" w:hAnsi="Franklin Gothic Book"/>
          <w:sz w:val="24"/>
          <w:szCs w:val="24"/>
        </w:rPr>
      </w:pPr>
    </w:p>
    <w:p w14:paraId="1DAC9179" w14:textId="426CF92B" w:rsidR="00433B7C" w:rsidRPr="00CB7EA4" w:rsidRDefault="00433B7C">
      <w:pPr>
        <w:spacing w:after="0" w:line="240" w:lineRule="auto"/>
        <w:rPr>
          <w:rFonts w:ascii="Franklin Gothic Book" w:hAnsi="Franklin Gothic Book"/>
          <w:sz w:val="24"/>
          <w:szCs w:val="24"/>
        </w:rPr>
      </w:pPr>
    </w:p>
    <w:p w14:paraId="699FC780" w14:textId="1A8ACEDA" w:rsidR="00433B7C" w:rsidRPr="00CB7EA4" w:rsidRDefault="00433B7C">
      <w:pPr>
        <w:spacing w:after="0" w:line="240" w:lineRule="auto"/>
        <w:rPr>
          <w:rFonts w:ascii="Franklin Gothic Book" w:hAnsi="Franklin Gothic Book"/>
          <w:sz w:val="24"/>
          <w:szCs w:val="24"/>
        </w:rPr>
      </w:pPr>
      <w:r w:rsidRPr="00CB7EA4">
        <w:rPr>
          <w:rFonts w:ascii="Franklin Gothic Book" w:hAnsi="Franklin Gothic Book"/>
          <w:sz w:val="24"/>
          <w:szCs w:val="24"/>
        </w:rPr>
        <w:br w:type="page"/>
      </w:r>
    </w:p>
    <w:p w14:paraId="5A2E30D9" w14:textId="77777777" w:rsidR="001A45DC" w:rsidRPr="00F41785" w:rsidRDefault="001A45DC" w:rsidP="00A94BD0">
      <w:pPr>
        <w:spacing w:after="0" w:line="240" w:lineRule="auto"/>
        <w:rPr>
          <w:rFonts w:ascii="Franklin Gothic Book" w:hAnsi="Franklin Gothic Book"/>
        </w:rPr>
        <w:sectPr w:rsidR="001A45DC" w:rsidRPr="00F41785" w:rsidSect="008245A7">
          <w:headerReference w:type="default" r:id="rId10"/>
          <w:footerReference w:type="default" r:id="rId11"/>
          <w:pgSz w:w="11906" w:h="16838"/>
          <w:pgMar w:top="567" w:right="851" w:bottom="1134" w:left="1701" w:header="567" w:footer="283" w:gutter="0"/>
          <w:cols w:space="708"/>
          <w:titlePg/>
          <w:docGrid w:linePitch="360"/>
        </w:sectPr>
      </w:pPr>
    </w:p>
    <w:p w14:paraId="760B501B" w14:textId="77777777" w:rsidR="00CC7E38" w:rsidRDefault="00CC7E38" w:rsidP="00A94BD0">
      <w:pPr>
        <w:spacing w:after="0" w:line="240" w:lineRule="auto"/>
      </w:pPr>
      <w:r w:rsidRPr="00684B32">
        <w:rPr>
          <w:noProof/>
        </w:rPr>
        <w:drawing>
          <wp:anchor distT="0" distB="0" distL="114300" distR="114300" simplePos="0" relativeHeight="251667456" behindDoc="0" locked="0" layoutInCell="1" allowOverlap="1" wp14:anchorId="481FA6E7" wp14:editId="0152B7D3">
            <wp:simplePos x="0" y="0"/>
            <wp:positionH relativeFrom="page">
              <wp:align>left</wp:align>
            </wp:positionH>
            <wp:positionV relativeFrom="paragraph">
              <wp:posOffset>-361950</wp:posOffset>
            </wp:positionV>
            <wp:extent cx="3075305" cy="3648710"/>
            <wp:effectExtent l="0" t="0" r="0" b="8890"/>
            <wp:wrapNone/>
            <wp:docPr id="15" name="Рисунок 15" descr="C:\Documents and Settings\trooper\Рабочий стол\456.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C:\Documents and Settings\trooper\Рабочий стол\456.em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75305" cy="3648710"/>
                    </a:xfrm>
                    <a:prstGeom prst="rect">
                      <a:avLst/>
                    </a:prstGeom>
                    <a:noFill/>
                    <a:ln>
                      <a:noFill/>
                    </a:ln>
                  </pic:spPr>
                </pic:pic>
              </a:graphicData>
            </a:graphic>
          </wp:anchor>
        </w:drawing>
      </w:r>
    </w:p>
    <w:p w14:paraId="2B0D1472" w14:textId="77777777" w:rsidR="00CC7E38" w:rsidRDefault="00CC7E38" w:rsidP="00A94BD0">
      <w:pPr>
        <w:spacing w:after="0" w:line="240" w:lineRule="auto"/>
      </w:pPr>
    </w:p>
    <w:p w14:paraId="2FD61DFA" w14:textId="77777777" w:rsidR="00CC7E38" w:rsidRDefault="00CC7E38" w:rsidP="00A94BD0">
      <w:pPr>
        <w:spacing w:after="0" w:line="240" w:lineRule="auto"/>
      </w:pPr>
    </w:p>
    <w:p w14:paraId="4448BB04" w14:textId="77777777" w:rsidR="00CC7E38" w:rsidRDefault="00CC7E38" w:rsidP="00A94BD0">
      <w:pPr>
        <w:spacing w:after="0" w:line="240" w:lineRule="auto"/>
        <w:rPr>
          <w:rFonts w:ascii="Franklin Gothic Book" w:hAnsi="Franklin Gothic Book"/>
          <w:noProof/>
        </w:rPr>
      </w:pPr>
    </w:p>
    <w:p w14:paraId="353B4EF6" w14:textId="77777777" w:rsidR="00CC7E38" w:rsidRDefault="00CC7E38" w:rsidP="00A94BD0">
      <w:pPr>
        <w:spacing w:after="0" w:line="240" w:lineRule="auto"/>
        <w:rPr>
          <w:rFonts w:ascii="Franklin Gothic Book" w:hAnsi="Franklin Gothic Book"/>
          <w:noProof/>
        </w:rPr>
      </w:pPr>
    </w:p>
    <w:p w14:paraId="3F510A49" w14:textId="77777777" w:rsidR="00CC7E38" w:rsidRDefault="00CC7E38" w:rsidP="00A94BD0">
      <w:pPr>
        <w:spacing w:after="0" w:line="240" w:lineRule="auto"/>
        <w:rPr>
          <w:rFonts w:ascii="Franklin Gothic Book" w:hAnsi="Franklin Gothic Book"/>
          <w:noProof/>
        </w:rPr>
      </w:pPr>
    </w:p>
    <w:p w14:paraId="230460F9"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7A08EABF"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4322ADBA"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246F9AA7"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688CC997"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7C1E8649"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3A1295F5"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760FA028"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50801BA9"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5DB2096B"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122044B6"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7AF8B0BD"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31A12C76"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0F3370A1"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43748816"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6895854A"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4B2744CB"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3C870294"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227AB1A6"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57FDE487"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4234E3DD" w14:textId="27878FAA"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02166071" w14:textId="07686113"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2F7E89A5" w14:textId="56315CBD"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24735A6F" w14:textId="12BFDCD2"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7861167C" w14:textId="169F3EF5" w:rsidR="006462D4" w:rsidRDefault="00F326F6" w:rsidP="00A94BD0">
      <w:pPr>
        <w:spacing w:after="0" w:line="240" w:lineRule="auto"/>
        <w:jc w:val="both"/>
        <w:rPr>
          <w:rFonts w:ascii="Franklin Gothic Book" w:eastAsia="Batang" w:hAnsi="Franklin Gothic Book" w:cs="Times New Roman"/>
          <w:sz w:val="24"/>
          <w:szCs w:val="24"/>
          <w:lang w:eastAsia="ko-KR"/>
        </w:rPr>
      </w:pPr>
      <w:r>
        <w:rPr>
          <w:rFonts w:ascii="Times New Roman" w:eastAsia="Calibri" w:hAnsi="Times New Roman" w:cs="Times New Roman"/>
          <w:noProof/>
          <w:sz w:val="24"/>
          <w:szCs w:val="24"/>
        </w:rPr>
        <mc:AlternateContent>
          <mc:Choice Requires="wps">
            <w:drawing>
              <wp:anchor distT="0" distB="0" distL="114300" distR="114300" simplePos="0" relativeHeight="251669504" behindDoc="0" locked="0" layoutInCell="1" allowOverlap="1" wp14:anchorId="2626C626" wp14:editId="4196D33B">
                <wp:simplePos x="0" y="0"/>
                <wp:positionH relativeFrom="page">
                  <wp:posOffset>1738383</wp:posOffset>
                </wp:positionH>
                <wp:positionV relativeFrom="paragraph">
                  <wp:posOffset>289783</wp:posOffset>
                </wp:positionV>
                <wp:extent cx="4274185" cy="476885"/>
                <wp:effectExtent l="0" t="0" r="0" b="0"/>
                <wp:wrapThrough wrapText="bothSides">
                  <wp:wrapPolygon edited="0">
                    <wp:start x="0" y="0"/>
                    <wp:lineTo x="0" y="21600"/>
                    <wp:lineTo x="21600" y="21600"/>
                    <wp:lineTo x="21600" y="0"/>
                  </wp:wrapPolygon>
                </wp:wrapThrough>
                <wp:docPr id="76" name="Прямоугольник 76"/>
                <wp:cNvGraphicFramePr/>
                <a:graphic xmlns:a="http://schemas.openxmlformats.org/drawingml/2006/main">
                  <a:graphicData uri="http://schemas.microsoft.com/office/word/2010/wordprocessingShape">
                    <wps:wsp>
                      <wps:cNvSpPr/>
                      <wps:spPr>
                        <a:xfrm>
                          <a:off x="0" y="0"/>
                          <a:ext cx="4274185" cy="476885"/>
                        </a:xfrm>
                        <a:prstGeom prst="rect">
                          <a:avLst/>
                        </a:prstGeom>
                      </wps:spPr>
                      <wps:txbx>
                        <w:txbxContent>
                          <w:p w14:paraId="388C5CF2" w14:textId="77777777" w:rsidR="002C3E64" w:rsidRDefault="002C3E64" w:rsidP="00F326F6">
                            <w:pPr>
                              <w:pStyle w:val="afb"/>
                              <w:spacing w:before="0" w:beforeAutospacing="0" w:after="0" w:afterAutospacing="0" w:line="200" w:lineRule="exact"/>
                              <w:jc w:val="center"/>
                              <w:rPr>
                                <w:rFonts w:ascii="Franklin Gothic Book" w:hAnsi="Franklin Gothic Book"/>
                              </w:rPr>
                            </w:pPr>
                            <w:r>
                              <w:rPr>
                                <w:rFonts w:ascii="Franklin Gothic Book" w:eastAsia="Calibri" w:hAnsi="Franklin Gothic Book"/>
                                <w:b/>
                                <w:bCs/>
                                <w:color w:val="595959"/>
                                <w:sz w:val="18"/>
                                <w:szCs w:val="18"/>
                                <w14:textFill>
                                  <w14:solidFill>
                                    <w14:srgbClr w14:val="595959">
                                      <w14:alpha w14:val="30000"/>
                                    </w14:srgbClr>
                                  </w14:solidFill>
                                </w14:textFill>
                              </w:rPr>
                              <w:t>ВСЕРОССИЙСКИЙ ЦЕНТР ИЗУЧЕНИЯ ОБЩЕСТВЕННОГО МНЕНИЯ</w:t>
                            </w:r>
                          </w:p>
                          <w:p w14:paraId="7BD69224" w14:textId="77777777" w:rsidR="002C3E64" w:rsidRDefault="002C3E64" w:rsidP="00F326F6">
                            <w:pPr>
                              <w:pStyle w:val="afb"/>
                              <w:spacing w:before="0" w:beforeAutospacing="0" w:after="0" w:afterAutospacing="0" w:line="200" w:lineRule="exact"/>
                              <w:jc w:val="center"/>
                              <w:rPr>
                                <w:rFonts w:ascii="Franklin Gothic Book" w:hAnsi="Franklin Gothic Book"/>
                              </w:rPr>
                            </w:pPr>
                            <w:r>
                              <w:rPr>
                                <w:rFonts w:ascii="Franklin Gothic Book" w:eastAsia="Calibri" w:hAnsi="Franklin Gothic Book"/>
                                <w:color w:val="595959"/>
                                <w:sz w:val="18"/>
                                <w:szCs w:val="18"/>
                                <w14:textFill>
                                  <w14:solidFill>
                                    <w14:srgbClr w14:val="595959">
                                      <w14:alpha w14:val="30000"/>
                                    </w14:srgbClr>
                                  </w14:solidFill>
                                </w14:textFill>
                              </w:rPr>
                              <w:t>119034, МОСКВА, УЛИЦА ПРЕЧИСТЕНКА, ДОМ 38.</w:t>
                            </w:r>
                          </w:p>
                          <w:p w14:paraId="71B1744C" w14:textId="77777777" w:rsidR="002C3E64" w:rsidRDefault="002C3E64" w:rsidP="00F326F6">
                            <w:pPr>
                              <w:pStyle w:val="afb"/>
                              <w:spacing w:before="0" w:beforeAutospacing="0" w:after="0" w:afterAutospacing="0" w:line="200" w:lineRule="exact"/>
                              <w:jc w:val="center"/>
                              <w:rPr>
                                <w:rFonts w:ascii="Franklin Gothic Book" w:hAnsi="Franklin Gothic Book"/>
                              </w:rPr>
                            </w:pPr>
                            <w:r>
                              <w:rPr>
                                <w:rFonts w:ascii="Franklin Gothic Book" w:eastAsia="Calibri" w:hAnsi="Franklin Gothic Book"/>
                                <w:color w:val="595959"/>
                                <w:sz w:val="18"/>
                                <w:szCs w:val="18"/>
                                <w14:textFill>
                                  <w14:solidFill>
                                    <w14:srgbClr w14:val="595959">
                                      <w14:alpha w14:val="30000"/>
                                    </w14:srgbClr>
                                  </w14:solidFill>
                                </w14:textFill>
                              </w:rPr>
                              <w:t>ТЕЛ./ФАКС: 8 (495) 748-08-07</w:t>
                            </w:r>
                          </w:p>
                        </w:txbxContent>
                      </wps:txbx>
                      <wps:bodyPr wrap="square">
                        <a:noAutofit/>
                      </wps:bodyPr>
                    </wps:wsp>
                  </a:graphicData>
                </a:graphic>
                <wp14:sizeRelH relativeFrom="margin">
                  <wp14:pctWidth>0</wp14:pctWidth>
                </wp14:sizeRelH>
                <wp14:sizeRelV relativeFrom="page">
                  <wp14:pctHeight>0</wp14:pctHeight>
                </wp14:sizeRelV>
              </wp:anchor>
            </w:drawing>
          </mc:Choice>
          <mc:Fallback>
            <w:pict>
              <v:rect w14:anchorId="2626C626" id="Прямоугольник 76" o:spid="_x0000_s1028" style="position:absolute;left:0;text-align:left;margin-left:136.9pt;margin-top:22.8pt;width:336.55pt;height:37.5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" filled="f" stroked="f">
                <v:textbox>
                  <w:txbxContent>
                    <w:p w14:paraId="388C5CF2" w14:textId="77777777" w:rsidR="002C3E64" w:rsidRDefault="002C3E64" w:rsidP="00F326F6">
                      <w:pPr>
                        <w:pStyle w:val="afb"/>
                        <w:spacing w:before="0" w:beforeAutospacing="0" w:after="0" w:afterAutospacing="0" w:line="200" w:lineRule="exact"/>
                        <w:jc w:val="center"/>
                        <w:rPr>
                          <w:rFonts w:ascii="Franklin Gothic Book" w:hAnsi="Franklin Gothic Book"/>
                        </w:rPr>
                      </w:pPr>
                      <w:r>
                        <w:rPr>
                          <w:rFonts w:ascii="Franklin Gothic Book" w:eastAsia="Calibri" w:hAnsi="Franklin Gothic Book"/>
                          <w:b/>
                          <w:bCs/>
                          <w:color w:val="595959"/>
                          <w:sz w:val="18"/>
                          <w:szCs w:val="18"/>
                          <w14:textFill>
                            <w14:solidFill>
                              <w14:srgbClr w14:val="595959">
                                <w14:alpha w14:val="30000"/>
                              </w14:srgbClr>
                            </w14:solidFill>
                          </w14:textFill>
                        </w:rPr>
                        <w:t>ВСЕРОССИЙСКИЙ ЦЕНТР ИЗУЧЕНИЯ ОБЩЕСТВЕННОГО МНЕНИЯ</w:t>
                      </w:r>
                    </w:p>
                    <w:p w14:paraId="7BD69224" w14:textId="77777777" w:rsidR="002C3E64" w:rsidRDefault="002C3E64" w:rsidP="00F326F6">
                      <w:pPr>
                        <w:pStyle w:val="afb"/>
                        <w:spacing w:before="0" w:beforeAutospacing="0" w:after="0" w:afterAutospacing="0" w:line="200" w:lineRule="exact"/>
                        <w:jc w:val="center"/>
                        <w:rPr>
                          <w:rFonts w:ascii="Franklin Gothic Book" w:hAnsi="Franklin Gothic Book"/>
                        </w:rPr>
                      </w:pPr>
                      <w:r>
                        <w:rPr>
                          <w:rFonts w:ascii="Franklin Gothic Book" w:eastAsia="Calibri" w:hAnsi="Franklin Gothic Book"/>
                          <w:color w:val="595959"/>
                          <w:sz w:val="18"/>
                          <w:szCs w:val="18"/>
                          <w14:textFill>
                            <w14:solidFill>
                              <w14:srgbClr w14:val="595959">
                                <w14:alpha w14:val="30000"/>
                              </w14:srgbClr>
                            </w14:solidFill>
                          </w14:textFill>
                        </w:rPr>
                        <w:t>119034, МОСКВА, УЛИЦА ПРЕЧИСТЕНКА, ДОМ 38.</w:t>
                      </w:r>
                    </w:p>
                    <w:p w14:paraId="71B1744C" w14:textId="77777777" w:rsidR="002C3E64" w:rsidRDefault="002C3E64" w:rsidP="00F326F6">
                      <w:pPr>
                        <w:pStyle w:val="afb"/>
                        <w:spacing w:before="0" w:beforeAutospacing="0" w:after="0" w:afterAutospacing="0" w:line="200" w:lineRule="exact"/>
                        <w:jc w:val="center"/>
                        <w:rPr>
                          <w:rFonts w:ascii="Franklin Gothic Book" w:hAnsi="Franklin Gothic Book"/>
                        </w:rPr>
                      </w:pPr>
                      <w:r>
                        <w:rPr>
                          <w:rFonts w:ascii="Franklin Gothic Book" w:eastAsia="Calibri" w:hAnsi="Franklin Gothic Book"/>
                          <w:color w:val="595959"/>
                          <w:sz w:val="18"/>
                          <w:szCs w:val="18"/>
                          <w14:textFill>
                            <w14:solidFill>
                              <w14:srgbClr w14:val="595959">
                                <w14:alpha w14:val="30000"/>
                              </w14:srgbClr>
                            </w14:solidFill>
                          </w14:textFill>
                        </w:rPr>
                        <w:t>ТЕЛ./ФАКС: 8 (495) 748-08-07</w:t>
                      </w:r>
                    </w:p>
                  </w:txbxContent>
                </v:textbox>
                <w10:wrap type="through" anchorx="page"/>
              </v:rect>
            </w:pict>
          </mc:Fallback>
        </mc:AlternateContent>
      </w:r>
    </w:p>
    <w:sectPr w:rsidR="006462D4" w:rsidSect="00C547AF">
      <w:footerReference w:type="default" r:id="rId13"/>
      <w:pgSz w:w="11906" w:h="16838"/>
      <w:pgMar w:top="568" w:right="850" w:bottom="1134" w:left="1701" w:header="708"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1F794F" w14:textId="77777777" w:rsidR="002C3E64" w:rsidRDefault="002C3E64" w:rsidP="00E814C3">
      <w:r>
        <w:separator/>
      </w:r>
    </w:p>
  </w:endnote>
  <w:endnote w:type="continuationSeparator" w:id="0">
    <w:p w14:paraId="309B03F2" w14:textId="77777777" w:rsidR="002C3E64" w:rsidRDefault="002C3E64" w:rsidP="00E814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Franklin Gothic Book">
    <w:panose1 w:val="020B0503020102020204"/>
    <w:charset w:val="CC"/>
    <w:family w:val="swiss"/>
    <w:pitch w:val="variable"/>
    <w:sig w:usb0="00000287" w:usb1="00000000" w:usb2="00000000" w:usb3="00000000" w:csb0="0000009F"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Liberation Serif">
    <w:altName w:val="Times New Roman"/>
    <w:charset w:val="00"/>
    <w:family w:val="auto"/>
    <w:pitch w:val="default"/>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CC"/>
    <w:family w:val="roman"/>
    <w:pitch w:val="variable"/>
    <w:sig w:usb0="00000287" w:usb1="00000000" w:usb2="00000000" w:usb3="00000000" w:csb0="0000009F" w:csb1="00000000"/>
  </w:font>
  <w:font w:name="Pragmatica">
    <w:altName w:val="Arial"/>
    <w:charset w:val="00"/>
    <w:family w:val="auto"/>
    <w:pitch w:val="variable"/>
    <w:sig w:usb0="00000287" w:usb1="00000000" w:usb2="00000000" w:usb3="00000000" w:csb0="0000001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Franklin Gothic Book" w:hAnsi="Franklin Gothic Book"/>
      </w:rPr>
      <w:id w:val="1215927778"/>
      <w:docPartObj>
        <w:docPartGallery w:val="Page Numbers (Bottom of Page)"/>
        <w:docPartUnique/>
      </w:docPartObj>
    </w:sdtPr>
    <w:sdtContent>
      <w:p w14:paraId="2F4A1EED" w14:textId="016EB3A0" w:rsidR="002C3E64" w:rsidRPr="00630E12" w:rsidRDefault="002C3E64" w:rsidP="008B0918">
        <w:pPr>
          <w:pStyle w:val="a6"/>
          <w:tabs>
            <w:tab w:val="clear" w:pos="9355"/>
            <w:tab w:val="left" w:pos="5970"/>
            <w:tab w:val="right" w:pos="9498"/>
            <w:tab w:val="right" w:pos="9781"/>
          </w:tabs>
          <w:ind w:right="-29"/>
          <w:rPr>
            <w:rFonts w:ascii="Franklin Gothic Book" w:hAnsi="Franklin Gothic Book"/>
            <w:b/>
          </w:rPr>
        </w:pPr>
        <w:r w:rsidRPr="00630E12">
          <w:rPr>
            <w:rFonts w:ascii="Franklin Gothic Book" w:hAnsi="Franklin Gothic Book"/>
            <w:b/>
            <w:noProof/>
            <w:color w:val="008F7D"/>
          </w:rPr>
          <mc:AlternateContent>
            <mc:Choice Requires="wps">
              <w:drawing>
                <wp:anchor distT="4294967293" distB="4294967293" distL="114300" distR="114300" simplePos="0" relativeHeight="251660288" behindDoc="0" locked="0" layoutInCell="1" allowOverlap="1" wp14:anchorId="5516E769" wp14:editId="0FF78E59">
                  <wp:simplePos x="0" y="0"/>
                  <wp:positionH relativeFrom="column">
                    <wp:posOffset>-1083310</wp:posOffset>
                  </wp:positionH>
                  <wp:positionV relativeFrom="paragraph">
                    <wp:posOffset>-12700</wp:posOffset>
                  </wp:positionV>
                  <wp:extent cx="5913120" cy="0"/>
                  <wp:effectExtent l="0" t="0" r="30480" b="19050"/>
                  <wp:wrapNone/>
                  <wp:docPr id="72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3120" cy="0"/>
                          </a:xfrm>
                          <a:prstGeom prst="straightConnector1">
                            <a:avLst/>
                          </a:prstGeom>
                          <a:noFill/>
                          <a:ln w="19050">
                            <a:solidFill>
                              <a:srgbClr val="008F7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96A753" id="_x0000_t32" coordsize="21600,21600" o:spt="32" o:oned="t" path="m,l21600,21600e" filled="f">
                  <v:path arrowok="t" fillok="f" o:connecttype="none"/>
                  <o:lock v:ext="edit" shapetype="t"/>
                </v:shapetype>
                <v:shape id="AutoShape 4" o:spid="_x0000_s1026" type="#_x0000_t32" style="position:absolute;margin-left:-85.3pt;margin-top:-1pt;width:465.6pt;height:0;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" strokecolor="#008f7d" strokeweight="1.5pt"/>
              </w:pict>
            </mc:Fallback>
          </mc:AlternateContent>
        </w:r>
        <w:r w:rsidRPr="00630E12">
          <w:rPr>
            <w:rFonts w:ascii="Franklin Gothic Book" w:hAnsi="Franklin Gothic Book"/>
            <w:b/>
            <w:color w:val="008F7D"/>
          </w:rPr>
          <w:tab/>
        </w:r>
        <w:r w:rsidRPr="00630E12">
          <w:rPr>
            <w:rFonts w:ascii="Franklin Gothic Book" w:hAnsi="Franklin Gothic Book"/>
            <w:b/>
            <w:color w:val="008F7D"/>
          </w:rPr>
          <w:tab/>
        </w:r>
        <w:r w:rsidRPr="00630E12">
          <w:rPr>
            <w:rFonts w:ascii="Franklin Gothic Book" w:hAnsi="Franklin Gothic Book"/>
            <w:b/>
            <w:color w:val="008F7D"/>
          </w:rPr>
          <w:tab/>
        </w:r>
        <w:r w:rsidRPr="00630E12">
          <w:rPr>
            <w:rFonts w:ascii="Franklin Gothic Book" w:hAnsi="Franklin Gothic Book"/>
            <w:b/>
            <w:color w:val="008F7D"/>
          </w:rPr>
          <w:fldChar w:fldCharType="begin"/>
        </w:r>
        <w:r w:rsidRPr="00630E12">
          <w:rPr>
            <w:rFonts w:ascii="Franklin Gothic Book" w:hAnsi="Franklin Gothic Book"/>
            <w:b/>
            <w:color w:val="008F7D"/>
          </w:rPr>
          <w:instrText xml:space="preserve"> PAGE   \* MERGEFORMAT </w:instrText>
        </w:r>
        <w:r w:rsidRPr="00630E12">
          <w:rPr>
            <w:rFonts w:ascii="Franklin Gothic Book" w:hAnsi="Franklin Gothic Book"/>
            <w:b/>
            <w:color w:val="008F7D"/>
          </w:rPr>
          <w:fldChar w:fldCharType="separate"/>
        </w:r>
        <w:r w:rsidR="0086340A">
          <w:rPr>
            <w:rFonts w:ascii="Franklin Gothic Book" w:hAnsi="Franklin Gothic Book"/>
            <w:b/>
            <w:noProof/>
            <w:color w:val="008F7D"/>
          </w:rPr>
          <w:t>2</w:t>
        </w:r>
        <w:r w:rsidRPr="00630E12">
          <w:rPr>
            <w:rFonts w:ascii="Franklin Gothic Book" w:hAnsi="Franklin Gothic Book"/>
            <w:b/>
            <w:color w:val="008F7D"/>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FCECFE" w14:textId="4E8FBCDB" w:rsidR="002C3E64" w:rsidRPr="00CD7A8D" w:rsidRDefault="002C3E64">
    <w:pPr>
      <w:pStyle w:val="a6"/>
      <w:jc w:val="right"/>
      <w:rPr>
        <w:rFonts w:ascii="Times New Roman" w:hAnsi="Times New Roman" w:cs="Times New Roman"/>
      </w:rPr>
    </w:pPr>
    <w:r w:rsidRPr="00CD7A8D">
      <w:rPr>
        <w:rFonts w:ascii="Times New Roman" w:hAnsi="Times New Roman" w:cs="Times New Roman"/>
      </w:rPr>
      <w:fldChar w:fldCharType="begin"/>
    </w:r>
    <w:r w:rsidRPr="00CD7A8D">
      <w:rPr>
        <w:rFonts w:ascii="Times New Roman" w:hAnsi="Times New Roman" w:cs="Times New Roman"/>
      </w:rPr>
      <w:instrText xml:space="preserve"> PAGE   \* MERGEFORMAT </w:instrText>
    </w:r>
    <w:r w:rsidRPr="00CD7A8D">
      <w:rPr>
        <w:rFonts w:ascii="Times New Roman" w:hAnsi="Times New Roman" w:cs="Times New Roman"/>
      </w:rPr>
      <w:fldChar w:fldCharType="separate"/>
    </w:r>
    <w:r>
      <w:rPr>
        <w:rFonts w:ascii="Times New Roman" w:hAnsi="Times New Roman" w:cs="Times New Roman"/>
        <w:noProof/>
      </w:rPr>
      <w:t>30</w:t>
    </w:r>
    <w:r w:rsidRPr="00CD7A8D">
      <w:rPr>
        <w:rFonts w:ascii="Times New Roman" w:hAnsi="Times New Roman" w:cs="Times New Roman"/>
      </w:rPr>
      <w:fldChar w:fldCharType="end"/>
    </w:r>
  </w:p>
  <w:p w14:paraId="621CB878" w14:textId="77777777" w:rsidR="002C3E64" w:rsidRPr="00CD7A8D" w:rsidRDefault="002C3E64">
    <w:pPr>
      <w:pStyle w:val="a6"/>
      <w:rPr>
        <w:rFonts w:ascii="Times New Roman" w:hAnsi="Times New Roman" w:cs="Times New Roman"/>
      </w:rPr>
    </w:pPr>
  </w:p>
  <w:p w14:paraId="02DDB887" w14:textId="77777777" w:rsidR="002C3E64" w:rsidRDefault="002C3E64"/>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C5413A" w14:textId="77777777" w:rsidR="002C3E64" w:rsidRDefault="002C3E64" w:rsidP="00E814C3">
      <w:r>
        <w:separator/>
      </w:r>
    </w:p>
  </w:footnote>
  <w:footnote w:type="continuationSeparator" w:id="0">
    <w:p w14:paraId="2F5EF2B3" w14:textId="77777777" w:rsidR="002C3E64" w:rsidRDefault="002C3E64" w:rsidP="00E814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94E94A" w14:textId="73F6106D" w:rsidR="002C3E64" w:rsidRPr="008B0918" w:rsidRDefault="002C3E64" w:rsidP="008B0918">
    <w:pPr>
      <w:pStyle w:val="a4"/>
      <w:tabs>
        <w:tab w:val="clear" w:pos="4677"/>
        <w:tab w:val="clear" w:pos="9355"/>
        <w:tab w:val="left" w:pos="7548"/>
      </w:tabs>
      <w:ind w:right="1557"/>
      <w:rPr>
        <w:rFonts w:ascii="Franklin Gothic Book" w:hAnsi="Franklin Gothic Book"/>
        <w:smallCaps/>
        <w:sz w:val="28"/>
      </w:rPr>
    </w:pPr>
    <w:r>
      <w:rPr>
        <w:noProof/>
      </w:rPr>
      <mc:AlternateContent>
        <mc:Choice Requires="wps">
          <w:drawing>
            <wp:anchor distT="4294967293" distB="4294967293" distL="114300" distR="114300" simplePos="0" relativeHeight="251663360" behindDoc="0" locked="0" layoutInCell="1" allowOverlap="1" wp14:anchorId="229BCBC8" wp14:editId="4DE58A3A">
              <wp:simplePos x="0" y="0"/>
              <wp:positionH relativeFrom="column">
                <wp:posOffset>-1083945</wp:posOffset>
              </wp:positionH>
              <wp:positionV relativeFrom="paragraph">
                <wp:posOffset>464820</wp:posOffset>
              </wp:positionV>
              <wp:extent cx="5913120" cy="0"/>
              <wp:effectExtent l="0" t="0" r="30480" b="19050"/>
              <wp:wrapNone/>
              <wp:docPr id="719"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3120" cy="0"/>
                      </a:xfrm>
                      <a:prstGeom prst="straightConnector1">
                        <a:avLst/>
                      </a:prstGeom>
                      <a:noFill/>
                      <a:ln w="19050">
                        <a:solidFill>
                          <a:srgbClr val="008F7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9ABDC2D" id="_x0000_t32" coordsize="21600,21600" o:spt="32" o:oned="t" path="m,l21600,21600e" filled="f">
              <v:path arrowok="t" fillok="f" o:connecttype="none"/>
              <o:lock v:ext="edit" shapetype="t"/>
            </v:shapetype>
            <v:shape id="AutoShape 1" o:spid="_x0000_s1026" type="#_x0000_t32" style="position:absolute;margin-left:-85.35pt;margin-top:36.6pt;width:465.6pt;height:0;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" strokecolor="#008f7d" strokeweight="1.5pt"/>
          </w:pict>
        </mc:Fallback>
      </mc:AlternateContent>
    </w:r>
    <w:r>
      <w:rPr>
        <w:noProof/>
      </w:rPr>
      <w:drawing>
        <wp:anchor distT="0" distB="0" distL="114300" distR="114300" simplePos="0" relativeHeight="251662336" behindDoc="1" locked="0" layoutInCell="1" allowOverlap="1" wp14:anchorId="79F4B35A" wp14:editId="3B916D32">
          <wp:simplePos x="0" y="0"/>
          <wp:positionH relativeFrom="column">
            <wp:posOffset>5298440</wp:posOffset>
          </wp:positionH>
          <wp:positionV relativeFrom="paragraph">
            <wp:posOffset>-341630</wp:posOffset>
          </wp:positionV>
          <wp:extent cx="904240" cy="1041400"/>
          <wp:effectExtent l="0" t="0" r="0" b="6350"/>
          <wp:wrapNone/>
          <wp:docPr id="1" name="Рисунок 8" descr="C:\Documents and Settings\trooper\Рабочий стол\44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descr="C:\Documents and Settings\trooper\Рабочий стол\4444.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4240" cy="1041400"/>
                  </a:xfrm>
                  <a:prstGeom prst="rect">
                    <a:avLst/>
                  </a:prstGeom>
                  <a:noFill/>
                  <a:ln>
                    <a:noFill/>
                  </a:ln>
                </pic:spPr>
              </pic:pic>
            </a:graphicData>
          </a:graphic>
        </wp:anchor>
      </w:drawing>
    </w:r>
    <w:r>
      <w:rPr>
        <w:rFonts w:ascii="Franklin Gothic Book" w:hAnsi="Franklin Gothic Book"/>
        <w:smallCaps/>
        <w:sz w:val="28"/>
      </w:rPr>
      <w:t xml:space="preserve">Письменное изложение </w:t>
    </w:r>
    <w:proofErr w:type="spellStart"/>
    <w:r>
      <w:rPr>
        <w:rFonts w:ascii="Franklin Gothic Book" w:hAnsi="Franklin Gothic Book"/>
        <w:smallCaps/>
        <w:sz w:val="28"/>
      </w:rPr>
      <w:t>аудиофиксации</w:t>
    </w:r>
    <w:proofErr w:type="spellEnd"/>
    <w:r>
      <w:rPr>
        <w:rFonts w:ascii="Franklin Gothic Book" w:hAnsi="Franklin Gothic Book"/>
        <w:smallCaps/>
        <w:sz w:val="28"/>
      </w:rPr>
      <w:t xml:space="preserve"> обсуждения</w:t>
    </w:r>
  </w:p>
  <w:p w14:paraId="74C677BF" w14:textId="77777777" w:rsidR="002C3E64" w:rsidRDefault="002C3E64" w:rsidP="008B0918">
    <w:pPr>
      <w:pStyle w:val="a4"/>
      <w:tabs>
        <w:tab w:val="clear" w:pos="4677"/>
        <w:tab w:val="clear" w:pos="9355"/>
        <w:tab w:val="left" w:pos="2160"/>
      </w:tabs>
      <w:spacing w:after="0"/>
    </w:pPr>
  </w:p>
  <w:p w14:paraId="7CECDF9B" w14:textId="77777777" w:rsidR="002C3E64" w:rsidRDefault="002C3E64" w:rsidP="008B0918">
    <w:pPr>
      <w:pStyle w:val="a4"/>
      <w:tabs>
        <w:tab w:val="clear" w:pos="4677"/>
        <w:tab w:val="clear" w:pos="9355"/>
        <w:tab w:val="left" w:pos="2160"/>
      </w:tabs>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AB3CC5A6"/>
    <w:lvl w:ilvl="0">
      <w:start w:val="1"/>
      <w:numFmt w:val="bullet"/>
      <w:pStyle w:val="a"/>
      <w:lvlText w:val=""/>
      <w:lvlJc w:val="left"/>
      <w:pPr>
        <w:tabs>
          <w:tab w:val="num" w:pos="360"/>
        </w:tabs>
        <w:ind w:left="360" w:hanging="360"/>
      </w:pPr>
      <w:rPr>
        <w:rFonts w:ascii="Symbol" w:hAnsi="Symbol" w:hint="default"/>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ctiveWritingStyle w:appName="MSWord" w:lang="ru-RU" w:vendorID="64" w:dllVersion="131078" w:nlCheck="1" w:checkStyle="0"/>
  <w:activeWritingStyle w:appName="MSWord" w:lang="en-US" w:vendorID="64" w:dllVersion="131078" w:nlCheck="1" w:checkStyle="0"/>
  <w:proofState w:spelling="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hdrShapeDefaults>
    <o:shapedefaults v:ext="edit" spidmax="696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611"/>
    <w:rsid w:val="000062D4"/>
    <w:rsid w:val="00010B97"/>
    <w:rsid w:val="00020A8B"/>
    <w:rsid w:val="00033A36"/>
    <w:rsid w:val="000657B9"/>
    <w:rsid w:val="00077736"/>
    <w:rsid w:val="00084D94"/>
    <w:rsid w:val="00087343"/>
    <w:rsid w:val="000A2A97"/>
    <w:rsid w:val="000A3FB8"/>
    <w:rsid w:val="000B2AF0"/>
    <w:rsid w:val="000B3496"/>
    <w:rsid w:val="000D582D"/>
    <w:rsid w:val="000E12D9"/>
    <w:rsid w:val="000E5ECD"/>
    <w:rsid w:val="000E7E24"/>
    <w:rsid w:val="000F0437"/>
    <w:rsid w:val="000F4FE2"/>
    <w:rsid w:val="000F593B"/>
    <w:rsid w:val="000F60BF"/>
    <w:rsid w:val="001016ED"/>
    <w:rsid w:val="00104638"/>
    <w:rsid w:val="00111870"/>
    <w:rsid w:val="00121FBA"/>
    <w:rsid w:val="001434D2"/>
    <w:rsid w:val="001528CD"/>
    <w:rsid w:val="00155879"/>
    <w:rsid w:val="001637D1"/>
    <w:rsid w:val="001638B9"/>
    <w:rsid w:val="00170ADD"/>
    <w:rsid w:val="00175F06"/>
    <w:rsid w:val="00184BDD"/>
    <w:rsid w:val="001976B3"/>
    <w:rsid w:val="001A45DC"/>
    <w:rsid w:val="001B376C"/>
    <w:rsid w:val="001B505A"/>
    <w:rsid w:val="001B518E"/>
    <w:rsid w:val="001B626D"/>
    <w:rsid w:val="001D3BE0"/>
    <w:rsid w:val="001D61B4"/>
    <w:rsid w:val="001E51A8"/>
    <w:rsid w:val="001F499B"/>
    <w:rsid w:val="002026EE"/>
    <w:rsid w:val="002030A1"/>
    <w:rsid w:val="002063D2"/>
    <w:rsid w:val="002120DD"/>
    <w:rsid w:val="00227801"/>
    <w:rsid w:val="002349BE"/>
    <w:rsid w:val="00237F82"/>
    <w:rsid w:val="0024448B"/>
    <w:rsid w:val="00253BE8"/>
    <w:rsid w:val="00255977"/>
    <w:rsid w:val="002578E8"/>
    <w:rsid w:val="00261F72"/>
    <w:rsid w:val="00265745"/>
    <w:rsid w:val="00267033"/>
    <w:rsid w:val="002756CD"/>
    <w:rsid w:val="0028465B"/>
    <w:rsid w:val="002A2AB8"/>
    <w:rsid w:val="002C2282"/>
    <w:rsid w:val="002C3E64"/>
    <w:rsid w:val="002E6B6B"/>
    <w:rsid w:val="002E7759"/>
    <w:rsid w:val="00301F86"/>
    <w:rsid w:val="0030590F"/>
    <w:rsid w:val="003159E1"/>
    <w:rsid w:val="00326834"/>
    <w:rsid w:val="00344E48"/>
    <w:rsid w:val="00350CC7"/>
    <w:rsid w:val="00352B4D"/>
    <w:rsid w:val="003618CB"/>
    <w:rsid w:val="0036255D"/>
    <w:rsid w:val="00374D54"/>
    <w:rsid w:val="00386BBF"/>
    <w:rsid w:val="00394ED2"/>
    <w:rsid w:val="003953E2"/>
    <w:rsid w:val="003A1122"/>
    <w:rsid w:val="003C29F4"/>
    <w:rsid w:val="003D3253"/>
    <w:rsid w:val="003D481B"/>
    <w:rsid w:val="003F6396"/>
    <w:rsid w:val="003F717A"/>
    <w:rsid w:val="00401AD5"/>
    <w:rsid w:val="00401C60"/>
    <w:rsid w:val="0041216C"/>
    <w:rsid w:val="00414B02"/>
    <w:rsid w:val="00433B7C"/>
    <w:rsid w:val="00496E05"/>
    <w:rsid w:val="004A264D"/>
    <w:rsid w:val="004A4D69"/>
    <w:rsid w:val="004A4EA6"/>
    <w:rsid w:val="004B4667"/>
    <w:rsid w:val="004E0F91"/>
    <w:rsid w:val="004E6316"/>
    <w:rsid w:val="004F533B"/>
    <w:rsid w:val="00504AEF"/>
    <w:rsid w:val="00516691"/>
    <w:rsid w:val="0052325D"/>
    <w:rsid w:val="00523C9D"/>
    <w:rsid w:val="00534552"/>
    <w:rsid w:val="00543FB2"/>
    <w:rsid w:val="00545BAA"/>
    <w:rsid w:val="00552A78"/>
    <w:rsid w:val="005679BB"/>
    <w:rsid w:val="00575A67"/>
    <w:rsid w:val="005A1BBB"/>
    <w:rsid w:val="005E755F"/>
    <w:rsid w:val="005F2FEC"/>
    <w:rsid w:val="005F6DC1"/>
    <w:rsid w:val="00601A8D"/>
    <w:rsid w:val="00615B9F"/>
    <w:rsid w:val="00615D1C"/>
    <w:rsid w:val="0062549D"/>
    <w:rsid w:val="00630E12"/>
    <w:rsid w:val="006462D4"/>
    <w:rsid w:val="0064711D"/>
    <w:rsid w:val="00652EB9"/>
    <w:rsid w:val="006663E7"/>
    <w:rsid w:val="00666EBC"/>
    <w:rsid w:val="00674C99"/>
    <w:rsid w:val="00697494"/>
    <w:rsid w:val="006A390C"/>
    <w:rsid w:val="006C2C7B"/>
    <w:rsid w:val="006C46E0"/>
    <w:rsid w:val="006E280E"/>
    <w:rsid w:val="006E73D9"/>
    <w:rsid w:val="006F4A68"/>
    <w:rsid w:val="007026E0"/>
    <w:rsid w:val="00705DBD"/>
    <w:rsid w:val="00715722"/>
    <w:rsid w:val="00736CC8"/>
    <w:rsid w:val="0073754F"/>
    <w:rsid w:val="00741F1F"/>
    <w:rsid w:val="0075631B"/>
    <w:rsid w:val="0077397C"/>
    <w:rsid w:val="00775FEF"/>
    <w:rsid w:val="00783673"/>
    <w:rsid w:val="00785D63"/>
    <w:rsid w:val="007A7FB6"/>
    <w:rsid w:val="007D2E49"/>
    <w:rsid w:val="007D48F5"/>
    <w:rsid w:val="007F18C8"/>
    <w:rsid w:val="00802D91"/>
    <w:rsid w:val="00810DF1"/>
    <w:rsid w:val="00811554"/>
    <w:rsid w:val="008149A1"/>
    <w:rsid w:val="008245A7"/>
    <w:rsid w:val="00840956"/>
    <w:rsid w:val="00841866"/>
    <w:rsid w:val="00847C9C"/>
    <w:rsid w:val="008553E4"/>
    <w:rsid w:val="00857D56"/>
    <w:rsid w:val="008625D0"/>
    <w:rsid w:val="0086340A"/>
    <w:rsid w:val="00875B31"/>
    <w:rsid w:val="00881DE2"/>
    <w:rsid w:val="0088452E"/>
    <w:rsid w:val="00892F6D"/>
    <w:rsid w:val="00895C44"/>
    <w:rsid w:val="008B00AA"/>
    <w:rsid w:val="008B0918"/>
    <w:rsid w:val="008B0BBB"/>
    <w:rsid w:val="008B4030"/>
    <w:rsid w:val="008B6437"/>
    <w:rsid w:val="008C0FA9"/>
    <w:rsid w:val="008C15BC"/>
    <w:rsid w:val="008C50F8"/>
    <w:rsid w:val="008D0187"/>
    <w:rsid w:val="008D399B"/>
    <w:rsid w:val="008E2AD1"/>
    <w:rsid w:val="008E52CB"/>
    <w:rsid w:val="008E5FE3"/>
    <w:rsid w:val="008F5659"/>
    <w:rsid w:val="008F62DC"/>
    <w:rsid w:val="009312A7"/>
    <w:rsid w:val="00931E8D"/>
    <w:rsid w:val="009320AB"/>
    <w:rsid w:val="009326C4"/>
    <w:rsid w:val="00944457"/>
    <w:rsid w:val="009550EA"/>
    <w:rsid w:val="009602BD"/>
    <w:rsid w:val="0096629D"/>
    <w:rsid w:val="0096689D"/>
    <w:rsid w:val="00973882"/>
    <w:rsid w:val="009B6DBC"/>
    <w:rsid w:val="009C7541"/>
    <w:rsid w:val="009F3758"/>
    <w:rsid w:val="00A20714"/>
    <w:rsid w:val="00A21FE3"/>
    <w:rsid w:val="00A41194"/>
    <w:rsid w:val="00A42141"/>
    <w:rsid w:val="00A437F4"/>
    <w:rsid w:val="00A720BF"/>
    <w:rsid w:val="00A7246B"/>
    <w:rsid w:val="00A75739"/>
    <w:rsid w:val="00A81FDB"/>
    <w:rsid w:val="00A94BD0"/>
    <w:rsid w:val="00AA1B39"/>
    <w:rsid w:val="00AA4A87"/>
    <w:rsid w:val="00AC3B4B"/>
    <w:rsid w:val="00AD5C1C"/>
    <w:rsid w:val="00AE724E"/>
    <w:rsid w:val="00AF6A26"/>
    <w:rsid w:val="00B24064"/>
    <w:rsid w:val="00B52939"/>
    <w:rsid w:val="00B535EB"/>
    <w:rsid w:val="00B553A4"/>
    <w:rsid w:val="00B57A86"/>
    <w:rsid w:val="00B57F06"/>
    <w:rsid w:val="00B7048B"/>
    <w:rsid w:val="00B742DF"/>
    <w:rsid w:val="00B75702"/>
    <w:rsid w:val="00B76C4D"/>
    <w:rsid w:val="00B830D9"/>
    <w:rsid w:val="00B83A9A"/>
    <w:rsid w:val="00B85BE1"/>
    <w:rsid w:val="00B92599"/>
    <w:rsid w:val="00BA521C"/>
    <w:rsid w:val="00BB743E"/>
    <w:rsid w:val="00BC2237"/>
    <w:rsid w:val="00BC463D"/>
    <w:rsid w:val="00BD5B37"/>
    <w:rsid w:val="00C10CF3"/>
    <w:rsid w:val="00C122F8"/>
    <w:rsid w:val="00C15455"/>
    <w:rsid w:val="00C42DB0"/>
    <w:rsid w:val="00C547AF"/>
    <w:rsid w:val="00C56C6F"/>
    <w:rsid w:val="00C66DBA"/>
    <w:rsid w:val="00C724B3"/>
    <w:rsid w:val="00C8227E"/>
    <w:rsid w:val="00C95DA2"/>
    <w:rsid w:val="00C964EE"/>
    <w:rsid w:val="00CB01DB"/>
    <w:rsid w:val="00CB4CD5"/>
    <w:rsid w:val="00CB708A"/>
    <w:rsid w:val="00CB7EA4"/>
    <w:rsid w:val="00CC0947"/>
    <w:rsid w:val="00CC0CAB"/>
    <w:rsid w:val="00CC7E38"/>
    <w:rsid w:val="00CD2E63"/>
    <w:rsid w:val="00CD3D4F"/>
    <w:rsid w:val="00CD7A8D"/>
    <w:rsid w:val="00CE5D44"/>
    <w:rsid w:val="00CF0F05"/>
    <w:rsid w:val="00CF7D5F"/>
    <w:rsid w:val="00D147CF"/>
    <w:rsid w:val="00D1774F"/>
    <w:rsid w:val="00D2706B"/>
    <w:rsid w:val="00D41EAF"/>
    <w:rsid w:val="00D62FF7"/>
    <w:rsid w:val="00D666BE"/>
    <w:rsid w:val="00D67FB2"/>
    <w:rsid w:val="00D77474"/>
    <w:rsid w:val="00D86A27"/>
    <w:rsid w:val="00D9567E"/>
    <w:rsid w:val="00DA661E"/>
    <w:rsid w:val="00DB7493"/>
    <w:rsid w:val="00DC0132"/>
    <w:rsid w:val="00DC26CF"/>
    <w:rsid w:val="00DC2C34"/>
    <w:rsid w:val="00DC31F4"/>
    <w:rsid w:val="00DC632E"/>
    <w:rsid w:val="00DD3E05"/>
    <w:rsid w:val="00DE16D5"/>
    <w:rsid w:val="00DE3095"/>
    <w:rsid w:val="00DE38DE"/>
    <w:rsid w:val="00DF44DD"/>
    <w:rsid w:val="00DF5A44"/>
    <w:rsid w:val="00E01743"/>
    <w:rsid w:val="00E020B0"/>
    <w:rsid w:val="00E06CAF"/>
    <w:rsid w:val="00E06CF7"/>
    <w:rsid w:val="00E50F55"/>
    <w:rsid w:val="00E60232"/>
    <w:rsid w:val="00E718F2"/>
    <w:rsid w:val="00E73623"/>
    <w:rsid w:val="00E814C3"/>
    <w:rsid w:val="00E86852"/>
    <w:rsid w:val="00E958E8"/>
    <w:rsid w:val="00EA2D1B"/>
    <w:rsid w:val="00ED2B6A"/>
    <w:rsid w:val="00EE3B6A"/>
    <w:rsid w:val="00EE53C3"/>
    <w:rsid w:val="00EF5E71"/>
    <w:rsid w:val="00F051F9"/>
    <w:rsid w:val="00F16D21"/>
    <w:rsid w:val="00F26E85"/>
    <w:rsid w:val="00F278A7"/>
    <w:rsid w:val="00F326F6"/>
    <w:rsid w:val="00F3595E"/>
    <w:rsid w:val="00F41785"/>
    <w:rsid w:val="00F61EA9"/>
    <w:rsid w:val="00F73F70"/>
    <w:rsid w:val="00F86459"/>
    <w:rsid w:val="00F933B7"/>
    <w:rsid w:val="00FC24B9"/>
    <w:rsid w:val="00FD7F70"/>
    <w:rsid w:val="00FE12AF"/>
    <w:rsid w:val="00FF2611"/>
    <w:rsid w:val="00FF2B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9633"/>
    <o:shapelayout v:ext="edit">
      <o:idmap v:ext="edit" data="1"/>
    </o:shapelayout>
  </w:shapeDefaults>
  <w:decimalSymbol w:val=","/>
  <w:listSeparator w:val=";"/>
  <w14:docId w14:val="74D04117"/>
  <w15:chartTrackingRefBased/>
  <w15:docId w15:val="{A2D48D0D-E331-48C7-B963-084663DA5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Franklin Gothic Book" w:eastAsia="Calibri" w:hAnsi="Franklin Gothic Book"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AA4A87"/>
    <w:pPr>
      <w:spacing w:after="200" w:line="276" w:lineRule="auto"/>
    </w:pPr>
    <w:rPr>
      <w:rFonts w:ascii="Calibri" w:eastAsia="Times New Roman" w:hAnsi="Calibri" w:cs="Calibri"/>
      <w:sz w:val="22"/>
      <w:szCs w:val="22"/>
    </w:rPr>
  </w:style>
  <w:style w:type="paragraph" w:styleId="1">
    <w:name w:val="heading 1"/>
    <w:basedOn w:val="a0"/>
    <w:next w:val="a0"/>
    <w:link w:val="10"/>
    <w:uiPriority w:val="9"/>
    <w:qFormat/>
    <w:rsid w:val="008B091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0"/>
    <w:qFormat/>
    <w:rsid w:val="00433B7C"/>
    <w:pPr>
      <w:keepNext/>
      <w:keepLines/>
      <w:spacing w:before="360" w:after="80" w:line="240" w:lineRule="auto"/>
      <w:outlineLvl w:val="1"/>
    </w:pPr>
    <w:rPr>
      <w:rFonts w:ascii="Liberation Serif" w:eastAsia="Liberation Serif" w:hAnsi="Liberation Serif" w:cs="Liberation Serif"/>
      <w:b/>
      <w:sz w:val="36"/>
      <w:szCs w:val="36"/>
    </w:rPr>
  </w:style>
  <w:style w:type="paragraph" w:styleId="3">
    <w:name w:val="heading 3"/>
    <w:basedOn w:val="a0"/>
    <w:next w:val="a0"/>
    <w:link w:val="30"/>
    <w:rsid w:val="00433B7C"/>
    <w:pPr>
      <w:keepNext/>
      <w:keepLines/>
      <w:spacing w:before="280" w:after="80" w:line="240" w:lineRule="auto"/>
      <w:outlineLvl w:val="2"/>
    </w:pPr>
    <w:rPr>
      <w:rFonts w:ascii="Liberation Serif" w:eastAsia="Liberation Serif" w:hAnsi="Liberation Serif" w:cs="Liberation Serif"/>
      <w:b/>
      <w:sz w:val="28"/>
      <w:szCs w:val="28"/>
    </w:rPr>
  </w:style>
  <w:style w:type="paragraph" w:styleId="4">
    <w:name w:val="heading 4"/>
    <w:basedOn w:val="a0"/>
    <w:next w:val="a0"/>
    <w:link w:val="40"/>
    <w:rsid w:val="00433B7C"/>
    <w:pPr>
      <w:keepNext/>
      <w:keepLines/>
      <w:spacing w:before="240" w:after="40" w:line="240" w:lineRule="auto"/>
      <w:outlineLvl w:val="3"/>
    </w:pPr>
    <w:rPr>
      <w:rFonts w:ascii="Liberation Serif" w:eastAsia="Liberation Serif" w:hAnsi="Liberation Serif" w:cs="Liberation Serif"/>
      <w:b/>
      <w:sz w:val="24"/>
      <w:szCs w:val="24"/>
    </w:rPr>
  </w:style>
  <w:style w:type="paragraph" w:styleId="5">
    <w:name w:val="heading 5"/>
    <w:basedOn w:val="a0"/>
    <w:next w:val="a0"/>
    <w:link w:val="50"/>
    <w:rsid w:val="00433B7C"/>
    <w:pPr>
      <w:keepNext/>
      <w:keepLines/>
      <w:spacing w:before="220" w:after="40" w:line="240" w:lineRule="auto"/>
      <w:outlineLvl w:val="4"/>
    </w:pPr>
    <w:rPr>
      <w:rFonts w:ascii="Liberation Serif" w:eastAsia="Liberation Serif" w:hAnsi="Liberation Serif" w:cs="Liberation Serif"/>
      <w:b/>
    </w:rPr>
  </w:style>
  <w:style w:type="paragraph" w:styleId="6">
    <w:name w:val="heading 6"/>
    <w:basedOn w:val="a0"/>
    <w:next w:val="a0"/>
    <w:link w:val="60"/>
    <w:rsid w:val="00433B7C"/>
    <w:pPr>
      <w:keepNext/>
      <w:keepLines/>
      <w:spacing w:before="200" w:after="40" w:line="240" w:lineRule="auto"/>
      <w:outlineLvl w:val="5"/>
    </w:pPr>
    <w:rPr>
      <w:rFonts w:ascii="Liberation Serif" w:eastAsia="Liberation Serif" w:hAnsi="Liberation Serif" w:cs="Liberation Serif"/>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8B0918"/>
    <w:rPr>
      <w:rFonts w:asciiTheme="majorHAnsi" w:eastAsiaTheme="majorEastAsia" w:hAnsiTheme="majorHAnsi" w:cstheme="majorBidi"/>
      <w:color w:val="2E74B5" w:themeColor="accent1" w:themeShade="BF"/>
      <w:sz w:val="32"/>
      <w:szCs w:val="32"/>
    </w:rPr>
  </w:style>
  <w:style w:type="paragraph" w:styleId="a4">
    <w:name w:val="header"/>
    <w:basedOn w:val="a0"/>
    <w:link w:val="a5"/>
    <w:uiPriority w:val="99"/>
    <w:unhideWhenUsed/>
    <w:qFormat/>
    <w:rsid w:val="00E814C3"/>
    <w:pPr>
      <w:tabs>
        <w:tab w:val="center" w:pos="4677"/>
        <w:tab w:val="right" w:pos="9355"/>
      </w:tabs>
    </w:pPr>
  </w:style>
  <w:style w:type="character" w:customStyle="1" w:styleId="a5">
    <w:name w:val="Верхний колонтитул Знак"/>
    <w:basedOn w:val="a1"/>
    <w:link w:val="a4"/>
    <w:uiPriority w:val="99"/>
    <w:rsid w:val="00E814C3"/>
  </w:style>
  <w:style w:type="paragraph" w:styleId="a6">
    <w:name w:val="footer"/>
    <w:aliases w:val="FO"/>
    <w:basedOn w:val="a0"/>
    <w:link w:val="a7"/>
    <w:uiPriority w:val="99"/>
    <w:unhideWhenUsed/>
    <w:qFormat/>
    <w:rsid w:val="00E814C3"/>
    <w:pPr>
      <w:tabs>
        <w:tab w:val="center" w:pos="4677"/>
        <w:tab w:val="right" w:pos="9355"/>
      </w:tabs>
    </w:pPr>
  </w:style>
  <w:style w:type="character" w:customStyle="1" w:styleId="a7">
    <w:name w:val="Нижний колонтитул Знак"/>
    <w:aliases w:val="FO Знак"/>
    <w:basedOn w:val="a1"/>
    <w:link w:val="a6"/>
    <w:uiPriority w:val="99"/>
    <w:rsid w:val="00E814C3"/>
  </w:style>
  <w:style w:type="paragraph" w:styleId="a8">
    <w:name w:val="Balloon Text"/>
    <w:basedOn w:val="a0"/>
    <w:link w:val="a9"/>
    <w:unhideWhenUsed/>
    <w:rsid w:val="00E814C3"/>
    <w:rPr>
      <w:rFonts w:ascii="Tahoma" w:hAnsi="Tahoma" w:cs="Tahoma"/>
      <w:sz w:val="16"/>
      <w:szCs w:val="16"/>
    </w:rPr>
  </w:style>
  <w:style w:type="character" w:customStyle="1" w:styleId="a9">
    <w:name w:val="Текст выноски Знак"/>
    <w:link w:val="a8"/>
    <w:rsid w:val="00E814C3"/>
    <w:rPr>
      <w:rFonts w:ascii="Tahoma" w:hAnsi="Tahoma" w:cs="Tahoma"/>
      <w:sz w:val="16"/>
      <w:szCs w:val="16"/>
    </w:rPr>
  </w:style>
  <w:style w:type="table" w:styleId="aa">
    <w:name w:val="Table Grid"/>
    <w:aliases w:val="TABLEAU,Modèle de tableau"/>
    <w:basedOn w:val="a2"/>
    <w:uiPriority w:val="39"/>
    <w:rsid w:val="00AA4A87"/>
    <w:rPr>
      <w:rFonts w:ascii="Calibri" w:eastAsia="Times New Roman"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21">
    <w:name w:val="Body Text Indent 2"/>
    <w:basedOn w:val="a0"/>
    <w:link w:val="22"/>
    <w:rsid w:val="005F6DC1"/>
    <w:pPr>
      <w:spacing w:after="0" w:line="240" w:lineRule="auto"/>
      <w:ind w:firstLine="720"/>
      <w:jc w:val="both"/>
    </w:pPr>
    <w:rPr>
      <w:rFonts w:ascii="Times New Roman" w:hAnsi="Times New Roman" w:cs="Times New Roman"/>
      <w:i/>
      <w:iCs/>
      <w:sz w:val="24"/>
      <w:szCs w:val="24"/>
    </w:rPr>
  </w:style>
  <w:style w:type="character" w:customStyle="1" w:styleId="22">
    <w:name w:val="Основной текст с отступом 2 Знак"/>
    <w:basedOn w:val="a1"/>
    <w:link w:val="21"/>
    <w:rsid w:val="00B742DF"/>
    <w:rPr>
      <w:rFonts w:ascii="Times New Roman" w:eastAsia="Times New Roman" w:hAnsi="Times New Roman"/>
      <w:i/>
      <w:iCs/>
      <w:sz w:val="24"/>
      <w:szCs w:val="24"/>
    </w:rPr>
  </w:style>
  <w:style w:type="paragraph" w:styleId="31">
    <w:name w:val="Body Text Indent 3"/>
    <w:basedOn w:val="a0"/>
    <w:link w:val="32"/>
    <w:rsid w:val="005F6DC1"/>
    <w:pPr>
      <w:spacing w:before="120" w:after="0" w:line="240" w:lineRule="auto"/>
      <w:ind w:firstLine="709"/>
      <w:jc w:val="both"/>
    </w:pPr>
    <w:rPr>
      <w:rFonts w:ascii="Times New Roman" w:hAnsi="Times New Roman" w:cs="Times New Roman"/>
      <w:b/>
      <w:bCs/>
      <w:i/>
      <w:iCs/>
      <w:sz w:val="24"/>
      <w:szCs w:val="24"/>
    </w:rPr>
  </w:style>
  <w:style w:type="character" w:customStyle="1" w:styleId="32">
    <w:name w:val="Основной текст с отступом 3 Знак"/>
    <w:link w:val="31"/>
    <w:rsid w:val="00C547AF"/>
    <w:rPr>
      <w:rFonts w:ascii="Times New Roman" w:eastAsia="Times New Roman" w:hAnsi="Times New Roman"/>
      <w:b/>
      <w:bCs/>
      <w:i/>
      <w:iCs/>
      <w:sz w:val="24"/>
      <w:szCs w:val="24"/>
    </w:rPr>
  </w:style>
  <w:style w:type="paragraph" w:styleId="ab">
    <w:name w:val="Body Text"/>
    <w:basedOn w:val="a0"/>
    <w:link w:val="ac"/>
    <w:rsid w:val="00DB7493"/>
    <w:pPr>
      <w:spacing w:after="120"/>
    </w:pPr>
  </w:style>
  <w:style w:type="character" w:customStyle="1" w:styleId="ac">
    <w:name w:val="Основной текст Знак"/>
    <w:basedOn w:val="a1"/>
    <w:link w:val="ab"/>
    <w:rsid w:val="001976B3"/>
    <w:rPr>
      <w:rFonts w:ascii="Calibri" w:eastAsia="Times New Roman" w:hAnsi="Calibri" w:cs="Calibri"/>
      <w:sz w:val="22"/>
      <w:szCs w:val="22"/>
    </w:rPr>
  </w:style>
  <w:style w:type="paragraph" w:customStyle="1" w:styleId="Style5">
    <w:name w:val="Style5"/>
    <w:basedOn w:val="a0"/>
    <w:rsid w:val="0064711D"/>
    <w:pPr>
      <w:widowControl w:val="0"/>
      <w:autoSpaceDE w:val="0"/>
      <w:autoSpaceDN w:val="0"/>
      <w:adjustRightInd w:val="0"/>
      <w:spacing w:after="0" w:line="312" w:lineRule="exact"/>
      <w:ind w:firstLine="710"/>
      <w:jc w:val="both"/>
    </w:pPr>
    <w:rPr>
      <w:rFonts w:ascii="Times New Roman" w:hAnsi="Times New Roman" w:cs="Times New Roman"/>
      <w:sz w:val="24"/>
      <w:szCs w:val="24"/>
    </w:rPr>
  </w:style>
  <w:style w:type="character" w:customStyle="1" w:styleId="FontStyle25">
    <w:name w:val="Font Style25"/>
    <w:rsid w:val="0064711D"/>
    <w:rPr>
      <w:rFonts w:ascii="Times New Roman" w:hAnsi="Times New Roman" w:cs="Times New Roman"/>
      <w:b/>
      <w:bCs/>
      <w:sz w:val="24"/>
      <w:szCs w:val="24"/>
    </w:rPr>
  </w:style>
  <w:style w:type="character" w:customStyle="1" w:styleId="FontStyle41">
    <w:name w:val="Font Style41"/>
    <w:rsid w:val="00FC24B9"/>
    <w:rPr>
      <w:rFonts w:ascii="Times New Roman" w:hAnsi="Times New Roman" w:cs="Times New Roman"/>
      <w:sz w:val="24"/>
      <w:szCs w:val="24"/>
    </w:rPr>
  </w:style>
  <w:style w:type="paragraph" w:customStyle="1" w:styleId="Style3">
    <w:name w:val="Style3"/>
    <w:basedOn w:val="a0"/>
    <w:rsid w:val="00FC24B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Style4">
    <w:name w:val="Style4"/>
    <w:basedOn w:val="a0"/>
    <w:rsid w:val="00FC24B9"/>
    <w:pPr>
      <w:widowControl w:val="0"/>
      <w:autoSpaceDE w:val="0"/>
      <w:autoSpaceDN w:val="0"/>
      <w:adjustRightInd w:val="0"/>
      <w:spacing w:after="0" w:line="310" w:lineRule="exact"/>
      <w:ind w:firstLine="706"/>
    </w:pPr>
    <w:rPr>
      <w:rFonts w:ascii="Times New Roman" w:hAnsi="Times New Roman" w:cs="Times New Roman"/>
      <w:sz w:val="24"/>
      <w:szCs w:val="24"/>
    </w:rPr>
  </w:style>
  <w:style w:type="paragraph" w:customStyle="1" w:styleId="Style15">
    <w:name w:val="Style15"/>
    <w:basedOn w:val="a0"/>
    <w:rsid w:val="00FC24B9"/>
    <w:pPr>
      <w:widowControl w:val="0"/>
      <w:autoSpaceDE w:val="0"/>
      <w:autoSpaceDN w:val="0"/>
      <w:adjustRightInd w:val="0"/>
      <w:spacing w:after="0" w:line="240" w:lineRule="auto"/>
    </w:pPr>
    <w:rPr>
      <w:rFonts w:ascii="Times New Roman" w:hAnsi="Times New Roman" w:cs="Times New Roman"/>
      <w:sz w:val="24"/>
      <w:szCs w:val="24"/>
    </w:rPr>
  </w:style>
  <w:style w:type="character" w:customStyle="1" w:styleId="FontStyle23">
    <w:name w:val="Font Style23"/>
    <w:rsid w:val="00FC24B9"/>
    <w:rPr>
      <w:rFonts w:ascii="Times New Roman" w:hAnsi="Times New Roman" w:cs="Times New Roman"/>
      <w:i/>
      <w:iCs/>
      <w:sz w:val="24"/>
      <w:szCs w:val="24"/>
    </w:rPr>
  </w:style>
  <w:style w:type="character" w:customStyle="1" w:styleId="FontStyle28">
    <w:name w:val="Font Style28"/>
    <w:rsid w:val="00FC24B9"/>
    <w:rPr>
      <w:rFonts w:ascii="Times New Roman" w:hAnsi="Times New Roman" w:cs="Times New Roman"/>
      <w:b/>
      <w:bCs/>
      <w:sz w:val="24"/>
      <w:szCs w:val="24"/>
    </w:rPr>
  </w:style>
  <w:style w:type="character" w:customStyle="1" w:styleId="FontStyle29">
    <w:name w:val="Font Style29"/>
    <w:rsid w:val="00FC24B9"/>
    <w:rPr>
      <w:rFonts w:ascii="Times New Roman" w:hAnsi="Times New Roman" w:cs="Times New Roman"/>
      <w:b/>
      <w:bCs/>
      <w:sz w:val="16"/>
      <w:szCs w:val="16"/>
    </w:rPr>
  </w:style>
  <w:style w:type="character" w:customStyle="1" w:styleId="FontStyle35">
    <w:name w:val="Font Style35"/>
    <w:rsid w:val="00FC24B9"/>
    <w:rPr>
      <w:rFonts w:ascii="Times New Roman" w:hAnsi="Times New Roman" w:cs="Times New Roman"/>
      <w:smallCaps/>
      <w:spacing w:val="10"/>
      <w:sz w:val="20"/>
      <w:szCs w:val="20"/>
    </w:rPr>
  </w:style>
  <w:style w:type="paragraph" w:styleId="ad">
    <w:name w:val="List Paragraph"/>
    <w:aliases w:val="Варианты ответов,Абзац списка2,Table-Normal,RSHB_Table-Normal,Bullet List,FooterText,numbered,SL_Абзац списка,СпБезКС,Paragraphe de liste1,lp1,ПАРАГРАФ,Bullets,Абзац маркированнный,Абзац списка1,Булит 1,Bullet 1,Use Case List Paragraph,1"/>
    <w:basedOn w:val="a0"/>
    <w:link w:val="ae"/>
    <w:uiPriority w:val="34"/>
    <w:qFormat/>
    <w:rsid w:val="00615D1C"/>
    <w:pPr>
      <w:ind w:left="720"/>
      <w:contextualSpacing/>
    </w:pPr>
    <w:rPr>
      <w:rFonts w:eastAsia="Calibri" w:cs="Times New Roman"/>
      <w:lang w:eastAsia="en-US"/>
    </w:rPr>
  </w:style>
  <w:style w:type="character" w:customStyle="1" w:styleId="ae">
    <w:name w:val="Абзац списка Знак"/>
    <w:aliases w:val="Варианты ответов Знак,Абзац списка2 Знак,Table-Normal Знак,RSHB_Table-Normal Знак,Bullet List Знак,FooterText Знак,numbered Знак,SL_Абзац списка Знак,СпБезКС Знак,Paragraphe de liste1 Знак,lp1 Знак,ПАРАГРАФ Знак,Bullets Знак,1 Знак"/>
    <w:link w:val="ad"/>
    <w:uiPriority w:val="34"/>
    <w:qFormat/>
    <w:rsid w:val="001976B3"/>
    <w:rPr>
      <w:rFonts w:ascii="Calibri" w:hAnsi="Calibri"/>
      <w:sz w:val="22"/>
      <w:szCs w:val="22"/>
      <w:lang w:eastAsia="en-US"/>
    </w:rPr>
  </w:style>
  <w:style w:type="paragraph" w:styleId="af">
    <w:name w:val="Body Text Indent"/>
    <w:basedOn w:val="a0"/>
    <w:link w:val="af0"/>
    <w:rsid w:val="00895C44"/>
    <w:pPr>
      <w:spacing w:after="120"/>
      <w:ind w:left="283"/>
    </w:pPr>
  </w:style>
  <w:style w:type="character" w:customStyle="1" w:styleId="af0">
    <w:name w:val="Основной текст с отступом Знак"/>
    <w:basedOn w:val="a1"/>
    <w:link w:val="af"/>
    <w:rsid w:val="00B742DF"/>
    <w:rPr>
      <w:rFonts w:ascii="Calibri" w:eastAsia="Times New Roman" w:hAnsi="Calibri" w:cs="Calibri"/>
      <w:sz w:val="22"/>
      <w:szCs w:val="22"/>
    </w:rPr>
  </w:style>
  <w:style w:type="character" w:customStyle="1" w:styleId="FontStyle99">
    <w:name w:val="Font Style99"/>
    <w:uiPriority w:val="99"/>
    <w:rsid w:val="00C547AF"/>
    <w:rPr>
      <w:rFonts w:ascii="Times New Roman" w:hAnsi="Times New Roman" w:cs="Times New Roman"/>
      <w:sz w:val="20"/>
      <w:szCs w:val="20"/>
    </w:rPr>
  </w:style>
  <w:style w:type="paragraph" w:styleId="af1">
    <w:name w:val="Title"/>
    <w:basedOn w:val="a0"/>
    <w:next w:val="a0"/>
    <w:link w:val="af2"/>
    <w:qFormat/>
    <w:rsid w:val="00C547AF"/>
    <w:pPr>
      <w:spacing w:after="300" w:line="240" w:lineRule="auto"/>
      <w:contextualSpacing/>
      <w:jc w:val="both"/>
    </w:pPr>
    <w:rPr>
      <w:rFonts w:ascii="Franklin Gothic Book" w:hAnsi="Franklin Gothic Book" w:cs="Times New Roman"/>
      <w:b/>
      <w:spacing w:val="5"/>
      <w:kern w:val="28"/>
      <w:sz w:val="36"/>
      <w:szCs w:val="52"/>
    </w:rPr>
  </w:style>
  <w:style w:type="character" w:customStyle="1" w:styleId="af2">
    <w:name w:val="Заголовок Знак"/>
    <w:link w:val="af1"/>
    <w:uiPriority w:val="10"/>
    <w:rsid w:val="00C547AF"/>
    <w:rPr>
      <w:rFonts w:eastAsia="Times New Roman"/>
      <w:b/>
      <w:spacing w:val="5"/>
      <w:kern w:val="28"/>
      <w:sz w:val="36"/>
      <w:szCs w:val="52"/>
    </w:rPr>
  </w:style>
  <w:style w:type="paragraph" w:customStyle="1" w:styleId="ConsPlusNonformat">
    <w:name w:val="ConsPlusNonformat"/>
    <w:rsid w:val="00F41785"/>
    <w:pPr>
      <w:autoSpaceDE w:val="0"/>
      <w:autoSpaceDN w:val="0"/>
      <w:adjustRightInd w:val="0"/>
    </w:pPr>
    <w:rPr>
      <w:rFonts w:ascii="Courier New" w:eastAsia="Times New Roman" w:hAnsi="Courier New" w:cs="Courier New"/>
    </w:rPr>
  </w:style>
  <w:style w:type="character" w:styleId="af3">
    <w:name w:val="Emphasis"/>
    <w:uiPriority w:val="20"/>
    <w:qFormat/>
    <w:rsid w:val="0096689D"/>
    <w:rPr>
      <w:i/>
      <w:iCs/>
    </w:rPr>
  </w:style>
  <w:style w:type="paragraph" w:styleId="af4">
    <w:name w:val="No Spacing"/>
    <w:link w:val="af5"/>
    <w:uiPriority w:val="1"/>
    <w:qFormat/>
    <w:rsid w:val="00847C9C"/>
    <w:rPr>
      <w:rFonts w:ascii="Calibri" w:eastAsia="Times New Roman" w:hAnsi="Calibri" w:cs="Calibri"/>
      <w:sz w:val="22"/>
      <w:szCs w:val="22"/>
    </w:rPr>
  </w:style>
  <w:style w:type="character" w:customStyle="1" w:styleId="af5">
    <w:name w:val="Без интервала Знак"/>
    <w:link w:val="af4"/>
    <w:uiPriority w:val="1"/>
    <w:qFormat/>
    <w:rsid w:val="001976B3"/>
    <w:rPr>
      <w:rFonts w:ascii="Calibri" w:eastAsia="Times New Roman" w:hAnsi="Calibri" w:cs="Calibri"/>
      <w:sz w:val="22"/>
      <w:szCs w:val="22"/>
    </w:rPr>
  </w:style>
  <w:style w:type="character" w:styleId="af6">
    <w:name w:val="annotation reference"/>
    <w:basedOn w:val="a1"/>
    <w:uiPriority w:val="99"/>
    <w:unhideWhenUsed/>
    <w:rsid w:val="00881DE2"/>
    <w:rPr>
      <w:sz w:val="16"/>
      <w:szCs w:val="16"/>
    </w:rPr>
  </w:style>
  <w:style w:type="paragraph" w:styleId="af7">
    <w:name w:val="annotation text"/>
    <w:basedOn w:val="a0"/>
    <w:link w:val="af8"/>
    <w:uiPriority w:val="99"/>
    <w:unhideWhenUsed/>
    <w:rsid w:val="00881DE2"/>
    <w:pPr>
      <w:spacing w:line="240" w:lineRule="auto"/>
    </w:pPr>
    <w:rPr>
      <w:sz w:val="20"/>
      <w:szCs w:val="20"/>
    </w:rPr>
  </w:style>
  <w:style w:type="character" w:customStyle="1" w:styleId="af8">
    <w:name w:val="Текст примечания Знак"/>
    <w:basedOn w:val="a1"/>
    <w:link w:val="af7"/>
    <w:uiPriority w:val="99"/>
    <w:rsid w:val="00881DE2"/>
    <w:rPr>
      <w:rFonts w:ascii="Calibri" w:eastAsia="Times New Roman" w:hAnsi="Calibri" w:cs="Calibri"/>
    </w:rPr>
  </w:style>
  <w:style w:type="paragraph" w:styleId="af9">
    <w:name w:val="annotation subject"/>
    <w:basedOn w:val="af7"/>
    <w:next w:val="af7"/>
    <w:link w:val="afa"/>
    <w:uiPriority w:val="99"/>
    <w:unhideWhenUsed/>
    <w:rsid w:val="00881DE2"/>
    <w:rPr>
      <w:b/>
      <w:bCs/>
    </w:rPr>
  </w:style>
  <w:style w:type="character" w:customStyle="1" w:styleId="afa">
    <w:name w:val="Тема примечания Знак"/>
    <w:basedOn w:val="af8"/>
    <w:link w:val="af9"/>
    <w:uiPriority w:val="99"/>
    <w:rsid w:val="00881DE2"/>
    <w:rPr>
      <w:rFonts w:ascii="Calibri" w:eastAsia="Times New Roman" w:hAnsi="Calibri" w:cs="Calibri"/>
      <w:b/>
      <w:bCs/>
    </w:rPr>
  </w:style>
  <w:style w:type="paragraph" w:styleId="afb">
    <w:name w:val="Normal (Web)"/>
    <w:basedOn w:val="a0"/>
    <w:uiPriority w:val="99"/>
    <w:unhideWhenUsed/>
    <w:rsid w:val="001976B3"/>
    <w:pPr>
      <w:spacing w:before="100" w:beforeAutospacing="1" w:after="100" w:afterAutospacing="1" w:line="240" w:lineRule="auto"/>
    </w:pPr>
    <w:rPr>
      <w:rFonts w:ascii="Times New Roman" w:hAnsi="Times New Roman" w:cs="Times New Roman"/>
      <w:sz w:val="24"/>
      <w:szCs w:val="24"/>
    </w:rPr>
  </w:style>
  <w:style w:type="character" w:customStyle="1" w:styleId="apple-converted-space">
    <w:name w:val="apple-converted-space"/>
    <w:basedOn w:val="a1"/>
    <w:rsid w:val="001976B3"/>
  </w:style>
  <w:style w:type="paragraph" w:customStyle="1" w:styleId="afc">
    <w:name w:val="Вопрос"/>
    <w:basedOn w:val="a0"/>
    <w:next w:val="a0"/>
    <w:link w:val="afd"/>
    <w:qFormat/>
    <w:rsid w:val="001976B3"/>
    <w:pPr>
      <w:keepNext/>
      <w:keepLines/>
      <w:tabs>
        <w:tab w:val="right" w:pos="9923"/>
      </w:tabs>
      <w:spacing w:after="0" w:line="240" w:lineRule="auto"/>
      <w:ind w:left="454" w:hanging="454"/>
    </w:pPr>
    <w:rPr>
      <w:rFonts w:ascii="Arial" w:hAnsi="Arial" w:cs="Times New Roman"/>
      <w:b/>
      <w:bCs/>
      <w:sz w:val="30"/>
      <w:szCs w:val="30"/>
      <w:lang w:val="x-none" w:eastAsia="x-none"/>
    </w:rPr>
  </w:style>
  <w:style w:type="character" w:customStyle="1" w:styleId="afd">
    <w:name w:val="Вопрос Знак"/>
    <w:link w:val="afc"/>
    <w:locked/>
    <w:rsid w:val="001976B3"/>
    <w:rPr>
      <w:rFonts w:ascii="Arial" w:eastAsia="Times New Roman" w:hAnsi="Arial"/>
      <w:b/>
      <w:bCs/>
      <w:sz w:val="30"/>
      <w:szCs w:val="30"/>
      <w:lang w:val="x-none" w:eastAsia="x-none"/>
    </w:rPr>
  </w:style>
  <w:style w:type="table" w:customStyle="1" w:styleId="TableNormal">
    <w:name w:val="Table Normal"/>
    <w:rsid w:val="001976B3"/>
    <w:pPr>
      <w:pBdr>
        <w:top w:val="nil"/>
        <w:left w:val="nil"/>
        <w:bottom w:val="nil"/>
        <w:right w:val="nil"/>
        <w:between w:val="nil"/>
        <w:bar w:val="nil"/>
      </w:pBdr>
    </w:pPr>
    <w:rPr>
      <w:rFonts w:ascii="Times New Roman" w:eastAsia="Arial Unicode MS" w:hAnsi="Times New Roman"/>
      <w:bdr w:val="nil"/>
    </w:rPr>
    <w:tblPr>
      <w:tblInd w:w="0" w:type="dxa"/>
      <w:tblCellMar>
        <w:top w:w="0" w:type="dxa"/>
        <w:left w:w="0" w:type="dxa"/>
        <w:bottom w:w="0" w:type="dxa"/>
        <w:right w:w="0" w:type="dxa"/>
      </w:tblCellMar>
    </w:tblPr>
  </w:style>
  <w:style w:type="paragraph" w:customStyle="1" w:styleId="afe">
    <w:name w:val="Ответ"/>
    <w:basedOn w:val="a0"/>
    <w:link w:val="aff"/>
    <w:uiPriority w:val="99"/>
    <w:rsid w:val="001976B3"/>
    <w:pPr>
      <w:keepNext/>
      <w:keepLines/>
      <w:tabs>
        <w:tab w:val="right" w:leader="hyphen" w:pos="9923"/>
      </w:tabs>
      <w:spacing w:after="0" w:line="240" w:lineRule="auto"/>
      <w:ind w:left="851" w:hanging="284"/>
    </w:pPr>
    <w:rPr>
      <w:rFonts w:ascii="Arial" w:hAnsi="Arial" w:cs="Times New Roman"/>
      <w:iCs/>
      <w:sz w:val="26"/>
      <w:szCs w:val="24"/>
      <w:lang w:val="x-none" w:eastAsia="x-none"/>
    </w:rPr>
  </w:style>
  <w:style w:type="character" w:customStyle="1" w:styleId="aff">
    <w:name w:val="Ответ Знак"/>
    <w:link w:val="afe"/>
    <w:uiPriority w:val="99"/>
    <w:locked/>
    <w:rsid w:val="001976B3"/>
    <w:rPr>
      <w:rFonts w:ascii="Arial" w:eastAsia="Times New Roman" w:hAnsi="Arial"/>
      <w:iCs/>
      <w:sz w:val="26"/>
      <w:szCs w:val="24"/>
      <w:lang w:val="x-none" w:eastAsia="x-none"/>
    </w:rPr>
  </w:style>
  <w:style w:type="character" w:styleId="aff0">
    <w:name w:val="Strong"/>
    <w:basedOn w:val="a1"/>
    <w:uiPriority w:val="22"/>
    <w:qFormat/>
    <w:rsid w:val="001976B3"/>
    <w:rPr>
      <w:b/>
      <w:bCs/>
    </w:rPr>
  </w:style>
  <w:style w:type="character" w:customStyle="1" w:styleId="aff1">
    <w:name w:val="ИнструкцияКВопросу"/>
    <w:basedOn w:val="a1"/>
    <w:rsid w:val="001976B3"/>
    <w:rPr>
      <w:rFonts w:ascii="Arial" w:hAnsi="Arial" w:cs="Arial" w:hint="default"/>
      <w:b/>
      <w:bCs/>
      <w:i/>
      <w:iCs/>
      <w:lang w:eastAsia="ru-RU"/>
    </w:rPr>
  </w:style>
  <w:style w:type="paragraph" w:customStyle="1" w:styleId="msonormalmailrucssattributepostfix">
    <w:name w:val="msonormal_mailru_css_attribute_postfix"/>
    <w:basedOn w:val="a0"/>
    <w:rsid w:val="001976B3"/>
    <w:pPr>
      <w:spacing w:before="100" w:beforeAutospacing="1" w:after="100" w:afterAutospacing="1" w:line="240" w:lineRule="auto"/>
    </w:pPr>
    <w:rPr>
      <w:rFonts w:ascii="Times New Roman" w:hAnsi="Times New Roman" w:cs="Times New Roman"/>
      <w:sz w:val="24"/>
      <w:szCs w:val="24"/>
    </w:rPr>
  </w:style>
  <w:style w:type="table" w:customStyle="1" w:styleId="Modledetableau1">
    <w:name w:val="Modèle de tableau1"/>
    <w:next w:val="aa"/>
    <w:uiPriority w:val="39"/>
    <w:rsid w:val="001976B3"/>
    <w:rPr>
      <w:rFonts w:asciiTheme="minorHAnsi" w:eastAsiaTheme="minorHAnsi" w:hAnsiTheme="minorHAnsi" w:cstheme="minorBid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xmsonormal">
    <w:name w:val="x_msonormal"/>
    <w:basedOn w:val="a0"/>
    <w:rsid w:val="001976B3"/>
    <w:pPr>
      <w:spacing w:before="100" w:beforeAutospacing="1" w:after="100" w:afterAutospacing="1" w:line="240" w:lineRule="auto"/>
    </w:pPr>
    <w:rPr>
      <w:rFonts w:ascii="Times New Roman" w:hAnsi="Times New Roman" w:cs="Times New Roman"/>
      <w:sz w:val="24"/>
      <w:szCs w:val="24"/>
    </w:rPr>
  </w:style>
  <w:style w:type="paragraph" w:customStyle="1" w:styleId="11">
    <w:name w:val="Верхний колонтитул1"/>
    <w:basedOn w:val="a0"/>
    <w:next w:val="Main"/>
    <w:link w:val="Header"/>
    <w:qFormat/>
    <w:rsid w:val="001A45DC"/>
    <w:pPr>
      <w:spacing w:after="120"/>
      <w:jc w:val="center"/>
    </w:pPr>
    <w:rPr>
      <w:rFonts w:ascii="Franklin Gothic Book" w:eastAsia="Liberation Serif" w:hAnsi="Franklin Gothic Book" w:cs="Liberation Serif"/>
      <w:b/>
      <w:color w:val="000000" w:themeColor="text1"/>
      <w:sz w:val="24"/>
      <w:szCs w:val="24"/>
    </w:rPr>
  </w:style>
  <w:style w:type="paragraph" w:customStyle="1" w:styleId="Main">
    <w:name w:val="Main"/>
    <w:link w:val="Main0"/>
    <w:qFormat/>
    <w:rsid w:val="001A45DC"/>
    <w:pPr>
      <w:spacing w:after="120" w:line="276" w:lineRule="auto"/>
      <w:jc w:val="both"/>
    </w:pPr>
    <w:rPr>
      <w:rFonts w:eastAsiaTheme="minorHAnsi" w:cstheme="minorBidi"/>
      <w:color w:val="000000" w:themeColor="text1"/>
      <w:sz w:val="24"/>
      <w:szCs w:val="24"/>
      <w:lang w:eastAsia="en-US"/>
    </w:rPr>
  </w:style>
  <w:style w:type="character" w:customStyle="1" w:styleId="Main0">
    <w:name w:val="Main Знак"/>
    <w:basedOn w:val="Header"/>
    <w:link w:val="Main"/>
    <w:rsid w:val="001A45DC"/>
    <w:rPr>
      <w:rFonts w:eastAsiaTheme="minorHAnsi" w:cstheme="minorBidi"/>
      <w:b w:val="0"/>
      <w:color w:val="000000" w:themeColor="text1"/>
      <w:sz w:val="24"/>
      <w:szCs w:val="24"/>
      <w:lang w:eastAsia="en-US"/>
    </w:rPr>
  </w:style>
  <w:style w:type="character" w:customStyle="1" w:styleId="Header">
    <w:name w:val="Header Знак"/>
    <w:basedOn w:val="a1"/>
    <w:link w:val="11"/>
    <w:rsid w:val="001A45DC"/>
    <w:rPr>
      <w:rFonts w:eastAsia="Liberation Serif" w:cs="Liberation Serif"/>
      <w:b/>
      <w:color w:val="000000" w:themeColor="text1"/>
      <w:sz w:val="24"/>
      <w:szCs w:val="24"/>
    </w:rPr>
  </w:style>
  <w:style w:type="paragraph" w:customStyle="1" w:styleId="Answer">
    <w:name w:val="Answer"/>
    <w:next w:val="Question"/>
    <w:link w:val="Answer0"/>
    <w:qFormat/>
    <w:rsid w:val="001A45DC"/>
    <w:pPr>
      <w:spacing w:after="120" w:line="276" w:lineRule="auto"/>
      <w:ind w:firstLine="567"/>
      <w:jc w:val="both"/>
    </w:pPr>
    <w:rPr>
      <w:rFonts w:eastAsiaTheme="minorHAnsi" w:cstheme="minorBidi"/>
      <w:color w:val="000000" w:themeColor="text1"/>
      <w:sz w:val="24"/>
      <w:szCs w:val="24"/>
      <w:lang w:eastAsia="en-US"/>
    </w:rPr>
  </w:style>
  <w:style w:type="paragraph" w:customStyle="1" w:styleId="Question">
    <w:name w:val="Question"/>
    <w:next w:val="Answer"/>
    <w:link w:val="Question0"/>
    <w:qFormat/>
    <w:rsid w:val="001A45DC"/>
    <w:pPr>
      <w:spacing w:after="120" w:line="276" w:lineRule="auto"/>
      <w:ind w:firstLine="567"/>
      <w:jc w:val="both"/>
    </w:pPr>
    <w:rPr>
      <w:rFonts w:eastAsiaTheme="minorHAnsi" w:cstheme="minorBidi"/>
      <w:b/>
      <w:color w:val="000000" w:themeColor="text1"/>
      <w:sz w:val="24"/>
      <w:szCs w:val="24"/>
      <w:lang w:eastAsia="en-US"/>
    </w:rPr>
  </w:style>
  <w:style w:type="character" w:customStyle="1" w:styleId="Question0">
    <w:name w:val="Question Знак"/>
    <w:basedOn w:val="Main0"/>
    <w:link w:val="Question"/>
    <w:rsid w:val="001A45DC"/>
    <w:rPr>
      <w:rFonts w:eastAsiaTheme="minorHAnsi" w:cstheme="minorBidi"/>
      <w:b/>
      <w:color w:val="000000" w:themeColor="text1"/>
      <w:sz w:val="24"/>
      <w:szCs w:val="24"/>
      <w:lang w:eastAsia="en-US"/>
    </w:rPr>
  </w:style>
  <w:style w:type="character" w:customStyle="1" w:styleId="Answer0">
    <w:name w:val="Answer Знак"/>
    <w:basedOn w:val="Main0"/>
    <w:link w:val="Answer"/>
    <w:rsid w:val="001A45DC"/>
    <w:rPr>
      <w:rFonts w:eastAsiaTheme="minorHAnsi" w:cstheme="minorBidi"/>
      <w:b w:val="0"/>
      <w:color w:val="000000" w:themeColor="text1"/>
      <w:sz w:val="24"/>
      <w:szCs w:val="24"/>
      <w:lang w:eastAsia="en-US"/>
    </w:rPr>
  </w:style>
  <w:style w:type="character" w:customStyle="1" w:styleId="20">
    <w:name w:val="Заголовок 2 Знак"/>
    <w:basedOn w:val="a1"/>
    <w:link w:val="2"/>
    <w:rsid w:val="00433B7C"/>
    <w:rPr>
      <w:rFonts w:ascii="Liberation Serif" w:eastAsia="Liberation Serif" w:hAnsi="Liberation Serif" w:cs="Liberation Serif"/>
      <w:b/>
      <w:sz w:val="36"/>
      <w:szCs w:val="36"/>
    </w:rPr>
  </w:style>
  <w:style w:type="character" w:customStyle="1" w:styleId="30">
    <w:name w:val="Заголовок 3 Знак"/>
    <w:basedOn w:val="a1"/>
    <w:link w:val="3"/>
    <w:rsid w:val="00433B7C"/>
    <w:rPr>
      <w:rFonts w:ascii="Liberation Serif" w:eastAsia="Liberation Serif" w:hAnsi="Liberation Serif" w:cs="Liberation Serif"/>
      <w:b/>
      <w:sz w:val="28"/>
      <w:szCs w:val="28"/>
    </w:rPr>
  </w:style>
  <w:style w:type="character" w:customStyle="1" w:styleId="40">
    <w:name w:val="Заголовок 4 Знак"/>
    <w:basedOn w:val="a1"/>
    <w:link w:val="4"/>
    <w:rsid w:val="00433B7C"/>
    <w:rPr>
      <w:rFonts w:ascii="Liberation Serif" w:eastAsia="Liberation Serif" w:hAnsi="Liberation Serif" w:cs="Liberation Serif"/>
      <w:b/>
      <w:sz w:val="24"/>
      <w:szCs w:val="24"/>
    </w:rPr>
  </w:style>
  <w:style w:type="character" w:customStyle="1" w:styleId="50">
    <w:name w:val="Заголовок 5 Знак"/>
    <w:basedOn w:val="a1"/>
    <w:link w:val="5"/>
    <w:rsid w:val="00433B7C"/>
    <w:rPr>
      <w:rFonts w:ascii="Liberation Serif" w:eastAsia="Liberation Serif" w:hAnsi="Liberation Serif" w:cs="Liberation Serif"/>
      <w:b/>
      <w:sz w:val="22"/>
      <w:szCs w:val="22"/>
    </w:rPr>
  </w:style>
  <w:style w:type="character" w:customStyle="1" w:styleId="60">
    <w:name w:val="Заголовок 6 Знак"/>
    <w:basedOn w:val="a1"/>
    <w:link w:val="6"/>
    <w:rsid w:val="00433B7C"/>
    <w:rPr>
      <w:rFonts w:ascii="Liberation Serif" w:eastAsia="Liberation Serif" w:hAnsi="Liberation Serif" w:cs="Liberation Serif"/>
      <w:b/>
    </w:rPr>
  </w:style>
  <w:style w:type="character" w:customStyle="1" w:styleId="aff2">
    <w:name w:val="Подзаголовок Знак"/>
    <w:basedOn w:val="a1"/>
    <w:link w:val="aff3"/>
    <w:rsid w:val="00433B7C"/>
    <w:rPr>
      <w:rFonts w:ascii="Georgia" w:eastAsia="Georgia" w:hAnsi="Georgia" w:cs="Georgia"/>
      <w:i/>
      <w:color w:val="666666"/>
      <w:sz w:val="48"/>
      <w:szCs w:val="48"/>
    </w:rPr>
  </w:style>
  <w:style w:type="paragraph" w:styleId="aff3">
    <w:name w:val="Subtitle"/>
    <w:basedOn w:val="a0"/>
    <w:next w:val="a0"/>
    <w:link w:val="aff2"/>
    <w:rsid w:val="00433B7C"/>
    <w:pPr>
      <w:keepNext/>
      <w:keepLines/>
      <w:spacing w:before="360" w:after="80" w:line="240" w:lineRule="auto"/>
    </w:pPr>
    <w:rPr>
      <w:rFonts w:ascii="Georgia" w:eastAsia="Georgia" w:hAnsi="Georgia" w:cs="Georgia"/>
      <w:i/>
      <w:color w:val="666666"/>
      <w:sz w:val="48"/>
      <w:szCs w:val="48"/>
    </w:rPr>
  </w:style>
  <w:style w:type="paragraph" w:styleId="aff4">
    <w:name w:val="TOC Heading"/>
    <w:basedOn w:val="1"/>
    <w:next w:val="a0"/>
    <w:uiPriority w:val="39"/>
    <w:unhideWhenUsed/>
    <w:qFormat/>
    <w:rsid w:val="000F0437"/>
    <w:pPr>
      <w:spacing w:line="259" w:lineRule="auto"/>
      <w:outlineLvl w:val="9"/>
    </w:pPr>
  </w:style>
  <w:style w:type="paragraph" w:styleId="12">
    <w:name w:val="toc 1"/>
    <w:basedOn w:val="a0"/>
    <w:next w:val="a0"/>
    <w:autoRedefine/>
    <w:uiPriority w:val="39"/>
    <w:unhideWhenUsed/>
    <w:rsid w:val="000F0437"/>
    <w:pPr>
      <w:spacing w:after="100"/>
    </w:pPr>
  </w:style>
  <w:style w:type="character" w:styleId="aff5">
    <w:name w:val="Hyperlink"/>
    <w:basedOn w:val="a1"/>
    <w:uiPriority w:val="99"/>
    <w:unhideWhenUsed/>
    <w:rsid w:val="000F0437"/>
    <w:rPr>
      <w:color w:val="0563C1" w:themeColor="hyperlink"/>
      <w:u w:val="single"/>
    </w:rPr>
  </w:style>
  <w:style w:type="numbering" w:customStyle="1" w:styleId="13">
    <w:name w:val="Нет списка1"/>
    <w:next w:val="a3"/>
    <w:uiPriority w:val="99"/>
    <w:semiHidden/>
    <w:rsid w:val="00775FEF"/>
  </w:style>
  <w:style w:type="paragraph" w:customStyle="1" w:styleId="-11">
    <w:name w:val="Цветной список - Акцент 11"/>
    <w:basedOn w:val="a0"/>
    <w:uiPriority w:val="34"/>
    <w:qFormat/>
    <w:rsid w:val="00775FEF"/>
    <w:pPr>
      <w:spacing w:after="0" w:line="240" w:lineRule="auto"/>
      <w:ind w:left="720"/>
      <w:contextualSpacing/>
    </w:pPr>
    <w:rPr>
      <w:rFonts w:eastAsia="Calibri" w:cs="Times New Roman"/>
    </w:rPr>
  </w:style>
  <w:style w:type="paragraph" w:styleId="aff6">
    <w:name w:val="List"/>
    <w:basedOn w:val="a0"/>
    <w:rsid w:val="00775FEF"/>
    <w:pPr>
      <w:spacing w:after="0" w:line="240" w:lineRule="auto"/>
      <w:ind w:left="283" w:hanging="283"/>
      <w:contextualSpacing/>
    </w:pPr>
    <w:rPr>
      <w:rFonts w:ascii="Pragmatica" w:hAnsi="Pragmatica" w:cs="Times New Roman"/>
      <w:sz w:val="24"/>
      <w:szCs w:val="20"/>
    </w:rPr>
  </w:style>
  <w:style w:type="paragraph" w:styleId="23">
    <w:name w:val="List 2"/>
    <w:basedOn w:val="a0"/>
    <w:rsid w:val="00775FEF"/>
    <w:pPr>
      <w:spacing w:after="0" w:line="240" w:lineRule="auto"/>
      <w:ind w:left="566" w:hanging="283"/>
      <w:contextualSpacing/>
    </w:pPr>
    <w:rPr>
      <w:rFonts w:ascii="Pragmatica" w:hAnsi="Pragmatica" w:cs="Times New Roman"/>
      <w:sz w:val="24"/>
      <w:szCs w:val="20"/>
    </w:rPr>
  </w:style>
  <w:style w:type="paragraph" w:customStyle="1" w:styleId="aff7">
    <w:name w:val="Внутренний адрес"/>
    <w:basedOn w:val="a0"/>
    <w:rsid w:val="00775FEF"/>
    <w:pPr>
      <w:spacing w:after="0" w:line="240" w:lineRule="auto"/>
    </w:pPr>
    <w:rPr>
      <w:rFonts w:ascii="Pragmatica" w:hAnsi="Pragmatica" w:cs="Times New Roman"/>
      <w:sz w:val="24"/>
      <w:szCs w:val="20"/>
    </w:rPr>
  </w:style>
  <w:style w:type="paragraph" w:styleId="aff8">
    <w:name w:val="Body Text First Indent"/>
    <w:basedOn w:val="ab"/>
    <w:link w:val="aff9"/>
    <w:rsid w:val="00775FEF"/>
    <w:pPr>
      <w:spacing w:line="240" w:lineRule="auto"/>
      <w:ind w:firstLine="210"/>
    </w:pPr>
    <w:rPr>
      <w:rFonts w:ascii="Pragmatica" w:hAnsi="Pragmatica" w:cs="Times New Roman"/>
      <w:sz w:val="24"/>
      <w:szCs w:val="20"/>
    </w:rPr>
  </w:style>
  <w:style w:type="character" w:customStyle="1" w:styleId="aff9">
    <w:name w:val="Красная строка Знак"/>
    <w:basedOn w:val="ac"/>
    <w:link w:val="aff8"/>
    <w:rsid w:val="00775FEF"/>
    <w:rPr>
      <w:rFonts w:ascii="Pragmatica" w:eastAsia="Times New Roman" w:hAnsi="Pragmatica" w:cs="Calibri"/>
      <w:sz w:val="24"/>
      <w:szCs w:val="22"/>
    </w:rPr>
  </w:style>
  <w:style w:type="character" w:customStyle="1" w:styleId="affa">
    <w:name w:val="Неразрешенное упоминание"/>
    <w:uiPriority w:val="99"/>
    <w:semiHidden/>
    <w:unhideWhenUsed/>
    <w:rsid w:val="00775FEF"/>
    <w:rPr>
      <w:color w:val="605E5C"/>
      <w:shd w:val="clear" w:color="auto" w:fill="E1DFDD"/>
    </w:rPr>
  </w:style>
  <w:style w:type="paragraph" w:styleId="a">
    <w:name w:val="List Bullet"/>
    <w:basedOn w:val="a0"/>
    <w:rsid w:val="00775FEF"/>
    <w:pPr>
      <w:numPr>
        <w:numId w:val="1"/>
      </w:numPr>
      <w:spacing w:after="0" w:line="240" w:lineRule="auto"/>
      <w:contextualSpacing/>
    </w:pPr>
    <w:rPr>
      <w:rFonts w:ascii="Pragmatica" w:hAnsi="Pragmatica" w:cs="Times New Roman"/>
      <w:sz w:val="24"/>
      <w:szCs w:val="20"/>
    </w:rPr>
  </w:style>
  <w:style w:type="character" w:customStyle="1" w:styleId="content-header">
    <w:name w:val="content-header"/>
    <w:rsid w:val="00775FEF"/>
  </w:style>
  <w:style w:type="paragraph" w:styleId="affb">
    <w:name w:val="endnote text"/>
    <w:basedOn w:val="a0"/>
    <w:link w:val="affc"/>
    <w:rsid w:val="00775FEF"/>
    <w:pPr>
      <w:spacing w:after="0" w:line="240" w:lineRule="auto"/>
    </w:pPr>
    <w:rPr>
      <w:rFonts w:ascii="Pragmatica" w:hAnsi="Pragmatica" w:cs="Times New Roman"/>
      <w:sz w:val="20"/>
      <w:szCs w:val="20"/>
    </w:rPr>
  </w:style>
  <w:style w:type="character" w:customStyle="1" w:styleId="affc">
    <w:name w:val="Текст концевой сноски Знак"/>
    <w:basedOn w:val="a1"/>
    <w:link w:val="affb"/>
    <w:rsid w:val="00775FEF"/>
    <w:rPr>
      <w:rFonts w:ascii="Pragmatica" w:eastAsia="Times New Roman" w:hAnsi="Pragmatica"/>
    </w:rPr>
  </w:style>
  <w:style w:type="character" w:styleId="affd">
    <w:name w:val="endnote reference"/>
    <w:rsid w:val="00775FEF"/>
    <w:rPr>
      <w:vertAlign w:val="superscript"/>
    </w:rPr>
  </w:style>
  <w:style w:type="paragraph" w:styleId="affe">
    <w:name w:val="footnote text"/>
    <w:basedOn w:val="a0"/>
    <w:link w:val="afff"/>
    <w:rsid w:val="00775FEF"/>
    <w:pPr>
      <w:spacing w:after="0" w:line="240" w:lineRule="auto"/>
    </w:pPr>
    <w:rPr>
      <w:rFonts w:ascii="Pragmatica" w:hAnsi="Pragmatica" w:cs="Times New Roman"/>
      <w:sz w:val="20"/>
      <w:szCs w:val="20"/>
    </w:rPr>
  </w:style>
  <w:style w:type="character" w:customStyle="1" w:styleId="afff">
    <w:name w:val="Текст сноски Знак"/>
    <w:basedOn w:val="a1"/>
    <w:link w:val="affe"/>
    <w:rsid w:val="00775FEF"/>
    <w:rPr>
      <w:rFonts w:ascii="Pragmatica" w:eastAsia="Times New Roman" w:hAnsi="Pragmatica"/>
    </w:rPr>
  </w:style>
  <w:style w:type="character" w:styleId="afff0">
    <w:name w:val="footnote reference"/>
    <w:rsid w:val="00775FEF"/>
    <w:rPr>
      <w:vertAlign w:val="superscript"/>
    </w:rPr>
  </w:style>
  <w:style w:type="table" w:customStyle="1" w:styleId="14">
    <w:name w:val="Сетка таблицы1"/>
    <w:basedOn w:val="a2"/>
    <w:next w:val="aa"/>
    <w:uiPriority w:val="39"/>
    <w:rsid w:val="00775FEF"/>
    <w:rPr>
      <w:rFonts w:ascii="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
    <w:name w:val="Нет списка2"/>
    <w:next w:val="a3"/>
    <w:uiPriority w:val="99"/>
    <w:semiHidden/>
    <w:unhideWhenUsed/>
    <w:rsid w:val="00775FEF"/>
  </w:style>
  <w:style w:type="character" w:customStyle="1" w:styleId="npefkd">
    <w:name w:val="npefkd"/>
    <w:basedOn w:val="a1"/>
    <w:rsid w:val="00775FEF"/>
  </w:style>
  <w:style w:type="character" w:customStyle="1" w:styleId="myxfac">
    <w:name w:val="myxfac"/>
    <w:basedOn w:val="a1"/>
    <w:rsid w:val="00775FEF"/>
  </w:style>
  <w:style w:type="character" w:customStyle="1" w:styleId="bxtddb">
    <w:name w:val="bxtddb"/>
    <w:basedOn w:val="a1"/>
    <w:rsid w:val="00775FEF"/>
  </w:style>
  <w:style w:type="table" w:customStyle="1" w:styleId="110">
    <w:name w:val="Сетка таблицы11"/>
    <w:basedOn w:val="a2"/>
    <w:uiPriority w:val="59"/>
    <w:rsid w:val="00775FEF"/>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
    <w:name w:val="Нет списка3"/>
    <w:next w:val="a3"/>
    <w:uiPriority w:val="99"/>
    <w:semiHidden/>
    <w:unhideWhenUsed/>
    <w:rsid w:val="00775FEF"/>
  </w:style>
  <w:style w:type="paragraph" w:customStyle="1" w:styleId="25">
    <w:name w:val="Верхний колонтитул2"/>
    <w:next w:val="Main"/>
    <w:qFormat/>
    <w:rsid w:val="00775FEF"/>
    <w:pPr>
      <w:spacing w:after="120" w:line="276" w:lineRule="auto"/>
      <w:jc w:val="center"/>
    </w:pPr>
    <w:rPr>
      <w:b/>
      <w:color w:val="000000"/>
      <w:sz w:val="24"/>
      <w:szCs w:val="24"/>
      <w:lang w:eastAsia="en-US"/>
    </w:rPr>
  </w:style>
  <w:style w:type="paragraph" w:customStyle="1" w:styleId="Head">
    <w:name w:val="Head"/>
    <w:next w:val="Main"/>
    <w:qFormat/>
    <w:rsid w:val="00775FEF"/>
    <w:pPr>
      <w:spacing w:after="120" w:line="276" w:lineRule="auto"/>
      <w:jc w:val="center"/>
    </w:pPr>
    <w:rPr>
      <w:b/>
      <w:color w:val="000000"/>
      <w:sz w:val="24"/>
      <w:szCs w:val="24"/>
      <w:lang w:eastAsia="en-US"/>
    </w:rPr>
  </w:style>
  <w:style w:type="numbering" w:customStyle="1" w:styleId="111">
    <w:name w:val="Нет списка11"/>
    <w:next w:val="a3"/>
    <w:uiPriority w:val="99"/>
    <w:semiHidden/>
    <w:unhideWhenUsed/>
    <w:rsid w:val="00775F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6151158">
      <w:bodyDiv w:val="1"/>
      <w:marLeft w:val="0"/>
      <w:marRight w:val="0"/>
      <w:marTop w:val="0"/>
      <w:marBottom w:val="0"/>
      <w:divBdr>
        <w:top w:val="none" w:sz="0" w:space="0" w:color="auto"/>
        <w:left w:val="none" w:sz="0" w:space="0" w:color="auto"/>
        <w:bottom w:val="none" w:sz="0" w:space="0" w:color="auto"/>
        <w:right w:val="none" w:sz="0" w:space="0" w:color="auto"/>
      </w:divBdr>
    </w:div>
    <w:div w:id="541787195">
      <w:bodyDiv w:val="1"/>
      <w:marLeft w:val="0"/>
      <w:marRight w:val="0"/>
      <w:marTop w:val="0"/>
      <w:marBottom w:val="0"/>
      <w:divBdr>
        <w:top w:val="none" w:sz="0" w:space="0" w:color="auto"/>
        <w:left w:val="none" w:sz="0" w:space="0" w:color="auto"/>
        <w:bottom w:val="none" w:sz="0" w:space="0" w:color="auto"/>
        <w:right w:val="none" w:sz="0" w:space="0" w:color="auto"/>
      </w:divBdr>
    </w:div>
    <w:div w:id="575365418">
      <w:bodyDiv w:val="1"/>
      <w:marLeft w:val="0"/>
      <w:marRight w:val="0"/>
      <w:marTop w:val="0"/>
      <w:marBottom w:val="0"/>
      <w:divBdr>
        <w:top w:val="none" w:sz="0" w:space="0" w:color="auto"/>
        <w:left w:val="none" w:sz="0" w:space="0" w:color="auto"/>
        <w:bottom w:val="none" w:sz="0" w:space="0" w:color="auto"/>
        <w:right w:val="none" w:sz="0" w:space="0" w:color="auto"/>
      </w:divBdr>
    </w:div>
    <w:div w:id="1026364992">
      <w:bodyDiv w:val="1"/>
      <w:marLeft w:val="0"/>
      <w:marRight w:val="0"/>
      <w:marTop w:val="0"/>
      <w:marBottom w:val="0"/>
      <w:divBdr>
        <w:top w:val="none" w:sz="0" w:space="0" w:color="auto"/>
        <w:left w:val="none" w:sz="0" w:space="0" w:color="auto"/>
        <w:bottom w:val="none" w:sz="0" w:space="0" w:color="auto"/>
        <w:right w:val="none" w:sz="0" w:space="0" w:color="auto"/>
      </w:divBdr>
    </w:div>
    <w:div w:id="1094010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UseLongFileName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verstka\&#1056;&#1072;&#1073;&#1086;&#1095;&#1080;&#1081;%20&#1089;&#1090;&#1086;&#1083;\&#1064;&#1072;&#1073;&#1083;&#1086;&#1085;&#1099;\Blank.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8F85C-CB04-4AC7-9D12-5C746DAE2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Template>
  <TotalTime>254</TotalTime>
  <Pages>168</Pages>
  <Words>47810</Words>
  <Characters>272522</Characters>
  <Application>Microsoft Office Word</Application>
  <DocSecurity>0</DocSecurity>
  <Lines>2271</Lines>
  <Paragraphs>639</Paragraphs>
  <ScaleCrop>false</ScaleCrop>
  <HeadingPairs>
    <vt:vector size="2" baseType="variant">
      <vt:variant>
        <vt:lpstr>Название</vt:lpstr>
      </vt:variant>
      <vt:variant>
        <vt:i4>1</vt:i4>
      </vt:variant>
    </vt:vector>
  </HeadingPairs>
  <TitlesOfParts>
    <vt:vector size="1" baseType="lpstr">
      <vt:lpstr>Инструкция интервьюеру</vt:lpstr>
    </vt:vector>
  </TitlesOfParts>
  <Company/>
  <LinksUpToDate>false</LinksUpToDate>
  <CharactersWithSpaces>319693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Инструкция интервьюеру</dc:title>
  <dc:subject/>
  <dc:creator>verstka</dc:creator>
  <cp:keywords/>
  <cp:lastModifiedBy>Карушева Юлия</cp:lastModifiedBy>
  <cp:revision>29</cp:revision>
  <cp:lastPrinted>2024-02-16T15:13:00Z</cp:lastPrinted>
  <dcterms:created xsi:type="dcterms:W3CDTF">2024-05-02T12:03:00Z</dcterms:created>
  <dcterms:modified xsi:type="dcterms:W3CDTF">2025-05-05T13:20:00Z</dcterms:modified>
</cp:coreProperties>
</file>